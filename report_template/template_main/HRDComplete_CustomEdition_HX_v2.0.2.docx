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10203"/>
        <w:tblW w:w="0" w:type="auto"/>
        <w:tblLayout w:type="fixed"/>
        <w:tblLook w:val="04A0" w:firstRow="1" w:lastRow="0" w:firstColumn="1" w:lastColumn="0" w:noHBand="0" w:noVBand="1"/>
      </w:tblPr>
      <w:tblGrid>
        <w:gridCol w:w="1725"/>
        <w:gridCol w:w="3123"/>
        <w:gridCol w:w="1811"/>
        <w:gridCol w:w="2751"/>
      </w:tblGrid>
      <w:tr w:rsidR="00B00635" w14:paraId="6BC6C241" w14:textId="77777777" w:rsidTr="008976A3">
        <w:trPr>
          <w:trHeight w:val="652"/>
        </w:trPr>
        <w:tc>
          <w:tcPr>
            <w:tcW w:w="1725" w:type="dxa"/>
            <w:vAlign w:val="center"/>
          </w:tcPr>
          <w:p w14:paraId="41268468"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姓    名：</w:t>
            </w:r>
          </w:p>
        </w:tc>
        <w:tc>
          <w:tcPr>
            <w:tcW w:w="3123" w:type="dxa"/>
            <w:tcBorders>
              <w:bottom w:val="single" w:sz="4" w:space="0" w:color="1E7648"/>
            </w:tcBorders>
            <w:vAlign w:val="center"/>
          </w:tcPr>
          <w:p w14:paraId="7DB25DEC" w14:textId="142719A0"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sample.patient_name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3ECA2643"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年    龄：</w:t>
            </w:r>
          </w:p>
        </w:tc>
        <w:tc>
          <w:tcPr>
            <w:tcW w:w="2751" w:type="dxa"/>
            <w:tcBorders>
              <w:bottom w:val="single" w:sz="4" w:space="0" w:color="1E7648"/>
            </w:tcBorders>
            <w:vAlign w:val="center"/>
          </w:tcPr>
          <w:p w14:paraId="6C2AB82C" w14:textId="0F66E7CE"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sample.age</w:t>
            </w:r>
            <w:proofErr w:type="spellEnd"/>
            <w:r w:rsidRPr="008D3D34">
              <w:rPr>
                <w:rFonts w:ascii="思源黑体 Medium" w:eastAsia="思源黑体 Medium" w:hAnsi="思源黑体 Medium" w:cs="思源黑体 Medium"/>
                <w:sz w:val="28"/>
                <w:szCs w:val="28"/>
              </w:rPr>
              <w:t>}}</w:t>
            </w:r>
          </w:p>
        </w:tc>
      </w:tr>
      <w:tr w:rsidR="00B00635" w14:paraId="7D111A6A" w14:textId="77777777" w:rsidTr="008976A3">
        <w:trPr>
          <w:trHeight w:val="652"/>
        </w:trPr>
        <w:tc>
          <w:tcPr>
            <w:tcW w:w="1725" w:type="dxa"/>
            <w:vAlign w:val="center"/>
          </w:tcPr>
          <w:p w14:paraId="15398066"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性    别：</w:t>
            </w:r>
          </w:p>
        </w:tc>
        <w:tc>
          <w:tcPr>
            <w:tcW w:w="3123" w:type="dxa"/>
            <w:tcBorders>
              <w:top w:val="single" w:sz="4" w:space="0" w:color="1E7648"/>
              <w:bottom w:val="single" w:sz="4" w:space="0" w:color="1E7648"/>
            </w:tcBorders>
            <w:vAlign w:val="center"/>
          </w:tcPr>
          <w:p w14:paraId="59FF7676" w14:textId="187C7CCD"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sample.gender</w:t>
            </w:r>
            <w:proofErr w:type="spellEnd"/>
            <w:r w:rsidRPr="008D3D34">
              <w:rPr>
                <w:rFonts w:ascii="思源黑体 Medium" w:eastAsia="思源黑体 Medium" w:hAnsi="思源黑体 Medium" w:cs="思源黑体 Medium"/>
                <w:sz w:val="28"/>
                <w:szCs w:val="28"/>
              </w:rPr>
              <w:t>}}</w:t>
            </w:r>
          </w:p>
        </w:tc>
        <w:tc>
          <w:tcPr>
            <w:tcW w:w="1811" w:type="dxa"/>
            <w:vAlign w:val="center"/>
          </w:tcPr>
          <w:p w14:paraId="3870698E"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登 记 号：</w:t>
            </w:r>
          </w:p>
        </w:tc>
        <w:tc>
          <w:tcPr>
            <w:tcW w:w="2751" w:type="dxa"/>
            <w:tcBorders>
              <w:top w:val="single" w:sz="4" w:space="0" w:color="1E7648"/>
              <w:bottom w:val="single" w:sz="4" w:space="0" w:color="1E7648"/>
            </w:tcBorders>
            <w:vAlign w:val="center"/>
          </w:tcPr>
          <w:p w14:paraId="4B8E3A83" w14:textId="5334C48F"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sample.id_number</w:t>
            </w:r>
            <w:proofErr w:type="spellEnd"/>
            <w:r w:rsidRPr="008D3D34">
              <w:rPr>
                <w:rFonts w:ascii="思源黑体 Medium" w:eastAsia="思源黑体 Medium" w:hAnsi="思源黑体 Medium" w:cs="思源黑体 Medium"/>
                <w:sz w:val="28"/>
                <w:szCs w:val="28"/>
              </w:rPr>
              <w:t>}}</w:t>
            </w:r>
          </w:p>
        </w:tc>
      </w:tr>
      <w:tr w:rsidR="00B00635" w14:paraId="47FA3955" w14:textId="77777777" w:rsidTr="00C1354A">
        <w:trPr>
          <w:trHeight w:val="639"/>
        </w:trPr>
        <w:tc>
          <w:tcPr>
            <w:tcW w:w="1725" w:type="dxa"/>
            <w:vAlign w:val="center"/>
          </w:tcPr>
          <w:p w14:paraId="611F8CD7"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样本来源：</w:t>
            </w:r>
          </w:p>
        </w:tc>
        <w:tc>
          <w:tcPr>
            <w:tcW w:w="3123" w:type="dxa"/>
            <w:tcBorders>
              <w:top w:val="single" w:sz="4" w:space="0" w:color="1E7648"/>
              <w:bottom w:val="single" w:sz="4" w:space="0" w:color="1E7648"/>
            </w:tcBorders>
            <w:vAlign w:val="center"/>
          </w:tcPr>
          <w:p w14:paraId="126AF37E" w14:textId="6322D0AD" w:rsidR="00B00635"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w:t>
            </w:r>
            <w:proofErr w:type="spellStart"/>
            <w:r w:rsidRPr="008D3D34">
              <w:rPr>
                <w:rFonts w:ascii="思源黑体 Medium" w:eastAsia="思源黑体 Medium" w:hAnsi="思源黑体 Medium" w:cs="思源黑体 Medium"/>
                <w:sz w:val="28"/>
                <w:szCs w:val="28"/>
              </w:rPr>
              <w:t>sample.origin_company</w:t>
            </w:r>
            <w:proofErr w:type="spellEnd"/>
            <w:r w:rsidRPr="008D3D34">
              <w:rPr>
                <w:rFonts w:ascii="思源黑体 Medium" w:eastAsia="思源黑体 Medium" w:hAnsi="思源黑体 Medium" w:cs="思源黑体 Medium"/>
                <w:sz w:val="28"/>
                <w:szCs w:val="28"/>
              </w:rPr>
              <w:t xml:space="preserve"> == “四川大学华西医院”%}本院{% else%}{{</w:t>
            </w:r>
            <w:proofErr w:type="spellStart"/>
            <w:r w:rsidRPr="008D3D34">
              <w:rPr>
                <w:rFonts w:ascii="思源黑体 Medium" w:eastAsia="思源黑体 Medium" w:hAnsi="思源黑体 Medium" w:cs="思源黑体 Medium"/>
                <w:sz w:val="28"/>
                <w:szCs w:val="28"/>
              </w:rPr>
              <w:t>sample.origin</w:t>
            </w:r>
            <w:r w:rsidRPr="008D3D34">
              <w:rPr>
                <w:rFonts w:ascii="思源黑体 Medium" w:eastAsia="思源黑体 Medium" w:hAnsi="思源黑体 Medium" w:cs="思源黑体 Medium"/>
                <w:sz w:val="28"/>
                <w:szCs w:val="28"/>
              </w:rPr>
              <w:lastRenderedPageBreak/>
              <w:t>_company</w:t>
            </w:r>
            <w:proofErr w:type="spellEnd"/>
            <w:r w:rsidRPr="008D3D34">
              <w:rPr>
                <w:rFonts w:ascii="思源黑体 Medium" w:eastAsia="思源黑体 Medium" w:hAnsi="思源黑体 Medium" w:cs="思源黑体 Medium"/>
                <w:sz w:val="28"/>
                <w:szCs w:val="28"/>
              </w:rPr>
              <w:t>}}{% endif%}</w:t>
            </w:r>
          </w:p>
        </w:tc>
        <w:tc>
          <w:tcPr>
            <w:tcW w:w="1811" w:type="dxa"/>
            <w:vAlign w:val="center"/>
          </w:tcPr>
          <w:p w14:paraId="2C0BE50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lastRenderedPageBreak/>
              <w:t>送检标本：</w:t>
            </w:r>
          </w:p>
        </w:tc>
        <w:tc>
          <w:tcPr>
            <w:tcW w:w="2751" w:type="dxa"/>
            <w:tcBorders>
              <w:top w:val="single" w:sz="4" w:space="0" w:color="1E7648"/>
              <w:bottom w:val="single" w:sz="4" w:space="0" w:color="1E7648"/>
            </w:tcBorders>
            <w:vAlign w:val="center"/>
          </w:tcPr>
          <w:p w14:paraId="5F5DA5CA" w14:textId="30EEC7F8"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sample.sample_type</w:t>
            </w:r>
            <w:proofErr w:type="spellEnd"/>
            <w:r w:rsidRPr="008D3D34">
              <w:rPr>
                <w:rFonts w:ascii="思源黑体 Medium" w:eastAsia="思源黑体 Medium" w:hAnsi="思源黑体 Medium" w:cs="思源黑体 Medium"/>
                <w:sz w:val="28"/>
                <w:szCs w:val="28"/>
              </w:rPr>
              <w:t>}}</w:t>
            </w:r>
          </w:p>
        </w:tc>
      </w:tr>
      <w:tr w:rsidR="00B00635" w14:paraId="2BD330E2" w14:textId="77777777" w:rsidTr="00C1354A">
        <w:trPr>
          <w:trHeight w:val="653"/>
        </w:trPr>
        <w:tc>
          <w:tcPr>
            <w:tcW w:w="1725" w:type="dxa"/>
            <w:vAlign w:val="center"/>
          </w:tcPr>
          <w:p w14:paraId="011B309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患者类型：</w:t>
            </w:r>
          </w:p>
        </w:tc>
        <w:tc>
          <w:tcPr>
            <w:tcW w:w="3123" w:type="dxa"/>
            <w:tcBorders>
              <w:top w:val="single" w:sz="4" w:space="0" w:color="1E7648"/>
              <w:bottom w:val="single" w:sz="4" w:space="0" w:color="1E7648"/>
            </w:tcBorders>
            <w:vAlign w:val="center"/>
          </w:tcPr>
          <w:p w14:paraId="0B234D20" w14:textId="11940FC3"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sample.patient_type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6452704F"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病区/床号：</w:t>
            </w:r>
          </w:p>
        </w:tc>
        <w:tc>
          <w:tcPr>
            <w:tcW w:w="2751" w:type="dxa"/>
            <w:tcBorders>
              <w:top w:val="single" w:sz="4" w:space="0" w:color="1E7648"/>
              <w:bottom w:val="single" w:sz="4" w:space="0" w:color="1E7648"/>
            </w:tcBorders>
            <w:vAlign w:val="center"/>
          </w:tcPr>
          <w:p w14:paraId="49AB6811" w14:textId="7ACAFE03" w:rsidR="000E041E"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sample.disease_area%}{{sample.disease_area}}{%else%}-{%endif%}/{% if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 xml:space="preserve"> %}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}}{%else%}-{%endif%}</w:t>
            </w:r>
          </w:p>
        </w:tc>
      </w:tr>
    </w:tbl>
    <w:p w14:paraId="1CA95FDB" w14:textId="77777777" w:rsidR="00B00635" w:rsidRPr="007023D8" w:rsidRDefault="002059E0">
      <w:pPr>
        <w:spacing w:after="0"/>
        <w:jc w:val="left"/>
        <w:rPr>
          <w:rFonts w:ascii="微软雅黑" w:eastAsia="微软雅黑" w:hAnsi="微软雅黑" w:cs="Adobe 宋体 Std L"/>
          <w:color w:val="000000"/>
          <w:sz w:val="40"/>
          <w:szCs w:val="44"/>
          <w:highlight w:val="lightGray"/>
        </w:rPr>
      </w:pPr>
      <w:r>
        <w:rPr>
          <w:rFonts w:ascii="Calibri" w:eastAsia="宋体" w:hAnsi="Calibri" w:cs="Calibri"/>
          <w:noProof/>
          <w:kern w:val="2"/>
          <w:sz w:val="21"/>
          <w:szCs w:val="22"/>
          <w:lang w:bidi="ar"/>
        </w:rPr>
        <mc:AlternateContent>
          <mc:Choice Requires="wpg">
            <w:drawing>
              <wp:anchor distT="0" distB="0" distL="114300" distR="114300" simplePos="0" relativeHeight="251660288" behindDoc="1" locked="0" layoutInCell="1" allowOverlap="1" wp14:anchorId="7CCA463F" wp14:editId="76F5DF3C">
                <wp:simplePos x="0" y="0"/>
                <wp:positionH relativeFrom="column">
                  <wp:posOffset>3299460</wp:posOffset>
                </wp:positionH>
                <wp:positionV relativeFrom="paragraph">
                  <wp:posOffset>9094470</wp:posOffset>
                </wp:positionV>
                <wp:extent cx="2698750" cy="873764"/>
                <wp:effectExtent l="0" t="0" r="0" b="2540"/>
                <wp:wrapNone/>
                <wp:docPr id="134" name="组合 220"/>
                <wp:cNvGraphicFramePr/>
                <a:graphic xmlns:a="http://schemas.openxmlformats.org/drawingml/2006/main">
                  <a:graphicData uri="http://schemas.microsoft.com/office/word/2010/wordprocessingGroup">
                    <wpg:wgp>
                      <wpg:cNvGrpSpPr/>
                      <wpg:grpSpPr>
                        <a:xfrm>
                          <a:off x="0" y="0"/>
                          <a:ext cx="2698750" cy="873764"/>
                          <a:chOff x="0" y="0"/>
                          <a:chExt cx="26987" cy="8737"/>
                        </a:xfrm>
                      </wpg:grpSpPr>
                      <wps:wsp>
                        <wps:cNvPr id="132" name="文本框 6"/>
                        <wps:cNvSpPr txBox="1"/>
                        <wps:spPr>
                          <a:xfrm>
                            <a:off x="0" y="0"/>
                            <a:ext cx="26987" cy="8737"/>
                          </a:xfrm>
                          <a:prstGeom prst="rect">
                            <a:avLst/>
                          </a:prstGeom>
                          <a:noFill/>
                          <a:ln>
                            <a:noFill/>
                          </a:ln>
                        </wps:spPr>
                        <wps:txbx>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p w14:paraId="63E8C33C" w14:textId="77777777" w:rsidR="00AA1A16" w:rsidRDefault="00AA1A16"/>
                          </w:txbxContent>
                        </wps:txbx>
                        <wps:bodyPr vert="horz" wrap="square" anchor="t" anchorCtr="0" upright="1">
                          <a:spAutoFit/>
                        </wps:bodyPr>
                      </wps:wsp>
                      <wps:wsp>
                        <wps:cNvPr id="133" name="矩形 1865299587"/>
                        <wps:cNvSpPr/>
                        <wps:spPr>
                          <a:xfrm>
                            <a:off x="25818" y="806"/>
                            <a:ext cx="667" cy="4120"/>
                          </a:xfrm>
                          <a:prstGeom prst="rect">
                            <a:avLst/>
                          </a:prstGeom>
                          <a:solidFill>
                            <a:srgbClr val="1E7648"/>
                          </a:solidFill>
                          <a:ln w="12700">
                            <a:noFill/>
                          </a:ln>
                        </wps:spPr>
                        <wps:bodyPr vert="horz" wrap="square" anchor="t" anchorCtr="0" upright="1"/>
                      </wps:wsp>
                    </wpg:wgp>
                  </a:graphicData>
                </a:graphic>
              </wp:anchor>
            </w:drawing>
          </mc:Choice>
          <mc:Fallback>
            <w:pict>
              <v:group w14:anchorId="7CCA463F" id="组合 220" o:spid="_x0000_s1026" style="position:absolute;margin-left:259.8pt;margin-top:716.1pt;width:212.5pt;height:68.8pt;z-index:-251656192" coordsize="26987,8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">
                <v:shapetype id="_x0000_t202" coordsize="21600,21600" o:spt="202" path="m,l,21600r21600,l21600,xe">
                  <v:stroke joinstyle="miter"/>
                  <v:path gradientshapeok="t" o:connecttype="rect"/>
                </v:shapetype>
                <v:shape id="文本框 6" o:spid="_x0000_s1027" type="#_x0000_t202" style="position:absolute;width:26987;height:8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" filled="f" stroked="f">
                  <v:textbox style="mso-fit-shape-to-text:t">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p w14:paraId="63E8C33C" w14:textId="77777777" w:rsidR="00AA1A16" w:rsidRDefault="00AA1A16"/>
                    </w:txbxContent>
                  </v:textbox>
                </v:shape>
                <v:rect id="矩形 1865299587" o:spid="_x0000_s1028" style="position:absolute;left:25818;top:806;width:667;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" fillcolor="#1e7648" stroked="f" strokeweight="1pt"/>
              </v:group>
            </w:pict>
          </mc:Fallback>
        </mc:AlternateContent>
      </w:r>
      <w:r>
        <w:rPr>
          <w:noProof/>
        </w:rPr>
        <mc:AlternateContent>
          <mc:Choice Requires="wpg">
            <w:drawing>
              <wp:anchor distT="0" distB="0" distL="114300" distR="114300" simplePos="0" relativeHeight="251664384" behindDoc="1" locked="0" layoutInCell="1" allowOverlap="1" wp14:anchorId="518206D8" wp14:editId="044D64AA">
                <wp:simplePos x="0" y="0"/>
                <wp:positionH relativeFrom="column">
                  <wp:posOffset>99695</wp:posOffset>
                </wp:positionH>
                <wp:positionV relativeFrom="paragraph">
                  <wp:posOffset>153670</wp:posOffset>
                </wp:positionV>
                <wp:extent cx="2414905" cy="790575"/>
                <wp:effectExtent l="0" t="0" r="4445" b="9525"/>
                <wp:wrapNone/>
                <wp:docPr id="316" name="组合 316"/>
                <wp:cNvGraphicFramePr/>
                <a:graphic xmlns:a="http://schemas.openxmlformats.org/drawingml/2006/main">
                  <a:graphicData uri="http://schemas.microsoft.com/office/word/2010/wordprocessingGroup">
                    <wpg:wgp>
                      <wpg:cNvGrpSpPr/>
                      <wpg:grpSpPr>
                        <a:xfrm>
                          <a:off x="0" y="0"/>
                          <a:ext cx="2414905" cy="790575"/>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wgp>
                  </a:graphicData>
                </a:graphic>
              </wp:anchor>
            </w:drawing>
          </mc:Choice>
          <mc:Fallback xmlns:wpsCustomData="http://www.wps.cn/officeDocument/2013/wpsCustomData">
            <w:pict>
              <v:group id="_x0000_s1026" o:spid="_x0000_s1026" o:spt="203" style="position:absolute;left:0pt;margin-left:7.85pt;margin-top:12.1pt;height:62.25pt;width:190.15pt;z-index:-251652096;mso-width-relative:page;mso-height-relative:page;" coordorigin="876655,824929" coordsize="2415439,773174" o:gfxdata="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">
                <o:lock v:ext="edit" aspectratio="f"/>
                <v:group id="图形 6" o:spid="_x0000_s1026" o:spt="203" style="position:absolute;left:876655;top:824929;height:773174;width:927580;" coordorigin="876655,824929" coordsize="927580,773174" o:gfxdata="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bv2ZvwAAANwAAAAPAAAAAAAAAAEAIAAAACIAAABkcnMvZG93bnJldi54&#10;bWxQSwECFAAUAAAACACHTuJAMy8FnjsAAAA5AAAAFQAAAAAAAAABACAAAAAOAQAAZHJzL2dyb3Vw&#10;c2hhcGV4bWwueG1sUEsFBgAAAAAGAAYAYAEAAMsDAAAAAA==&#10;">
                  <o:lock v:ext="edit" aspectratio="f"/>
                  <v:shape id="任意多边形: 形状 318" o:spid="_x0000_s1026" o:spt="100" style="position:absolute;left:1140988;top:1101599;height:12705;width:564;v-text-anchor:middle;" fillcolor="#870024" filled="t" stroked="f" coordsize="564,12705" o:gfxdata="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4o4+LsAAADc&#10;AAAADwAAAAAAAAABACAAAAAiAAAAZHJzL2Rvd25yZXYueG1sUEsBAhQAFAAAAAgAh07iQDMvBZ47&#10;AAAAOQAAABAAAAAAAAAAAQAgAAAACgEAAGRycy9zaGFwZXhtbC54bWxQSwUGAAAAAAYABgBbAQAA&#10;tAMAAAAA&#10;" path="m0,0c0,0,1271,0,0,0c1271,0,0,0,0,0xe">
                    <v:path o:connectlocs="0,0;0,0;0,0" o:connectangles="0,0,0"/>
                    <v:fill on="t" focussize="0,0"/>
                    <v:stroke on="f" weight="0.999606299212598pt" joinstyle="miter"/>
                    <v:imagedata o:title=""/>
                    <o:lock v:ext="edit" aspectratio="f"/>
                  </v:shape>
                  <v:shape id="任意多边形: 形状 319" o:spid="_x0000_s1026" o:spt="100" style="position:absolute;left:1599670;top:1124470;height:952;width:1270;v-text-anchor:middle;" fillcolor="#870024" filled="t" stroked="f" coordsize="1270,952" o:gfxdata="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KIMhvQAA&#10;ANwAAAAPAAAAAAAAAAEAIAAAACIAAABkcnMvZG93bnJldi54bWxQSwECFAAUAAAACACHTuJAMy8F&#10;njsAAAA5AAAAEAAAAAAAAAABACAAAAAMAQAAZHJzL3NoYXBleG1sLnhtbFBLBQYAAAAABgAGAFsB&#10;AAC2AwAAAAA=&#10;" path="m0,0c0,0,0,1271,0,0c1271,1271,1271,1271,1271,0c1271,0,0,0,0,0xe">
                    <v:path o:connectlocs="0,0;0,0;1271,0;0,0" o:connectangles="0,0,0,0"/>
                    <v:fill on="t" focussize="0,0"/>
                    <v:stroke on="f" weight="0.999606299212598pt" joinstyle="miter"/>
                    <v:imagedata o:title=""/>
                    <o:lock v:ext="edit" aspectratio="f"/>
                  </v:shape>
                  <v:shape id="任意多边形: 形状 320" o:spid="_x0000_s1026" o:spt="100" style="position:absolute;left:1757223;top:1191811;height:12705;width:12705;v-text-anchor:middle;" fillcolor="#870024" filled="t" stroked="f" coordsize="12705,12705" o:gfxdata="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IHW25AAAA3AAA&#10;AA8AAAAAAAAAAQAgAAAAIgAAAGRycy9kb3ducmV2LnhtbFBLAQIUABQAAAAIAIdO4kAzLwWeOwAA&#10;ADkAAAAQAAAAAAAAAAEAIAAAAAgBAABkcnMvc2hhcGV4bWwueG1sUEsFBgAAAAAGAAYAWwEAALID&#10;AAAAAA==&#10;" path="m0,0c0,0,0,0,0,0c0,0,0,0,0,0xe">
                    <v:path o:connectlocs="0,0;0,0;0,0" o:connectangles="0,0,0"/>
                    <v:fill on="t" focussize="0,0"/>
                    <v:stroke on="f" weight="0.999606299212598pt" joinstyle="miter"/>
                    <v:imagedata o:title=""/>
                    <o:lock v:ext="edit" aspectratio="f"/>
                  </v:shape>
                  <v:group id="图形 6" o:spid="_x0000_s1026" o:spt="203" style="position:absolute;left:876655;top:824929;height:384670;width:927580;" coordorigin="876655,824929" coordsize="927580,384670" o:gfxdata="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EpwrLvwAAANwAAAAPAAAAAAAAAAEAIAAAACIAAABkcnMvZG93bnJldi54&#10;bWxQSwECFAAUAAAACACHTuJAMy8FnjsAAAA5AAAAFQAAAAAAAAABACAAAAAOAQAAZHJzL2dyb3Vw&#10;c2hhcGV4bWwueG1sUEsFBgAAAAAGAAYAYAEAAMsDAAAAAA==&#10;">
                    <o:lock v:ext="edit" aspectratio="f"/>
                    <v:shape id="任意多边形: 形状 322" o:spid="_x0000_s1026" o:spt="100" style="position:absolute;left:1179105;top:852564;height:6494;width:325270;v-text-anchor:middle;" fillcolor="#870024" filled="t" stroked="f" coordsize="325270,6494" o:gfxdata="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2uYvQAA&#10;ANwAAAAPAAAAAAAAAAEAIAAAACIAAABkcnMvZG93bnJldi54bWxQSwECFAAUAAAACACHTuJAMy8F&#10;njsAAAA5AAAAEAAAAAAAAAABACAAAAAMAQAAZHJzL3NoYXBleG1sLnhtbFBLBQYAAAAABgAGAFsB&#10;AAC2AwAAAAA=&#10;" path="m325271,6353c243953,6353,162635,6353,81318,6353c62259,6353,41929,6353,22871,6353c15247,6353,3812,7624,0,2541c0,2541,0,2541,0,2541c10165,1271,19059,1271,29223,0c63529,0,99106,0,133412,0c191859,0,249035,0,307482,0c313835,1271,320188,1271,325271,2541c325271,3812,325271,5082,325271,6353xe">
                      <v:path o:connectlocs="325271,6353;81318,6353;22871,6353;0,2541;0,2541;29223,0;133412,0;307482,0;325271,2541;325271,6353" o:connectangles="0,0,0,0,0,0,0,0,0,0"/>
                      <v:fill on="t" focussize="0,0"/>
                      <v:stroke on="f" weight="0.999606299212598pt" joinstyle="miter"/>
                      <v:imagedata o:title=""/>
                      <o:lock v:ext="edit" aspectratio="f"/>
                    </v:shape>
                    <v:shape id="任意多边形: 形状 323" o:spid="_x0000_s1026" o:spt="100" style="position:absolute;left:1541223;top:899576;height:26175;width:114352;v-text-anchor:middle;" fillcolor="#870024" filled="t" stroked="f" coordsize="114352,26175" o:gfxdata="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qxcG8AAAA&#10;3AAAAA8AAAAAAAAAAQAgAAAAIgAAAGRycy9kb3ducmV2LnhtbFBLAQIUABQAAAAIAIdO4kAzLwWe&#10;OwAAADkAAAAQAAAAAAAAAAEAIAAAAAsBAABkcnMvc2hhcGV4bWwueG1sUEsFBgAAAAAGAAYAWwEA&#10;ALUDAAAAAA==&#10;" path="m0,0c11435,2541,20329,6353,30494,8894c39388,11435,49553,12706,58447,15247c67341,17788,77506,21600,87671,20329c96565,19059,105459,16518,113082,15247c113082,16518,113082,17788,114353,17788c105459,19059,97835,22871,87671,25412c67341,29223,39388,17788,25412,12706c16518,10165,2541,8894,0,0xe">
                      <v:path o:connectlocs="0,0;30494,8894;58447,15247;87671,20329;113082,15247;114353,17788;87671,25412;25412,12706;0,0" o:connectangles="0,0,0,0,0,0,0,0,0"/>
                      <v:fill on="t" focussize="0,0"/>
                      <v:stroke on="f" weight="0.999606299212598pt" joinstyle="miter"/>
                      <v:imagedata o:title=""/>
                      <o:lock v:ext="edit" aspectratio="f"/>
                    </v:shape>
                    <v:shape id="任意多边形: 形状 324" o:spid="_x0000_s1026" o:spt="100" style="position:absolute;left:1029176;top:900847;height:23216;width:113082;v-text-anchor:middle;" fillcolor="#870024" filled="t" stroked="f" coordsize="113082,23216" o:gfxdata="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thGr4A&#10;AADcAAAADwAAAAAAAAABACAAAAAiAAAAZHJzL2Rvd25yZXYueG1sUEsBAhQAFAAAAAgAh07iQDMv&#10;BZ47AAAAOQAAABAAAAAAAAAAAQAgAAAADQEAAGRycy9zaGFwZXhtbC54bWxQSwUGAAAAAAYABgBb&#10;AQAAtwMAAAAA&#10;" path="m108000,0c110541,0,110541,1271,113082,1271c111812,5082,101647,7624,97835,8894c83859,15247,67341,17788,50824,20329c44471,21600,36847,24141,30494,22871c21600,21600,1271,20329,0,12706c0,12706,0,12706,0,12706c7624,15247,22871,20329,34306,17788c49553,15247,64800,11435,78776,7624c87671,7624,100376,5082,108000,0xe">
                      <v:path o:connectlocs="108000,0;113082,1271;97835,8894;50824,20329;30494,22871;0,12706;0,12706;34306,17788;78776,7624;108000,0" o:connectangles="0,0,0,0,0,0,0,0,0,0"/>
                      <v:fill on="t" focussize="0,0"/>
                      <v:stroke on="f" weight="0.999606299212598pt" joinstyle="miter"/>
                      <v:imagedata o:title=""/>
                      <o:lock v:ext="edit" aspectratio="f"/>
                    </v:shape>
                    <v:shape id="任意多边形: 形状 325" o:spid="_x0000_s1026" o:spt="100" style="position:absolute;left:876655;top:824929;height:375776;width:927580;v-text-anchor:middle;" fillcolor="#870024" filled="t" stroked="f" coordsize="927580,375776" o:gfxdata="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9U4u8AAAA&#10;3AAAAA8AAAAAAAAAAQAgAAAAIgAAAGRycy9kb3ducmV2LnhtbFBLAQIUABQAAAAIAIdO4kAzLwWe&#10;OwAAADkAAAAQAAAAAAAAAAEAIAAAAAsBAABkcnMvc2hhcGV4bWwueG1sUEsFBgAAAAAGAAYAWwEA&#10;ALUDAAAAAA==&#10;" path="m927580,178835c927580,171212,925039,158506,916145,159776c911063,163588,904710,166129,899627,169941c890733,175023,864051,181376,850074,176294c843721,173753,843721,167400,839910,162318c836098,159776,833557,157235,829745,154694c828474,150882,827204,147071,825933,143259c822121,136906,809416,135635,799251,135635c797980,136906,795439,138176,794169,140718c792898,143259,794169,147071,791627,148341c786545,150882,759863,148341,752239,148341c752239,148341,752239,148341,752239,148341c761133,134365,778921,126741,787816,111494c790357,106412,789086,100059,790357,93706c791627,87353,797980,78459,792898,73376c789086,68294,782733,69565,777651,72106c764945,79729,757322,88624,735721,84812c716663,81000,686169,77188,672192,68294c665839,64482,667110,51776,662027,45423c660757,42882,656945,41612,654404,39071c653133,37800,659486,27635,658216,23824c655674,16200,650592,21282,645510,20012c642968,18741,640427,17471,636616,16200c636616,12388,637886,7306,635345,4765c631533,-1588,617557,-1588,613745,4765c612474,7306,612474,13659,613745,16200c607392,20012,595957,18741,585792,18741c566733,18741,547674,18741,528616,18741c480333,18741,432051,18741,385039,18741c359627,18741,334216,20012,310074,18741c310074,7306,306263,-1588,294827,953c293557,953,291016,2223,289745,2223c288474,7306,287204,12388,285933,17471c280851,18741,275768,20012,268145,20012c265604,28906,269416,31447,269416,40341c254168,46694,260521,63212,251627,68294c249086,69565,245274,70835,242733,70835c230027,75918,216051,79729,202074,83541c190639,86082,172851,88624,161415,83541c155063,81000,142357,67023,132192,70835c129651,73376,134733,88624,136004,92435c137274,97518,136004,102600,137274,107682c141086,120388,155063,129282,163957,136906c167768,140718,170310,145800,176663,148341c176663,148341,176663,148341,176663,149612c176663,149612,176663,149612,176663,149612c162686,149612,147439,149612,133463,149612c132192,149612,129651,141988,128380,140718c123298,136906,109321,138176,102968,140718c97886,143259,97886,152153,94074,157235c91533,158506,90263,159776,87721,159776c85180,164859,81368,169941,78827,175023c64851,177565,41980,180106,29274,173753c22921,169941,15298,164859,8945,161047c-1220,162318,51,169941,51,178835c2592,180106,6404,182647,7674,185188c7674,186459,7674,186459,6404,186459c7674,190271,6404,191541,5133,195353c7674,199165,10216,202976,12757,206788c14027,208059,15298,209329,17839,210600c17839,211871,17839,213141,17839,214412c19110,220765,21651,223306,26733,224576c26733,229659,26733,236012,26733,241094c26733,241094,26733,241094,26733,241094c29274,238553,28004,234741,29274,232200c29274,232200,29274,232200,29274,232200c30545,232200,34357,233471,35627,233471c38168,237282,38168,244906,38168,251259c39439,251259,39439,252529,40710,252529c40710,252529,40710,262694,39439,263965c38168,266506,43251,270318,40710,272859c36898,280482,39439,293188,38168,304624c39439,305894,40710,305894,41980,307165c41980,307165,41980,305894,43251,305894c45792,303353,41980,295729,47063,293188c47063,291918,47063,291918,47063,290647c48333,290647,49604,289376,50874,289376c50874,286835,50874,286835,49604,285565c49604,283023,50874,283023,49604,279212c55957,267776,62310,267776,75016,262694c77557,260153,80098,257612,82639,255071c83910,253800,86451,252529,88992,251259c90263,251259,92804,249988,94074,249988c95345,248718,97886,246176,99157,244906c100427,244906,101698,243635,102968,243635c105510,241094,106780,237282,110592,236012c114404,234741,115674,236012,119486,236012c120757,234741,123298,234741,124569,233471c124569,233471,124569,234741,123298,234741c125839,236012,127110,236012,130921,236012c130921,234741,130921,234741,130921,233471c132192,234741,133463,234741,136004,236012c136004,236012,136004,236012,136004,236012c137274,233471,142357,236012,146168,236012c146168,234741,146168,234741,146168,233471c151251,234741,156333,234741,161415,236012c161415,234741,162686,233471,162686,230929c166498,230929,167768,232200,171580,232200c172851,229659,172851,229659,175392,228388c176663,229659,177933,229659,180474,230929c181745,229659,183016,229659,185557,228388c188098,230929,191910,232200,195721,229659c196992,230929,196992,232200,198263,233471c196992,233471,196992,233471,195721,233471c196992,236012,196992,237282,198263,239824c195721,243635,193180,252529,198263,256341c196992,257612,195721,257612,194451,258882c194451,260153,195721,260153,196992,261423c196992,261423,196992,261423,196992,261423c195721,261423,195721,261423,194451,261423c194451,261423,193180,262694,193180,262694c193180,263965,194451,263965,195721,265235c195721,265235,194451,266506,194451,266506c194451,267776,195721,267776,196992,269047c196992,270318,195721,272859,195721,274129c196992,274129,196992,275400,198263,275400c198263,277941,198263,280482,198263,283023c199533,284294,200804,284294,202074,285565c203345,284294,203345,284294,204616,284294c204616,283023,204616,281753,204616,280482c207157,280482,205886,279212,207157,279212c208427,275400,207157,269047,207157,265235c205886,265235,205886,265235,204616,265235c204616,262694,204616,261423,204616,258882c204616,258882,205886,258882,205886,258882c205886,257612,205886,257612,205886,256341c204616,256341,204616,256341,203345,255071c204616,253800,204616,252529,205886,251259c205886,248718,205886,247447,203345,244906c204616,243635,205886,243635,208427,242365c208427,242365,208427,241094,208427,241094c207157,239824,205886,239824,204616,238553c202074,232200,207157,223306,207157,215682c198263,210600,180474,214412,169039,211871c161415,210600,153792,214412,146168,213141c134733,211871,118216,209329,105510,211871c99157,211871,94074,211871,87721,213141c80098,211871,73745,210600,66121,209329c58498,208059,48333,206788,43251,202976c35627,208059,25463,199165,16569,201706c14027,201706,12757,197894,11486,196624c11486,195353,12757,195353,12757,194082c15298,194082,17839,196624,20380,196624c34357,196624,47063,196624,61039,196624c62310,195353,63580,195353,64851,194082c67392,192812,72474,192812,73745,192812c73745,192812,73745,191541,73745,191541c75016,191541,76286,190271,77557,190271c77557,190271,77557,190271,77557,190271c77557,183918,64851,189000,61039,189000c54686,187729,44521,189000,38168,186459c31816,183918,24192,181376,17839,178835c15298,177565,10216,178835,7674,177565c5133,173753,6404,169941,8945,166129c11486,162318,20380,168671,21651,169941c29274,176294,53415,185188,69933,182647c75016,181376,83910,181376,86451,177565c94074,168671,88992,161047,105510,158506c105510,157235,105510,154694,104239,153423c105510,152153,105510,150882,108051,150882c108051,149612,106780,147071,106780,145800c113133,143259,119486,141988,128380,140718c129651,141988,130921,143259,130921,145800c129651,147071,129651,149612,128380,150882c128380,150882,128380,152153,128380,152153c138545,154694,153792,153423,166498,153423c166498,153423,166498,153423,166498,153423c166498,153423,165227,154694,165227,154694c165227,157235,166498,158506,167768,159776c167768,159776,167768,159776,167768,159776c166498,159776,163957,159776,162686,161047c161415,161047,162686,162318,162686,162318c158874,163588,152521,162318,147439,162318c147439,164859,146168,164859,144898,167400c139816,167400,134733,167400,129651,167400c129651,167400,128380,168671,128380,168671c129651,173753,138545,172482,144898,172482c158874,172482,171580,173753,185557,172482c185557,172482,185557,172482,185557,172482c181745,180106,177933,190271,170310,195353c170310,192812,171580,186459,174121,185188c174121,185188,174121,183918,174121,183918c172851,183918,171580,182647,170310,182647c169039,183918,167768,186459,165227,187729c165227,189000,165227,189000,165227,190271c163957,191541,163957,191541,162686,192812c161415,195353,153792,204247,153792,205518c153792,205518,152521,206788,152521,206788c153792,206788,155063,206788,156333,206788c158874,204247,162686,201706,165227,200435c165227,202976,165227,204247,165227,206788c175392,209329,185557,201706,186827,194082c186827,194082,186827,194082,188098,194082c188098,197894,186827,199165,185557,201706c185557,202976,186827,204247,186827,205518c188098,205518,190639,206788,191910,206788c199533,199165,204616,194082,208427,182647c207157,181376,204616,181376,203345,180106c203345,180106,203345,180106,203345,180106c207157,175023,210968,169941,213510,163588c221133,163588,224945,166129,230027,168671c231298,172482,233839,180106,232569,183918c232569,183918,232569,183918,232569,183918c233839,183918,235110,183918,236380,183918c236380,182647,236380,181376,236380,181376c241463,178835,246545,180106,254168,180106c254168,180106,254168,180106,254168,180106c259251,173753,254168,176294,254168,167400c259251,166129,265604,162318,270686,166129c270686,166129,270686,166129,271957,166129c270686,169941,270686,172482,269416,176294c266874,176294,263063,177565,260521,177565c261792,178835,264333,178835,266874,178835c266874,178835,266874,180106,266874,180106c257980,182647,245274,192812,236380,185188c236380,185188,236380,185188,236380,185188c235110,192812,237651,200435,236380,208059c236380,211871,233839,219494,235110,222035c235110,223306,236380,223306,237651,223306c237651,225847,236380,227118,235110,228388c235110,229659,236380,232200,235110,233471c233839,234741,235110,233471,233839,233471c233839,233471,232569,234741,232569,234741c232569,236012,233839,246176,233839,247447c233839,248718,235110,248718,236380,248718c237651,251259,237651,258882,236380,262694c236380,262694,235110,262694,235110,262694c233839,263965,233839,263965,232569,265235c232569,267776,232569,270318,232569,272859c233839,272859,233839,274129,235110,274129c236380,280482,235110,286835,235110,294459c236380,295729,237651,295729,238921,297000c238921,302082,237651,304624,236380,307165c236380,309706,237651,312247,237651,313518c238921,317329,236380,322412,237651,326223c237651,330035,237651,338929,238921,344012c240192,344012,241463,345282,242733,345282c242733,345282,246545,344012,247816,345282c249086,344012,247816,345282,249086,344012c249086,344012,249086,342741,249086,341471c249086,341471,250357,341471,250357,341471c250357,340200,250357,338929,250357,337659c252898,337659,251627,336388,254168,336388c254168,335118,254168,335118,254168,333847c255439,333847,256710,332576,257980,331306c257980,330035,257980,330035,257980,328765c257980,328765,259251,328765,259251,328765c260521,323682,259251,317329,257980,313518c259251,312247,260521,312247,260521,309706c261792,309706,263063,309706,264333,309706c263063,308435,261792,308435,259251,309706c260521,307165,260521,303353,260521,299541c259251,299541,259251,298271,257980,298271c257980,297000,255439,293188,255439,289376c257980,286835,257980,285565,259251,281753c261792,280482,265604,280482,268145,279212c269416,277941,271957,275400,273227,274129c273227,272859,273227,272859,273227,271588c274498,271588,274498,270318,275768,270318c277039,269047,277039,267776,278310,266506c279580,262694,283392,262694,287204,262694c287204,261423,285933,261423,287204,258882c288474,258882,288474,257612,289745,257612c291016,256341,289745,252529,291016,252529c292286,252529,293557,252529,293557,252529c294827,252529,297369,248718,298639,247447c299910,246176,298639,243635,298639,241094c298639,241094,298639,241094,298639,239824c296098,238553,294827,239824,292286,241094c288474,241094,287204,239824,284663,239824c279580,238553,277039,242365,273227,244906c273227,244906,273227,243635,273227,243635c271957,243635,270686,243635,270686,243635c270686,243635,270686,243635,270686,243635c273227,243635,274498,243635,277039,243635c274498,241094,266874,241094,263063,241094c264333,239824,261792,239824,263063,237282c263063,236012,264333,236012,264333,234741c264333,232200,264333,228388,264333,225847c264333,223306,263063,218223,264333,215682l266874,210600c269416,209329,270686,209329,273227,208059c274498,206788,274498,205518,275768,204247c277039,204247,278310,202976,279580,202976c284663,199165,289745,192812,294827,187729c311345,187729,327863,187729,344380,187729c345651,189000,346921,190271,348192,192812c352004,194082,355816,194082,359627,195353c364710,197894,369792,200435,374874,202976c374874,204247,376145,208059,377416,209329c377416,211871,374874,216953,377416,219494c379957,223306,382498,220765,383768,220765c383768,218223,383768,214412,383768,211871c383768,210600,383768,211871,382498,211871c382498,211871,382498,210600,382498,210600c383768,210600,383768,210600,385039,210600c385039,206788,385039,201706,385039,199165c386310,197894,386310,196624,387580,196624c387580,195353,387580,195353,387580,194082c386310,192812,385039,192812,383768,192812c383768,192812,383768,192812,383768,192812c385039,191541,385039,191541,386310,190271c386310,190271,386310,189000,386310,189000c385039,189000,385039,187729,383768,187729c383768,187729,383768,187729,383768,187729c386310,187729,387580,186459,388851,186459c388851,186459,388851,185188,388851,185188c390121,183918,391392,183918,392663,183918c392663,182647,392663,182647,391392,181376c392663,180106,397745,178835,399016,178835c399016,177565,399016,177565,399016,176294c400286,176294,401557,177565,402827,177565c405369,178835,406639,189000,406639,191541c409180,191541,410451,189000,412992,190271c414263,187729,414263,183918,415533,181376c416804,180106,418074,178835,419345,178835c420616,180106,420616,180106,421886,181376c423157,182647,424427,181376,425698,181376c425698,183918,426968,186459,426968,190271c426968,190271,426968,190271,426968,190271c428239,189000,428239,189000,429510,187729c429510,183918,429510,183918,429510,180106c430780,180106,432051,178835,433321,178835c432051,180106,430780,181376,429510,183918c430780,185188,432051,186459,433321,187729c433321,195353,412992,202976,405369,204247c405369,214412,406639,223306,407910,230929c407910,230929,407910,230929,407910,230929c410451,227118,410451,214412,410451,208059c412992,205518,416804,205518,420616,202976c425698,199165,432051,194082,438404,192812c457463,192812,475251,192812,494310,192812c495580,194082,496851,196624,498121,197894c500663,197894,501933,197894,504474,197894c509557,200435,514639,202976,520992,206788c520992,220765,520992,234741,523533,247447c523533,247447,523533,247447,523533,247447c526074,234741,524804,218223,523533,205518c519721,202976,515910,201706,512098,199165c507016,196624,503204,195353,498121,192812c498121,192812,500663,182647,500663,180106c500663,180106,500663,180106,500663,180106c501933,183918,501933,187729,504474,189000c504474,189000,504474,189000,504474,189000c505745,182647,507016,182647,510827,178835c513369,178835,514639,178835,517180,178835c518451,181376,518451,185188,518451,189000c522263,189000,523533,190271,524804,192812c528616,190271,528616,180106,531157,175023c536239,173753,542592,175023,547674,175023c548945,181376,550216,187729,552757,192812c556569,190271,559110,190271,565463,190271c565463,190271,565463,189000,566733,189000c564192,187729,561651,187729,559110,186459c559110,186459,559110,183918,557839,182647c559110,181376,560380,180106,560380,177565c561651,178835,562921,178835,564192,180106c564192,178835,564192,177565,564192,177565c565463,177565,568004,177565,569274,177565c569274,181376,569274,185188,569274,187729c570545,189000,571816,189000,573086,190271c573086,186459,571816,183918,571816,180106c573086,178835,574357,177565,575627,176294c580710,176294,584521,177565,589604,177565c588333,180106,587063,182647,587063,187729c585792,187729,584521,187729,583251,187729c578169,194082,569274,202976,555298,200435c555298,199165,554027,197894,554027,196624c554027,196624,554027,196624,554027,196624c554027,196624,552757,196624,552757,196624c552757,201706,552757,206788,554027,211871c555298,210600,555298,208059,556569,206788c565463,204247,571816,197894,580710,197894c580710,197894,580710,197894,580710,197894c578169,199165,578169,200435,576898,201706c574357,202976,570545,202976,568004,204247c568004,205518,566733,206788,566733,206788c568004,208059,568004,208059,569274,209329c570545,210600,569274,213141,569274,214412c570545,215682,570545,216953,571816,216953c570545,218223,570545,219494,569274,219494c569274,220765,570545,220765,571816,222035c570545,225847,570545,233471,570545,238553c571816,239824,574357,241094,575627,242365c575627,242365,575627,241094,575627,241094c576898,241094,576898,241094,578169,242365c578169,242365,578169,242365,578169,242365c578169,242365,578169,243635,578169,243635c576898,243635,576898,243635,575627,242365c575627,244906,573086,242365,573086,246176c566733,244906,561651,246176,556569,246176c555298,247447,555298,247447,554027,249988c559110,251259,565463,249988,570545,249988c570545,251259,570545,252529,570545,253800c570545,253800,570545,253800,570545,253800c564192,253800,559110,252529,552757,252529c554027,253800,554027,255071,555298,256341c560380,256341,565463,256341,569274,256341c569274,262694,569274,269047,569274,275400c568004,272859,568004,267776,568004,263965c562921,261423,559110,260153,552757,258882c552757,263965,555298,267776,555298,272859c554027,276671,554027,279212,552757,283023c552757,286835,554027,290647,552757,295729c555298,297000,562921,299541,565463,302082c565463,302082,565463,302082,565463,302082c564192,302082,564192,302082,562921,302082c562921,303353,561651,304624,562921,304624c562921,304624,562921,304624,562921,304624c565463,303353,568004,304624,570545,303353c571816,302082,573086,302082,573086,300812c574357,302082,574357,307165,573086,309706c574357,310976,573086,310976,575627,310976c575627,312247,575627,310976,574357,312247c574357,312247,574357,312247,574357,313518c576898,313518,578169,313518,580710,313518c581980,310976,584521,307165,585792,303353c585792,303353,585792,303353,585792,304624c590874,299541,597227,285565,599768,276671c601039,275400,601039,276671,599768,275400c602310,272859,603580,267776,606121,265235c607392,263965,608663,262694,608663,261423c608663,260153,608663,258882,608663,257612c609933,257612,609933,256341,611204,256341c612474,253800,609933,252529,615016,251259c615016,248718,613745,246176,613745,243635c612474,242365,611204,242365,609933,241094c607392,239824,598498,242365,597227,242365c595957,243635,594686,244906,593416,246176c589604,246176,588333,242365,583251,242365c581980,238553,580710,236012,580710,229659c580710,228388,579439,220765,579439,220765c579439,218223,583251,214412,584521,213141c584521,211871,584521,211871,584521,210600c585792,210600,585792,209329,587063,209329c590874,204247,592145,199165,594686,194082c595957,192812,597227,192812,598498,191541c598498,191541,598498,190271,597227,190271c597227,190271,597227,189000,597227,189000c613745,189000,631533,189000,648051,189000c651863,190271,653133,194082,655674,195353c658216,195353,660757,195353,663298,195353c668380,197894,673463,200435,678545,202976c679816,205518,679816,204247,678545,206788c679816,208059,682357,209329,682357,210600c684898,216953,683627,232200,681086,237282c681086,249988,681086,261423,681086,274129c682357,274129,683627,275400,683627,276671c684898,276671,684898,276671,686169,275400c686169,276671,686169,276671,687439,276671c684898,269047,687439,263965,688710,257612c689980,253800,687439,251259,687439,249988c688710,249988,689980,248718,689980,248718c689980,241094,689980,233471,689980,225847c689980,223306,689980,219494,688710,216953c689980,210600,689980,201706,688710,197894c688710,197894,688710,197894,688710,197894c686169,199165,682357,199165,679816,200435c669651,199165,664569,191541,654404,191541c654404,191541,654404,191541,654404,190271c656945,190271,659486,189000,663298,189000c662027,186459,655674,187729,651863,186459c651863,186459,651863,186459,651863,186459c653133,183918,654404,181376,654404,176294c659486,175023,665839,175023,669651,176294c670921,180106,669651,185188,668380,189000c672192,191541,679816,187729,683627,189000c687439,190271,687439,194082,692521,194082c692521,187729,693792,183918,693792,178835c698874,175023,703957,173753,712851,175023c712851,176294,712851,178835,712851,180106c724286,187729,728098,211871,742074,214412c735721,204247,728098,194082,723016,182647c734451,185188,738263,211871,752239,215682c754780,216953,758592,214412,759863,214412c758592,209329,754780,208059,752239,204247c750969,201706,750969,200435,749698,197894c748427,196624,745886,195353,744616,194082c739533,187729,740804,181376,734451,176294c734451,176294,734451,176294,734451,176294c738263,175023,742074,176294,744616,176294c750969,176294,758592,176294,764945,176294c767486,176294,767486,175023,768757,175023c776380,173753,781463,180106,789086,177565c790357,176294,790357,176294,791627,175023c792898,175023,794169,175023,796710,175023c799251,175023,803063,173753,804333,172482c804333,172482,804333,171212,804333,171212c799251,167400,789086,167400,782733,168671c782733,162318,757322,164859,752239,162318c750969,161047,752239,161047,749698,161047c764945,161047,780192,161047,796710,161047c796710,159776,797980,158506,797980,158506c797980,155965,796710,154694,796710,152153c806874,147071,806874,149612,818310,150882c819580,155965,822121,161047,823392,166129c825933,168671,831015,168671,833557,171212c837368,176294,837368,183918,843721,186459c846263,186459,848804,187729,851345,187729c872945,192812,905980,185188,913604,172482c916145,172482,917416,172482,918686,172482c918686,176294,918686,180106,918686,183918c903439,187729,889463,192812,871674,195353c862780,196624,850074,191541,847533,195353c851345,197894,856427,196624,861510,197894c862780,199165,862780,199165,864051,200435c867863,200435,870404,200435,874216,200435c875486,200435,875486,201706,876757,201706c881839,201706,886921,201706,892004,201706c894545,201706,897086,204247,899627,202976c903439,201706,909792,200435,913604,199165c913604,199165,913604,199165,913604,199165c913604,201706,912333,202976,911063,205518c903439,205518,899627,208059,893274,209329c889463,209329,885651,209329,881839,210600c880569,210600,880569,210600,879298,209329c878027,210600,878027,210600,876757,211871c874216,211871,871674,211871,870404,211871c865322,213141,861510,215682,856427,216953c853886,216953,851345,216953,848804,216953c833557,219494,811957,220765,795439,218223c780192,215682,771298,223306,757322,216953c752239,220765,728098,220765,717933,220765c717933,232200,717933,246176,720474,253800c720474,257612,720474,262694,720474,266506c721745,266506,721745,267776,723016,267776c724286,270318,724286,286835,723016,289376c724286,289376,724286,290647,725557,290647c725557,290647,725557,290647,725557,291918c724286,291918,723016,291918,721745,291918c721745,293188,721745,294459,719204,294459c719204,297000,720474,298271,723016,298271c723016,299541,723016,299541,721745,300812c721745,302082,721745,302082,723016,303353c721745,304624,720474,308435,720474,313518c717933,316059,715392,317329,710310,317329c710310,318600,710310,319871,709039,322412c709039,322412,709039,322412,709039,322412c712851,322412,716663,321141,720474,321141c723016,322412,725557,322412,728098,323682c728098,322412,728098,321141,728098,321141c726827,321141,726827,321141,725557,321141c725557,318600,726827,317329,728098,317329c728098,314788,726827,312247,726827,310976c728098,308435,731910,302082,734451,300812c738263,298271,742074,297000,744616,294459c745886,291918,748427,289376,749698,286835c752239,285565,753510,284294,754780,283023c754780,281753,756051,280482,756051,280482c757322,280482,758592,280482,761133,279212c762404,279212,764945,276671,766216,275400c767486,274129,768757,271588,771298,270318c772569,269047,773839,269047,776380,267776c778921,265235,778921,261423,781463,260153c785274,257612,803063,243635,804333,239824c808145,239824,811957,241094,814498,242365c814498,242365,814498,242365,814498,242365c814498,241094,814498,241094,813227,239824c815768,239824,819580,241094,822121,239824c823392,239824,822121,239824,823392,238553c824663,238553,827204,239824,828474,239824c827204,241094,825933,241094,824663,241094c825933,243635,828474,243635,832286,242365c832286,241094,831015,241094,831015,239824c836098,239824,842451,239824,846263,238553c848804,239824,851345,243635,856427,242365c860239,248718,861510,244906,866592,248718c870404,251259,874216,262694,874216,269047c875486,269047,875486,269047,876757,270318c876757,270318,878027,271588,878027,271588c878027,271588,878027,272859,878027,272859c876757,271588,876757,272859,875486,271588c875486,271588,875486,271588,874216,271588c871674,272859,872945,283023,872945,286835c874216,288106,876757,289376,878027,288106c878027,288106,878027,289376,878027,289376c878027,289376,876757,290647,876757,290647c875486,290647,875486,289376,874216,289376c872945,289376,872945,290647,871674,290647c871674,294459,871674,302082,872945,307165c872945,308435,874216,308435,875486,309706c875486,310976,875486,335118,875486,337659c874216,340200,876757,346553,875486,349094c876757,350365,878027,350365,878027,351635c878027,351635,878027,351635,878027,352906c876757,352906,876757,352906,875486,352906c875486,354176,875486,354176,874216,355447c876757,359259,879298,368153,879298,374506c880569,374506,880569,373235,881839,373235c881839,374506,881839,374506,881839,375776c881839,375776,881839,375776,883110,375776c883110,375776,883110,374506,883110,374506c883110,370694,883110,368153,883110,364341c883110,354176,883110,346553,883110,337659c884380,337659,884380,337659,884380,338929c888192,335118,886921,330035,885651,321141c885651,321141,886921,321141,886921,319871c886921,314788,886921,304624,886921,298271c886921,289376,888192,281753,888192,272859c888192,272859,888192,272859,888192,272859c889463,274129,889463,274129,890733,275400c892004,279212,889463,285565,889463,290647c889463,294459,893274,297000,892004,302082c890733,303353,890733,305894,889463,307165c888192,313518,890733,318600,892004,323682c893274,331306,890733,338929,892004,345282c892004,345282,892004,345282,893274,345282c898357,340200,895816,330035,895816,321141c895816,319871,895816,317329,894545,316059c894545,314788,895816,312247,895816,310976c895816,304624,895816,298271,895816,291918c898357,285565,899627,277941,898357,269047c898357,269047,899627,269047,899627,269047c899627,265235,899627,261423,899627,257612c899627,257612,900898,256341,900898,256341c899627,253800,902169,242365,900898,241094c902169,239824,903439,238553,904710,238553c904710,237282,904710,237282,904710,236012c904710,236012,905980,236012,905980,234741c905980,233471,904710,232200,904710,230929c905980,229659,905980,229659,907251,228388c907251,225847,905980,224576,904710,223306c905980,214412,911063,209329,916145,204247c918686,190271,919957,182647,927580,178835xm376145,161047c365980,163588,353274,159776,340569,162318c329133,163588,316427,163588,303721,163588c284663,163588,265604,163588,245274,163588c245274,162318,244004,162318,244004,161047c251627,144529,293557,153423,316427,149612c321510,149612,325321,149612,330404,149612c341839,149612,360898,148341,368521,150882c371063,152153,374874,158506,376145,161047c376145,161047,376145,161047,376145,161047xm517180,163588c507016,166129,494310,163588,482874,163588c460004,163588,437133,163588,412992,163588c412992,162318,411721,162318,411721,161047c411721,158506,412992,158506,414263,155965c421886,154694,425698,154694,429510,150882c438404,150882,443486,155965,452380,154694c454921,154694,457463,152153,458733,152153c462545,152153,466357,152153,470168,152153c473980,152153,476521,150882,480333,150882c484145,150882,487957,150882,490498,152153c493039,152153,494310,149612,496851,149612c503204,150882,508286,154694,515910,154694c515910,155965,517180,157235,517180,157235c519721,159776,518451,162318,517180,163588xm687439,162318c674733,163588,659486,163588,645510,163588c616286,163588,585792,163588,556569,162318c556569,148341,571816,148341,587063,148341c609933,148341,632804,149612,656945,149612c670921,152153,678545,147071,687439,155965c687439,158506,687439,161047,687439,162318xm748427,120388c738263,122929,726827,122929,717933,125471c716663,126741,716663,128012,717933,129282c716663,128012,715392,126741,714121,125471c709039,125471,702686,126741,697604,126741c697604,128012,697604,128012,697604,129282c697604,129282,697604,128012,697604,128012c689980,126741,682357,128012,676004,130553c676004,130553,676004,129282,677274,129282c667110,126741,659486,128012,648051,128012c639157,128012,630263,126741,622639,126741c603580,126741,580710,129282,565463,124200c564192,124200,564192,125471,562921,126741c560380,128012,555298,126741,552757,126741c547674,125471,542592,128012,538780,128012c537510,129282,537510,129282,538780,131824c538780,131824,538780,131824,538780,131824c536239,126741,532427,125471,526074,125471c526074,128012,527345,129282,527345,131824c526074,130553,526074,128012,524804,126741c495580,126741,467627,126741,438404,126741c424427,126741,406639,124200,393933,126741c393933,128012,395204,129282,395204,130553c391392,128012,387580,126741,381227,126741c379957,125471,378686,122929,377416,122929c377416,124200,377416,125471,377416,126741c372333,128012,365980,125471,359627,126741c353274,126741,346921,128012,340569,128012c338027,128012,334216,126741,330404,126741c322780,126741,316427,128012,308804,128012c297369,128012,288474,126741,279580,129282c278310,129282,273227,128012,269416,128012c265604,128012,260521,128012,256710,128012c250357,128012,244004,126741,237651,128012c237651,129282,236380,129282,236380,130553c235110,129282,233839,128012,232569,126741c228757,126741,223674,125471,219863,125471c207157,122929,194451,122929,181745,120388c176663,119118,171580,116576,166498,115306c160145,112765,156333,108953,147439,107682c146168,102600,146168,97518,144898,92435c144898,91165,148710,89894,148710,88624c144898,84812,141086,82271,141086,73376c156333,74647,162686,86082,176663,88624c186827,91165,196992,87353,204616,84812c217321,82271,230027,79729,241463,75918c247816,73376,255439,73376,260521,69565c265604,65753,265604,54318,268145,47965c270686,42882,277039,40341,280851,37800c280851,31447,275768,28906,275768,21282c284663,21282,288474,18741,294827,16200c296098,13659,296098,7306,294827,3494c296098,2223,297369,2223,298639,953c299910,-318,303721,953,304992,2223c308804,4765,307533,12388,308804,16200c311345,20012,320239,18741,325321,20012c341839,22553,362168,20012,379957,20012c438404,20012,495580,20012,554027,20012c570545,20012,612474,22553,620098,16200c621369,9847,620098,8576,622639,2223c626451,953,628992,953,632804,953c632804,4765,632804,8576,632804,12388c635345,18741,644239,18741,653133,18741c653133,20012,654404,21282,654404,22553c650592,26365,649321,30176,650592,37800c653133,39071,656945,40341,658216,42882c663298,50506,664569,63212,672192,68294c674733,69565,678545,69565,681086,70835c696333,75918,715392,79729,733180,84812c739533,86082,749698,87353,757322,86082c770027,83541,775110,72106,789086,70835c790357,74647,787816,78459,786545,81000c785274,82271,784004,83541,782733,84812c784004,86082,784004,88624,785274,89894c786545,94976,784004,100059,782733,103871c778921,105141,775110,106412,771298,107682c764945,115306,757322,119118,748427,120388xe">
                      <v:path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26" o:spid="_x0000_s1026" o:spt="100" style="position:absolute;left:1221035;top:992329;height:23396;width:34305;v-text-anchor:middle;" fillcolor="#870024" filled="t" stroked="f" coordsize="34305,23396" o:gfxdata="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J174A&#10;AADcAAAADwAAAAAAAAABACAAAAAiAAAAZHJzL2Rvd25yZXYueG1sUEsBAhQAFAAAAAgAh07iQDMv&#10;BZ47AAAAOQAAABAAAAAAAAAAAQAgAAAADQEAAGRycy9zaGFwZXhtbC54bWxQSwUGAAAAAAYABgBb&#10;AQAAtwMAAAAA&#10;" path="m21600,11435c24141,11435,25412,11435,26682,11435c27953,10165,29224,8894,29224,7624c27953,7624,26682,7624,26682,7624c26682,6353,27953,5082,27953,5082c25412,3812,22871,3812,20329,2541c20329,2541,20329,1271,20329,1271c20329,1271,20329,1271,20329,1271c19059,5082,17788,10165,17788,13976c17788,13976,17788,13976,17788,13976c17788,13976,17788,13976,17788,13976c17788,13976,17788,13976,17788,13976c16518,10165,16518,3812,16518,0c5082,0,2541,2541,0,10165c0,10165,0,10165,1271,10165c3812,11435,6353,11435,8894,12706c8894,13976,8894,15247,8894,15247c11435,16518,13976,17788,17788,17788c17788,17788,17788,16518,19059,16518c20329,16518,21600,16518,21600,16518c21600,17788,21600,19059,21600,21600c25412,22871,27953,24141,31765,22871c31765,22871,33035,21600,33035,21600c33035,20329,33035,19059,31765,19059c33035,17788,34306,16518,34306,15247c29224,13976,29224,13976,22871,15247c22871,15247,22871,15247,22871,13976c21600,12706,21600,11435,21600,11435xe">
                      <v:path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fill on="t" focussize="0,0"/>
                      <v:stroke on="f" weight="0.999606299212598pt" joinstyle="miter"/>
                      <v:imagedata o:title=""/>
                      <o:lock v:ext="edit" aspectratio="f"/>
                    </v:shape>
                    <v:shape id="任意多边形: 形状 327" o:spid="_x0000_s1026" o:spt="100" style="position:absolute;left:1287105;top:1016886;height:125372;width:57176;v-text-anchor:middle;" fillcolor="#870024" filled="t" stroked="f" coordsize="57176,125372" o:gfxdata="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KkfI&#10;wAAAANwAAAAPAAAAAAAAAAEAIAAAACIAAABkcnMvZG93bnJldi54bWxQSwECFAAUAAAACACHTuJA&#10;My8FnjsAAAA5AAAAEAAAAAAAAAABACAAAAAPAQAAZHJzL3NoYXBleG1sLnhtbFBLBQYAAAAABgAG&#10;AFsBAAC5AwAAAAA=&#10;" path="m17788,108855c15247,108855,15247,110125,15247,110125c13976,108855,12706,108855,11435,108855c12706,113937,11435,117749,11435,124102c10165,124102,10165,125372,8894,125372c6353,124102,2541,122831,1271,120290c0,119020,0,119020,0,117749c1271,117749,1271,116478,2541,115208c0,108855,0,96149,2541,89796c2541,89796,3812,89796,3812,89796c3812,89796,5082,91067,5082,91067c5082,87255,5082,85984,5082,83443c3812,83443,2541,82172,2541,82172c2541,74549,2541,66925,2541,58031c2541,58031,3812,56761,3812,56761c5082,58031,5082,58031,6353,58031c6353,49137,5082,38972,7624,30078c7624,24996,7624,21184,7624,16102c8894,11020,16518,9749,21600,7208c25412,5937,27953,3396,30494,855c36847,-1686,52094,2125,57176,3396c57176,4667,57176,5937,57176,7208c55906,7208,55906,8478,54635,9749c50824,11020,45741,8478,43200,8478c38118,9749,29223,14831,26682,17372c26682,18643,26682,18643,26682,19914c24141,19914,24141,21184,22871,22455c22871,22455,22871,22455,22871,22455c24141,22455,25412,23725,26682,23725c26682,26267,26682,26267,26682,27537c25412,27537,25412,27537,25412,28808c25412,28808,25412,28808,25412,28808c26682,30078,27953,31349,30494,31349c30494,35161,30494,33890,27953,36431c27953,36431,27953,36431,27953,37702c30494,38972,31765,41514,34306,41514c34306,41514,34306,42784,34306,42784c33035,42784,31765,44055,30494,44055c31765,44055,31765,45325,31765,46596c30494,46596,30494,46596,29223,46596c29223,46596,29223,46596,29223,46596c31765,47867,33035,47867,35576,49137c35576,51678,35576,52949,35576,56761c39388,58031,40659,61843,40659,66925c39388,66925,38118,66925,38118,68196c38118,68196,38118,68196,38118,68196c39388,68196,40659,69467,41929,69467c41929,70737,41929,70737,41929,72008c38118,73278,36847,73278,33035,73278c33035,75820,33035,79631,33035,82172c31765,82172,30494,83443,29223,83443c29223,83443,29223,84714,29223,84714c29223,84714,29223,84714,29223,85984c27953,85984,26682,87255,26682,88525c25412,91067,27953,94878,26682,96149c25412,96149,25412,97419,22871,97419c22871,98690,22871,99961,22871,101231c20329,101231,20329,102502,17788,101231c17788,105043,17788,107584,17788,108855xe">
                      <v:path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fill on="t" focussize="0,0"/>
                      <v:stroke on="f" weight="0.999606299212598pt" joinstyle="miter"/>
                      <v:imagedata o:title=""/>
                      <o:lock v:ext="edit" aspectratio="f"/>
                    </v:shape>
                    <v:shape id="任意多边形: 形状 328" o:spid="_x0000_s1026" o:spt="100" style="position:absolute;left:1354447;top:1019011;height:47011;width:35576;v-text-anchor:middle;" fillcolor="#870024" filled="t" stroked="f" coordsize="35576,47011" o:gfxdata="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3G7CvQAA&#10;ANwAAAAPAAAAAAAAAAEAIAAAACIAAABkcnMvZG93bnJldi54bWxQSwECFAAUAAAACACHTuJAMy8F&#10;njsAAAA5AAAAEAAAAAAAAAABACAAAAAMAQAAZHJzL3NoYXBleG1sLnhtbFBLBQYAAAAABgAGAFsB&#10;AAC2AwAAAAA=&#10;" path="m35577,47012c34306,47012,33035,47012,31765,47012c30494,36847,33035,24141,30494,12706c26682,10165,22871,8894,19059,6353c12706,3812,3812,5082,0,0c11435,0,33035,8894,35577,16518c35577,26682,35577,36847,35577,47012xe">
                      <v:path o:connectlocs="35577,47012;31765,47012;30494,12706;19059,6353;0,0;35577,16518;35577,47012" o:connectangles="0,0,0,0,0,0,0"/>
                      <v:fill on="t" focussize="0,0"/>
                      <v:stroke on="f" weight="0.999606299212598pt" joinstyle="miter"/>
                      <v:imagedata o:title=""/>
                      <o:lock v:ext="edit" aspectratio="f"/>
                    </v:shape>
                    <v:shape id="任意多边形: 形状 329" o:spid="_x0000_s1026" o:spt="100" style="position:absolute;left:1044423;top:1022823;height:2541;width:3811;v-text-anchor:middle;" fillcolor="#870024" filled="t" stroked="f" coordsize="3811,2541" o:gfxdata="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cau/&#10;AAAA3AAAAA8AAAAAAAAAAQAgAAAAIgAAAGRycy9kb3ducmV2LnhtbFBLAQIUABQAAAAIAIdO4kAz&#10;LwWeOwAAADkAAAAQAAAAAAAAAAEAIAAAAA4BAABkcnMvc2hhcGV4bWwueG1sUEsFBgAAAAAGAAYA&#10;WwEAALgDAAAAAA==&#10;" path="m3812,0c1271,1271,1271,0,0,2541c1271,2541,3812,1271,3812,0c3812,0,3812,0,3812,0xe">
                      <v:path o:connectlocs="3812,0;0,2541;3812,0;3812,0" o:connectangles="0,0,0,0"/>
                      <v:fill on="t" focussize="0,0"/>
                      <v:stroke on="f" weight="0.999606299212598pt" joinstyle="miter"/>
                      <v:imagedata o:title=""/>
                      <o:lock v:ext="edit" aspectratio="f"/>
                    </v:shape>
                    <v:shape id="任意多边形: 形状 330" o:spid="_x0000_s1026" o:spt="100" style="position:absolute;left:899576;top:1071105;height:138494;width:12911;v-text-anchor:middle;" fillcolor="#870024" filled="t" stroked="f" coordsize="12911,138494" o:gfxdata="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9zN5S5AAAA3AAA&#10;AA8AAAAAAAAAAQAgAAAAIgAAAGRycy9kb3ducmV2LnhtbFBLAQIUABQAAAAIAIdO4kAzLwWeOwAA&#10;ADkAAAAQAAAAAAAAAAEAIAAAAAgBAABkcnMvc2hhcGV4bWwueG1sUEsFBgAAAAAGAAYAWwEAALID&#10;AAAAAA==&#10;" path="m6353,0c7624,0,7624,1271,8894,1271c11435,10165,6353,12706,8894,19059c10165,22871,12706,24141,12706,29223c13976,36847,8894,43200,10165,50824c12706,58447,11435,63529,10165,71153c10165,74965,10165,77506,10165,81318c11435,86400,8894,91482,8894,94023c10165,94023,10165,95294,11435,96565c12706,99106,12706,123247,11435,124518c10165,125788,10165,124518,8894,125788c8894,127059,7624,127059,8894,128329c8894,128329,11435,129600,11435,129600c11435,130871,11435,130871,11435,132141c10165,132141,8894,133412,7624,133412c7624,134682,7624,135953,7624,137223c6353,137223,6353,138494,5082,138494c3812,138494,2541,137223,1271,135953c0,134682,0,119435,0,115624c0,115624,1271,114353,1271,114353c2541,114353,2541,115624,3812,115624c3812,114353,3812,113082,3812,111812c3812,111812,3812,111812,3812,111812c2541,113082,1271,111812,1271,110541c0,108000,3812,105459,2541,101647c2541,101647,3812,100376,3812,100376c3812,100376,5082,100376,5082,101647c5082,97835,1271,94023,2541,88941c2541,88941,3812,87671,3812,87671c3812,87671,3812,87671,3812,87671c3812,81318,3812,74965,3812,67341c3812,66071,5082,64800,5082,63529c3812,54635,2541,38118,5082,27953c6353,27953,6353,27953,7624,27953c6353,22871,2541,5082,6353,0xe">
                      <v:path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fill on="t" focussize="0,0"/>
                      <v:stroke on="f" weight="0.999606299212598pt" joinstyle="miter"/>
                      <v:imagedata o:title=""/>
                      <o:lock v:ext="edit" aspectratio="f"/>
                    </v:shape>
                    <v:shape id="任意多边形: 形状 331" o:spid="_x0000_s1026" o:spt="100" style="position:absolute;left:1489129;top:1072376;height:12705;width:12705;v-text-anchor:middle;" fillcolor="#870024" filled="t" stroked="f" coordsize="12705,12705" o:gfxdata="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0uK74A&#10;AADcAAAADwAAAAAAAAABACAAAAAiAAAAZHJzL2Rvd25yZXYueG1sUEsBAhQAFAAAAAgAh07iQDMv&#10;BZ47AAAAOQAAABAAAAAAAAAAAQAgAAAADQEAAGRycy9zaGFwZXhtbC54bWxQSwUGAAAAAAYABgBb&#10;AQAAtwMAAAAA&#10;" path="m0,0c0,0,0,0,0,0c0,0,0,0,0,0xe">
                      <v:path o:connectlocs="0,0;0,0;0,0" o:connectangles="0,0,0"/>
                      <v:fill on="t" focussize="0,0"/>
                      <v:stroke on="f" weight="0.999606299212598pt" joinstyle="miter"/>
                      <v:imagedata o:title=""/>
                      <o:lock v:ext="edit" aspectratio="f"/>
                    </v:shape>
                  </v:group>
                  <v:group id="图形 6" o:spid="_x0000_s1026" o:spt="203" style="position:absolute;left:908565;top:1246447;height:351656;width:866350;" coordorigin="908565,1246447" coordsize="866350,351656"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group id="图形 6" o:spid="_x0000_s1026" o:spt="203" style="position:absolute;left:1270588;top:1541223;height:52094;width:138494;" coordorigin="1270588,1541223" coordsize="138494,52094" o:gfxdata="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7gp/q+AAAA3AAAAA8AAAAAAAAAAQAgAAAAIgAAAGRycy9kb3ducmV2Lnht&#10;bFBLAQIUABQAAAAIAIdO4kAzLwWeOwAAADkAAAAVAAAAAAAAAAEAIAAAAA0BAABkcnMvZ3JvdXBz&#10;aGFwZXhtbC54bWxQSwUGAAAAAAYABgBgAQAAygMAAAAA&#10;">
                      <o:lock v:ext="edit" aspectratio="f"/>
                      <v:shape id="任意多边形: 形状 334" o:spid="_x0000_s1026" o:spt="100" style="position:absolute;left:1270588;top:1541223;height:50823;width:20329;v-text-anchor:middle;" fillcolor="#1C50A1" filled="t" stroked="f" coordsize="20329,50823" o:gfxdata="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qy574A&#10;AADcAAAADwAAAAAAAAABACAAAAAiAAAAZHJzL2Rvd25yZXYueG1sUEsBAhQAFAAAAAgAh07iQDMv&#10;BZ47AAAAOQAAABAAAAAAAAAAAQAgAAAADQEAAGRycy9zaGFwZXhtbC54bWxQSwUGAAAAAAYABgBb&#10;AQAAtwMAAAAA&#10;" path="m15247,44471l15247,0c15247,0,15247,0,15247,0c15247,0,15247,0,15247,0l15247,0,1271,6353,1271,7624c2541,7624,2541,6353,3812,6353c5082,6353,5082,6353,6353,6353c7624,6353,7624,6353,7624,7624c7624,7624,7624,8894,7624,10165l7624,44471c7624,47012,7624,48282,6353,48282c5082,49553,3812,49553,0,49553l0,50824,20329,50824,20329,49553c17788,49553,15247,49553,15247,48282c15247,48282,15247,47012,15247,44471xe">
                        <v:path o:connectlocs="15247,44471;15247,0;15247,0;15247,0;15247,0;1271,6353;1271,7624;3812,6353;6353,6353;7624,7624;7624,10165;7624,44471;6353,48282;0,49553;0,50824;20329,50824;20329,49553;15247,48282;15247,44471" o:connectangles="0,0,0,0,0,0,0,0,0,0,0,0,0,0,0,0,0,0,0"/>
                        <v:fill on="t" focussize="0,0"/>
                        <v:stroke on="f" weight="0.999606299212598pt" joinstyle="miter"/>
                        <v:imagedata o:title=""/>
                        <o:lock v:ext="edit" aspectratio="f"/>
                      </v:shape>
                      <v:shape id="任意多边形: 形状 335" o:spid="_x0000_s1026" o:spt="100" style="position:absolute;left:1306164;top:1542494;height:50823;width:27952;v-text-anchor:middle;" fillcolor="#1C50A1" filled="t" stroked="f" coordsize="27952,50823" o:gfxdata="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XabbsAAADc&#10;AAAADwAAAAAAAAABACAAAAAiAAAAZHJzL2Rvd25yZXYueG1sUEsBAhQAFAAAAAgAh07iQDMvBZ47&#10;AAAAOQAAABAAAAAAAAAAAQAgAAAACgEAAGRycy9zaGFwZXhtbC54bWxQSwUGAAAAAAYABgBbAQAA&#10;tAMAAAAA&#10;" path="m16518,21600c19059,20329,21600,19059,22871,17788c25412,15247,26682,12706,26682,10165c26682,7624,25412,5082,22871,2541c20329,0,17788,0,13976,0c10165,0,6353,1271,3812,3812c1271,6353,0,8894,0,11435c0,13976,1271,16518,2541,19059c3812,20329,6353,22871,8894,25412c5082,27953,3812,29223,2541,30494c0,33035,0,35576,0,38118c0,41929,1271,44471,3812,47012c6353,49553,10165,50824,13976,50824c17788,50824,21600,49553,24141,47012c26682,44471,27953,41929,27953,38118c27953,35576,26682,31765,25412,30494c22871,26682,20329,24141,16518,21600xm7624,13976c6353,11435,5082,10165,5082,7624c5082,5082,6353,3812,7624,2541c8894,1271,11435,0,12706,0c15247,0,17788,1271,19059,2541c20329,3812,21600,6353,21600,8894c21600,11435,20329,13976,19059,15247c17788,16518,16518,17788,13976,19059c11435,17788,8894,16518,7624,13976xm20329,45741c19059,47012,16518,48282,13976,48282c11435,48282,8894,47012,7624,45741c6353,43200,5082,40659,5082,38118c5082,35576,5082,34306,6353,31765c7624,29223,8894,27953,11435,26682c16518,30494,19059,33035,20329,34306c21600,35576,22871,38118,22871,40659c21600,41929,21600,43200,20329,45741xe">
                        <v:path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fill on="t" focussize="0,0"/>
                        <v:stroke on="f" weight="0.999606299212598pt" joinstyle="miter"/>
                        <v:imagedata o:title=""/>
                        <o:lock v:ext="edit" aspectratio="f"/>
                      </v:shape>
                      <v:shape id="任意多边形: 形状 336" o:spid="_x0000_s1026" o:spt="100" style="position:absolute;left:1340470;top:1541223;height:49552;width:33035;v-text-anchor:middle;" fillcolor="#1C50A1" filled="t" stroked="f" coordsize="33035,49552" o:gfxdata="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3DQS/&#10;AAAA3AAAAA8AAAAAAAAAAQAgAAAAIgAAAGRycy9kb3ducmV2LnhtbFBLAQIUABQAAAAIAIdO4kAz&#10;LwWeOwAAADkAAAAQAAAAAAAAAAEAIAAAAA4BAABkcnMvc2hhcGV4bWwueG1sUEsFBgAAAAAGAAYA&#10;WwEAALgDAAAAAA==&#10;" path="m15247,0c10165,0,7624,1271,3812,5082c1271,8894,0,12706,0,17788c0,21600,1271,25412,3812,27953c6353,30494,10165,31765,13976,31765c15247,31765,16518,31765,17788,31765c20329,31765,22871,30494,24141,29223l25412,27953c25412,30494,24141,33035,22871,35576c21600,38118,19059,41929,16518,43200c15247,44471,12706,47012,8894,47012c7624,48282,5082,48282,2541,48282l2541,49553c6353,49553,10165,48282,12706,47012c17788,45741,21600,43200,24141,39388c26682,36847,29224,33035,30494,29223c31765,25412,33035,21600,33035,17788c33035,12706,31765,7624,29224,3812c25412,2541,20329,0,15247,0xm24141,22871c24141,24141,24141,25412,24141,25412c24141,25412,22871,26682,21600,27953c20329,29223,17788,29223,16518,29223c12706,29223,10165,27953,8894,24141c7624,21600,6353,17788,6353,13976c6353,10165,7624,6353,8894,3812c10165,1271,12706,0,15247,0c19059,0,21600,1271,22871,5082c24141,7624,25412,12706,25412,17788c25412,20329,25412,21600,24141,22871xe">
                        <v:path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fill on="t" focussize="0,0"/>
                        <v:stroke on="f" weight="0.999606299212598pt" joinstyle="miter"/>
                        <v:imagedata o:title=""/>
                        <o:lock v:ext="edit" aspectratio="f"/>
                      </v:shape>
                      <v:shape id="任意多边形: 形状 337" o:spid="_x0000_s1026" o:spt="100" style="position:absolute;left:1376047;top:1541223;height:49552;width:33035;v-text-anchor:middle;" fillcolor="#1C50A1" filled="t" stroked="f" coordsize="33035,49552" o:gfxdata="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7qJ+/&#10;AAAA3AAAAA8AAAAAAAAAAQAgAAAAIgAAAGRycy9kb3ducmV2LnhtbFBLAQIUABQAAAAIAIdO4kAz&#10;LwWeOwAAADkAAAAQAAAAAAAAAAEAIAAAAA4BAABkcnMvc2hhcGV4bWwueG1sUEsFBgAAAAAGAAYA&#10;WwEAALgDAAAAAA==&#10;" path="m30494,43200c29223,43200,27953,44471,25412,44471l8894,44471c17788,35576,24141,27953,26682,24141c29223,20329,30494,16518,30494,12706c30494,8894,29223,6353,26682,3812c24141,1271,20329,0,16518,0c12706,0,10165,1271,7624,3812c5082,6353,2541,10165,1271,15247l2541,15247c3812,12706,5082,10165,6353,8894c8894,6353,11435,5082,13976,5082c16518,5082,19059,6353,20329,7624c22871,8894,22871,12706,22871,15247c22871,19059,21600,24141,17788,27953c15247,31765,8894,39388,0,48282l0,49553,29223,49553,33035,39388,31765,39388c33035,41929,31765,43200,30494,43200xe">
                        <v:path o:connectlocs="30494,43200;25412,44471;8894,44471;26682,24141;30494,12706;26682,3812;16518,0;7624,3812;1271,15247;2541,15247;6353,8894;13976,5082;20329,7624;22871,15247;17788,27953;0,48282;0,49553;29223,49553;33035,39388;31765,39388;30494,43200" o:connectangles="0,0,0,0,0,0,0,0,0,0,0,0,0,0,0,0,0,0,0,0,0"/>
                        <v:fill on="t" focussize="0,0"/>
                        <v:stroke on="f" weight="0.999606299212598pt" joinstyle="miter"/>
                        <v:imagedata o:title=""/>
                        <o:lock v:ext="edit" aspectratio="f"/>
                      </v:shape>
                    </v:group>
                    <v:shape id="任意多边形: 形状 338" o:spid="_x0000_s1026" o:spt="100" style="position:absolute;left:908565;top:1246447;height:351656;width:335443;v-text-anchor:middle;" fillcolor="#1C50A1" filled="t" stroked="f" coordsize="335443,351656" o:gfxdata="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sPHu5AAAA3AAA&#10;AA8AAAAAAAAAAQAgAAAAIgAAAGRycy9kb3ducmV2LnhtbFBLAQIUABQAAAAIAIdO4kAzLwWeOwAA&#10;ADkAAAAQAAAAAAAAAAEAIAAAAAgBAABkcnMvc2hhcGV4bWwueG1sUEsFBgAAAAAGAAYAWwEAALID&#10;AAAAAA==&#10;" path="m335340,311294c335340,311294,336611,304941,330258,297318c325175,292235,316281,288424,306117,290965c298493,292235,290869,297318,284517,307482c281975,310024,279434,310024,274352,308753c269269,307482,242587,303671,237505,302400c232422,301129,205740,296047,200658,293506c195575,292235,186681,288424,184140,280800c181599,273176,167622,250306,161269,242682c154916,235059,140940,223624,139669,222353c138399,221082,138399,216000,138399,213459c140940,204565,140940,180424,126964,168988c115528,158824,106634,157553,90117,160094c83764,161365,81222,166447,67246,155012c54540,143577,22775,115624,21505,74965c29128,66071,31669,52094,31669,45741c31669,40659,24046,19059,24046,16518c24046,13976,20234,36847,20234,38118c21505,39388,17693,29224,17693,24141c16422,19059,16422,11435,18964,0c17693,0,10070,7624,7528,12706c3717,20329,-2636,34306,1175,60988c3717,87671,16422,132141,59622,166447c69787,174071,74869,177882,74869,177882c74869,177882,74869,179153,72328,181694c69787,184235,59622,195671,65975,203294c72328,210918,77411,214729,77411,214729c77411,214729,79952,217271,78681,219812c77411,221082,73599,227435,65975,216000c63434,213459,62164,212188,62164,212188c62164,212188,58352,216000,58352,222353c58352,227435,64705,237600,77411,235059c88846,231247,93928,218541,92658,212188c92658,205835,88846,200753,87575,199482c86305,198212,82493,196941,81222,196941c79952,198212,81222,208376,73599,204565c69787,202024,64705,195671,74869,188047c83764,182965,96469,193129,99011,200753c101552,208376,106634,217271,96469,235059c86305,252847,90117,266824,115528,276988c119340,276988,118070,275718,118070,275718c118070,275718,110446,269365,109175,265553c107905,261741,104093,255388,111717,246494c115528,242682,116799,241412,116799,241412c116799,241412,121881,249035,129505,257929c138399,265553,167622,288424,170164,290965c173975,293506,171434,294777,172705,298588c172705,301129,176517,310024,182869,307482c189222,304941,200658,307482,207011,308753c213364,310024,260375,317647,269269,320188c273081,321459,271811,322729,271811,325271c270540,327812,267999,337976,273081,344329c278164,350682,285787,353224,294681,350682c302305,348141,303575,339247,303575,336706c303575,330353,297222,325271,292140,325271c287058,325271,283246,331624,284517,332894c285787,335435,289599,335435,290869,334165c292140,332894,293411,335435,293411,337976c293411,340518,288328,344329,283246,343059c278164,340518,276893,335435,279434,329082c283246,321459,290869,316377,301034,321459c308658,326541,306117,331624,307387,334165c308658,336706,309928,336706,309928,335435c311199,335435,315011,327812,313740,322729c312469,318918,308658,313835,303575,311294c298493,308753,290869,310024,288328,310024c290869,306212,297222,301129,304846,301129c313740,301129,323905,310024,325175,312565c334070,313835,335340,313835,335340,311294xe">
                      <v:path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fill on="t" focussize="0,0"/>
                      <v:stroke on="f" weight="0.999606299212598pt" joinstyle="miter"/>
                      <v:imagedata o:title=""/>
                      <o:lock v:ext="edit" aspectratio="f"/>
                    </v:shape>
                    <v:shape id="任意多边形: 形状 339" o:spid="_x0000_s1026" o:spt="100" style="position:absolute;left:1439472;top:1246447;height:351656;width:335443;v-text-anchor:middle;" fillcolor="#1C50A1" filled="t" stroked="f" coordsize="335443,351656" o:gfxdata="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JngvQAA&#10;ANwAAAAPAAAAAAAAAAEAIAAAACIAAABkcnMvZG93bnJldi54bWxQSwECFAAUAAAACACHTuJAMy8F&#10;njsAAAA5AAAAEAAAAAAAAAABACAAAAAMAQAAZHJzL3NoYXBleG1sLnhtbFBLBQYAAAAABgAGAFsB&#10;AAC2AwAAAAA=&#10;" path="m104,311294c104,311294,-1167,304941,5186,297318c10268,292235,19163,288424,29327,290965c36951,292235,44574,297318,50927,307482c53468,310024,56010,310024,61092,308753c66174,307482,92857,303671,97939,302400c103021,301129,129704,296047,134786,293506c139868,292235,148763,288424,151304,280800c153845,273176,167821,250306,174174,242682c180527,235059,194504,223624,195774,222353c197045,221082,197045,216000,197045,213459c194504,204565,194504,180424,208480,168988c219916,158824,228810,157553,245327,160094c251680,161365,254221,166447,268198,155012c280904,143577,312668,115624,313939,74965c306315,66071,303774,52094,303774,45741c303774,40659,311398,19059,311398,16518c311398,13976,315210,36847,315210,38118c313939,39388,317751,29224,317751,24141c319021,19059,319021,11435,316480,0c317751,0,325374,7624,327916,12706c331727,20329,338080,34306,334268,60988c331727,87671,319021,132141,275821,166447c265657,174071,260574,177882,260574,177882c260574,177882,260574,179153,263115,181694c265657,184235,275821,195671,269468,203294c263115,210918,258033,214729,258033,214729c258033,214729,255492,217271,256763,219812c258033,221082,261845,227435,269468,216000c272010,213459,273280,212188,273280,212188c273280,212188,277092,216000,277092,222353c277092,227435,270739,237600,258033,235059c246598,231247,242786,218541,242786,212188c242786,205835,246598,200753,247868,199482c249139,198212,252951,196941,254221,196941c255492,198212,254221,208376,261845,204565c265657,202024,270739,195671,260574,188047c251680,182965,238974,193129,236433,200753c233892,208376,228810,217271,238974,235059c249139,252847,245327,266824,219916,276988c216104,276988,217374,275718,217374,275718c217374,275718,224998,269365,226268,265553c227539,261741,231351,255388,223727,246494c219916,242682,218645,241412,218645,241412c218645,241412,213563,249035,205939,257929c198315,266824,167821,288424,165280,290965c161468,293506,164010,294777,162739,298588c162739,301129,158927,310024,152574,307482c146221,304941,134786,307482,128433,308753c122080,310024,75068,317647,66174,320188c62362,321459,63633,322729,63633,325271c64904,327812,67445,337976,62362,344329c57280,350682,49657,353224,40763,350682c33139,348141,31868,339247,31868,336706c31868,330353,38221,325271,43304,325271c48386,325271,52198,331624,50927,332894c49657,335435,45845,335435,44574,334165c43304,332894,42033,335435,42033,337976c42033,340518,47115,344329,52198,343059c57280,340518,58551,335435,56010,329082c52198,321459,44574,316377,34410,321459c26786,326541,29327,331624,28057,334165c26786,336706,25516,336706,25516,335435c24245,335435,20433,327812,21704,322729c22974,318918,26786,313835,31868,311294c36951,308753,44574,310024,47115,310024c44574,306212,38221,301129,30598,301129c21704,301129,11539,310024,10268,312565c1374,313835,1374,313835,104,311294xe">
                      <v:path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fill on="t" focussize="0,0"/>
                      <v:stroke on="f" weight="0.999606299212598pt" joinstyle="miter"/>
                      <v:imagedata o:title=""/>
                      <o:lock v:ext="edit" aspectratio="f"/>
                    </v:shape>
                  </v:group>
                  <v:group id="图形 6" o:spid="_x0000_s1026" o:spt="203" style="position:absolute;left:1066023;top:1169258;height:295730;width:548893;" coordorigin="1066023,1169258" coordsize="548893,295730" o:gfxdata="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NErwvAAAANwAAAAPAAAAAAAAAAEAIAAAACIAAABkcnMvZG93bnJldi54bWxQ&#10;SwECFAAUAAAACACHTuJAMy8FnjsAAAA5AAAAFQAAAAAAAAABACAAAAALAQAAZHJzL2dyb3Vwc2hh&#10;cGV4bWwueG1sUEsFBgAAAAAGAAYAYAEAAMgDAAAAAA==&#10;">
                    <o:lock v:ext="edit" aspectratio="f"/>
                    <v:group id="图形 6" o:spid="_x0000_s1026" o:spt="203" style="position:absolute;left:1066023;top:1382400;height:82588;width:548893;" coordorigin="1066023,1382400" coordsize="548893,82588" o:gfxdata="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eO9rvwAAANwAAAAPAAAAAAAAAAEAIAAAACIAAABkcnMvZG93bnJldi54&#10;bWxQSwECFAAUAAAACACHTuJAMy8FnjsAAAA5AAAAFQAAAAAAAAABACAAAAAOAQAAZHJzL2dyb3Vw&#10;c2hhcGV4bWwueG1sUEsFBgAAAAAGAAYAYAEAAMsDAAAAAA==&#10;">
                      <o:lock v:ext="edit" aspectratio="f"/>
                      <v:group id="图形 6" o:spid="_x0000_s1026" o:spt="203" style="position:absolute;left:1066023;top:1382400;height:38116;width:548893;" coordorigin="1066023,1382400" coordsize="548893,38116" o:gfxdata="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qnEcvwAAANwAAAAPAAAAAAAAAAEAIAAAACIAAABkcnMvZG93bnJldi54&#10;bWxQSwECFAAUAAAACACHTuJAMy8FnjsAAAA5AAAAFQAAAAAAAAABACAAAAAOAQAAZHJzL2dyb3Vw&#10;c2hhcGV4bWwueG1sUEsFBgAAAAAGAAYAYAEAAMsDAAAAAA==&#10;">
                        <o:lock v:ext="edit" aspectratio="f"/>
                        <v:shape id="任意多边形: 形状 343" o:spid="_x0000_s1026" o:spt="100" style="position:absolute;left:1066023;top:1382400;height:34305;width:47011;v-text-anchor:middle;" fillcolor="#BE9C59" filled="t" stroked="f" coordsize="47011,34305" o:gfxdata="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9Ao+8AAAA&#10;3AAAAA8AAAAAAAAAAQAgAAAAIgAAAGRycy9kb3ducmV2LnhtbFBLAQIUABQAAAAIAIdO4kAzLwWe&#10;OwAAADkAAAAQAAAAAAAAAAEAIAAAAAsBAABkcnMvc2hhcGV4bWwueG1sUEsFBgAAAAAGAAYAWwEA&#10;ALUDAAAAAA==&#10;" path="m10165,5082c10165,3812,11435,3812,10165,5082c11435,5082,11435,5082,11435,5082c12706,3812,11435,3812,10165,5082c8894,3812,6353,3812,6353,3812c6353,3812,3812,3812,1271,3812c1271,3812,0,3812,0,3812c0,3812,0,3812,1271,3812c1271,3812,2541,3812,2541,3812c2541,3812,3812,5082,3812,6353l12706,33035c12706,34306,12706,34306,13976,34306c13976,34306,15247,34306,15247,31765c16518,27953,22871,12706,22871,10165l22871,10165,31765,31765c31765,33035,33035,34306,33035,34306c33035,34306,34306,34306,34306,31765c36847,25412,40659,11435,43200,6353c44471,3812,44471,2541,45741,1271c45741,1271,47012,1271,47012,1271c47012,1271,47012,1271,47012,1271c47012,1271,47012,1271,45741,1271c44471,1271,41929,1271,41929,1271c41929,1271,39388,1271,38118,1271c38118,1271,36847,1271,36847,1271c36847,1271,36847,1271,38118,1271c39388,1271,40659,1271,40659,2541c40659,2541,40659,3812,40659,5082c39388,10165,35576,21600,35576,24141l35576,24141,26682,2541c26682,1271,25412,0,25412,0c25412,0,25412,0,24141,1271l16518,22871,16518,22871c15247,20329,11435,7624,11435,5082c10165,7624,10165,6353,10165,5082c10165,5082,10165,5082,10165,5082xe">
                          <v:path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fill on="t" focussize="0,0"/>
                          <v:stroke on="f" weight="0.999606299212598pt" joinstyle="miter"/>
                          <v:imagedata o:title=""/>
                          <o:lock v:ext="edit" aspectratio="f"/>
                        </v:shape>
                        <v:shape id="任意多边形: 形状 344" o:spid="_x0000_s1026" o:spt="100" style="position:absolute;left:1115576;top:1382400;height:34305;width:20329;v-text-anchor:middle;" fillcolor="#BE9C59" filled="t" stroked="f" coordsize="20329,34305" o:gfxdata="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KAu/&#10;AAAA3AAAAA8AAAAAAAAAAQAgAAAAIgAAAGRycy9kb3ducmV2LnhtbFBLAQIUABQAAAAIAIdO4kAz&#10;LwWeOwAAADkAAAAQAAAAAAAAAAEAIAAAAA4BAABkcnMvc2hhcGV4bWwueG1sUEsFBgAAAAAGAAYA&#10;WwEAALgDAAAAAA==&#10;" path="m5082,3812c3812,3812,2541,3812,1271,3812c1271,3812,0,3812,0,3812c0,3812,0,3812,1271,3812c1271,3812,2541,3812,2541,3812c3812,3812,3812,5082,3812,6353c3812,7624,3812,8894,3812,15247l3812,22871c3812,26682,3812,30494,3812,31765c3812,33035,3812,34306,2541,34306c2541,34306,1271,34306,1271,34306c1271,34306,0,34306,0,34306c0,34306,0,34306,1271,34306c2541,34306,3812,34306,3812,34306c5082,34306,6353,34306,6353,34306c7624,34306,8894,34306,10165,34306c11435,34306,13976,34306,17788,34306c19059,34306,20329,34306,20329,33035c20329,31765,20329,29223,20329,27953c20329,27953,20329,26682,20329,26682c20329,26682,20329,26682,20329,27953c20329,29223,19059,30494,17788,30494c16518,30494,15247,30494,13976,30494c10165,30494,8894,30494,8894,26682c8894,25412,8894,21600,8894,20329l8894,16518c8894,16518,8894,16518,8894,16518c10165,16518,13976,16518,15247,16518c16518,16518,17788,17788,17788,17788c17788,17788,17788,19059,17788,19059c17788,19059,17788,19059,17788,19059c17788,19059,17788,19059,17788,17788c17788,17788,17788,15247,17788,15247c17788,12706,17788,12706,17788,12706c17788,12706,17788,12706,17788,12706c17788,12706,17788,12706,16518,12706c16518,12706,15247,12706,13976,12706c12706,12706,7624,12706,7624,12706c7624,12706,7624,12706,7624,12706l7624,2541c7624,2541,7624,2541,7624,2541c8894,2541,12706,2541,13976,2541c16518,2541,16518,3812,16518,3812c16518,3812,16518,5082,16518,5082c16518,5082,16518,5082,16518,5082c16518,5082,16518,5082,16518,5082c16518,5082,16518,2541,16518,2541c16518,0,16518,0,16518,0c16518,0,16518,0,16518,0c16518,0,16518,0,15247,0c15247,0,13976,0,13976,0c12706,0,5082,0,3812,0c7624,3812,6353,3812,5082,3812xe">
                          <v:path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fill on="t" focussize="0,0"/>
                          <v:stroke on="f" weight="0.999606299212598pt" joinstyle="miter"/>
                          <v:imagedata o:title=""/>
                          <o:lock v:ext="edit" aspectratio="f"/>
                        </v:shape>
                        <v:shape id="任意多边形: 形状 345" o:spid="_x0000_s1026" o:spt="100" style="position:absolute;left:1144799;top:1384941;height:33035;width:19058;v-text-anchor:middle;" fillcolor="#BE9C59" filled="t" stroked="f" coordsize="19058,33035" o:gfxdata="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ciUr4A&#10;AADcAAAADwAAAAAAAAABACAAAAAiAAAAZHJzL2Rvd25yZXYueG1sUEsBAhQAFAAAAAgAh07iQDMv&#10;BZ47AAAAOQAAABAAAAAAAAAAAQAgAAAADQEAAGRycy9zaGFwZXhtbC54bWxQSwUGAAAAAAYABgBb&#10;AQAAtwMAAAAA&#10;" path="m0,8894c0,12706,1271,15247,6353,19059l8894,20329c12706,22871,12706,25412,12706,26682c12706,29224,11435,31765,7624,31765c5082,31765,2541,30494,1271,27953c1271,26682,1271,26682,1271,25412c1271,25412,1271,24141,1271,24141c1271,24141,1271,24141,1271,25412c1271,26682,1271,29224,1271,30494c1271,31765,1271,31765,2541,31765c3812,33035,6353,33035,8894,33035c11435,33035,13976,33035,15247,31765c17788,29224,19059,26682,19059,24141c19059,20329,17788,17788,12706,12706l11435,11435c7624,8894,6353,7624,6353,5082c6353,2541,7624,1271,11435,1271c13976,1271,15247,2541,16518,3812c17788,5082,17788,6353,17788,6353c17788,6353,17788,7624,17788,7624c17788,7624,17788,7624,17788,6353c17788,2541,17788,1271,17788,1271c17788,1271,17788,1271,17788,1271c16518,1271,15247,0,12706,0c3812,0,0,3812,0,8894xe">
                          <v:path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fill on="t" focussize="0,0"/>
                          <v:stroke on="f" weight="0.999606299212598pt" joinstyle="miter"/>
                          <v:imagedata o:title=""/>
                          <o:lock v:ext="edit" aspectratio="f"/>
                        </v:shape>
                        <v:shape id="任意多边形: 形状 346" o:spid="_x0000_s1026" o:spt="100" style="position:absolute;left:1166400;top:1383670;height:33035;width:26682;v-text-anchor:middle;" fillcolor="#BE9C59" filled="t" stroked="f" coordsize="26682,33035" o:gfxdata="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qugvQAA&#10;ANwAAAAPAAAAAAAAAAEAIAAAACIAAABkcnMvZG93bnJldi54bWxQSwECFAAUAAAACACHTuJAMy8F&#10;njsAAAA5AAAAEAAAAAAAAAABACAAAAAMAQAAZHJzL3NoYXBleG1sLnhtbFBLBQYAAAAABgAGAFsB&#10;AAC2AwAAAAA=&#10;" path="m11435,30494c11435,31765,11435,33035,10165,33035c10165,33035,8894,33035,8894,33035c8894,33035,7624,33035,7624,33035c7624,33035,7624,33035,8894,33035c10165,33035,12706,33035,13976,33035c15247,33035,17788,33035,20329,33035c20329,33035,21600,33035,21600,33035c21600,33035,21600,33035,20329,33035c20329,33035,19059,33035,17788,33035c16518,33035,16518,31765,16518,30494c16518,29223,16518,25412,16518,21600l16518,3812,21600,3812c25412,3812,26682,5082,26682,6353l26682,6353c26682,7624,26682,7624,26682,7624c26682,7624,26682,7624,26682,6353c26682,5082,26682,2541,26682,1271c26682,0,26682,0,26682,0c26682,0,26682,0,25412,0c24141,0,24141,0,22871,0l6353,0c5082,0,3812,0,2541,0c1271,0,1271,0,1271,0c1271,0,1271,0,1271,1271c1271,1271,0,5082,0,6353c0,6353,0,7624,0,7624c0,7624,0,7624,0,7624c0,7624,0,6353,1271,6353c1271,5082,2541,5082,5082,5082l11435,5082,11435,22871c11435,25412,11435,29223,11435,30494xe">
                          <v:path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fill on="t" focussize="0,0"/>
                          <v:stroke on="f" weight="0.999606299212598pt" joinstyle="miter"/>
                          <v:imagedata o:title=""/>
                          <o:lock v:ext="edit" aspectratio="f"/>
                        </v:shape>
                        <v:shape id="任意多边形: 形状 347" o:spid="_x0000_s1026" o:spt="100" style="position:absolute;left:1207058;top:1384941;height:34305;width:30494;v-text-anchor:middle;" fillcolor="#BE9C59" filled="t" stroked="f" coordsize="30494,34305" o:gfxdata="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MRrr4A&#10;AADcAAAADwAAAAAAAAABACAAAAAiAAAAZHJzL2Rvd25yZXYueG1sUEsBAhQAFAAAAAgAh07iQDMv&#10;BZ47AAAAOQAAABAAAAAAAAAAAQAgAAAADQEAAGRycy9zaGFwZXhtbC54bWxQSwUGAAAAAAYABgBb&#10;AQAAtwMAAAAA&#10;" path="m20329,2541c24141,2541,27953,3812,29224,5082c30494,6353,30494,7624,30494,8894c30494,8894,30494,10165,30494,10165c30494,10165,30494,10165,30494,8894c30494,7624,30494,6353,30494,3812c30494,2541,30494,1271,30494,1271c30494,1271,30494,1271,29224,1271c27953,1271,26682,1271,25412,0c22871,0,21600,0,19059,0c12706,0,8894,1271,5082,5082c1271,8894,0,13976,0,16518c0,20329,1271,25412,5082,29224c8894,33035,13976,34306,19059,34306c21600,34306,25412,34306,26682,33035c27953,33035,27953,33035,27953,31765c27953,30494,29224,26682,29224,26682c29224,26682,29224,25412,29224,25412c29224,25412,29224,25412,29224,26682c29224,27953,27953,29224,27953,29224c26682,31765,24141,31765,20329,31765c15247,31765,7624,26682,7624,16518c7624,12706,8894,8894,11435,5082c15247,3812,16518,2541,20329,2541xe">
                          <v:path o:connectlocs="20329,2541;29224,5082;30494,8894;30494,10165;30494,8894;30494,3812;30494,1271;29224,1271;25412,0;19059,0;5082,5082;0,16518;5082,29224;19059,34306;26682,33035;27953,31765;29224,26682;29224,25412;29224,26682;27953,29224;20329,31765;7624,16518;11435,5082;20329,2541" o:connectangles="0,0,0,0,0,0,0,0,0,0,0,0,0,0,0,0,0,0,0,0,0,0,0,0"/>
                          <v:fill on="t" focussize="0,0"/>
                          <v:stroke on="f" weight="0.999606299212598pt" joinstyle="miter"/>
                          <v:imagedata o:title=""/>
                          <o:lock v:ext="edit" aspectratio="f"/>
                        </v:shape>
                        <v:shape id="任意多边形: 形状 348" o:spid="_x0000_s1026" o:spt="100" style="position:absolute;left:1243905;top:1386211;height:30494;width:35576;v-text-anchor:middle;" fillcolor="#BE9C59" filled="t" stroked="f" coordsize="35576,30494" o:gfxdata="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bXrsAAADc&#10;AAAADwAAAAAAAAABACAAAAAiAAAAZHJzL2Rvd25yZXYueG1sUEsBAhQAFAAAAAgAh07iQDMvBZ47&#10;AAAAOQAAABAAAAAAAAAAAQAgAAAACgEAAGRycy9zaGFwZXhtbC54bWxQSwUGAAAAAAYABgBbAQAA&#10;tAMAAAAA&#10;" path="m0,0c0,0,0,0,0,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5412,22871,25412,26682,25412,27953c25412,29224,25412,30494,24141,30494c24141,30494,22871,30494,22871,30494c22871,30494,21600,30494,21600,30494c21600,30494,21600,30494,22871,30494c24141,30494,26682,30494,27953,30494c29223,30494,31765,30494,34306,30494c34306,30494,35576,30494,35576,30494c35576,30494,35576,30494,34306,30494c34306,30494,33035,30494,31765,30494c30494,30494,30494,29224,30494,27953c30494,26682,30494,22871,30494,19059l30494,11435c30494,5082,30494,3812,30494,2541c30494,1271,30494,0,31765,0c31765,0,33035,0,33035,0c33035,0,34306,0,34306,0c34306,0,34306,0,33035,0c31765,0,29223,0,27953,0c26682,0,24141,0,21600,0c21600,0,20329,0,20329,0c20329,0,20329,0,21600,0c21600,0,22871,0,22871,0c24141,0,24141,1271,24141,2541c24141,3812,24141,5082,24141,11435l24141,12706c24141,12706,24141,12706,24141,12706l7624,12706c7624,12706,7624,12706,7624,12706l7624,11435c7624,5082,7624,3812,7624,2541c7624,1271,7624,0,8894,0c8894,0,10165,0,10165,0c10165,0,11435,0,11435,0c11435,0,11435,0,10165,0c8894,0,6353,0,5082,0c6353,0,3812,0,0,0c0,0,0,0,0,0xe">
                          <v:path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fill on="t" focussize="0,0"/>
                          <v:stroke on="f" weight="0.999606299212598pt" joinstyle="miter"/>
                          <v:imagedata o:title=""/>
                          <o:lock v:ext="edit" aspectratio="f"/>
                        </v:shape>
                        <v:shape id="任意多边形: 形状 349" o:spid="_x0000_s1026" o:spt="100" style="position:absolute;left:1285835;top:1386211;height:31764;width:13976;v-text-anchor:middle;" fillcolor="#BE9C59" filled="t" stroked="f" coordsize="13976,31764" o:gfxdata="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2Pc74A&#10;AADcAAAADwAAAAAAAAABACAAAAAiAAAAZHJzL2Rvd25yZXYueG1sUEsBAhQAFAAAAAgAh07iQDMv&#10;BZ47AAAAOQAAABAAAAAAAAAAAQAgAAAADQEAAGRycy9zaGFwZXhtbC54bWxQSwUGAAAAAAYABgBb&#10;AQAAtwMAAAAA&#10;" path="m3812,29224c3812,30494,3812,31765,2541,31765c2541,31765,1271,31765,1271,31765c1271,31765,0,31765,0,31765c0,31765,0,31765,1271,31765c2541,31765,5082,31765,6353,31765c7624,31765,10165,31765,12706,31765c12706,31765,13977,31765,13977,31765c13977,31765,13977,31765,12706,31765c11435,31765,11435,31765,10165,31765c8894,31765,8894,30494,8894,29224c8894,27953,8894,24141,8894,20329l8894,11435c8894,5082,8894,3812,8894,2541c8894,1271,8894,0,10165,0c10165,0,11435,0,11435,0c11435,0,12706,0,12706,0c12706,0,12706,0,11435,0c10165,0,7624,0,6353,0c5082,0,2541,0,1271,0c0,0,0,0,0,0c0,0,0,0,1271,0c1271,0,2541,0,2541,0c3812,0,3812,1271,3812,2541c3812,3812,3812,5082,3812,11435l3812,19059c3812,24141,3812,26682,3812,29224xe">
                          <v:path o:connectlocs="3812,29224;2541,31765;1271,31765;0,31765;1271,31765;6353,31765;12706,31765;13977,31765;12706,31765;10165,31765;8894,29224;8894,20329;8894,11435;8894,2541;10165,0;11435,0;12706,0;11435,0;6353,0;1271,0;0,0;1271,0;2541,0;3812,2541;3812,11435;3812,19059;3812,29224" o:connectangles="0,0,0,0,0,0,0,0,0,0,0,0,0,0,0,0,0,0,0,0,0,0,0,0,0,0,0"/>
                          <v:fill on="t" focussize="0,0"/>
                          <v:stroke on="f" weight="0.999606299212598pt" joinstyle="miter"/>
                          <v:imagedata o:title=""/>
                          <o:lock v:ext="edit" aspectratio="f"/>
                        </v:shape>
                        <v:shape id="任意多边形: 形状 350" o:spid="_x0000_s1026" o:spt="100" style="position:absolute;left:1304894;top:1384941;height:34305;width:34305;v-text-anchor:middle;" fillcolor="#BE9C59" filled="t" stroked="f" coordsize="34305,34305" o:gfxdata="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ZONy8AAAA&#10;3AAAAA8AAAAAAAAAAQAgAAAAIgAAAGRycy9kb3ducmV2LnhtbFBLAQIUABQAAAAIAIdO4kAzLwWe&#10;OwAAADkAAAAQAAAAAAAAAAEAIAAAAAsBAABkcnMvc2hhcGV4bWwueG1sUEsFBgAAAAAGAAYAWwEA&#10;ALUDAAAAAA==&#10;" path="m16518,20329c20329,24141,26682,30494,29224,33035c29224,33035,30494,34306,30494,34306c30494,34306,30494,34306,30494,33035l30494,6353c30494,3812,30494,2541,31765,2541c31765,2541,33035,2541,33035,2541c33035,2541,34306,2541,34306,2541c34306,2541,34306,2541,33035,2541c30494,2541,29224,2541,29224,2541c27953,2541,26682,2541,24141,2541c22871,2541,22871,2541,22871,2541c22871,2541,22871,2541,24141,2541c24141,2541,25412,2541,26682,2541c27953,2541,27953,3812,27953,6353l27953,25412,27953,25412c26682,24141,21600,19059,19059,15247c12706,8894,6353,2541,6353,1271c5082,0,5082,0,5082,0c5082,0,5082,0,5082,1271l5082,26682c5082,30494,5082,31765,3812,31765c3812,31765,2541,31765,1271,31765c1271,31765,0,31765,0,31765c0,31765,0,31765,1271,31765c3812,31765,5082,31765,6353,31765c7624,31765,8894,31765,11435,31765c11435,31765,12706,31765,12706,31765c12706,31765,12706,31765,11435,31765c10165,31765,10165,31765,8894,31765c7624,31765,7624,30494,7624,26682l7624,8894,7624,8894c6353,10165,11435,15247,16518,20329xe">
                          <v:path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fill on="t" focussize="0,0"/>
                          <v:stroke on="f" weight="0.999606299212598pt" joinstyle="miter"/>
                          <v:imagedata o:title=""/>
                          <o:lock v:ext="edit" aspectratio="f"/>
                        </v:shape>
                        <v:shape id="任意多边形: 形状 351" o:spid="_x0000_s1026" o:spt="100" style="position:absolute;left:1341741;top:1386211;height:31764;width:33035;v-text-anchor:middle;" fillcolor="#BE9C59" filled="t" stroked="f" coordsize="33035,31764" o:gfxdata="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WuUK/&#10;AAAA3AAAAA8AAAAAAAAAAQAgAAAAIgAAAGRycy9kb3ducmV2LnhtbFBLAQIUABQAAAAIAIdO4kAz&#10;LwWeOwAAADkAAAAQAAAAAAAAAAEAIAAAAA4BAABkcnMvc2hhcGV4bWwueG1sUEsFBgAAAAAGAAYA&#10;WwEAALgDA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1435,27953l13976,21600c13976,21600,13976,21600,13976,21600l22871,21600c22871,21600,22871,21600,22871,21600l21600,30494c21600,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2" o:spid="_x0000_s1026" o:spt="100" style="position:absolute;left:1384941;top:1386211;height:30494;width:38117;v-text-anchor:middle;" fillcolor="#BE9C59" filled="t" stroked="f" coordsize="38117,30494" o:gfxdata="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08sb4A&#10;AADcAAAADwAAAAAAAAABACAAAAAiAAAAZHJzL2Rvd25yZXYueG1sUEsBAhQAFAAAAAgAh07iQDMv&#10;BZ47AAAAOQAAABAAAAAAAAAAAQAgAAAADQEAAGRycy9zaGFwZXhtbC54bWxQSwUGAAAAAAYABgBb&#10;AQAAtwMAAAAA&#10;" path="m27953,27953c27953,29224,27953,30494,26682,30494c26682,30494,25412,30494,25412,30494c25412,30494,24141,30494,24141,30494c24141,30494,24141,30494,25412,30494c26682,30494,29224,30494,30494,30494c31765,30494,34306,30494,36847,30494c36847,30494,38118,30494,38118,30494c38118,30494,38118,30494,36847,30494c36847,30494,35577,30494,34306,30494c33035,30494,33035,29224,33035,27953c33035,26682,33035,22871,33035,19059l33035,11435c33035,5082,33035,3812,33035,2541c33035,1271,33035,0,34306,0c34306,0,35577,0,35577,0c35577,0,36847,0,36847,0c36847,0,36847,0,35577,0c34306,0,31765,0,30494,0c29224,0,26682,0,24141,0c24141,0,22871,0,22871,0c22871,0,22871,0,24141,0c24141,0,25412,0,25412,0c26682,0,26682,1271,26682,2541c26682,3812,26682,5082,26682,11435l26682,12706c26682,12706,26682,12706,26682,12706l10165,12706c10165,12706,10165,12706,10165,12706l10165,11435c10165,5082,10165,3812,10165,2541c10165,1271,10165,0,11435,0c11435,0,12706,0,12706,0c12706,0,13976,0,13976,0c13976,0,13976,0,12706,0c11435,0,8894,0,7624,0c6353,0,3812,0,1271,0c1271,0,0,0,0,0c0,0,0,0,1271,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7953,22871,27953,26682,27953,27953xe">
                          <v:path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fill on="t" focussize="0,0"/>
                          <v:stroke on="f" weight="0.999606299212598pt" joinstyle="miter"/>
                          <v:imagedata o:title=""/>
                          <o:lock v:ext="edit" aspectratio="f"/>
                        </v:shape>
                        <v:shape id="任意多边形: 形状 353" o:spid="_x0000_s1026" o:spt="100" style="position:absolute;left:1426870;top:1384941;height:33035;width:34305;v-text-anchor:middle;" fillcolor="#BE9C59" filled="t" stroked="f" coordsize="34305,33035" o:gfxdata="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rpGC8AAAA&#10;3AAAAA8AAAAAAAAAAQAgAAAAIgAAAGRycy9kb3ducmV2LnhtbFBLAQIUABQAAAAIAIdO4kAzLwWe&#10;OwAAADkAAAAQAAAAAAAAAAEAIAAAAAsBAABkcnMvc2hhcGV4bWwueG1sUEsFBgAAAAAGAAYAWwEA&#10;ALUDAAAAAA==&#10;" path="m0,16518c0,24141,5082,33035,16518,33035c26682,33035,34306,25412,34306,15247c34306,5082,27953,0,17788,0c5082,0,0,10165,0,16518xm29223,17788c29223,30494,22871,31765,19059,31765c11435,31765,6353,25412,6353,16518c6353,6353,11435,3812,16518,3812c22871,2541,29223,8894,29223,17788xe">
                          <v:path o:connectlocs="0,16518;16518,33035;34306,15247;17788,0;0,16518;29223,17788;19059,31765;6353,16518;16518,3812;29223,17788" o:connectangles="0,0,0,0,0,0,0,0,0,0"/>
                          <v:fill on="t" focussize="0,0"/>
                          <v:stroke on="f" weight="0.999606299212598pt" joinstyle="miter"/>
                          <v:imagedata o:title=""/>
                          <o:lock v:ext="edit" aspectratio="f"/>
                        </v:shape>
                        <v:shape id="任意多边形: 形状 354" o:spid="_x0000_s1026" o:spt="100" style="position:absolute;left:1468799;top:1384941;height:31764;width:16517;v-text-anchor:middle;" fillcolor="#BE9C59" filled="t" stroked="f" coordsize="16517,31764" o:gfxdata="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NZYu/&#10;AAAA3AAAAA8AAAAAAAAAAQAgAAAAIgAAAGRycy9kb3ducmV2LnhtbFBLAQIUABQAAAAIAIdO4kAz&#10;LwWeOwAAADkAAAAQAAAAAAAAAAEAIAAAAA4BAABkcnMvc2hhcGV4bWwueG1sUEsFBgAAAAAGAAYA&#10;WwEAALgDAAAAAA==&#10;" path="m16518,24141c16518,20329,15247,17788,10165,12706l8894,11435c5082,8894,3812,7624,3812,5082c3812,2541,5082,1271,8894,1271c11435,1271,12706,2541,13976,3812c15247,5082,15247,6353,15247,6353c15247,6353,15247,7624,15247,7624c15247,7624,15247,7624,15247,6353c15247,2541,15247,1271,15247,1271c15247,1271,15247,1271,15247,1271c13976,1271,12706,0,10165,0c3812,0,0,3812,0,7624c0,11435,1271,13976,6353,17788l8894,19059c12706,21600,12706,24141,12706,25412c12706,27953,11435,30494,7624,30494c5082,30494,2541,29224,1271,26682c1271,25412,1271,25412,1271,24141c1271,24141,1271,22871,1271,22871c1271,22871,1271,22871,1271,24141c1271,25412,1271,27953,1271,29224c1271,30494,1271,30494,2541,30494c3812,31765,6353,31765,8894,31765c11435,31765,13976,31765,15247,30494c15247,30494,16518,26682,16518,24141xe">
                          <v:path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fill on="t" focussize="0,0"/>
                          <v:stroke on="f" weight="0.999606299212598pt" joinstyle="miter"/>
                          <v:imagedata o:title=""/>
                          <o:lock v:ext="edit" aspectratio="f"/>
                        </v:shape>
                        <v:shape id="任意多边形: 形状 355" o:spid="_x0000_s1026" o:spt="100" style="position:absolute;left:1490400;top:1384941;height:33035;width:24141;v-text-anchor:middle;" fillcolor="#BE9C59" filled="t" stroked="f" coordsize="24141,33035" o:gfxdata="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0EabsAAADc&#10;AAAADwAAAAAAAAABACAAAAAiAAAAZHJzL2Rvd25yZXYueG1sUEsBAhQAFAAAAAgAh07iQDMvBZ47&#10;AAAAOQAAABAAAAAAAAAAAQAgAAAACgEAAGRycy9zaGFwZXhtbC54bWxQSwUGAAAAAAYABgBbAQAA&#10;tAMAAAAA&#10;" path="m15247,33035c15247,33035,15247,31765,15247,33035c13976,33035,12706,33035,12706,33035c11435,33035,11435,31765,11435,30494c11435,29224,11435,25412,11435,21600l11435,5082c11435,5082,11435,3812,11435,3812c11435,3812,12706,3812,12706,3812c13976,3812,15247,3812,16518,5082c19059,7624,19059,10165,19059,11435c19059,15247,15247,17788,13976,17788c12706,17788,12706,17788,12706,17788c12706,17788,12706,17788,12706,17788c12706,17788,13976,17788,13976,17788c20329,17788,24141,13976,24141,7624c24141,5082,22871,3812,21600,2541c20329,1271,19059,0,13976,0c11435,0,10165,0,7624,0c6353,0,3812,0,1271,0c1271,0,0,0,0,0c0,0,0,0,1271,0c1271,0,2541,0,2541,0c3812,0,3812,1271,3812,2541c3812,3812,3812,5082,3812,11435l3812,19059c3812,22871,3812,26682,3812,27953c3812,29224,3812,30494,2541,30494c2541,30494,1271,30494,1271,30494c1271,30494,0,30494,0,30494c0,30494,0,30494,1271,30494c2541,30494,5082,30494,6353,30494c8894,33035,11435,33035,15247,33035c15247,33035,15247,33035,15247,33035xe">
                          <v:path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fill on="t" focussize="0,0"/>
                          <v:stroke on="f" weight="0.999606299212598pt" joinstyle="miter"/>
                          <v:imagedata o:title=""/>
                          <o:lock v:ext="edit" aspectratio="f"/>
                        </v:shape>
                        <v:shape id="任意多边形: 形状 356" o:spid="_x0000_s1026" o:spt="100" style="position:absolute;left:1519623;top:1386211;height:31764;width:13976;v-text-anchor:middle;" fillcolor="#BE9C59" filled="t" stroked="f" coordsize="13976,31764" o:gfxdata="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u43cvQAA&#10;ANwAAAAPAAAAAAAAAAEAIAAAACIAAABkcnMvZG93bnJldi54bWxQSwECFAAUAAAACACHTuJAMy8F&#10;njsAAAA5AAAAEAAAAAAAAAABACAAAAAMAQAAZHJzL3NoYXBleG1sLnhtbFBLBQYAAAAABgAGAFsB&#10;AAC2AwAAAAA=&#10;" path="m1271,0c0,0,0,0,1271,0c0,0,0,0,1271,0c1271,0,1271,0,1271,0c3812,1271,3812,1271,3812,3812c3812,5082,3812,6353,3812,12706l3812,20329c3812,24141,3812,27953,3812,29224c3812,30494,3812,31765,2541,31765c2541,31765,1271,31765,1271,31765c1271,31765,0,31765,0,31765c0,31765,0,31765,1271,31765c2541,31765,5082,31765,6353,31765c7624,31765,10165,31765,12706,31765c12706,31765,13976,31765,13976,31765c13976,31765,13976,31765,12706,31765c12706,31765,11435,31765,10165,31765c8894,31765,8894,30494,8894,29224c8894,27953,8894,24141,8894,20329l8894,11435c8894,5082,8894,3812,8894,2541c8894,1271,8894,0,10165,0c10165,0,11435,0,11435,0c11435,0,12706,0,12706,0c12706,0,12706,0,11435,0c10165,0,7624,0,6353,0c5082,0,2541,0,1271,0xe">
                          <v:path o:connectlocs="1271,0;1271,0;1271,0;1271,0;3812,3812;3812,12706;3812,20329;3812,29224;2541,31765;1271,31765;0,31765;1271,31765;6353,31765;12706,31765;13976,31765;12706,31765;10165,31765;8894,29224;8894,20329;8894,11435;8894,2541;10165,0;11435,0;12706,0;11435,0;6353,0;1271,0" o:connectangles="0,0,0,0,0,0,0,0,0,0,0,0,0,0,0,0,0,0,0,0,0,0,0,0,0,0,0"/>
                          <v:fill on="t" focussize="0,0"/>
                          <v:stroke on="f" weight="0.999606299212598pt" joinstyle="miter"/>
                          <v:imagedata o:title=""/>
                          <o:lock v:ext="edit" aspectratio="f"/>
                        </v:shape>
                        <v:shape id="任意多边形: 形状 357" o:spid="_x0000_s1026" o:spt="100" style="position:absolute;left:1537411;top:1386211;height:34305;width:26682;v-text-anchor:middle;" fillcolor="#BE9C59" filled="t" stroked="f" coordsize="26682,34305" o:gfxdata="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Q5dvQAA&#10;ANwAAAAPAAAAAAAAAAEAIAAAACIAAABkcnMvZG93bnJldi54bWxQSwECFAAUAAAACACHTuJAMy8F&#10;njsAAAA5AAAAEAAAAAAAAAABACAAAAAMAQAAZHJzL3NoYXBleG1sLnhtbFBLBQYAAAAABgAGAFsB&#10;AAC2AwAAAAA=&#10;" path="m26682,0c26682,0,26682,0,26682,0c25412,0,24141,0,22871,0l6353,0c5082,0,3812,0,2541,0c1271,0,1271,0,1271,0c1271,0,1271,0,1271,1271c1271,1271,0,5082,0,6353c0,6353,0,7624,0,7624c0,7624,0,7624,0,7624c0,7624,0,6353,1271,6353c1271,5082,2541,5082,5082,5082l11435,5082,11435,22871c11435,26682,11435,30494,11435,31765c11435,33035,11435,34306,10165,34306c10165,34306,8894,34306,8894,34306c8894,34306,7624,34306,7624,34306c7624,34306,7624,34306,8894,34306c10165,34306,12706,34306,13976,34306c15247,34306,17788,34306,20329,34306c20329,34306,21600,34306,21600,34306c21600,34306,21600,34306,20329,34306c20329,34306,19059,34306,17788,34306c16518,34306,16518,33035,16518,31765c16518,30494,16518,26682,16518,22871l16518,5082,21600,5082c25412,5082,26682,6353,26682,7624l26682,7624c26682,8894,26682,8894,26682,8894c26682,8894,26682,8894,26682,7624c26682,3812,26682,1271,26682,0c26682,0,26682,0,26682,0xe">
                          <v:path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fill on="t" focussize="0,0"/>
                          <v:stroke on="f" weight="0.999606299212598pt" joinstyle="miter"/>
                          <v:imagedata o:title=""/>
                          <o:lock v:ext="edit" aspectratio="f"/>
                        </v:shape>
                        <v:shape id="任意多边形: 形状 358" o:spid="_x0000_s1026" o:spt="100" style="position:absolute;left:1562823;top:1386211;height:31764;width:33035;v-text-anchor:middle;" fillcolor="#BE9C59" filled="t" stroked="f" coordsize="33035,31764" o:gfxdata="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BDfvQAA&#10;ANwAAAAPAAAAAAAAAAEAIAAAACIAAABkcnMvZG93bnJldi54bWxQSwECFAAUAAAACACHTuJAMy8F&#10;njsAAAA5AAAAEAAAAAAAAAABACAAAAAMAQAAZHJzL3NoYXBleG1sLnhtbFBLBQYAAAAABgAGAFsB&#10;AAC2Aw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0165,27953l12706,21600c12706,21600,12706,21600,12706,21600l21600,21600c21600,21600,21600,21600,21600,21600l21600,30494c22871,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9" o:spid="_x0000_s1026" o:spt="100" style="position:absolute;left:1593317;top:1386211;height:30494;width:21599;v-text-anchor:middle;" fillcolor="#BE9C59" filled="t" stroked="f" coordsize="21599,30494" o:gfxdata="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5jlX&#10;wAAAANwAAAAPAAAAAAAAAAEAIAAAACIAAABkcnMvZG93bnJldi54bWxQSwECFAAUAAAACACHTuJA&#10;My8FnjsAAAA5AAAAEAAAAAAAAAABACAAAAAPAQAAZHJzL3NoYXBleG1sLnhtbFBLBQYAAAAABgAG&#10;AFsBAAC5AwAAAAA=&#10;" path="m11435,2541c11435,1271,11435,0,12706,0c12706,0,13976,0,13976,0c13976,0,15247,0,15247,0c15247,0,15247,0,13976,0c12706,0,8894,0,7624,0c6353,0,3812,0,1271,0c0,0,0,0,0,0c0,0,0,0,1271,0c1271,0,2541,0,2541,0c3812,0,3812,1271,3812,2541c3812,3812,3812,5082,3812,11435l3812,19059c3812,22871,3812,26682,3812,27953c3812,29224,3812,30494,2541,30494c2541,30494,1271,30494,1271,30494c1271,30494,0,30494,0,30494c0,30494,0,30494,1271,30494c2541,30494,3812,30494,3812,30494c5082,30494,6353,30494,6353,30494c7624,30494,10165,30494,11435,30494c13976,30494,15247,30494,19059,30494c21600,30494,21600,30494,21600,29224c21600,27953,21600,25412,21600,24141c21600,24141,21600,22871,21600,22871c21600,22871,21600,22871,21600,24141c21600,25412,21600,26682,20329,26682c19059,27953,17788,27953,15247,27953c11435,27953,11435,27953,10165,26682c8894,25412,8894,22871,8894,17788l8894,11435c11435,5082,11435,3812,11435,2541xe">
                          <v:path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fill on="t" focussize="0,0"/>
                          <v:stroke on="f" weight="0.999606299212598pt" joinstyle="miter"/>
                          <v:imagedata o:title=""/>
                          <o:lock v:ext="edit" aspectratio="f"/>
                        </v:shape>
                      </v:group>
                      <v:group id="图形 6" o:spid="_x0000_s1026" o:spt="203" style="position:absolute;left:1140988;top:1437035;height:27953;width:401505;" coordorigin="1140988,1437035" coordsize="401505,27953"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任意多边形: 形状 361" o:spid="_x0000_s1026" o:spt="100" style="position:absolute;left:1140988;top:1438305;height:26682;width:12705;v-text-anchor:middle;" fillcolor="#BE9C59" filled="t" stroked="f" coordsize="12705,26682" o:gfxdata="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sM4a5AAAA3AAA&#10;AA8AAAAAAAAAAQAgAAAAIgAAAGRycy9kb3ducmV2LnhtbFBLAQIUABQAAAAIAIdO4kAzLwWeOwAA&#10;ADkAAAAQAAAAAAAAAAEAIAAAAAgBAABkcnMvc2hhcGV4bWwueG1sUEsFBgAAAAAGAAYAWwEAALID&#10;AAAAAA==&#10;" path="m5082,24141c2541,24141,1271,22871,0,20329c0,20329,0,19059,0,19059c0,19059,0,19059,0,19059c0,19059,0,19059,0,20329c0,20329,0,22871,0,24141c0,25412,0,25412,0,25412c1271,25412,2541,26682,5082,26682c6353,26682,8894,26682,10165,25412c12706,24141,12706,21600,12706,20329c12706,17788,11435,15247,7624,11435l6353,10165c3812,7624,2541,6353,2541,5082c2541,2541,3812,1271,6353,1271c8894,1271,8894,2541,10165,2541c11435,3812,11435,3812,11435,5082c11435,5082,11435,5082,11435,5082c11435,5082,11435,5082,11435,3812c11435,1271,11435,0,11435,0c11435,0,11435,0,11435,0c10165,0,8894,0,7624,0c2541,0,0,2541,0,6353c0,8894,1271,11435,5082,13977l6353,15247c8894,17788,10165,19059,10165,20329c10165,21600,8894,24141,5082,24141xe">
                          <v:path o:connectlocs="5082,24141;0,20329;0,19059;0,19059;0,20329;0,24141;0,25412;5082,26682;10165,25412;12706,20329;7624,11435;6353,10165;2541,5082;6353,1271;10165,2541;11435,5082;11435,5082;11435,3812;11435,0;11435,0;7624,0;0,6353;5082,13977;6353,15247;10165,20329;5082,24141" o:connectangles="0,0,0,0,0,0,0,0,0,0,0,0,0,0,0,0,0,0,0,0,0,0,0,0,0,0"/>
                          <v:fill on="t" focussize="0,0"/>
                          <v:stroke on="f" weight="0.999606299212598pt" joinstyle="miter"/>
                          <v:imagedata o:title=""/>
                          <o:lock v:ext="edit" aspectratio="f"/>
                        </v:shape>
                        <v:shape id="任意多边形: 形状 362" o:spid="_x0000_s1026" o:spt="100" style="position:absolute;left:1160047;top:1440847;height:21599;width:10164;v-text-anchor:middle;" fillcolor="#BE9C59" filled="t" stroked="f" coordsize="10164,21599" o:gfxdata="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00vQAA&#10;ANwAAAAPAAAAAAAAAAEAIAAAACIAAABkcnMvZG93bnJldi54bWxQSwECFAAUAAAACACHTuJAMy8F&#10;njsAAAA5AAAAEAAAAAAAAAABACAAAAAMAQAAZHJzL3NoYXBleG1sLnhtbFBLBQYAAAAABgAGAFsB&#10;AAC2Aw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63" o:spid="_x0000_s1026" o:spt="100" style="position:absolute;left:1172752;top:1439576;height:24141;width:24141;v-text-anchor:middle;" fillcolor="#BE9C59" filled="t" stroked="f" coordsize="24141,24141" o:gfxdata="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ikvb4A&#10;AADcAAAADwAAAAAAAAABACAAAAAiAAAAZHJzL2Rvd25yZXYueG1sUEsBAhQAFAAAAAgAh07iQDMv&#10;BZ47AAAAOQAAABAAAAAAAAAAAQAgAAAADQEAAGRycy9zaGFwZXhtbC54bWxQSwUGAAAAAAYABgBb&#10;AQAAtwMAAAAA&#10;" path="m3812,20329c6353,22871,10165,24141,15247,24141c17788,24141,20329,24141,21600,22871c21600,22871,22871,22871,22871,21600c22871,20329,24141,17788,24141,17788c24141,17788,24141,17788,24141,17788c24141,17788,24141,17788,24141,19059c24141,19059,24141,20329,22871,21600c21600,22871,20329,22871,16518,22871c12706,22871,6353,19059,6353,11435c6353,7624,6353,5082,8894,2541c10165,1271,12706,0,15247,0c17788,0,20329,1271,21600,2541c22871,3812,22871,5082,22871,5082c22871,5082,22871,6353,22871,6353c22871,6353,22871,6353,22871,5082c22871,3812,22871,2541,22871,1271c22871,0,22871,0,22871,0c22871,0,22871,0,22871,0c21600,0,20329,0,19059,0c17788,0,16518,0,13976,0c8894,0,6353,1271,3812,3812c1271,6353,0,10165,0,12706c0,13976,1271,17788,3812,20329xe">
                          <v:path o:connectlocs="3812,20329;15247,24141;21600,22871;22871,21600;24141,17788;24141,17788;24141,19059;22871,21600;16518,22871;6353,11435;8894,2541;15247,0;21600,2541;22871,5082;22871,6353;22871,5082;22871,1271;22871,0;22871,0;19059,0;13976,0;3812,3812;0,12706;3812,20329" o:connectangles="0,0,0,0,0,0,0,0,0,0,0,0,0,0,0,0,0,0,0,0,0,0,0,0"/>
                          <v:fill on="t" focussize="0,0"/>
                          <v:stroke on="f" weight="0.999606299212598pt" joinstyle="miter"/>
                          <v:imagedata o:title=""/>
                          <o:lock v:ext="edit" aspectratio="f"/>
                        </v:shape>
                        <v:shape id="任意多边形: 形状 364" o:spid="_x0000_s1026" o:spt="100" style="position:absolute;left:1198164;top:1440847;height:21599;width:30494;v-text-anchor:middle;" fillcolor="#BE9C59" filled="t" stroked="f" coordsize="30494,21599" o:gfxdata="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on1e&#10;wAAAANwAAAAPAAAAAAAAAAEAIAAAACIAAABkcnMvZG93bnJldi54bWxQSwECFAAUAAAACACHTuJA&#10;My8FnjsAAAA5AAAAEAAAAAAAAAABACAAAAAPAQAAZHJzL3NoYXBleG1sLnhtbFBLBQYAAAAABgAG&#10;AFsBAAC5AwAAAAA=&#10;" path="m21600,20329c21600,21600,21600,21600,20329,21600c20329,21600,19059,21600,19059,21600c19059,21600,19059,21600,19059,21600c19059,21600,19059,21600,20329,21600c21600,21600,24141,21600,24141,21600c25412,21600,26682,21600,29223,21600c29223,21600,30494,21600,30494,21600c30494,21600,30494,21600,30494,21600c30494,21600,29223,21600,29223,21600c27953,21600,27953,20329,27953,20329c27953,19059,27953,16518,27953,12706l27953,7624c27953,2541,27953,1271,27953,1271c27953,0,27953,0,29223,0c29223,0,30494,0,30494,0c30494,0,30494,0,30494,0c30494,0,30494,0,29223,0c27953,0,25412,0,25412,0c24141,0,22871,0,20329,0c20329,0,19059,0,19059,0c19059,0,19059,0,19059,0c19059,0,20329,0,20329,0c21600,0,21600,1271,21600,1271c21600,2541,21600,3812,21600,7624l21600,8894c21600,8894,21600,8894,21600,8894l8894,8894c8894,8894,8894,8894,8894,8894l8894,7624c8894,2541,8894,1271,8894,1271c8894,0,8894,0,10165,0c10165,0,11435,0,11435,0c11435,0,11435,0,11435,0c11435,0,11435,0,10165,0c8894,0,6353,0,6353,0c5082,0,3812,0,1271,0c1271,0,0,0,0,0c0,0,0,0,0,0c0,0,1271,0,1271,0c2541,0,2541,1271,2541,1271c2541,2541,2541,3812,2541,7624l2541,13976c2541,16518,2541,19059,2541,20329c2541,21600,2541,21600,1271,21600c1271,21600,0,21600,0,21600c0,21600,0,21600,0,21600c0,21600,0,21600,1271,21600c2541,21600,5082,21600,5082,21600c6353,21600,7624,21600,10165,21600c10165,21600,11435,21600,11435,21600c11435,21600,11435,21600,11435,21600c11435,21600,10165,21600,10165,21600c8894,21600,8894,20329,8894,20329c8894,19059,8894,16518,8894,12706l8894,10165c8894,10165,8894,10165,8894,10165l21600,10165c21600,10165,21600,10165,21600,10165l21600,12706c21600,16518,21600,19059,21600,20329xe">
                          <v:path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fill on="t" focussize="0,0"/>
                          <v:stroke on="f" weight="0.999606299212598pt" joinstyle="miter"/>
                          <v:imagedata o:title=""/>
                          <o:lock v:ext="edit" aspectratio="f"/>
                        </v:shape>
                        <v:shape id="任意多边形: 形状 365" o:spid="_x0000_s1026" o:spt="100" style="position:absolute;left:1228658;top:1439576;height:24141;width:24141;v-text-anchor:middle;" fillcolor="#BE9C59" filled="t" stroked="f" coordsize="24141,24141" o:gfxdata="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RaiL4A&#10;AADcAAAADwAAAAAAAAABACAAAAAiAAAAZHJzL2Rvd25yZXYueG1sUEsBAhQAFAAAAAgAh07iQDMv&#10;BZ47AAAAOQAAABAAAAAAAAAAAQAgAAAADQEAAGRycy9zaGFwZXhtbC54bWxQSwUGAAAAAAYABgBb&#10;AQAAtwMAAAAA&#10;" path="m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1600,19059,21600,15247,21600,11435l21600,8894c21600,3812,21600,2541,21600,2541c21600,1271,21600,1271,22871,1271c22871,1271,22871,1271,24141,1271c24141,1271,24141,1271,24141,1271c24141,1271,24141,1271,22871,1271c21600,1271,19059,1271,19059,1271c19059,1271,16518,1271,15247,1271c15247,1271,13977,1271,13977,1271c13977,1271,13977,1271,13977,1271c13977,1271,15247,1271,15247,1271c16518,1271,16518,2541,16518,2541c16518,3812,16518,5082,16518,8894l16518,12706c16518,16518,16518,19059,15247,20329c13977,21600,12706,21600,10165,21600c8894,21600,7624,21600,6353,20329c5082,19059,3812,16518,3812,12706l3812,8894c8894,3812,8894,2541,8894,1271xe">
                          <v:path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fill on="t" focussize="0,0"/>
                          <v:stroke on="f" weight="0.999606299212598pt" joinstyle="miter"/>
                          <v:imagedata o:title=""/>
                          <o:lock v:ext="edit" aspectratio="f"/>
                        </v:shape>
                        <v:shape id="任意多边形: 形状 366" o:spid="_x0000_s1026" o:spt="100" style="position:absolute;left:1255341;top:1437035;height:25411;width:53364;v-text-anchor:middle;" fillcolor="#BE9C59" filled="t" stroked="f" coordsize="53364,25411" o:gfxdata="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QKFL4A&#10;AADcAAAADwAAAAAAAAABACAAAAAiAAAAZHJzL2Rvd25yZXYueG1sUEsBAhQAFAAAAAgAh07iQDMv&#10;BZ47AAAAOQAAABAAAAAAAAAAAQAgAAAADQEAAGRycy9zaGFwZXhtbC54bWxQSwUGAAAAAAYABgBb&#10;AQAAtwMAAAAA&#10;" path="m53365,2541c53365,1271,53365,1271,53365,2541c50824,2541,49553,2541,49553,2541c48282,2541,47012,2541,45741,2541c45741,2541,44471,2541,44471,2541c44471,2541,44471,2541,44471,2541c44471,2541,45741,2541,45741,2541c47012,2541,47012,3812,47012,5082l47012,20329,47012,20329c47012,20329,41929,15247,39388,12706c34306,7624,29223,2541,29223,2541c29223,2541,27953,1271,27953,1271c27953,1271,27953,1271,27953,2541l27953,21600c27953,24141,27953,25412,26682,25412c26682,25412,25412,25412,25412,25412c25412,25412,25412,25412,25412,25412c25412,25412,25412,25412,25412,25412c25412,25412,24141,25412,24141,25412c22871,25412,22871,24141,21600,21600c19059,16518,13976,3812,13976,1271c13976,0,13976,0,12706,0c12706,0,12706,0,11435,1271l3812,21600c2541,22871,2541,24141,1271,24141c1271,24141,0,24141,0,24141c0,24141,0,24141,0,24141c0,24141,0,24141,0,24141c1271,24141,3812,24141,3812,24141c5082,24141,6353,24141,7624,24141c7624,24141,7624,24141,7624,24141c7624,24141,7624,24141,7624,24141l7624,24141c6353,24141,6353,24141,6353,22871c6353,22871,6353,21600,6353,20329l7624,15247c7624,15247,7624,15247,7624,15247l15247,15247c15247,15247,15247,15247,15247,15247l17788,21600c17788,21600,17788,22871,17788,22871c17788,22871,17788,22871,17788,22871c17788,22871,17788,22871,19059,22871c21600,22871,24141,22871,25412,22871c26682,22871,26682,22871,26682,22871c26682,22871,26682,22871,26682,22871c27953,22871,30494,22871,30494,22871c30494,22871,33035,22871,34306,22871c34306,22871,35576,22871,35576,22871c35576,22871,35576,22871,35576,22871c35576,22871,34306,22871,34306,22871c33035,22871,33035,21600,33035,19059l33035,5082,33035,5082c33035,5082,36847,10165,40659,12706c44471,16518,48282,20329,50824,22871c50824,22871,52094,24141,52094,24141c52094,24141,52094,24141,52094,22871l52094,2541c52094,1271,52094,0,53365,0c52094,2541,52094,2541,53365,2541c53365,2541,53365,2541,53365,2541xm15247,16518l8894,16518c8894,16518,8894,16518,8894,16518l11435,8894c11435,8894,11435,8894,11435,8894c11435,8894,11435,8894,11435,8894l15247,16518c15247,16518,15247,16518,15247,16518xe">
                          <v:path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fill on="t" focussize="0,0"/>
                          <v:stroke on="f" weight="0.999606299212598pt" joinstyle="miter"/>
                          <v:imagedata o:title=""/>
                          <o:lock v:ext="edit" aspectratio="f"/>
                        </v:shape>
                        <v:shape id="任意多边形: 形状 367" o:spid="_x0000_s1026" o:spt="100" style="position:absolute;left:1317599;top:1440847;height:24141;width:29223;v-text-anchor:middle;" fillcolor="#BE9C59" filled="t" stroked="f" coordsize="29223,24141" o:gfxdata="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oOb4A&#10;AADcAAAADwAAAAAAAAABACAAAAAiAAAAZHJzL2Rvd25yZXYueG1sUEsBAhQAFAAAAAgAh07iQDMv&#10;BZ47AAAAOQAAABAAAAAAAAAAAQAgAAAADQEAAGRycy9zaGFwZXhtbC54bWxQSwUGAAAAAAYABgBb&#10;AQAAtwMAAAAA&#10;" path="m26682,11435l26682,7624c26682,2541,26682,1271,26682,1271c26682,0,26682,0,27953,0c27953,0,27953,0,29224,0c29224,0,29224,0,29224,0c29224,0,29224,0,27953,0c26682,0,24141,0,24141,0c24141,0,21600,0,20329,0c20329,0,19059,0,19059,0c19059,0,19059,0,19059,0c19059,0,20329,0,20329,0c21600,0,21600,1271,21600,1271c21600,2541,21600,3812,21600,7624l21600,11435c21600,15247,21600,17788,20329,19059c19059,20329,17788,20329,15247,20329c13977,20329,12706,20329,11435,19059c10165,17788,8894,15247,8894,11435l8894,7624c8894,2541,8894,1271,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6682,17788,26682,13976,26682,11435xe">
                          <v:path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fill on="t" focussize="0,0"/>
                          <v:stroke on="f" weight="0.999606299212598pt" joinstyle="miter"/>
                          <v:imagedata o:title=""/>
                          <o:lock v:ext="edit" aspectratio="f"/>
                        </v:shape>
                        <v:shape id="任意多边形: 形状 368" o:spid="_x0000_s1026" o:spt="100" style="position:absolute;left:1348094;top:1438305;height:25411;width:29223;v-text-anchor:middle;" fillcolor="#BE9C59" filled="t" stroked="f" coordsize="29223,25411" o:gfxdata="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vL68AAAA&#10;3AAAAA8AAAAAAAAAAQAgAAAAIgAAAGRycy9kb3ducmV2LnhtbFBLAQIUABQAAAAIAIdO4kAzLwWe&#10;OwAAADkAAAAQAAAAAAAAAAEAIAAAAAsBAABkcnMvc2hhcGV4bWwueG1sUEsFBgAAAAAGAAYAWwEA&#10;ALUDAAAAAA==&#10;" path="m25412,25412c26682,25412,26682,25412,25412,25412l26682,3812c26682,2541,26682,1271,27953,1271c27953,1271,29224,1271,29224,1271c29224,1271,29224,1271,29224,1271c29224,1271,29224,1271,27953,1271c26682,1271,25412,1271,24141,1271c22871,1271,21600,1271,20329,1271c20329,1271,19059,1271,19059,1271c19059,1271,19059,1271,19059,1271c19059,1271,20329,1271,20329,1271c21600,1271,21600,2541,21600,3812l21600,19059,21600,19059c21600,19059,16518,13977,13976,11435c8894,6353,3812,1271,3812,1271c3812,1271,2541,0,2541,0c2541,0,2541,0,2541,1271l2541,20329c2541,22871,2541,24141,1271,24141c1271,24141,0,24141,0,24141c0,24141,0,24141,0,24141c0,24141,0,24141,1271,24141c2541,24141,5082,24141,5082,24141c5082,24141,6353,24141,8894,24141c8894,24141,10165,24141,10165,24141c10165,24141,10165,24141,10165,24141c10165,24141,8894,24141,8894,24141c7624,24141,7624,22871,7624,20329l7624,6353,7624,6353c7624,6353,11435,11435,15247,13977c19059,19059,22871,22871,25412,25412c25412,25412,25412,25412,25412,25412xe">
                          <v:path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fill on="t" focussize="0,0"/>
                          <v:stroke on="f" weight="0.999606299212598pt" joinstyle="miter"/>
                          <v:imagedata o:title=""/>
                          <o:lock v:ext="edit" aspectratio="f"/>
                        </v:shape>
                        <v:shape id="任意多边形: 形状 369" o:spid="_x0000_s1026" o:spt="100" style="position:absolute;left:1382400;top:1440847;height:21599;width:10164;v-text-anchor:middle;" fillcolor="#BE9C59" filled="t" stroked="f" coordsize="10164,21599" o:gfxdata="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9vRb4A&#10;AADcAAAADwAAAAAAAAABACAAAAAiAAAAZHJzL2Rvd25yZXYueG1sUEsBAhQAFAAAAAgAh07iQDMv&#10;BZ47AAAAOQAAABAAAAAAAAAAAQAgAAAADQEAAGRycy9zaGFwZXhtbC54bWxQSwUGAAAAAAYABgBb&#10;AQAAtwM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0" o:spid="_x0000_s1026" o:spt="100" style="position:absolute;left:1390023;top:1438305;height:25411;width:29223;v-text-anchor:middle;" fillcolor="#BE9C59" filled="t" stroked="f" coordsize="29223,25411" o:gfxdata="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4JmW8AAAA&#10;3AAAAA8AAAAAAAAAAQAgAAAAIgAAAGRycy9kb3ducmV2LnhtbFBLAQIUABQAAAAIAIdO4kAzLwWe&#10;OwAAADkAAAAQAAAAAAAAAAEAIAAAAAsBAABkcnMvc2hhcGV4bWwueG1sUEsFBgAAAAAGAAYAWwEA&#10;ALUDAAAAAA==&#10;" path="m29223,0c27953,0,26682,0,26682,0c26682,0,25412,0,22871,0c22871,0,21600,0,21600,0c21600,0,21600,0,21600,0c21600,0,22871,0,22871,0c22871,0,22871,0,22871,1271c22871,1271,22871,2541,22871,2541c21600,5082,17788,15247,16518,19059l16518,19059,11435,3812c11435,2541,10165,1271,10165,1271c10165,1271,10165,1271,10165,0c10165,0,11435,0,11435,0c11435,0,11435,0,11435,0c11435,0,11435,0,10165,0c8894,0,6353,0,6353,0c5082,0,3812,0,1271,0c1271,0,0,0,0,0c0,0,0,0,0,0c0,0,1271,0,1271,0c2541,0,2541,1271,3812,2541l12706,22871c12706,24141,13976,25412,13976,25412c13976,25412,15247,25412,15247,22871c16518,21600,17788,17788,19059,12706c20329,8894,21600,6353,22871,3812c24141,1271,24141,1271,24141,1271c27953,1271,29223,1271,29223,0c29223,1271,29223,1271,29223,0c29223,0,29223,0,29223,0xe">
                          <v:path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fill on="t" focussize="0,0"/>
                          <v:stroke on="f" weight="0.999606299212598pt" joinstyle="miter"/>
                          <v:imagedata o:title=""/>
                          <o:lock v:ext="edit" aspectratio="f"/>
                        </v:shape>
                        <v:shape id="任意多边形: 形状 371" o:spid="_x0000_s1026" o:spt="100" style="position:absolute;left:1419247;top:1437035;height:26682;width:15247;v-text-anchor:middle;" fillcolor="#BE9C59" filled="t" stroked="f" coordsize="15247,26682" o:gfxdata="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nBzvQAA&#10;ANwAAAAPAAAAAAAAAAEAIAAAACIAAABkcnMvZG93bnJldi54bWxQSwECFAAUAAAACACHTuJAMy8F&#10;njsAAAA5AAAAEAAAAAAAAAABACAAAAAMAQAAZHJzL3NoYXBleG1sLnhtbFBLBQYAAAAABgAGAFsB&#10;AAC2AwAAAAA=&#10;" path="m8894,26682c10165,26682,12706,26682,13977,26682c15247,26682,15247,26682,15247,25412c15247,24141,15247,22871,15247,21600c15247,21600,15247,21600,15247,21600c15247,21600,15247,21600,15247,21600c15247,22871,13977,24141,13977,24141c12706,24141,11435,24141,11435,24141c7624,24141,7624,24141,7624,21600c7624,20329,7624,17788,7624,16518l7624,13976c7624,13976,7624,13976,7624,13976c8894,13976,11435,13976,12706,13976c13977,13976,13977,13976,13977,15247c13977,15247,13977,16518,13977,16518c13977,16518,13977,16518,13977,16518c13977,16518,13977,16518,13977,16518c13977,16518,13977,15247,13977,13976c13977,12706,13977,11435,13977,11435c13977,11435,13977,11435,13977,11435c13977,11435,13977,11435,13977,11435c13977,11435,12706,11435,12706,11435c11435,11435,7624,11435,7624,11435c7624,11435,7624,11435,7624,11435l7624,2541c7624,2541,7624,2541,7624,2541c8894,2541,11435,2541,12706,2541c13977,2541,15247,2541,15247,3812c15247,3812,15247,5082,15247,5082c15247,5082,15247,5082,15247,5082c15247,5082,15247,5082,15247,5082c15247,5082,15247,3812,15247,2541c15247,1271,15247,1271,15247,0c15247,0,15247,0,15247,0c15247,0,15247,0,15247,0c15247,0,13977,0,13977,0c13977,0,6353,0,6353,0c6353,0,5082,0,3812,0c2541,0,2541,0,1271,0c1271,0,0,0,0,0c0,0,0,0,0,0c0,0,1271,0,1271,0c2541,0,2541,1271,2541,1271c2541,2541,2541,3812,2541,7624l2541,13976c2541,16518,2541,19059,2541,20329c2541,21600,2541,21600,1271,21600c1271,21600,0,21600,0,21600c0,21600,0,21600,0,21600c0,21600,0,21600,1271,21600c2541,21600,2541,21600,3812,21600c5082,21600,5082,21600,5082,21600c7624,26682,7624,26682,8894,26682xe">
                          <v:path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fill on="t" focussize="0,0"/>
                          <v:stroke on="f" weight="0.999606299212598pt" joinstyle="miter"/>
                          <v:imagedata o:title=""/>
                          <o:lock v:ext="edit" aspectratio="f"/>
                        </v:shape>
                        <v:shape id="任意多边形: 形状 372" o:spid="_x0000_s1026" o:spt="100" style="position:absolute;left:1438305;top:1437035;height:26246;width:40658;v-text-anchor:middle;" fillcolor="#BE9C59" filled="t" stroked="f" coordsize="40658,26246" o:gfxdata="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BJrC8AAAA&#10;3AAAAA8AAAAAAAAAAQAgAAAAIgAAAGRycy9kb3ducmV2LnhtbFBLAQIUABQAAAAIAIdO4kAzLwWe&#10;OwAAADkAAAAQAAAAAAAAAAEAIAAAAAsBAABkcnMvc2hhcGV4bWwueG1sUEsFBgAAAAAGAAYAWwEA&#10;ALUDAAAAAA==&#10;" path="m38118,25412c40659,24141,40659,21600,40659,20329c40659,17788,39388,15247,35577,11435l34306,10165c31765,7624,30494,6353,30494,5082c30494,2541,31765,1271,34306,1271c36847,1271,36847,2541,38118,2541c39388,3812,39388,3812,39388,5082c39388,5082,39388,5082,39388,5082c39388,5082,39388,5082,39388,3812c39388,1271,39388,0,39388,0c39388,0,39388,0,39388,0c38118,0,36847,0,35577,0c30494,0,27953,2541,27953,6353c27953,8894,29224,11435,33035,13976l34306,15247c36847,17788,38118,19059,38118,20329c38118,21600,36847,24141,34306,24141c31765,24141,30494,22871,29224,20329c29224,20329,29224,19059,29224,19059c29224,19059,29224,19059,29224,19059c29224,19059,29224,19059,29224,20329c29224,20329,29224,22871,29224,24141c29224,24141,29224,25412,29224,25412c29224,25412,29224,25412,27953,25412c27953,25412,26682,25412,24141,22871c21600,20329,20329,17788,16518,13976c20329,11435,20329,8894,20329,6353c20329,3812,19059,2541,17788,1271c16518,0,13977,0,11435,0c10165,0,7624,0,6353,0c5082,0,3812,0,1271,0c1271,0,0,0,0,0c0,0,0,0,0,0c0,0,1271,0,1271,0c2541,0,2541,1271,2541,1271c2541,2541,2541,3812,2541,7624l2541,13976c2541,16518,2541,19059,2541,20329c2541,21600,2541,21600,1271,21600c1271,21600,0,21600,0,21600c0,21600,0,21600,0,21600c0,21600,0,21600,1271,21600c2541,21600,5082,21600,5082,21600c5082,21600,7624,21600,10165,21600c10165,21600,11435,21600,11435,21600c11435,21600,11435,21600,11435,21600c11435,21600,10165,21600,10165,21600c8894,21600,8894,20329,8894,20329c8894,19059,8894,16518,8894,12706l8894,12706c8894,12706,8894,12706,8894,12706l11435,12706c11435,12706,11435,12706,11435,12706c11435,12706,13977,15247,15247,17788c16518,20329,17788,21600,20329,22871c21600,22871,21600,22871,24141,22871l26682,22871c26682,22871,26682,22871,26682,22871c26682,22871,26682,22871,26682,22871c27953,22871,29224,24141,31765,24141c34306,26682,36847,26682,38118,25412xm15247,13976c15247,13976,13977,13976,12706,13976c11435,13976,11435,13976,10165,13976c10165,13976,10165,13976,10165,13976l10165,3812c10165,3812,10165,3812,10165,3812c10165,3812,11435,3812,11435,3812c13977,3812,16518,5082,16518,10165c16518,11435,15247,13976,15247,13976xe">
                          <v:path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fill on="t" focussize="0,0"/>
                          <v:stroke on="f" weight="0.999606299212598pt" joinstyle="miter"/>
                          <v:imagedata o:title=""/>
                          <o:lock v:ext="edit" aspectratio="f"/>
                        </v:shape>
                        <v:shape id="任意多边形: 形状 373" o:spid="_x0000_s1026" o:spt="100" style="position:absolute;left:1484047;top:1440847;height:21599;width:10164;v-text-anchor:middle;" fillcolor="#BE9C59" filled="t" stroked="f" coordsize="10164,21599" o:gfxdata="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znK/&#10;AAAA3AAAAA8AAAAAAAAAAQAgAAAAIgAAAGRycy9kb3ducmV2LnhtbFBLAQIUABQAAAAIAIdO4kAz&#10;LwWeOwAAADkAAAAQAAAAAAAAAAEAIAAAAA4BAABkcnMvc2hhcGV4bWwueG1sUEsFBgAAAAAGAAYA&#10;WwEAALgDA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3812,16518,3812,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4" o:spid="_x0000_s1026" o:spt="100" style="position:absolute;left:1498023;top:1440847;height:24141;width:44470;v-text-anchor:middle;" fillcolor="#BE9C59" filled="t" stroked="f" coordsize="44470,24141" o:gfxdata="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pTdx&#10;wAAAANwAAAAPAAAAAAAAAAEAIAAAACIAAABkcnMvZG93bnJldi54bWxQSwECFAAUAAAACACHTuJA&#10;My8FnjsAAAA5AAAAEAAAAAAAAAABACAAAAAPAQAAZHJzL3NoYXBleG1sLnhtbFBLBQYAAAAABgAG&#10;AFsBAAC5AwAAAAA=&#10;" path="m35576,11435c35576,10165,40659,2541,41929,1271c43200,0,43200,0,43200,0c43200,0,44471,0,44471,0c44471,0,44471,0,44471,0c44471,0,44471,0,44471,0c43200,0,41929,0,40659,0c39388,0,38118,0,38118,0c38118,0,38118,0,38118,0c38118,0,38118,0,38118,0c38118,0,39388,0,39388,1271c39388,1271,39388,2541,39388,2541c39388,3812,34306,10165,34306,11435c34306,10165,29223,2541,29223,1271c29223,1271,29223,0,29223,0c29223,0,29223,0,29223,0c29223,0,30494,0,30494,0c30494,0,30494,0,30494,0c29223,0,27953,0,26682,0c25412,0,22871,0,22871,0c22871,0,22871,0,22871,0c22871,0,22871,0,21600,0c21600,0,20329,0,19059,0l6353,0c5082,0,3812,0,2541,0c1271,0,1271,0,1271,0c1271,0,1271,0,1271,1271c1271,1271,0,5082,0,5082c0,5082,0,5082,0,5082c0,5082,0,5082,0,5082c0,5082,0,3812,0,3812c0,2541,1271,2541,2541,2541l7624,2541,7624,16518c7624,19059,7624,21600,7624,22871c7624,24141,7624,24141,6353,24141c6353,24141,5082,24141,5082,24141c5082,24141,5082,24141,5082,24141c5082,24141,5082,24141,6353,24141c7624,24141,10165,24141,10165,24141c11435,24141,12706,24141,15247,24141c15247,24141,16518,24141,16518,24141c16518,24141,16518,24141,16518,24141c16518,24141,15247,24141,15247,24141c13976,24141,13976,22871,13976,22871c13976,21600,13976,19059,13976,15247l13976,1271,17788,1271c20329,1271,21600,2541,21600,2541l21600,2541c21600,2541,21600,3812,21600,3812c21600,3812,21600,3812,21600,3812c21600,2541,21600,1271,21600,0c21600,0,22871,0,22871,0c22871,0,24141,1271,25412,2541c26682,3812,30494,11435,31765,11435c31765,12706,33035,12706,33035,15247l33035,17788c33035,17788,33035,20329,33035,21600c33035,22871,33035,22871,31765,22871c31765,22871,30494,22871,30494,22871c30494,22871,30494,22871,30494,22871c30494,22871,30494,22871,31765,22871c33035,22871,35576,22871,35576,22871c36847,22871,38118,22871,40659,22871c40659,22871,41929,22871,41929,22871c41929,22871,41929,22871,41929,22871c41929,22871,40659,22871,40659,22871c39388,22871,39388,21600,39388,21600c39388,20329,39388,19059,39388,17788l39388,15247c35576,12706,35576,11435,35576,11435xe">
                          <v:path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fill on="t" focussize="0,0"/>
                          <v:stroke on="f" weight="0.999606299212598pt" joinstyle="miter"/>
                          <v:imagedata o:title=""/>
                          <o:lock v:ext="edit" aspectratio="f"/>
                        </v:shape>
                      </v:group>
                    </v:group>
                    <v:group id="图形 6" o:spid="_x0000_s1026" o:spt="203" style="position:absolute;left:1110494;top:1169258;height:71673;width:462493;" coordorigin="1110494,1169258" coordsize="462493,71673"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group id="图形 6" o:spid="_x0000_s1026" o:spt="203" style="position:absolute;left:1110494;top:1169258;height:71673;width:351952;" coordorigin="1110494,1169258" coordsize="351952,71673" o:gfxdata="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P29osAAAADcAAAADwAAAAAAAAABACAAAAAiAAAAZHJzL2Rvd25yZXYu&#10;eG1sUEsBAhQAFAAAAAgAh07iQDMvBZ47AAAAOQAAABUAAAAAAAAAAQAgAAAADwEAAGRycy9ncm91&#10;cHNoYXBleG1sLnhtbFBLBQYAAAAABgAGAGABAADMAwAAAAA=&#10;">
                        <o:lock v:ext="edit" aspectratio="f"/>
                        <v:group id="图形 6" o:spid="_x0000_s1026" o:spt="203" style="position:absolute;left:1222305;top:1169258;height:71673;width:240141;" coordorigin="1222305,1169258" coordsize="240141,71673"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shape id="任意多边形: 形状 378" o:spid="_x0000_s1026" o:spt="100" style="position:absolute;left:1222305;top:1198050;height:30172;width:64996;v-text-anchor:middle;" fillcolor="#BE9C59" filled="t" stroked="f" coordsize="64996,30172" o:gfxdata="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mlf9ugAAANwA&#10;AAAPAAAAAAAAAAEAIAAAACIAAABkcnMvZG93bnJldi54bWxQSwECFAAUAAAACACHTuJAMy8FnjsA&#10;AAA5AAAAEAAAAAAAAAABACAAAAAJAQAAZHJzL3NoYXBleG1sLnhtbFBLBQYAAAAABgAGAFsBAACz&#10;AwAAAAA=&#10;" path="m10165,11550c8894,11550,8894,9009,7624,7738c6353,6468,5082,6468,3812,6468c2541,6468,0,9009,0,12820c0,16632,3812,28068,5082,29338c6353,30609,11435,30609,11435,28068c10165,26797,8894,21715,10165,19173c11435,16632,13977,12820,21600,9009c29224,5197,34306,5197,35577,5197c36847,5197,36847,7738,35577,9009c35577,9009,30494,15362,30494,15362c30494,15362,29224,16632,29224,15362c29224,14091,29224,11550,26682,11550c25412,10279,22871,10279,22871,12820c21600,15362,22871,16632,24141,17903c25412,19173,26682,20444,25412,20444c24141,20444,20329,22985,20329,22985c20329,22985,17788,22985,17788,24256c17788,26797,19059,29338,20329,28068c21600,28068,24141,25526,26682,24256c29224,22985,31765,21715,33035,22985c34306,24256,34306,25526,36847,26797c39388,28068,43200,28068,45741,26797c47012,25526,58447,21715,59718,21715c62259,21715,64800,24256,64800,20444c66071,16632,60988,5197,54635,2656c48282,115,40659,-1156,31765,1385c22871,2656,19059,5197,15247,7738c12706,11550,11435,12820,10165,11550l10165,11550xm33035,19173c33035,19173,33035,19173,31765,19173c30494,19173,36847,15362,39388,14091c41929,12820,40659,11550,39388,9009c38118,7738,38118,7738,38118,6468c40659,6468,43200,6468,45741,6468c49553,6468,54635,7738,57176,11550c58447,14091,50824,16632,49553,17903c47012,19173,41929,21715,40659,22985c39388,22985,39388,21715,38118,20444c35577,17903,33035,19173,33035,19173xe">
                            <v:path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fill on="t" focussize="0,0"/>
                            <v:stroke on="f" weight="0.999606299212598pt" joinstyle="miter"/>
                            <v:imagedata o:title=""/>
                            <o:lock v:ext="edit" aspectratio="f"/>
                          </v:shape>
                          <v:shape id="任意多边形: 形状 379" o:spid="_x0000_s1026" o:spt="100" style="position:absolute;left:1305847;top:1180376;height:60555;width:40052;v-text-anchor:middle;" fillcolor="#BE9C59" filled="t" stroked="f" coordsize="40052,60555" o:gfxdata="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ApMC/&#10;AAAA3AAAAA8AAAAAAAAAAQAgAAAAIgAAAGRycy9kb3ducmV2LnhtbFBLAQIUABQAAAAIAIdO4kAz&#10;LwWeOwAAADkAAAAQAAAAAAAAAAEAIAAAAA4BAABkcnMvc2hhcGV4bWwueG1sUEsFBgAAAAAGAAYA&#10;WwEAALgDAAAAAA==&#10;" path="m5400,13976c2859,13976,1588,15247,2859,17788c2859,21600,5400,21600,4129,26682c4129,31765,1588,43200,1588,44471c1588,45741,318,49553,318,49553c318,50824,-953,54635,1588,54635c4129,54635,4129,52094,5400,49553c5400,48282,7941,34306,7941,31765c7941,29223,7941,24141,9212,21600c9212,20329,10482,17788,9212,15247c7941,16518,7941,13976,5400,13976l5400,13976xm19377,16518c18106,16518,16835,16518,16835,17788c15565,19059,16835,21600,18106,22871c18106,24141,19377,26682,19377,27953c19377,29223,19377,39388,19377,40659c20647,41929,21918,40659,23188,38118c24459,35576,24459,33035,24459,31765c24459,30494,23188,29223,24459,26682c25729,24141,24459,21600,24459,19059c21918,17788,19377,16518,19377,16518l19377,16518xm35894,0c34624,0,33353,0,32082,0c30812,1271,30812,2541,32082,5082c33353,7624,33353,8894,33353,10165c33353,11435,33353,25412,33353,29223c33353,33035,33353,39388,33353,44471c33353,49553,33353,57176,34624,59718c35894,62259,38435,58447,38435,55906c38435,53365,37165,54635,37165,49553c37165,45741,35894,22871,35894,20329c35894,19059,35894,12706,37165,10165c38435,7624,40976,6353,39706,3812c39706,2541,35894,0,35894,0xe">
                            <v:path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fill on="t" focussize="0,0"/>
                            <v:stroke on="f" weight="0.999606299212598pt" joinstyle="miter"/>
                            <v:imagedata o:title=""/>
                            <o:lock v:ext="edit" aspectratio="f"/>
                          </v:shape>
                          <v:shape id="任意多边形: 形状 380" o:spid="_x0000_s1026" o:spt="100" style="position:absolute;left:1366797;top:1181148;height:51848;width:37702;v-text-anchor:middle;" fillcolor="#BE9C59" filled="t" stroked="f" coordsize="37702,51848" o:gfxdata="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Zlo28AAAA&#10;3AAAAA8AAAAAAAAAAQAgAAAAIgAAAGRycy9kb3ducmV2LnhtbFBLAQIUABQAAAAIAIdO4kAzLwWe&#10;OwAAADkAAAAQAAAAAAAAAAEAIAAAAAsBAABkcnMvc2hhcGV4bWwueG1sUEsFBgAAAAAGAAYAWwEA&#10;ALUDAAAAAA==&#10;" path="m21956,41157c23226,43698,29579,52593,34662,51322c39744,50051,37203,43698,35932,42428c33391,41157,24497,37346,24497,37346c19415,34804,20685,38616,21956,41157l21956,41157xm16873,9393c16873,9393,15603,4310,16873,3040c16873,498,18144,-772,19415,498c20685,498,23226,4310,21956,5581c21956,6851,20685,9393,20685,9393c20685,10663,19415,10663,19415,11934c19415,13204,19415,14475,18144,15745c19415,15745,20685,14475,21956,14475c23226,13204,24497,13204,27038,11934c28309,10663,30850,11934,32120,13204c33391,14475,32120,15745,30850,17016c29579,18287,27038,17016,27038,18287c25768,18287,20685,20828,19415,22098c18144,25910,16873,30993,16873,33534c15603,37346,11791,41157,9250,43698c6709,46240,5438,50051,4168,51322c1626,52593,1626,51322,1626,50051c1626,48781,-915,47510,356,44969c1626,43698,1626,41157,2897,42428c4168,43698,5438,43698,5438,43698c5438,43698,9250,38616,11791,36075c13062,33534,15603,28451,15603,25910c15603,25910,15603,24640,16873,23369c15603,24640,14332,24640,13062,25910c10521,27181,10521,28451,7979,25910c4168,24640,4168,23369,2897,20828c2897,19557,4168,18287,4168,17016c5438,17016,7979,17016,10521,18287c13062,18287,16873,17016,16873,15745c16873,15745,16873,15745,16873,15745c15603,13204,16873,9393,16873,9393xe">
                            <v:path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fill on="t" focussize="0,0"/>
                            <v:stroke on="f" weight="0.999606299212598pt" joinstyle="miter"/>
                            <v:imagedata o:title=""/>
                            <o:lock v:ext="edit" aspectratio="f"/>
                          </v:shape>
                          <v:shape id="任意多边形: 形状 381" o:spid="_x0000_s1026" o:spt="100" style="position:absolute;left:1420517;top:1169258;height:68640;width:41929;v-text-anchor:middle;" fillcolor="#BE9C59" filled="t" stroked="f" coordsize="41929,68640" o:gfxdata="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jMma/&#10;AAAA3AAAAA8AAAAAAAAAAQAgAAAAIgAAAGRycy9kb3ducmV2LnhtbFBLAQIUABQAAAAIAIdO4kAz&#10;LwWeOwAAADkAAAAQAAAAAAAAAAEAIAAAAA4BAABkcnMvc2hhcGV4bWwueG1sUEsFBgAAAAAGAAYA&#10;WwEAALgDAAAAAA==&#10;" path="m10165,17471c10165,17471,11435,18741,11435,20012c11435,20012,12706,21282,12706,22553c12706,23824,12706,27635,12706,27635c12706,28906,12706,31447,12706,31447c12706,32718,13976,33988,13976,33988c13976,33988,15247,33988,15247,32718c15247,31447,16518,31447,16518,31447c16518,31447,19059,32718,17788,32718c17788,32718,17788,33988,16518,33988c15247,35259,6353,39071,6353,39071c6353,39071,3812,40341,2541,40341c1271,40341,0,40341,0,41612c0,42882,0,44153,1271,45424c1271,45424,3812,46694,5082,45424c7624,44153,10165,41612,11435,40341c13976,37800,17788,36529,20329,35259c22871,33988,27953,31447,31765,31447c34306,31447,35576,32718,34306,32718c34306,33988,31765,35259,31765,35259c30494,35259,31765,36529,31765,36529c31765,36529,33035,36529,35576,35259c38118,33988,41929,33988,41929,33988c41929,32718,40659,27635,38118,27635c34306,27635,31765,27635,30494,28906c29223,28906,29223,28906,29223,27635c30494,26365,31765,25094,33035,22553c34306,20012,34306,20012,34306,18741c33035,17471,31765,16200,31765,14929c31765,14929,31765,13659,33035,12388c34306,11118,36847,9847,35576,8576c34306,7306,33035,8576,31765,7306c31765,6035,30494,4765,31765,4765c33035,4765,34306,4765,33035,3494c33035,3494,31765,2223,31765,953c30494,-318,29223,-318,29223,953c29223,2223,29223,3494,29223,4765c29223,6035,29223,7306,29223,7306c29223,8576,30494,8576,30494,8576c30494,8576,30494,9847,29223,11118c27953,12388,26682,11118,26682,12388c26682,13659,26682,16200,26682,16200c26682,16200,27953,16200,27953,17471c27953,18741,25412,23824,25412,23824c25412,25094,26682,23824,26682,25094c26682,26365,26682,27635,26682,28906c25412,28906,24141,30176,24141,30176c24141,30176,21600,30176,22871,28906c22871,26365,24141,23824,24141,22553c24141,21282,25412,21282,24141,21282c22871,21282,24141,20012,22871,20012c21600,20012,20329,21282,21600,20012c21600,18741,24141,13659,24141,11118c24141,8576,24141,7306,22871,7306c21600,7306,19059,8576,19059,8576c19059,9847,20329,11118,20329,12388c20329,13659,20329,18741,20329,18741c20329,18741,20329,22553,20329,22553c20329,22553,16518,25094,17788,22553c17788,20012,17788,17471,17788,16200c17788,14929,13976,12388,13976,12388c10165,14929,10165,17471,10165,17471l10165,17471xm16518,44153c16518,42882,17788,41612,19059,41612c20329,41612,24141,39071,26682,39071c27953,39071,27953,41612,27953,42882c27953,44153,26682,45424,25412,46694c24141,47965,27953,47965,27953,47965c27953,47965,31765,46694,34306,46694c35576,46694,35576,49235,35576,51776c35576,53047,30494,53047,29223,53047c27953,53047,29223,54318,29223,55588c29223,56859,29223,58129,27953,61941c26682,65753,25412,67024,22871,68294c21600,69565,19059,67024,17788,65753c16518,64482,16518,64482,15247,63212c15247,61941,17788,61941,19059,63212c20329,64482,22871,63212,24141,63212c25412,63212,26682,58129,26682,56859c26682,55588,25412,54318,25412,54318c25412,54318,22871,55588,20329,55588c17788,56859,16518,58129,15247,58129c13976,58129,11435,56859,11435,55588c11435,54318,15247,54318,16518,53047c17788,53047,22871,50506,22871,50506c22871,49235,24141,45424,21600,45424c20329,45424,19059,46694,17788,46694c17788,46694,16518,45424,16518,44153xe">
                            <v:path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fill on="t" focussize="0,0"/>
                            <v:stroke on="f" weight="0.999606299212598pt" joinstyle="miter"/>
                            <v:imagedata o:title=""/>
                            <o:lock v:ext="edit" aspectratio="f"/>
                          </v:shape>
                        </v:group>
                        <v:shape id="任意多边形: 形状 382" o:spid="_x0000_s1026" o:spt="100" style="position:absolute;left:1110494;top:1215952;height:1270;width:92752;v-text-anchor:middle;" fillcolor="#BE9C59" filled="t" stroked="f" coordsize="92752,1270" o:gfxdata="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jOC/&#10;AAAA3AAAAA8AAAAAAAAAAQAgAAAAIgAAAGRycy9kb3ducmV2LnhtbFBLAQIUABQAAAAIAIdO4kAz&#10;LwWeOwAAADkAAAAQAAAAAAAAAAEAIAAAAA4BAABkcnMvc2hhcGV4bWwueG1sUEsFBgAAAAAGAAYA&#10;WwEAALgDAAAAAA==&#10;" path="m0,0l92753,0,92753,1271,0,1271xe">
                          <v:path o:connectlocs="0,0;92753,0;92753,1271;0,1271" o:connectangles="0,0,0,0"/>
                          <v:fill on="t" focussize="0,0"/>
                          <v:stroke on="f" weight="0.999606299212598pt" joinstyle="miter"/>
                          <v:imagedata o:title=""/>
                          <o:lock v:ext="edit" aspectratio="f"/>
                        </v:shape>
                      </v:group>
                      <v:shape id="任意多边形: 形状 383" o:spid="_x0000_s1026" o:spt="100" style="position:absolute;left:1480235;top:1215952;height:1270;width:92752;v-text-anchor:middle;" fillcolor="#BE9C59" filled="t" stroked="f" coordsize="92752,1270" o:gfxdata="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6Cl7vQAA&#10;ANwAAAAPAAAAAAAAAAEAIAAAACIAAABkcnMvZG93bnJldi54bWxQSwECFAAUAAAACACHTuJAMy8F&#10;njsAAAA5AAAAEAAAAAAAAAABACAAAAAMAQAAZHJzL3NoYXBleG1sLnhtbFBLBQYAAAAABgAGAFsB&#10;AAC2AwAAAAA=&#10;" path="m0,0l92753,0,92753,1271,0,1271xe">
                        <v:path o:connectlocs="0,0;92753,0;92753,1271;0,1271" o:connectangles="0,0,0,0"/>
                        <v:fill on="t" focussize="0,0"/>
                        <v:stroke on="f" weight="0.999606299212598pt" joinstyle="miter"/>
                        <v:imagedata o:title=""/>
                        <o:lock v:ext="edit" aspectratio="f"/>
                      </v:shape>
                    </v:group>
                    <v:group id="图形 6" o:spid="_x0000_s1026" o:spt="203" style="position:absolute;left:1113035;top:1250258;height:115623;width:463447;" coordorigin="1113035,1250258" coordsize="463447,115623" o:gfxdata="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tvZpvwAAANwAAAAPAAAAAAAAAAEAIAAAACIAAABkcnMvZG93bnJldi54&#10;bWxQSwECFAAUAAAACACHTuJAMy8FnjsAAAA5AAAAFQAAAAAAAAABACAAAAAOAQAAZHJzL2dyb3Vw&#10;c2hhcGV4bWwueG1sUEsFBgAAAAAGAAYAYAEAAMsDAAAAAA==&#10;">
                      <o:lock v:ext="edit" aspectratio="f"/>
                      <v:shape id="任意多边形: 形状 385" o:spid="_x0000_s1026" o:spt="100" style="position:absolute;left:1113035;top:1250258;height:115623;width:95294;v-text-anchor:middle;" fillcolor="#BE9C59" filled="t" stroked="f" coordsize="95294,115623" o:gfxdata="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2sr4A&#10;AADcAAAADwAAAAAAAAABACAAAAAiAAAAZHJzL2Rvd25yZXYueG1sUEsBAhQAFAAAAAgAh07iQDMv&#10;BZ47AAAAOQAAABAAAAAAAAAAAQAgAAAADQEAAGRycy9zaGFwZXhtbC54bWxQSwUGAAAAAAYABgBb&#10;AQAAtwMAAAAA&#10;" path="m62259,1271c64800,0,68612,1271,69882,3812c71153,5082,69882,5082,71153,6353c74965,8894,74965,12706,72424,15247c71153,16518,69882,17788,68612,19059c66071,20329,63529,22871,58447,22871c57176,22871,57176,24141,55906,24141c54635,25412,54635,25412,53365,25412c53365,26682,52094,27953,53365,27953c53365,27953,54635,27953,54635,27953c54635,27953,57176,27953,57176,27953c58447,27953,58447,27953,59718,27953c60988,27953,62259,31765,63529,33035c64800,34306,67341,33035,68612,34306c71153,35576,73694,36847,74965,38118c74965,39388,76235,40659,76235,43200c73694,44471,71153,47012,69882,48282c67341,50824,66071,52094,64800,54635c64800,55906,63529,57176,67341,58447c76235,59718,95294,54635,95294,66071c95294,67341,94024,68612,94024,68612c92753,68612,88941,69882,85129,67341c80047,66071,80047,67341,73694,67341c68612,67341,59718,66071,55906,67341c52094,68612,50824,69882,52094,71153c53365,71153,54635,72423,57176,72423c66071,72423,76235,71153,81318,74965c82588,76235,83859,77506,82588,80047c82588,81318,81318,81318,80047,82588c77506,83859,72424,81318,68612,81318c63529,81318,59718,80047,54635,81318c52094,82588,52094,87671,52094,91482c52094,96565,52094,100376,50824,105459c49553,109271,52094,111812,49553,115624c48282,115624,48282,115624,48282,115624c48282,115624,47012,114353,47012,114353c45741,110541,45741,105459,44471,102918c44471,101647,43200,100376,43200,99106c43200,97835,43200,96565,43200,95294c43200,94024,43200,94024,43200,92753c43200,90212,43200,88941,43200,87671c43200,86400,41929,85129,41929,83859c41929,83859,40659,83859,40659,82588c38118,82588,35577,82588,33035,83859c31765,85129,30494,85129,27953,86400c21600,87671,16518,90212,12706,86400c12706,86400,12706,85129,12706,83859c12706,82588,13976,82588,13976,82588c15247,80047,16518,81318,17788,81318c19059,81318,21600,80047,24141,78776c26682,77506,27953,77506,30494,76235c31765,76235,33035,74965,35577,74965c38118,73694,41929,74965,43200,72423c43200,71153,43200,71153,43200,69882c43200,68612,39388,67341,36847,67341c35577,67341,33035,68612,30494,69882c29224,69882,27953,71153,26682,71153c25412,71153,22871,71153,21600,72423c19059,73694,16518,74965,13976,76235c10165,76235,6353,76235,2541,73694c1271,72423,1271,72423,0,71153c0,71153,0,71153,0,71153c1271,71153,2541,69882,5082,69882c12706,67341,21600,68612,26682,63529c26682,62259,26682,62259,25412,60988c22871,59718,20329,59718,17788,59718c16518,58447,13976,57176,12706,54635c12706,53365,12706,53365,12706,52094c16518,50824,20329,50824,20329,45741c24141,45741,34306,45741,38118,48282c39388,48282,40659,47012,40659,45741c40659,39388,36847,40659,33035,39388c30494,38118,27953,36847,26682,35576c26682,35576,26682,34306,26682,34306c27953,34306,27953,33035,29224,33035c30494,33035,33035,31765,34306,31765c36847,30494,34306,30494,34306,29223c34306,29223,33035,27953,31765,27953c30494,26682,27953,26682,25412,26682c24141,26682,21600,25412,20329,24141c20329,21600,20329,21600,20329,20329c21600,17788,22871,17788,25412,17788c25412,16518,25412,16518,25412,15247c24141,12706,24141,10165,25412,6353c27953,5082,29224,6353,30494,7624c34306,8894,33035,11435,34306,12706c34306,13976,35577,15247,36847,15247c44471,16518,49553,12706,54635,6353c55906,5082,57176,1271,57176,0c60988,2541,60988,2541,62259,1271xm47012,19059c44471,21600,39388,21600,38118,25412c38118,26682,36847,29223,38118,30494c38118,31765,38118,31765,39388,31765c40659,31765,41929,31765,43200,31765c44471,31765,45741,31765,47012,30494c48282,30494,48282,29223,49553,29223c49553,25412,52094,24141,53365,20329c53365,19059,53365,17788,53365,16518c53365,16518,52094,16518,52094,16518c49553,19059,47012,19059,47012,19059xm62259,38118c57176,40659,52094,36847,49553,40659c49553,41929,50824,43200,52094,43200c55906,44471,60988,43200,66071,41929c67341,41929,67341,39388,67341,39388c67341,39388,66071,38118,66071,36847c64800,36847,62259,38118,62259,38118xm52094,49553c50824,52094,50824,54635,52094,57176c52094,58447,54635,59718,54635,59718c55906,60988,58447,59718,59718,59718c59718,59718,60988,58447,62259,58447c63529,54635,62259,52094,60988,50824c59718,50824,58447,49553,57176,48282c54635,48282,53365,48282,52094,49553xm35577,53365c34306,54635,31765,57176,30494,59718c30494,60988,30494,62259,31765,62259c33035,63529,34306,63529,35577,62259c36847,62259,39388,62259,40659,60988c41929,57176,40659,54635,38118,53365c38118,53365,36847,53365,35577,53365xe">
                        <v:path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6" o:spid="_x0000_s1026" o:spt="100" style="position:absolute;left:1231200;top:1272369;height:74454;width:85694;v-text-anchor:middle;" fillcolor="#BE9C59" filled="t" stroked="f" coordsize="85694,74454" o:gfxdata="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3Ga74A&#10;AADcAAAADwAAAAAAAAABACAAAAAiAAAAZHJzL2Rvd25yZXYueG1sUEsBAhQAFAAAAAgAh07iQDMv&#10;BZ47AAAAOQAAABAAAAAAAAAAAQAgAAAADQEAAGRycy9zaGFwZXhtbC54bWxQSwUGAAAAAAYABgBb&#10;AQAAtwMAAAAA&#10;" path="m3812,14736c1271,13466,1271,10925,0,8383c0,8383,1271,7113,1271,7113c5082,7113,10165,7113,16518,5842c20329,4572,25412,3301,29223,3301c38118,2031,48282,760,57176,760c68612,-511,80047,-511,82588,3301c82588,3301,82588,4572,83859,4572c83859,5842,83859,5842,82588,7113c73694,8383,64800,3301,48282,7113c43200,8383,38118,8383,33035,9654c30494,9654,26682,10925,24141,12195c15247,12195,15247,17278,3812,14736xm52094,17278c59718,18548,58447,26172,62259,28713c67341,32525,69882,29983,74965,28713c78776,28713,85129,31254,85129,35066c85129,36336,86400,38878,85129,40148c83859,41419,83859,42689,82588,43960c81318,45230,81318,46501,81318,47772c78776,51583,76235,56666,73694,61748c72423,63019,72423,65560,72423,66831c72423,68101,71153,68101,71153,69372c68612,70642,62259,70642,58447,70642c54635,70642,52094,71913,49553,71913c44471,73183,40659,74454,36847,74454c27953,74454,22871,73183,19059,69372c16518,66831,15247,63019,12706,60478c10165,57936,8894,54125,7624,50313c6353,47772,6353,47772,6353,45230c6353,45230,6353,43960,6353,43960c7624,42689,7624,42689,8894,41419c12706,38878,17788,37607,21600,36336c25412,33795,21600,28713,24141,26172c25412,24901,30494,29983,35576,31254c38118,32525,40659,31254,43200,29983c44471,29983,47012,28713,48282,27442c49553,24901,49553,18548,50824,17278c49553,18548,50824,17278,52094,17278xm59718,36336c58447,37607,55906,38878,54635,40148c53365,43960,48282,57936,53365,60478c57176,61748,60988,60478,63529,59207c64800,54125,72423,45230,67341,41419c66071,38878,62259,37607,59718,36336xm41929,41419c41929,42689,40659,42689,39388,42689c38118,49042,35576,59207,38118,63019c40659,64289,43200,63019,43200,61748c45741,57936,44471,43960,43200,42689c43200,41419,43200,41419,41929,41419xm17788,50313c16518,55395,19059,60478,24141,64289c27953,66831,29223,65560,31765,64289c31765,64289,33035,63019,33035,60478c31765,56666,29223,50313,25412,47772c20329,43960,17788,50313,17788,50313xe">
                        <v:path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fill on="t" focussize="0,0"/>
                        <v:stroke on="f" weight="0.999606299212598pt" joinstyle="miter"/>
                        <v:imagedata o:title=""/>
                        <o:lock v:ext="edit" aspectratio="f"/>
                      </v:shape>
                      <v:shape id="任意多边形: 形状 387" o:spid="_x0000_s1026" o:spt="100" style="position:absolute;left:1471341;top:1264979;height:92008;width:105141;v-text-anchor:middle;" fillcolor="#BE9C59" filled="t" stroked="f" coordsize="105141,92008" o:gfxdata="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IEO8AAAA&#10;3AAAAA8AAAAAAAAAAQAgAAAAIgAAAGRycy9kb3ducmV2LnhtbFBLAQIUABQAAAAIAIdO4kAzLwWe&#10;OwAAADkAAAAQAAAAAAAAAAEAIAAAAAsBAABkcnMvc2hhcGV4bWwueG1sUEsFBgAAAAAGAAYAWwEA&#10;ALUDAAAAAA==&#10;" path="m59718,526c62259,-744,64800,526,67341,1797c67341,1797,68612,3068,67341,4338c64800,6879,63529,9420,59718,8150c59718,6879,58447,6879,58447,5609c58447,4338,58447,3068,58447,3068c58447,3068,59718,1797,59718,526xm21600,4338c22871,4338,25412,4338,26682,4338c29223,5609,30494,6879,31765,10691c30494,11962,29223,11962,27953,13232c26682,14503,26682,15773,25412,18315c25412,19585,24141,19585,24141,19585c24141,20856,25412,22126,25412,24667c25412,25938,25412,27209,25412,27209c27953,33562,31765,38644,24141,44997c20329,46267,16518,42456,12706,43726c12706,43726,11435,43726,11435,44997c10165,48809,11435,60244,11435,66597c11435,70409,12706,72950,13976,75491c13976,78032,13976,79303,13976,79303c12706,79303,12706,80573,11435,80573c8894,80573,6353,79303,5082,78032c3812,75491,3812,72950,2541,71679c1271,67868,3812,66597,3812,64056c5082,60244,3812,51350,3812,48809c3812,44997,5082,42456,5082,39915c5082,34832,3812,29750,6353,24667c6353,24667,7624,23397,7624,23397c10165,23397,11435,24667,12706,27209c12706,29750,12706,33562,12706,36103c12706,37373,13976,37373,13976,38644c15247,38644,19059,39915,20329,38644c21600,37373,21600,36103,21600,34832c21600,33562,22871,31020,21600,29750c20329,28479,19059,27209,17788,25938c16518,23397,17788,20856,17788,18315c17788,17044,17788,15773,17788,14503c17788,14503,17788,14503,16518,14503c13976,14503,10165,14503,8894,15773c6353,17044,5082,18315,1271,18315c1271,18315,0,17044,0,17044c0,15773,0,15773,0,15773c7624,10691,13976,6879,21600,4338xm77506,10691c78776,10691,80047,10691,80047,11962c81318,13232,82588,14503,83859,14503c86400,15773,88941,17044,88941,19585c88941,22126,87671,23397,86400,24667c85129,25938,85129,25938,83859,27209c82588,27209,80047,25938,77506,25938c76235,25938,74965,25938,72423,25938c71153,25938,71153,24667,71153,24667c71153,22126,71153,20856,68612,20856c64800,19585,59718,19585,54635,20856c52094,22126,48282,23397,45741,23397c43200,23397,41929,25938,40659,27209c39388,27209,39388,28479,39388,28479c38118,31020,39388,33562,38118,34832c36847,36103,35576,33562,34306,33562c34306,32291,34306,31020,35576,31020c35576,29750,35576,28479,35576,28479c35576,27209,36847,25938,38118,24667c39388,23397,38118,22126,41929,22126c43200,22126,44471,22126,45741,22126c48282,22126,50824,19585,53365,19585c59718,18315,66071,17044,71153,17044c73694,13232,76235,11962,77506,10691xm59718,32291c59718,32291,60988,32291,60988,32291c62259,32291,62259,32291,63529,33562c63529,33562,64800,33562,64800,33562c64800,34832,64800,34832,66071,34832c66071,34832,66071,37373,66071,37373c63529,38644,62259,39915,58447,39915c55906,39915,55906,41185,53365,41185c52094,41185,49553,41185,48282,39915c48282,38644,48282,38644,48282,37373c48282,37373,49553,36103,49553,34832c52094,34832,53365,33562,55906,33562c57176,33562,58447,33562,59718,32291xm64800,43726c68612,42456,71153,43726,73694,44997c74965,44997,74965,46267,74965,47538c74965,47538,74965,47538,74965,48809c74965,48809,73694,50079,73694,50079c72423,50079,72423,50079,71153,51350c69882,51350,68612,51350,67341,51350c66071,51350,63529,51350,62259,52620c60988,52620,59718,52620,58447,53891c57176,53891,57176,55162,57176,56432c57176,57703,58447,57703,58447,58973c58447,58973,59718,60244,59718,60244c60988,60244,62259,60244,64800,60244c66071,61515,66071,61515,66071,62785c66071,64056,67341,64056,66071,65326c63529,70409,66071,79303,67341,81844c68612,84385,74965,84385,77506,83115c81318,83115,83859,83115,86400,81844c88941,80573,91482,78032,92753,76762c94023,72950,92753,71679,94023,62785c94023,61515,95294,61515,96565,61515c97835,62785,97835,64056,99106,65326c99106,65326,99106,65326,99106,66597c100376,69138,100376,70409,101647,72950c102918,74220,102918,75491,104188,78032c105459,81844,105459,85656,104188,88197c102918,88197,101647,88197,100376,88197c99106,88197,96565,89467,95294,90738c92753,92009,88941,92009,86400,92009c85129,92009,82588,92009,81318,92009c78776,92009,77506,92009,76235,92009c74965,92009,73694,92009,72423,92009c69882,92009,67341,90738,64800,88197c63529,86926,62259,84385,62259,83115c62259,81844,60988,80573,60988,79303c60988,76762,60988,75491,60988,72950c60988,71679,60988,69138,60988,67868c60988,66597,60988,65326,60988,65326c60988,65326,59718,66597,59718,66597c58447,67868,58447,67868,57176,69138c53365,72950,49553,79303,44471,81844c43200,83115,40659,85656,38118,86926c36847,86926,36847,89467,36847,89467c36847,89467,35576,90738,34306,90738c33035,90738,33035,89467,31765,89467c31765,88197,30494,88197,30494,86926c31765,85656,33035,83115,35576,81844c38118,80573,39388,79303,41929,76762c44471,72950,47012,70409,48282,66597c48282,66597,48282,66597,49553,65326c49553,64056,49553,62785,49553,62785c49553,62785,48282,61515,48282,61515c44471,61515,43200,60244,40659,58973c39388,57703,40659,57703,39388,56432c39388,56432,40659,55162,40659,55162c41929,53891,44471,53891,45741,53891c48282,52620,48282,51350,50824,51350c53365,51350,54635,51350,55906,50079c57176,50079,57176,50079,58447,50079c59718,48809,60988,47538,63529,47538c63529,43726,63529,43726,64800,43726xe">
                        <v:path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8" o:spid="_x0000_s1026" o:spt="100" style="position:absolute;left:1344282;top:1257356;height:101467;width:100376;v-text-anchor:middle;" fillcolor="#BE9C59" filled="t" stroked="f" coordsize="100376,101467" o:gfxdata="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6m5BugAAANwA&#10;AAAPAAAAAAAAAAEAIAAAACIAAABkcnMvZG93bnJldi54bWxQSwECFAAUAAAACACHTuJAMy8FnjsA&#10;AAA5AAAAEAAAAAAAAAABACAAAAAJAQAAZHJzL3NoYXBleG1sLnhtbFBLBQYAAAAABgAGAFsBAACz&#10;AwAAAAA=&#10;" path="m67341,526c71153,-744,72423,526,73694,1797c74965,1797,74965,3067,74965,3067c73694,6879,71153,5609,71153,9420c71153,10691,72423,11962,72423,11962c74965,13232,77506,10691,80047,14503c80047,14503,80047,15773,78776,17044c77506,18315,74965,18315,73694,18315c72423,18315,71153,19585,68612,19585c67341,19585,66071,18315,64800,17044c63529,15773,63529,14503,62259,13232c60988,11962,58447,9420,58447,6879c58447,6879,58447,5609,59718,5609c60988,4338,62259,4338,62259,4338c64800,3067,66071,1797,67341,526xm39388,4338c40659,4338,41929,4338,43200,4338c44471,4338,45741,5609,47012,5609c47012,6879,48282,6879,47012,8150c47012,8150,47012,9420,45741,9420c43200,10691,39388,10691,35576,13232c35576,13232,34306,13232,34306,13232c33035,13232,33035,14503,33035,14503c31765,14503,31765,14503,30494,14503c29223,14503,27953,13232,26682,13232c25412,11962,24141,11962,24141,10691c24141,9420,24141,8150,24141,6879c25412,6879,26682,5609,29223,5609c30494,5609,31765,5609,33035,4338c34306,4338,35576,4338,38118,3067c36847,4338,38118,4338,39388,4338xm50824,11962c50824,11962,50824,10691,50824,10691c50824,10691,52094,9420,52094,10691c52094,10691,53365,10691,53365,10691c53365,10691,54635,10691,54635,10691c54635,10691,55906,10691,55906,11962c57176,13232,57176,13232,55906,14503c55906,18315,54635,18315,53365,19585c53365,20856,52094,20856,50824,22126c50824,22126,49553,23397,49553,22126c49553,22126,49553,20856,49553,20856c49553,19585,49553,19585,48282,18315c50824,15773,50824,13232,50824,11962xm38118,18315c39388,18315,39388,18315,40659,18315c40659,18315,40659,19585,40659,19585c39388,20856,39388,20856,38118,20856c38118,20856,38118,23397,38118,23397c38118,24667,39388,24667,39388,24667c39388,24667,40659,24667,40659,25938c40659,25938,40659,27209,40659,27209c40659,28479,39388,28479,38118,29750c38118,31020,36847,32291,36847,32291c36847,32291,36847,33562,36847,33562c36847,34832,38118,34832,39388,34832c40659,37373,43200,38644,47012,39915c47012,39915,47012,41185,47012,42456c44471,42456,40659,44997,35576,44997c34306,44997,34306,46267,33035,46267c29223,47538,26682,47538,24141,46267c22871,46267,22871,47538,22871,47538c21600,47538,20329,48809,20329,47538c19059,46267,19059,46267,17788,44997c15247,38644,17788,36103,16518,32291c15247,27209,15247,23397,15247,20856c16518,20856,16518,19585,17788,19585c19059,19585,19059,19585,20329,19585c21600,19585,21600,20856,22871,20856c22871,22126,22871,24667,22871,25938c22871,27209,22871,28479,24141,28479c25412,28479,25412,28479,26682,28479c27953,27209,29223,27209,30494,25938c30494,24667,30494,24667,30494,23397c30494,22126,26682,20856,27953,18315c29223,15773,33035,14503,35576,14503c36847,19585,38118,19585,38118,18315xm67341,22126c68612,22126,69882,22126,69882,22126c71153,22126,71153,23397,72423,23397c73694,24667,73694,24667,73694,25938c72423,28479,73694,28479,69882,33562c68612,34832,71153,36103,72423,36103c73694,36103,74965,37373,74965,37373c77506,38644,78776,39915,80047,41185c80047,43726,80047,44997,80047,47538c80047,47538,80047,47538,81318,47538c82588,47538,83859,47538,83859,47538c86400,46267,87671,46267,88941,46267c90212,46267,91482,44997,94023,46267c96565,47538,95294,47538,96565,47538c96565,47538,96565,47538,100376,50079c100376,51350,100376,51350,100376,52620c100376,53891,100376,53891,100376,53891c100376,55162,100376,53891,99106,55162c97835,56432,96565,56432,94023,56432c92753,56432,90212,55162,88941,53891c86400,53891,83859,53891,81318,52620c80047,52620,78776,52620,76235,52620c74965,52620,73694,52620,72423,52620c68612,52620,64800,51350,62259,51350c60988,52620,60988,52620,59718,53891c59718,55162,58447,55162,58447,56432c58447,57703,59718,57703,59718,58973c60988,58973,62259,58973,63529,58973c66071,57703,67341,57703,68612,57703c69882,57703,71153,58973,71153,58973c72423,60244,72423,60244,73694,61515c74965,64056,73694,70409,73694,75491c73694,79303,74965,83115,73694,86926c73694,93279,73694,95820,69882,98362c69882,98362,67341,99632,66071,99632c66071,99632,64800,100903,64800,100903c63529,100903,62259,102173,60988,100903c59718,100903,58447,99632,58447,98362c57176,97091,57176,95820,55906,94550c55906,94550,54635,93279,54635,93279c53365,93279,52094,93279,50824,93279c49553,93279,48282,93279,48282,93279c47012,93279,47012,93279,45741,94550c44471,94550,43200,94550,41929,94550c39388,97091,35576,95820,31765,95820c30494,94550,30494,94550,29223,93279c29223,89467,29223,84385,29223,79303c29223,75491,27953,69138,27953,66597c27953,65326,29223,65326,29223,65326c31765,65326,33035,65326,34306,64056c35576,64056,35576,62785,36847,61515c36847,61515,36847,60244,36847,60244c36847,58973,35576,58973,35576,57703c34306,57703,34306,56432,34306,56432c34306,56432,33035,56432,31765,55162c30494,55162,30494,55162,29223,55162c24141,57703,19059,57703,15247,60244c13976,61515,11435,62785,10165,62785c5082,65326,5082,65326,2541,64056c2541,64056,1271,64056,1271,62785c1271,62785,0,61515,0,60244c1271,58973,1271,58973,2541,58973c3812,57703,5082,57703,6353,57703c7624,56432,8894,55162,10165,55162c11435,53891,12706,55162,13976,55162c15247,55162,16518,55162,19059,55162c20329,55162,21600,52620,24141,52620c25412,52620,26682,52620,27953,51350c30494,51350,30494,51350,31765,51350c33035,51350,34306,50079,35576,50079c38118,50079,39388,50079,43200,50079c44471,50079,45741,48809,48282,48809c50824,48809,54635,48809,58447,48809c63529,48809,68612,47538,73694,47538c74965,46267,74965,46267,73694,46267c72423,44997,69882,43726,67341,42456c59718,41185,58447,43726,55906,44997c54635,44997,53365,46267,50824,44997c50824,43726,52094,43726,52094,43726c53365,42456,54635,42456,55906,41185c55906,41185,55906,39915,55906,39915c54635,37373,53365,36103,50824,36103c50824,34832,50824,34832,50824,34832c50824,34832,52094,34832,52094,34832c54635,34832,57176,36103,60988,34832c62259,34832,62259,33562,63529,33562c63529,32291,63529,31020,64800,29750c64800,29750,64800,28479,64800,28479c63529,28479,63529,28479,63529,28479c62259,28479,62259,28479,60988,28479c59718,28479,58447,31020,57176,29750c57176,29750,57176,29750,57176,29750c57176,28479,55906,28479,57176,28479c57176,28479,57176,28479,58447,27209c60988,25938,62259,27209,64800,25938c64800,24667,66071,23397,67341,22126xm25412,36103c24141,39915,22871,44997,26682,46267c29223,46267,30494,41185,30494,38644c30494,37373,29223,37373,27953,36103c27953,34832,26682,34832,25412,36103xm34306,44997c35576,44997,36847,44997,39388,43726c39388,43726,39388,42456,39388,42456c39388,42456,39388,41185,39388,41185c36847,41185,36847,39915,35576,41185c34306,42456,34306,43726,34306,44997xm48282,56432c48282,56432,47012,56432,47012,57703c47012,57703,45741,58973,45741,60244c45741,61515,47012,62785,48282,62785c49553,62785,50824,64056,53365,61515c54635,60244,54635,60244,54635,58973c52094,56432,50824,56432,48282,56432xm58447,66597c58447,66597,57176,66597,57176,67868c57176,67868,55906,69138,55906,70409c57176,71679,59718,72950,59718,75491c59718,75491,59718,75491,59718,76762c53365,76762,47012,78032,40659,78032c41929,75491,41929,74220,40659,72950c39388,72950,39388,72950,38118,72950c38118,72950,36847,74220,36847,74220c36847,75491,35576,75491,35576,76762c35576,79303,34306,81844,35576,84385c35576,85656,36847,85656,36847,85656c36847,85656,38118,85656,38118,85656c39388,85656,39388,85656,40659,85656c41929,85656,43200,84385,45741,84385c49553,84385,52094,81844,54635,81844c55906,81844,57176,83115,59718,84385c59718,85656,59718,85656,59718,85656c59718,85656,58447,86926,58447,86926c55906,88197,53365,86926,50824,88197c48282,89467,48282,88197,45741,88197c44471,88197,43200,89467,41929,89467c40659,89467,38118,89467,36847,88197c35576,88197,36847,88197,35576,88197c35576,88197,34306,89467,34306,89467c34306,89467,34306,90738,34306,90738c34306,90738,35576,92009,35576,93279c36847,94550,36847,94550,38118,94550c41929,93279,44471,92009,48282,92009c52094,92009,54635,89467,58447,93279c58447,93279,59718,94550,59718,94550c59718,94550,60988,95820,60988,95820c60988,95820,62259,93279,62259,93279c62259,93279,62259,93279,63529,92009c63529,90738,63529,90738,63529,89467c63529,88197,62259,86926,63529,86926c63529,85656,63529,85656,63529,85656c63529,84385,63529,83115,63529,81844c66071,75491,63529,71679,62259,69138c62259,69138,60988,67868,60988,67868c60988,66597,59718,66597,58447,66597xm47012,69138c47012,71679,48282,71679,49553,71679c49553,71679,50824,71679,50824,70409c50824,70409,50824,69138,50824,69138c50824,69138,49553,69138,49553,67868c49553,67868,49553,66597,48282,66597c48282,67868,47012,69138,47012,69138xe">
                        <v:path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group>
                  </v:group>
                </v:group>
                <v:group id="图形 6" o:spid="_x0000_s1026" o:spt="203" style="position:absolute;left:1961788;top:927664;height:622453;width:1330306;" coordorigin="1961788,927664" coordsize="1330306,622453" o:gfxdata="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3LdZ98AAAADcAAAADwAAAAAAAAABACAAAAAiAAAAZHJzL2Rvd25yZXYu&#10;eG1sUEsBAhQAFAAAAAgAh07iQDMvBZ47AAAAOQAAABUAAAAAAAAAAQAgAAAADwEAAGRycy9ncm91&#10;cHNoYXBleG1sLnhtbFBLBQYAAAAABgAGAGABAADMAwAAAAA=&#10;">
                  <o:lock v:ext="edit" aspectratio="f"/>
                  <v:group id="图形 6" o:spid="_x0000_s1026" o:spt="203" style="position:absolute;left:1963058;top:927664;height:196433;width:1329035;" coordorigin="1963058,927664" coordsize="1329035,196433" o:gfxdata="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VGa3vAAAANwAAAAPAAAAAAAAAAEAIAAAACIAAABkcnMvZG93bnJldi54bWxQ&#10;SwECFAAUAAAACACHTuJAMy8FnjsAAAA5AAAAFQAAAAAAAAABACAAAAALAQAAZHJzL2dyb3Vwc2hh&#10;cGV4bWwueG1sUEsFBgAAAAAGAAYAYAEAAMgDAAAAAA==&#10;">
                    <o:lock v:ext="edit" aspectratio="f"/>
                    <v:group id="图形 6" o:spid="_x0000_s1026" o:spt="203" style="position:absolute;left:1963058;top:927664;height:196433;width:1005271;" coordorigin="1963058,927664" coordsize="1005271,196433" o:gfxdata="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GMMsvwAAANwAAAAPAAAAAAAAAAEAIAAAACIAAABkcnMvZG93bnJldi54&#10;bWxQSwECFAAUAAAACACHTuJAMy8FnjsAAAA5AAAAFQAAAAAAAAABACAAAAAOAQAAZHJzL2dyb3Vw&#10;c2hhcGV4bWwueG1sUEsFBgAAAAAGAAYAYAEAAMsDAAAAAA==&#10;">
                      <o:lock v:ext="edit" aspectratio="f"/>
                      <v:group id="图形 6" o:spid="_x0000_s1026" o:spt="203" style="position:absolute;left:2285788;top:927664;height:196433;width:682541;" coordorigin="2285788,927664" coordsize="682541,196433" o:gfxdata="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yl1bvwAAANwAAAAPAAAAAAAAAAEAIAAAACIAAABkcnMvZG93bnJldi54&#10;bWxQSwECFAAUAAAACACHTuJAMy8FnjsAAAA5AAAAFQAAAAAAAAABACAAAAAOAQAAZHJzL2dyb3Vw&#10;c2hhcGV4bWwueG1sUEsFBgAAAAAGAAYAYAEAAMsDAAAAAA==&#10;">
                        <o:lock v:ext="edit" aspectratio="f"/>
                        <v:shape id="任意多边形: 形状 393" o:spid="_x0000_s1026" o:spt="100" style="position:absolute;left:2285788;top:1001985;height:89678;width:183263;v-text-anchor:middle;" fillcolor="#BE9C59" filled="t" stroked="f" coordsize="183263,89678" o:gfxdata="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6G1vQAA&#10;ANwAAAAPAAAAAAAAAAEAIAAAACIAAABkcnMvZG93bnJldi54bWxQSwECFAAUAAAACACHTuJAMy8F&#10;njsAAAA5AAAAEAAAAAAAAAABACAAAAAMAQAAZHJzL3NoYXBleG1sLnhtbFBLBQYAAAAABgAGAFsB&#10;AAC2AwAAAAA=&#10;" path="m27953,34814c25412,33544,25412,25920,21600,23379c16518,20838,13977,20838,10165,20838c6353,20838,0,27191,0,38626c0,50061,11435,81826,15247,86908c19059,91991,34306,89449,31765,84367c29224,79285,25412,65308,29224,57685c33035,51332,39388,38626,59718,27191c80047,15755,95294,15755,99106,17026c102918,18297,101647,24649,100377,25920c99106,27191,86400,43708,85130,44979c85130,46249,80047,48791,80047,43708c80047,38626,78777,33544,73694,32273c68612,31002,64800,29732,62259,36085c59718,42438,63529,47520,66071,48791c68612,51332,72424,55144,68612,55144c64800,55144,54635,62767,54635,62767c54635,62767,47012,61496,47012,67849c45741,74202,49553,80555,53365,79285c55906,78014,66071,71661,71153,70391c76235,67849,86400,64038,90212,66579c94024,69120,94024,72932,101647,75473c108000,79285,120706,79285,127059,76744c132141,74202,162635,61496,167718,61496c174071,61496,181694,67849,182965,56414c185506,44979,171529,14485,152471,6861c133412,-762,111812,-2033,86400,3049c60988,8132,49553,13214,40659,22108c33035,32273,30494,36085,27953,34814l27953,34814xm92753,56414c92753,56414,91483,55144,87671,56414c85130,56414,104188,44979,110541,41167c116894,37355,114353,32273,110541,27191c106730,22108,106730,22108,105459,19567c113082,18297,119435,18297,128329,18297c139765,19567,153741,23379,161365,33544c165176,39896,143577,47520,138494,50061c133412,52602,115624,62767,111812,64038c108000,65308,106730,61496,102918,57685c100377,52602,92753,56414,92753,56414xe">
                          <v:path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fill on="t" focussize="0,0"/>
                          <v:stroke on="f" weight="0.999606299212598pt" joinstyle="miter"/>
                          <v:imagedata o:title=""/>
                          <o:lock v:ext="edit" aspectratio="f"/>
                        </v:shape>
                        <v:shape id="任意多边形: 形状 394" o:spid="_x0000_s1026" o:spt="100" style="position:absolute;left:2525866;top:950836;height:173261;width:112016;v-text-anchor:middle;" fillcolor="#BE9C59" filled="t" stroked="f" coordsize="112016,173261" o:gfxdata="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2ctK/&#10;AAAA3AAAAA8AAAAAAAAAAQAgAAAAIgAAAGRycy9kb3ducmV2LnhtbFBLAQIUABQAAAAIAIdO4kAz&#10;LwWeOwAAADkAAAAQAAAAAAAAAAEAIAAAAA4BAABkcnMvc2hhcGV4bWwueG1sUEsFBgAAAAAGAAYA&#10;WwEAALgDAAAAAA==&#10;" path="m14039,42764c7687,42764,5145,45305,6416,55470c7687,65635,12769,65635,11498,80882c10228,96129,6416,127893,6416,132976c6416,138058,2604,145682,1334,149493c63,153305,-2478,163470,6416,164740c14039,166011,15310,155846,15310,152035c16581,146952,21663,107564,21663,99940c21663,93587,21663,78340,24204,71988c25475,66905,28016,61823,25475,55470c20392,49117,20392,41493,14039,42764l14039,42764xm52157,49117c49616,49117,45804,49117,43263,52929c40722,56740,43263,64364,44534,69446c45804,74529,47075,78340,47075,83423c47075,88505,45804,117729,48345,120270c50887,122811,55969,120270,58510,113917c61051,107564,63593,98670,61051,93587c59781,89776,59781,84693,61051,78340c63593,71988,62322,64364,59781,58011c59781,50388,54698,49117,52157,49117l52157,49117xm99169,835c96628,-436,90275,-436,87734,2105c85192,4646,83922,9729,87734,16082c90275,22435,91545,27517,90275,31329c89004,35140,90275,74529,90275,84693c90275,94858,89004,115188,89004,127893c89004,140599,89004,164740,94087,171093c99169,177446,106792,168552,104251,160929c102981,154576,101710,155846,100440,144411c99169,131705,97898,66905,99169,61823c99169,56740,100440,37682,102981,32599c105522,27517,113145,21164,111875,14811c111875,9729,101710,835,99169,835xe">
                          <v:path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fill on="t" focussize="0,0"/>
                          <v:stroke on="f" weight="0.999606299212598pt" joinstyle="miter"/>
                          <v:imagedata o:title=""/>
                          <o:lock v:ext="edit" aspectratio="f"/>
                        </v:shape>
                        <v:shape id="任意多边形: 形状 395" o:spid="_x0000_s1026" o:spt="100" style="position:absolute;left:2694795;top:953968;height:149517;width:110256;v-text-anchor:middle;" fillcolor="#BE9C59" filled="t" stroked="f" coordsize="110256,149517" o:gfxdata="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FWLi/&#10;AAAA3AAAAA8AAAAAAAAAAQAgAAAAIgAAAGRycy9kb3ducmV2LnhtbFBLAQIUABQAAAAIAIdO4kAz&#10;LwWeOwAAADkAAAAQAAAAAAAAAAEAIAAAAA4BAABkcnMvc2hhcGV4bWwueG1sUEsFBgAAAAAGAAYA&#10;WwEAALgDAAAAAA==&#10;" path="m66193,115867c71275,124761,86522,148902,101770,143820c115746,138738,109393,122220,104311,118408c99228,114596,71275,101891,71275,101891c59840,98079,63652,110785,66193,115867l66193,115867xm52217,28196c53487,26926,50946,15491,50946,9138c50946,2785,56028,-1027,59840,243c63652,1514,70005,10408,68734,15491c68734,20573,66193,25655,64922,26926c63652,29467,62381,30738,62381,35820c62381,38361,61111,43443,59840,47255c63652,45985,68734,44714,70005,43443c72546,40902,78899,39632,82711,35820c87793,32008,92875,35820,97958,38361c103040,40902,97958,45985,94146,48526c89064,51067,85252,49796,81440,51067c78899,52338,64922,58690,58570,62502c57299,72667,52217,89185,49675,96808c45864,105702,35699,118408,29346,126032c22993,133655,19181,143820,12828,147632c6476,151443,5205,148902,3934,145091c2664,141279,-2419,136196,1393,131114c5205,126032,6476,119679,9017,124761c11558,129844,16640,127302,15370,127302c14099,127302,28075,112055,31887,105702c35699,98079,40781,81561,43323,77749c43323,76479,44593,73938,45864,68855c42052,71396,39511,72667,36970,75208c31887,79020,30617,80291,20452,76479c10287,72667,7746,67585,7746,62502c6476,57420,10287,53608,12828,52338c15370,51067,24264,53608,29346,54879c34428,56149,45864,49796,48405,48526c48405,48526,48405,48526,49675,48526c49675,38361,52217,28196,52217,28196xe">
                          <v:path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fill on="t" focussize="0,0"/>
                          <v:stroke on="f" weight="0.999606299212598pt" joinstyle="miter"/>
                          <v:imagedata o:title=""/>
                          <o:lock v:ext="edit" aspectratio="f"/>
                        </v:shape>
                        <v:shape id="任意多边形: 形状 396" o:spid="_x0000_s1026" o:spt="100" style="position:absolute;left:2853242;top:927664;height:189866;width:115087;v-text-anchor:middle;" fillcolor="#BE9C59" filled="t" stroked="f" coordsize="115087,189866" o:gfxdata="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3QBb4A&#10;AADcAAAADwAAAAAAAAABACAAAAAiAAAAZHJzL2Rvd25yZXYueG1sUEsBAhQAFAAAAAgAh07iQDMv&#10;BZ47AAAAOQAAABAAAAAAAAAAAQAgAAAADQEAAGRycy9zaGFwZXhtbC54bWxQSwUGAAAAAAYABgBb&#10;AQAAtwMAAAAA&#10;" path="m28451,43065c28451,44335,30993,48147,32263,50688c33534,51959,37345,55770,37345,57041c37345,58312,36075,71017,36075,73559c36075,76100,34804,83723,36075,86265c37345,88806,39887,93888,39887,93888c39887,93888,43698,95159,44969,91347c46240,88806,48781,88806,48781,88806c48781,88806,55134,91347,52592,92618c51322,93888,51322,95159,48781,96429c44969,97700,19557,112947,19557,112947c19557,112947,10663,115488,8122,115488c5581,115488,1769,115488,498,118029c-772,121841,498,126923,3040,128194c4310,129465,10663,130735,15746,129465c22098,126923,28451,118029,33534,114217c42428,106594,50051,102782,57675,98970c65298,95159,80545,87535,89440,87535c97063,86265,98334,90076,97063,92618c95793,95159,91981,98970,89440,100241c86898,101512,88169,104053,88169,104053c88169,104053,90710,104053,97063,101512c104687,98970,113581,100241,114851,97700c116122,95159,112310,79912,102146,79912c93251,79912,83087,81182,80545,82453c78004,83723,75463,81182,78004,78641c80545,74829,85628,72288,86898,64665c89440,58312,91981,57041,89440,53229c86898,50688,83087,44335,81816,43065c80545,41794,81816,39253,86898,36712c91981,34170,97063,29088,94522,25276c91981,21465,85628,24006,85628,20194c85628,16382,83087,15112,85628,13841c88169,12570,91981,12570,90710,10029c89440,8759,88169,4947,85628,2406c83087,-135,78004,-1406,76734,2406c75463,4947,75463,10029,75463,12570c75463,15112,74192,18923,76734,20194c78004,21465,79275,22735,79275,25276c79275,26547,79275,30359,75463,31629c71651,32900,69110,32900,67840,36712c66569,39253,66569,46876,67840,46876c69110,48147,72922,46876,71651,51959c70381,57041,64028,69747,65298,71017c65298,73559,69110,72288,69110,74829c69110,77370,70381,82453,69110,83723c67840,84994,61487,87535,61487,87535c61487,87535,55134,88806,56404,83723c57675,77370,58945,68476,60216,67206c60216,64665,62757,63394,58945,62123c56404,62123,58945,57041,56404,58312c52592,59582,51322,60853,51322,57041c52592,53229,56404,39253,57675,30359c58945,21465,56404,20194,53863,18923c51322,17653,43698,21465,43698,24006c43698,26547,47510,31629,47510,35441c47510,39253,47510,51959,47510,53229c47510,54500,46240,63394,46240,64665c46240,65935,37345,72288,38616,65935c39887,59582,39887,50688,38616,46876c37345,43065,29722,36712,27181,36712c29722,35441,28451,40523,28451,43065l28451,43065xm47510,119300c47510,115488,52592,112947,55134,112947c58945,111676,70381,106594,75463,106594c80545,106594,80545,114217,79275,118029c78004,121841,75463,126923,72922,129465c71651,132006,79275,133276,79275,133276c79275,133276,91981,130735,95793,130735c100875,130735,100875,138359,100875,143441c99604,148523,86898,147253,84357,145982c80545,145982,83087,151065,83087,153606c81816,156147,81816,161229,79275,171394c76734,180288,70381,187912,65298,189182c61487,191723,53863,186641,51322,182829c50051,179017,46240,180288,44969,173935c43698,168853,52592,171394,56404,173935c60216,176476,66569,175206,70381,173935c74192,172665,75463,161229,76734,156147c76734,151065,74192,147253,71651,147253c70381,147253,64028,149794,57675,152335c52592,154876,48781,158688,43698,159959c38616,161229,33534,156147,32263,151065c30993,145982,44969,145982,47510,144712c50051,143441,66569,135817,66569,135817c67840,132006,70381,121841,62757,120570c58945,120570,56404,125653,52592,125653c50051,125653,47510,123112,47510,119300xe">
                          <v:path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fill on="t" focussize="0,0"/>
                          <v:stroke on="f" weight="0.999606299212598pt" joinstyle="miter"/>
                          <v:imagedata o:title=""/>
                          <o:lock v:ext="edit" aspectratio="f"/>
                        </v:shape>
                      </v:group>
                      <v:shape id="任意多边形: 形状 397" o:spid="_x0000_s1026" o:spt="100" style="position:absolute;left:1963058;top:1053317;height:3811;width:266823;v-text-anchor:middle;" fillcolor="#BE9C59" filled="t" stroked="f" coordsize="266823,3811" o:gfxdata="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Z8WG/&#10;AAAA3AAAAA8AAAAAAAAAAQAgAAAAIgAAAGRycy9kb3ducmV2LnhtbFBLAQIUABQAAAAIAIdO4kAz&#10;LwWeOwAAADkAAAAQAAAAAAAAAAEAIAAAAA4BAABkcnMvc2hhcGV4bWwueG1sUEsFBgAAAAAGAAYA&#10;WwEAALgDAAAAAA==&#10;" path="m0,0l266824,0,266824,3812,0,3812xe">
                        <v:path o:connectlocs="0,0;266824,0;266824,3812;0,3812" o:connectangles="0,0,0,0"/>
                        <v:fill on="t" focussize="0,0"/>
                        <v:stroke on="f" weight="0.999606299212598pt" joinstyle="miter"/>
                        <v:imagedata o:title=""/>
                        <o:lock v:ext="edit" aspectratio="f"/>
                      </v:shape>
                    </v:group>
                    <v:shape id="任意多边形: 形状 398" o:spid="_x0000_s1026" o:spt="100" style="position:absolute;left:3025270;top:1053317;height:3811;width:266823;v-text-anchor:middle;" fillcolor="#BE9C59" filled="t" stroked="f" coordsize="266823,3811" o:gfxdata="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mUTvQAA&#10;ANwAAAAPAAAAAAAAAAEAIAAAACIAAABkcnMvZG93bnJldi54bWxQSwECFAAUAAAACACHTuJAMy8F&#10;njsAAAA5AAAAEAAAAAAAAAABACAAAAAMAQAAZHJzL3NoYXBleG1sLnhtbFBLBQYAAAAABgAGAFsB&#10;AAC2AwAAAAA=&#10;" path="m0,0l266824,0,266824,3812,0,3812xe">
                      <v:path o:connectlocs="0,0;266824,0;266824,3812;0,3812" o:connectangles="0,0,0,0"/>
                      <v:fill on="t" focussize="0,0"/>
                      <v:stroke on="f" weight="0.999606299212598pt" joinstyle="miter"/>
                      <v:imagedata o:title=""/>
                      <o:lock v:ext="edit" aspectratio="f"/>
                    </v:shape>
                  </v:group>
                  <v:group id="图形 6" o:spid="_x0000_s1026" o:spt="203" style="position:absolute;left:1961788;top:1445929;height:104188;width:1330306;" coordorigin="1961788,1445929" coordsize="1330306,104188"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shape id="任意多边形: 形状 400" o:spid="_x0000_s1026" o:spt="100" style="position:absolute;left:2964282;top:1548847;height:1270;width:1270;v-text-anchor:middle;" fillcolor="#BE9C59" filled="t" stroked="f" coordsize="1270,1270" o:gfxdata="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s0Jb4A&#10;AADcAAAADwAAAAAAAAABACAAAAAiAAAAZHJzL2Rvd25yZXYueG1sUEsBAhQAFAAAAAgAh07iQDMv&#10;BZ47AAAAOQAAABAAAAAAAAAAAQAgAAAADQEAAGRycy9zaGFwZXhtbC54bWxQSwUGAAAAAAYABgBb&#10;AQAAtwMAAAAA&#10;" path="m0,0c0,0,1270,1271,1270,1271c1270,1271,1270,1271,1270,1271c0,0,0,0,0,0xe">
                      <v:path o:connectlocs="0,0;1270,1271;1270,1271;0,0" o:connectangles="0,0,0,0"/>
                      <v:fill on="t" focussize="0,0"/>
                      <v:stroke on="f" weight="0.999606299212598pt" joinstyle="miter"/>
                      <v:imagedata o:title=""/>
                      <o:lock v:ext="edit" aspectratio="f"/>
                    </v:shape>
                    <v:group id="图形 6" o:spid="_x0000_s1026" o:spt="203" style="position:absolute;left:1961788;top:1445929;height:43200;width:668329;" coordorigin="1961788,1445929" coordsize="668329,43200"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shape id="任意多边形: 形状 402" o:spid="_x0000_s1026" o:spt="100" style="position:absolute;left:1961788;top:1445929;height:39388;width:55905;v-text-anchor:middle;" fillcolor="#BE9C59" filled="t" stroked="f" coordsize="55905,39388" o:gfxdata="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VbhW/&#10;AAAA3AAAAA8AAAAAAAAAAQAgAAAAIgAAAGRycy9kb3ducmV2LnhtbFBLAQIUABQAAAAIAIdO4kAz&#10;LwWeOwAAADkAAAAQAAAAAAAAAAEAIAAAAA4BAABkcnMvc2hhcGV4bWwueG1sUEsFBgAAAAAGAAYA&#10;WwEAALgDAAAAAA==&#10;" path="m12706,3812c12706,3812,13977,3812,13977,3812c13977,3812,15247,3812,15247,3812c15247,2541,15247,2541,12706,3812c11435,2541,8894,2541,7624,2541c7624,2541,3812,2541,1271,2541c0,2541,0,2541,0,2541c0,2541,0,2541,1271,2541c1271,2541,2541,2541,3812,2541c5082,2541,5082,3812,5082,6353l15247,38118c15247,39388,16518,39388,16518,39388c16518,39388,17788,39388,17788,36847c20329,31765,26682,13976,27953,11435l27953,11435,38118,36847c39388,38118,39388,39388,39388,39388c40659,39388,40659,39388,40659,36847c43200,29223,48282,12706,50824,6353c52094,3812,52094,1271,53365,1271c53365,1271,54635,1271,54635,1271c54635,1271,55906,1271,55906,1271c55906,1271,55906,1271,54635,1271c53365,1271,50824,1271,50824,1271c50824,1271,48282,1271,45741,1271c44471,1271,44471,1271,44471,1271c44471,1271,44471,1271,45741,1271c48282,1271,48282,2541,48282,2541c48282,3812,48282,3812,48282,5082c47012,11435,41929,24141,41929,27953l41929,27953,31765,2541c30494,1271,30494,0,30494,0c30494,0,29224,0,29224,1271l19059,27953,19059,27953c17788,25412,13977,10165,12706,6353c12706,7624,12706,5082,12706,3812c12706,3812,12706,3812,12706,3812xe">
                        <v:path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fill on="t" focussize="0,0"/>
                        <v:stroke on="f" weight="0.999606299212598pt" joinstyle="miter"/>
                        <v:imagedata o:title=""/>
                        <o:lock v:ext="edit" aspectratio="f"/>
                      </v:shape>
                      <v:shape id="任意多边形: 形状 403" o:spid="_x0000_s1026" o:spt="100" style="position:absolute;left:2022776;top:1447200;height:36847;width:27952;v-text-anchor:middle;" fillcolor="#BE9C59" filled="t" stroked="f" coordsize="27952,36847" o:gfxdata="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nBGK8AAAA&#10;3AAAAA8AAAAAAAAAAQAgAAAAIgAAAGRycy9kb3ducmV2LnhtbFBLAQIUABQAAAAIAIdO4kAzLwWe&#10;OwAAADkAAAAQAAAAAAAAAAEAIAAAAAsBAABkcnMvc2hhcGV4bWwueG1sUEsFBgAAAAAGAAYAWwEA&#10;ALUDAAAAAA==&#10;" path="m5082,1271c3812,1271,2541,1271,1271,1271c0,1271,0,1271,0,1271c0,1271,0,1271,1271,1271c2541,1271,2541,1271,3812,1271c5082,1271,6353,2541,6353,3812c6353,5082,6353,6353,6353,13976l6353,22871c6353,27953,6353,31765,6353,34306c6353,35576,6353,36847,5082,36847c5082,36847,3812,36847,3812,36847c3812,36847,2541,36847,2541,36847c2541,36847,2541,36847,3812,36847c5082,36847,6353,36847,7624,36847c8894,36847,10165,36847,10165,36847c11435,36847,12706,36847,15247,36847c17788,36847,20329,36847,24141,36847c26682,36847,26682,36847,26682,35576c26682,34306,27953,30494,27953,30494c27953,30494,27953,29223,27953,29223c27953,29223,27953,29223,27953,30494c27953,33035,26682,33035,25412,34306c24141,34306,21600,34306,20329,34306c15247,34306,13977,33035,13977,30494c13977,29223,13977,24141,13977,22871l13977,19059c13977,19059,13977,19059,13977,19059c15247,19059,20329,19059,21600,19059c22871,19059,24141,20329,24141,21600c24141,22871,24141,22871,24141,22871c24141,22871,24141,22871,24141,22871c24141,22871,24141,22871,24141,21600c24141,21600,24141,19059,24141,17788c24141,15247,24141,13976,24141,13976c24141,13976,24141,13976,24141,13976c24141,13976,24141,13976,22871,15247c22871,15247,21600,15247,20329,16518c19059,16518,12706,16518,12706,16518c12706,16518,12706,16518,12706,16518l12706,3812c12706,3812,12706,3812,12706,3812c13977,3812,19059,3812,20329,3812c22871,3812,22871,5082,24141,5082c24141,5082,24141,6353,24141,6353c24141,6353,24141,7624,24141,7624c24141,7624,24141,7624,24141,7624c24141,6353,24141,5082,24141,3812c24141,1271,24141,1271,24141,0c24141,0,24141,0,24141,0c24141,0,24141,0,22871,0c22871,0,21600,0,20329,0c19059,0,8894,0,7624,0c7624,1271,6353,1271,5082,1271xe">
                        <v:path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fill on="t" focussize="0,0"/>
                        <v:stroke on="f" weight="0.999606299212598pt" joinstyle="miter"/>
                        <v:imagedata o:title=""/>
                        <o:lock v:ext="edit" aspectratio="f"/>
                      </v:shape>
                      <v:shape id="任意多边形: 形状 404" o:spid="_x0000_s1026" o:spt="100" style="position:absolute;left:2057082;top:1447200;height:39388;width:22870;v-text-anchor:middle;" fillcolor="#BE9C59" filled="t" stroked="f" coordsize="22870,39388" o:gfxdata="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saEL4A&#10;AADcAAAADwAAAAAAAAABACAAAAAiAAAAZHJzL2Rvd25yZXYueG1sUEsBAhQAFAAAAAgAh07iQDMv&#10;BZ47AAAAOQAAABAAAAAAAAAAAQAgAAAADQEAAGRycy9zaGFwZXhtbC54bWxQSwUGAAAAAAYABgBb&#10;AQAAtwMAAAAA&#10;" path="m0,10165c0,13976,2541,17788,7624,22871l10165,24141c13977,27953,15247,29223,15247,31765c15247,34306,12706,38118,8894,38118c6353,38118,2541,36847,1271,33035c1271,31765,1271,31765,1271,30494c1271,30494,1271,29223,1271,29223c1271,29223,1271,29223,1271,30494c1271,31765,1271,34306,1271,36847c1271,38118,1271,38118,2541,38118c5082,39388,7624,39388,10165,39388c12706,39388,15247,39388,17788,36847c21600,34306,22871,30494,22871,27953c22871,22871,20329,19059,13977,15247l12706,13976c8894,10165,7624,8894,7624,6353c7624,3812,10165,1271,13977,1271c17788,1271,19059,2541,19059,3812c20329,5082,20329,6353,20329,7624c20329,7624,20329,8894,20329,8894c20329,8894,20329,8894,20329,7624c20329,3812,20329,2541,20329,1271c20329,1271,20329,1271,19059,1271c17788,1271,15247,0,12706,0c5082,0,0,5082,0,10165xe">
                        <v:path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fill on="t" focussize="0,0"/>
                        <v:stroke on="f" weight="0.999606299212598pt" joinstyle="miter"/>
                        <v:imagedata o:title=""/>
                        <o:lock v:ext="edit" aspectratio="f"/>
                      </v:shape>
                      <v:shape id="任意多边形: 形状 405" o:spid="_x0000_s1026" o:spt="100" style="position:absolute;left:2081223;top:1445929;height:39388;width:34305;v-text-anchor:middle;" fillcolor="#BE9C59" filled="t" stroked="f" coordsize="34305,39388" o:gfxdata="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n3U2/&#10;AAAA3AAAAA8AAAAAAAAAAQAgAAAAIgAAAGRycy9kb3ducmV2LnhtbFBLAQIUABQAAAAIAIdO4kAz&#10;LwWeOwAAADkAAAAQAAAAAAAAAAEAIAAAAA4BAABkcnMvc2hhcGV4bWwueG1sUEsFBgAAAAAGAAYA&#10;WwEAALgDAAAAAA==&#10;" path="m15247,36847c15247,38118,15247,39388,13976,39388c13976,39388,12706,39388,12706,39388c12706,39388,11435,39388,11435,39388c11435,39388,11435,39388,12706,39388c15247,39388,17788,39388,19059,39388c20329,39388,24141,39388,26682,39388c26682,39388,27953,39388,27953,39388c27953,39388,27953,39388,26682,39388c25412,39388,25412,39388,24141,39388c22871,39388,22871,38118,21600,36847c21600,34306,21600,30494,21600,25412l21600,5082,27953,5082c33035,5082,34306,6353,34306,7624l34306,7624c34306,8894,34306,8894,34306,8894c34306,8894,34306,8894,34306,7624c34306,6353,34306,2541,34306,1271c34306,0,34306,0,34306,0c34306,0,34306,0,33035,0c31765,0,31765,0,29224,0l8894,0c7623,0,5082,0,3812,0c2541,0,2541,0,1270,0c1270,0,1270,0,1270,1271c1270,1271,0,6353,0,7624c0,7624,0,8894,0,8894c0,8894,0,8894,0,8894c0,8894,0,7624,1270,7624c2541,6353,3812,6353,6353,6353l13976,6353,13976,26682c15247,30494,15247,35576,15247,36847xe">
                        <v:path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fill on="t" focussize="0,0"/>
                        <v:stroke on="f" weight="0.999606299212598pt" joinstyle="miter"/>
                        <v:imagedata o:title=""/>
                        <o:lock v:ext="edit" aspectratio="f"/>
                      </v:shape>
                      <v:shape id="任意多边形: 形状 406" o:spid="_x0000_s1026" o:spt="100" style="position:absolute;left:2133317;top:1449741;height:39388;width:36847;v-text-anchor:middle;" fillcolor="#BE9C59" filled="t" stroked="f" coordsize="36847,39388" o:gfxdata="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JWYIvQAA&#10;ANwAAAAPAAAAAAAAAAEAIAAAACIAAABkcnMvZG93bnJldi54bWxQSwECFAAUAAAACACHTuJAMy8F&#10;njsAAAA5AAAAEAAAAAAAAAABACAAAAAMAQAAZHJzL3NoYXBleG1sLnhtbFBLBQYAAAAABgAGAFsB&#10;AAC2AwAAAAA=&#10;" path="m24141,0c29224,0,33035,1271,34306,3812c35577,5082,36847,6353,36847,8894c36847,10165,36847,10165,36847,10165c36847,10165,36847,10165,36847,8894c36847,7624,36847,5082,36847,3812c36847,2541,36847,1271,36847,1271c36847,1271,36847,1271,35577,1271c34306,1271,33035,1271,30494,0c27953,0,26682,0,22871,0c15247,0,10165,2541,6353,5082c1271,10165,0,15247,0,19059c0,24141,1271,29224,6353,34306c11435,38118,16518,39388,24141,39388c27953,39388,31765,39388,33035,38118c34306,38118,34306,38118,34306,36847c34306,35577,35577,30494,35577,30494c35577,30494,35577,29224,35577,29224c35577,29224,35577,29224,34306,30494c34306,31765,33035,33035,33035,34306c30494,36847,27953,36847,24141,36847c17788,36847,7624,30494,7624,19059c7624,13976,8894,8894,12706,6353c16518,1271,19059,0,24141,0xe">
                        <v:path o:connectlocs="24141,0;34306,3812;36847,8894;36847,10165;36847,8894;36847,3812;36847,1271;35577,1271;30494,0;22871,0;6353,5082;0,19059;6353,34306;24141,39388;33035,38118;34306,36847;35577,30494;35577,29224;34306,30494;33035,34306;24141,36847;7624,19059;12706,6353;24141,0" o:connectangles="0,0,0,0,0,0,0,0,0,0,0,0,0,0,0,0,0,0,0,0,0,0,0,0"/>
                        <v:fill on="t" focussize="0,0"/>
                        <v:stroke on="f" weight="0.999606299212598pt" joinstyle="miter"/>
                        <v:imagedata o:title=""/>
                        <o:lock v:ext="edit" aspectratio="f"/>
                      </v:shape>
                      <v:shape id="任意多边形: 形状 407" o:spid="_x0000_s1026" o:spt="100" style="position:absolute;left:2176517;top:1448470;height:35576;width:43199;v-text-anchor:middle;" fillcolor="#BE9C59" filled="t" stroked="f" coordsize="43199,35576" o:gfxdata="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L3QS/&#10;AAAA3AAAAA8AAAAAAAAAAQAgAAAAIgAAAGRycy9kb3ducmV2LnhtbFBLAQIUABQAAAAIAIdO4kAz&#10;LwWeOwAAADkAAAAQAAAAAAAAAAEAIAAAAA4BAABkcnMvc2hhcGV4bWwueG1sUEsFBgAAAAAGAAYA&#10;WwEAALgDAAAAAA==&#10;" path="m0,0c0,1271,1270,1271,0,0c1270,0,2541,0,2541,0c3812,0,5082,1271,5082,2541c5082,3812,5082,5082,5082,12706l5082,21600c5082,26682,5082,30494,5082,33035c5082,34306,5082,35577,3812,35577c3812,35577,2541,35577,2541,35577c1270,35577,1270,35577,1270,35577c1270,35577,1270,35577,2541,35577c5082,35577,7623,35577,8894,35577c10165,35577,13976,35577,16518,35577c17788,35577,17788,35577,17788,35577c17788,35577,17788,35577,16518,35577c15247,35577,15247,35577,13976,35577c12706,35577,12706,34306,11435,33035c11435,30494,11435,26682,11435,21600l11435,16518c11435,16518,11435,16518,11435,16518l30494,16518c30494,16518,30494,16518,30494,16518l30494,21600c30494,26682,30494,30494,30494,33035c30494,34306,30494,35577,29224,35577c29224,35577,27953,35577,27953,35577c27953,35577,26682,35577,26682,35577c26682,35577,26682,35577,27953,35577c30494,35577,33035,35577,34306,35577c35577,35577,39388,35577,41929,35577c41929,35577,43200,35577,43200,35577c43200,35577,43200,35577,41929,35577c40659,35577,40659,35577,39388,35577c38118,35577,38118,34306,36847,33035c36847,30494,36847,26682,36847,21600l36847,12706c36847,5082,36847,3812,36847,2541c36847,1271,36847,0,38118,0c38118,0,39388,0,39388,0c39388,0,40659,0,40659,0c40659,0,40659,0,39388,0c36847,0,34306,0,33035,0c31765,0,27953,0,25412,0c24141,0,24141,0,24141,0c24141,0,24141,0,25412,0c26682,0,26682,0,27953,0c29224,0,30494,1271,30494,2541c30494,3812,30494,5082,30494,12706l30494,13976c30494,13976,30494,13976,30494,13976l11435,13976c11435,13976,11435,13976,11435,13976l11435,12706c11435,5082,11435,3812,11435,2541c11435,1271,11435,0,12706,0c12706,0,13976,0,13976,0c15247,0,15247,0,15247,0c15247,0,15247,0,13976,0c11435,0,8894,0,7623,0c7623,0,3812,0,0,0c1270,0,0,0,0,0xe">
                        <v:path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fill on="t" focussize="0,0"/>
                        <v:stroke on="f" weight="0.999606299212598pt" joinstyle="miter"/>
                        <v:imagedata o:title=""/>
                        <o:lock v:ext="edit" aspectratio="f"/>
                      </v:shape>
                      <v:shape id="任意多边形: 形状 408" o:spid="_x0000_s1026" o:spt="100" style="position:absolute;left:2226070;top:1449741;height:35576;width:17788;v-text-anchor:middle;" fillcolor="#BE9C59" filled="t" stroked="f" coordsize="17788,35576" o:gfxdata="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CcE7sAAADc&#10;AAAADwAAAAAAAAABACAAAAAiAAAAZHJzL2Rvd25yZXYueG1sUEsBAhQAFAAAAAgAh07iQDMvBZ47&#10;AAAAOQAAABAAAAAAAAAAAQAgAAAACgEAAGRycy9zaGFwZXhtbC54bWxQSwUGAAAAAAYABgBbAQAA&#10;tAMAAAAA&#10;" path="m5082,33035c5082,34306,5082,35577,3812,35577c3812,35577,2541,35577,2541,35577c2541,35577,1271,35577,1271,35577c1271,35577,1271,35577,2541,35577c5082,35577,7624,35577,8894,35577c10165,35577,13977,35577,16518,35577c16518,35577,17788,35577,17788,35577c17788,35577,17788,35577,16518,35577c15247,35577,15247,35577,13977,35577c12706,35577,12706,34306,11435,33035c11435,30494,11435,26682,11435,21600l11435,12706c11435,5082,11435,3812,11435,2541c11435,1271,11435,0,12706,0c12706,0,13977,0,13977,0c13977,0,15247,0,15247,0c15247,0,15247,0,13977,0c11435,0,8894,0,7624,0c6353,0,2541,0,1271,0c0,0,0,0,0,0c0,0,0,0,1271,0c1271,0,2541,0,2541,0c3812,0,3812,1271,3812,2541c3812,3812,3812,5082,3812,12706l3812,21600c5082,27953,5082,31765,5082,33035xe">
                        <v:path o:connectlocs="5082,33035;3812,35577;2541,35577;1271,35577;2541,35577;8894,35577;16518,35577;17788,35577;16518,35577;13977,35577;11435,33035;11435,21600;11435,12706;11435,2541;12706,0;13977,0;15247,0;13977,0;7624,0;1271,0;0,0;1271,0;2541,0;3812,2541;3812,12706;3812,21600;5082,33035" o:connectangles="0,0,0,0,0,0,0,0,0,0,0,0,0,0,0,0,0,0,0,0,0,0,0,0,0,0,0"/>
                        <v:fill on="t" focussize="0,0"/>
                        <v:stroke on="f" weight="0.999606299212598pt" joinstyle="miter"/>
                        <v:imagedata o:title=""/>
                        <o:lock v:ext="edit" aspectratio="f"/>
                      </v:shape>
                      <v:shape id="任意多边形: 形状 409" o:spid="_x0000_s1026" o:spt="100" style="position:absolute;left:2247670;top:1449741;height:38117;width:43200;v-text-anchor:middle;" fillcolor="#BE9C59" filled="t" stroked="f" coordsize="43200,38117" o:gfxdata="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sPivQAA&#10;ANwAAAAPAAAAAAAAAAEAIAAAACIAAABkcnMvZG93bnJldi54bWxQSwECFAAUAAAACACHTuJAMy8F&#10;njsAAAA5AAAAEAAAAAAAAAABACAAAAAMAQAAZHJzL3NoYXBleG1sLnhtbFBLBQYAAAAABgAGAFsB&#10;AAC2AwAAAAA=&#10;" path="m21600,21600c26682,26682,33035,33035,36847,36847c36847,36847,38118,38118,38118,38118c38118,38118,39388,38118,39388,36847l39388,5082c39388,2541,39388,1271,40659,1271c40659,1271,41929,1271,41929,1271c41929,1271,43200,1271,43200,1271c43200,1271,43200,1271,41929,1271c39388,1271,36847,1271,36847,1271c35577,1271,33035,1271,30494,1271c29224,1271,29224,1271,29224,1271c29224,1271,29224,1271,30494,1271c31765,1271,33035,1271,33035,1271c34306,1271,34306,2541,34306,6353l34306,29224,34306,29224c33035,27953,26682,21600,22871,17788c15247,10165,7624,2541,7624,1271c6353,0,6353,0,6353,0c6353,0,5082,1271,5082,1271l5082,31765c5082,36847,5082,38118,3812,38118c2541,38118,2541,38118,1271,38118c1271,38118,0,38118,0,38118c0,38118,0,38118,1271,38118c3812,38118,6353,38118,6353,38118c7624,38118,8894,38118,12706,38118c13977,38118,13977,38118,13977,38118c13977,38118,13977,38118,12706,38118c11435,38118,11435,38118,10165,38118c8894,38118,8894,36847,8894,33035l8894,11435,8894,11435c10165,10165,16518,16518,21600,21600xe">
                        <v:path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fill on="t" focussize="0,0"/>
                        <v:stroke on="f" weight="0.999606299212598pt" joinstyle="miter"/>
                        <v:imagedata o:title=""/>
                        <o:lock v:ext="edit" aspectratio="f"/>
                      </v:shape>
                      <v:shape id="任意多边形: 形状 410" o:spid="_x0000_s1026" o:spt="100" style="position:absolute;left:2292141;top:1449741;height:39388;width:40658;v-text-anchor:middle;" fillcolor="#BE9C59" filled="t" stroked="f" coordsize="40658,39388" o:gfxdata="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CimC5AAAA3AAA&#10;AA8AAAAAAAAAAQAgAAAAIgAAAGRycy9kb3ducmV2LnhtbFBLAQIUABQAAAAIAIdO4kAzLwWeOwAA&#10;ADkAAAAQAAAAAAAAAAEAIAAAAAgBAABkcnMvc2hhcGV4bWwueG1sUEsFBgAAAAAGAAYAWwEAALID&#10;AAAAAA==&#10;" path="m27953,36847c27953,36847,27953,36847,27953,36847c27953,36847,27953,36847,27953,36847c33035,38118,36847,38118,38118,38118c39388,38118,40659,38118,40659,38118c40659,38118,40659,38118,39388,38118c39388,38118,38118,38118,36847,38118c35577,38118,34306,36847,33035,33035c29224,25412,21600,5082,20329,1271c20329,0,19059,0,19059,0c19059,0,17788,0,17788,2541l5082,34306c3812,36847,2541,38118,1271,39388c1271,39388,0,39388,0,39388c0,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27953,36847c29224,35577,29224,36847,27953,36847xm22871,21600l13977,21600c13977,21600,13977,21600,13977,21600l19059,8894c19059,8894,19059,8894,19059,8894c19059,8894,19059,8894,19059,8894l22871,21600c22871,21600,22871,21600,22871,21600xe">
                        <v:path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fill on="t" focussize="0,0"/>
                        <v:stroke on="f" weight="0.999606299212598pt" joinstyle="miter"/>
                        <v:imagedata o:title=""/>
                        <o:lock v:ext="edit" aspectratio="f"/>
                      </v:shape>
                      <v:shape id="任意多边形: 形状 411" o:spid="_x0000_s1026" o:spt="100" style="position:absolute;left:2348047;top:1449741;height:35576;width:44470;v-text-anchor:middle;" fillcolor="#BE9C59" filled="t" stroked="f" coordsize="44470,35576" o:gfxdata="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10GGvQAA&#10;ANwAAAAPAAAAAAAAAAEAIAAAACIAAABkcnMvZG93bnJldi54bWxQSwECFAAUAAAACACHTuJAMy8F&#10;njsAAAA5AAAAEAAAAAAAAAABACAAAAAMAQAAZHJzL3NoYXBleG1sLnhtbFBLBQYAAAAABgAGAFsB&#10;AAC2AwAAAAA=&#10;" path="m31765,33035c31765,34306,31765,35577,30494,35577c30494,35577,29224,35577,29224,35577c29224,35577,27953,35577,27953,35577c27953,35577,27953,35577,29224,35577c31765,35577,34306,35577,35577,35577c36847,35577,40659,35577,43200,35577c43200,35577,44471,35577,44471,35577c44471,35577,44471,35577,43200,35577c41929,35577,41929,35577,40659,35577c39388,35577,39388,34306,38118,33035c38118,30494,38118,26682,38118,21600l38118,12706c38118,5082,38118,3812,38118,2541c38118,1271,38118,0,39388,0c39388,0,40659,0,40659,0c40659,0,41929,0,41929,0c41929,0,41929,0,40659,0c38118,0,35577,0,34306,0c33035,0,29224,0,26682,0c25412,0,25412,0,25412,0c25412,0,25412,0,26682,0c27953,0,27953,0,29224,0c30494,0,31765,1271,31765,2541c31765,3812,31765,5082,31765,12706l31765,13976c31765,13976,31765,13976,31765,13976l12706,13976c12706,13976,12706,13976,12706,13976l12706,12706c12706,5082,12706,3812,12706,2541c12706,1271,12706,0,13976,0c13976,0,15247,0,15247,0c15247,0,16518,0,16518,0c16518,0,16518,0,15247,0c12706,0,10165,0,8894,0c7623,0,3812,0,1270,0c0,0,0,0,0,0c0,0,0,0,1270,0c2541,0,2541,0,3812,0c5082,0,6353,1271,6353,2541c6353,3812,6353,5082,6353,12706l6353,21600c6353,26682,6353,30494,6353,33035c6353,34306,6353,35577,5082,35577c5082,35577,3812,35577,3812,35577c3812,35577,2541,35577,2541,35577c2541,35577,2541,35577,3812,35577c6353,35577,8894,35577,10165,35577c11435,35577,15247,35577,17788,35577c17788,35577,19059,35577,19059,35577c19059,35577,19059,35577,17788,35577c16518,35577,16518,35577,15247,35577c13976,35577,13976,34306,12706,33035c12706,30494,12706,26682,12706,21600l12706,16518c12706,16518,12706,16518,12706,16518l31765,16518c31765,16518,31765,16518,31765,16518l31765,21600c31765,26682,31765,31765,31765,33035xe">
                        <v:path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fill on="t" focussize="0,0"/>
                        <v:stroke on="f" weight="0.999606299212598pt" joinstyle="miter"/>
                        <v:imagedata o:title=""/>
                        <o:lock v:ext="edit" aspectratio="f"/>
                      </v:shape>
                      <v:shape id="任意多边形: 形状 412" o:spid="_x0000_s1026" o:spt="100" style="position:absolute;left:2397599;top:1448373;height:39485;width:41929;v-text-anchor:middle;" fillcolor="#BE9C59" filled="t" stroked="f" coordsize="41929,39485" o:gfxdata="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X6cr4A&#10;AADcAAAADwAAAAAAAAABACAAAAAiAAAAZHJzL2Rvd25yZXYueG1sUEsBAhQAFAAAAAgAh07iQDMv&#10;BZ47AAAAOQAAABAAAAAAAAAAAQAgAAAADQEAAGRycy9zaGFwZXhtbC54bWxQSwUGAAAAAAYABgBb&#10;AQAAtwMAAAAA&#10;" path="m0,19156c0,28050,6353,39486,20329,39486c33035,39486,41929,30591,41929,19156c41929,7721,34306,97,21600,97c5082,-1173,0,10262,0,19156xm34306,20427c34306,35674,26682,36944,22871,36944c12706,36944,7624,28050,7624,17886c7624,5180,13977,1368,20329,1368c27953,1368,34306,8991,34306,20427xe">
                        <v:path o:connectlocs="0,19156;20329,39486;41929,19156;21600,97;0,19156;34306,20427;22871,36944;7624,17886;20329,1368;34306,20427" o:connectangles="0,0,0,0,0,0,0,0,0,0"/>
                        <v:fill on="t" focussize="0,0"/>
                        <v:stroke on="f" weight="0.999606299212598pt" joinstyle="miter"/>
                        <v:imagedata o:title=""/>
                        <o:lock v:ext="edit" aspectratio="f"/>
                      </v:shape>
                      <v:shape id="任意多边形: 形状 413" o:spid="_x0000_s1026" o:spt="100" style="position:absolute;left:2445882;top:1448470;height:39388;width:21599;v-text-anchor:middle;" fillcolor="#BE9C59" filled="t" stroked="f" coordsize="21599,39388" o:gfxdata="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ez4r4A&#10;AADcAAAADwAAAAAAAAABACAAAAAiAAAAZHJzL2Rvd25yZXYueG1sUEsBAhQAFAAAAAgAh07iQDMv&#10;BZ47AAAAOQAAABAAAAAAAAAAAQAgAAAADQEAAGRycy9zaGFwZXhtbC54bWxQSwUGAAAAAAYABgBb&#10;AQAAtwMAAAAA&#10;" path="m21600,27953c21600,22871,19059,19059,12706,15247l11435,13976c7624,10165,6353,8894,6353,6353c6353,3812,8894,1271,12706,1271c16518,1271,17788,2541,17788,3812c19059,5082,19059,6353,19059,7624c19059,7624,19059,8894,19059,8894c19059,8894,19059,8894,19059,7624c19059,3812,19059,2541,19059,1271c19059,1271,19059,1271,17788,1271c16518,1271,13977,0,11435,0c3812,0,0,3812,0,10165c0,13976,1271,17788,7624,22871l10165,24141c13977,27953,15247,29224,15247,31765c15247,34306,12706,38118,8894,38118c6353,38118,2541,36847,1271,33035c1271,31765,1271,31765,1271,30494c1271,30494,1271,29224,1271,29224c1271,29224,1271,29224,1271,30494c1271,31765,1271,34306,1271,36847c1271,38118,1271,38118,2541,38118c5082,39388,7624,39388,10165,39388c12706,39388,15247,39388,17788,36847c20329,34306,21600,31765,21600,27953xe">
                        <v:path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fill on="t" focussize="0,0"/>
                        <v:stroke on="f" weight="0.999606299212598pt" joinstyle="miter"/>
                        <v:imagedata o:title=""/>
                        <o:lock v:ext="edit" aspectratio="f"/>
                      </v:shape>
                      <v:shape id="任意多边形: 形状 414" o:spid="_x0000_s1026" o:spt="100" style="position:absolute;left:2473835;top:1448470;height:38117;width:27952;v-text-anchor:middle;" fillcolor="#BE9C59" filled="t" stroked="f" coordsize="27952,38117" o:gfxdata="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Zhw+8AAAA&#10;3AAAAA8AAAAAAAAAAQAgAAAAIgAAAGRycy9kb3ducmV2LnhtbFBLAQIUABQAAAAIAIdO4kAzLwWe&#10;OwAAADkAAAAQAAAAAAAAAAEAIAAAAAsBAABkcnMvc2hhcGV4bWwueG1sUEsFBgAAAAAGAAYAWwEA&#10;ALUDAAAAAA==&#10;" path="m17788,38118c17788,38118,17788,38118,17788,38118c16518,38118,15247,38118,13977,38118c12706,38118,12706,36847,11435,35577c11435,33035,11435,29224,11435,24141l11435,3812c11435,3812,11435,2541,11435,2541c11435,2541,12706,2541,13977,2541c15247,2541,17788,2541,19059,5082c21600,7624,21600,11435,21600,12706c21600,17788,17788,21600,15247,21600c13977,21600,13977,21600,13977,21600c13977,21600,13977,21600,13977,21600c13977,21600,15247,21600,15247,21600c22871,21600,27953,16518,27953,8894c27953,6353,26682,3812,25412,2541c24141,1271,22871,0,16518,0c13977,0,11435,0,8894,0c7624,0,3812,0,1271,0c0,0,0,0,0,0c0,0,0,0,1271,0c2541,0,2541,0,3812,0c5082,0,6353,1271,6353,2541c6353,3812,6353,5082,6353,12706l6353,21600c6353,26682,6353,30494,6353,33035c6353,34306,6353,35577,5082,35577c5082,35577,3812,35577,3812,35577c3812,35577,2541,35577,2541,35577c2541,35577,2541,35577,3812,35577c6353,35577,8894,35577,10165,35577c10165,38118,13977,38118,17788,38118c17788,38118,17788,38118,17788,38118xe">
                        <v:path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fill on="t" focussize="0,0"/>
                        <v:stroke on="f" weight="0.999606299212598pt" joinstyle="miter"/>
                        <v:imagedata o:title=""/>
                        <o:lock v:ext="edit" aspectratio="f"/>
                      </v:shape>
                      <v:shape id="任意多边形: 形状 415" o:spid="_x0000_s1026" o:spt="100" style="position:absolute;left:2508141;top:1448470;height:36847;width:16517;v-text-anchor:middle;" fillcolor="#BE9C59" filled="t" stroked="f" coordsize="16517,36847" o:gfxdata="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qSivQAA&#10;ANwAAAAPAAAAAAAAAAEAIAAAACIAAABkcnMvZG93bnJldi54bWxQSwECFAAUAAAACACHTuJAMy8F&#10;njsAAAA5AAAAEAAAAAAAAAABACAAAAAMAQAAZHJzL3NoYXBleG1sLnhtbFBLBQYAAAAABgAGAFsB&#10;AAC2AwAAAAA=&#10;" path="m1271,0c1271,0,0,0,1271,0c0,1271,1271,1271,1271,0c1271,1271,2541,1271,2541,1271c3812,1271,3812,2541,3812,3812c3812,5082,3812,6353,3812,13976l3812,22871c3812,27953,3812,31765,3812,34306c3812,35577,3812,36847,2541,36847c2541,36847,1271,36847,1271,36847c1271,36847,0,36847,0,36847c0,36847,0,36847,1271,36847c3812,36847,6353,36847,7624,36847c8894,36847,12706,36847,15247,36847c15247,36847,16518,36847,16518,36847c16518,36847,16518,36847,15247,36847c13977,36847,13977,36847,12706,36847c11435,36847,11435,35577,10165,34306c10165,31765,10165,27953,10165,22871l10165,13976c10165,6353,10165,5082,10165,3812c10165,2541,10165,1271,12706,1271c12706,1271,13977,1271,13977,1271c13977,1271,15247,1271,15247,1271c15247,1271,15247,1271,13977,1271c11435,1271,8894,1271,7624,1271c6353,0,3812,0,1271,0xe">
                        <v:path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fill on="t" focussize="0,0"/>
                        <v:stroke on="f" weight="0.999606299212598pt" joinstyle="miter"/>
                        <v:imagedata o:title=""/>
                        <o:lock v:ext="edit" aspectratio="f"/>
                      </v:shape>
                      <v:shape id="任意多边形: 形状 416" o:spid="_x0000_s1026" o:spt="100" style="position:absolute;left:2528470;top:1448470;height:40658;width:34305;v-text-anchor:middle;" fillcolor="#BE9C59" filled="t" stroked="f" coordsize="34305,40658" o:gfxdata="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ORCi/&#10;AAAA3AAAAA8AAAAAAAAAAQAgAAAAIgAAAGRycy9kb3ducmV2LnhtbFBLAQIUABQAAAAIAIdO4kAz&#10;LwWeOwAAADkAAAAQAAAAAAAAAAEAIAAAAA4BAABkcnMvc2hhcGV4bWwueG1sUEsFBgAAAAAGAAYA&#10;WwEAALgDAAAAAA==&#10;" path="m34306,0c34306,0,34306,0,33035,0c31765,0,31765,0,29224,0l8894,0c7624,0,5082,0,3812,0c2541,0,2541,0,1271,0c1271,0,1271,0,1271,1271c1271,1271,0,6353,0,7624c0,7624,0,8894,0,8894c0,8894,0,8894,0,8894c0,8894,0,7624,1271,7624c2541,6353,3812,6353,6353,6353l13977,6353,13977,26682c13977,31765,13977,35577,13977,38118c13977,39388,13977,40659,12706,40659c12706,40659,11435,40659,11435,40659c11435,40659,10165,40659,10165,40659c10165,40659,10165,40659,11435,40659c13977,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4306,5082,34306,1271,34306,0c34306,0,34306,0,34306,0xe">
                        <v:path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fill on="t" focussize="0,0"/>
                        <v:stroke on="f" weight="0.999606299212598pt" joinstyle="miter"/>
                        <v:imagedata o:title=""/>
                        <o:lock v:ext="edit" aspectratio="f"/>
                      </v:shape>
                      <v:shape id="任意多边形: 形状 417" o:spid="_x0000_s1026" o:spt="100" style="position:absolute;left:2556423;top:1449741;height:39388;width:43200;v-text-anchor:middle;" fillcolor="#BE9C59" filled="t" stroked="f" coordsize="43200,39388" o:gfxdata="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Ku+S/&#10;AAAA3AAAAA8AAAAAAAAAAQAgAAAAIgAAAGRycy9kb3ducmV2LnhtbFBLAQIUABQAAAAIAIdO4kAz&#10;LwWeOwAAADkAAAAQAAAAAAAAAAEAIAAAAA4BAABkcnMvc2hhcGV4bWwueG1sUEsFBgAAAAAGAAYA&#10;WwEAALgDAAAAAA==&#10;" path="m30494,36847c29224,36847,29224,36847,30494,36847c29224,36847,30494,36847,30494,36847c35577,38118,39388,38118,40659,38118c41929,38118,43200,38118,43200,38118c43200,38118,43200,38118,41929,38118c41929,38118,40659,38118,39388,38118c38118,38118,36847,36847,34306,33035c30494,25412,22871,5082,21600,1271c21600,0,20329,0,20329,0c20329,0,19059,0,19059,2541l6353,34306c5082,36847,3812,38118,2541,39388c2541,39388,1271,39388,1271,39388c1271,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30494,36847c30494,35577,30494,36847,30494,36847xm25412,21600l16518,21600c16518,21600,16518,21600,16518,21600l21600,8894c21600,8894,21600,8894,21600,8894c21600,8894,21600,8894,21600,8894l25412,21600c25412,21600,25412,21600,25412,21600xe">
                        <v:path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fill on="t" focussize="0,0"/>
                        <v:stroke on="f" weight="0.999606299212598pt" joinstyle="miter"/>
                        <v:imagedata o:title=""/>
                        <o:lock v:ext="edit" aspectratio="f"/>
                      </v:shape>
                      <v:shape id="任意多边形: 形状 418" o:spid="_x0000_s1026" o:spt="100" style="position:absolute;left:2600894;top:1449741;height:35576;width:29223;v-text-anchor:middle;" fillcolor="#BE9C59" filled="t" stroked="f" coordsize="29223,35576" o:gfxdata="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X27sAAADc&#10;AAAADwAAAAAAAAABACAAAAAiAAAAZHJzL2Rvd25yZXYueG1sUEsBAhQAFAAAAAgAh07iQDMvBZ47&#10;AAAAOQAAABAAAAAAAAAAAQAgAAAACgEAAGRycy9zaGFwZXhtbC54bWxQSwUGAAAAAAYABgBbAQAA&#10;tAMAAAAA&#10;" path="m10165,2541c10165,1271,10165,0,11435,0c11435,0,12706,0,13977,0c13977,0,15247,0,15247,0c15247,0,15247,0,13977,0c11435,0,7624,0,7624,0c6353,0,2541,0,1271,0c0,0,0,0,0,0c0,0,0,0,1271,0c2541,0,2541,0,2541,0c3812,0,5082,1271,5082,2541c5082,3812,5082,5082,5082,12706l5082,21600c5082,26682,5082,30494,5082,33035c5082,34306,5082,35577,3812,35577c3812,35577,2541,35577,2541,35577c2541,35577,1271,35577,1271,35577c1271,35577,1271,35577,2541,35577c3812,35577,5082,35577,6353,35577c7624,35577,8894,35577,8894,35577c11435,35577,12706,35577,15247,35577c17788,35577,20329,35577,24141,35577c26682,35577,26682,35577,27953,34306c27953,33035,29224,29224,29224,27953c29224,27953,29224,26682,29224,26682c29224,26682,29224,26682,29224,27953c29224,29224,27953,30494,27953,30494c26682,31765,24141,31765,21600,31765c17788,31765,16518,31765,15247,30494c13977,29224,13977,26682,13977,19059l13977,10165c10165,6353,10165,3812,10165,2541xe">
                        <v:path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fill on="t" focussize="0,0"/>
                        <v:stroke on="f" weight="0.999606299212598pt" joinstyle="miter"/>
                        <v:imagedata o:title=""/>
                        <o:lock v:ext="edit" aspectratio="f"/>
                      </v:shape>
                    </v:group>
                    <v:group id="图形 6" o:spid="_x0000_s1026" o:spt="203" style="position:absolute;left:2665694;top:1447200;height:43199;width:626400;" coordorigin="2665694,1447200" coordsize="626400,43199" o:gfxdata="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0FwEVvwAAANwAAAAPAAAAAAAAAAEAIAAAACIAAABkcnMvZG93bnJldi54&#10;bWxQSwECFAAUAAAACACHTuJAMy8FnjsAAAA5AAAAFQAAAAAAAAABACAAAAAOAQAAZHJzL2dyb3Vw&#10;c2hhcGV4bWwueG1sUEsFBgAAAAAGAAYAYAEAAMsDAAAAAA==&#10;">
                      <o:lock v:ext="edit" aspectratio="f"/>
                      <v:shape id="任意多边形: 形状 420" o:spid="_x0000_s1026" o:spt="100" style="position:absolute;left:2665694;top:1447200;height:39388;width:21599;v-text-anchor:middle;" fillcolor="#BE9C59" filled="t" stroked="f" coordsize="21599,39388" o:gfxdata="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nnKLsAAADc&#10;AAAADwAAAAAAAAABACAAAAAiAAAAZHJzL2Rvd25yZXYueG1sUEsBAhQAFAAAAAgAh07iQDMvBZ47&#10;AAAAOQAAABAAAAAAAAAAAQAgAAAACgEAAGRycy9zaGFwZXhtbC54bWxQSwUGAAAAAAYABgBbAQAA&#10;tAMAAAAA&#10;" path="m7623,38118c5082,38118,1270,36847,0,33035c0,31765,0,30494,0,30494c0,30494,0,29223,0,29223c0,29223,0,29223,0,30494c0,31765,0,34306,0,36847c0,38118,0,38118,1270,38118c3812,39388,6353,39388,8894,39388c11435,39388,13976,39388,16518,36847c20329,34306,21600,30494,21600,27953c21600,22871,19059,19059,12706,15247l11435,13976c7623,10165,6353,8894,6353,6353c6353,3812,8894,1271,12706,1271c16518,1271,17788,2541,17788,3812c19059,5082,19059,6353,19059,7624c19059,7624,19059,8894,19059,8894c19059,8894,19059,8894,19059,7624c19059,3812,19059,2541,19059,1271c19059,1271,19059,1271,17788,1271c16518,1271,13976,0,11435,0c3812,0,0,3812,0,10165c0,13976,2541,17788,7623,22871l10165,24141c13976,27953,15247,29223,15247,31765c15247,35576,12706,38118,7623,38118xe">
                        <v:path o:connectlocs="7623,38118;0,33035;0,30494;0,29223;0,30494;0,36847;1270,38118;8894,39388;16518,36847;21600,27953;12706,15247;11435,13976;6353,6353;12706,1271;17788,3812;19059,7624;19059,8894;19059,7624;19059,1271;17788,1271;11435,0;0,10165;7623,22871;10165,24141;15247,31765;7623,38118" o:connectangles="0,0,0,0,0,0,0,0,0,0,0,0,0,0,0,0,0,0,0,0,0,0,0,0,0,0"/>
                        <v:fill on="t" focussize="0,0"/>
                        <v:stroke on="f" weight="0.999606299212598pt" joinstyle="miter"/>
                        <v:imagedata o:title=""/>
                        <o:lock v:ext="edit" aspectratio="f"/>
                      </v:shape>
                      <v:shape id="任意多边形: 形状 421" o:spid="_x0000_s1026" o:spt="100" style="position:absolute;left:2692376;top:1449741;height:36847;width:17788;v-text-anchor:middle;" fillcolor="#BE9C59" filled="t" stroked="f" coordsize="17788,36847" o:gfxdata="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oe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1435,35577,11435,34306c11435,31765,11435,27953,11435,22871l11435,13976c11435,6353,11435,5082,11435,2541c11435,1271,11435,0,12706,0c12706,0,13977,0,13977,0c13977,0,15247,0,15247,0c15247,0,15247,0,13977,0c12706,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2" o:spid="_x0000_s1026" o:spt="100" style="position:absolute;left:2713976;top:1451011;height:36847;width:36846;v-text-anchor:middle;" fillcolor="#BE9C59" filled="t" stroked="f" coordsize="36846,36847" o:gfxdata="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ECprsAAADc&#10;AAAADwAAAAAAAAABACAAAAAiAAAAZHJzL2Rvd25yZXYueG1sUEsBAhQAFAAAAAgAh07iQDMvBZ47&#10;AAAAOQAAABAAAAAAAAAAAQAgAAAACgEAAGRycy9zaGFwZXhtbC54bWxQSwUGAAAAAAYABgBbAQAA&#10;tAMAAAAA&#10;" path="m7623,31765c12706,35577,17788,36847,25412,36847c29223,36847,33035,36847,34306,35577c35576,35577,35576,35577,35576,34306c35576,33035,36847,27953,36847,27953c36847,27953,36847,26682,36847,26682c36847,26682,36847,26682,35576,27953c35576,29224,34306,30494,34306,31765c31765,34306,29223,34306,25412,34306c19059,34306,8894,27953,8894,16518c8894,11435,10165,6353,13976,3812c16517,1271,19059,1271,24141,1271c29223,1271,33035,2541,34306,3812c35576,5082,36847,6353,36847,8894c36847,10165,36847,10165,36847,10165c36847,10165,36847,10165,36847,8894c36847,7624,36847,5082,36847,3812c36847,2541,36847,1271,36847,1271c36847,1271,36847,1271,35576,1271c34306,1271,33035,1271,30494,0c27953,0,26682,0,22870,0c15247,0,10165,2541,6353,5082c1270,10165,0,15247,0,19059c1270,21600,2541,26682,7623,31765xe">
                        <v:path o:connectlocs="7623,31765;25412,36847;34306,35577;35576,34306;36847,27953;36847,26682;35576,27953;34306,31765;25412,34306;8894,16518;13976,3812;24141,1271;34306,3812;36847,8894;36847,10165;36847,8894;36847,3812;36847,1271;35576,1271;30494,0;22870,0;6353,5082;0,19059;7623,31765" o:connectangles="0,0,0,0,0,0,0,0,0,0,0,0,0,0,0,0,0,0,0,0,0,0,0,0"/>
                        <v:fill on="t" focussize="0,0"/>
                        <v:stroke on="f" weight="0.999606299212598pt" joinstyle="miter"/>
                        <v:imagedata o:title=""/>
                        <o:lock v:ext="edit" aspectratio="f"/>
                      </v:shape>
                      <v:shape id="任意多边形: 形状 423" o:spid="_x0000_s1026" o:spt="100" style="position:absolute;left:2757176;top:1448470;height:36847;width:43199;v-text-anchor:middle;" fillcolor="#BE9C59" filled="t" stroked="f" coordsize="43199,36847" o:gfxdata="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uZMvQAA&#10;ANwAAAAPAAAAAAAAAAEAIAAAACIAAABkcnMvZG93bnJldi54bWxQSwECFAAUAAAACACHTuJAMy8F&#10;njsAAAA5AAAAEAAAAAAAAAABACAAAAAMAQAAZHJzL3NoYXBleG1sLnhtbFBLBQYAAAAABgAGAFsB&#10;AAC2AwAAAAA=&#10;" path="m30494,34306c30494,35577,30494,36847,29224,36847c29224,36847,27953,36847,27953,36847c27953,36847,26682,36847,26682,36847c26682,36847,26682,36847,27953,36847c30494,36847,33035,36847,34306,36847c35577,36847,39388,36847,41929,36847c41929,36847,43200,36847,43200,36847c43200,36847,43200,36847,41929,36847c40659,36847,39388,36847,39388,36847c38118,36847,38118,35577,36847,34306c36847,31765,36847,27953,36847,22871l36847,13976c36847,6353,36847,5082,36847,2541c36847,1271,36847,0,39388,0c39388,0,40659,0,40659,0c40659,0,41929,0,41929,0c41929,0,41929,0,40659,0c38118,0,35577,0,34306,0c33035,0,29224,0,26682,0c25412,0,25412,0,25412,0c25412,0,25412,0,26682,0c27953,0,27953,0,29224,0c30494,0,31765,1271,31765,2541c31765,3812,31765,5082,31765,13976l31765,15247c31765,15247,31765,15247,31765,15247l12706,15247c12706,15247,12706,15247,12706,15247l12706,13976c12706,6353,12706,5082,12706,2541c12706,1271,12706,0,13977,0c15247,0,15247,0,15247,0c15247,0,16518,0,16518,0c16518,0,16518,0,15247,0c12706,0,10165,0,8894,0c7624,0,3812,0,1271,0c0,0,0,0,0,0c0,0,0,0,1271,0c2541,0,2541,0,3812,0c5082,0,6353,1271,6353,2541c6353,3812,6353,5082,6353,13976l6353,22871c6353,27953,6353,31765,6353,34306c6353,35577,6353,36847,5082,36847c5082,36847,3812,36847,3812,36847c3812,36847,2541,36847,2541,36847c2541,36847,2541,36847,3812,36847c6353,36847,8894,36847,10165,36847c11435,36847,15247,36847,17788,36847c17788,36847,19059,36847,19059,36847c19059,36847,19059,36847,17788,36847c16518,36847,15247,36847,15247,36847c13977,36847,13977,35577,12706,34306c12706,31765,12706,27953,12706,22871l12706,17788c12706,17788,12706,17788,12706,17788l31765,17788c31765,17788,31765,17788,31765,17788l31765,22871c30494,29224,30494,33035,30494,34306xe">
                        <v:path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fill on="t" focussize="0,0"/>
                        <v:stroke on="f" weight="0.999606299212598pt" joinstyle="miter"/>
                        <v:imagedata o:title=""/>
                        <o:lock v:ext="edit" aspectratio="f"/>
                      </v:shape>
                      <v:shape id="任意多边形: 形状 424" o:spid="_x0000_s1026" o:spt="100" style="position:absolute;left:2802917;top:1449741;height:39388;width:41929;v-text-anchor:middle;" fillcolor="#BE9C59" filled="t" stroked="f" coordsize="41929,39388" o:gfxdata="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SL1L4A&#10;AADcAAAADwAAAAAAAAABACAAAAAiAAAAZHJzL2Rvd25yZXYueG1sUEsBAhQAFAAAAAgAh07iQDMv&#10;BZ47AAAAOQAAABAAAAAAAAAAAQAgAAAADQEAAGRycy9zaGFwZXhtbC54bWxQSwUGAAAAAAYABgBb&#10;AQAAtwMAAAAA&#10;" path="m12706,2541c12706,1271,12706,0,13976,0c13976,0,15247,0,15247,0c15247,0,16517,0,16517,0c16517,0,16517,0,15247,0c13976,0,10165,0,8894,0c7623,0,3812,0,1270,0c0,0,0,0,0,0c0,0,0,0,1270,0c2541,0,2541,0,3812,0c5082,0,6353,1271,6353,2541c6353,3812,6353,5082,6353,13976l6353,21600c6353,29224,8894,33035,11435,35577c15247,39388,20329,39388,22870,39388c26682,39388,30494,39388,33035,35577c36847,31765,38118,25412,38118,20329l38118,15247c38118,7624,38118,6353,38118,3812c38118,2541,38118,1271,39388,1271c39388,1271,40659,1271,40659,1271c40659,1271,41929,1271,41929,1271c41929,1271,41929,1271,40659,1271c38118,1271,35576,1271,34306,1271c34306,1271,30494,1271,27953,1271c26682,1271,26682,1271,26682,1271c26682,1271,26682,1271,27953,1271c27953,1271,29223,1271,29223,1271c30494,1271,31765,2541,31765,3812c31765,5082,31765,6353,31765,15247l31765,21600c31765,26682,31765,31765,29223,34306c26682,36847,24141,36847,21600,36847c20329,36847,17788,36847,15247,34306c12706,31765,11435,29224,11435,21600l11435,13976c11435,6353,11435,5082,12706,2541xe">
                        <v:path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fill on="t" focussize="0,0"/>
                        <v:stroke on="f" weight="0.999606299212598pt" joinstyle="miter"/>
                        <v:imagedata o:title=""/>
                        <o:lock v:ext="edit" aspectratio="f"/>
                      </v:shape>
                      <v:shape id="任意多边形: 形状 425" o:spid="_x0000_s1026" o:spt="100" style="position:absolute;left:2843576;top:1448470;height:41929;width:82588;v-text-anchor:middle;" fillcolor="#BE9C59" filled="t" stroked="f" coordsize="82588,41929" o:gfxdata="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qVm7sAAADc&#10;AAAADwAAAAAAAAABACAAAAAiAAAAZHJzL2Rvd25yZXYueG1sUEsBAhQAFAAAAAgAh07iQDMvBZ47&#10;AAAAOQAAABAAAAAAAAAAAQAgAAAACgEAAGRycy9zaGFwZXhtbC54bWxQSwUGAAAAAAYABgBbAQAA&#10;tAMAAAAA&#10;" path="m82588,1271c82588,0,81318,0,82588,1271c78776,1271,77506,1271,76235,1271c74965,1271,72423,1271,69882,1271c68612,1271,68612,1271,68612,1271c68612,1271,68612,1271,69882,1271c71153,1271,72423,1271,72423,1271c73694,1271,73694,2541,73694,6353l73694,29224,73694,29224c72423,27953,66071,21600,62259,17788c54635,10165,47012,2541,47012,1271c45741,0,45741,0,45741,0c45741,0,44471,1271,44471,1271l44471,31765c44471,35577,44471,38118,43200,38118c41929,38118,41929,38118,40659,38118c40659,38118,40659,38118,40659,38118c40659,38118,40659,38118,40659,38118c40659,38118,39388,38118,38118,38118c36847,38118,35577,36847,33035,33035c29224,25412,21600,5082,20329,1271c20329,0,19059,0,19059,0c19059,0,17788,0,17788,2541l5082,34306c3812,36847,2541,38118,1270,39388c1270,39388,0,39388,0,39388c0,39388,0,39388,0,39388c0,39388,0,39388,1270,39388c3812,39388,6353,39388,7623,39388c8894,39388,11435,39388,12706,39388c12706,39388,13976,39388,13976,39388c13976,39388,13976,39388,12706,39388l11435,39388c10165,39388,8894,38118,8894,38118c8894,38118,8894,36847,10165,35577l12706,27953c12706,27953,12706,27953,12706,27953l24141,27953c24141,27953,24141,27953,24141,27953l27953,38118c27953,38118,27953,39388,27953,39388c27953,39388,26682,39388,26682,39388c26682,39388,26682,39388,27953,39388c31765,39388,35577,39388,38118,39388c39388,39388,39388,39388,40659,39388c40659,39388,40659,39388,41929,39388c44471,39388,47012,39388,47012,39388c48282,39388,49553,39388,53365,39388c54635,39388,54635,39388,54635,39388c54635,39388,54635,39388,53365,39388c52094,39388,52094,39388,50824,39388c49553,39388,49553,38118,49553,34306l49553,12706,49553,12706c50824,13976,55906,20329,62259,25412c67341,30494,73694,36847,77506,40659c77506,40659,78776,41929,78776,41929c78776,41929,80047,41929,80047,40659l80047,8894c80047,6353,80047,5082,81318,5082c80047,1271,81318,1271,82588,1271c82588,1271,82588,1271,82588,1271xm21600,22871l12706,22871c12706,22871,12706,22871,12706,22871l17788,10165c17788,10165,17788,10165,17788,10165c17788,10165,17788,10165,17788,10165l21600,22871c22871,22871,22871,22871,21600,22871xe">
                        <v:path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fill on="t" focussize="0,0"/>
                        <v:stroke on="f" weight="0.999606299212598pt" joinstyle="miter"/>
                        <v:imagedata o:title=""/>
                        <o:lock v:ext="edit" aspectratio="f"/>
                      </v:shape>
                      <v:shape id="任意多边形: 形状 426" o:spid="_x0000_s1026" o:spt="100" style="position:absolute;left:2943952;top:1448470;height:39388;width:41929;v-text-anchor:middle;" fillcolor="#BE9C59" filled="t" stroked="f" coordsize="41929,39388" o:gfxdata="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qwOL4A&#10;AADcAAAADwAAAAAAAAABACAAAAAiAAAAZHJzL2Rvd25yZXYueG1sUEsBAhQAFAAAAAgAh07iQDMv&#10;BZ47AAAAOQAAABAAAAAAAAAAAQAgAAAADQEAAGRycy9zaGFwZXhtbC54bWxQSwUGAAAAAAYABgBb&#10;AQAAtwMAAAAA&#10;" path="m38118,20329l38118,15247c38118,7624,38118,6353,38118,3812c38118,2541,38118,1271,39388,1271c39388,1271,40659,1271,40659,1271c40659,1271,41929,1271,41929,1271c41929,1271,41929,1271,40659,1271c38118,1271,35577,1271,34306,1271c34306,1271,30494,1271,27953,1271c26682,1271,26682,1271,26682,1271c26682,1271,26682,1271,27953,1271c27953,1271,29224,1271,29224,1271c30494,1271,31765,2541,31765,3812c31765,5082,31765,6353,31765,15247l31765,21600c31765,26682,31765,31765,29224,34306c26682,36847,24141,36847,21600,36847c20329,36847,17788,36847,15247,34306c12706,31765,11435,29224,11435,21600l11435,13976c11435,6353,11435,5082,11435,2541c11435,1271,11435,0,13977,0c13977,0,15247,0,15247,0c15247,0,16518,0,16518,0c16518,0,16518,0,15247,0c13977,0,10165,0,8894,0c7624,0,3812,0,1271,0c0,0,0,0,0,0c0,0,0,0,1271,0c2541,0,2541,0,3812,0c5082,0,6353,1271,6353,2541c6353,3812,6353,5082,6353,13976l6353,21600c6353,29224,8894,33035,11435,35577c15247,39388,20329,39388,22871,39388c26682,39388,29224,39388,33035,35577c36847,31765,38118,26682,38118,20329xe">
                        <v:path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fill on="t" focussize="0,0"/>
                        <v:stroke on="f" weight="0.999606299212598pt" joinstyle="miter"/>
                        <v:imagedata o:title=""/>
                        <o:lock v:ext="edit" aspectratio="f"/>
                      </v:shape>
                      <v:shape id="任意多边形: 形状 427" o:spid="_x0000_s1026" o:spt="100" style="position:absolute;left:2987153;top:1449741;height:39388;width:44470;v-text-anchor:middle;" fillcolor="#BE9C59" filled="t" stroked="f" coordsize="44470,39388" o:gfxdata="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1JoS5AAAA3AAA&#10;AA8AAAAAAAAAAQAgAAAAIgAAAGRycy9kb3ducmV2LnhtbFBLAQIUABQAAAAIAIdO4kAzLwWeOwAA&#10;ADkAAAAQAAAAAAAAAAEAIAAAAAgBAABkcnMvc2hhcGV4bWwueG1sUEsFBgAAAAAGAAYAWwEAALID&#10;AAAAAA==&#10;" path="m39388,38118c39388,38118,40659,38118,40659,36847l40659,5082c40659,2541,40659,1271,41929,1271c41929,1271,43200,1271,43200,1271c43200,1271,44471,1271,44471,1271c44471,1271,44471,1271,43200,1271c40659,1271,39388,1271,38118,1271c36847,1271,34306,1271,31765,1271c30494,1271,30494,1271,30494,1271c30494,1271,30494,1271,31765,1271c33035,1271,34306,1271,34306,1271c35576,1271,35576,2541,35576,6353l35576,29224,35576,29224c34306,27953,27953,21600,24141,17788c16517,10165,8894,2541,8894,1271c7623,0,7623,0,6353,0c6353,0,5082,1271,5082,1271l5082,31765c5082,35577,5082,38118,3812,38118c2541,38118,2541,38118,1270,38118c1270,38118,0,38118,0,38118c0,38118,0,38118,1270,38118c3812,38118,6353,38118,6353,38118c7623,38118,8894,38118,12706,38118c13976,38118,13976,38118,13976,38118c13976,38118,13976,38118,12706,38118c11435,38118,11435,38118,10165,38118c8894,38118,8894,36847,8894,33035l8894,11435,8894,11435c10165,12706,15247,19059,21600,24141c26682,29224,33035,35577,36847,39388c39388,38118,39388,38118,39388,38118xe">
                        <v:path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fill on="t" focussize="0,0"/>
                        <v:stroke on="f" weight="0.999606299212598pt" joinstyle="miter"/>
                        <v:imagedata o:title=""/>
                        <o:lock v:ext="edit" aspectratio="f"/>
                      </v:shape>
                      <v:shape id="任意多边形: 形状 428" o:spid="_x0000_s1026" o:spt="100" style="position:absolute;left:3039247;top:1449741;height:36847;width:17788;v-text-anchor:middle;" fillcolor="#BE9C59" filled="t" stroked="f" coordsize="17788,36847" o:gfxdata="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Q4O5AAAA3AAA&#10;AA8AAAAAAAAAAQAgAAAAIgAAAGRycy9kb3ducmV2LnhtbFBLAQIUABQAAAAIAIdO4kAzLwWeOwAA&#10;ADkAAAAQAAAAAAAAAAEAIAAAAAgBAABkcnMvc2hhcGV4bWwueG1sUEsFBgAAAAAGAAYAWwEAALID&#10;A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2706,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9" o:spid="_x0000_s1026" o:spt="100" style="position:absolute;left:3058305;top:1448470;height:38117;width:39952;v-text-anchor:middle;" fillcolor="#BE9C59" filled="t" stroked="f" coordsize="39952,38117" o:gfxdata="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JIFb4A&#10;AADcAAAADwAAAAAAAAABACAAAAAiAAAAZHJzL2Rvd25yZXYueG1sUEsBAhQAFAAAAAgAh07iQDMv&#10;BZ47AAAAOQAAABAAAAAAAAAAAQAgAAAADQEAAGRycy9zaGFwZXhtbC54bWxQSwUGAAAAAAYABgBb&#10;AQAAtwMAAAAA&#10;" path="m39388,0c38118,0,35577,0,34306,0c33035,0,31765,0,29224,0c27953,0,27953,0,27953,0c27953,0,27953,0,29224,0c30494,0,30494,0,31765,0c31765,0,33035,0,33035,1271c33035,1271,33035,2541,33035,2541c31765,6353,25412,22871,22871,27953l22871,27953,13977,5082c12706,3812,12706,1271,12706,1271c12706,1271,12706,0,12706,0c12706,0,13977,0,15247,0c15247,0,16518,0,16518,0c16518,0,16518,0,15247,0c12706,0,10165,0,8894,0c7624,0,3812,0,1271,0c0,0,0,0,0,0c0,0,0,0,0,0c0,0,1271,0,2541,0c3812,0,5082,1271,6353,3812l19059,35577c20329,38118,20329,38118,20329,38118c21600,38118,21600,36847,22871,34306c24141,31765,26682,26682,29224,19059c31765,12706,33035,10165,35577,5082c36847,1271,38118,1271,38118,0c38118,1271,39388,1271,39388,0c39388,1271,40659,1271,39388,0c40659,0,39388,0,39388,0xe">
                        <v:path o:connectlocs="39388,0;34306,0;29224,0;27953,0;29224,0;31765,0;33035,1271;33035,2541;22871,27953;22871,27953;13977,5082;12706,1271;12706,0;15247,0;16518,0;15247,0;8894,0;1271,0;0,0;0,0;2541,0;6353,3812;19059,35577;20329,38118;22871,34306;29224,19059;35577,5082;38118,0;39388,0;39388,0;39388,0" o:connectangles="0,0,0,0,0,0,0,0,0,0,0,0,0,0,0,0,0,0,0,0,0,0,0,0,0,0,0,0,0,0,0"/>
                        <v:fill on="t" focussize="0,0"/>
                        <v:stroke on="f" weight="0.999606299212598pt" joinstyle="miter"/>
                        <v:imagedata o:title=""/>
                        <o:lock v:ext="edit" aspectratio="f"/>
                      </v:shape>
                      <v:shape id="任意多边形: 形状 430" o:spid="_x0000_s1026" o:spt="100" style="position:absolute;left:3095153;top:1451011;height:36847;width:29223;v-text-anchor:middle;" fillcolor="#BE9C59" filled="t" stroked="f" coordsize="29223,36847" o:gfxdata="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3L4etwAAANwAAAAP&#10;AAAAAAAAAAEAIAAAACIAAABkcnMvZG93bnJldi54bWxQSwECFAAUAAAACACHTuJAMy8FnjsAAAA5&#10;AAAAEAAAAAAAAAABACAAAAAGAQAAZHJzL3NoYXBleG1sLnhtbFBLBQYAAAAABgAGAFsBAACwAwAA&#10;AAA=&#10;" path="m16517,36847c19059,36847,21600,36847,25412,36847c27953,36847,27953,36847,27953,35577c27953,34306,29223,30494,29223,30494c29223,30494,29223,29224,29223,29224c29223,29224,29223,29224,29223,30494c29223,33035,27953,34306,26682,34306c25412,34306,22870,34306,21600,34306c16517,34306,15247,33035,15247,30494c15247,29224,15247,24141,15247,22871l15247,19059c15247,19059,15247,19059,15247,19059c16517,19059,21600,19059,22870,19059c24141,19059,25412,20329,25412,21600c25412,22871,25412,22871,25412,22871c25412,22871,25412,22871,25412,22871c25412,22871,25412,22871,25412,21600c25412,21600,25412,19059,25412,17788c25412,15247,25412,13977,25412,13977c25412,13977,25412,13977,25412,13977c25412,13977,25412,13977,24141,15247c24141,15247,22870,15247,21600,16518c20329,16518,13976,16518,13976,16518c13976,16518,13976,16518,13976,16518l13976,3812c13976,3812,13976,3812,13976,3812c15247,3812,20329,3812,21600,3812c24141,3812,24141,5082,25412,5082c25412,5082,25412,6353,25412,6353c25412,6353,25412,7624,25412,7624c25412,7624,25412,7624,25412,7624c25412,7624,25412,5082,25412,3812c25412,1271,25412,1271,25412,0c25412,0,25412,0,25412,0c25412,0,25412,0,24141,0c24141,0,22870,0,21600,0c20329,0,10165,0,8894,0c7623,0,7623,0,5082,0c3812,0,2541,0,1270,0c0,0,0,0,0,0c0,0,0,0,1270,0c2541,0,2541,0,3812,0c5082,0,6353,1271,6353,2541c6353,3812,6353,5082,6353,13977l6353,22871c6353,27953,6353,31765,6353,34306c6353,35577,6353,36847,5082,36847c5082,36847,3812,36847,3812,36847c3812,36847,2541,36847,2541,36847c2541,36847,2541,36847,3812,36847c5082,36847,6353,36847,7623,36847c8894,36847,10165,36847,10165,36847c12706,35577,15247,36847,16517,36847xe">
                        <v:path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fill on="t" focussize="0,0"/>
                        <v:stroke on="f" weight="0.999606299212598pt" joinstyle="miter"/>
                        <v:imagedata o:title=""/>
                        <o:lock v:ext="edit" aspectratio="f"/>
                      </v:shape>
                      <v:shape id="任意多边形: 形状 431" o:spid="_x0000_s1026" o:spt="100" style="position:absolute;left:3129458;top:1447200;height:40222;width:62258;v-text-anchor:middle;" fillcolor="#BE9C59" filled="t" stroked="f" coordsize="62258,40222" o:gfxdata="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bikuvQAA&#10;ANwAAAAPAAAAAAAAAAEAIAAAACIAAABkcnMvZG93bnJldi54bWxQSwECFAAUAAAACACHTuJAMy8F&#10;njsAAAA5AAAAEAAAAAAAAAABACAAAAAMAQAAZHJzL3NoYXBleG1sLnhtbFBLBQYAAAAABgAGAFsB&#10;AAC2AwAAAAA=&#10;" path="m57176,38118c60988,35576,62259,31765,62259,29223c62259,24141,59718,20329,53365,16518l52094,15247c48282,11435,47012,10165,47012,7624c47012,5082,49553,2541,53365,2541c57176,2541,58447,3812,58447,5082c59718,6353,59718,7624,59718,8894c59718,8894,59718,10165,59718,10165c59718,10165,59718,10165,59718,8894c59718,5082,59718,3812,59718,2541c59718,2541,59718,2541,58447,2541c57176,2541,54635,1271,52094,1271c44471,1271,40659,5082,40659,11435c40659,15247,43200,19059,48282,24141l50824,25412c54635,29223,55906,30494,55906,33035c55906,35576,53365,39388,49553,39388c47012,39388,43200,38118,41929,34306c41929,33035,41929,31765,41929,31765c41929,31765,41929,30494,41929,30494c41929,30494,41929,30494,40659,31765c40659,33035,40659,35576,40659,38118c40659,39388,40659,39388,40659,39388c40659,39388,39388,39388,39388,39388c38118,39388,36847,39388,33035,35576c30494,33035,26682,27953,21600,21600c26682,17788,27953,13976,27953,10165c27953,6353,25412,3812,24141,2541c21600,1271,17788,0,15247,0c13976,0,10165,0,7623,0c6353,0,3812,0,1270,0c0,0,0,0,0,0c0,0,0,0,1270,0c2541,0,2541,0,3812,0c5082,0,6353,1271,6353,2541c6353,3812,6353,5082,6353,13976l6353,22871c6353,27953,6353,31765,6353,34306c6353,35576,6353,36847,5082,36847c5082,36847,3812,36847,3812,36847c3812,36847,2541,36847,2541,36847c2541,36847,2541,36847,3812,36847c6353,36847,8894,36847,10165,36847c11435,36847,15247,36847,17788,36847c19059,36847,19059,36847,19059,36847c19059,36847,19059,36847,19059,36847c19059,36847,17788,36847,16518,36847c15247,36847,15247,35576,13976,34306c13976,31765,13976,27953,13976,22871l13976,21600c13976,21600,13976,21600,13976,21600l17788,21600c17788,21600,19059,21600,19059,21600c20329,22871,21600,25412,24141,29223c26682,33035,29224,35576,30494,36847c31765,38118,33035,38118,35577,38118l40659,38118c40659,38118,41929,38118,41929,38118c41929,38118,41929,38118,41929,38118c44471,39388,45741,39388,49553,39388c52094,40659,54635,40659,57176,38118xm20329,20329c19059,21600,19059,21600,16518,21600c15247,21600,13976,21600,12706,21600c12706,21600,12706,21600,12706,20329l12706,5082c12706,5082,12706,5082,12706,3812c12706,3812,13976,3812,15247,3812c17788,3812,22871,6353,22871,12706c24141,17788,21600,20329,20329,20329xe">
                        <v:path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fill on="t" focussize="0,0"/>
                        <v:stroke on="f" weight="0.999606299212598pt" joinstyle="miter"/>
                        <v:imagedata o:title=""/>
                        <o:lock v:ext="edit" aspectratio="f"/>
                      </v:shape>
                      <v:shape id="任意多边形: 形状 432" o:spid="_x0000_s1026" o:spt="100" style="position:absolute;left:3198070;top:1449741;height:36847;width:17788;v-text-anchor:middle;" fillcolor="#BE9C59" filled="t" stroked="f" coordsize="17788,36847" o:gfxdata="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JOK0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3977,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33" o:spid="_x0000_s1026" o:spt="100" style="position:absolute;left:3218400;top:1449741;height:40658;width:73694;v-text-anchor:middle;" fillcolor="#BE9C59" filled="t" stroked="f" coordsize="73694,40658" o:gfxdata="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sEzH7gAAADcAAAA&#10;DwAAAAAAAAABACAAAAAiAAAAZHJzL2Rvd25yZXYueG1sUEsBAhQAFAAAAAgAh07iQDMvBZ47AAAA&#10;OQAAABAAAAAAAAAAAQAgAAAABwEAAGRycy9zaGFwZXhtbC54bWxQSwUGAAAAAAYABgBbAQAAsQMA&#10;AAAA&#10;" path="m57176,19059c58447,16518,64800,5082,67341,2541c68612,1271,68612,0,69882,0c71153,0,71153,0,72423,0c72423,0,73694,0,73694,0c73694,0,73694,0,72423,0c71153,0,68612,0,67341,0c66071,0,64800,0,62259,0c62259,0,60988,0,60988,0c60988,0,60988,0,62259,0c63529,0,63529,1271,63529,1271c63529,2541,63529,2541,62259,3812c60988,5082,54635,16518,54635,17788c53365,16518,47012,3812,45741,2541c45741,1271,45741,1271,45741,1271c45741,1271,45741,0,47012,0c48282,0,48282,0,48282,0c48282,0,48282,0,47012,0c44470,0,43200,0,41929,0c40659,0,36847,0,35577,0c35577,0,35577,0,35577,0c35577,0,35577,0,34306,0c33035,0,33035,0,30494,0l8894,0c7623,0,5082,0,3812,0c2541,0,2541,0,1270,0c1270,0,1270,0,1270,1271c1270,1271,0,6353,0,7624c0,7624,0,8894,0,8894c0,8894,0,8894,0,8894c0,8894,0,7624,1270,7624c2541,6353,3812,6353,6353,6353l13976,6353,13976,26682c13976,31765,13976,35577,13976,38118c13976,39388,13976,40659,12706,40659c12706,40659,11435,40659,11435,40659c11435,40659,10165,40659,10165,40659c10165,40659,10165,40659,11435,40659c13976,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3035,7624,33035,5082,33035,3812c33035,3812,34306,3812,34306,3812c35577,3812,36847,5082,38117,7624c39388,10165,47012,21600,47012,22871c48282,24141,48282,25412,48282,27953l48282,31765c48282,33035,48282,34306,48282,36847c48282,38118,48282,39388,47012,39388c47012,39388,45741,39388,45741,39388c45741,39388,44470,39388,44470,39388c44470,39388,44470,39388,45741,39388c48282,39388,50823,39388,52094,39388c53365,39388,57176,39388,59718,39388c60988,39388,60988,39388,60988,39388c60988,39388,60988,39388,59718,39388c58447,39388,58447,39388,57176,39388c55906,39388,54635,38118,54635,36847c54635,34306,54635,33035,54635,31765l54635,24141c55906,22871,55906,21600,57176,19059xe">
                        <v:path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fill on="t" focussize="0,0"/>
                        <v:stroke on="f" weight="0.999606299212598pt" joinstyle="miter"/>
                        <v:imagedata o:title=""/>
                        <o:lock v:ext="edit" aspectratio="f"/>
                      </v:shape>
                    </v:group>
                    <v:shape id="任意多边形: 形状 434" o:spid="_x0000_s1026" o:spt="100" style="position:absolute;left:2635199;top:1481505;height:8894;width:5082;v-text-anchor:middle;" fillcolor="#BE9C59" filled="t" stroked="f" coordsize="5082,8894" o:gfxdata="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uZOS/&#10;AAAA3AAAAA8AAAAAAAAAAQAgAAAAIgAAAGRycy9kb3ducmV2LnhtbFBLAQIUABQAAAAIAIdO4kAz&#10;LwWeOwAAADkAAAAQAAAAAAAAAAEAIAAAAA4BAABkcnMvc2hhcGV4bWwueG1sUEsFBgAAAAAGAAYA&#10;WwEAALgDAAAAAA==&#10;" path="m2541,0c2541,0,0,0,0,2541c0,5082,3812,3812,3812,3812c3812,3812,5082,6353,0,8894c0,8894,5082,7624,5082,2541c5082,2541,5082,0,2541,0xe">
                      <v:path o:connectlocs="2541,0;0,2541;3812,3812;0,8894;5082,2541;2541,0" o:connectangles="0,0,0,0,0,0"/>
                      <v:fill on="t" focussize="0,0"/>
                      <v:stroke on="f" weight="0.999606299212598pt" joinstyle="miter"/>
                      <v:imagedata o:title=""/>
                      <o:lock v:ext="edit" aspectratio="f"/>
                    </v:shape>
                  </v:group>
                  <v:group id="图形 6" o:spid="_x0000_s1026" o:spt="203" style="position:absolute;left:1961788;top:1163858;height:231247;width:1329239;" coordorigin="1961788,1163858" coordsize="1329239,231247" o:gfxdata="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u9XcMAAAADcAAAADwAAAAAAAAABACAAAAAiAAAAZHJzL2Rvd25yZXYu&#10;eG1sUEsBAhQAFAAAAAgAh07iQDMvBZ47AAAAOQAAABUAAAAAAAAAAQAgAAAADwEAAGRycy9ncm91&#10;cHNoYXBleG1sLnhtbFBLBQYAAAAABgAGAGABAADMAwAAAAA=&#10;">
                    <o:lock v:ext="edit" aspectratio="f"/>
                    <v:shape id="任意多边形: 形状 436" o:spid="_x0000_s1026" o:spt="100" style="position:absolute;left:1964329;top:1163858;height:144847;width:99105;v-text-anchor:middle;" fillcolor="#BE9C59" filled="t" stroked="f" coordsize="99105,144847" o:gfxdata="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U9yvQAA&#10;ANwAAAAPAAAAAAAAAAEAIAAAACIAAABkcnMvZG93bnJldi54bWxQSwECFAAUAAAACACHTuJAMy8F&#10;njsAAAA5AAAAEAAAAAAAAAABACAAAAAMAQAAZHJzL3NoYXBleG1sLnhtbFBLBQYAAAAABgAGAFsB&#10;AAC2AwAAAAA=&#10;" path="m8894,91482c15247,88941,31765,74965,31765,74965l31765,144847c72423,135953,72423,119435,72423,119435l72423,68612c72423,63529,69882,60988,68612,59718c67341,58447,64800,55906,64800,52094c64800,48282,67341,45741,67341,45741c92753,24141,99106,0,99106,0l58447,0c50824,34306,0,77506,0,77506c0,77506,1270,83859,3812,88941c5082,94024,8894,91482,8894,91482xe">
                      <v:path o:connectlocs="8894,91482;31765,74965;31765,144847;72423,119435;72423,68612;68612,59718;64800,52094;67341,45741;99106,0;58447,0;0,77506;3812,88941;8894,91482" o:connectangles="0,0,0,0,0,0,0,0,0,0,0,0,0"/>
                      <v:fill on="t" focussize="0,0"/>
                      <v:stroke on="f" weight="0.999606299212598pt" joinstyle="miter"/>
                      <v:imagedata o:title=""/>
                      <o:lock v:ext="edit" aspectratio="f"/>
                    </v:shape>
                    <v:shape id="任意多边形: 形状 437" o:spid="_x0000_s1026" o:spt="100" style="position:absolute;left:1961788;top:1165129;height:228705;width:255433;v-text-anchor:middle;" fillcolor="#BE9C59" filled="t" stroked="f" coordsize="255433,228705" o:gfxdata="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uMWL4A&#10;AADcAAAADwAAAAAAAAABACAAAAAiAAAAZHJzL2Rvd25yZXYueG1sUEsBAhQAFAAAAAgAh07iQDMv&#10;BZ47AAAAOQAAABAAAAAAAAAAAQAgAAAADQEAAGRycy9zaGFwZXhtbC54bWxQSwUGAAAAAAYABgBb&#10;AQAAtwMAAAAA&#10;" path="m158824,142306l224894,142306c257929,141035,255388,113082,255388,113082c245224,106729,245224,86400,245224,86400l236329,86400,236329,113082c235059,125788,223624,124518,223624,124518l179153,124518c166447,124518,166447,114353,166447,114353l166447,67341c217271,44471,243953,19059,243953,17788c245224,16518,250306,10165,238871,7624c227435,5082,208377,3812,208377,3812c199483,19059,182965,33035,165176,43200l165176,0,124518,0,124518,63529c104188,72424,87671,77506,87671,77506l87671,91482c100377,88941,113082,85129,124518,82588l124518,116894c124518,119435,125788,124518,116894,130871c108000,138494,108000,144847,108000,144847l108000,158824,0,158824c2541,179153,8894,177882,8894,177882l108000,177882,108000,204565c110541,221082,148659,228706,148659,228706l148659,176612,254118,176612c251577,157553,245224,157553,245224,157553l148659,157553,148659,151200c149929,143577,158824,142306,158824,142306xe">
                      <v:path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fill on="t" focussize="0,0"/>
                      <v:stroke on="f" weight="0.999606299212598pt" joinstyle="miter"/>
                      <v:imagedata o:title=""/>
                      <o:lock v:ext="edit" aspectratio="f"/>
                    </v:shape>
                    <v:shape id="任意多边形: 形状 438" o:spid="_x0000_s1026" o:spt="100" style="position:absolute;left:2330258;top:1177835;height:217270;width:242682;v-text-anchor:middle;" fillcolor="#BE9C59" filled="t" stroked="f" coordsize="242682,217270" o:gfxdata="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vho7sAAADc&#10;AAAADwAAAAAAAAABACAAAAAiAAAAZHJzL2Rvd25yZXYueG1sUEsBAhQAFAAAAAgAh07iQDMvBZ47&#10;AAAAOQAAABAAAAAAAAAAAQAgAAAACgEAAGRycy9zaGFwZXhtbC54bWxQSwUGAAAAAAYABgBbAQAA&#10;tAMAAAAA&#10;" path="m163906,19059l242682,19059c240141,0,233788,0,233788,0l0,0c1271,17788,7624,19059,7624,19059l74965,19059,74965,62259,43200,62259c39388,57176,27953,45741,5082,45741l5082,191859c5082,191859,5082,209647,45741,217271l45741,200753,203294,200753c208377,205835,217271,213459,240141,217271l240141,63529c240141,63529,229977,44471,199483,44471l199483,60988,166447,60988,166447,19059xm105459,19059l133412,19059,133412,62259,105459,62259,105459,19059xm43200,151200l43200,80047,72424,80047,72424,90212c73694,90212,74965,128329,43200,151200xm43200,156282l55906,156282c66071,149929,99106,125788,104188,80047l133412,80047,133412,138494c133412,138494,132141,158824,155012,158824l177882,158824c177882,158824,181694,144847,196941,143577l196941,180424,43200,180424,43200,156282xm196941,80047l196941,138494,170259,138494c170259,138494,163906,138494,163906,129600l163906,80047,196941,80047xe">
                      <v:path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fill on="t" focussize="0,0"/>
                      <v:stroke on="f" weight="0.999606299212598pt" joinstyle="miter"/>
                      <v:imagedata o:title=""/>
                      <o:lock v:ext="edit" aspectratio="f"/>
                    </v:shape>
                    <v:shape id="任意多边形: 形状 439" o:spid="_x0000_s1026" o:spt="100" style="position:absolute;left:2688564;top:1165129;height:229976;width:242999;v-text-anchor:middle;" fillcolor="#BE9C59" filled="t" stroked="f" coordsize="242999,229976" o:gfxdata="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Eh474A&#10;AADcAAAADwAAAAAAAAABACAAAAAiAAAAZHJzL2Rvd25yZXYueG1sUEsBAhQAFAAAAAgAh07iQDMv&#10;BZ47AAAAOQAAABAAAAAAAAAAAQAgAAAADQEAAGRycy9zaGFwZXhtbC54bWxQSwUGAAAAAAYABgBb&#10;AQAAtwMAAAAA&#10;" path="m237600,104188l158824,104188,158824,73694,217270,73694c217270,73694,221082,68612,222353,62259c223623,57176,217270,57176,217270,57176l108000,57176c109270,54635,110541,50824,111812,48282c113082,44471,111812,38118,101647,35577c95294,33035,91482,33035,88941,31765l242682,31765c240141,12706,233788,12706,233788,12706l34306,12706c27953,7624,17788,0,0,0l0,204565c0,204565,0,222353,39388,229977l39388,216000,242682,216000c240141,196941,233788,196941,233788,196941l39388,196941,39388,31765,85129,31765c83859,39388,78776,67341,54635,91482c54635,91482,58447,95294,66071,96565c71153,96565,85129,87671,95294,73694l127059,73694,127059,104188,50824,104188c50824,104188,43200,118165,49553,119435l124517,119435c119435,134682,102918,161365,52094,185506c52094,185506,58447,189318,64800,189318c64800,189318,119435,172800,152471,129600c157553,143577,174071,177882,229976,193129l229976,185506c229976,185506,229976,181694,233788,175341c238870,168988,237600,163906,228706,162635c219812,161365,205835,160094,194400,153741c184235,148659,166447,135953,158824,121977l236329,121977c236329,121977,240141,116894,241412,110541c243953,108000,243953,104188,237600,104188xe">
                      <v:path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fill on="t" focussize="0,0"/>
                      <v:stroke on="f" weight="0.999606299212598pt" joinstyle="miter"/>
                      <v:imagedata o:title=""/>
                      <o:lock v:ext="edit" aspectratio="f"/>
                    </v:shape>
                    <v:shape id="任意多边形: 形状 440" o:spid="_x0000_s1026" o:spt="100" style="position:absolute;left:3048135;top:1165129;height:228705;width:86414;v-text-anchor:middle;" fillcolor="#BE9C59" filled="t" stroked="f" coordsize="86414,228705" o:gfxdata="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L8q8AAAA&#10;3AAAAA8AAAAAAAAAAQAgAAAAIgAAAGRycy9kb3ducmV2LnhtbFBLAQIUABQAAAAIAIdO4kAzLwWe&#10;OwAAADkAAAAQAAAAAAAAAAEAIAAAAAsBAABkcnMvc2hhcGV4bWwueG1sUEsFBgAAAAAGAAYAWwEA&#10;ALUDAAAAAA==&#10;" path="m59723,203294c87676,195671,86406,176612,86406,176612l86406,105459c83865,88941,58453,85129,57182,85129c55912,85129,54641,83859,54641,81318c54641,78777,58453,76235,58453,76235c83865,59718,85135,30494,85135,30494l85135,19059c83865,11435,77512,12706,77512,12706l29229,12706c24147,6353,15253,0,6,0l6,203294c6,203294,-1265,222353,34312,228706l34312,30494,57182,30494,57182,39388c57182,69882,40665,80047,40665,80047l40665,86400c57182,88941,59723,101647,59723,101647l59723,181694c58453,193129,41935,191859,41935,191859l41935,198212,52100,198212c58453,199482,59723,203294,59723,203294xe">
                      <v:path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fill on="t" focussize="0,0"/>
                      <v:stroke on="f" weight="0.999606299212598pt" joinstyle="miter"/>
                      <v:imagedata o:title=""/>
                      <o:lock v:ext="edit" aspectratio="f"/>
                    </v:shape>
                    <v:shape id="任意多边形: 形状 441" o:spid="_x0000_s1026" o:spt="100" style="position:absolute;left:3143058;top:1165129;height:63529;width:132518;v-text-anchor:middle;" fillcolor="#BE9C59" filled="t" stroked="f" coordsize="132518,63529" o:gfxdata="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oe68AAAA&#10;3AAAAA8AAAAAAAAAAQAgAAAAIgAAAGRycy9kb3ducmV2LnhtbFBLAQIUABQAAAAIAIdO4kAzLwWe&#10;OwAAADkAAAAQAAAAAAAAAAEAIAAAAAsBAABkcnMvc2hhcGV4bWwueG1sUEsFBgAAAAAGAAYAWwEA&#10;ALUDAAAAAA==&#10;" path="m33412,63529l33412,43200,99483,43200,99483,50824c99483,50824,98212,58447,132518,63529l132518,22871c132518,22871,127436,11435,99483,11435l99483,24141,81695,24141,81695,0c55012,0,48659,10165,48659,10165l48659,24141,33412,24141,33412,22871c33412,22871,28330,11435,377,11435l377,50824c-893,50824,-893,59718,33412,63529xe">
                      <v:path o:connectlocs="33412,63529;33412,43200;99483,43200;99483,50824;132518,63529;132518,22871;99483,11435;99483,24141;81695,24141;81695,0;48659,10165;48659,24141;33412,24141;33412,22871;377,11435;377,50824;33412,63529" o:connectangles="0,0,0,0,0,0,0,0,0,0,0,0,0,0,0,0,0"/>
                      <v:fill on="t" focussize="0,0"/>
                      <v:stroke on="f" weight="0.999606299212598pt" joinstyle="miter"/>
                      <v:imagedata o:title=""/>
                      <o:lock v:ext="edit" aspectratio="f"/>
                    </v:shape>
                    <v:shape id="任意多边形: 形状 442" o:spid="_x0000_s1026" o:spt="100" style="position:absolute;left:3143435;top:1237552;height:19058;width:132141;v-text-anchor:middle;" fillcolor="#BE9C59" filled="t" stroked="f" coordsize="132141,19058" o:gfxdata="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GBQq8AAAA&#10;3AAAAA8AAAAAAAAAAQAgAAAAIgAAAGRycy9kb3ducmV2LnhtbFBLAQIUABQAAAAIAIdO4kAzLwWe&#10;OwAAADkAAAAQAAAAAAAAAAEAIAAAAAsBAABkcnMvc2hhcGV4bWwueG1sUEsFBgAAAAAGAAYAWwEA&#10;ALUDAAAAAA==&#10;" path="m0,19059l124518,19059c124518,19059,130871,16518,132141,0l8894,0c8894,0,1271,2541,0,19059xe">
                      <v:path o:connectlocs="0,19059;124518,19059;132141,0;8894,0;0,19059" o:connectangles="0,0,0,0,0"/>
                      <v:fill on="t" focussize="0,0"/>
                      <v:stroke on="f" weight="0.999606299212598pt" joinstyle="miter"/>
                      <v:imagedata o:title=""/>
                      <o:lock v:ext="edit" aspectratio="f"/>
                    </v:shape>
                    <v:shape id="任意多边形: 形状 443" o:spid="_x0000_s1026" o:spt="100" style="position:absolute;left:3102776;top:1270588;height:124517;width:188251;v-text-anchor:middle;" fillcolor="#BE9C59" filled="t" stroked="f" coordsize="188251,124517" o:gfxdata="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iea8AAAA&#10;3AAAAA8AAAAAAAAAAQAgAAAAIgAAAGRycy9kb3ducmV2LnhtbFBLAQIUABQAAAAIAIdO4kAzLwWe&#10;OwAAADkAAAAQAAAAAAAAAAEAIAAAAAsBAABkcnMvc2hhcGV4bWwueG1sUEsFBgAAAAAGAAYAWwEA&#10;ALUDAAAAAA==&#10;" path="m184235,81318l184235,68612,177883,64800,177883,96565c177883,96565,177883,102918,170259,104188l149929,104188c149929,104188,138494,102918,138494,92753l138494,19059,165177,19059c165177,19059,171530,16518,172800,0l49553,0c49553,0,43200,0,40659,19059l63529,19059,63529,47012c63529,47012,64800,95294,0,124518l12706,124518c31765,116894,88941,91482,91482,43200l91482,17788,110541,17788,110541,101647c110541,101647,109271,119435,128329,120706l172800,120706c172800,120706,186776,119435,188047,105459l188047,91482c189318,91482,184235,88941,184235,81318xe">
                      <v:path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fill on="t" focussize="0,0"/>
                      <v:stroke on="f" weight="0.999606299212598pt" joinstyle="miter"/>
                      <v:imagedata o:title=""/>
                      <o:lock v:ext="edit" aspectratio="f"/>
                    </v:shape>
                  </v:group>
                </v:group>
              </v:group>
            </w:pict>
          </mc:Fallback>
        </mc:AlternateContent>
      </w:r>
      <w:r>
        <w:rPr>
          <w:noProof/>
        </w:rPr>
        <w:drawing>
          <wp:anchor distT="0" distB="0" distL="114300" distR="114300" simplePos="0" relativeHeight="251663360" behindDoc="1" locked="0" layoutInCell="1" allowOverlap="1" wp14:anchorId="281B7938" wp14:editId="41061A4F">
            <wp:simplePos x="0" y="0"/>
            <wp:positionH relativeFrom="margin">
              <wp:align>center</wp:align>
            </wp:positionH>
            <wp:positionV relativeFrom="margin">
              <wp:posOffset>2943860</wp:posOffset>
            </wp:positionV>
            <wp:extent cx="6570980" cy="3350260"/>
            <wp:effectExtent l="0" t="0" r="127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30665" b="65915" l="1264" r="98571">
                                  <a14:foregroundMark x1="29137" y1="30898" x2="29137" y2="0"/>
                                  <a14:foregroundMark x1="2089" y1="30820" x2="6618" y2="0"/>
                                  <a14:foregroundMark x1="19617" y1="31244" x2="25893" y2="0"/>
                                  <a14:foregroundMark x1="25893" y1="31014" x2="42991" y2="0"/>
                                  <a14:foregroundMark x1="42991" y1="31053" x2="44420" y2="0"/>
                                  <a14:foregroundMark x1="76745" y1="31831" x2="83947" y2="0"/>
                                  <a14:foregroundMark x1="83947" y1="35134" x2="76306" y2="0"/>
                                  <a14:foregroundMark x1="76306" y1="37621" x2="54865" y2="0"/>
                                  <a14:foregroundMark x1="54865" y1="52002" x2="51787" y2="0"/>
                                  <a14:foregroundMark x1="51787" y1="56044" x2="65695" y2="0"/>
                                  <a14:foregroundMark x1="65695" y1="56238" x2="96976" y2="0"/>
                                  <a14:foregroundMark x1="71358" y1="33035" x2="88730" y2="0"/>
                                  <a14:foregroundMark x1="88730" y1="32686" x2="96756" y2="0"/>
                                  <a14:foregroundMark x1="96756" y1="38826" x2="94447" y2="0"/>
                                  <a14:foregroundMark x1="71083" y1="32258" x2="93623" y2="0"/>
                                  <a14:foregroundMark x1="93623" y1="31908" x2="77240" y2="0"/>
                                  <a14:foregroundMark x1="95382" y1="31053" x2="97141" y2="0"/>
                                  <a14:foregroundMark x1="97141" y1="35717" x2="97526" y2="0"/>
                                  <a14:foregroundMark x1="71028" y1="40420" x2="57834" y2="0"/>
                                  <a14:foregroundMark x1="68719" y1="41042" x2="62892" y2="0"/>
                                  <a14:foregroundMark x1="62892" y1="46327" x2="58164" y2="0"/>
                                  <a14:foregroundMark x1="73172" y1="45472" x2="64816" y2="0"/>
                                  <a14:foregroundMark x1="64816" y1="49592" x2="58714" y2="0"/>
                                  <a14:foregroundMark x1="58714" y1="50991" x2="80704" y2="0"/>
                                  <a14:foregroundMark x1="80704" y1="41236" x2="78615" y2="0"/>
                                  <a14:foregroundMark x1="78615" y1="46211" x2="80539" y2="0"/>
                                  <a14:foregroundMark x1="80539" y1="50913" x2="74766" y2="0"/>
                                  <a14:foregroundMark x1="74766" y1="53051" x2="84717" y2="0"/>
                                  <a14:foregroundMark x1="84717" y1="53906" x2="94008" y2="0"/>
                                  <a14:foregroundMark x1="94008" y1="51691" x2="97691" y2="0"/>
                                  <a14:foregroundMark x1="97691" y1="39021" x2="92248" y2="0"/>
                                  <a14:foregroundMark x1="92248" y1="36728" x2="83672" y2="0"/>
                                  <a14:foregroundMark x1="83672" y1="38438" x2="74986" y2="0"/>
                                  <a14:foregroundMark x1="74986" y1="44656" x2="81473" y2="0"/>
                                  <a14:foregroundMark x1="81473" y1="44462" x2="88345" y2="0"/>
                                  <a14:foregroundMark x1="88345" y1="45705" x2="98571" y2="0"/>
                                  <a14:foregroundMark x1="98571" y1="54178" x2="84332" y2="0"/>
                                  <a14:foregroundMark x1="1539" y1="32375" x2="39362" y2="0"/>
                                  <a14:foregroundMark x1="39362" y1="33074" x2="47938" y2="0"/>
                                  <a14:foregroundMark x1="47938" y1="32958" x2="54426" y2="0"/>
                                  <a14:foregroundMark x1="54426" y1="32997" x2="60308" y2="0"/>
                                  <a14:foregroundMark x1="15338" y1="64438" x2="22595" y2="0"/>
                                  <a14:foregroundMark x1="22595" y1="64361" x2="11435" y2="0"/>
                                  <a14:foregroundMark x1="31006" y1="64594" x2="9071" y2="0"/>
                                  <a14:foregroundMark x1="8741" y1="64477" x2="1979" y2="0"/>
                                  <a14:foregroundMark x1="1979" y1="64089" x2="6377" y2="0"/>
                                  <a14:foregroundMark x1="44530" y1="39409" x2="44585" y2="0"/>
                                  <a14:foregroundMark x1="43321" y1="35484" x2="42056" y2="0"/>
                                  <a14:foregroundMark x1="75130" y1="35836" x2="70093" y2="0"/>
                                  <a14:foregroundMark x1="70093" y1="40692" x2="74298" y2="0"/>
                                  <a14:foregroundMark x1="76121" y1="34362" x2="77515" y2="0"/>
                                  <a14:foregroundMark x1="65476" y1="42752" x2="72237" y2="0"/>
                                  <a14:foregroundMark x1="75751" y1="34970" x2="57881" y2="0"/>
                                  <a14:foregroundMark x1="75318" y1="35052" x2="56350" y2="0"/>
                                  <a14:foregroundMark x1="68884" y1="53828" x2="70533" y2="0"/>
                                  <a14:foregroundMark x1="76306" y1="33735" x2="72128" y2="0"/>
                                  <a14:foregroundMark x1="74664" y1="33715" x2="72128" y2="0"/>
                                  <a14:foregroundMark x1="76086" y1="33813" x2="74957" y2="0"/>
                                  <a14:foregroundMark x1="75131" y1="33929" x2="76361" y2="0"/>
                                  <a14:foregroundMark x1="73172" y1="33929" x2="74856" y2="0"/>
                                  <a14:foregroundMark x1="76141" y1="34240" x2="55855" y2="0"/>
                                  <a14:foregroundMark x1="55855" y1="49631" x2="55800" y2="0"/>
                                  <a14:foregroundMark x1="57559" y1="48815" x2="47499" y2="0"/>
                                  <a14:foregroundMark x1="32270" y1="65915" x2="47719" y2="0"/>
                                  <a14:foregroundMark x1="47169" y1="54644" x2="36449" y2="0"/>
                                  <a14:foregroundMark x1="46619" y1="54567" x2="56844" y2="0"/>
                                  <a14:foregroundMark x1="73282" y1="34318" x2="60583" y2="0"/>
                                  <a14:foregroundMark x1="60583" y1="42985" x2="70970" y2="0"/>
                                  <a14:foregroundMark x1="56679" y1="47066" x2="63881" y2="0"/>
                                  <a14:foregroundMark x1="73777" y1="33579" x2="74821" y2="0"/>
                                  <a14:foregroundMark x1="74491" y1="33929" x2="73557" y2="0"/>
                                  <a14:foregroundMark x1="69984" y1="37000" x2="64156" y2="0"/>
                                  <a14:foregroundMark x1="67730" y1="38088" x2="72292" y2="0"/>
                                  <a14:foregroundMark x1="46949" y1="54100" x2="55965" y2="0"/>
                                  <a14:foregroundMark x1="47334" y1="54023" x2="51017" y2="0"/>
                                  <a14:backgroundMark x1="16194" y1="31577" x2="19296" y2="0"/>
                                  <a14:backgroundMark x1="16658" y1="31675" x2="1209" y2="0"/>
                                  <a14:backgroundMark x1="74052" y1="34784" x2="74052" y2="0"/>
                                  <a14:backgroundMark x1="74052" y1="34707" x2="74052" y2="0"/>
                                  <a14:backgroundMark x1="71422" y1="36499" x2="70555" y2="0"/>
                                  <a14:backgroundMark x1="63460" y1="42412" x2="47411" y2="0"/>
                                  <a14:backgroundMark x1="36957" y1="63113" x2="32051" y2="0"/>
                                  <a14:backgroundMark x1="45245" y1="57754" x2="39585" y2="0"/>
                                  <a14:backgroundMark x1="43595" y1="58842" x2="45959" y2="0"/>
                                  <a14:backgroundMark x1="75481" y1="34318" x2="75206" y2="0"/>
                                  <a14:backgroundMark x1="73722" y1="34745" x2="71303" y2="0"/>
                                  <a14:backgroundMark x1="69984" y1="37738" x2="62892" y2="0"/>
                                </a14:backgroundRemoval>
                              </a14:imgEffect>
                            </a14:imgLayer>
                          </a14:imgProps>
                        </a:ext>
                        <a:ext uri="{28A0092B-C50C-407E-A947-70E740481C1C}">
                          <a14:useLocalDpi xmlns:a14="http://schemas.microsoft.com/office/drawing/2010/main" val="0"/>
                        </a:ext>
                      </a:extLst>
                    </a:blip>
                    <a:srcRect t="30004" b="33929"/>
                    <a:stretch>
                      <a:fillRect/>
                    </a:stretch>
                  </pic:blipFill>
                  <pic:spPr>
                    <a:xfrm>
                      <a:off x="0" y="0"/>
                      <a:ext cx="6571281" cy="3350478"/>
                    </a:xfrm>
                    <a:prstGeom prst="rect">
                      <a:avLst/>
                    </a:prstGeom>
                    <a:noFill/>
                    <a:ln>
                      <a:noFill/>
                    </a:ln>
                    <a:effectLst>
                      <a:softEdge rad="25400"/>
                    </a:effectLst>
                  </pic:spPr>
                </pic:pic>
              </a:graphicData>
            </a:graphic>
          </wp:anchor>
        </w:drawing>
      </w:r>
      <w:r>
        <w:rPr>
          <w:rFonts w:ascii="微软雅黑" w:eastAsia="微软雅黑" w:hAnsi="微软雅黑"/>
          <w:noProof/>
          <w:sz w:val="40"/>
          <w:szCs w:val="44"/>
        </w:rPr>
        <mc:AlternateContent>
          <mc:Choice Requires="wps">
            <w:drawing>
              <wp:anchor distT="0" distB="0" distL="114300" distR="114300" simplePos="0" relativeHeight="251662336" behindDoc="1" locked="0" layoutInCell="1" allowOverlap="1" wp14:anchorId="222C0EAF" wp14:editId="0F3C1C14">
                <wp:simplePos x="0" y="0"/>
                <wp:positionH relativeFrom="margin">
                  <wp:align>center</wp:align>
                </wp:positionH>
                <wp:positionV relativeFrom="margin">
                  <wp:align>center</wp:align>
                </wp:positionV>
                <wp:extent cx="6903720" cy="10227945"/>
                <wp:effectExtent l="19050" t="19050" r="11430" b="20955"/>
                <wp:wrapNone/>
                <wp:docPr id="2008734425" name="任意多边形: 形状 444"/>
                <wp:cNvGraphicFramePr/>
                <a:graphic xmlns:a="http://schemas.openxmlformats.org/drawingml/2006/main">
                  <a:graphicData uri="http://schemas.microsoft.com/office/word/2010/wordprocessingShape">
                    <wps:wsp>
                      <wps:cNvSpPr/>
                      <wps:spPr>
                        <a:xfrm>
                          <a:off x="0" y="0"/>
                          <a:ext cx="6903720" cy="10227945"/>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0B755F"/>
                          </a:solid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444" o:spid="_x0000_s1026" o:spt="100" style="position:absolute;left:0pt;height:805.35pt;width:543.6pt;mso-position-horizontal:center;mso-position-horizontal-relative:margin;mso-position-vertical:center;mso-position-vertical-relative:margin;z-index:-251654144;v-text-anchor:middle;mso-width-relative:page;mso-height-relative:page;" filled="f" stroked="t" coordsize="6904376,10221882" o:gfxdata="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AAAAAGRycy9QSwEC&#10;FAAUAAAACACHTuJAgwv8edYAAAAHAQAADwAAAAAAAAABACAAAAAiAAAAZHJzL2Rvd25yZXYueG1s&#10;UEsBAhQAFAAAAAgAh07iQK61k3mnBgAAZiMAAA4AAAAAAAAAAQAgAAAAJQEAAGRycy9lMm9Eb2Mu&#10;eG1sUEsFBgAAAAAGAAYAWQEAAD4KAAAAAA==&#10;" path="m6904377,288424l6481271,288424,6481271,161365,6900565,161365,6900565,0,6749365,0,6749365,449788,6622306,449788,6622306,0,287153,0,287153,449788,160094,449788,160094,0,8894,0,8894,161365,428188,161365,428188,288424,5082,288424,0,9933459,423106,9933459,423106,10060518,5082,10060518,5082,10221882,155012,10221882,155012,9772094,282071,9772094,282071,10221882,6622306,10221882,6622306,9772094,6749365,9772094,6749365,10221882,6900565,10221882,6900565,10060518,6481271,10060518,6481271,9933459,6904377,9933459xe">
                <v:path o:connectlocs="6903720,288595;6480655,288595;6480655,161460;6899909,161460;6899909,0;6748723,0;6748723,450054;6621676,450054;6621676,0;287125,0;287125,450054;160078,450054;160078,0;8893,0;8893,161460;428147,161460;428147,288595;5081,288595;0,9939350;423065,9939350;423065,10066485;5081,10066485;5081,10227945;154997,10227945;154997,9777890;282044,9777890;282044,10227945;6621676,10227945;6621676,9777890;6748723,9777890;6748723,10227945;6899909,10227945;6899909,10066485;6480655,10066485;6480655,9939350;6903720,9939350" o:connectangles="0,0,0,0,0,0,0,0,0,0,0,0,0,0,0,0,0,0,0,0,0,0,0,0,0,0,0,0,0,0,0,0,0,0,0,0"/>
                <v:fill on="f" focussize="0,0"/>
                <v:stroke weight="2.7988188976378pt" color="#0B755F" joinstyle="miter"/>
                <v:imagedata o:title=""/>
                <o:lock v:ext="edit" aspectratio="f"/>
              </v:shape>
            </w:pict>
          </mc:Fallback>
        </mc:AlternateContent>
      </w:r>
      <w:r>
        <w:rPr>
          <w:rFonts w:ascii="微软雅黑" w:eastAsia="微软雅黑" w:hAnsi="微软雅黑"/>
          <w:noProof/>
          <w:sz w:val="40"/>
          <w:szCs w:val="44"/>
        </w:rPr>
        <mc:AlternateContent>
          <mc:Choice Requires="wps">
            <w:drawing>
              <wp:anchor distT="0" distB="0" distL="114300" distR="114300" simplePos="0" relativeHeight="251659264" behindDoc="1" locked="0" layoutInCell="1" allowOverlap="1" wp14:anchorId="100DF034" wp14:editId="01C4B291">
                <wp:simplePos x="0" y="0"/>
                <wp:positionH relativeFrom="margin">
                  <wp:align>center</wp:align>
                </wp:positionH>
                <wp:positionV relativeFrom="margin">
                  <wp:align>center</wp:align>
                </wp:positionV>
                <wp:extent cx="7563485" cy="10941685"/>
                <wp:effectExtent l="0" t="0" r="0" b="0"/>
                <wp:wrapNone/>
                <wp:docPr id="161725699" name="任意多边形: 形状 315"/>
                <wp:cNvGraphicFramePr/>
                <a:graphic xmlns:a="http://schemas.openxmlformats.org/drawingml/2006/main">
                  <a:graphicData uri="http://schemas.microsoft.com/office/word/2010/wordprocessingShape">
                    <wps:wsp>
                      <wps:cNvSpPr/>
                      <wps:spPr>
                        <a:xfrm>
                          <a:off x="0" y="0"/>
                          <a:ext cx="7563485" cy="10941685"/>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8E2DC">
                            <a:alpha val="89804"/>
                          </a:srgbClr>
                        </a:solidFill>
                        <a:ln w="12695" cap="flat">
                          <a:no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315" o:spid="_x0000_s1026" o:spt="100" style="position:absolute;left:0pt;height:861.55pt;width:595.55pt;mso-position-horizontal:center;mso-position-horizontal-relative:margin;mso-position-vertical:center;mso-position-vertical-relative:margin;z-index:-251657216;v-text-anchor:middle;mso-width-relative:page;mso-height-relative:page;" fillcolor="#D8E2DC" filled="t" stroked="f" coordsize="7563811,10697082" o:gfxdata="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iUCGx9gAAAAHAQAADwAAAAAAAAABACAAAAAiAAAAZHJzL2Rvd25yZXYueG1sUEsBAhQAFAAAAAgA&#10;h07iQJ+1Vbh7AwAAgAgAAA4AAAAAAAAAAQAgAAAAJwEAAGRycy9lMm9Eb2MueG1sUEsFBgAAAAAG&#10;AAYAWQEAABQHAAAAAA==&#10;" path="m0,0l7563812,0,7563812,10697083,0,10697083xe">
                <v:path o:connectlocs="0,0;7563485,0;7563485,10941686;0,10941686" o:connectangles="0,0,0,0"/>
                <v:fill on="t" opacity="58853f" focussize="0,0"/>
                <v:stroke on="f" weight="0.999606299212598pt" joinstyle="miter"/>
                <v:imagedata o:title=""/>
                <o:lock v:ext="edit" aspectratio="f"/>
              </v:shape>
            </w:pict>
          </mc:Fallback>
        </mc:AlternateContent>
      </w:r>
      <w:r>
        <w:rPr>
          <w:noProof/>
        </w:rPr>
        <mc:AlternateContent>
          <mc:Choice Requires="wps">
            <w:drawing>
              <wp:anchor distT="0" distB="0" distL="114300" distR="114300" simplePos="0" relativeHeight="251661312" behindDoc="1" locked="0" layoutInCell="1" allowOverlap="1" wp14:anchorId="72031693" wp14:editId="7B86048E">
                <wp:simplePos x="0" y="0"/>
                <wp:positionH relativeFrom="margin">
                  <wp:align>center</wp:align>
                </wp:positionH>
                <wp:positionV relativeFrom="paragraph">
                  <wp:posOffset>1102995</wp:posOffset>
                </wp:positionV>
                <wp:extent cx="6755130" cy="1636395"/>
                <wp:effectExtent l="0" t="0" r="0" b="0"/>
                <wp:wrapNone/>
                <wp:docPr id="135" name="文本框 5"/>
                <wp:cNvGraphicFramePr/>
                <a:graphic xmlns:a="http://schemas.openxmlformats.org/drawingml/2006/main">
                  <a:graphicData uri="http://schemas.microsoft.com/office/word/2010/wordprocessingShape">
                    <wps:wsp>
                      <wps:cNvSpPr txBox="1"/>
                      <wps:spPr>
                        <a:xfrm>
                          <a:off x="0" y="0"/>
                          <a:ext cx="6755130" cy="1636395"/>
                        </a:xfrm>
                        <a:prstGeom prst="rect">
                          <a:avLst/>
                        </a:prstGeom>
                        <a:noFill/>
                        <a:ln>
                          <a:noFill/>
                        </a:ln>
                      </wps:spPr>
                      <wps:txbx>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731BCAB"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sidR="00764CC8">
                              <w:rPr>
                                <w:rFonts w:ascii="华文新魏" w:eastAsia="华文新魏" w:hAnsi="思源黑体 Medium" w:cs="思源黑体 Medium" w:hint="eastAsia"/>
                                <w:b/>
                                <w:caps/>
                                <w:color w:val="1E7648"/>
                                <w:spacing w:val="17"/>
                                <w:sz w:val="60"/>
                                <w:szCs w:val="60"/>
                              </w:rPr>
                              <w:t>-</w:t>
                            </w:r>
                            <w:r w:rsidR="00764CC8" w:rsidRPr="00764CC8">
                              <w:rPr>
                                <w:rFonts w:ascii="华文新魏" w:eastAsia="华文新魏" w:hAnsi="思源黑体 Medium" w:cs="思源黑体 Medium" w:hint="eastAsia"/>
                                <w:b/>
                                <w:caps/>
                                <w:color w:val="1E7648"/>
                                <w:spacing w:val="17"/>
                                <w:sz w:val="60"/>
                                <w:szCs w:val="60"/>
                              </w:rPr>
                              <w:t>病理科</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wps:txbx>
                      <wps:bodyPr wrap="square">
                        <a:spAutoFit/>
                      </wps:bodyPr>
                    </wps:wsp>
                  </a:graphicData>
                </a:graphic>
              </wp:anchor>
            </w:drawing>
          </mc:Choice>
          <mc:Fallback>
            <w:pict>
              <v:shape w14:anchorId="72031693" id="文本框 5" o:spid="_x0000_s1029" type="#_x0000_t202" style="position:absolute;margin-left:0;margin-top:86.85pt;width:531.9pt;height:128.8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" filled="f" stroked="f">
                <v:textbox style="mso-fit-shape-to-text:t">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731BCAB"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sidR="00764CC8">
                        <w:rPr>
                          <w:rFonts w:ascii="华文新魏" w:eastAsia="华文新魏" w:hAnsi="思源黑体 Medium" w:cs="思源黑体 Medium" w:hint="eastAsia"/>
                          <w:b/>
                          <w:caps/>
                          <w:color w:val="1E7648"/>
                          <w:spacing w:val="17"/>
                          <w:sz w:val="60"/>
                          <w:szCs w:val="60"/>
                        </w:rPr>
                        <w:t>-</w:t>
                      </w:r>
                      <w:r w:rsidR="00764CC8" w:rsidRPr="00764CC8">
                        <w:rPr>
                          <w:rFonts w:ascii="华文新魏" w:eastAsia="华文新魏" w:hAnsi="思源黑体 Medium" w:cs="思源黑体 Medium" w:hint="eastAsia"/>
                          <w:b/>
                          <w:caps/>
                          <w:color w:val="1E7648"/>
                          <w:spacing w:val="17"/>
                          <w:sz w:val="60"/>
                          <w:szCs w:val="60"/>
                        </w:rPr>
                        <w:t>病理科</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v:textbox>
                <w10:wrap anchorx="margin"/>
              </v:shape>
            </w:pict>
          </mc:Fallback>
        </mc:AlternateContent>
      </w:r>
      <w:r>
        <w:rPr>
          <w:rFonts w:ascii="微软雅黑" w:eastAsia="微软雅黑" w:hAnsi="微软雅黑" w:cs="微软雅黑" w:hint="eastAsia"/>
          <w:sz w:val="40"/>
          <w:szCs w:val="44"/>
          <w:highlight w:val="lightGray"/>
        </w:rPr>
        <w:br w:type="page"/>
      </w:r>
    </w:p>
    <w:p w14:paraId="1AB71625" w14:textId="77777777" w:rsidR="00B00635" w:rsidRDefault="002059E0">
      <w:pPr>
        <w:pStyle w:val="af9"/>
        <w:outlineLvl w:val="0"/>
        <w:rPr>
          <w:rFonts w:ascii="思源黑体 Medium" w:eastAsia="思源黑体 Medium" w:hAnsi="思源黑体 Medium" w:cs="思源黑体 Medium"/>
          <w:caps/>
          <w:smallCaps w:val="0"/>
          <w:color w:val="1E7648"/>
          <w:spacing w:val="17"/>
          <w:szCs w:val="28"/>
        </w:rPr>
      </w:pPr>
      <w:bookmarkStart w:id="0" w:name="_Toc201670224"/>
      <w:bookmarkStart w:id="1" w:name="_Hlk153469289"/>
      <w:r>
        <w:rPr>
          <w:rFonts w:ascii="思源黑体 Medium" w:eastAsia="思源黑体 Medium" w:hAnsi="思源黑体 Medium" w:cs="思源黑体 Medium" w:hint="eastAsia"/>
          <w:caps/>
          <w:smallCaps w:val="0"/>
          <w:color w:val="1E7648"/>
          <w:spacing w:val="17"/>
          <w:szCs w:val="28"/>
        </w:rPr>
        <w:lastRenderedPageBreak/>
        <w:t>一、</w:t>
      </w:r>
      <w:r>
        <w:rPr>
          <w:rFonts w:ascii="思源黑体 Medium" w:eastAsia="思源黑体 Medium" w:hAnsi="思源黑体 Medium" w:cs="思源黑体 Medium"/>
          <w:caps/>
          <w:smallCaps w:val="0"/>
          <w:color w:val="1E7648"/>
          <w:spacing w:val="17"/>
          <w:szCs w:val="28"/>
        </w:rPr>
        <w:t>基本信息</w:t>
      </w:r>
      <w:bookmarkEnd w:id="0"/>
    </w:p>
    <w:tbl>
      <w:tblPr>
        <w:tblpPr w:leftFromText="180" w:rightFromText="180" w:vertAnchor="text" w:horzAnchor="margin" w:tblpXSpec="center" w:tblpY="17"/>
        <w:tblOverlap w:val="neve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454"/>
        <w:gridCol w:w="1871"/>
        <w:gridCol w:w="3612"/>
      </w:tblGrid>
      <w:tr w:rsidR="00B00635" w14:paraId="22172AEA" w14:textId="77777777" w:rsidTr="000E3E65">
        <w:trPr>
          <w:trHeight w:val="417"/>
          <w:jc w:val="center"/>
        </w:trPr>
        <w:tc>
          <w:tcPr>
            <w:tcW w:w="1696" w:type="dxa"/>
            <w:tcBorders>
              <w:top w:val="single" w:sz="4" w:space="0" w:color="1E7648"/>
              <w:left w:val="nil"/>
              <w:bottom w:val="dashSmallGap" w:sz="4" w:space="0" w:color="BEBEBE"/>
              <w:right w:val="dashSmallGap" w:sz="4" w:space="0" w:color="BEBEBE"/>
            </w:tcBorders>
            <w:vAlign w:val="center"/>
          </w:tcPr>
          <w:p w14:paraId="4625432B"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姓名：</w:t>
            </w:r>
          </w:p>
        </w:tc>
        <w:tc>
          <w:tcPr>
            <w:tcW w:w="2454" w:type="dxa"/>
            <w:tcBorders>
              <w:top w:val="single" w:sz="4" w:space="0" w:color="1E7648"/>
              <w:left w:val="dashSmallGap" w:sz="4" w:space="0" w:color="BEBEBE"/>
              <w:bottom w:val="dashSmallGap" w:sz="4" w:space="0" w:color="BEBEBE"/>
              <w:right w:val="dashSmallGap" w:sz="4" w:space="0" w:color="BEBEBE"/>
            </w:tcBorders>
            <w:vAlign w:val="center"/>
          </w:tcPr>
          <w:p w14:paraId="75D9D5E2" w14:textId="04828ED0"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sample.patient_name</w:t>
            </w:r>
            <w:proofErr w:type="spellEnd"/>
            <w:r w:rsidRPr="008D3D34">
              <w:rPr>
                <w:rFonts w:eastAsia="思源黑体 Medium"/>
                <w:spacing w:val="6"/>
              </w:rPr>
              <w:t>}}</w:t>
            </w:r>
          </w:p>
        </w:tc>
        <w:tc>
          <w:tcPr>
            <w:tcW w:w="1871" w:type="dxa"/>
            <w:tcBorders>
              <w:top w:val="single" w:sz="4" w:space="0" w:color="1E7648"/>
              <w:left w:val="dashSmallGap" w:sz="4" w:space="0" w:color="BEBEBE"/>
              <w:bottom w:val="dashSmallGap" w:sz="4" w:space="0" w:color="BEBEBE"/>
              <w:right w:val="dashSmallGap" w:sz="4" w:space="0" w:color="BEBEBE"/>
            </w:tcBorders>
            <w:vAlign w:val="center"/>
          </w:tcPr>
          <w:p w14:paraId="44701C61" w14:textId="77777777" w:rsidR="00B00635" w:rsidRDefault="002059E0">
            <w:pPr>
              <w:tabs>
                <w:tab w:val="left" w:pos="1134"/>
              </w:tabs>
              <w:spacing w:after="0"/>
              <w:jc w:val="left"/>
              <w:rPr>
                <w:rFonts w:eastAsia="思源黑体 Medium"/>
                <w:b/>
                <w:bCs/>
                <w:spacing w:val="6"/>
              </w:rPr>
            </w:pPr>
            <w:r>
              <w:rPr>
                <w:rFonts w:eastAsia="思源黑体 Medium"/>
                <w:b/>
                <w:bCs/>
                <w:spacing w:val="6"/>
              </w:rPr>
              <w:t>性别：</w:t>
            </w:r>
          </w:p>
        </w:tc>
        <w:tc>
          <w:tcPr>
            <w:tcW w:w="3612" w:type="dxa"/>
            <w:tcBorders>
              <w:top w:val="single" w:sz="4" w:space="0" w:color="1E7648"/>
              <w:left w:val="dashSmallGap" w:sz="4" w:space="0" w:color="BEBEBE"/>
              <w:bottom w:val="dashSmallGap" w:sz="4" w:space="0" w:color="BEBEBE"/>
              <w:right w:val="nil"/>
            </w:tcBorders>
            <w:vAlign w:val="center"/>
          </w:tcPr>
          <w:p w14:paraId="49808C16" w14:textId="0A360CA4"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sample.gender</w:t>
            </w:r>
            <w:proofErr w:type="spellEnd"/>
            <w:r w:rsidRPr="008D3D34">
              <w:rPr>
                <w:rFonts w:eastAsia="思源黑体 Medium"/>
                <w:spacing w:val="6"/>
              </w:rPr>
              <w:t>}}</w:t>
            </w:r>
          </w:p>
        </w:tc>
      </w:tr>
      <w:tr w:rsidR="00B00635" w14:paraId="1D912F84"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A24C7BF"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年龄：</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21FFC5DC" w14:textId="42B4CBF3"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sample.age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321C45D7"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病理分子编号：</w:t>
            </w:r>
          </w:p>
        </w:tc>
        <w:tc>
          <w:tcPr>
            <w:tcW w:w="3612" w:type="dxa"/>
            <w:tcBorders>
              <w:top w:val="dashSmallGap" w:sz="4" w:space="0" w:color="BEBEBE"/>
              <w:left w:val="dashSmallGap" w:sz="4" w:space="0" w:color="BEBEBE"/>
              <w:bottom w:val="dashSmallGap" w:sz="4" w:space="0" w:color="BEBEBE"/>
              <w:right w:val="nil"/>
            </w:tcBorders>
            <w:vAlign w:val="center"/>
          </w:tcPr>
          <w:p w14:paraId="625F46A6" w14:textId="03318937"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sample.mol_pathological_id</w:t>
            </w:r>
            <w:proofErr w:type="spellEnd"/>
            <w:r w:rsidRPr="008D3D34">
              <w:rPr>
                <w:rFonts w:eastAsia="思源黑体 Medium"/>
                <w:spacing w:val="6"/>
              </w:rPr>
              <w:t>}}</w:t>
            </w:r>
          </w:p>
        </w:tc>
      </w:tr>
      <w:tr w:rsidR="00252505" w14:paraId="1A939116" w14:textId="77777777" w:rsidTr="000E3E65">
        <w:trPr>
          <w:trHeight w:val="90"/>
          <w:jc w:val="center"/>
        </w:trPr>
        <w:tc>
          <w:tcPr>
            <w:tcW w:w="1696" w:type="dxa"/>
            <w:tcBorders>
              <w:top w:val="dashSmallGap" w:sz="4" w:space="0" w:color="BEBEBE"/>
              <w:left w:val="nil"/>
              <w:bottom w:val="dashSmallGap" w:sz="4" w:space="0" w:color="BEBEBE"/>
              <w:right w:val="dashSmallGap" w:sz="4" w:space="0" w:color="BEBEBE"/>
            </w:tcBorders>
            <w:vAlign w:val="center"/>
          </w:tcPr>
          <w:p w14:paraId="72C9BCE4" w14:textId="77777777"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登记号：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765A1155" w14:textId="5FDC0759" w:rsidR="00252505" w:rsidRDefault="008D3D34" w:rsidP="00252505">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sample.id_number</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0DFC0DB5" w14:textId="4D1B420B"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肿瘤细胞含量</w:t>
            </w:r>
          </w:p>
        </w:tc>
        <w:tc>
          <w:tcPr>
            <w:tcW w:w="3612" w:type="dxa"/>
            <w:tcBorders>
              <w:top w:val="dashSmallGap" w:sz="4" w:space="0" w:color="BEBEBE"/>
              <w:left w:val="dashSmallGap" w:sz="4" w:space="0" w:color="BEBEBE"/>
              <w:bottom w:val="dashSmallGap" w:sz="4" w:space="0" w:color="BEBEBE"/>
              <w:right w:val="nil"/>
            </w:tcBorders>
            <w:vAlign w:val="center"/>
          </w:tcPr>
          <w:p w14:paraId="5F5DAD17" w14:textId="1742D1DB" w:rsidR="00252505" w:rsidRPr="00C91D48" w:rsidRDefault="008D3D34" w:rsidP="00252505">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sample.tumor_content</w:t>
            </w:r>
            <w:proofErr w:type="spellEnd"/>
            <w:r w:rsidRPr="008D3D34">
              <w:rPr>
                <w:rFonts w:eastAsia="思源黑体 Medium"/>
                <w:spacing w:val="6"/>
              </w:rPr>
              <w:t>}}</w:t>
            </w:r>
          </w:p>
        </w:tc>
      </w:tr>
      <w:tr w:rsidR="00B00635" w14:paraId="5004FAB0"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F479F47"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病理号：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4E3F8594" w14:textId="20670926"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sample.original_pathological_id</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CDBFBE0"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送检标本：</w:t>
            </w:r>
          </w:p>
        </w:tc>
        <w:tc>
          <w:tcPr>
            <w:tcW w:w="3612" w:type="dxa"/>
            <w:tcBorders>
              <w:top w:val="dashSmallGap" w:sz="4" w:space="0" w:color="BEBEBE"/>
              <w:left w:val="dashSmallGap" w:sz="4" w:space="0" w:color="BEBEBE"/>
              <w:bottom w:val="dashSmallGap" w:sz="4" w:space="0" w:color="BEBEBE"/>
              <w:right w:val="nil"/>
            </w:tcBorders>
            <w:vAlign w:val="center"/>
          </w:tcPr>
          <w:p w14:paraId="663F8FA1" w14:textId="00ECF502"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sample.sample_type</w:t>
            </w:r>
            <w:proofErr w:type="spellEnd"/>
            <w:r w:rsidRPr="008D3D34">
              <w:rPr>
                <w:rFonts w:eastAsia="思源黑体 Medium"/>
                <w:spacing w:val="6"/>
              </w:rPr>
              <w:t>}}</w:t>
            </w:r>
          </w:p>
        </w:tc>
      </w:tr>
      <w:tr w:rsidR="00B00635" w14:paraId="01D22213"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6A0892A6"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送检科室：</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518F9089" w14:textId="6B2A13B2"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sample.submission_department</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707CE633"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送检医生：</w:t>
            </w:r>
          </w:p>
        </w:tc>
        <w:tc>
          <w:tcPr>
            <w:tcW w:w="3612" w:type="dxa"/>
            <w:tcBorders>
              <w:top w:val="dashSmallGap" w:sz="4" w:space="0" w:color="BEBEBE"/>
              <w:left w:val="dashSmallGap" w:sz="4" w:space="0" w:color="BEBEBE"/>
              <w:bottom w:val="dashSmallGap" w:sz="4" w:space="0" w:color="BEBEBE"/>
              <w:right w:val="nil"/>
            </w:tcBorders>
            <w:vAlign w:val="center"/>
          </w:tcPr>
          <w:p w14:paraId="4492FE5A" w14:textId="7262EB2B"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sample.submission_doctor</w:t>
            </w:r>
            <w:proofErr w:type="spellEnd"/>
            <w:r w:rsidRPr="008D3D34">
              <w:rPr>
                <w:rFonts w:eastAsia="思源黑体 Medium"/>
                <w:spacing w:val="6"/>
              </w:rPr>
              <w:t>}}</w:t>
            </w:r>
          </w:p>
        </w:tc>
      </w:tr>
      <w:tr w:rsidR="00B00635" w14:paraId="14390FAB"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0E658D2"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送检日期：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38144241" w14:textId="1E2474DA"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sample.submission_date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0AE902C"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报告日期：</w:t>
            </w:r>
          </w:p>
        </w:tc>
        <w:tc>
          <w:tcPr>
            <w:tcW w:w="3612" w:type="dxa"/>
            <w:tcBorders>
              <w:top w:val="dashSmallGap" w:sz="4" w:space="0" w:color="BEBEBE"/>
              <w:left w:val="dashSmallGap" w:sz="4" w:space="0" w:color="BEBEBE"/>
              <w:bottom w:val="dashSmallGap" w:sz="4" w:space="0" w:color="BEBEBE"/>
              <w:right w:val="nil"/>
            </w:tcBorders>
            <w:vAlign w:val="center"/>
          </w:tcPr>
          <w:p w14:paraId="5CAE2E0D" w14:textId="1793BBB8"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sample.report_date|replace</w:t>
            </w:r>
            <w:proofErr w:type="spellEnd"/>
            <w:r w:rsidRPr="008D3D34">
              <w:rPr>
                <w:rFonts w:eastAsia="思源黑体 Medium"/>
                <w:spacing w:val="6"/>
              </w:rPr>
              <w:t>(“-0“,”/”)|replace(“-“,”/”)}}</w:t>
            </w:r>
          </w:p>
        </w:tc>
      </w:tr>
      <w:tr w:rsidR="00252505" w14:paraId="62088ADB" w14:textId="77777777" w:rsidTr="000E3E65">
        <w:trPr>
          <w:trHeight w:val="90"/>
          <w:jc w:val="center"/>
        </w:trPr>
        <w:tc>
          <w:tcPr>
            <w:tcW w:w="1696" w:type="dxa"/>
            <w:tcBorders>
              <w:top w:val="dashSmallGap" w:sz="4" w:space="0" w:color="BEBEBE"/>
              <w:left w:val="nil"/>
              <w:bottom w:val="single" w:sz="4" w:space="0" w:color="1E7648"/>
              <w:right w:val="dashSmallGap" w:sz="4" w:space="0" w:color="BEBEBE"/>
            </w:tcBorders>
            <w:vAlign w:val="center"/>
          </w:tcPr>
          <w:p w14:paraId="5660CF12" w14:textId="17E5A4A5"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样本来源：</w:t>
            </w:r>
          </w:p>
        </w:tc>
        <w:tc>
          <w:tcPr>
            <w:tcW w:w="2454" w:type="dxa"/>
            <w:tcBorders>
              <w:top w:val="dashSmallGap" w:sz="4" w:space="0" w:color="BEBEBE"/>
              <w:left w:val="dashSmallGap" w:sz="4" w:space="0" w:color="BEBEBE"/>
              <w:bottom w:val="single" w:sz="4" w:space="0" w:color="1E7648"/>
              <w:right w:val="dashSmallGap" w:sz="4" w:space="0" w:color="BEBEBE"/>
            </w:tcBorders>
            <w:vAlign w:val="center"/>
          </w:tcPr>
          <w:p w14:paraId="040F7415"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sample.origin_company</w:t>
            </w:r>
            <w:proofErr w:type="spellEnd"/>
            <w:r w:rsidRPr="008D3D34">
              <w:rPr>
                <w:rFonts w:eastAsia="思源黑体 Medium"/>
                <w:spacing w:val="6"/>
              </w:rPr>
              <w:t xml:space="preserve"> == “</w:t>
            </w:r>
            <w:r w:rsidRPr="008D3D34">
              <w:rPr>
                <w:rFonts w:eastAsia="思源黑体 Medium"/>
                <w:spacing w:val="6"/>
              </w:rPr>
              <w:t>四川大学华西医院</w:t>
            </w:r>
            <w:r w:rsidRPr="008D3D34">
              <w:rPr>
                <w:rFonts w:eastAsia="思源黑体 Medium"/>
                <w:spacing w:val="6"/>
              </w:rPr>
              <w:t>”%}</w:t>
            </w:r>
          </w:p>
          <w:p w14:paraId="5FE4EC9E"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hint="eastAsia"/>
                <w:spacing w:val="6"/>
              </w:rPr>
              <w:t>本院</w:t>
            </w:r>
          </w:p>
          <w:p w14:paraId="6C5662EE"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{%p else%}</w:t>
            </w:r>
          </w:p>
          <w:p w14:paraId="491E3620"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sample.origin_company</w:t>
            </w:r>
            <w:proofErr w:type="spellEnd"/>
            <w:r w:rsidRPr="008D3D34">
              <w:rPr>
                <w:rFonts w:eastAsia="思源黑体 Medium"/>
                <w:spacing w:val="6"/>
              </w:rPr>
              <w:t>}}</w:t>
            </w:r>
          </w:p>
          <w:p w14:paraId="226DEFA4" w14:textId="270F5898" w:rsidR="00A91994" w:rsidRPr="00A9199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{%p endif%}</w:t>
            </w:r>
          </w:p>
        </w:tc>
        <w:tc>
          <w:tcPr>
            <w:tcW w:w="1871" w:type="dxa"/>
            <w:tcBorders>
              <w:top w:val="dashSmallGap" w:sz="4" w:space="0" w:color="BEBEBE"/>
              <w:left w:val="dashSmallGap" w:sz="4" w:space="0" w:color="BEBEBE"/>
              <w:bottom w:val="single" w:sz="4" w:space="0" w:color="1E7648"/>
              <w:right w:val="dashSmallGap" w:sz="4" w:space="0" w:color="BEBEBE"/>
            </w:tcBorders>
            <w:vAlign w:val="center"/>
          </w:tcPr>
          <w:p w14:paraId="558D8D8F" w14:textId="62B58369"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综合质控：</w:t>
            </w:r>
          </w:p>
        </w:tc>
        <w:tc>
          <w:tcPr>
            <w:tcW w:w="3612" w:type="dxa"/>
            <w:tcBorders>
              <w:top w:val="dashSmallGap" w:sz="4" w:space="0" w:color="BEBEBE"/>
              <w:left w:val="dashSmallGap" w:sz="4" w:space="0" w:color="BEBEBE"/>
              <w:bottom w:val="single" w:sz="4" w:space="0" w:color="1E7648"/>
              <w:right w:val="nil"/>
            </w:tcBorders>
            <w:vAlign w:val="center"/>
          </w:tcPr>
          <w:p w14:paraId="7BCCB28A"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qc.dna_data_qc.cleandata_q30_num &gt;=0.75 and </w:t>
            </w:r>
            <w:proofErr w:type="spellStart"/>
            <w:r w:rsidRPr="008D3D34">
              <w:rPr>
                <w:rFonts w:eastAsia="思源黑体 Medium"/>
                <w:spacing w:val="6"/>
              </w:rPr>
              <w:t>qc.dna_data_qc.brca_cover_ratio_num</w:t>
            </w:r>
            <w:proofErr w:type="spellEnd"/>
            <w:r w:rsidRPr="008D3D34">
              <w:rPr>
                <w:rFonts w:eastAsia="思源黑体 Medium"/>
                <w:spacing w:val="6"/>
              </w:rPr>
              <w:t xml:space="preserve"> &gt;=0.95 and </w:t>
            </w:r>
            <w:proofErr w:type="spellStart"/>
            <w:r w:rsidRPr="008D3D34">
              <w:rPr>
                <w:rFonts w:eastAsia="思源黑体 Medium"/>
                <w:spacing w:val="6"/>
              </w:rPr>
              <w:t>qc.dna_data_qc.cover_ratio_num</w:t>
            </w:r>
            <w:proofErr w:type="spellEnd"/>
            <w:r w:rsidRPr="008D3D34">
              <w:rPr>
                <w:rFonts w:eastAsia="思源黑体 Medium"/>
                <w:spacing w:val="6"/>
              </w:rPr>
              <w:t xml:space="preserve"> &gt;=0.95 and </w:t>
            </w:r>
            <w:proofErr w:type="spellStart"/>
            <w:r w:rsidRPr="008D3D34">
              <w:rPr>
                <w:rFonts w:eastAsia="思源黑体 Medium"/>
                <w:spacing w:val="6"/>
              </w:rPr>
              <w:t>qc.dna_data_qc.baf_noise_num</w:t>
            </w:r>
            <w:proofErr w:type="spellEnd"/>
            <w:r w:rsidRPr="008D3D34">
              <w:rPr>
                <w:rFonts w:eastAsia="思源黑体 Medium"/>
                <w:spacing w:val="6"/>
              </w:rPr>
              <w:t xml:space="preserve"> &lt;=0.05 and </w:t>
            </w:r>
            <w:proofErr w:type="spellStart"/>
            <w:r w:rsidRPr="008D3D34">
              <w:rPr>
                <w:rFonts w:eastAsia="思源黑体 Medium"/>
                <w:spacing w:val="6"/>
              </w:rPr>
              <w:t>qc.dna_data_qc.depth_noise_num</w:t>
            </w:r>
            <w:proofErr w:type="spellEnd"/>
            <w:r w:rsidRPr="008D3D34">
              <w:rPr>
                <w:rFonts w:eastAsia="思源黑体 Medium"/>
                <w:spacing w:val="6"/>
              </w:rPr>
              <w:t xml:space="preserve"> &lt;=0.35%}</w:t>
            </w:r>
          </w:p>
          <w:p w14:paraId="76EA5D0D"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sample.tumor_content</w:t>
            </w:r>
            <w:proofErr w:type="spellEnd"/>
            <w:r w:rsidRPr="008D3D34">
              <w:rPr>
                <w:rFonts w:eastAsia="思源黑体 Medium"/>
                <w:spacing w:val="6"/>
              </w:rPr>
              <w:t>%}</w:t>
            </w:r>
          </w:p>
          <w:p w14:paraId="1800C4E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lib_quality_control.lib_dna_qc.dna_qty</w:t>
            </w:r>
            <w:proofErr w:type="spellEnd"/>
            <w:r w:rsidRPr="008D3D34">
              <w:rPr>
                <w:rFonts w:eastAsia="思源黑体 Medium"/>
                <w:spacing w:val="6"/>
              </w:rPr>
              <w:t>%}</w:t>
            </w:r>
          </w:p>
          <w:p w14:paraId="708F355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lib_quality_control.lib_dna_qc.library_concn</w:t>
            </w:r>
            <w:proofErr w:type="spellEnd"/>
            <w:r w:rsidRPr="008D3D34">
              <w:rPr>
                <w:rFonts w:eastAsia="思源黑体 Medium"/>
                <w:spacing w:val="6"/>
              </w:rPr>
              <w:t xml:space="preserve"> %}</w:t>
            </w:r>
          </w:p>
          <w:p w14:paraId="40FD95B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|replace(“%”,””)|float &gt;=30 and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 and </w:t>
            </w:r>
            <w:proofErr w:type="spellStart"/>
            <w:r w:rsidRPr="008D3D34">
              <w:rPr>
                <w:rFonts w:eastAsia="思源黑体 Medium"/>
                <w:spacing w:val="6"/>
              </w:rPr>
              <w:t>lib_quality_control.lib_dna_qc.library_concn|float</w:t>
            </w:r>
            <w:proofErr w:type="spellEnd"/>
            <w:r w:rsidRPr="008D3D34">
              <w:rPr>
                <w:rFonts w:eastAsia="思源黑体 Medium"/>
                <w:spacing w:val="6"/>
              </w:rPr>
              <w:t xml:space="preserve"> &gt;= 20%}</w:t>
            </w:r>
            <w:r w:rsidRPr="008D3D34">
              <w:rPr>
                <w:rFonts w:eastAsia="思源黑体 Medium"/>
                <w:spacing w:val="6"/>
              </w:rPr>
              <w:t>合格</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5B65119A"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4F611A69"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|replace(“%”,””)|float &gt;=30 and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w:t>
            </w:r>
            <w:r w:rsidRPr="008D3D34">
              <w:rPr>
                <w:rFonts w:eastAsia="思源黑体 Medium"/>
                <w:spacing w:val="6"/>
              </w:rPr>
              <w:t>合格（质控项有缺失，请补齐数据后自行评估）</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5B3F0356"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1B6FE83D"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2F2D388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lib_quality_control.lib_dna_qc.library_concn</w:t>
            </w:r>
            <w:proofErr w:type="spellEnd"/>
            <w:r w:rsidRPr="008D3D34">
              <w:rPr>
                <w:rFonts w:eastAsia="思源黑体 Medium"/>
                <w:spacing w:val="6"/>
              </w:rPr>
              <w:t xml:space="preserve"> %}</w:t>
            </w:r>
          </w:p>
          <w:p w14:paraId="74DDD6F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|replace(“%”,””)|float &gt;=30 and </w:t>
            </w:r>
            <w:proofErr w:type="spellStart"/>
            <w:r w:rsidRPr="008D3D34">
              <w:rPr>
                <w:rFonts w:eastAsia="思源黑体 Medium"/>
                <w:spacing w:val="6"/>
              </w:rPr>
              <w:lastRenderedPageBreak/>
              <w:t>lib_quality_control.lib_dna_qc.library_concn|float</w:t>
            </w:r>
            <w:proofErr w:type="spellEnd"/>
            <w:r w:rsidRPr="008D3D34">
              <w:rPr>
                <w:rFonts w:eastAsia="思源黑体 Medium"/>
                <w:spacing w:val="6"/>
              </w:rPr>
              <w:t xml:space="preserve"> &gt;= 20%}</w:t>
            </w:r>
            <w:r w:rsidRPr="008D3D34">
              <w:rPr>
                <w:rFonts w:eastAsia="思源黑体 Medium"/>
                <w:spacing w:val="6"/>
              </w:rPr>
              <w:t>合格（质控项有缺失，请补齐数据后自行评估）</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7D8C0E8D"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0117352E"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|replace(“%”,””)|float &gt;=30%}</w:t>
            </w:r>
            <w:r w:rsidRPr="008D3D34">
              <w:rPr>
                <w:rFonts w:eastAsia="思源黑体 Medium"/>
                <w:spacing w:val="6"/>
              </w:rPr>
              <w:t>合格（质控项有缺失，请补齐数据后自行评估）</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725FE639"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6410019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551A881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75E328E6"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lib_quality_control.lib_dna_qc.dna_qty</w:t>
            </w:r>
            <w:proofErr w:type="spellEnd"/>
            <w:r w:rsidRPr="008D3D34">
              <w:rPr>
                <w:rFonts w:eastAsia="思源黑体 Medium"/>
                <w:spacing w:val="6"/>
              </w:rPr>
              <w:t>%}</w:t>
            </w:r>
          </w:p>
          <w:p w14:paraId="26A50441"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lib_quality_control.lib_dna_qc.library_concn</w:t>
            </w:r>
            <w:proofErr w:type="spellEnd"/>
            <w:r w:rsidRPr="008D3D34">
              <w:rPr>
                <w:rFonts w:eastAsia="思源黑体 Medium"/>
                <w:spacing w:val="6"/>
              </w:rPr>
              <w:t xml:space="preserve"> %}</w:t>
            </w:r>
          </w:p>
          <w:p w14:paraId="23A0FF77"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 and </w:t>
            </w:r>
            <w:proofErr w:type="spellStart"/>
            <w:r w:rsidRPr="008D3D34">
              <w:rPr>
                <w:rFonts w:eastAsia="思源黑体 Medium"/>
                <w:spacing w:val="6"/>
              </w:rPr>
              <w:t>lib_quality_control.lib_dna_qc.library_concn|float</w:t>
            </w:r>
            <w:proofErr w:type="spellEnd"/>
            <w:r w:rsidRPr="008D3D34">
              <w:rPr>
                <w:rFonts w:eastAsia="思源黑体 Medium"/>
                <w:spacing w:val="6"/>
              </w:rPr>
              <w:t xml:space="preserve"> &gt;= 20%}</w:t>
            </w:r>
          </w:p>
          <w:p w14:paraId="72754780"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w:t>
            </w:r>
          </w:p>
          <w:p w14:paraId="1845007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2A2EF480"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6666993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09115842"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79739E0F"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w:t>
            </w:r>
          </w:p>
          <w:p w14:paraId="6383AD98"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合格（质控项有缺失，请补齐数据后自行评估）</w:t>
            </w:r>
          </w:p>
          <w:p w14:paraId="4DA77BB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2D41A047"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49AE8F3F"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48BA3A5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2B5D8010"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3D06B8D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lib_quality_control.lib_dna_qc.library_concn</w:t>
            </w:r>
            <w:proofErr w:type="spellEnd"/>
            <w:r w:rsidRPr="008D3D34">
              <w:rPr>
                <w:rFonts w:eastAsia="思源黑体 Medium"/>
                <w:spacing w:val="6"/>
              </w:rPr>
              <w:t xml:space="preserve"> %}</w:t>
            </w:r>
          </w:p>
          <w:p w14:paraId="45EDA71C"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lib_quality_control.lib_dna_qc.library_concn|float</w:t>
            </w:r>
            <w:proofErr w:type="spellEnd"/>
            <w:r w:rsidRPr="008D3D34">
              <w:rPr>
                <w:rFonts w:eastAsia="思源黑体 Medium"/>
                <w:spacing w:val="6"/>
              </w:rPr>
              <w:t xml:space="preserve"> &gt;= 20%}</w:t>
            </w:r>
          </w:p>
          <w:p w14:paraId="4930ADF2"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合格（质控项有缺失，请补齐数据后自行评估）</w:t>
            </w:r>
          </w:p>
          <w:p w14:paraId="6B8DEF68"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3F266876"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3F823E20"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02962181"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548FF71A"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合格（质控项有缺失，请补齐数据后自行评估）</w:t>
            </w:r>
          </w:p>
          <w:p w14:paraId="320784DA"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658078F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0CAD401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6D7FD00C"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lastRenderedPageBreak/>
              <w:t>{%p else%}</w:t>
            </w:r>
          </w:p>
          <w:p w14:paraId="5B5D5092"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2EB5EC73" w14:textId="25E8E6C1" w:rsidR="00DB7C0D" w:rsidRPr="00DB7C0D" w:rsidRDefault="008D3D34" w:rsidP="008D3D34">
            <w:pPr>
              <w:spacing w:after="0" w:line="240" w:lineRule="exact"/>
              <w:jc w:val="left"/>
              <w:rPr>
                <w:rFonts w:eastAsia="思源黑体 Medium"/>
                <w:spacing w:val="6"/>
              </w:rPr>
            </w:pPr>
            <w:r w:rsidRPr="008D3D34">
              <w:rPr>
                <w:rFonts w:eastAsia="思源黑体 Medium"/>
                <w:spacing w:val="6"/>
              </w:rPr>
              <w:t>{%p endif%}</w:t>
            </w:r>
          </w:p>
        </w:tc>
      </w:tr>
      <w:tr w:rsidR="00B00635" w14:paraId="7F4D5D6A" w14:textId="77777777" w:rsidTr="000E3E65">
        <w:trPr>
          <w:trHeight w:val="417"/>
          <w:jc w:val="center"/>
        </w:trPr>
        <w:tc>
          <w:tcPr>
            <w:tcW w:w="1696" w:type="dxa"/>
            <w:tcBorders>
              <w:top w:val="single" w:sz="4" w:space="0" w:color="1E7648"/>
              <w:left w:val="nil"/>
              <w:bottom w:val="single" w:sz="4" w:space="0" w:color="1E7648"/>
              <w:right w:val="dashSmallGap" w:sz="4" w:space="0" w:color="BEBEBE"/>
            </w:tcBorders>
            <w:vAlign w:val="center"/>
          </w:tcPr>
          <w:p w14:paraId="6FEA5004"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lastRenderedPageBreak/>
              <w:t>检测方法</w:t>
            </w:r>
          </w:p>
        </w:tc>
        <w:tc>
          <w:tcPr>
            <w:tcW w:w="7937" w:type="dxa"/>
            <w:gridSpan w:val="3"/>
            <w:tcBorders>
              <w:top w:val="single" w:sz="4" w:space="0" w:color="1E7648"/>
              <w:left w:val="dashSmallGap" w:sz="4" w:space="0" w:color="BEBEBE"/>
              <w:bottom w:val="single" w:sz="4" w:space="0" w:color="1E7648"/>
              <w:right w:val="nil"/>
            </w:tcBorders>
            <w:vAlign w:val="center"/>
          </w:tcPr>
          <w:p w14:paraId="024FA9CA" w14:textId="77777777" w:rsidR="00B00635" w:rsidRDefault="002059E0">
            <w:pPr>
              <w:tabs>
                <w:tab w:val="left" w:pos="1134"/>
                <w:tab w:val="center" w:pos="1506"/>
              </w:tabs>
              <w:spacing w:after="0"/>
              <w:rPr>
                <w:rFonts w:eastAsia="思源黑体 Medium"/>
                <w:spacing w:val="6"/>
              </w:rPr>
            </w:pPr>
            <w:r>
              <w:rPr>
                <w:rFonts w:eastAsia="思源黑体 Medium"/>
                <w:spacing w:val="6"/>
              </w:rPr>
              <w:t>基于</w:t>
            </w:r>
            <w:r>
              <w:rPr>
                <w:rFonts w:eastAsia="思源黑体 Medium" w:hint="eastAsia"/>
                <w:spacing w:val="6"/>
              </w:rPr>
              <w:t>扩增子建库的</w:t>
            </w:r>
            <w:r>
              <w:rPr>
                <w:rFonts w:eastAsia="思源黑体 Medium"/>
                <w:spacing w:val="6"/>
              </w:rPr>
              <w:t>高通量测序</w:t>
            </w:r>
            <w:r>
              <w:rPr>
                <w:rFonts w:eastAsia="思源黑体 Medium"/>
                <w:spacing w:val="6"/>
              </w:rPr>
              <w:t>(NGS)</w:t>
            </w:r>
            <w:r>
              <w:rPr>
                <w:rFonts w:eastAsia="思源黑体 Medium"/>
                <w:spacing w:val="6"/>
              </w:rPr>
              <w:t>技术，</w:t>
            </w:r>
            <w:r>
              <w:rPr>
                <w:rFonts w:eastAsia="思源黑体 Medium" w:hint="eastAsia"/>
                <w:spacing w:val="6"/>
              </w:rPr>
              <w:t>ADXHS-tHRD-Complete_v1.4.1</w:t>
            </w:r>
            <w:r>
              <w:rPr>
                <w:rFonts w:eastAsia="思源黑体 Medium"/>
                <w:spacing w:val="6"/>
              </w:rPr>
              <w:t>分析流程，检测覆盖</w:t>
            </w:r>
            <w:r>
              <w:rPr>
                <w:rFonts w:eastAsia="思源黑体 Medium" w:hint="eastAsia"/>
                <w:spacing w:val="6"/>
              </w:rPr>
              <w:t>20</w:t>
            </w:r>
            <w:r>
              <w:rPr>
                <w:rFonts w:eastAsia="思源黑体 Medium"/>
                <w:spacing w:val="6"/>
              </w:rPr>
              <w:t>个基因的</w:t>
            </w:r>
            <w:r>
              <w:rPr>
                <w:rFonts w:eastAsia="思源黑体 Medium" w:hint="eastAsia"/>
                <w:spacing w:val="6"/>
              </w:rPr>
              <w:t>编码区和外显子</w:t>
            </w:r>
            <w:r>
              <w:rPr>
                <w:rFonts w:eastAsia="思源黑体 Medium" w:hint="eastAsia"/>
                <w:spacing w:val="6"/>
              </w:rPr>
              <w:t>-</w:t>
            </w:r>
            <w:r>
              <w:rPr>
                <w:rFonts w:eastAsia="思源黑体 Medium" w:hint="eastAsia"/>
                <w:spacing w:val="6"/>
              </w:rPr>
              <w:t>内含子连接区以及基于分布在人类基因组上的</w:t>
            </w:r>
            <w:r>
              <w:rPr>
                <w:rFonts w:eastAsia="思源黑体 Medium" w:hint="eastAsia"/>
                <w:spacing w:val="6"/>
              </w:rPr>
              <w:t>SNP</w:t>
            </w:r>
            <w:r>
              <w:rPr>
                <w:rFonts w:eastAsia="思源黑体 Medium" w:hint="eastAsia"/>
                <w:spacing w:val="6"/>
              </w:rPr>
              <w:t>位点评估人类基因组同源重组修复缺陷状态。检测结果包含同源重组缺陷状态与覆盖范围内的点突变、小片段插入缺失突变。本产品可为患者使用</w:t>
            </w:r>
            <w:r>
              <w:rPr>
                <w:rFonts w:eastAsia="思源黑体 Medium" w:hint="eastAsia"/>
                <w:spacing w:val="6"/>
              </w:rPr>
              <w:t>PARP</w:t>
            </w:r>
            <w:r>
              <w:rPr>
                <w:rFonts w:eastAsia="思源黑体 Medium" w:hint="eastAsia"/>
                <w:spacing w:val="6"/>
              </w:rPr>
              <w:t>抑制剂和其他相关药物提供指导建议。</w:t>
            </w:r>
          </w:p>
        </w:tc>
      </w:tr>
    </w:tbl>
    <w:p w14:paraId="004FCC82" w14:textId="77777777" w:rsidR="00B00635" w:rsidRDefault="00B00635">
      <w:pPr>
        <w:rPr>
          <w:lang w:val="en-CA"/>
        </w:rPr>
      </w:pPr>
    </w:p>
    <w:p w14:paraId="4B2D9A4C" w14:textId="77777777" w:rsidR="00B00635" w:rsidRDefault="002059E0">
      <w:pPr>
        <w:pStyle w:val="af9"/>
        <w:outlineLvl w:val="0"/>
        <w:rPr>
          <w:rFonts w:ascii="思源黑体 Medium" w:eastAsia="思源黑体 Medium" w:hAnsi="思源黑体 Medium" w:cs="思源黑体 Medium"/>
          <w:caps/>
          <w:color w:val="1E7648"/>
          <w:spacing w:val="17"/>
          <w:szCs w:val="28"/>
        </w:rPr>
      </w:pPr>
      <w:bookmarkStart w:id="2" w:name="_Toc201670225"/>
      <w:r>
        <w:rPr>
          <w:rFonts w:ascii="思源黑体 Medium" w:eastAsia="思源黑体 Medium" w:hAnsi="思源黑体 Medium" w:cs="思源黑体 Medium" w:hint="eastAsia"/>
          <w:caps/>
          <w:color w:val="1E7648"/>
          <w:spacing w:val="17"/>
          <w:szCs w:val="28"/>
        </w:rPr>
        <w:t>二、检测小结</w:t>
      </w:r>
      <w:bookmarkEnd w:id="2"/>
    </w:p>
    <w:tbl>
      <w:tblPr>
        <w:tblW w:w="5000" w:type="pct"/>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948"/>
        <w:gridCol w:w="6691"/>
      </w:tblGrid>
      <w:tr w:rsidR="00B00635" w14:paraId="21C79D99" w14:textId="77777777">
        <w:trPr>
          <w:trHeight w:val="420"/>
          <w:tblHeader/>
        </w:trPr>
        <w:tc>
          <w:tcPr>
            <w:tcW w:w="1529" w:type="pct"/>
            <w:tcBorders>
              <w:right w:val="dashSmallGap" w:sz="4" w:space="0" w:color="BEBEBE"/>
            </w:tcBorders>
            <w:shd w:val="clear" w:color="auto" w:fill="1E7648"/>
            <w:vAlign w:val="center"/>
          </w:tcPr>
          <w:p w14:paraId="4E8DD30C"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hint="eastAsia"/>
                <w:b/>
                <w:bCs/>
                <w:color w:val="FFFFFF"/>
                <w:spacing w:val="6"/>
              </w:rPr>
              <w:t>项目分类</w:t>
            </w:r>
          </w:p>
        </w:tc>
        <w:tc>
          <w:tcPr>
            <w:tcW w:w="3471" w:type="pct"/>
            <w:tcBorders>
              <w:left w:val="dashSmallGap" w:sz="4" w:space="0" w:color="BEBEBE"/>
            </w:tcBorders>
            <w:shd w:val="clear" w:color="auto" w:fill="1E7648"/>
            <w:tcMar>
              <w:top w:w="0" w:type="dxa"/>
              <w:left w:w="57" w:type="dxa"/>
              <w:bottom w:w="0" w:type="dxa"/>
              <w:right w:w="57" w:type="dxa"/>
            </w:tcMar>
            <w:vAlign w:val="center"/>
          </w:tcPr>
          <w:p w14:paraId="22AD346E"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b/>
                <w:bCs/>
                <w:color w:val="FFFFFF"/>
                <w:spacing w:val="6"/>
              </w:rPr>
              <w:t>检测结果</w:t>
            </w:r>
          </w:p>
        </w:tc>
      </w:tr>
      <w:tr w:rsidR="00B00635" w14:paraId="7F472173" w14:textId="77777777">
        <w:trPr>
          <w:trHeight w:val="420"/>
        </w:trPr>
        <w:tc>
          <w:tcPr>
            <w:tcW w:w="1529" w:type="pct"/>
            <w:tcBorders>
              <w:bottom w:val="dashSmallGap" w:sz="4" w:space="0" w:color="BEBEBE"/>
              <w:right w:val="dashSmallGap" w:sz="4" w:space="0" w:color="BEBEBE"/>
            </w:tcBorders>
            <w:vAlign w:val="center"/>
          </w:tcPr>
          <w:p w14:paraId="30E95788"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同源重组缺陷（</w:t>
            </w:r>
            <w:r>
              <w:rPr>
                <w:rFonts w:eastAsia="思源黑体 Medium" w:hint="eastAsia"/>
                <w:b/>
                <w:bCs/>
                <w:spacing w:val="6"/>
              </w:rPr>
              <w:t>HRD</w:t>
            </w:r>
            <w:r>
              <w:rPr>
                <w:rFonts w:eastAsia="思源黑体 Medium" w:hint="eastAsia"/>
                <w:b/>
                <w:bCs/>
                <w:spacing w:val="6"/>
              </w:rPr>
              <w:t>）状态</w:t>
            </w:r>
          </w:p>
        </w:tc>
        <w:tc>
          <w:tcPr>
            <w:tcW w:w="3471" w:type="pct"/>
            <w:tcBorders>
              <w:left w:val="dashSmallGap" w:sz="4" w:space="0" w:color="BEBEBE"/>
              <w:bottom w:val="dashSmallGap" w:sz="4" w:space="0" w:color="BEBEBE"/>
            </w:tcBorders>
            <w:tcMar>
              <w:top w:w="0" w:type="dxa"/>
              <w:left w:w="57" w:type="dxa"/>
              <w:bottom w:w="0" w:type="dxa"/>
              <w:right w:w="57" w:type="dxa"/>
            </w:tcMar>
            <w:vAlign w:val="center"/>
          </w:tcPr>
          <w:p w14:paraId="3CA69AB0" w14:textId="3DE4504D" w:rsidR="00784D07" w:rsidRDefault="0095113A">
            <w:pPr>
              <w:tabs>
                <w:tab w:val="left" w:pos="1134"/>
                <w:tab w:val="center" w:pos="1506"/>
              </w:tabs>
              <w:spacing w:after="0"/>
              <w:jc w:val="left"/>
              <w:rPr>
                <w:rFonts w:eastAsia="思源黑体 Medium"/>
                <w:spacing w:val="6"/>
              </w:rPr>
            </w:pPr>
            <w:r w:rsidRPr="0095113A">
              <w:rPr>
                <w:rFonts w:eastAsia="思源黑体 Medium"/>
                <w:spacing w:val="6"/>
              </w:rPr>
              <w:t xml:space="preserve">{%if </w:t>
            </w:r>
            <w:proofErr w:type="spellStart"/>
            <w:r w:rsidRPr="0095113A">
              <w:rPr>
                <w:rFonts w:eastAsia="思源黑体 Medium"/>
                <w:spacing w:val="6"/>
              </w:rPr>
              <w:t>var.gss.gss.var_id</w:t>
            </w:r>
            <w:proofErr w:type="spellEnd"/>
            <w:r w:rsidRPr="0095113A">
              <w:rPr>
                <w:rFonts w:eastAsia="思源黑体 Medium"/>
                <w:spacing w:val="6"/>
              </w:rPr>
              <w:t xml:space="preserve"> ==”HRD+”%}</w:t>
            </w:r>
            <w:r w:rsidRPr="0095113A">
              <w:rPr>
                <w:rFonts w:eastAsia="思源黑体 Medium"/>
                <w:spacing w:val="6"/>
              </w:rPr>
              <w:t>阳性</w:t>
            </w:r>
            <w:r w:rsidRPr="0095113A">
              <w:rPr>
                <w:rFonts w:eastAsia="思源黑体 Medium"/>
                <w:spacing w:val="6"/>
              </w:rPr>
              <w:t>{%else%}</w:t>
            </w:r>
            <w:r w:rsidRPr="0095113A">
              <w:rPr>
                <w:rFonts w:eastAsia="思源黑体 Medium"/>
                <w:spacing w:val="6"/>
              </w:rPr>
              <w:t>阴性</w:t>
            </w:r>
            <w:r w:rsidRPr="0095113A">
              <w:rPr>
                <w:rFonts w:eastAsia="思源黑体 Medium"/>
                <w:spacing w:val="6"/>
              </w:rPr>
              <w:t>{%endif%}</w:t>
            </w:r>
            <w:r w:rsidR="000E3E65">
              <w:rPr>
                <w:rFonts w:eastAsia="思源黑体 Medium" w:hint="eastAsia"/>
                <w:spacing w:val="6"/>
              </w:rPr>
              <w:t>：</w:t>
            </w:r>
          </w:p>
          <w:p w14:paraId="4F1E88C8" w14:textId="52D48C16" w:rsidR="00784D07" w:rsidRPr="008D456A" w:rsidRDefault="002059E0" w:rsidP="00971F1D">
            <w:pPr>
              <w:tabs>
                <w:tab w:val="left" w:pos="1134"/>
                <w:tab w:val="center" w:pos="1506"/>
              </w:tabs>
              <w:spacing w:after="0"/>
              <w:ind w:firstLineChars="200" w:firstLine="424"/>
              <w:jc w:val="left"/>
              <w:rPr>
                <w:rFonts w:eastAsia="思源黑体 Medium"/>
                <w:spacing w:val="6"/>
              </w:rPr>
            </w:pPr>
            <w:r w:rsidRPr="008D456A">
              <w:rPr>
                <w:rFonts w:eastAsia="思源黑体 Medium" w:hint="eastAsia"/>
                <w:spacing w:val="6"/>
              </w:rPr>
              <w:t>BRCA</w:t>
            </w:r>
            <w:r w:rsidRPr="008D456A">
              <w:rPr>
                <w:rFonts w:eastAsia="思源黑体 Medium" w:hint="eastAsia"/>
                <w:spacing w:val="6"/>
              </w:rPr>
              <w:t>突变：</w:t>
            </w:r>
            <w:r w:rsidR="0095113A" w:rsidRPr="0095113A">
              <w:rPr>
                <w:rFonts w:eastAsia="思源黑体 Medium"/>
                <w:spacing w:val="6"/>
              </w:rPr>
              <w:t>{%if var.ec_type.BRCA1_level12+var.ec_type.BRCA2_level12%}</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 endif%}</w:t>
            </w:r>
          </w:p>
          <w:p w14:paraId="26EDB241" w14:textId="20CD56F5" w:rsidR="00B00635" w:rsidRPr="00C1354A" w:rsidRDefault="002059E0" w:rsidP="008D456A">
            <w:pPr>
              <w:tabs>
                <w:tab w:val="left" w:pos="1134"/>
                <w:tab w:val="center" w:pos="1506"/>
              </w:tabs>
              <w:spacing w:after="0"/>
              <w:ind w:firstLineChars="200" w:firstLine="424"/>
              <w:jc w:val="left"/>
              <w:rPr>
                <w:rFonts w:eastAsia="思源黑体 Medium"/>
                <w:spacing w:val="6"/>
              </w:rPr>
            </w:pPr>
            <w:r w:rsidRPr="00C1354A">
              <w:rPr>
                <w:rFonts w:eastAsia="思源黑体 Medium" w:hint="eastAsia"/>
                <w:spacing w:val="6"/>
              </w:rPr>
              <w:t>基因组瘢痕</w:t>
            </w:r>
            <w:r w:rsidR="00B96E09">
              <w:rPr>
                <w:rFonts w:eastAsia="思源黑体 Medium" w:hint="eastAsia"/>
                <w:spacing w:val="6"/>
              </w:rPr>
              <w:t>结果：</w:t>
            </w:r>
            <w:r w:rsidR="0095113A" w:rsidRPr="0095113A">
              <w:rPr>
                <w:rFonts w:eastAsia="思源黑体 Medium"/>
                <w:spacing w:val="6"/>
              </w:rPr>
              <w:t xml:space="preserve">{%if </w:t>
            </w:r>
            <w:proofErr w:type="spellStart"/>
            <w:r w:rsidR="0095113A" w:rsidRPr="0095113A">
              <w:rPr>
                <w:rFonts w:eastAsia="思源黑体 Medium"/>
                <w:spacing w:val="6"/>
              </w:rPr>
              <w:t>var.gss.gss.gsscore|float</w:t>
            </w:r>
            <w:proofErr w:type="spellEnd"/>
            <w:r w:rsidR="0095113A" w:rsidRPr="0095113A">
              <w:rPr>
                <w:rFonts w:eastAsia="思源黑体 Medium"/>
                <w:spacing w:val="6"/>
              </w:rPr>
              <w:t xml:space="preserve"> &gt;= 45%}</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{%endif%}</w:t>
            </w:r>
            <w:r w:rsidR="00B96E09">
              <w:rPr>
                <w:rFonts w:eastAsia="思源黑体 Medium" w:hint="eastAsia"/>
                <w:spacing w:val="6"/>
              </w:rPr>
              <w:t>，</w:t>
            </w:r>
            <w:r w:rsidRPr="00C1354A">
              <w:rPr>
                <w:rFonts w:eastAsia="思源黑体 Medium" w:hint="eastAsia"/>
                <w:spacing w:val="6"/>
              </w:rPr>
              <w:t>得分（</w:t>
            </w:r>
            <w:r w:rsidR="0095113A" w:rsidRPr="0095113A">
              <w:rPr>
                <w:rFonts w:eastAsia="思源黑体 Medium"/>
                <w:spacing w:val="6"/>
              </w:rPr>
              <w:t>{{</w:t>
            </w:r>
            <w:proofErr w:type="spellStart"/>
            <w:r w:rsidR="0095113A" w:rsidRPr="0095113A">
              <w:rPr>
                <w:rFonts w:eastAsia="思源黑体 Medium"/>
                <w:spacing w:val="6"/>
              </w:rPr>
              <w:t>var.gss.gss.gsscore</w:t>
            </w:r>
            <w:proofErr w:type="spellEnd"/>
            <w:r w:rsidR="0095113A" w:rsidRPr="0095113A">
              <w:rPr>
                <w:rFonts w:eastAsia="思源黑体 Medium"/>
                <w:spacing w:val="6"/>
              </w:rPr>
              <w:t>}}</w:t>
            </w:r>
            <w:r w:rsidRPr="00C1354A">
              <w:rPr>
                <w:rFonts w:eastAsia="思源黑体 Medium" w:hint="eastAsia"/>
                <w:spacing w:val="6"/>
              </w:rPr>
              <w:t>）</w:t>
            </w:r>
          </w:p>
        </w:tc>
      </w:tr>
      <w:tr w:rsidR="00B00635" w14:paraId="39A2F614" w14:textId="77777777">
        <w:trPr>
          <w:trHeight w:val="420"/>
        </w:trPr>
        <w:tc>
          <w:tcPr>
            <w:tcW w:w="1529" w:type="pct"/>
            <w:vMerge w:val="restart"/>
            <w:tcBorders>
              <w:top w:val="dashSmallGap" w:sz="4" w:space="0" w:color="BEBEBE"/>
              <w:bottom w:val="dashSmallGap" w:sz="4" w:space="0" w:color="BEBEBE"/>
              <w:right w:val="dashSmallGap" w:sz="4" w:space="0" w:color="BEBEBE"/>
            </w:tcBorders>
            <w:vAlign w:val="center"/>
          </w:tcPr>
          <w:p w14:paraId="10369CE2"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基因组变异检测结果</w:t>
            </w:r>
          </w:p>
        </w:tc>
        <w:tc>
          <w:tcPr>
            <w:tcW w:w="3471" w:type="pct"/>
            <w:tcBorders>
              <w:top w:val="dashSmallGap" w:sz="4" w:space="0" w:color="BEBEBE"/>
              <w:left w:val="dashSmallGap" w:sz="4" w:space="0" w:color="BEBEBE"/>
              <w:bottom w:val="dashSmallGap" w:sz="4" w:space="0" w:color="BEBEBE"/>
            </w:tcBorders>
            <w:tcMar>
              <w:top w:w="0" w:type="dxa"/>
              <w:left w:w="57" w:type="dxa"/>
              <w:bottom w:w="0" w:type="dxa"/>
              <w:right w:w="57" w:type="dxa"/>
            </w:tcMar>
            <w:vAlign w:val="center"/>
          </w:tcPr>
          <w:p w14:paraId="27403CC0" w14:textId="77777777" w:rsidR="00B00635" w:rsidRDefault="002059E0">
            <w:pPr>
              <w:tabs>
                <w:tab w:val="left" w:pos="1134"/>
                <w:tab w:val="center" w:pos="1506"/>
              </w:tabs>
              <w:spacing w:after="0"/>
              <w:jc w:val="left"/>
              <w:rPr>
                <w:rFonts w:eastAsia="思源黑体 Medium"/>
                <w:spacing w:val="6"/>
              </w:rPr>
            </w:pPr>
            <w:r>
              <w:rPr>
                <w:rFonts w:eastAsia="思源黑体 Medium" w:hint="eastAsia"/>
                <w:b/>
                <w:bCs/>
                <w:spacing w:val="6"/>
              </w:rPr>
              <w:t>具有明确</w:t>
            </w:r>
            <w:r>
              <w:rPr>
                <w:rFonts w:eastAsia="思源黑体 Medium" w:hint="eastAsia"/>
                <w:b/>
                <w:bCs/>
                <w:spacing w:val="6"/>
              </w:rPr>
              <w:t>/</w:t>
            </w:r>
            <w:r>
              <w:rPr>
                <w:rFonts w:eastAsia="思源黑体 Medium" w:hint="eastAsia"/>
                <w:b/>
                <w:bCs/>
                <w:spacing w:val="6"/>
              </w:rPr>
              <w:t>潜在临床意义的变异</w:t>
            </w:r>
            <w:r>
              <w:rPr>
                <w:rFonts w:eastAsia="思源黑体 Medium"/>
                <w:b/>
                <w:bCs/>
                <w:spacing w:val="6"/>
              </w:rPr>
              <w:t>：</w:t>
            </w:r>
          </w:p>
          <w:p w14:paraId="4A2A67A4"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95113A">
              <w:rPr>
                <w:rFonts w:eastAsia="思源黑体 Medium"/>
                <w:spacing w:val="6"/>
              </w:rPr>
              <w:t>var.var_somatic.level_I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Pr="0095113A">
              <w:rPr>
                <w:rFonts w:eastAsia="思源黑体 Medium"/>
                <w:spacing w:val="6"/>
              </w:rPr>
              <w:t>%}</w:t>
            </w:r>
          </w:p>
          <w:p w14:paraId="57D6D2B9" w14:textId="6EDF0B13"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w:t>
            </w:r>
            <w:r w:rsidR="004542FA">
              <w:rPr>
                <w:rFonts w:eastAsia="思源黑体 Medium" w:hint="eastAsia"/>
                <w:spacing w:val="6"/>
              </w:rPr>
              <w:t>{</w:t>
            </w:r>
            <w:r w:rsidR="004542FA">
              <w:rPr>
                <w:rFonts w:eastAsia="思源黑体 Medium"/>
                <w:spacing w:val="6"/>
              </w:rPr>
              <w:t>(</w:t>
            </w:r>
            <w:proofErr w:type="spellStart"/>
            <w:r w:rsidRPr="0095113A">
              <w:rPr>
                <w:rFonts w:eastAsia="思源黑体 Medium"/>
                <w:spacing w:val="6"/>
              </w:rPr>
              <w:t>var.var_somatic.level_I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004542FA">
              <w:rPr>
                <w:rFonts w:eastAsia="思源黑体 Medium"/>
                <w:spacing w:val="6"/>
              </w:rPr>
              <w:t>)|</w:t>
            </w:r>
            <w:proofErr w:type="spellStart"/>
            <w:r w:rsidR="004542FA" w:rsidRPr="004542FA">
              <w:rPr>
                <w:rFonts w:eastAsia="思源黑体 Medium"/>
                <w:spacing w:val="6"/>
              </w:rPr>
              <w:t>schx_hrd_var_summary</w:t>
            </w:r>
            <w:proofErr w:type="spellEnd"/>
            <w:r w:rsidR="004542FA">
              <w:rPr>
                <w:rFonts w:eastAsia="思源黑体 Medium"/>
                <w:spacing w:val="6"/>
              </w:rPr>
              <w:t>}</w:t>
            </w:r>
            <w:r w:rsidRPr="0095113A">
              <w:rPr>
                <w:rFonts w:eastAsia="思源黑体 Medium"/>
                <w:spacing w:val="6"/>
              </w:rPr>
              <w:t>}</w:t>
            </w:r>
          </w:p>
          <w:p w14:paraId="4FFC3E47"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else%}</w:t>
            </w:r>
          </w:p>
          <w:p w14:paraId="1AEE1B03"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hint="eastAsia"/>
                <w:spacing w:val="6"/>
              </w:rPr>
              <w:t>无</w:t>
            </w:r>
          </w:p>
          <w:p w14:paraId="4D79F217" w14:textId="3B8F072D" w:rsid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endif%}</w:t>
            </w:r>
          </w:p>
        </w:tc>
      </w:tr>
      <w:tr w:rsidR="00B00635" w14:paraId="6449D0CA" w14:textId="77777777">
        <w:trPr>
          <w:trHeight w:val="420"/>
        </w:trPr>
        <w:tc>
          <w:tcPr>
            <w:tcW w:w="1529" w:type="pct"/>
            <w:vMerge/>
            <w:tcBorders>
              <w:top w:val="dashSmallGap" w:sz="4" w:space="0" w:color="BEBEBE"/>
              <w:right w:val="dashSmallGap" w:sz="4" w:space="0" w:color="BEBEBE"/>
            </w:tcBorders>
            <w:vAlign w:val="center"/>
          </w:tcPr>
          <w:p w14:paraId="41661CC8" w14:textId="77777777" w:rsidR="00B00635" w:rsidRDefault="00B00635">
            <w:pPr>
              <w:tabs>
                <w:tab w:val="left" w:pos="1134"/>
                <w:tab w:val="center" w:pos="1506"/>
              </w:tabs>
              <w:spacing w:after="0"/>
              <w:jc w:val="left"/>
              <w:rPr>
                <w:rFonts w:eastAsia="思源黑体 Medium"/>
                <w:b/>
                <w:bCs/>
                <w:spacing w:val="6"/>
              </w:rPr>
            </w:pPr>
          </w:p>
        </w:tc>
        <w:tc>
          <w:tcPr>
            <w:tcW w:w="3471" w:type="pct"/>
            <w:tcBorders>
              <w:top w:val="dashSmallGap" w:sz="4" w:space="0" w:color="BEBEBE"/>
              <w:left w:val="dashSmallGap" w:sz="4" w:space="0" w:color="BEBEBE"/>
            </w:tcBorders>
            <w:tcMar>
              <w:top w:w="0" w:type="dxa"/>
              <w:left w:w="57" w:type="dxa"/>
              <w:bottom w:w="0" w:type="dxa"/>
              <w:right w:w="57" w:type="dxa"/>
            </w:tcMar>
            <w:vAlign w:val="center"/>
          </w:tcPr>
          <w:p w14:paraId="15457B58"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临床意义不明的变异：</w:t>
            </w:r>
          </w:p>
          <w:p w14:paraId="1E94A092" w14:textId="0BFE7B15"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4542FA">
              <w:rPr>
                <w:rFonts w:eastAsia="思源黑体 Medium"/>
                <w:spacing w:val="6"/>
              </w:rPr>
              <w:t>var.var_somatic.level_onco_nodrug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sidRPr="004542FA">
              <w:rPr>
                <w:rFonts w:eastAsia="思源黑体 Medium"/>
                <w:spacing w:val="6"/>
              </w:rPr>
              <w:t xml:space="preserve"> </w:t>
            </w:r>
            <w:r w:rsidRPr="0095113A">
              <w:rPr>
                <w:rFonts w:eastAsia="思源黑体 Medium"/>
                <w:spacing w:val="6"/>
              </w:rPr>
              <w:t>%}</w:t>
            </w:r>
          </w:p>
          <w:p w14:paraId="46E0D2C9" w14:textId="2D1D881F"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w:t>
            </w:r>
            <w:r>
              <w:rPr>
                <w:rFonts w:eastAsia="思源黑体 Medium" w:hint="eastAsia"/>
                <w:spacing w:val="6"/>
              </w:rPr>
              <w:t>{</w:t>
            </w:r>
            <w:r>
              <w:rPr>
                <w:rFonts w:eastAsia="思源黑体 Medium"/>
                <w:spacing w:val="6"/>
              </w:rPr>
              <w:t>(</w:t>
            </w:r>
            <w:r>
              <w:t xml:space="preserve"> </w:t>
            </w:r>
            <w:proofErr w:type="spellStart"/>
            <w:r w:rsidRPr="004542FA">
              <w:rPr>
                <w:rFonts w:eastAsia="思源黑体 Medium"/>
                <w:spacing w:val="6"/>
              </w:rPr>
              <w:t>var.var_somatic.level_onco_nodrug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Pr>
                <w:rFonts w:eastAsia="思源黑体 Medium"/>
                <w:spacing w:val="6"/>
              </w:rPr>
              <w:t>)|</w:t>
            </w:r>
            <w:proofErr w:type="spellStart"/>
            <w:r w:rsidRPr="004542FA">
              <w:rPr>
                <w:rFonts w:eastAsia="思源黑体 Medium"/>
                <w:spacing w:val="6"/>
              </w:rPr>
              <w:t>schx_hrd_var_summary</w:t>
            </w:r>
            <w:proofErr w:type="spellEnd"/>
            <w:r>
              <w:rPr>
                <w:rFonts w:eastAsia="思源黑体 Medium"/>
                <w:spacing w:val="6"/>
              </w:rPr>
              <w:t>}</w:t>
            </w:r>
            <w:r w:rsidRPr="0095113A">
              <w:rPr>
                <w:rFonts w:eastAsia="思源黑体 Medium"/>
                <w:spacing w:val="6"/>
              </w:rPr>
              <w:t>}</w:t>
            </w:r>
          </w:p>
          <w:p w14:paraId="3A034961"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else%}</w:t>
            </w:r>
          </w:p>
          <w:p w14:paraId="2B22D858"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hint="eastAsia"/>
                <w:spacing w:val="6"/>
              </w:rPr>
              <w:t>无</w:t>
            </w:r>
          </w:p>
          <w:p w14:paraId="333DF58A" w14:textId="72D27418" w:rsidR="00DE6DD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endif%}</w:t>
            </w:r>
          </w:p>
        </w:tc>
      </w:tr>
    </w:tbl>
    <w:p w14:paraId="14B40605" w14:textId="77777777" w:rsidR="00B163F7" w:rsidRDefault="00B163F7" w:rsidP="002A1A41">
      <w:pPr>
        <w:spacing w:after="0" w:line="20" w:lineRule="exact"/>
        <w:jc w:val="left"/>
      </w:pPr>
      <w:r>
        <w:br w:type="page"/>
      </w:r>
    </w:p>
    <w:p w14:paraId="3048AEFF" w14:textId="29F7EB54" w:rsidR="00B163F7" w:rsidRDefault="00F515D4" w:rsidP="00F515D4">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三、</w:t>
      </w:r>
      <w:r w:rsidR="00B163F7">
        <w:rPr>
          <w:rFonts w:ascii="思源黑体 Medium" w:eastAsia="思源黑体 Medium" w:hAnsi="思源黑体 Medium" w:cs="思源黑体 Medium" w:hint="eastAsia"/>
          <w:caps/>
          <w:color w:val="1E7648"/>
          <w:spacing w:val="17"/>
          <w:szCs w:val="28"/>
        </w:rPr>
        <w:t>检测结果</w:t>
      </w:r>
    </w:p>
    <w:p w14:paraId="6F6E2EB9" w14:textId="4726B661" w:rsidR="00B163F7"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1</w:t>
      </w:r>
      <w:r>
        <w:rPr>
          <w:rFonts w:ascii="Times New Roman" w:eastAsia="思源黑体 Medium" w:hAnsi="Times New Roman"/>
          <w:caps/>
          <w:smallCaps w:val="0"/>
          <w:color w:val="1E7648"/>
          <w:spacing w:val="17"/>
          <w:sz w:val="24"/>
          <w:szCs w:val="24"/>
        </w:rPr>
        <w:t xml:space="preserve">. </w:t>
      </w:r>
      <w:r w:rsidR="00B163F7">
        <w:rPr>
          <w:rFonts w:ascii="Times New Roman" w:eastAsia="思源黑体 Medium" w:hAnsi="Times New Roman" w:hint="eastAsia"/>
          <w:caps/>
          <w:smallCaps w:val="0"/>
          <w:color w:val="1E7648"/>
          <w:spacing w:val="17"/>
          <w:sz w:val="24"/>
          <w:szCs w:val="24"/>
        </w:rPr>
        <w:t>同源重组缺陷（</w:t>
      </w:r>
      <w:r w:rsidR="00B163F7">
        <w:rPr>
          <w:rFonts w:ascii="Times New Roman" w:eastAsia="思源黑体 Medium" w:hAnsi="Times New Roman" w:hint="eastAsia"/>
          <w:caps/>
          <w:smallCaps w:val="0"/>
          <w:color w:val="1E7648"/>
          <w:spacing w:val="17"/>
          <w:sz w:val="24"/>
          <w:szCs w:val="24"/>
        </w:rPr>
        <w:t>HRD</w:t>
      </w:r>
      <w:r w:rsidR="00B163F7">
        <w:rPr>
          <w:rFonts w:ascii="Times New Roman" w:eastAsia="思源黑体 Medium" w:hAnsi="Times New Roman" w:hint="eastAsia"/>
          <w:caps/>
          <w:smallCaps w:val="0"/>
          <w:color w:val="1E7648"/>
          <w:spacing w:val="17"/>
          <w:sz w:val="24"/>
          <w:szCs w:val="24"/>
        </w:rPr>
        <w:t>）检测结果</w:t>
      </w:r>
    </w:p>
    <w:tbl>
      <w:tblPr>
        <w:tblStyle w:val="PTMv3"/>
        <w:tblW w:w="0" w:type="auto"/>
        <w:tblBorders>
          <w:top w:val="single" w:sz="4" w:space="0" w:color="1E7648"/>
          <w:bottom w:val="none" w:sz="0" w:space="0" w:color="auto"/>
          <w:insideH w:val="single" w:sz="4" w:space="0" w:color="1E7648"/>
          <w:insideV w:val="single" w:sz="4" w:space="0" w:color="1E7648"/>
        </w:tblBorders>
        <w:tblLayout w:type="fixed"/>
        <w:tblLook w:val="04A0" w:firstRow="1" w:lastRow="0" w:firstColumn="1" w:lastColumn="0" w:noHBand="0" w:noVBand="1"/>
      </w:tblPr>
      <w:tblGrid>
        <w:gridCol w:w="1277"/>
        <w:gridCol w:w="2126"/>
        <w:gridCol w:w="2693"/>
        <w:gridCol w:w="3543"/>
      </w:tblGrid>
      <w:tr w:rsidR="00B163F7" w14:paraId="63757BA6" w14:textId="77777777" w:rsidTr="00B20769">
        <w:trPr>
          <w:cnfStyle w:val="100000000000" w:firstRow="1" w:lastRow="0" w:firstColumn="0" w:lastColumn="0" w:oddVBand="0" w:evenVBand="0" w:oddHBand="0" w:evenHBand="0" w:firstRowFirstColumn="0" w:firstRowLastColumn="0" w:lastRowFirstColumn="0" w:lastRowLastColumn="0"/>
          <w:trHeight w:val="420"/>
        </w:trPr>
        <w:tc>
          <w:tcPr>
            <w:tcW w:w="1277" w:type="dxa"/>
            <w:tcBorders>
              <w:bottom w:val="nil"/>
            </w:tcBorders>
          </w:tcPr>
          <w:p w14:paraId="710350FC"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HRD</w:t>
            </w:r>
            <w:r>
              <w:rPr>
                <w:rFonts w:ascii="Times New Roman" w:eastAsia="思源黑体 Medium" w:hAnsi="Times New Roman" w:cs="Times New Roman"/>
                <w:b/>
                <w:bCs/>
                <w:color w:val="FFFFFF"/>
                <w:spacing w:val="6"/>
              </w:rPr>
              <w:t>状态</w:t>
            </w:r>
          </w:p>
        </w:tc>
        <w:tc>
          <w:tcPr>
            <w:tcW w:w="8362" w:type="dxa"/>
            <w:gridSpan w:val="3"/>
            <w:tcBorders>
              <w:left w:val="dashSmallGap" w:sz="4" w:space="0" w:color="BEBEBE"/>
              <w:bottom w:val="nil"/>
            </w:tcBorders>
          </w:tcPr>
          <w:p w14:paraId="2746D566"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检测项及检测结果</w:t>
            </w:r>
          </w:p>
        </w:tc>
      </w:tr>
      <w:tr w:rsidR="00B163F7" w14:paraId="55F5491F" w14:textId="77777777" w:rsidTr="00B20769">
        <w:trPr>
          <w:trHeight w:val="420"/>
        </w:trPr>
        <w:tc>
          <w:tcPr>
            <w:tcW w:w="1277" w:type="dxa"/>
            <w:vMerge w:val="restart"/>
            <w:tcBorders>
              <w:top w:val="nil"/>
              <w:right w:val="dashSmallGap" w:sz="4" w:space="0" w:color="BEBEBE"/>
            </w:tcBorders>
          </w:tcPr>
          <w:p w14:paraId="2D158817" w14:textId="72023308"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r w:rsidRPr="00EB3823">
              <w:rPr>
                <w:rFonts w:ascii="Times New Roman" w:eastAsia="思源黑体 Medium" w:hAnsi="Times New Roman" w:cs="Times New Roman"/>
                <w:spacing w:val="6"/>
              </w:rPr>
              <w:t>var.gss.gss.var_id</w:t>
            </w:r>
            <w:proofErr w:type="spellEnd"/>
            <w:r w:rsidRPr="00EB3823">
              <w:rPr>
                <w:rFonts w:ascii="Times New Roman" w:eastAsia="思源黑体 Medium" w:hAnsi="Times New Roman" w:cs="Times New Roman"/>
                <w:spacing w:val="6"/>
              </w:rPr>
              <w:t xml:space="preserve"> ==</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阳性</w:t>
            </w:r>
            <w:r w:rsidRPr="00EB3823">
              <w:rPr>
                <w:rFonts w:ascii="Times New Roman" w:eastAsia="思源黑体 Medium" w:hAnsi="Times New Roman" w:cs="Times New Roman"/>
                <w:spacing w:val="6"/>
              </w:rPr>
              <w:t>{%else%}HRD</w:t>
            </w:r>
            <w:r w:rsidRPr="00EB3823">
              <w:rPr>
                <w:rFonts w:ascii="Times New Roman" w:eastAsia="思源黑体 Medium" w:hAnsi="Times New Roman" w:cs="Times New Roman"/>
                <w:spacing w:val="6"/>
              </w:rPr>
              <w:t>阴性</w:t>
            </w:r>
            <w:r w:rsidRPr="00EB3823">
              <w:rPr>
                <w:rFonts w:ascii="Times New Roman" w:eastAsia="思源黑体 Medium" w:hAnsi="Times New Roman" w:cs="Times New Roman"/>
                <w:spacing w:val="6"/>
              </w:rPr>
              <w:t>{%endif%}</w:t>
            </w:r>
          </w:p>
        </w:tc>
        <w:tc>
          <w:tcPr>
            <w:tcW w:w="2126" w:type="dxa"/>
            <w:vMerge w:val="restart"/>
            <w:tcBorders>
              <w:top w:val="nil"/>
              <w:left w:val="dashSmallGap" w:sz="4" w:space="0" w:color="BEBEBE"/>
              <w:right w:val="dashSmallGap" w:sz="4" w:space="0" w:color="BEBEBE"/>
            </w:tcBorders>
          </w:tcPr>
          <w:p w14:paraId="2E12ACB4" w14:textId="47DBD5D9"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spacing w:val="6"/>
              </w:rPr>
              <w:t>突变：</w:t>
            </w:r>
            <w:r w:rsidR="00EB3823" w:rsidRPr="00EB3823">
              <w:rPr>
                <w:rFonts w:ascii="Times New Roman" w:eastAsia="思源黑体 Medium" w:hAnsi="Times New Roman" w:cs="Times New Roman"/>
                <w:spacing w:val="6"/>
              </w:rPr>
              <w:t>{% if var.ec_type.BRCA1_level12+var.ec_type.BRCA2_level12%}</w:t>
            </w:r>
            <w:r w:rsidR="00EB3823" w:rsidRPr="00EB3823">
              <w:rPr>
                <w:rFonts w:ascii="Times New Roman" w:eastAsia="思源黑体 Medium" w:hAnsi="Times New Roman" w:cs="Times New Roman"/>
                <w:spacing w:val="6"/>
              </w:rPr>
              <w:t>阳性</w:t>
            </w:r>
            <w:r w:rsidR="00EB3823" w:rsidRPr="00EB3823">
              <w:rPr>
                <w:rFonts w:ascii="Times New Roman" w:eastAsia="思源黑体 Medium" w:hAnsi="Times New Roman" w:cs="Times New Roman"/>
                <w:spacing w:val="6"/>
              </w:rPr>
              <w:t>{% else%}</w:t>
            </w:r>
            <w:r w:rsidR="00EB3823" w:rsidRPr="00EB3823">
              <w:rPr>
                <w:rFonts w:ascii="Times New Roman" w:eastAsia="思源黑体 Medium" w:hAnsi="Times New Roman" w:cs="Times New Roman"/>
                <w:spacing w:val="6"/>
              </w:rPr>
              <w:t>阴性</w:t>
            </w:r>
            <w:r w:rsidR="00EB3823" w:rsidRPr="00EB3823">
              <w:rPr>
                <w:rFonts w:ascii="Times New Roman" w:eastAsia="思源黑体 Medium" w:hAnsi="Times New Roman" w:cs="Times New Roman"/>
                <w:spacing w:val="6"/>
              </w:rPr>
              <w:t>{% endif%}</w:t>
            </w:r>
          </w:p>
        </w:tc>
        <w:tc>
          <w:tcPr>
            <w:tcW w:w="2693" w:type="dxa"/>
            <w:tcBorders>
              <w:top w:val="nil"/>
              <w:left w:val="dashSmallGap" w:sz="4" w:space="0" w:color="BEBEBE"/>
              <w:bottom w:val="dashSmallGap" w:sz="4" w:space="0" w:color="BEBEBE"/>
              <w:right w:val="dashSmallGap" w:sz="4" w:space="0" w:color="BEBEBE"/>
            </w:tcBorders>
          </w:tcPr>
          <w:p w14:paraId="1D7840C5" w14:textId="5875720B"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hint="default"/>
                <w:spacing w:val="6"/>
              </w:rPr>
              <w:t>1</w:t>
            </w:r>
          </w:p>
        </w:tc>
        <w:tc>
          <w:tcPr>
            <w:tcW w:w="3543" w:type="dxa"/>
            <w:tcBorders>
              <w:top w:val="nil"/>
              <w:left w:val="dashSmallGap" w:sz="4" w:space="0" w:color="BEBEBE"/>
              <w:bottom w:val="dashSmallGap" w:sz="4" w:space="0" w:color="BEBEBE"/>
              <w:right w:val="dashSmallGap" w:sz="4" w:space="0" w:color="BEBEBE"/>
            </w:tcBorders>
          </w:tcPr>
          <w:p w14:paraId="3F8D165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var.ec_type.BRCA1_level12%}</w:t>
            </w:r>
          </w:p>
          <w:p w14:paraId="229E6969"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var.ec_type.BRCA1_level12%}</w:t>
            </w:r>
          </w:p>
          <w:p w14:paraId="323EB34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2A70148A"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28D0CDFF"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6D7B7DA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1E3E20F6" w14:textId="358FB36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44910315" w14:textId="77777777" w:rsidTr="00B20769">
        <w:trPr>
          <w:trHeight w:val="420"/>
        </w:trPr>
        <w:tc>
          <w:tcPr>
            <w:tcW w:w="1277" w:type="dxa"/>
            <w:vMerge/>
            <w:tcBorders>
              <w:right w:val="dashSmallGap" w:sz="4" w:space="0" w:color="BEBEBE"/>
            </w:tcBorders>
          </w:tcPr>
          <w:p w14:paraId="3E02FF02"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vMerge/>
            <w:tcBorders>
              <w:left w:val="dashSmallGap" w:sz="4" w:space="0" w:color="BEBEBE"/>
              <w:bottom w:val="dashSmallGap" w:sz="4" w:space="0" w:color="BEBEBE"/>
              <w:right w:val="dashSmallGap" w:sz="4" w:space="0" w:color="BEBEBE"/>
            </w:tcBorders>
          </w:tcPr>
          <w:p w14:paraId="13FDB3E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693" w:type="dxa"/>
            <w:tcBorders>
              <w:top w:val="dashSmallGap" w:sz="4" w:space="0" w:color="BEBEBE"/>
              <w:left w:val="dashSmallGap" w:sz="4" w:space="0" w:color="BEBEBE"/>
              <w:bottom w:val="dashSmallGap" w:sz="4" w:space="0" w:color="BEBEBE"/>
              <w:right w:val="dashSmallGap" w:sz="4" w:space="0" w:color="BEBEBE"/>
            </w:tcBorders>
          </w:tcPr>
          <w:p w14:paraId="06EBD6BA" w14:textId="665269A4"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B00DA">
              <w:rPr>
                <w:rFonts w:ascii="Times New Roman" w:eastAsia="思源黑体 Medium" w:hAnsi="Times New Roman" w:cs="Times New Roman"/>
                <w:spacing w:val="6"/>
              </w:rPr>
              <w:t>BRCA</w:t>
            </w:r>
            <w:r w:rsidRPr="005B00DA">
              <w:rPr>
                <w:rFonts w:ascii="Times New Roman" w:eastAsia="思源黑体 Medium" w:hAnsi="Times New Roman" w:cs="Times New Roman" w:hint="default"/>
                <w:spacing w:val="6"/>
              </w:rPr>
              <w:t>2</w:t>
            </w:r>
          </w:p>
        </w:tc>
        <w:tc>
          <w:tcPr>
            <w:tcW w:w="3543" w:type="dxa"/>
            <w:tcBorders>
              <w:top w:val="dashSmallGap" w:sz="4" w:space="0" w:color="BEBEBE"/>
              <w:left w:val="dashSmallGap" w:sz="4" w:space="0" w:color="BEBEBE"/>
              <w:bottom w:val="dashSmallGap" w:sz="4" w:space="0" w:color="BEBEBE"/>
              <w:right w:val="dashSmallGap" w:sz="4" w:space="0" w:color="BEBEBE"/>
            </w:tcBorders>
          </w:tcPr>
          <w:p w14:paraId="5DD2BAC8"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var.ec_type.BRCA2_level12%}</w:t>
            </w:r>
          </w:p>
          <w:p w14:paraId="7854656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var.ec_type.BRCA2_level12%}</w:t>
            </w:r>
          </w:p>
          <w:p w14:paraId="58C2AC41"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3F572E6D"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0E9CEC4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35205F97"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25AC1370" w14:textId="360005D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37AC7A0F" w14:textId="77777777" w:rsidTr="00B20769">
        <w:trPr>
          <w:trHeight w:val="420"/>
        </w:trPr>
        <w:tc>
          <w:tcPr>
            <w:tcW w:w="1277" w:type="dxa"/>
            <w:vMerge/>
            <w:tcBorders>
              <w:bottom w:val="single" w:sz="4" w:space="0" w:color="1E7648"/>
              <w:right w:val="dashSmallGap" w:sz="4" w:space="0" w:color="BEBEBE"/>
            </w:tcBorders>
          </w:tcPr>
          <w:p w14:paraId="0A301F8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tcBorders>
              <w:top w:val="dashSmallGap" w:sz="4" w:space="0" w:color="BEBEBE"/>
              <w:left w:val="dashSmallGap" w:sz="4" w:space="0" w:color="BEBEBE"/>
              <w:bottom w:val="single" w:sz="4" w:space="0" w:color="1E7648"/>
              <w:right w:val="dashSmallGap" w:sz="4" w:space="0" w:color="BEBEBE"/>
            </w:tcBorders>
          </w:tcPr>
          <w:p w14:paraId="7605D6A1" w14:textId="13AF6891"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EB3823" w:rsidRPr="00EB3823">
              <w:rPr>
                <w:rFonts w:ascii="Times New Roman" w:eastAsia="思源黑体 Medium" w:hAnsi="Times New Roman" w:cs="Times New Roman"/>
                <w:spacing w:val="6"/>
              </w:rPr>
              <w:t xml:space="preserve">{% if </w:t>
            </w:r>
            <w:proofErr w:type="spellStart"/>
            <w:r w:rsidR="00EB3823" w:rsidRPr="00EB3823">
              <w:rPr>
                <w:rFonts w:ascii="Times New Roman" w:eastAsia="思源黑体 Medium" w:hAnsi="Times New Roman" w:cs="Times New Roman"/>
                <w:spacing w:val="6"/>
              </w:rPr>
              <w:t>var.gss.gss.gsscore|float</w:t>
            </w:r>
            <w:proofErr w:type="spellEnd"/>
            <w:r w:rsidR="00EB3823" w:rsidRPr="00EB3823">
              <w:rPr>
                <w:rFonts w:ascii="Times New Roman" w:eastAsia="思源黑体 Medium" w:hAnsi="Times New Roman" w:cs="Times New Roman"/>
                <w:spacing w:val="6"/>
              </w:rPr>
              <w:t xml:space="preserve"> &gt;= 45%}</w:t>
            </w:r>
            <w:r w:rsidR="00B163F7" w:rsidRPr="00E83338">
              <w:rPr>
                <w:rFonts w:ascii="Times New Roman" w:eastAsia="思源黑体 Medium" w:hAnsi="Times New Roman" w:cs="Times New Roman"/>
                <w:spacing w:val="6"/>
              </w:rPr>
              <w:t>阳性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%else%}</w:t>
            </w:r>
            <w:r w:rsidR="00EB3823">
              <w:rPr>
                <w:rFonts w:ascii="Times New Roman" w:eastAsia="思源黑体 Medium" w:hAnsi="Times New Roman" w:cs="Times New Roman"/>
                <w:spacing w:val="6"/>
              </w:rPr>
              <w:t>阴性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endif</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w:t>
            </w:r>
          </w:p>
        </w:tc>
        <w:tc>
          <w:tcPr>
            <w:tcW w:w="2693" w:type="dxa"/>
            <w:tcBorders>
              <w:top w:val="dashSmallGap" w:sz="4" w:space="0" w:color="BEBEBE"/>
              <w:left w:val="dashSmallGap" w:sz="4" w:space="0" w:color="BEBEBE"/>
              <w:bottom w:val="single" w:sz="4" w:space="0" w:color="1E7648"/>
              <w:right w:val="dashSmallGap" w:sz="4" w:space="0" w:color="BEBEBE"/>
            </w:tcBorders>
          </w:tcPr>
          <w:p w14:paraId="10FCD5DE"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基因组瘢痕得分（</w:t>
            </w:r>
            <w:r>
              <w:rPr>
                <w:rFonts w:ascii="Times New Roman" w:eastAsia="思源黑体 Medium" w:hAnsi="Times New Roman" w:cs="Times New Roman"/>
                <w:spacing w:val="6"/>
              </w:rPr>
              <w:t>GSS</w:t>
            </w:r>
            <w:r>
              <w:rPr>
                <w:rFonts w:ascii="Times New Roman" w:eastAsia="思源黑体 Medium" w:hAnsi="Times New Roman" w:cs="Times New Roman"/>
                <w:spacing w:val="6"/>
              </w:rPr>
              <w:t>）</w:t>
            </w:r>
          </w:p>
        </w:tc>
        <w:tc>
          <w:tcPr>
            <w:tcW w:w="3543" w:type="dxa"/>
            <w:tcBorders>
              <w:top w:val="dashSmallGap" w:sz="4" w:space="0" w:color="BEBEBE"/>
              <w:left w:val="dashSmallGap" w:sz="4" w:space="0" w:color="BEBEBE"/>
              <w:bottom w:val="single" w:sz="4" w:space="0" w:color="1E7648"/>
              <w:right w:val="dashSmallGap" w:sz="4" w:space="0" w:color="BEBEBE"/>
            </w:tcBorders>
          </w:tcPr>
          <w:p w14:paraId="4EA554A1" w14:textId="54328D02"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var.gss.gss.gsscore</w:t>
            </w:r>
            <w:proofErr w:type="spellEnd"/>
            <w:r w:rsidRPr="00EB3823">
              <w:rPr>
                <w:rFonts w:ascii="Times New Roman" w:eastAsia="思源黑体 Medium" w:hAnsi="Times New Roman" w:cs="Times New Roman"/>
                <w:spacing w:val="6"/>
              </w:rPr>
              <w:t>}}</w:t>
            </w:r>
          </w:p>
        </w:tc>
      </w:tr>
    </w:tbl>
    <w:p w14:paraId="50F46049" w14:textId="43E1D2B9" w:rsidR="00B00635" w:rsidRDefault="00B00635"/>
    <w:p w14:paraId="768DF20A" w14:textId="494EB026" w:rsidR="00963A25"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sidR="00963A25">
        <w:rPr>
          <w:rFonts w:ascii="Times New Roman" w:eastAsia="思源黑体 Medium" w:hAnsi="Times New Roman" w:hint="eastAsia"/>
          <w:caps/>
          <w:smallCaps w:val="0"/>
          <w:color w:val="1E7648"/>
          <w:spacing w:val="17"/>
          <w:sz w:val="24"/>
          <w:szCs w:val="24"/>
        </w:rPr>
        <w:t>基因组变异检测结果</w:t>
      </w:r>
    </w:p>
    <w:tbl>
      <w:tblPr>
        <w:tblStyle w:val="PTMv3"/>
        <w:tblW w:w="9639" w:type="dxa"/>
        <w:tblLayout w:type="fixed"/>
        <w:tblLook w:val="04A0" w:firstRow="1" w:lastRow="0" w:firstColumn="1" w:lastColumn="0" w:noHBand="0" w:noVBand="1"/>
      </w:tblPr>
      <w:tblGrid>
        <w:gridCol w:w="1020"/>
        <w:gridCol w:w="1532"/>
        <w:gridCol w:w="850"/>
        <w:gridCol w:w="1418"/>
        <w:gridCol w:w="1417"/>
        <w:gridCol w:w="993"/>
        <w:gridCol w:w="1275"/>
        <w:gridCol w:w="1134"/>
      </w:tblGrid>
      <w:tr w:rsidR="005D3FFF" w14:paraId="702BD034" w14:textId="77777777" w:rsidTr="000E26B8">
        <w:trPr>
          <w:cnfStyle w:val="100000000000" w:firstRow="1" w:lastRow="0" w:firstColumn="0" w:lastColumn="0" w:oddVBand="0" w:evenVBand="0" w:oddHBand="0" w:evenHBand="0" w:firstRowFirstColumn="0" w:firstRowLastColumn="0" w:lastRowFirstColumn="0" w:lastRowLastColumn="0"/>
          <w:trHeight w:val="420"/>
        </w:trPr>
        <w:tc>
          <w:tcPr>
            <w:tcW w:w="1020" w:type="dxa"/>
            <w:tcBorders>
              <w:bottom w:val="nil"/>
              <w:right w:val="dashSmallGap" w:sz="4" w:space="0" w:color="BEBEBE"/>
            </w:tcBorders>
          </w:tcPr>
          <w:p w14:paraId="3E8B4F76"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基因</w:t>
            </w:r>
          </w:p>
        </w:tc>
        <w:tc>
          <w:tcPr>
            <w:tcW w:w="1532" w:type="dxa"/>
            <w:tcBorders>
              <w:bottom w:val="nil"/>
            </w:tcBorders>
          </w:tcPr>
          <w:p w14:paraId="7D8AAB87" w14:textId="44B2612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转录本</w:t>
            </w:r>
          </w:p>
        </w:tc>
        <w:tc>
          <w:tcPr>
            <w:tcW w:w="850" w:type="dxa"/>
            <w:tcBorders>
              <w:bottom w:val="nil"/>
            </w:tcBorders>
          </w:tcPr>
          <w:p w14:paraId="490B7496" w14:textId="1F2F883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变异区域</w:t>
            </w:r>
          </w:p>
        </w:tc>
        <w:tc>
          <w:tcPr>
            <w:tcW w:w="1418" w:type="dxa"/>
            <w:tcBorders>
              <w:bottom w:val="nil"/>
            </w:tcBorders>
          </w:tcPr>
          <w:p w14:paraId="429AEC27" w14:textId="675C3209"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核苷酸变化</w:t>
            </w:r>
          </w:p>
        </w:tc>
        <w:tc>
          <w:tcPr>
            <w:tcW w:w="1417" w:type="dxa"/>
            <w:tcBorders>
              <w:bottom w:val="nil"/>
            </w:tcBorders>
          </w:tcPr>
          <w:p w14:paraId="678614DB" w14:textId="7CC6DF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氨基酸变化</w:t>
            </w:r>
          </w:p>
        </w:tc>
        <w:tc>
          <w:tcPr>
            <w:tcW w:w="993" w:type="dxa"/>
            <w:tcBorders>
              <w:bottom w:val="nil"/>
            </w:tcBorders>
          </w:tcPr>
          <w:p w14:paraId="602DDEA6" w14:textId="7E10B7B1"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丰度</w:t>
            </w:r>
          </w:p>
        </w:tc>
        <w:tc>
          <w:tcPr>
            <w:tcW w:w="1275" w:type="dxa"/>
            <w:tcBorders>
              <w:left w:val="dashSmallGap" w:sz="4" w:space="0" w:color="BEBEBE"/>
              <w:bottom w:val="nil"/>
              <w:right w:val="dashSmallGap" w:sz="4" w:space="0" w:color="BEBEBE"/>
            </w:tcBorders>
          </w:tcPr>
          <w:p w14:paraId="01743604" w14:textId="4CAF7D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变异类型</w:t>
            </w:r>
          </w:p>
        </w:tc>
        <w:tc>
          <w:tcPr>
            <w:tcW w:w="1134" w:type="dxa"/>
            <w:tcBorders>
              <w:left w:val="dashSmallGap" w:sz="4" w:space="0" w:color="BEBEBE"/>
              <w:bottom w:val="nil"/>
            </w:tcBorders>
          </w:tcPr>
          <w:p w14:paraId="058F93F5"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变异等级</w:t>
            </w:r>
          </w:p>
        </w:tc>
      </w:tr>
      <w:tr w:rsidR="00574BAB" w14:paraId="2CCF457C" w14:textId="77777777" w:rsidTr="00520F4B">
        <w:trPr>
          <w:trHeight w:val="420"/>
        </w:trPr>
        <w:tc>
          <w:tcPr>
            <w:tcW w:w="9639" w:type="dxa"/>
            <w:gridSpan w:val="8"/>
          </w:tcPr>
          <w:p w14:paraId="17293BA9" w14:textId="0211F9AC"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if </w:t>
            </w:r>
            <w:proofErr w:type="spellStart"/>
            <w:r w:rsidRPr="00574BAB">
              <w:rPr>
                <w:rFonts w:ascii="Times New Roman" w:eastAsia="思源黑体 Medium" w:hAnsi="Times New Roman" w:cs="Times New Roman"/>
                <w:spacing w:val="6"/>
              </w:rPr>
              <w:t>var.var_somatic.level_I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78682935" w14:textId="77777777" w:rsidTr="00520F4B">
        <w:trPr>
          <w:trHeight w:val="420"/>
        </w:trPr>
        <w:tc>
          <w:tcPr>
            <w:tcW w:w="9639" w:type="dxa"/>
            <w:gridSpan w:val="8"/>
          </w:tcPr>
          <w:p w14:paraId="725D17D5" w14:textId="24624F56"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for a in </w:t>
            </w:r>
            <w:proofErr w:type="spellStart"/>
            <w:r w:rsidRPr="00574BAB">
              <w:rPr>
                <w:rFonts w:ascii="Times New Roman" w:eastAsia="思源黑体 Medium" w:hAnsi="Times New Roman" w:cs="Times New Roman"/>
                <w:spacing w:val="6"/>
              </w:rPr>
              <w:t>var.var_somatic.level_I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5255C21F" w14:textId="77777777" w:rsidTr="000E26B8">
        <w:trPr>
          <w:trHeight w:val="420"/>
        </w:trPr>
        <w:tc>
          <w:tcPr>
            <w:tcW w:w="1020" w:type="dxa"/>
          </w:tcPr>
          <w:p w14:paraId="50E5C69F" w14:textId="33022F87"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a.gene_symbol</w:t>
            </w:r>
            <w:proofErr w:type="spellEnd"/>
            <w:r w:rsidRPr="00574BAB">
              <w:rPr>
                <w:rFonts w:ascii="Times New Roman" w:eastAsia="思源黑体 Medium" w:hAnsi="Times New Roman" w:cs="Times New Roman"/>
                <w:spacing w:val="6"/>
              </w:rPr>
              <w:t>}}</w:t>
            </w:r>
          </w:p>
        </w:tc>
        <w:tc>
          <w:tcPr>
            <w:tcW w:w="1532" w:type="dxa"/>
          </w:tcPr>
          <w:p w14:paraId="1A01B1EF" w14:textId="61B46848"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roofErr w:type="spellStart"/>
            <w:r>
              <w:rPr>
                <w:rFonts w:ascii="Times New Roman" w:eastAsia="思源黑体 Medium" w:hAnsi="Times New Roman" w:cs="Times New Roman" w:hint="default"/>
                <w:spacing w:val="6"/>
              </w:rPr>
              <w:t>a.</w:t>
            </w:r>
            <w:r w:rsidRPr="00574BAB">
              <w:rPr>
                <w:rFonts w:ascii="Times New Roman" w:eastAsia="思源黑体 Medium" w:hAnsi="Times New Roman" w:cs="Times New Roman"/>
                <w:spacing w:val="6"/>
              </w:rPr>
              <w:t>transcript_primary</w:t>
            </w:r>
            <w:proofErr w:type="spellEnd"/>
            <w:r>
              <w:rPr>
                <w:rFonts w:ascii="Times New Roman" w:eastAsia="思源黑体 Medium" w:hAnsi="Times New Roman" w:cs="Times New Roman"/>
                <w:spacing w:val="6"/>
              </w:rPr>
              <w:t>}}</w:t>
            </w:r>
          </w:p>
        </w:tc>
        <w:tc>
          <w:tcPr>
            <w:tcW w:w="850" w:type="dxa"/>
          </w:tcPr>
          <w:p w14:paraId="4E13CE14" w14:textId="0BE33B98"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a.gene_region</w:t>
            </w:r>
            <w:proofErr w:type="spellEnd"/>
            <w:r w:rsidRPr="00574BAB">
              <w:rPr>
                <w:rFonts w:ascii="Times New Roman" w:eastAsia="思源黑体 Medium" w:hAnsi="Times New Roman" w:cs="Times New Roman"/>
                <w:spacing w:val="6"/>
              </w:rPr>
              <w:t>}}</w:t>
            </w:r>
          </w:p>
        </w:tc>
        <w:tc>
          <w:tcPr>
            <w:tcW w:w="1418" w:type="dxa"/>
          </w:tcPr>
          <w:p w14:paraId="68D5AE34" w14:textId="23C290B5"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a.hgvs_c</w:t>
            </w:r>
            <w:proofErr w:type="spellEnd"/>
            <w:r w:rsidRPr="00574BAB">
              <w:rPr>
                <w:rFonts w:ascii="Times New Roman" w:eastAsia="思源黑体 Medium" w:hAnsi="Times New Roman" w:cs="Times New Roman"/>
                <w:spacing w:val="6"/>
              </w:rPr>
              <w:t>}}</w:t>
            </w:r>
          </w:p>
        </w:tc>
        <w:tc>
          <w:tcPr>
            <w:tcW w:w="1417" w:type="dxa"/>
          </w:tcPr>
          <w:p w14:paraId="60D510F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r w:rsidRPr="00574BAB">
              <w:rPr>
                <w:rFonts w:ascii="Times New Roman" w:eastAsia="思源黑体 Medium" w:hAnsi="Times New Roman" w:cs="Times New Roman"/>
                <w:spacing w:val="6"/>
              </w:rPr>
              <w:t>a.hgvs_p_ZJ</w:t>
            </w:r>
            <w:r w:rsidRPr="00574BAB">
              <w:rPr>
                <w:rFonts w:ascii="Times New Roman" w:eastAsia="思源黑体 Medium" w:hAnsi="Times New Roman" w:cs="Times New Roman"/>
                <w:spacing w:val="6"/>
              </w:rPr>
              <w:lastRenderedPageBreak/>
              <w:t>ZL</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p.?</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68F8CF5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a.hgvs_p_ZJZL</w:t>
            </w:r>
            <w:proofErr w:type="spellEnd"/>
            <w:r w:rsidRPr="00574BAB">
              <w:rPr>
                <w:rFonts w:ascii="Times New Roman" w:eastAsia="思源黑体 Medium" w:hAnsi="Times New Roman" w:cs="Times New Roman"/>
                <w:spacing w:val="6"/>
              </w:rPr>
              <w:t>}}</w:t>
            </w:r>
          </w:p>
          <w:p w14:paraId="2C37F163"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79342B31"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
          <w:p w14:paraId="6888F208" w14:textId="6169FAE6" w:rsidR="00574BAB" w:rsidRPr="00C91D48"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993" w:type="dxa"/>
          </w:tcPr>
          <w:p w14:paraId="68BA0162" w14:textId="0003077B"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w:t>
            </w:r>
            <w:proofErr w:type="spellStart"/>
            <w:r w:rsidRPr="00574BAB">
              <w:rPr>
                <w:rFonts w:ascii="Times New Roman" w:eastAsia="思源黑体 Medium" w:hAnsi="Times New Roman" w:cs="Times New Roman"/>
                <w:spacing w:val="6"/>
              </w:rPr>
              <w:t>a.freq_str</w:t>
            </w:r>
            <w:proofErr w:type="spellEnd"/>
            <w:r w:rsidRPr="00574BAB">
              <w:rPr>
                <w:rFonts w:ascii="Times New Roman" w:eastAsia="思源黑体 Medium" w:hAnsi="Times New Roman" w:cs="Times New Roman"/>
                <w:spacing w:val="6"/>
              </w:rPr>
              <w:t>}}</w:t>
            </w:r>
          </w:p>
        </w:tc>
        <w:tc>
          <w:tcPr>
            <w:tcW w:w="1275" w:type="dxa"/>
          </w:tcPr>
          <w:p w14:paraId="59BEFDD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r w:rsidRPr="00574BAB">
              <w:rPr>
                <w:rFonts w:ascii="Times New Roman" w:eastAsia="思源黑体 Medium" w:hAnsi="Times New Roman" w:cs="Times New Roman"/>
                <w:spacing w:val="6"/>
              </w:rPr>
              <w:t>a.type_cn</w:t>
            </w:r>
            <w:proofErr w:type="spellEnd"/>
            <w:r w:rsidRPr="00574BAB">
              <w:rPr>
                <w:rFonts w:ascii="Times New Roman" w:eastAsia="思源黑体 Medium" w:hAnsi="Times New Roman" w:cs="Times New Roman"/>
                <w:spacing w:val="6"/>
              </w:rPr>
              <w:t xml:space="preserve"> and </w:t>
            </w:r>
            <w:proofErr w:type="spellStart"/>
            <w:r w:rsidRPr="00574BAB">
              <w:rPr>
                <w:rFonts w:ascii="Times New Roman" w:eastAsia="思源黑体 Medium" w:hAnsi="Times New Roman" w:cs="Times New Roman"/>
                <w:spacing w:val="6"/>
              </w:rPr>
              <w:lastRenderedPageBreak/>
              <w:t>a.type_cn</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0F1DC7B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 </w:t>
            </w:r>
            <w:proofErr w:type="spellStart"/>
            <w:r w:rsidRPr="00574BAB">
              <w:rPr>
                <w:rFonts w:ascii="Times New Roman" w:eastAsia="思源黑体 Medium" w:hAnsi="Times New Roman" w:cs="Times New Roman"/>
                <w:spacing w:val="6"/>
              </w:rPr>
              <w:t>a.type_cn</w:t>
            </w:r>
            <w:proofErr w:type="spellEnd"/>
            <w:r w:rsidRPr="00574BAB">
              <w:rPr>
                <w:rFonts w:ascii="Times New Roman" w:eastAsia="思源黑体 Medium" w:hAnsi="Times New Roman" w:cs="Times New Roman"/>
                <w:spacing w:val="6"/>
              </w:rPr>
              <w:t xml:space="preserve"> }}</w:t>
            </w:r>
          </w:p>
          <w:p w14:paraId="0483E624"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5320B610"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a.type|replace</w:t>
            </w:r>
            <w:proofErr w:type="spellEnd"/>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Intronic</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”内含子区突变”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FlankingRegion3</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”基因下游区突变”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FlankingRegion5</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”基因上游区突变”</w:t>
            </w:r>
            <w:r w:rsidRPr="00574BAB">
              <w:rPr>
                <w:rFonts w:ascii="Times New Roman" w:eastAsia="思源黑体 Medium" w:hAnsi="Times New Roman" w:cs="Times New Roman"/>
                <w:spacing w:val="6"/>
              </w:rPr>
              <w:t>)}}</w:t>
            </w:r>
          </w:p>
          <w:p w14:paraId="42D3FCB2" w14:textId="020C5B78" w:rsidR="00574BAB" w:rsidRPr="00C91D48" w:rsidRDefault="00574BAB" w:rsidP="00FE4594">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1134" w:type="dxa"/>
          </w:tcPr>
          <w:p w14:paraId="7E6B54AD" w14:textId="1638DA84"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{%p if </w:t>
            </w:r>
            <w:proofErr w:type="spellStart"/>
            <w:r w:rsidRPr="00574BAB">
              <w:rPr>
                <w:rFonts w:ascii="Times New Roman" w:eastAsia="思源黑体 Medium" w:hAnsi="Times New Roman" w:cs="Times New Roman"/>
                <w:spacing w:val="6"/>
              </w:rPr>
              <w:t>a.evi_sum.evi_split</w:t>
            </w:r>
            <w:proofErr w:type="spellEnd"/>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lastRenderedPageBreak/>
              <w:t>and (</w:t>
            </w:r>
            <w:proofErr w:type="spellStart"/>
            <w:r w:rsidRPr="00574BAB">
              <w:rPr>
                <w:rFonts w:ascii="Times New Roman" w:eastAsia="思源黑体 Medium" w:hAnsi="Times New Roman" w:cs="Times New Roman"/>
                <w:spacing w:val="6"/>
              </w:rPr>
              <w:t>a.evi_sum.evi_split.Predictive_merge</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a.evi_sum.evi_split.Prognostic</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a.evi_sum.evi_split.Diagnostic</w:t>
            </w:r>
            <w:proofErr w:type="spellEnd"/>
            <w:r w:rsidRPr="00574BAB">
              <w:rPr>
                <w:rFonts w:ascii="Times New Roman" w:eastAsia="思源黑体 Medium" w:hAnsi="Times New Roman" w:cs="Times New Roman"/>
                <w:spacing w:val="6"/>
              </w:rPr>
              <w:t>) %}</w:t>
            </w:r>
          </w:p>
          <w:p w14:paraId="769C6728"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r w:rsidRPr="00574BAB">
              <w:rPr>
                <w:rFonts w:ascii="Times New Roman" w:eastAsia="思源黑体 Medium" w:hAnsi="Times New Roman" w:cs="Times New Roman"/>
                <w:spacing w:val="6"/>
              </w:rPr>
              <w:t>a.clinic_num_s</w:t>
            </w:r>
            <w:proofErr w:type="spellEnd"/>
            <w:r w:rsidRPr="00574BAB">
              <w:rPr>
                <w:rFonts w:ascii="Times New Roman" w:eastAsia="思源黑体 Medium" w:hAnsi="Times New Roman" w:cs="Times New Roman"/>
                <w:spacing w:val="6"/>
              </w:rPr>
              <w:t xml:space="preserve"> == 5%}</w:t>
            </w:r>
          </w:p>
          <w:p w14:paraId="692E628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w:t>
            </w:r>
            <w:r w:rsidRPr="00574BAB">
              <w:rPr>
                <w:rFonts w:ascii="Times New Roman" w:eastAsia="思源黑体 Medium" w:hAnsi="Times New Roman" w:cs="Times New Roman"/>
                <w:spacing w:val="6"/>
              </w:rPr>
              <w:t>类</w:t>
            </w:r>
          </w:p>
          <w:p w14:paraId="33872F7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w:t>
            </w:r>
            <w:proofErr w:type="spellStart"/>
            <w:r w:rsidRPr="00574BAB">
              <w:rPr>
                <w:rFonts w:ascii="Times New Roman" w:eastAsia="思源黑体 Medium" w:hAnsi="Times New Roman" w:cs="Times New Roman"/>
                <w:spacing w:val="6"/>
              </w:rPr>
              <w:t>elif</w:t>
            </w:r>
            <w:proofErr w:type="spellEnd"/>
            <w:r w:rsidRPr="00574BAB">
              <w:rPr>
                <w:rFonts w:ascii="Times New Roman" w:eastAsia="思源黑体 Medium" w:hAnsi="Times New Roman" w:cs="Times New Roman"/>
                <w:spacing w:val="6"/>
              </w:rPr>
              <w:t xml:space="preserve"> </w:t>
            </w:r>
            <w:proofErr w:type="spellStart"/>
            <w:r w:rsidRPr="00574BAB">
              <w:rPr>
                <w:rFonts w:ascii="Times New Roman" w:eastAsia="思源黑体 Medium" w:hAnsi="Times New Roman" w:cs="Times New Roman"/>
                <w:spacing w:val="6"/>
              </w:rPr>
              <w:t>a.clinic_num_s</w:t>
            </w:r>
            <w:proofErr w:type="spellEnd"/>
            <w:r w:rsidRPr="00574BAB">
              <w:rPr>
                <w:rFonts w:ascii="Times New Roman" w:eastAsia="思源黑体 Medium" w:hAnsi="Times New Roman" w:cs="Times New Roman"/>
                <w:spacing w:val="6"/>
              </w:rPr>
              <w:t xml:space="preserve"> == 4%}</w:t>
            </w:r>
          </w:p>
          <w:p w14:paraId="643487D9"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w:t>
            </w:r>
            <w:r w:rsidRPr="00574BAB">
              <w:rPr>
                <w:rFonts w:ascii="Times New Roman" w:eastAsia="思源黑体 Medium" w:hAnsi="Times New Roman" w:cs="Times New Roman"/>
                <w:spacing w:val="6"/>
              </w:rPr>
              <w:t>类</w:t>
            </w:r>
          </w:p>
          <w:p w14:paraId="4E4C82B2"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p w14:paraId="683ED1F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4D09A86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III</w:t>
            </w:r>
            <w:r w:rsidRPr="00574BAB">
              <w:rPr>
                <w:rFonts w:ascii="Times New Roman" w:eastAsia="思源黑体 Medium" w:hAnsi="Times New Roman" w:cs="Times New Roman"/>
                <w:spacing w:val="6"/>
              </w:rPr>
              <w:t>类</w:t>
            </w:r>
          </w:p>
          <w:p w14:paraId="59920850" w14:textId="068E4FB0" w:rsidR="00574BAB" w:rsidRPr="006643F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r>
      <w:tr w:rsidR="00574BAB" w14:paraId="370B17E5" w14:textId="77777777" w:rsidTr="00987825">
        <w:trPr>
          <w:trHeight w:val="420"/>
        </w:trPr>
        <w:tc>
          <w:tcPr>
            <w:tcW w:w="9639" w:type="dxa"/>
            <w:gridSpan w:val="8"/>
          </w:tcPr>
          <w:p w14:paraId="2D8A8B34" w14:textId="4F0ED0DD"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{%tr </w:t>
            </w:r>
            <w:proofErr w:type="spellStart"/>
            <w:r w:rsidRPr="00574BAB">
              <w:rPr>
                <w:rFonts w:ascii="Times New Roman" w:eastAsia="思源黑体 Medium" w:hAnsi="Times New Roman" w:cs="Times New Roman"/>
                <w:spacing w:val="6"/>
              </w:rPr>
              <w:t>endfor</w:t>
            </w:r>
            <w:proofErr w:type="spellEnd"/>
            <w:r w:rsidRPr="00574BAB">
              <w:rPr>
                <w:rFonts w:ascii="Times New Roman" w:eastAsia="思源黑体 Medium" w:hAnsi="Times New Roman" w:cs="Times New Roman"/>
                <w:spacing w:val="6"/>
              </w:rPr>
              <w:t>%}</w:t>
            </w:r>
          </w:p>
        </w:tc>
      </w:tr>
      <w:tr w:rsidR="00574BAB" w14:paraId="538DA496" w14:textId="77777777" w:rsidTr="00987825">
        <w:trPr>
          <w:trHeight w:val="420"/>
        </w:trPr>
        <w:tc>
          <w:tcPr>
            <w:tcW w:w="9639" w:type="dxa"/>
            <w:gridSpan w:val="8"/>
          </w:tcPr>
          <w:p w14:paraId="3DCF44C2" w14:textId="4AE3694D"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else%}</w:t>
            </w:r>
          </w:p>
        </w:tc>
      </w:tr>
      <w:tr w:rsidR="00574BAB" w14:paraId="67474B39" w14:textId="77777777" w:rsidTr="000E26B8">
        <w:trPr>
          <w:trHeight w:val="420"/>
        </w:trPr>
        <w:tc>
          <w:tcPr>
            <w:tcW w:w="1020" w:type="dxa"/>
          </w:tcPr>
          <w:p w14:paraId="757A80A4" w14:textId="00D5CDDE"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532" w:type="dxa"/>
          </w:tcPr>
          <w:p w14:paraId="77A60D7C" w14:textId="44344694"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850" w:type="dxa"/>
          </w:tcPr>
          <w:p w14:paraId="38603C44" w14:textId="1190710D"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8" w:type="dxa"/>
          </w:tcPr>
          <w:p w14:paraId="5EF4DE09" w14:textId="784ABE69"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7" w:type="dxa"/>
          </w:tcPr>
          <w:p w14:paraId="72F6D73C" w14:textId="6185EB7A"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993" w:type="dxa"/>
          </w:tcPr>
          <w:p w14:paraId="02ABFC15" w14:textId="265AFABC"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275" w:type="dxa"/>
          </w:tcPr>
          <w:p w14:paraId="1AF258AB" w14:textId="6D631340"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134" w:type="dxa"/>
          </w:tcPr>
          <w:p w14:paraId="5E4063F3" w14:textId="02E9047E"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574BAB" w14:paraId="7CA886C2" w14:textId="77777777" w:rsidTr="0081041D">
        <w:trPr>
          <w:trHeight w:val="420"/>
        </w:trPr>
        <w:tc>
          <w:tcPr>
            <w:tcW w:w="9639" w:type="dxa"/>
            <w:gridSpan w:val="8"/>
          </w:tcPr>
          <w:p w14:paraId="2D82594C" w14:textId="66237A5F"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endif%}</w:t>
            </w:r>
          </w:p>
        </w:tc>
      </w:tr>
    </w:tbl>
    <w:p w14:paraId="4F7CC6C5" w14:textId="77777777" w:rsidR="00963A25" w:rsidRDefault="00963A25" w:rsidP="00963A25">
      <w:pPr>
        <w:rPr>
          <w:rFonts w:ascii="思源黑体 Medium" w:eastAsia="思源黑体 Medium" w:hAnsi="思源黑体 Medium" w:cs="思源黑体 Medium"/>
          <w:caps/>
          <w:color w:val="1E7648"/>
          <w:spacing w:val="17"/>
          <w:szCs w:val="28"/>
        </w:rPr>
      </w:pPr>
    </w:p>
    <w:p w14:paraId="20008713" w14:textId="12C7E48E" w:rsidR="003E692B" w:rsidRDefault="00661387" w:rsidP="003E692B">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3</w:t>
      </w:r>
      <w:r w:rsidR="003E692B">
        <w:rPr>
          <w:rFonts w:ascii="Times New Roman" w:eastAsia="思源黑体 Medium" w:hAnsi="Times New Roman"/>
          <w:caps/>
          <w:smallCaps w:val="0"/>
          <w:color w:val="1E7648"/>
          <w:spacing w:val="17"/>
          <w:sz w:val="24"/>
          <w:szCs w:val="24"/>
        </w:rPr>
        <w:t xml:space="preserve">. </w:t>
      </w:r>
      <w:r w:rsidR="003E692B">
        <w:rPr>
          <w:rFonts w:ascii="Times New Roman" w:eastAsia="思源黑体 Medium" w:hAnsi="Times New Roman" w:hint="eastAsia"/>
          <w:caps/>
          <w:smallCaps w:val="0"/>
          <w:color w:val="1E7648"/>
          <w:spacing w:val="17"/>
          <w:sz w:val="24"/>
          <w:szCs w:val="24"/>
        </w:rPr>
        <w:t>同源重组缺陷（</w:t>
      </w:r>
      <w:r w:rsidR="003E692B">
        <w:rPr>
          <w:rFonts w:ascii="Times New Roman" w:eastAsia="思源黑体 Medium" w:hAnsi="Times New Roman" w:hint="eastAsia"/>
          <w:caps/>
          <w:smallCaps w:val="0"/>
          <w:color w:val="1E7648"/>
          <w:spacing w:val="17"/>
          <w:sz w:val="24"/>
          <w:szCs w:val="24"/>
        </w:rPr>
        <w:t>HRD</w:t>
      </w:r>
      <w:r w:rsidR="003E692B">
        <w:rPr>
          <w:rFonts w:ascii="Times New Roman" w:eastAsia="思源黑体 Medium" w:hAnsi="Times New Roman" w:hint="eastAsia"/>
          <w:caps/>
          <w:smallCaps w:val="0"/>
          <w:color w:val="1E7648"/>
          <w:spacing w:val="17"/>
          <w:sz w:val="24"/>
          <w:szCs w:val="24"/>
        </w:rPr>
        <w:t>）检测结果解析</w:t>
      </w:r>
    </w:p>
    <w:tbl>
      <w:tblPr>
        <w:tblStyle w:val="PTMv3"/>
        <w:tblW w:w="0" w:type="auto"/>
        <w:tblLook w:val="04A0" w:firstRow="1" w:lastRow="0" w:firstColumn="1" w:lastColumn="0" w:noHBand="0" w:noVBand="1"/>
      </w:tblPr>
      <w:tblGrid>
        <w:gridCol w:w="765"/>
        <w:gridCol w:w="8874"/>
      </w:tblGrid>
      <w:tr w:rsidR="003E692B" w14:paraId="7C75CC35" w14:textId="77777777" w:rsidTr="00E973CC">
        <w:trPr>
          <w:cnfStyle w:val="100000000000" w:firstRow="1" w:lastRow="0" w:firstColumn="0" w:lastColumn="0" w:oddVBand="0" w:evenVBand="0" w:oddHBand="0" w:evenHBand="0" w:firstRowFirstColumn="0" w:firstRowLastColumn="0" w:lastRowFirstColumn="0" w:lastRowLastColumn="0"/>
          <w:trHeight w:val="420"/>
        </w:trPr>
        <w:tc>
          <w:tcPr>
            <w:tcW w:w="0" w:type="auto"/>
            <w:gridSpan w:val="2"/>
            <w:tcBorders>
              <w:bottom w:val="nil"/>
            </w:tcBorders>
          </w:tcPr>
          <w:p w14:paraId="4F4A9CFF" w14:textId="5CFAF6FB" w:rsidR="003E692B" w:rsidRDefault="00DC7C78" w:rsidP="00B20769">
            <w:pPr>
              <w:tabs>
                <w:tab w:val="left" w:pos="1134"/>
                <w:tab w:val="center" w:pos="1506"/>
              </w:tabs>
              <w:spacing w:after="0"/>
              <w:jc w:val="center"/>
              <w:rPr>
                <w:rFonts w:ascii="思源黑体 CN Bold" w:eastAsia="思源黑体 CN Bold" w:hAnsi="思源黑体 CN Bold" w:cs="思源黑体 CN Bold" w:hint="default"/>
                <w:b/>
                <w:bCs/>
                <w:color w:val="FFFFFF"/>
                <w:sz w:val="18"/>
                <w:szCs w:val="18"/>
              </w:rPr>
            </w:pPr>
            <w:r w:rsidRPr="00DC7C78">
              <w:rPr>
                <w:rFonts w:ascii="Times New Roman" w:eastAsia="思源黑体 Medium" w:hAnsi="Times New Roman" w:cs="Times New Roman"/>
                <w:b/>
                <w:bCs/>
                <w:color w:val="FFFFFF"/>
                <w:spacing w:val="6"/>
              </w:rPr>
              <w:t xml:space="preserve">{%if </w:t>
            </w:r>
            <w:proofErr w:type="spellStart"/>
            <w:r w:rsidRPr="00DC7C78">
              <w:rPr>
                <w:rFonts w:ascii="Times New Roman" w:eastAsia="思源黑体 Medium" w:hAnsi="Times New Roman" w:cs="Times New Roman"/>
                <w:b/>
                <w:bCs/>
                <w:color w:val="FFFFFF"/>
                <w:spacing w:val="6"/>
              </w:rPr>
              <w:t>var.gss.gss.var_id</w:t>
            </w:r>
            <w:proofErr w:type="spellEnd"/>
            <w:r w:rsidRPr="00DC7C78">
              <w:rPr>
                <w:rFonts w:ascii="Times New Roman" w:eastAsia="思源黑体 Medium" w:hAnsi="Times New Roman" w:cs="Times New Roman"/>
                <w:b/>
                <w:bCs/>
                <w:color w:val="FFFFFF"/>
                <w:spacing w:val="6"/>
              </w:rPr>
              <w:t xml:space="preserve"> ==</w:t>
            </w:r>
            <w:r w:rsidRPr="00DC7C78">
              <w:rPr>
                <w:rFonts w:ascii="Times New Roman" w:eastAsia="思源黑体 Medium" w:hAnsi="Times New Roman" w:cs="Times New Roman"/>
                <w:b/>
                <w:bCs/>
                <w:color w:val="FFFFFF"/>
                <w:spacing w:val="6"/>
              </w:rPr>
              <w:t>”</w:t>
            </w:r>
            <w:r w:rsidRPr="00DC7C78">
              <w:rPr>
                <w:rFonts w:ascii="Times New Roman" w:eastAsia="思源黑体 Medium" w:hAnsi="Times New Roman" w:cs="Times New Roman"/>
                <w:b/>
                <w:bCs/>
                <w:color w:val="FFFFFF"/>
                <w:spacing w:val="6"/>
              </w:rPr>
              <w:t>HRD+</w:t>
            </w:r>
            <w:r w:rsidRPr="00DC7C78">
              <w:rPr>
                <w:rFonts w:ascii="Times New Roman" w:eastAsia="思源黑体 Medium" w:hAnsi="Times New Roman" w:cs="Times New Roman"/>
                <w:b/>
                <w:bCs/>
                <w:color w:val="FFFFFF"/>
                <w:spacing w:val="6"/>
              </w:rPr>
              <w:t>”</w:t>
            </w:r>
            <w:r w:rsidRPr="00DC7C78">
              <w:rPr>
                <w:rFonts w:ascii="Times New Roman" w:eastAsia="思源黑体 Medium" w:hAnsi="Times New Roman" w:cs="Times New Roman"/>
                <w:b/>
                <w:bCs/>
                <w:color w:val="FFFFFF"/>
                <w:spacing w:val="6"/>
              </w:rPr>
              <w:t>%}HRD</w:t>
            </w:r>
            <w:r w:rsidRPr="00DC7C78">
              <w:rPr>
                <w:rFonts w:ascii="Times New Roman" w:eastAsia="思源黑体 Medium" w:hAnsi="Times New Roman" w:cs="Times New Roman"/>
                <w:b/>
                <w:bCs/>
                <w:color w:val="FFFFFF"/>
                <w:spacing w:val="6"/>
              </w:rPr>
              <w:t>阳性</w:t>
            </w:r>
            <w:r w:rsidRPr="00DC7C78">
              <w:rPr>
                <w:rFonts w:ascii="Times New Roman" w:eastAsia="思源黑体 Medium" w:hAnsi="Times New Roman" w:cs="Times New Roman"/>
                <w:b/>
                <w:bCs/>
                <w:color w:val="FFFFFF"/>
                <w:spacing w:val="6"/>
              </w:rPr>
              <w:t>{%else%}HRD</w:t>
            </w:r>
            <w:r w:rsidRPr="00DC7C78">
              <w:rPr>
                <w:rFonts w:ascii="Times New Roman" w:eastAsia="思源黑体 Medium" w:hAnsi="Times New Roman" w:cs="Times New Roman"/>
                <w:b/>
                <w:bCs/>
                <w:color w:val="FFFFFF"/>
                <w:spacing w:val="6"/>
              </w:rPr>
              <w:t>阴性</w:t>
            </w:r>
            <w:r w:rsidRPr="00DC7C78">
              <w:rPr>
                <w:rFonts w:ascii="Times New Roman" w:eastAsia="思源黑体 Medium" w:hAnsi="Times New Roman" w:cs="Times New Roman"/>
                <w:b/>
                <w:bCs/>
                <w:color w:val="FFFFFF"/>
                <w:spacing w:val="6"/>
              </w:rPr>
              <w:t>{%endif%}</w:t>
            </w:r>
          </w:p>
        </w:tc>
      </w:tr>
      <w:tr w:rsidR="003E692B" w14:paraId="0599AC0C" w14:textId="77777777" w:rsidTr="00E973CC">
        <w:trPr>
          <w:trHeight w:val="420"/>
        </w:trPr>
        <w:tc>
          <w:tcPr>
            <w:tcW w:w="779" w:type="dxa"/>
            <w:tcBorders>
              <w:top w:val="nil"/>
            </w:tcBorders>
          </w:tcPr>
          <w:p w14:paraId="4E280AD5"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背景介绍</w:t>
            </w:r>
          </w:p>
        </w:tc>
        <w:tc>
          <w:tcPr>
            <w:tcW w:w="9076" w:type="dxa"/>
            <w:tcBorders>
              <w:top w:val="nil"/>
            </w:tcBorders>
          </w:tcPr>
          <w:p w14:paraId="713477B3" w14:textId="77777777" w:rsidR="003E692B" w:rsidRDefault="003E692B" w:rsidP="004A7EBA">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DNA</w:t>
            </w:r>
            <w:r>
              <w:rPr>
                <w:rFonts w:ascii="Times New Roman" w:eastAsia="思源黑体 Medium" w:hAnsi="Times New Roman" w:cs="Times New Roman"/>
                <w:spacing w:val="6"/>
              </w:rPr>
              <w:t>损伤是通过相互关联的多种途径修复的，其中，同源重组修复（</w:t>
            </w:r>
            <w:r>
              <w:rPr>
                <w:rFonts w:ascii="Times New Roman" w:eastAsia="思源黑体 Medium" w:hAnsi="Times New Roman" w:cs="Times New Roman"/>
                <w:spacing w:val="6"/>
              </w:rPr>
              <w:t>Homologous Recombination Repair</w:t>
            </w:r>
            <w:r>
              <w:rPr>
                <w:rFonts w:ascii="Times New Roman" w:eastAsia="思源黑体 Medium" w:hAnsi="Times New Roman" w:cs="Times New Roman"/>
                <w:spacing w:val="6"/>
              </w:rPr>
              <w:t>，</w:t>
            </w:r>
            <w:r>
              <w:rPr>
                <w:rFonts w:ascii="Times New Roman" w:eastAsia="思源黑体 Medium" w:hAnsi="Times New Roman" w:cs="Times New Roman"/>
                <w:spacing w:val="6"/>
              </w:rPr>
              <w:t>HRR</w:t>
            </w:r>
            <w:r>
              <w:rPr>
                <w:rFonts w:ascii="Times New Roman" w:eastAsia="思源黑体 Medium" w:hAnsi="Times New Roman" w:cs="Times New Roman"/>
                <w:spacing w:val="6"/>
              </w:rPr>
              <w:t>）是负责修复</w:t>
            </w:r>
            <w:r>
              <w:rPr>
                <w:rFonts w:ascii="Times New Roman" w:eastAsia="思源黑体 Medium" w:hAnsi="Times New Roman" w:cs="Times New Roman"/>
                <w:spacing w:val="6"/>
              </w:rPr>
              <w:t>DNA</w:t>
            </w:r>
            <w:r>
              <w:rPr>
                <w:rFonts w:ascii="Times New Roman" w:eastAsia="思源黑体 Medium" w:hAnsi="Times New Roman" w:cs="Times New Roman"/>
                <w:spacing w:val="6"/>
              </w:rPr>
              <w:t>双链断裂（</w:t>
            </w:r>
            <w:r>
              <w:rPr>
                <w:rFonts w:ascii="Times New Roman" w:eastAsia="思源黑体 Medium" w:hAnsi="Times New Roman" w:cs="Times New Roman"/>
                <w:spacing w:val="6"/>
              </w:rPr>
              <w:t>Double Strand Break</w:t>
            </w:r>
            <w:r>
              <w:rPr>
                <w:rFonts w:ascii="Times New Roman" w:eastAsia="思源黑体 Medium" w:hAnsi="Times New Roman" w:cs="Times New Roman"/>
                <w:spacing w:val="6"/>
              </w:rPr>
              <w:t>，</w:t>
            </w:r>
            <w:r>
              <w:rPr>
                <w:rFonts w:ascii="Times New Roman" w:eastAsia="思源黑体 Medium" w:hAnsi="Times New Roman" w:cs="Times New Roman"/>
                <w:spacing w:val="6"/>
              </w:rPr>
              <w:t>DSB</w:t>
            </w:r>
            <w:r>
              <w:rPr>
                <w:rFonts w:ascii="Times New Roman" w:eastAsia="思源黑体 Medium" w:hAnsi="Times New Roman" w:cs="Times New Roman"/>
                <w:spacing w:val="6"/>
              </w:rPr>
              <w:t>）与</w:t>
            </w:r>
            <w:r>
              <w:rPr>
                <w:rFonts w:ascii="Times New Roman" w:eastAsia="思源黑体 Medium" w:hAnsi="Times New Roman" w:cs="Times New Roman"/>
                <w:spacing w:val="6"/>
              </w:rPr>
              <w:t>DNA</w:t>
            </w:r>
            <w:r>
              <w:rPr>
                <w:rFonts w:ascii="Times New Roman" w:eastAsia="思源黑体 Medium" w:hAnsi="Times New Roman" w:cs="Times New Roman"/>
                <w:spacing w:val="6"/>
              </w:rPr>
              <w:t>链间交联（</w:t>
            </w:r>
            <w:proofErr w:type="spellStart"/>
            <w:r>
              <w:rPr>
                <w:rFonts w:ascii="Times New Roman" w:eastAsia="思源黑体 Medium" w:hAnsi="Times New Roman" w:cs="Times New Roman"/>
                <w:spacing w:val="6"/>
              </w:rPr>
              <w:t>interstand</w:t>
            </w:r>
            <w:proofErr w:type="spellEnd"/>
            <w:r>
              <w:rPr>
                <w:rFonts w:ascii="Times New Roman" w:eastAsia="思源黑体 Medium" w:hAnsi="Times New Roman" w:cs="Times New Roman"/>
                <w:spacing w:val="6"/>
              </w:rPr>
              <w:t xml:space="preserve"> crosslinks</w:t>
            </w:r>
            <w:r>
              <w:rPr>
                <w:rFonts w:ascii="Times New Roman" w:eastAsia="思源黑体 Medium" w:hAnsi="Times New Roman" w:cs="Times New Roman"/>
                <w:spacing w:val="6"/>
              </w:rPr>
              <w:t>）最为准确且高保真的</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损伤修复系统。同源重组修复缺陷（</w:t>
            </w:r>
            <w:r>
              <w:rPr>
                <w:rFonts w:ascii="Times New Roman" w:eastAsia="思源黑体 Medium" w:hAnsi="Times New Roman" w:cs="Times New Roman"/>
                <w:spacing w:val="6"/>
              </w:rPr>
              <w:t>Homologous Recombination Deficiency</w:t>
            </w:r>
            <w:r>
              <w:rPr>
                <w:rFonts w:ascii="Times New Roman" w:eastAsia="思源黑体 Medium" w:hAnsi="Times New Roman" w:cs="Times New Roman"/>
                <w:spacing w:val="6"/>
              </w:rPr>
              <w:t>，</w:t>
            </w:r>
            <w:r>
              <w:rPr>
                <w:rFonts w:ascii="Times New Roman" w:eastAsia="思源黑体 Medium" w:hAnsi="Times New Roman" w:cs="Times New Roman"/>
                <w:spacing w:val="6"/>
              </w:rPr>
              <w:t>HRD</w:t>
            </w:r>
            <w:r>
              <w:rPr>
                <w:rFonts w:ascii="Times New Roman" w:eastAsia="思源黑体 Medium" w:hAnsi="Times New Roman" w:cs="Times New Roman"/>
                <w:spacing w:val="6"/>
              </w:rPr>
              <w:t>）通常指细胞水平上的</w:t>
            </w:r>
            <w:r>
              <w:rPr>
                <w:rFonts w:ascii="Times New Roman" w:eastAsia="思源黑体 Medium" w:hAnsi="Times New Roman" w:cs="Times New Roman"/>
                <w:spacing w:val="6"/>
              </w:rPr>
              <w:t>HRR</w:t>
            </w:r>
            <w:r>
              <w:rPr>
                <w:rFonts w:ascii="Times New Roman" w:eastAsia="思源黑体 Medium" w:hAnsi="Times New Roman" w:cs="Times New Roman"/>
                <w:spacing w:val="6"/>
              </w:rPr>
              <w:t>功能障碍状态，当</w:t>
            </w:r>
            <w:r>
              <w:rPr>
                <w:rFonts w:ascii="Times New Roman" w:eastAsia="思源黑体 Medium" w:hAnsi="Times New Roman" w:cs="Times New Roman"/>
                <w:spacing w:val="6"/>
              </w:rPr>
              <w:t>HRD</w:t>
            </w:r>
            <w:r>
              <w:rPr>
                <w:rFonts w:ascii="Times New Roman" w:eastAsia="思源黑体 Medium" w:hAnsi="Times New Roman" w:cs="Times New Roman"/>
                <w:spacing w:val="6"/>
              </w:rPr>
              <w:t>存在时，</w:t>
            </w:r>
            <w:r>
              <w:rPr>
                <w:rFonts w:ascii="Times New Roman" w:eastAsia="思源黑体 Medium" w:hAnsi="Times New Roman" w:cs="Times New Roman"/>
                <w:spacing w:val="6"/>
              </w:rPr>
              <w:t>DSB</w:t>
            </w:r>
            <w:r>
              <w:rPr>
                <w:rFonts w:ascii="Times New Roman" w:eastAsia="思源黑体 Medium" w:hAnsi="Times New Roman" w:cs="Times New Roman"/>
                <w:spacing w:val="6"/>
              </w:rPr>
              <w:t>会过度依赖非同源末端连接（</w:t>
            </w:r>
            <w:r>
              <w:rPr>
                <w:rFonts w:ascii="Times New Roman" w:eastAsia="思源黑体 Medium" w:hAnsi="Times New Roman" w:cs="Times New Roman"/>
                <w:spacing w:val="6"/>
              </w:rPr>
              <w:t>Non-Homologous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NHEJ</w:t>
            </w:r>
            <w:r>
              <w:rPr>
                <w:rFonts w:ascii="Times New Roman" w:eastAsia="思源黑体 Medium" w:hAnsi="Times New Roman" w:cs="Times New Roman"/>
                <w:spacing w:val="6"/>
              </w:rPr>
              <w:t>）、微同源末端连接（</w:t>
            </w:r>
            <w:r>
              <w:rPr>
                <w:rFonts w:ascii="Times New Roman" w:eastAsia="思源黑体 Medium" w:hAnsi="Times New Roman" w:cs="Times New Roman"/>
                <w:spacing w:val="6"/>
              </w:rPr>
              <w:t>Microhomology Mediated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MMEJ</w:t>
            </w:r>
            <w:r>
              <w:rPr>
                <w:rFonts w:ascii="Times New Roman" w:eastAsia="思源黑体 Medium" w:hAnsi="Times New Roman" w:cs="Times New Roman"/>
                <w:spacing w:val="6"/>
              </w:rPr>
              <w:t>）和单链退火途径（</w:t>
            </w:r>
            <w:r>
              <w:rPr>
                <w:rFonts w:ascii="Times New Roman" w:eastAsia="思源黑体 Medium" w:hAnsi="Times New Roman" w:cs="Times New Roman"/>
                <w:spacing w:val="6"/>
              </w:rPr>
              <w:t>Single-Strand Annealing</w:t>
            </w:r>
            <w:r>
              <w:rPr>
                <w:rFonts w:ascii="Times New Roman" w:eastAsia="思源黑体 Medium" w:hAnsi="Times New Roman" w:cs="Times New Roman"/>
                <w:spacing w:val="6"/>
              </w:rPr>
              <w:t>，</w:t>
            </w:r>
            <w:r>
              <w:rPr>
                <w:rFonts w:ascii="Times New Roman" w:eastAsia="思源黑体 Medium" w:hAnsi="Times New Roman" w:cs="Times New Roman"/>
                <w:spacing w:val="6"/>
              </w:rPr>
              <w:t>SSA</w:t>
            </w:r>
            <w:r>
              <w:rPr>
                <w:rFonts w:ascii="Times New Roman" w:eastAsia="思源黑体 Medium" w:hAnsi="Times New Roman" w:cs="Times New Roman"/>
                <w:spacing w:val="6"/>
              </w:rPr>
              <w:t>）等低保真、高易错的替代性</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损伤修复途径，从而极可能造成核酸序列的插入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缺失，拷贝数异常，并引起染色体交联，造成基因组和染色体不稳定。</w:t>
            </w:r>
          </w:p>
          <w:p w14:paraId="04E10491" w14:textId="77777777" w:rsidR="003E692B" w:rsidRDefault="003E692B" w:rsidP="004A7EBA">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可由</w:t>
            </w:r>
            <w:r>
              <w:rPr>
                <w:rFonts w:ascii="Times New Roman" w:eastAsia="思源黑体 Medium" w:hAnsi="Times New Roman" w:cs="Times New Roman"/>
                <w:spacing w:val="6"/>
              </w:rPr>
              <w:t>HRR</w:t>
            </w:r>
            <w:r>
              <w:rPr>
                <w:rFonts w:ascii="Times New Roman" w:eastAsia="思源黑体 Medium" w:hAnsi="Times New Roman" w:cs="Times New Roman"/>
                <w:spacing w:val="6"/>
              </w:rPr>
              <w:t>相关基因胚系变异或体细胞变异以及表观遗传失活等诸多因素导致。</w:t>
            </w:r>
            <w:r>
              <w:rPr>
                <w:rFonts w:ascii="Times New Roman" w:eastAsia="思源黑体 Medium" w:hAnsi="Times New Roman" w:cs="Times New Roman"/>
                <w:spacing w:val="6"/>
              </w:rPr>
              <w:t>HRR</w:t>
            </w:r>
            <w:r>
              <w:rPr>
                <w:rFonts w:ascii="Times New Roman" w:eastAsia="思源黑体 Medium" w:hAnsi="Times New Roman" w:cs="Times New Roman"/>
                <w:spacing w:val="6"/>
              </w:rPr>
              <w:t>是一条涉及多个步骤的复杂信号转导通路，其中，关键蛋白为乳腺癌易感基因（</w:t>
            </w:r>
            <w:r>
              <w:rPr>
                <w:rFonts w:ascii="Times New Roman" w:eastAsia="思源黑体 Medium" w:hAnsi="Times New Roman" w:cs="Times New Roman"/>
                <w:spacing w:val="6"/>
              </w:rPr>
              <w:t>breast cancer susceptibility gene</w:t>
            </w:r>
            <w:r>
              <w:rPr>
                <w:rFonts w:ascii="Times New Roman" w:eastAsia="思源黑体 Medium" w:hAnsi="Times New Roman" w:cs="Times New Roman"/>
                <w:spacing w:val="6"/>
              </w:rPr>
              <w:t>，</w:t>
            </w:r>
            <w:r>
              <w:rPr>
                <w:rFonts w:ascii="Times New Roman" w:eastAsia="思源黑体 Medium" w:hAnsi="Times New Roman" w:cs="Times New Roman"/>
                <w:spacing w:val="6"/>
              </w:rPr>
              <w:t>BRCA</w:t>
            </w:r>
            <w:r>
              <w:rPr>
                <w:rFonts w:ascii="Times New Roman" w:eastAsia="思源黑体 Medium" w:hAnsi="Times New Roman" w:cs="Times New Roman"/>
                <w:spacing w:val="6"/>
              </w:rPr>
              <w:t>）。</w:t>
            </w:r>
            <w:r>
              <w:rPr>
                <w:rFonts w:ascii="Times New Roman" w:eastAsia="思源黑体 Medium" w:hAnsi="Times New Roman" w:cs="Times New Roman"/>
                <w:spacing w:val="6"/>
              </w:rPr>
              <w:t>BRCA1/2</w:t>
            </w:r>
            <w:r>
              <w:rPr>
                <w:rFonts w:ascii="Times New Roman" w:eastAsia="思源黑体 Medium" w:hAnsi="Times New Roman" w:cs="Times New Roman"/>
                <w:spacing w:val="6"/>
              </w:rPr>
              <w:t>与多种其他</w:t>
            </w:r>
            <w:r>
              <w:rPr>
                <w:rFonts w:ascii="Times New Roman" w:eastAsia="思源黑体 Medium" w:hAnsi="Times New Roman" w:cs="Times New Roman"/>
                <w:spacing w:val="6"/>
              </w:rPr>
              <w:t>DNA</w:t>
            </w:r>
            <w:r>
              <w:rPr>
                <w:rFonts w:ascii="Times New Roman" w:eastAsia="思源黑体 Medium" w:hAnsi="Times New Roman" w:cs="Times New Roman"/>
                <w:spacing w:val="6"/>
              </w:rPr>
              <w:t>修复蛋白相互作用，形成</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损伤修复的复杂系统，这些蛋白包括</w:t>
            </w:r>
            <w:r>
              <w:rPr>
                <w:rFonts w:ascii="Times New Roman" w:eastAsia="思源黑体 Medium" w:hAnsi="Times New Roman" w:cs="Times New Roman"/>
                <w:spacing w:val="6"/>
              </w:rPr>
              <w:t>ATM</w:t>
            </w:r>
            <w:r>
              <w:rPr>
                <w:rFonts w:ascii="Times New Roman" w:eastAsia="思源黑体 Medium" w:hAnsi="Times New Roman" w:cs="Times New Roman"/>
                <w:spacing w:val="6"/>
              </w:rPr>
              <w:t>、</w:t>
            </w:r>
            <w:r>
              <w:rPr>
                <w:rFonts w:ascii="Times New Roman" w:eastAsia="思源黑体 Medium" w:hAnsi="Times New Roman" w:cs="Times New Roman"/>
                <w:spacing w:val="6"/>
              </w:rPr>
              <w:t>PALB2</w:t>
            </w:r>
            <w:r>
              <w:rPr>
                <w:rFonts w:ascii="Times New Roman" w:eastAsia="思源黑体 Medium" w:hAnsi="Times New Roman" w:cs="Times New Roman"/>
                <w:spacing w:val="6"/>
              </w:rPr>
              <w:t>、</w:t>
            </w:r>
            <w:r>
              <w:rPr>
                <w:rFonts w:ascii="Times New Roman" w:eastAsia="思源黑体 Medium" w:hAnsi="Times New Roman" w:cs="Times New Roman"/>
                <w:spacing w:val="6"/>
              </w:rPr>
              <w:t>CDK12</w:t>
            </w:r>
            <w:r>
              <w:rPr>
                <w:rFonts w:ascii="Times New Roman" w:eastAsia="思源黑体 Medium" w:hAnsi="Times New Roman" w:cs="Times New Roman"/>
                <w:spacing w:val="6"/>
              </w:rPr>
              <w:t>等。</w:t>
            </w:r>
            <w:r>
              <w:rPr>
                <w:rFonts w:ascii="Times New Roman" w:eastAsia="思源黑体 Medium" w:hAnsi="Times New Roman" w:cs="Times New Roman"/>
                <w:spacing w:val="6"/>
              </w:rPr>
              <w:t>HRD</w:t>
            </w:r>
            <w:r>
              <w:rPr>
                <w:rFonts w:ascii="Times New Roman" w:eastAsia="思源黑体 Medium" w:hAnsi="Times New Roman" w:cs="Times New Roman"/>
                <w:spacing w:val="6"/>
              </w:rPr>
              <w:t>的存在会使肿瘤细胞对诱发</w:t>
            </w:r>
            <w:r>
              <w:rPr>
                <w:rFonts w:ascii="Times New Roman" w:eastAsia="思源黑体 Medium" w:hAnsi="Times New Roman" w:cs="Times New Roman"/>
                <w:spacing w:val="6"/>
              </w:rPr>
              <w:t>DNA</w:t>
            </w:r>
            <w:r>
              <w:rPr>
                <w:rFonts w:ascii="Times New Roman" w:eastAsia="思源黑体 Medium" w:hAnsi="Times New Roman" w:cs="Times New Roman"/>
                <w:spacing w:val="6"/>
              </w:rPr>
              <w:t>交联的铂类药物高度敏感，同时应用</w:t>
            </w:r>
            <w:r>
              <w:rPr>
                <w:rFonts w:ascii="Times New Roman" w:eastAsia="思源黑体 Medium" w:hAnsi="Times New Roman" w:cs="Times New Roman"/>
                <w:spacing w:val="6"/>
              </w:rPr>
              <w:t>PARP</w:t>
            </w:r>
            <w:r>
              <w:rPr>
                <w:rFonts w:ascii="Times New Roman" w:eastAsia="思源黑体 Medium" w:hAnsi="Times New Roman" w:cs="Times New Roman"/>
                <w:spacing w:val="6"/>
              </w:rPr>
              <w:t>抑制剂可促发肿瘤细胞合成致死。</w:t>
            </w:r>
          </w:p>
          <w:p w14:paraId="4778EFF0" w14:textId="77777777" w:rsidR="003E692B" w:rsidRDefault="003E692B" w:rsidP="004A7EBA">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会产生特定的、可量化的、稳定的基因组改变，其中包含可被鉴别的基因突变、插入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缺失模式，以及染色体结构异常、基因拷贝数变异等。</w:t>
            </w:r>
            <w:r>
              <w:rPr>
                <w:rFonts w:ascii="Times New Roman" w:eastAsia="思源黑体 Medium" w:hAnsi="Times New Roman" w:cs="Times New Roman"/>
                <w:spacing w:val="6"/>
              </w:rPr>
              <w:t>HRD</w:t>
            </w:r>
            <w:r>
              <w:rPr>
                <w:rFonts w:ascii="Times New Roman" w:eastAsia="思源黑体 Medium" w:hAnsi="Times New Roman" w:cs="Times New Roman"/>
                <w:spacing w:val="6"/>
              </w:rPr>
              <w:t>临床检测所描述的肿瘤基因组特定改变，也被称为“基因组瘢痕”。目前，结合基于基因组特征分析的评估体系和</w:t>
            </w:r>
            <w:r>
              <w:rPr>
                <w:rFonts w:ascii="Times New Roman" w:eastAsia="思源黑体 Medium" w:hAnsi="Times New Roman" w:cs="Times New Roman"/>
                <w:spacing w:val="6"/>
              </w:rPr>
              <w:t>BRCA1/2</w:t>
            </w:r>
            <w:r>
              <w:rPr>
                <w:rFonts w:ascii="Times New Roman" w:eastAsia="思源黑体 Medium" w:hAnsi="Times New Roman" w:cs="Times New Roman"/>
                <w:spacing w:val="6"/>
              </w:rPr>
              <w:t>基因致病性突变来评估肿瘤的</w:t>
            </w:r>
            <w:r>
              <w:rPr>
                <w:rFonts w:ascii="Times New Roman" w:eastAsia="思源黑体 Medium" w:hAnsi="Times New Roman" w:cs="Times New Roman"/>
                <w:spacing w:val="6"/>
              </w:rPr>
              <w:t>HRD</w:t>
            </w:r>
            <w:r>
              <w:rPr>
                <w:rFonts w:ascii="Times New Roman" w:eastAsia="思源黑体 Medium" w:hAnsi="Times New Roman" w:cs="Times New Roman"/>
                <w:spacing w:val="6"/>
              </w:rPr>
              <w:t>状态。</w:t>
            </w:r>
          </w:p>
        </w:tc>
      </w:tr>
      <w:tr w:rsidR="003E692B" w14:paraId="4D9941BC" w14:textId="77777777" w:rsidTr="00E973CC">
        <w:trPr>
          <w:trHeight w:val="420"/>
        </w:trPr>
        <w:tc>
          <w:tcPr>
            <w:tcW w:w="779" w:type="dxa"/>
          </w:tcPr>
          <w:p w14:paraId="736A0460"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治疗策略</w:t>
            </w:r>
          </w:p>
        </w:tc>
        <w:tc>
          <w:tcPr>
            <w:tcW w:w="9076" w:type="dxa"/>
          </w:tcPr>
          <w:p w14:paraId="09915E9F" w14:textId="15DC7B66"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sidRPr="00DC7C78">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 xml:space="preserve">p </w:t>
            </w:r>
            <w:r w:rsidRPr="00DC7C78">
              <w:rPr>
                <w:rFonts w:ascii="Times New Roman" w:eastAsia="思源黑体 Medium" w:hAnsi="Times New Roman" w:cs="Times New Roman"/>
                <w:b/>
                <w:bCs/>
                <w:color w:val="1E7648"/>
                <w:spacing w:val="6"/>
              </w:rPr>
              <w:t xml:space="preserve">if </w:t>
            </w:r>
            <w:proofErr w:type="spellStart"/>
            <w:r w:rsidRPr="00DC7C78">
              <w:rPr>
                <w:rFonts w:ascii="Times New Roman" w:eastAsia="思源黑体 Medium" w:hAnsi="Times New Roman" w:cs="Times New Roman"/>
                <w:b/>
                <w:bCs/>
                <w:color w:val="1E7648"/>
                <w:spacing w:val="6"/>
              </w:rPr>
              <w:t>var.gss.gss.var_id</w:t>
            </w:r>
            <w:proofErr w:type="spellEnd"/>
            <w:r w:rsidRPr="00DC7C78">
              <w:rPr>
                <w:rFonts w:ascii="Times New Roman" w:eastAsia="思源黑体 Medium" w:hAnsi="Times New Roman" w:cs="Times New Roman"/>
                <w:b/>
                <w:bCs/>
                <w:color w:val="1E7648"/>
                <w:spacing w:val="6"/>
              </w:rPr>
              <w:t xml:space="preserve"> ==</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HRD+</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
          <w:p w14:paraId="4272EDCA" w14:textId="3F3D56D1"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if </w:t>
            </w:r>
            <w:proofErr w:type="spellStart"/>
            <w:r w:rsidRPr="00DC7C78">
              <w:rPr>
                <w:rFonts w:ascii="Times New Roman" w:eastAsia="思源黑体 Medium" w:hAnsi="Times New Roman" w:cs="Times New Roman"/>
                <w:spacing w:val="6"/>
              </w:rPr>
              <w:t>var.gss.gss.evi_sum</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var.gss.gss.evi_sum.evi_split</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var.gss.gss.evi_sum.evi_split.Predictive</w:t>
            </w:r>
            <w:proofErr w:type="spellEnd"/>
            <w:r w:rsidRPr="00DC7C78">
              <w:rPr>
                <w:rFonts w:ascii="Times New Roman" w:eastAsia="思源黑体 Medium" w:hAnsi="Times New Roman" w:cs="Times New Roman"/>
                <w:spacing w:val="6"/>
              </w:rPr>
              <w:t xml:space="preserve"> %}</w:t>
            </w:r>
          </w:p>
          <w:p w14:paraId="4E193A65" w14:textId="17B51EE1"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for b in </w:t>
            </w:r>
            <w:proofErr w:type="spellStart"/>
            <w:r w:rsidRPr="00DC7C78">
              <w:rPr>
                <w:rFonts w:ascii="Times New Roman" w:eastAsia="思源黑体 Medium" w:hAnsi="Times New Roman" w:cs="Times New Roman"/>
                <w:spacing w:val="6"/>
              </w:rPr>
              <w:t>var.gss.gss.evi_sum.evi_split.Predictive</w:t>
            </w:r>
            <w:proofErr w:type="spellEnd"/>
            <w:r w:rsidRPr="00DC7C78">
              <w:rPr>
                <w:rFonts w:ascii="Times New Roman" w:eastAsia="思源黑体 Medium" w:hAnsi="Times New Roman" w:cs="Times New Roman"/>
                <w:spacing w:val="6"/>
              </w:rPr>
              <w:t xml:space="preserve"> %}</w:t>
            </w:r>
          </w:p>
          <w:p w14:paraId="1A6E4993" w14:textId="051ACC99"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%p if </w:t>
            </w:r>
            <w:proofErr w:type="spellStart"/>
            <w:r w:rsidRPr="00DC7C78">
              <w:rPr>
                <w:rFonts w:ascii="Times New Roman" w:eastAsia="思源黑体 Medium" w:hAnsi="Times New Roman" w:cs="Times New Roman"/>
                <w:spacing w:val="6"/>
              </w:rPr>
              <w:t>b.regimen_name</w:t>
            </w:r>
            <w:proofErr w:type="spellEnd"/>
            <w:r>
              <w:rPr>
                <w:rFonts w:ascii="Times New Roman" w:eastAsia="思源黑体 Medium" w:hAnsi="Times New Roman" w:cs="Times New Roman" w:hint="default"/>
                <w:spacing w:val="6"/>
              </w:rPr>
              <w:t xml:space="preserve"> == “</w:t>
            </w:r>
            <w:r w:rsidRPr="00DC7C78">
              <w:rPr>
                <w:rFonts w:ascii="Times New Roman" w:eastAsia="思源黑体 Medium" w:hAnsi="Times New Roman" w:cs="Times New Roman"/>
                <w:spacing w:val="6"/>
              </w:rPr>
              <w:t>奥拉帕利</w:t>
            </w:r>
            <w:r w:rsidRPr="00DC7C78">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贝伐珠单抗</w:t>
            </w:r>
            <w:r>
              <w:rPr>
                <w:rFonts w:ascii="Times New Roman" w:eastAsia="思源黑体 Medium" w:hAnsi="Times New Roman" w:cs="Times New Roman" w:hint="default"/>
                <w:spacing w:val="6"/>
              </w:rPr>
              <w:t>”%}</w:t>
            </w:r>
          </w:p>
          <w:p w14:paraId="38E210A1" w14:textId="5C9CD39E"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b.regimen_name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b.clinical_significance_cn</w:t>
            </w:r>
            <w:proofErr w:type="spellEnd"/>
            <w:r w:rsidRPr="00DC7C78">
              <w:rPr>
                <w:rFonts w:ascii="Times New Roman" w:eastAsia="思源黑体 Medium" w:hAnsi="Times New Roman" w:cs="Times New Roman"/>
                <w:b/>
                <w:bCs/>
                <w:color w:val="1E7648"/>
                <w:spacing w:val="6"/>
              </w:rPr>
              <w:t xml:space="preserve"> }}</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b.evi_conclusion_simple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级）</w:t>
            </w:r>
            <w:r w:rsidR="003F1A82" w:rsidRPr="00013B6A">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w:t>
            </w:r>
            <w:proofErr w:type="spellStart"/>
            <w:r w:rsidRPr="00DC7C78">
              <w:rPr>
                <w:rFonts w:ascii="Times New Roman" w:eastAsia="思源黑体 Medium" w:hAnsi="Times New Roman" w:cs="Times New Roman"/>
                <w:spacing w:val="6"/>
              </w:rPr>
              <w:t>b.evi_interpretation|e</w:t>
            </w:r>
            <w:proofErr w:type="spellEnd"/>
            <w:r w:rsidRPr="00DC7C78">
              <w:rPr>
                <w:rFonts w:ascii="Times New Roman" w:eastAsia="思源黑体 Medium" w:hAnsi="Times New Roman" w:cs="Times New Roman"/>
                <w:spacing w:val="6"/>
              </w:rPr>
              <w:t>}}</w:t>
            </w:r>
          </w:p>
          <w:p w14:paraId="5CB4986F" w14:textId="75A7112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p w14:paraId="53A4C575"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w:t>
            </w:r>
            <w:proofErr w:type="spellStart"/>
            <w:r w:rsidRPr="00DC7C78">
              <w:rPr>
                <w:rFonts w:ascii="Times New Roman" w:eastAsia="思源黑体 Medium" w:hAnsi="Times New Roman" w:cs="Times New Roman"/>
                <w:spacing w:val="6"/>
              </w:rPr>
              <w:t>endfor</w:t>
            </w:r>
            <w:proofErr w:type="spellEnd"/>
            <w:r w:rsidRPr="00DC7C78">
              <w:rPr>
                <w:rFonts w:ascii="Times New Roman" w:eastAsia="思源黑体 Medium" w:hAnsi="Times New Roman" w:cs="Times New Roman"/>
                <w:spacing w:val="6"/>
              </w:rPr>
              <w:t>%}</w:t>
            </w:r>
          </w:p>
          <w:p w14:paraId="7337F297"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else%}</w:t>
            </w:r>
          </w:p>
          <w:p w14:paraId="446289EF"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4676C7EE" w14:textId="1352721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endif%}</w:t>
            </w:r>
          </w:p>
          <w:p w14:paraId="414FBFE3" w14:textId="331315B3"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hint="default"/>
                <w:b/>
                <w:bCs/>
                <w:color w:val="1E7648"/>
                <w:spacing w:val="6"/>
              </w:rPr>
              <w:t>{%p else%}</w:t>
            </w:r>
          </w:p>
          <w:p w14:paraId="7E344F10" w14:textId="6AD6976B" w:rsidR="00DC7C78" w:rsidRPr="00DC7C78" w:rsidRDefault="00DC7C78" w:rsidP="00B20769">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370EE084" w14:textId="42019C18" w:rsidR="003E692B" w:rsidRPr="00D70C83"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%p endif%}</w:t>
            </w:r>
          </w:p>
        </w:tc>
      </w:tr>
    </w:tbl>
    <w:p w14:paraId="495DE91C" w14:textId="56475F68" w:rsidR="00963A25" w:rsidRDefault="00963A25"/>
    <w:p w14:paraId="01B39B78" w14:textId="13334893" w:rsidR="00F14C16" w:rsidRPr="00774BB6" w:rsidRDefault="00661387" w:rsidP="00774BB6">
      <w:pPr>
        <w:pStyle w:val="af9"/>
        <w:rPr>
          <w:rFonts w:ascii="Times New Roman" w:eastAsia="思源黑体 Medium" w:hAnsi="Times New Roman"/>
          <w:caps/>
          <w:smallCaps w:val="0"/>
          <w:color w:val="1E7648"/>
          <w:spacing w:val="17"/>
          <w:sz w:val="24"/>
          <w:szCs w:val="24"/>
        </w:rPr>
      </w:pPr>
      <w:r w:rsidRPr="00774BB6">
        <w:rPr>
          <w:rFonts w:ascii="Times New Roman" w:eastAsia="思源黑体 Medium" w:hAnsi="Times New Roman"/>
          <w:caps/>
          <w:smallCaps w:val="0"/>
          <w:color w:val="1E7648"/>
          <w:spacing w:val="17"/>
          <w:sz w:val="24"/>
          <w:szCs w:val="24"/>
        </w:rPr>
        <w:t>4</w:t>
      </w:r>
      <w:r w:rsidR="00D831E8" w:rsidRPr="00774BB6">
        <w:rPr>
          <w:rFonts w:ascii="Times New Roman" w:eastAsia="思源黑体 Medium" w:hAnsi="Times New Roman"/>
          <w:caps/>
          <w:smallCaps w:val="0"/>
          <w:color w:val="1E7648"/>
          <w:spacing w:val="17"/>
          <w:sz w:val="24"/>
          <w:szCs w:val="24"/>
        </w:rPr>
        <w:t xml:space="preserve">. </w:t>
      </w:r>
      <w:r w:rsidRPr="00774BB6">
        <w:rPr>
          <w:rFonts w:ascii="Times New Roman" w:eastAsia="思源黑体 Medium" w:hAnsi="Times New Roman" w:hint="eastAsia"/>
          <w:caps/>
          <w:smallCaps w:val="0"/>
          <w:color w:val="1E7648"/>
          <w:spacing w:val="17"/>
          <w:sz w:val="24"/>
          <w:szCs w:val="24"/>
        </w:rPr>
        <w:t>BRCA</w:t>
      </w:r>
      <w:r w:rsidRPr="00774BB6">
        <w:rPr>
          <w:rFonts w:ascii="Times New Roman" w:eastAsia="思源黑体 Medium" w:hAnsi="Times New Roman"/>
          <w:caps/>
          <w:smallCaps w:val="0"/>
          <w:color w:val="1E7648"/>
          <w:spacing w:val="17"/>
          <w:sz w:val="24"/>
          <w:szCs w:val="24"/>
        </w:rPr>
        <w:t>1</w:t>
      </w:r>
      <w:r w:rsidR="00C80F3A" w:rsidRPr="00774BB6">
        <w:rPr>
          <w:rFonts w:ascii="Times New Roman" w:eastAsia="思源黑体 Medium" w:hAnsi="Times New Roman" w:hint="eastAsia"/>
          <w:caps/>
          <w:smallCaps w:val="0"/>
          <w:color w:val="1E7648"/>
          <w:spacing w:val="17"/>
          <w:sz w:val="24"/>
          <w:szCs w:val="24"/>
        </w:rPr>
        <w:t>/</w:t>
      </w:r>
      <w:r w:rsidRPr="00774BB6">
        <w:rPr>
          <w:rFonts w:ascii="Times New Roman" w:eastAsia="思源黑体 Medium" w:hAnsi="Times New Roman"/>
          <w:caps/>
          <w:smallCaps w:val="0"/>
          <w:color w:val="1E7648"/>
          <w:spacing w:val="17"/>
          <w:sz w:val="24"/>
          <w:szCs w:val="24"/>
        </w:rPr>
        <w:t>2</w:t>
      </w:r>
      <w:r w:rsidR="007B5726" w:rsidRPr="00774BB6">
        <w:rPr>
          <w:rFonts w:ascii="Times New Roman" w:eastAsia="思源黑体 Medium" w:hAnsi="Times New Roman" w:hint="eastAsia"/>
          <w:caps/>
          <w:smallCaps w:val="0"/>
          <w:color w:val="1E7648"/>
          <w:spacing w:val="17"/>
          <w:sz w:val="24"/>
          <w:szCs w:val="24"/>
        </w:rPr>
        <w:t>基因</w:t>
      </w:r>
      <w:r w:rsidR="00852C8A" w:rsidRPr="00774BB6">
        <w:rPr>
          <w:rFonts w:ascii="Times New Roman" w:eastAsia="思源黑体 Medium" w:hAnsi="Times New Roman" w:hint="eastAsia"/>
          <w:caps/>
          <w:smallCaps w:val="0"/>
          <w:color w:val="1E7648"/>
          <w:spacing w:val="17"/>
          <w:sz w:val="24"/>
          <w:szCs w:val="24"/>
        </w:rPr>
        <w:t>（伴随诊断药物）变异</w:t>
      </w:r>
      <w:r w:rsidR="007B5726" w:rsidRPr="00774BB6">
        <w:rPr>
          <w:rFonts w:ascii="Times New Roman" w:eastAsia="思源黑体 Medium" w:hAnsi="Times New Roman" w:hint="eastAsia"/>
          <w:caps/>
          <w:smallCaps w:val="0"/>
          <w:color w:val="1E7648"/>
          <w:spacing w:val="17"/>
          <w:sz w:val="24"/>
          <w:szCs w:val="24"/>
        </w:rPr>
        <w:t>检测结果解析</w:t>
      </w:r>
    </w:p>
    <w:tbl>
      <w:tblPr>
        <w:tblStyle w:val="PTMv3"/>
        <w:tblW w:w="0" w:type="auto"/>
        <w:tblLayout w:type="fixed"/>
        <w:tblLook w:val="04A0" w:firstRow="1" w:lastRow="0" w:firstColumn="1" w:lastColumn="0" w:noHBand="0" w:noVBand="1"/>
      </w:tblPr>
      <w:tblGrid>
        <w:gridCol w:w="1701"/>
        <w:gridCol w:w="7938"/>
      </w:tblGrid>
      <w:tr w:rsidR="00774BB6" w14:paraId="700A9BB5" w14:textId="77777777" w:rsidTr="00774BB6">
        <w:trPr>
          <w:cnfStyle w:val="100000000000" w:firstRow="1" w:lastRow="0" w:firstColumn="0" w:lastColumn="0" w:oddVBand="0" w:evenVBand="0" w:oddHBand="0" w:evenHBand="0" w:firstRowFirstColumn="0" w:firstRowLastColumn="0" w:lastRowFirstColumn="0" w:lastRowLastColumn="0"/>
          <w:trHeight w:val="420"/>
        </w:trPr>
        <w:tc>
          <w:tcPr>
            <w:tcW w:w="1701" w:type="dxa"/>
            <w:tcBorders>
              <w:bottom w:val="dashSmallGap" w:sz="4" w:space="0" w:color="BFBFBF"/>
            </w:tcBorders>
          </w:tcPr>
          <w:p w14:paraId="2DD9A8B5" w14:textId="246C501A"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lastRenderedPageBreak/>
              <w:t>基因变异</w:t>
            </w:r>
          </w:p>
        </w:tc>
        <w:tc>
          <w:tcPr>
            <w:tcW w:w="7938" w:type="dxa"/>
            <w:tcBorders>
              <w:bottom w:val="dashSmallGap" w:sz="4" w:space="0" w:color="BFBFBF"/>
            </w:tcBorders>
          </w:tcPr>
          <w:p w14:paraId="1229FE39" w14:textId="2C88165B"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t>意义解读</w:t>
            </w:r>
          </w:p>
        </w:tc>
      </w:tr>
      <w:tr w:rsidR="00774BB6" w14:paraId="5E1BEA71" w14:textId="77777777" w:rsidTr="00774BB6">
        <w:trPr>
          <w:trHeight w:val="420"/>
        </w:trPr>
        <w:tc>
          <w:tcPr>
            <w:tcW w:w="9639" w:type="dxa"/>
            <w:gridSpan w:val="2"/>
            <w:tcBorders>
              <w:top w:val="dashSmallGap" w:sz="4" w:space="0" w:color="BFBFBF"/>
            </w:tcBorders>
          </w:tcPr>
          <w:p w14:paraId="62046823" w14:textId="51EE7EB2"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if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var.var_somatic.level_I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7AC14BEE" w14:textId="77777777" w:rsidTr="00251580">
        <w:trPr>
          <w:trHeight w:val="420"/>
        </w:trPr>
        <w:tc>
          <w:tcPr>
            <w:tcW w:w="9639" w:type="dxa"/>
            <w:gridSpan w:val="2"/>
            <w:tcBorders>
              <w:top w:val="nil"/>
            </w:tcBorders>
          </w:tcPr>
          <w:p w14:paraId="6FFDE82F" w14:textId="43051BBD"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for a in</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var.var_somatic.level_I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5FE172F9" w14:textId="77777777" w:rsidTr="00251580">
        <w:trPr>
          <w:trHeight w:val="420"/>
        </w:trPr>
        <w:tc>
          <w:tcPr>
            <w:tcW w:w="1701" w:type="dxa"/>
            <w:tcBorders>
              <w:top w:val="nil"/>
            </w:tcBorders>
          </w:tcPr>
          <w:p w14:paraId="648AE936"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4021B148" w14:textId="77777777" w:rsidR="00774BB6" w:rsidRPr="00AD140E"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679AE9E0"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3D0B2498"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6F87BC79"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5566551"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1E79BBE7" w14:textId="77777777" w:rsidR="00774BB6" w:rsidRDefault="00774BB6" w:rsidP="00251580">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3F2A60D7" w14:textId="77777777" w:rsidR="00774BB6" w:rsidRDefault="00774BB6" w:rsidP="00491BCE">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D68544" w14:textId="4CE01902" w:rsidR="00AD4B3B" w:rsidRDefault="00AD4B3B" w:rsidP="000D7F3A">
            <w:pPr>
              <w:tabs>
                <w:tab w:val="left" w:pos="1134"/>
                <w:tab w:val="center" w:pos="1506"/>
              </w:tabs>
              <w:spacing w:after="0"/>
              <w:rPr>
                <w:rFonts w:ascii="Times New Roman" w:eastAsia="思源黑体 Medium" w:hAnsi="Times New Roman" w:cs="Times New Roman" w:hint="default"/>
                <w:spacing w:val="6"/>
              </w:rPr>
            </w:pPr>
            <w:r w:rsidRPr="00AD4B3B">
              <w:rPr>
                <w:rFonts w:ascii="Times New Roman" w:eastAsia="思源黑体 Medium" w:hAnsi="Times New Roman" w:cs="Times New Roman"/>
                <w:spacing w:val="6"/>
              </w:rPr>
              <w:t xml:space="preserve">{%p if </w:t>
            </w:r>
            <w:proofErr w:type="spellStart"/>
            <w:r w:rsidRPr="00AD4B3B">
              <w:rPr>
                <w:rFonts w:ascii="Times New Roman" w:eastAsia="思源黑体 Medium" w:hAnsi="Times New Roman" w:cs="Times New Roman"/>
                <w:spacing w:val="6"/>
              </w:rPr>
              <w:t>a.evi_sum.evi_split</w:t>
            </w:r>
            <w:proofErr w:type="spellEnd"/>
            <w:r w:rsidRPr="00AD4B3B">
              <w:rPr>
                <w:rFonts w:ascii="Times New Roman" w:eastAsia="思源黑体 Medium" w:hAnsi="Times New Roman" w:cs="Times New Roman"/>
                <w:spacing w:val="6"/>
              </w:rPr>
              <w:t xml:space="preserve"> and (</w:t>
            </w:r>
            <w:proofErr w:type="spellStart"/>
            <w:r w:rsidRPr="00AD4B3B">
              <w:rPr>
                <w:rFonts w:ascii="Times New Roman" w:eastAsia="思源黑体 Medium" w:hAnsi="Times New Roman" w:cs="Times New Roman"/>
                <w:spacing w:val="6"/>
              </w:rPr>
              <w:t>a.evi_sum.evi_split.Predictive_merge</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a.evi_sum.evi_split.Prognostic</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a.evi_sum.evi_split.Diagnostic</w:t>
            </w:r>
            <w:proofErr w:type="spellEnd"/>
            <w:r w:rsidRPr="00AD4B3B">
              <w:rPr>
                <w:rFonts w:ascii="Times New Roman" w:eastAsia="思源黑体 Medium" w:hAnsi="Times New Roman" w:cs="Times New Roman"/>
                <w:spacing w:val="6"/>
              </w:rPr>
              <w:t>) %}</w:t>
            </w:r>
          </w:p>
          <w:p w14:paraId="4C2C326D" w14:textId="77777777" w:rsidR="000D7F3A" w:rsidRDefault="000D7F3A" w:rsidP="000D7F3A">
            <w:pPr>
              <w:tabs>
                <w:tab w:val="left" w:pos="1134"/>
                <w:tab w:val="center" w:pos="1506"/>
              </w:tabs>
              <w:spacing w:after="0"/>
              <w:rPr>
                <w:rFonts w:ascii="Times New Roman" w:eastAsia="思源黑体 Medium" w:hAnsi="Times New Roman" w:cs="Times New Roman" w:hint="default"/>
                <w:spacing w:val="6"/>
              </w:rPr>
            </w:pPr>
          </w:p>
          <w:p w14:paraId="57D1DC5D" w14:textId="35AB833D"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28FFC7D5" w14:textId="21551055"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77A20D5E" w14:textId="77777777"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r>
              <w:rPr>
                <w:rFonts w:ascii="Times New Roman" w:eastAsia="思源黑体 Medium" w:hAnsi="Times New Roman" w:cs="Times New Roman" w:hint="default"/>
                <w:spacing w:val="6"/>
              </w:rPr>
              <w:t>b.inter</w:t>
            </w:r>
            <w:proofErr w:type="spellEnd"/>
            <w:r>
              <w:rPr>
                <w:rFonts w:ascii="Times New Roman" w:eastAsia="思源黑体 Medium" w:hAnsi="Times New Roman" w:cs="Times New Roman" w:hint="default"/>
                <w:spacing w:val="6"/>
              </w:rPr>
              <w:t>}}</w:t>
            </w:r>
          </w:p>
          <w:p w14:paraId="1EE7CAE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D60E8F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D764F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w:t>
            </w:r>
          </w:p>
          <w:p w14:paraId="674A1C65"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 xml:space="preserve"> %}</w:t>
            </w:r>
          </w:p>
          <w:p w14:paraId="21302A6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FD797D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CE91EE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36541B5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w:t>
            </w:r>
          </w:p>
          <w:p w14:paraId="53A925F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 xml:space="preserve"> %}</w:t>
            </w:r>
          </w:p>
          <w:p w14:paraId="1B21E39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7E24416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0DA0A987" w14:textId="77777777" w:rsidR="00774BB6" w:rsidRDefault="00774BB6" w:rsidP="000D7F3A">
            <w:pPr>
              <w:spacing w:after="0" w:line="240" w:lineRule="auto"/>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FED5BA4" w14:textId="405BBD5D" w:rsidR="00AD4B3B" w:rsidRDefault="00AD4B3B" w:rsidP="000D7F3A">
            <w:pPr>
              <w:spacing w:after="0" w:line="240" w:lineRule="auto"/>
              <w:rPr>
                <w:rFonts w:eastAsia="思源黑体 Medium"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tc>
      </w:tr>
      <w:tr w:rsidR="00774BB6" w14:paraId="3AE71DAA" w14:textId="77777777" w:rsidTr="00251580">
        <w:trPr>
          <w:trHeight w:val="420"/>
        </w:trPr>
        <w:tc>
          <w:tcPr>
            <w:tcW w:w="9639" w:type="dxa"/>
            <w:gridSpan w:val="2"/>
            <w:tcBorders>
              <w:top w:val="nil"/>
            </w:tcBorders>
          </w:tcPr>
          <w:p w14:paraId="6704B6D6"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774BB6" w14:paraId="282FEE90" w14:textId="77777777" w:rsidTr="00251580">
        <w:trPr>
          <w:trHeight w:val="420"/>
        </w:trPr>
        <w:tc>
          <w:tcPr>
            <w:tcW w:w="9639" w:type="dxa"/>
            <w:gridSpan w:val="2"/>
            <w:tcBorders>
              <w:top w:val="nil"/>
            </w:tcBorders>
          </w:tcPr>
          <w:p w14:paraId="4F69C824"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774BB6" w14:paraId="339D4AE0" w14:textId="77777777" w:rsidTr="00251580">
        <w:trPr>
          <w:trHeight w:val="420"/>
        </w:trPr>
        <w:tc>
          <w:tcPr>
            <w:tcW w:w="1701" w:type="dxa"/>
            <w:tcBorders>
              <w:top w:val="nil"/>
            </w:tcBorders>
          </w:tcPr>
          <w:p w14:paraId="51DFC9DA"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114F8B3D"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r>
      <w:tr w:rsidR="00774BB6" w14:paraId="36C1F905" w14:textId="77777777" w:rsidTr="00251580">
        <w:trPr>
          <w:trHeight w:val="420"/>
        </w:trPr>
        <w:tc>
          <w:tcPr>
            <w:tcW w:w="9639" w:type="dxa"/>
            <w:gridSpan w:val="2"/>
            <w:tcBorders>
              <w:top w:val="nil"/>
            </w:tcBorders>
          </w:tcPr>
          <w:p w14:paraId="344E3131"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41FAA743" w14:textId="77777777" w:rsidR="00734AF9" w:rsidRDefault="00F14C16" w:rsidP="00F14C16">
      <w:pPr>
        <w:spacing w:after="0"/>
        <w:rPr>
          <w:sz w:val="8"/>
          <w:szCs w:val="8"/>
        </w:rPr>
      </w:pPr>
      <w:r>
        <w:rPr>
          <w:sz w:val="8"/>
          <w:szCs w:val="8"/>
        </w:rPr>
        <w:t xml:space="preserve"> </w:t>
      </w:r>
    </w:p>
    <w:p w14:paraId="1EF08CCF" w14:textId="5F5E5BF5" w:rsidR="00F14C16" w:rsidRDefault="00F14C16" w:rsidP="00F14C16">
      <w:pPr>
        <w:spacing w:after="0"/>
        <w:rPr>
          <w:rFonts w:ascii="Times New Roman" w:eastAsia="思源黑体 Medium" w:cs="Times New Roman"/>
          <w:spacing w:val="6"/>
          <w:sz w:val="18"/>
          <w:szCs w:val="18"/>
        </w:rPr>
      </w:pPr>
      <w:r>
        <w:rPr>
          <w:rFonts w:ascii="Times New Roman" w:eastAsia="思源黑体 Medium" w:cs="Times New Roman"/>
          <w:spacing w:val="6"/>
          <w:sz w:val="18"/>
          <w:szCs w:val="18"/>
        </w:rPr>
        <w:t>注：</w:t>
      </w:r>
    </w:p>
    <w:p w14:paraId="168E517E" w14:textId="04F5B89C" w:rsidR="0016299A" w:rsidRPr="0016299A" w:rsidRDefault="0016299A" w:rsidP="0016299A">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仅列出检测试剂盒伴随诊断临床试验中涉及的基因检测及药物，其余药物等级及解析详见附录</w:t>
      </w:r>
      <w:r w:rsidRPr="00957852">
        <w:rPr>
          <w:rFonts w:ascii="Times New Roman" w:eastAsia="思源黑体 Medium" w:cs="Times New Roman" w:hint="eastAsia"/>
          <w:color w:val="auto"/>
          <w:spacing w:val="6"/>
          <w:sz w:val="18"/>
          <w:szCs w:val="18"/>
        </w:rPr>
        <w:t>1</w:t>
      </w:r>
      <w:r w:rsidRPr="00957852">
        <w:rPr>
          <w:rFonts w:ascii="Times New Roman" w:eastAsia="思源黑体 Medium" w:cs="Times New Roman"/>
          <w:color w:val="auto"/>
          <w:spacing w:val="6"/>
          <w:sz w:val="18"/>
          <w:szCs w:val="18"/>
        </w:rPr>
        <w:t>；</w:t>
      </w:r>
    </w:p>
    <w:p w14:paraId="2EC6CBD2" w14:textId="49F19DB9"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本报告检测的基因均为抑癌基因，变异解读参考</w:t>
      </w:r>
      <w:r w:rsidR="007D5932" w:rsidRPr="007D5932">
        <w:rPr>
          <w:rFonts w:ascii="Times New Roman" w:eastAsia="思源黑体 Medium" w:cs="Times New Roman"/>
          <w:color w:val="auto"/>
          <w:spacing w:val="6"/>
          <w:sz w:val="18"/>
          <w:szCs w:val="18"/>
        </w:rPr>
        <w:t>{{</w:t>
      </w:r>
      <w:proofErr w:type="spellStart"/>
      <w:r w:rsidR="007D5932" w:rsidRPr="007D5932">
        <w:rPr>
          <w:rFonts w:ascii="Times New Roman" w:eastAsia="思源黑体 Medium" w:cs="Times New Roman"/>
          <w:color w:val="auto"/>
          <w:spacing w:val="6"/>
          <w:sz w:val="18"/>
          <w:szCs w:val="18"/>
        </w:rPr>
        <w:t>sample.association.ACMG</w:t>
      </w:r>
      <w:proofErr w:type="spellEnd"/>
      <w:r w:rsidR="007D5932" w:rsidRPr="007D5932">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相关指南（基因变异解读标准和指南，</w:t>
      </w:r>
      <w:r w:rsidRPr="009E6116">
        <w:rPr>
          <w:rFonts w:ascii="Times New Roman" w:eastAsia="思源黑体 Medium" w:cs="Times New Roman"/>
          <w:color w:val="auto"/>
          <w:spacing w:val="6"/>
          <w:sz w:val="18"/>
          <w:szCs w:val="18"/>
        </w:rPr>
        <w:t>PMID:25741868</w:t>
      </w:r>
      <w:r w:rsidRPr="009E6116">
        <w:rPr>
          <w:rFonts w:ascii="Times New Roman" w:eastAsia="思源黑体 Medium" w:cs="Times New Roman"/>
          <w:color w:val="auto"/>
          <w:spacing w:val="6"/>
          <w:sz w:val="18"/>
          <w:szCs w:val="18"/>
        </w:rPr>
        <w:t>）、</w:t>
      </w:r>
      <w:r w:rsidR="007D5932" w:rsidRPr="007D5932">
        <w:rPr>
          <w:rFonts w:ascii="Times New Roman" w:eastAsia="思源黑体 Medium" w:cs="Times New Roman"/>
          <w:color w:val="auto"/>
          <w:spacing w:val="6"/>
          <w:sz w:val="18"/>
          <w:szCs w:val="18"/>
        </w:rPr>
        <w:t>{{</w:t>
      </w:r>
      <w:proofErr w:type="spellStart"/>
      <w:r w:rsidR="007D5932" w:rsidRPr="007D5932">
        <w:rPr>
          <w:rFonts w:ascii="Times New Roman" w:eastAsia="思源黑体 Medium" w:cs="Times New Roman"/>
          <w:color w:val="auto"/>
          <w:spacing w:val="6"/>
          <w:sz w:val="18"/>
          <w:szCs w:val="18"/>
        </w:rPr>
        <w:t>sample.association.ClinGen</w:t>
      </w:r>
      <w:proofErr w:type="spellEnd"/>
      <w:r w:rsidR="007D5932" w:rsidRPr="007D5932">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序列变异分类指南（</w:t>
      </w:r>
      <w:r w:rsidRPr="009E6116">
        <w:rPr>
          <w:rFonts w:ascii="Times New Roman" w:eastAsia="思源黑体 Medium" w:cs="Times New Roman"/>
          <w:color w:val="auto"/>
          <w:spacing w:val="6"/>
          <w:sz w:val="18"/>
          <w:szCs w:val="18"/>
        </w:rPr>
        <w:t>Variant Classification Guidance</w:t>
      </w:r>
      <w:r w:rsidRPr="009E6116">
        <w:rPr>
          <w:rFonts w:ascii="Times New Roman" w:eastAsia="思源黑体 Medium" w:cs="Times New Roman"/>
          <w:color w:val="auto"/>
          <w:spacing w:val="6"/>
          <w:sz w:val="18"/>
          <w:szCs w:val="18"/>
        </w:rPr>
        <w:t>）发布的证据使用建议（</w:t>
      </w:r>
      <w:r w:rsidRPr="009E6116">
        <w:rPr>
          <w:rFonts w:ascii="Times New Roman" w:eastAsia="思源黑体 Medium" w:cs="Times New Roman"/>
          <w:color w:val="auto"/>
          <w:spacing w:val="6"/>
          <w:sz w:val="18"/>
          <w:szCs w:val="18"/>
        </w:rPr>
        <w:t>General Recommendations for Using ACMG/AMP Criteria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https://clinicalgenome.org/tools /</w:t>
      </w:r>
      <w:proofErr w:type="spellStart"/>
      <w:r w:rsidRPr="009E6116">
        <w:rPr>
          <w:rFonts w:ascii="Times New Roman" w:eastAsia="思源黑体 Medium" w:cs="Times New Roman"/>
          <w:color w:val="auto"/>
          <w:spacing w:val="6"/>
          <w:sz w:val="18"/>
          <w:szCs w:val="18"/>
        </w:rPr>
        <w:t>clingen</w:t>
      </w:r>
      <w:proofErr w:type="spellEnd"/>
      <w:r w:rsidRPr="009E6116">
        <w:rPr>
          <w:rFonts w:ascii="Times New Roman" w:eastAsia="思源黑体 Medium" w:cs="Times New Roman"/>
          <w:color w:val="auto"/>
          <w:spacing w:val="6"/>
          <w:sz w:val="18"/>
          <w:szCs w:val="18"/>
        </w:rPr>
        <w:t>-variant-classification-guidance/</w:t>
      </w:r>
      <w:r w:rsidRPr="009E6116">
        <w:rPr>
          <w:rFonts w:ascii="Times New Roman" w:eastAsia="思源黑体 Medium" w:cs="Times New Roman"/>
          <w:color w:val="auto"/>
          <w:spacing w:val="6"/>
          <w:sz w:val="18"/>
          <w:szCs w:val="18"/>
        </w:rPr>
        <w:t>）和变异策展专家组（</w:t>
      </w:r>
      <w:r w:rsidRPr="009E6116">
        <w:rPr>
          <w:rFonts w:ascii="Times New Roman" w:eastAsia="思源黑体 Medium" w:cs="Times New Roman"/>
          <w:color w:val="auto"/>
          <w:spacing w:val="6"/>
          <w:sz w:val="18"/>
          <w:szCs w:val="18"/>
        </w:rPr>
        <w:t>Variant Curation Expert Panels</w:t>
      </w:r>
      <w:r w:rsidRPr="009E6116">
        <w:rPr>
          <w:rFonts w:ascii="Times New Roman" w:eastAsia="思源黑体 Medium" w:cs="Times New Roman"/>
          <w:color w:val="auto"/>
          <w:spacing w:val="6"/>
          <w:sz w:val="18"/>
          <w:szCs w:val="18"/>
        </w:rPr>
        <w:t>）发布的基因解读规则书。位点解读中参考的数据库有人群数据库（</w:t>
      </w:r>
      <w:r w:rsidRPr="009E6116">
        <w:rPr>
          <w:rFonts w:ascii="Times New Roman" w:eastAsia="思源黑体 Medium" w:cs="Times New Roman"/>
          <w:color w:val="auto"/>
          <w:spacing w:val="6"/>
          <w:sz w:val="18"/>
          <w:szCs w:val="18"/>
        </w:rPr>
        <w:t>1000Genomes</w:t>
      </w:r>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ExAC</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gnomAD</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iJGVD</w:t>
      </w:r>
      <w:proofErr w:type="spellEnd"/>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Flossie</w:t>
      </w:r>
      <w:r w:rsidRPr="009E6116">
        <w:rPr>
          <w:rFonts w:ascii="Times New Roman" w:eastAsia="思源黑体 Medium" w:cs="Times New Roman"/>
          <w:color w:val="auto"/>
          <w:spacing w:val="6"/>
          <w:sz w:val="18"/>
          <w:szCs w:val="18"/>
        </w:rPr>
        <w:t>等）、突变数据库（</w:t>
      </w:r>
      <w:proofErr w:type="spellStart"/>
      <w:r w:rsidRPr="009E6116">
        <w:rPr>
          <w:rFonts w:ascii="Times New Roman" w:eastAsia="思源黑体 Medium" w:cs="Times New Roman"/>
          <w:color w:val="auto"/>
          <w:spacing w:val="6"/>
          <w:sz w:val="18"/>
          <w:szCs w:val="18"/>
        </w:rPr>
        <w:t>BRCAExchange</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ClinVar</w:t>
      </w:r>
      <w:proofErr w:type="spellEnd"/>
      <w:r w:rsidRPr="009E6116">
        <w:rPr>
          <w:rFonts w:ascii="Times New Roman" w:eastAsia="思源黑体 Medium" w:cs="Times New Roman"/>
          <w:color w:val="auto"/>
          <w:spacing w:val="6"/>
          <w:sz w:val="18"/>
          <w:szCs w:val="18"/>
        </w:rPr>
        <w:t>等）、肿瘤热点数据库（</w:t>
      </w:r>
      <w:proofErr w:type="spellStart"/>
      <w:r w:rsidRPr="009E6116">
        <w:rPr>
          <w:rFonts w:ascii="Times New Roman" w:eastAsia="思源黑体 Medium" w:cs="Times New Roman"/>
          <w:color w:val="auto"/>
          <w:spacing w:val="6"/>
          <w:sz w:val="18"/>
          <w:szCs w:val="18"/>
        </w:rPr>
        <w:t>CancerHotspot</w:t>
      </w:r>
      <w:proofErr w:type="spellEnd"/>
      <w:r w:rsidRPr="009E6116">
        <w:rPr>
          <w:rFonts w:ascii="Times New Roman" w:eastAsia="思源黑体 Medium" w:cs="Times New Roman"/>
          <w:color w:val="auto"/>
          <w:spacing w:val="6"/>
          <w:sz w:val="18"/>
          <w:szCs w:val="18"/>
        </w:rPr>
        <w:t>等）。</w:t>
      </w:r>
    </w:p>
    <w:p w14:paraId="32019DA6" w14:textId="27223323"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在变异解读基础上，本报告对基因变异的临床用药意义进行分级，遵循</w:t>
      </w:r>
      <w:r w:rsidR="000358C7" w:rsidRPr="000358C7">
        <w:rPr>
          <w:rFonts w:ascii="Times New Roman" w:eastAsia="思源黑体 Medium" w:cs="Times New Roman"/>
          <w:color w:val="auto"/>
          <w:spacing w:val="6"/>
          <w:sz w:val="18"/>
          <w:szCs w:val="18"/>
        </w:rPr>
        <w:t>{{</w:t>
      </w:r>
      <w:proofErr w:type="spellStart"/>
      <w:r w:rsidR="000358C7" w:rsidRPr="000358C7">
        <w:rPr>
          <w:rFonts w:ascii="Times New Roman" w:eastAsia="思源黑体 Medium" w:cs="Times New Roman"/>
          <w:color w:val="auto"/>
          <w:spacing w:val="6"/>
          <w:sz w:val="18"/>
          <w:szCs w:val="18"/>
        </w:rPr>
        <w:t>sample.association.AMP_cn</w:t>
      </w:r>
      <w:proofErr w:type="spellEnd"/>
      <w:r w:rsidR="000358C7" w:rsidRPr="000358C7">
        <w:rPr>
          <w:rFonts w:ascii="Times New Roman" w:eastAsia="思源黑体 Medium" w:cs="Times New Roman"/>
          <w:color w:val="auto"/>
          <w:spacing w:val="6"/>
          <w:sz w:val="18"/>
          <w:szCs w:val="18"/>
        </w:rPr>
        <w:t>}}</w:t>
      </w:r>
      <w:r w:rsidRPr="009E6116">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AMP</w:t>
      </w:r>
      <w:r w:rsidRPr="009E6116">
        <w:rPr>
          <w:rFonts w:ascii="Times New Roman" w:eastAsia="思源黑体 Medium" w:cs="Times New Roman"/>
          <w:color w:val="auto"/>
          <w:spacing w:val="6"/>
          <w:sz w:val="18"/>
          <w:szCs w:val="18"/>
        </w:rPr>
        <w:t>）、</w:t>
      </w:r>
      <w:r w:rsidR="000358C7" w:rsidRPr="000358C7">
        <w:rPr>
          <w:rFonts w:ascii="Times New Roman" w:eastAsia="思源黑体 Medium" w:cs="Times New Roman"/>
          <w:color w:val="auto"/>
          <w:spacing w:val="6"/>
          <w:sz w:val="18"/>
          <w:szCs w:val="18"/>
        </w:rPr>
        <w:t>{{</w:t>
      </w:r>
      <w:proofErr w:type="spellStart"/>
      <w:r w:rsidR="000358C7" w:rsidRPr="000358C7">
        <w:rPr>
          <w:rFonts w:ascii="Times New Roman" w:eastAsia="思源黑体 Medium" w:cs="Times New Roman"/>
          <w:color w:val="auto"/>
          <w:spacing w:val="6"/>
          <w:sz w:val="18"/>
          <w:szCs w:val="18"/>
        </w:rPr>
        <w:t>sample.association.ASCO_cn</w:t>
      </w:r>
      <w:proofErr w:type="spellEnd"/>
      <w:r w:rsidR="000358C7" w:rsidRPr="000358C7">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ASCO</w:t>
      </w:r>
      <w:r w:rsidRPr="009E6116">
        <w:rPr>
          <w:rFonts w:ascii="Times New Roman" w:eastAsia="思源黑体 Medium" w:cs="Times New Roman"/>
          <w:color w:val="auto"/>
          <w:spacing w:val="6"/>
          <w:sz w:val="18"/>
          <w:szCs w:val="18"/>
        </w:rPr>
        <w:t>）和</w:t>
      </w:r>
      <w:r w:rsidR="000358C7" w:rsidRPr="000358C7">
        <w:rPr>
          <w:rFonts w:ascii="Times New Roman" w:eastAsia="思源黑体 Medium" w:cs="Times New Roman"/>
          <w:color w:val="auto"/>
          <w:spacing w:val="6"/>
          <w:sz w:val="18"/>
          <w:szCs w:val="18"/>
        </w:rPr>
        <w:t>{{</w:t>
      </w:r>
      <w:proofErr w:type="spellStart"/>
      <w:r w:rsidR="000358C7" w:rsidRPr="000358C7">
        <w:rPr>
          <w:rFonts w:ascii="Times New Roman" w:eastAsia="思源黑体 Medium" w:cs="Times New Roman"/>
          <w:color w:val="auto"/>
          <w:spacing w:val="6"/>
          <w:sz w:val="18"/>
          <w:szCs w:val="18"/>
        </w:rPr>
        <w:t>sample.association.CAP_cn</w:t>
      </w:r>
      <w:proofErr w:type="spellEnd"/>
      <w:r w:rsidR="000358C7" w:rsidRPr="000358C7">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CAP</w:t>
      </w:r>
      <w:r w:rsidRPr="009E6116">
        <w:rPr>
          <w:rFonts w:ascii="Times New Roman" w:eastAsia="思源黑体 Medium" w:cs="Times New Roman"/>
          <w:color w:val="auto"/>
          <w:spacing w:val="6"/>
          <w:sz w:val="18"/>
          <w:szCs w:val="18"/>
        </w:rPr>
        <w:t>）共同参与制定的</w:t>
      </w:r>
      <w:r w:rsidR="000358C7" w:rsidRPr="000358C7">
        <w:rPr>
          <w:rFonts w:ascii="Times New Roman" w:eastAsia="思源黑体 Medium" w:cs="Times New Roman"/>
          <w:color w:val="auto"/>
          <w:spacing w:val="6"/>
          <w:sz w:val="18"/>
          <w:szCs w:val="18"/>
        </w:rPr>
        <w:t>{{</w:t>
      </w:r>
      <w:proofErr w:type="spellStart"/>
      <w:r w:rsidR="000358C7" w:rsidRPr="000358C7">
        <w:rPr>
          <w:rFonts w:ascii="Times New Roman" w:eastAsia="思源黑体 Medium" w:cs="Times New Roman"/>
          <w:color w:val="auto"/>
          <w:spacing w:val="6"/>
          <w:sz w:val="18"/>
          <w:szCs w:val="18"/>
        </w:rPr>
        <w:t>sample.guideline.tumor_var</w:t>
      </w:r>
      <w:proofErr w:type="spellEnd"/>
      <w:r w:rsidR="000358C7" w:rsidRPr="000358C7">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PMID: 27993330</w:t>
      </w:r>
      <w:r w:rsidRPr="009E6116">
        <w:rPr>
          <w:rFonts w:ascii="Times New Roman" w:eastAsia="思源黑体 Medium" w:cs="Times New Roman"/>
          <w:color w:val="auto"/>
          <w:spacing w:val="6"/>
          <w:sz w:val="18"/>
          <w:szCs w:val="18"/>
        </w:rPr>
        <w:t>）与中国专家共识</w:t>
      </w:r>
      <w:r w:rsidR="000358C7" w:rsidRPr="000358C7">
        <w:rPr>
          <w:rFonts w:ascii="Times New Roman" w:eastAsia="思源黑体 Medium" w:cs="Times New Roman"/>
          <w:color w:val="auto"/>
          <w:spacing w:val="6"/>
          <w:sz w:val="18"/>
          <w:szCs w:val="18"/>
        </w:rPr>
        <w:t>{{</w:t>
      </w:r>
      <w:proofErr w:type="spellStart"/>
      <w:r w:rsidR="000358C7" w:rsidRPr="000358C7">
        <w:rPr>
          <w:rFonts w:ascii="Times New Roman" w:eastAsia="思源黑体 Medium" w:cs="Times New Roman"/>
          <w:color w:val="auto"/>
          <w:spacing w:val="6"/>
          <w:sz w:val="18"/>
          <w:szCs w:val="18"/>
        </w:rPr>
        <w:t>sample.guideline.ngs_clinic_report_inter</w:t>
      </w:r>
      <w:proofErr w:type="spellEnd"/>
      <w:r w:rsidR="000358C7" w:rsidRPr="000358C7">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。根据变异在不同癌种中对应的药物敏感性分为四个等级：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lastRenderedPageBreak/>
        <w:t>级、</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FDA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NMPA</w:t>
      </w:r>
      <w:r w:rsidRPr="009E6116">
        <w:rPr>
          <w:rFonts w:ascii="Times New Roman" w:eastAsia="思源黑体 Medium" w:cs="Times New Roman"/>
          <w:color w:val="auto"/>
          <w:spacing w:val="6"/>
          <w:sz w:val="18"/>
          <w:szCs w:val="18"/>
        </w:rPr>
        <w:t>获批，或专业指南推荐；</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t>级：专家共识推荐；</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级：其他肿瘤的</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级证据，或多个小规模临床试验研究支持；</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级：临床前研究，或病理报道。</w:t>
      </w:r>
    </w:p>
    <w:p w14:paraId="0D56B041" w14:textId="45FA6500" w:rsidR="00F14C16" w:rsidRPr="00957852"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w:t>
      </w:r>
      <w:r w:rsidRPr="00957852">
        <w:rPr>
          <w:rFonts w:ascii="Times New Roman" w:eastAsia="思源黑体 Medium" w:cs="Times New Roman" w:hint="eastAsia"/>
          <w:color w:val="auto"/>
          <w:spacing w:val="6"/>
          <w:sz w:val="18"/>
          <w:szCs w:val="18"/>
        </w:rPr>
        <w:t>用药，但可能具有一定临床意义的变异、</w:t>
      </w:r>
      <w:r w:rsidRPr="00957852">
        <w:rPr>
          <w:rFonts w:ascii="Times New Roman" w:eastAsia="思源黑体 Medium" w:cs="Times New Roman" w:hint="eastAsia"/>
          <w:color w:val="auto"/>
          <w:spacing w:val="6"/>
          <w:sz w:val="18"/>
          <w:szCs w:val="18"/>
        </w:rPr>
        <w:t>Level IV</w:t>
      </w:r>
      <w:r w:rsidRPr="00957852">
        <w:rPr>
          <w:rFonts w:ascii="Times New Roman" w:eastAsia="思源黑体 Medium" w:cs="Times New Roman" w:hint="eastAsia"/>
          <w:color w:val="auto"/>
          <w:spacing w:val="6"/>
          <w:sz w:val="18"/>
          <w:szCs w:val="18"/>
        </w:rPr>
        <w:t>：尚未见临床报道或尚无文献等支持其具有明确的临床意义；</w:t>
      </w:r>
    </w:p>
    <w:p w14:paraId="0B240235" w14:textId="560B2278" w:rsidR="00A75A1A" w:rsidRPr="00816703"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本报告仅对送检样本负责，报告结果仅供参考，</w:t>
      </w:r>
      <w:r w:rsidR="00C80F3A" w:rsidRPr="00957852">
        <w:rPr>
          <w:rFonts w:ascii="Times New Roman" w:eastAsia="思源黑体 Medium" w:cs="Times New Roman" w:hint="eastAsia"/>
          <w:color w:val="auto"/>
          <w:spacing w:val="6"/>
          <w:sz w:val="18"/>
          <w:szCs w:val="18"/>
        </w:rPr>
        <w:t>具体治疗方案请咨询临床医生。</w:t>
      </w:r>
      <w:r w:rsidR="00A75A1A">
        <w:br w:type="page"/>
      </w:r>
    </w:p>
    <w:p w14:paraId="6286DD65" w14:textId="3303A196" w:rsidR="00A75A1A" w:rsidRDefault="00D831E8" w:rsidP="00D831E8">
      <w:pPr>
        <w:pStyle w:val="af9"/>
        <w:outlineLvl w:val="0"/>
        <w:rPr>
          <w:rFonts w:ascii="思源黑体 Medium" w:eastAsia="思源黑体 Medium" w:hAnsi="思源黑体 Medium" w:cs="思源黑体 Medium"/>
          <w:caps/>
          <w:color w:val="1E7648"/>
          <w:spacing w:val="17"/>
          <w:szCs w:val="28"/>
        </w:rPr>
      </w:pPr>
      <w:bookmarkStart w:id="3" w:name="_Toc201670229"/>
      <w:r>
        <w:rPr>
          <w:rFonts w:ascii="思源黑体 Medium" w:eastAsia="思源黑体 Medium" w:hAnsi="思源黑体 Medium" w:cs="思源黑体 Medium" w:hint="eastAsia"/>
          <w:caps/>
          <w:color w:val="1E7648"/>
          <w:spacing w:val="17"/>
          <w:szCs w:val="28"/>
        </w:rPr>
        <w:lastRenderedPageBreak/>
        <w:t>五、样本质控情况</w:t>
      </w:r>
      <w:bookmarkEnd w:id="3"/>
    </w:p>
    <w:tbl>
      <w:tblPr>
        <w:tblW w:w="0" w:type="auto"/>
        <w:jc w:val="center"/>
        <w:tblBorders>
          <w:top w:val="single" w:sz="4" w:space="0" w:color="1E7648"/>
          <w:bottom w:val="single" w:sz="4" w:space="0" w:color="1E7648"/>
          <w:insideH w:val="single" w:sz="4" w:space="0" w:color="1E7648"/>
          <w:insideV w:val="single" w:sz="4" w:space="0" w:color="1E7648"/>
        </w:tblBorders>
        <w:tblLayout w:type="fixed"/>
        <w:tblLook w:val="04A0" w:firstRow="1" w:lastRow="0" w:firstColumn="1" w:lastColumn="0" w:noHBand="0" w:noVBand="1"/>
      </w:tblPr>
      <w:tblGrid>
        <w:gridCol w:w="4246"/>
        <w:gridCol w:w="5094"/>
      </w:tblGrid>
      <w:tr w:rsidR="00A75A1A" w14:paraId="70636EAA" w14:textId="77777777" w:rsidTr="00B20769">
        <w:trPr>
          <w:trHeight w:val="420"/>
          <w:jc w:val="center"/>
        </w:trPr>
        <w:tc>
          <w:tcPr>
            <w:tcW w:w="9340" w:type="dxa"/>
            <w:gridSpan w:val="2"/>
            <w:tcBorders>
              <w:tl2br w:val="nil"/>
              <w:tr2bl w:val="nil"/>
            </w:tcBorders>
            <w:shd w:val="clear" w:color="auto" w:fill="1E7648"/>
            <w:vAlign w:val="center"/>
          </w:tcPr>
          <w:p w14:paraId="6AE86479"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样本信息</w:t>
            </w:r>
          </w:p>
        </w:tc>
      </w:tr>
      <w:tr w:rsidR="00A75A1A" w14:paraId="30B387E3" w14:textId="77777777" w:rsidTr="00B20769">
        <w:trPr>
          <w:trHeight w:val="420"/>
          <w:jc w:val="center"/>
        </w:trPr>
        <w:tc>
          <w:tcPr>
            <w:tcW w:w="4246" w:type="dxa"/>
            <w:tcBorders>
              <w:tl2br w:val="nil"/>
              <w:tr2bl w:val="nil"/>
            </w:tcBorders>
            <w:shd w:val="clear" w:color="auto" w:fill="FFFFFF"/>
            <w:vAlign w:val="center"/>
          </w:tcPr>
          <w:p w14:paraId="3199619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样本编号</w:t>
            </w:r>
          </w:p>
        </w:tc>
        <w:tc>
          <w:tcPr>
            <w:tcW w:w="5094" w:type="dxa"/>
            <w:tcBorders>
              <w:tl2br w:val="nil"/>
              <w:tr2bl w:val="nil"/>
            </w:tcBorders>
            <w:shd w:val="clear" w:color="auto" w:fill="FFFFFF"/>
            <w:noWrap/>
            <w:vAlign w:val="center"/>
          </w:tcPr>
          <w:p w14:paraId="64411AF1" w14:textId="4A3A85A7"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r w:rsidRPr="00685202">
              <w:rPr>
                <w:rFonts w:eastAsia="思源黑体 Medium"/>
                <w:spacing w:val="6"/>
              </w:rPr>
              <w:t>sample.order_id</w:t>
            </w:r>
            <w:proofErr w:type="spellEnd"/>
            <w:r w:rsidRPr="00685202">
              <w:rPr>
                <w:rFonts w:eastAsia="思源黑体 Medium"/>
                <w:spacing w:val="6"/>
              </w:rPr>
              <w:t>}}</w:t>
            </w:r>
          </w:p>
        </w:tc>
      </w:tr>
      <w:tr w:rsidR="00A75A1A" w14:paraId="3FC3ED14" w14:textId="77777777" w:rsidTr="00B20769">
        <w:trPr>
          <w:trHeight w:val="420"/>
          <w:jc w:val="center"/>
        </w:trPr>
        <w:tc>
          <w:tcPr>
            <w:tcW w:w="4246" w:type="dxa"/>
            <w:tcBorders>
              <w:tl2br w:val="nil"/>
              <w:tr2bl w:val="nil"/>
            </w:tcBorders>
            <w:shd w:val="clear" w:color="auto" w:fill="FFFFFF"/>
            <w:vAlign w:val="center"/>
          </w:tcPr>
          <w:p w14:paraId="7270DE5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样本类型</w:t>
            </w:r>
          </w:p>
        </w:tc>
        <w:tc>
          <w:tcPr>
            <w:tcW w:w="5094" w:type="dxa"/>
            <w:tcBorders>
              <w:tl2br w:val="nil"/>
              <w:tr2bl w:val="nil"/>
            </w:tcBorders>
            <w:shd w:val="clear" w:color="auto" w:fill="FFFFFF"/>
            <w:noWrap/>
            <w:vAlign w:val="center"/>
          </w:tcPr>
          <w:p w14:paraId="6F0F79E3" w14:textId="157211C2"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r w:rsidRPr="00685202">
              <w:rPr>
                <w:rFonts w:eastAsia="思源黑体 Medium"/>
                <w:spacing w:val="6"/>
              </w:rPr>
              <w:t>sample.sample_type</w:t>
            </w:r>
            <w:proofErr w:type="spellEnd"/>
            <w:r w:rsidRPr="00685202">
              <w:rPr>
                <w:rFonts w:eastAsia="思源黑体 Medium"/>
                <w:spacing w:val="6"/>
              </w:rPr>
              <w:t>}}</w:t>
            </w:r>
          </w:p>
        </w:tc>
      </w:tr>
      <w:tr w:rsidR="00A75A1A" w14:paraId="55693560" w14:textId="77777777" w:rsidTr="00B20769">
        <w:trPr>
          <w:trHeight w:val="420"/>
          <w:jc w:val="center"/>
        </w:trPr>
        <w:tc>
          <w:tcPr>
            <w:tcW w:w="9340" w:type="dxa"/>
            <w:gridSpan w:val="2"/>
            <w:tcBorders>
              <w:tl2br w:val="nil"/>
              <w:tr2bl w:val="nil"/>
            </w:tcBorders>
            <w:shd w:val="clear" w:color="auto" w:fill="1E7648"/>
            <w:vAlign w:val="center"/>
          </w:tcPr>
          <w:p w14:paraId="5A6AFC98"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hint="eastAsia"/>
                <w:color w:val="FFFFFF"/>
                <w:spacing w:val="6"/>
              </w:rPr>
              <w:t>样本质量评估</w:t>
            </w:r>
          </w:p>
        </w:tc>
      </w:tr>
      <w:tr w:rsidR="00A75A1A" w14:paraId="71E29B66" w14:textId="77777777" w:rsidTr="00B20769">
        <w:trPr>
          <w:trHeight w:val="420"/>
          <w:jc w:val="center"/>
        </w:trPr>
        <w:tc>
          <w:tcPr>
            <w:tcW w:w="4246" w:type="dxa"/>
            <w:tcBorders>
              <w:tl2br w:val="nil"/>
              <w:tr2bl w:val="nil"/>
            </w:tcBorders>
            <w:shd w:val="clear" w:color="auto" w:fill="FFFFFF"/>
            <w:vAlign w:val="center"/>
          </w:tcPr>
          <w:p w14:paraId="40317BC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肿瘤细胞含量（</w:t>
            </w:r>
            <w:r>
              <w:rPr>
                <w:rFonts w:eastAsia="思源黑体 Medium"/>
                <w:spacing w:val="6"/>
              </w:rPr>
              <w:t>%</w:t>
            </w:r>
            <w:r>
              <w:rPr>
                <w:rFonts w:eastAsia="思源黑体 Medium"/>
                <w:spacing w:val="6"/>
              </w:rPr>
              <w:t>）</w:t>
            </w:r>
            <w:r>
              <w:rPr>
                <w:rFonts w:eastAsia="思源黑体 Medium"/>
                <w:spacing w:val="6"/>
                <w:vertAlign w:val="superscript"/>
              </w:rPr>
              <w:t>1</w:t>
            </w:r>
          </w:p>
        </w:tc>
        <w:tc>
          <w:tcPr>
            <w:tcW w:w="5094" w:type="dxa"/>
            <w:tcBorders>
              <w:tl2br w:val="nil"/>
              <w:tr2bl w:val="nil"/>
            </w:tcBorders>
            <w:shd w:val="clear" w:color="auto" w:fill="FFFFFF"/>
            <w:noWrap/>
            <w:vAlign w:val="center"/>
          </w:tcPr>
          <w:p w14:paraId="4565EA84" w14:textId="052127FF"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{%if </w:t>
            </w:r>
            <w:proofErr w:type="spellStart"/>
            <w:r w:rsidRPr="00685202">
              <w:rPr>
                <w:rFonts w:eastAsia="思源黑体 Medium"/>
                <w:spacing w:val="6"/>
              </w:rPr>
              <w:t>sample.tumor_content</w:t>
            </w:r>
            <w:proofErr w:type="spellEnd"/>
            <w:r w:rsidRPr="00685202">
              <w:rPr>
                <w:rFonts w:eastAsia="思源黑体 Medium"/>
                <w:spacing w:val="6"/>
              </w:rPr>
              <w:t xml:space="preserve"> %}{{</w:t>
            </w:r>
            <w:proofErr w:type="spellStart"/>
            <w:r w:rsidRPr="00685202">
              <w:rPr>
                <w:rFonts w:eastAsia="思源黑体 Medium"/>
                <w:spacing w:val="6"/>
              </w:rPr>
              <w:t>sample.tumor_content|replace</w:t>
            </w:r>
            <w:proofErr w:type="spellEnd"/>
            <w:r w:rsidRPr="00685202">
              <w:rPr>
                <w:rFonts w:eastAsia="思源黑体 Medium"/>
                <w:spacing w:val="6"/>
              </w:rPr>
              <w:t>(“%”,””)}}{%else%}/{%endif%}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30)</w:t>
            </w:r>
          </w:p>
        </w:tc>
      </w:tr>
      <w:tr w:rsidR="00A75A1A" w14:paraId="3284AF99" w14:textId="77777777" w:rsidTr="00B20769">
        <w:trPr>
          <w:trHeight w:val="420"/>
          <w:jc w:val="center"/>
        </w:trPr>
        <w:tc>
          <w:tcPr>
            <w:tcW w:w="4246" w:type="dxa"/>
            <w:tcBorders>
              <w:tl2br w:val="nil"/>
              <w:tr2bl w:val="nil"/>
            </w:tcBorders>
            <w:shd w:val="clear" w:color="auto" w:fill="FFFFFF"/>
            <w:vAlign w:val="center"/>
          </w:tcPr>
          <w:p w14:paraId="1D7082E8"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DNA</w:t>
            </w:r>
            <w:r>
              <w:rPr>
                <w:rFonts w:eastAsia="思源黑体 Medium"/>
                <w:spacing w:val="6"/>
              </w:rPr>
              <w:t>总量（</w:t>
            </w:r>
            <w:r>
              <w:rPr>
                <w:rFonts w:eastAsia="思源黑体 Medium"/>
                <w:spacing w:val="6"/>
              </w:rPr>
              <w:t>ng</w:t>
            </w:r>
            <w:r>
              <w:rPr>
                <w:rFonts w:eastAsia="思源黑体 Medium"/>
                <w:spacing w:val="6"/>
              </w:rPr>
              <w:t>）</w:t>
            </w:r>
            <w:r>
              <w:rPr>
                <w:rFonts w:eastAsia="思源黑体 Medium"/>
                <w:spacing w:val="6"/>
                <w:vertAlign w:val="superscript"/>
              </w:rPr>
              <w:t>2</w:t>
            </w:r>
          </w:p>
        </w:tc>
        <w:tc>
          <w:tcPr>
            <w:tcW w:w="5094" w:type="dxa"/>
            <w:tcBorders>
              <w:tl2br w:val="nil"/>
              <w:tr2bl w:val="nil"/>
            </w:tcBorders>
            <w:shd w:val="clear" w:color="auto" w:fill="FFFFFF"/>
            <w:noWrap/>
            <w:vAlign w:val="center"/>
          </w:tcPr>
          <w:p w14:paraId="005AB2A9" w14:textId="55AEFA22" w:rsidR="00AE2A81" w:rsidRDefault="00685202" w:rsidP="00AE2A81">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lib_quality_control.lib_dna_qc.dna_qty</w:t>
            </w:r>
            <w:proofErr w:type="spellEnd"/>
            <w:r w:rsidRPr="00685202">
              <w:rPr>
                <w:rFonts w:eastAsia="思源黑体 Medium"/>
                <w:spacing w:val="6"/>
              </w:rPr>
              <w:t xml:space="preserve"> %}{{lib_quality_control.lib_dna_qc.dna_qty|replace(“.00”,””)}}{%endif%}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50)</w:t>
            </w:r>
          </w:p>
        </w:tc>
      </w:tr>
      <w:tr w:rsidR="00A75A1A" w14:paraId="02D67BAF" w14:textId="77777777" w:rsidTr="00B20769">
        <w:trPr>
          <w:trHeight w:val="420"/>
          <w:jc w:val="center"/>
        </w:trPr>
        <w:tc>
          <w:tcPr>
            <w:tcW w:w="4246" w:type="dxa"/>
            <w:tcBorders>
              <w:tl2br w:val="nil"/>
              <w:tr2bl w:val="nil"/>
            </w:tcBorders>
            <w:shd w:val="clear" w:color="auto" w:fill="FFFFFF"/>
            <w:vAlign w:val="center"/>
          </w:tcPr>
          <w:p w14:paraId="27514EE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文库浓度</w:t>
            </w:r>
            <w:r>
              <w:rPr>
                <w:rFonts w:eastAsia="思源黑体 Medium"/>
                <w:spacing w:val="6"/>
              </w:rPr>
              <w:t>（</w:t>
            </w:r>
            <w:r>
              <w:rPr>
                <w:rFonts w:eastAsia="思源黑体 Medium"/>
                <w:spacing w:val="6"/>
              </w:rPr>
              <w:t>ng</w:t>
            </w:r>
            <w:r>
              <w:rPr>
                <w:rFonts w:eastAsia="思源黑体 Medium" w:hint="eastAsia"/>
                <w:spacing w:val="6"/>
              </w:rPr>
              <w:t>/</w:t>
            </w:r>
            <w:r>
              <w:rPr>
                <w:rFonts w:eastAsia="思源黑体 Medium" w:hint="eastAsia"/>
                <w:spacing w:val="6"/>
              </w:rPr>
              <w:t>μ</w:t>
            </w:r>
            <w:r>
              <w:rPr>
                <w:rFonts w:eastAsia="思源黑体 Medium" w:hint="eastAsia"/>
                <w:spacing w:val="6"/>
              </w:rPr>
              <w:t>L</w:t>
            </w:r>
            <w:r>
              <w:rPr>
                <w:rFonts w:eastAsia="思源黑体 Medium"/>
                <w:spacing w:val="6"/>
              </w:rPr>
              <w:t>）</w:t>
            </w:r>
            <w:r>
              <w:rPr>
                <w:rFonts w:eastAsia="思源黑体 Medium"/>
                <w:spacing w:val="6"/>
                <w:vertAlign w:val="superscript"/>
              </w:rPr>
              <w:t>3</w:t>
            </w:r>
          </w:p>
        </w:tc>
        <w:tc>
          <w:tcPr>
            <w:tcW w:w="5094" w:type="dxa"/>
            <w:tcBorders>
              <w:tl2br w:val="nil"/>
              <w:tr2bl w:val="nil"/>
            </w:tcBorders>
            <w:shd w:val="clear" w:color="auto" w:fill="FFFFFF"/>
            <w:noWrap/>
            <w:vAlign w:val="center"/>
          </w:tcPr>
          <w:p w14:paraId="754C1535" w14:textId="09A869C5"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lib_quality_control.lib_dna_qc.library_concn</w:t>
            </w:r>
            <w:proofErr w:type="spellEnd"/>
            <w:r w:rsidRPr="00685202">
              <w:rPr>
                <w:rFonts w:eastAsia="思源黑体 Medium"/>
                <w:spacing w:val="6"/>
              </w:rPr>
              <w:t xml:space="preserve"> %}{{lib_quality_control.lib_dna_qc.library_concn|replace(“.00”,””)}}{%endif%}</w:t>
            </w:r>
            <w:r w:rsidR="00A75A1A" w:rsidRPr="0080266F">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20)</w:t>
            </w:r>
          </w:p>
        </w:tc>
      </w:tr>
      <w:tr w:rsidR="00A75A1A" w14:paraId="151E0CDA" w14:textId="77777777" w:rsidTr="00B20769">
        <w:trPr>
          <w:trHeight w:val="420"/>
          <w:jc w:val="center"/>
        </w:trPr>
        <w:tc>
          <w:tcPr>
            <w:tcW w:w="9340" w:type="dxa"/>
            <w:gridSpan w:val="2"/>
            <w:tcBorders>
              <w:tl2br w:val="nil"/>
              <w:tr2bl w:val="nil"/>
            </w:tcBorders>
            <w:shd w:val="clear" w:color="auto" w:fill="1E7648"/>
            <w:vAlign w:val="center"/>
          </w:tcPr>
          <w:p w14:paraId="79538B90"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测序质量评估</w:t>
            </w:r>
          </w:p>
        </w:tc>
      </w:tr>
      <w:tr w:rsidR="00A75A1A" w14:paraId="0BFE4176" w14:textId="77777777" w:rsidTr="00B20769">
        <w:trPr>
          <w:trHeight w:val="420"/>
          <w:jc w:val="center"/>
        </w:trPr>
        <w:tc>
          <w:tcPr>
            <w:tcW w:w="4246" w:type="dxa"/>
            <w:tcBorders>
              <w:tl2br w:val="nil"/>
              <w:tr2bl w:val="nil"/>
            </w:tcBorders>
            <w:shd w:val="clear" w:color="auto" w:fill="FFFFFF"/>
            <w:vAlign w:val="center"/>
          </w:tcPr>
          <w:p w14:paraId="3CDFC33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Q30</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4</w:t>
            </w:r>
          </w:p>
        </w:tc>
        <w:tc>
          <w:tcPr>
            <w:tcW w:w="5094" w:type="dxa"/>
            <w:tcBorders>
              <w:tl2br w:val="nil"/>
              <w:tr2bl w:val="nil"/>
            </w:tcBorders>
            <w:shd w:val="clear" w:color="auto" w:fill="FFFFFF"/>
            <w:noWrap/>
            <w:vAlign w:val="center"/>
          </w:tcPr>
          <w:p w14:paraId="6F50DB69" w14:textId="36992CF6" w:rsidR="00A75A1A" w:rsidRDefault="00685202" w:rsidP="00B20769">
            <w:pPr>
              <w:spacing w:after="0" w:line="240" w:lineRule="exact"/>
              <w:jc w:val="center"/>
              <w:rPr>
                <w:rFonts w:eastAsia="思源黑体 Medium"/>
                <w:spacing w:val="6"/>
              </w:rPr>
            </w:pPr>
            <w:r w:rsidRPr="00685202">
              <w:rPr>
                <w:rFonts w:eastAsia="思源黑体 Medium"/>
                <w:spacing w:val="6"/>
              </w:rPr>
              <w:t>{{qc.dna_data_qc.cleandata_q30|replace(“%”,””)}}</w:t>
            </w:r>
            <w:r w:rsidR="00A75A1A" w:rsidRPr="006D6F92">
              <w:rPr>
                <w:rFonts w:eastAsia="思源黑体 Medium"/>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75)</w:t>
            </w:r>
          </w:p>
        </w:tc>
      </w:tr>
      <w:tr w:rsidR="00A75A1A" w14:paraId="3E4A4B77" w14:textId="77777777" w:rsidTr="00B20769">
        <w:trPr>
          <w:trHeight w:val="420"/>
          <w:jc w:val="center"/>
        </w:trPr>
        <w:tc>
          <w:tcPr>
            <w:tcW w:w="4246" w:type="dxa"/>
            <w:tcBorders>
              <w:tl2br w:val="nil"/>
              <w:tr2bl w:val="nil"/>
            </w:tcBorders>
            <w:shd w:val="clear" w:color="auto" w:fill="FFFFFF"/>
            <w:vAlign w:val="center"/>
          </w:tcPr>
          <w:p w14:paraId="3421F82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BRCA</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5</w:t>
            </w:r>
          </w:p>
        </w:tc>
        <w:tc>
          <w:tcPr>
            <w:tcW w:w="5094" w:type="dxa"/>
            <w:tcBorders>
              <w:tl2br w:val="nil"/>
              <w:tr2bl w:val="nil"/>
            </w:tcBorders>
            <w:shd w:val="clear" w:color="auto" w:fill="FFFFFF"/>
            <w:noWrap/>
            <w:vAlign w:val="center"/>
          </w:tcPr>
          <w:p w14:paraId="1639B10F" w14:textId="13007FD8"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qc.dna_data_qc.brca_cover_ratio|replace</w:t>
            </w:r>
            <w:proofErr w:type="spell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95</w:t>
            </w:r>
            <w:r w:rsidR="00A75A1A">
              <w:rPr>
                <w:rFonts w:eastAsia="思源黑体 Medium"/>
                <w:spacing w:val="6"/>
              </w:rPr>
              <w:t>)</w:t>
            </w:r>
          </w:p>
        </w:tc>
      </w:tr>
      <w:tr w:rsidR="00A75A1A" w14:paraId="57D0E274" w14:textId="77777777" w:rsidTr="00B20769">
        <w:trPr>
          <w:trHeight w:val="420"/>
          <w:jc w:val="center"/>
        </w:trPr>
        <w:tc>
          <w:tcPr>
            <w:tcW w:w="4246" w:type="dxa"/>
            <w:tcBorders>
              <w:tl2br w:val="nil"/>
              <w:tr2bl w:val="nil"/>
            </w:tcBorders>
            <w:shd w:val="clear" w:color="auto" w:fill="FFFFFF"/>
            <w:vAlign w:val="center"/>
          </w:tcPr>
          <w:p w14:paraId="433DE4D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CDS</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6</w:t>
            </w:r>
          </w:p>
        </w:tc>
        <w:tc>
          <w:tcPr>
            <w:tcW w:w="5094" w:type="dxa"/>
            <w:tcBorders>
              <w:tl2br w:val="nil"/>
              <w:tr2bl w:val="nil"/>
            </w:tcBorders>
            <w:shd w:val="clear" w:color="auto" w:fill="FFFFFF"/>
            <w:noWrap/>
            <w:vAlign w:val="center"/>
          </w:tcPr>
          <w:p w14:paraId="38816A1E" w14:textId="2BB9EF9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qc.dna_data_qc.cover_ratio|replace</w:t>
            </w:r>
            <w:proofErr w:type="spell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95)</w:t>
            </w:r>
          </w:p>
        </w:tc>
      </w:tr>
      <w:tr w:rsidR="00A75A1A" w14:paraId="31A06E2D" w14:textId="77777777" w:rsidTr="00B20769">
        <w:trPr>
          <w:trHeight w:val="420"/>
          <w:jc w:val="center"/>
        </w:trPr>
        <w:tc>
          <w:tcPr>
            <w:tcW w:w="4246" w:type="dxa"/>
            <w:tcBorders>
              <w:tl2br w:val="nil"/>
              <w:tr2bl w:val="nil"/>
            </w:tcBorders>
            <w:shd w:val="clear" w:color="auto" w:fill="FFFFFF"/>
            <w:vAlign w:val="center"/>
          </w:tcPr>
          <w:p w14:paraId="038C690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BAF</w:t>
            </w:r>
            <w:r>
              <w:rPr>
                <w:rFonts w:eastAsia="思源黑体 Medium" w:hint="eastAsia"/>
                <w:spacing w:val="6"/>
              </w:rPr>
              <w:t>噪音系数</w:t>
            </w:r>
            <w:r>
              <w:rPr>
                <w:rFonts w:eastAsia="思源黑体 Medium"/>
                <w:spacing w:val="6"/>
                <w:vertAlign w:val="superscript"/>
              </w:rPr>
              <w:t>7</w:t>
            </w:r>
          </w:p>
        </w:tc>
        <w:tc>
          <w:tcPr>
            <w:tcW w:w="5094" w:type="dxa"/>
            <w:tcBorders>
              <w:tl2br w:val="nil"/>
              <w:tr2bl w:val="nil"/>
            </w:tcBorders>
            <w:shd w:val="clear" w:color="auto" w:fill="FFFFFF"/>
            <w:noWrap/>
            <w:vAlign w:val="center"/>
          </w:tcPr>
          <w:p w14:paraId="3CA56F02" w14:textId="4FE087E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qc.dna_data_qc.baf_noise_num</w:t>
            </w:r>
            <w:proofErr w:type="spell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0.05</w:t>
            </w:r>
            <w:r w:rsidR="00A75A1A">
              <w:rPr>
                <w:rFonts w:eastAsia="思源黑体 Medium"/>
                <w:spacing w:val="6"/>
              </w:rPr>
              <w:t>)</w:t>
            </w:r>
          </w:p>
        </w:tc>
      </w:tr>
      <w:tr w:rsidR="00A75A1A" w14:paraId="367C44B0" w14:textId="77777777" w:rsidTr="00B20769">
        <w:trPr>
          <w:trHeight w:val="420"/>
          <w:jc w:val="center"/>
        </w:trPr>
        <w:tc>
          <w:tcPr>
            <w:tcW w:w="4246" w:type="dxa"/>
            <w:tcBorders>
              <w:tl2br w:val="nil"/>
              <w:tr2bl w:val="nil"/>
            </w:tcBorders>
            <w:shd w:val="clear" w:color="auto" w:fill="FFFFFF"/>
            <w:vAlign w:val="bottom"/>
          </w:tcPr>
          <w:p w14:paraId="72AF9501"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深度噪音系数</w:t>
            </w:r>
            <w:r>
              <w:rPr>
                <w:rFonts w:eastAsia="思源黑体 Medium"/>
                <w:spacing w:val="6"/>
                <w:vertAlign w:val="superscript"/>
              </w:rPr>
              <w:t>8</w:t>
            </w:r>
          </w:p>
        </w:tc>
        <w:tc>
          <w:tcPr>
            <w:tcW w:w="5094" w:type="dxa"/>
            <w:tcBorders>
              <w:tl2br w:val="nil"/>
              <w:tr2bl w:val="nil"/>
            </w:tcBorders>
            <w:shd w:val="clear" w:color="auto" w:fill="FFFFFF"/>
            <w:noWrap/>
            <w:vAlign w:val="center"/>
          </w:tcPr>
          <w:p w14:paraId="54F42D57" w14:textId="59206B4A"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qc.dna_data_qc.depth_noise_num</w:t>
            </w:r>
            <w:proofErr w:type="spell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0.35)</w:t>
            </w:r>
          </w:p>
        </w:tc>
      </w:tr>
      <w:tr w:rsidR="00A75A1A" w14:paraId="0B4FAC5C" w14:textId="77777777" w:rsidTr="00B20769">
        <w:trPr>
          <w:trHeight w:val="420"/>
          <w:jc w:val="center"/>
        </w:trPr>
        <w:tc>
          <w:tcPr>
            <w:tcW w:w="9340" w:type="dxa"/>
            <w:gridSpan w:val="2"/>
            <w:tcBorders>
              <w:tl2br w:val="nil"/>
              <w:tr2bl w:val="nil"/>
            </w:tcBorders>
            <w:shd w:val="clear" w:color="auto" w:fill="1E7648"/>
            <w:vAlign w:val="center"/>
          </w:tcPr>
          <w:p w14:paraId="5863E4DC"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综合评估</w:t>
            </w:r>
          </w:p>
        </w:tc>
      </w:tr>
      <w:tr w:rsidR="00685202" w14:paraId="33DDB327" w14:textId="77777777" w:rsidTr="00B20769">
        <w:trPr>
          <w:trHeight w:val="420"/>
          <w:jc w:val="center"/>
        </w:trPr>
        <w:tc>
          <w:tcPr>
            <w:tcW w:w="4246" w:type="dxa"/>
            <w:tcBorders>
              <w:tl2br w:val="nil"/>
              <w:tr2bl w:val="nil"/>
            </w:tcBorders>
            <w:shd w:val="clear" w:color="auto" w:fill="FFFFFF"/>
            <w:vAlign w:val="center"/>
          </w:tcPr>
          <w:p w14:paraId="0A93F022" w14:textId="77777777" w:rsidR="00685202" w:rsidRDefault="00685202" w:rsidP="00685202">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综合评估</w:t>
            </w:r>
            <w:r>
              <w:rPr>
                <w:rFonts w:eastAsia="思源黑体 Medium" w:hint="eastAsia"/>
                <w:spacing w:val="6"/>
                <w:vertAlign w:val="superscript"/>
              </w:rPr>
              <w:t>9</w:t>
            </w:r>
          </w:p>
        </w:tc>
        <w:tc>
          <w:tcPr>
            <w:tcW w:w="5094" w:type="dxa"/>
            <w:tcBorders>
              <w:tl2br w:val="nil"/>
              <w:tr2bl w:val="nil"/>
            </w:tcBorders>
            <w:shd w:val="clear" w:color="auto" w:fill="FFFFFF"/>
            <w:noWrap/>
            <w:vAlign w:val="center"/>
          </w:tcPr>
          <w:p w14:paraId="5A670182"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C76AD5">
              <w:rPr>
                <w:rFonts w:eastAsia="思源黑体 Medium"/>
                <w:spacing w:val="6"/>
                <w:highlight w:val="yellow"/>
              </w:rPr>
              <w:t xml:space="preserve"> if qc.dna_data_qc.cleandata_q30_num &gt;=0.75 and </w:t>
            </w:r>
            <w:proofErr w:type="spellStart"/>
            <w:r w:rsidRPr="00C76AD5">
              <w:rPr>
                <w:rFonts w:eastAsia="思源黑体 Medium"/>
                <w:spacing w:val="6"/>
                <w:highlight w:val="yellow"/>
              </w:rPr>
              <w:t>qc.dna_data_qc.brca_cover_ratio_num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qc.dna_data_qc.baf_noise_num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&lt;=0.05 and </w:t>
            </w:r>
            <w:proofErr w:type="spellStart"/>
            <w:r w:rsidRPr="00C76AD5">
              <w:rPr>
                <w:rFonts w:eastAsia="思源黑体 Medium"/>
                <w:spacing w:val="6"/>
                <w:highlight w:val="yellow"/>
              </w:rPr>
              <w:t>qc.dna_data_qc.depth_noise_num</w:t>
            </w:r>
            <w:proofErr w:type="spellEnd"/>
            <w:r w:rsidRPr="00C76AD5">
              <w:rPr>
                <w:rFonts w:eastAsia="思源黑体 Medium"/>
                <w:spacing w:val="6"/>
                <w:highlight w:val="yellow"/>
              </w:rPr>
              <w:t xml:space="preserve"> &lt;=0.35</w:t>
            </w:r>
            <w:r>
              <w:rPr>
                <w:rFonts w:eastAsia="思源黑体 Medium"/>
                <w:spacing w:val="6"/>
                <w:highlight w:val="yellow"/>
              </w:rPr>
              <w:t>%</w:t>
            </w:r>
            <w:r w:rsidRPr="00C76AD5">
              <w:rPr>
                <w:rFonts w:eastAsia="思源黑体 Medium" w:hint="eastAsia"/>
                <w:spacing w:val="6"/>
                <w:highlight w:val="yellow"/>
              </w:rPr>
              <w:t>}</w:t>
            </w:r>
          </w:p>
          <w:p w14:paraId="3CB1C8C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C76AD5">
              <w:rPr>
                <w:rFonts w:eastAsia="思源黑体 Medium"/>
                <w:spacing w:val="6"/>
                <w:highlight w:val="green"/>
              </w:rPr>
              <w:t xml:space="preserve"> if </w:t>
            </w:r>
            <w:proofErr w:type="spellStart"/>
            <w:r w:rsidRPr="00C76AD5">
              <w:rPr>
                <w:rFonts w:eastAsia="思源黑体 Medium"/>
                <w:spacing w:val="6"/>
                <w:highlight w:val="green"/>
              </w:rPr>
              <w:t>sample.tumor_content</w:t>
            </w:r>
            <w:proofErr w:type="spellEnd"/>
            <w:r w:rsidRPr="00C76AD5">
              <w:rPr>
                <w:rFonts w:eastAsia="思源黑体 Medium"/>
                <w:spacing w:val="6"/>
                <w:highlight w:val="green"/>
              </w:rPr>
              <w:t>%}</w:t>
            </w:r>
          </w:p>
          <w:p w14:paraId="0B7000A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2D63E17"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lib_quality_control.lib_dna_qc.library_concn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5018EB5F" w14:textId="77777777" w:rsidR="00685202"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670A6E6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B302E8">
              <w:rPr>
                <w:rFonts w:eastAsia="思源黑体 Medium" w:hint="eastAsia"/>
                <w:spacing w:val="6"/>
                <w:highlight w:val="magenta"/>
              </w:rPr>
              <w:t xml:space="preserve"> </w:t>
            </w:r>
            <w:r w:rsidRPr="00B302E8">
              <w:rPr>
                <w:rFonts w:eastAsia="思源黑体 Medium"/>
                <w:spacing w:val="6"/>
                <w:highlight w:val="magenta"/>
              </w:rPr>
              <w:t>else%}</w:t>
            </w:r>
          </w:p>
          <w:p w14:paraId="16397B66"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w:t>
            </w:r>
            <w:r w:rsidRPr="0017430F">
              <w:rPr>
                <w:rFonts w:eastAsia="思源黑体 Medium" w:hint="eastAsia"/>
                <w:b/>
                <w:bCs/>
                <w:spacing w:val="6"/>
              </w:rPr>
              <w:t>合格（质控项有缺失，请补齐数据后自行评估）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63FAAB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384B380"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54E715D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lib_quality_control.lib_dna_qc.library_concn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03E6307" w14:textId="77777777" w:rsidR="00685202" w:rsidRDefault="00685202" w:rsidP="00685202">
            <w:pPr>
              <w:spacing w:after="0" w:line="240" w:lineRule="exact"/>
              <w:jc w:val="center"/>
              <w:rPr>
                <w:rFonts w:eastAsia="思源黑体 Medium"/>
                <w:spacing w:val="6"/>
              </w:rPr>
            </w:pPr>
            <w:r>
              <w:rPr>
                <w:rFonts w:eastAsia="思源黑体 Medium"/>
                <w:spacing w:val="6"/>
              </w:rPr>
              <w:lastRenderedPageBreak/>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|replace(“%”,””)|float &gt;=30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合格（质控项有缺失，请补齐数据后自行评估）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469CFA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1578F">
              <w:rPr>
                <w:rFonts w:eastAsia="思源黑体 Medium" w:hint="eastAsia"/>
                <w:spacing w:val="6"/>
                <w:highlight w:val="magenta"/>
              </w:rPr>
              <w:t xml:space="preserve"> </w:t>
            </w:r>
            <w:r w:rsidRPr="00C1578F">
              <w:rPr>
                <w:rFonts w:eastAsia="思源黑体 Medium"/>
                <w:spacing w:val="6"/>
                <w:highlight w:val="magenta"/>
              </w:rPr>
              <w:t>else%}</w:t>
            </w:r>
          </w:p>
          <w:p w14:paraId="5A50C1F0"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sample.tumor_content</w:t>
            </w:r>
            <w:proofErr w:type="spellEnd"/>
            <w:r w:rsidRPr="00C258FB">
              <w:rPr>
                <w:rFonts w:eastAsia="思源黑体 Medium"/>
                <w:spacing w:val="6"/>
              </w:rPr>
              <w:t xml:space="preserve"> |replace(“%”,””)|float &gt;=30%}</w:t>
            </w:r>
            <w:r w:rsidRPr="00C258FB">
              <w:rPr>
                <w:rFonts w:eastAsia="思源黑体 Medium" w:hint="eastAsia"/>
                <w:b/>
                <w:bCs/>
                <w:spacing w:val="6"/>
              </w:rPr>
              <w:t>合格（质控项有缺失，请补齐数据后自行评估）</w:t>
            </w:r>
            <w:r>
              <w:rPr>
                <w:rFonts w:eastAsia="思源黑体 Medium" w:hint="eastAsia"/>
                <w:spacing w:val="6"/>
              </w:rPr>
              <w:t>{%</w:t>
            </w:r>
            <w:r w:rsidRPr="00C258FB">
              <w:rPr>
                <w:rFonts w:eastAsia="思源黑体 Medium"/>
                <w:spacing w:val="6"/>
              </w:rPr>
              <w:t xml:space="preserve"> else%}</w:t>
            </w:r>
            <w:r w:rsidRPr="00C258FB">
              <w:rPr>
                <w:rFonts w:eastAsia="思源黑体 Medium" w:hint="eastAsia"/>
                <w:b/>
                <w:bCs/>
                <w:spacing w:val="6"/>
              </w:rPr>
              <w:t>风险</w:t>
            </w:r>
            <w:r>
              <w:rPr>
                <w:rFonts w:eastAsia="思源黑体 Medium" w:hint="eastAsia"/>
                <w:spacing w:val="6"/>
              </w:rPr>
              <w:t>{%</w:t>
            </w:r>
            <w:r w:rsidRPr="00C258FB">
              <w:rPr>
                <w:rFonts w:eastAsia="思源黑体 Medium"/>
                <w:spacing w:val="6"/>
              </w:rPr>
              <w:t xml:space="preserve"> endif%}</w:t>
            </w:r>
          </w:p>
          <w:p w14:paraId="672D06D3"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56BC968"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531A852E"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0B0D1C">
              <w:rPr>
                <w:rFonts w:eastAsia="思源黑体 Medium" w:hint="eastAsia"/>
                <w:spacing w:val="6"/>
                <w:highlight w:val="green"/>
              </w:rPr>
              <w:t xml:space="preserve"> </w:t>
            </w:r>
            <w:r w:rsidRPr="000B0D1C">
              <w:rPr>
                <w:rFonts w:eastAsia="思源黑体 Medium"/>
                <w:spacing w:val="6"/>
                <w:highlight w:val="green"/>
              </w:rPr>
              <w:t>else%}</w:t>
            </w:r>
          </w:p>
          <w:p w14:paraId="3B740CD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E1DEA8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lib_quality_control.lib_dna_qc.library_concn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0CBBF785"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 and </w:t>
            </w:r>
            <w:proofErr w:type="spellStart"/>
            <w:r w:rsidRPr="00C258FB">
              <w:rPr>
                <w:rFonts w:eastAsia="思源黑体 Medium"/>
                <w:spacing w:val="6"/>
              </w:rPr>
              <w:t>lib_quality_control.lib_dna_qc.library_concn|float</w:t>
            </w:r>
            <w:proofErr w:type="spellEnd"/>
            <w:r w:rsidRPr="00C258FB">
              <w:rPr>
                <w:rFonts w:eastAsia="思源黑体 Medium"/>
                <w:spacing w:val="6"/>
              </w:rPr>
              <w:t xml:space="preserve"> &gt;= 20%}</w:t>
            </w:r>
          </w:p>
          <w:p w14:paraId="22136A2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
          <w:p w14:paraId="5DDB5265"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41F4E7CC"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6B6D67A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5F2E7D1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3B27D1">
              <w:rPr>
                <w:rFonts w:eastAsia="思源黑体 Medium" w:hint="eastAsia"/>
                <w:spacing w:val="6"/>
                <w:highlight w:val="magenta"/>
              </w:rPr>
              <w:t xml:space="preserve"> </w:t>
            </w:r>
            <w:r w:rsidRPr="003B27D1">
              <w:rPr>
                <w:rFonts w:eastAsia="思源黑体 Medium"/>
                <w:spacing w:val="6"/>
                <w:highlight w:val="magenta"/>
              </w:rPr>
              <w:t>else%}</w:t>
            </w:r>
          </w:p>
          <w:p w14:paraId="1582765D"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w:t>
            </w:r>
          </w:p>
          <w:p w14:paraId="4903836F"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合格（质控项有缺失，请补齐数据后自行评估）</w:t>
            </w:r>
          </w:p>
          <w:p w14:paraId="26D61543"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7DFA804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0E192FCB" w14:textId="77777777" w:rsidR="00685202" w:rsidRPr="003B27D1"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774B312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AA483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11A0462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lib_quality_control.lib_dna_qc.library_concn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CB05BE0"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 </w:t>
            </w:r>
            <w:proofErr w:type="spellStart"/>
            <w:r w:rsidRPr="00C258FB">
              <w:rPr>
                <w:rFonts w:eastAsia="思源黑体 Medium"/>
                <w:spacing w:val="6"/>
              </w:rPr>
              <w:t>lib_quality_control.lib_dna_qc.library_concn|float</w:t>
            </w:r>
            <w:proofErr w:type="spellEnd"/>
            <w:r w:rsidRPr="00C258FB">
              <w:rPr>
                <w:rFonts w:eastAsia="思源黑体 Medium"/>
                <w:spacing w:val="6"/>
              </w:rPr>
              <w:t xml:space="preserve"> &gt;= 20%}</w:t>
            </w:r>
          </w:p>
          <w:p w14:paraId="24C1771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合格（质控项有缺失，请补齐数据后自行评估）</w:t>
            </w:r>
          </w:p>
          <w:p w14:paraId="2D01A716"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3373BDA7"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7A3F6E2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6E71E11A" w14:textId="77777777" w:rsidR="00685202" w:rsidRDefault="00685202" w:rsidP="00685202">
            <w:pPr>
              <w:spacing w:after="0" w:line="240" w:lineRule="exact"/>
              <w:jc w:val="center"/>
              <w:rPr>
                <w:rFonts w:eastAsia="思源黑体 Medium"/>
                <w:spacing w:val="6"/>
              </w:rPr>
            </w:pPr>
            <w:r w:rsidRPr="00B16B90">
              <w:rPr>
                <w:rFonts w:eastAsia="思源黑体 Medium" w:hint="eastAsia"/>
                <w:spacing w:val="6"/>
                <w:highlight w:val="magenta"/>
              </w:rPr>
              <w:t>{</w:t>
            </w:r>
            <w:r w:rsidRPr="00B16B90">
              <w:rPr>
                <w:rFonts w:eastAsia="思源黑体 Medium"/>
                <w:spacing w:val="6"/>
                <w:highlight w:val="magenta"/>
              </w:rPr>
              <w:t>%</w:t>
            </w:r>
            <w:r w:rsidRPr="00B16B90">
              <w:rPr>
                <w:rFonts w:eastAsia="思源黑体 Medium" w:hint="eastAsia"/>
                <w:spacing w:val="6"/>
                <w:highlight w:val="magenta"/>
              </w:rPr>
              <w:t>p</w:t>
            </w:r>
            <w:r w:rsidRPr="00B16B90">
              <w:rPr>
                <w:rFonts w:eastAsia="思源黑体 Medium"/>
                <w:spacing w:val="6"/>
                <w:highlight w:val="magenta"/>
              </w:rPr>
              <w:t xml:space="preserve"> else%}</w:t>
            </w:r>
          </w:p>
          <w:p w14:paraId="21D583E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合格（质控项有缺失，请补齐数据后自行评估）</w:t>
            </w:r>
          </w:p>
          <w:p w14:paraId="17330114"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BD17E9" w14:textId="77777777" w:rsidR="00685202" w:rsidRDefault="00685202" w:rsidP="00685202">
            <w:pPr>
              <w:spacing w:after="0" w:line="240" w:lineRule="exact"/>
              <w:jc w:val="center"/>
              <w:rPr>
                <w:rFonts w:eastAsia="思源黑体 Medium"/>
                <w:spacing w:val="6"/>
                <w:highlight w:val="cyan"/>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634B0F9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Pr>
                <w:rFonts w:eastAsia="思源黑体 Medium"/>
                <w:spacing w:val="6"/>
                <w:highlight w:val="green"/>
              </w:rPr>
              <w:t xml:space="preserve"> </w:t>
            </w:r>
            <w:r w:rsidRPr="00F046EF">
              <w:rPr>
                <w:rFonts w:eastAsia="思源黑体 Medium"/>
                <w:spacing w:val="6"/>
                <w:highlight w:val="green"/>
              </w:rPr>
              <w:t>endif%}</w:t>
            </w:r>
          </w:p>
          <w:p w14:paraId="51A24523"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F046EF">
              <w:rPr>
                <w:rFonts w:eastAsia="思源黑体 Medium" w:hint="eastAsia"/>
                <w:spacing w:val="6"/>
                <w:highlight w:val="yellow"/>
              </w:rPr>
              <w:t xml:space="preserve"> </w:t>
            </w:r>
            <w:r w:rsidRPr="00F046EF">
              <w:rPr>
                <w:rFonts w:eastAsia="思源黑体 Medium"/>
                <w:spacing w:val="6"/>
                <w:highlight w:val="yellow"/>
              </w:rPr>
              <w:t>else%}</w:t>
            </w:r>
          </w:p>
          <w:p w14:paraId="59432069" w14:textId="77777777" w:rsidR="00685202" w:rsidRDefault="00685202" w:rsidP="00685202">
            <w:pPr>
              <w:spacing w:after="0" w:line="240" w:lineRule="exact"/>
              <w:jc w:val="center"/>
              <w:rPr>
                <w:rFonts w:eastAsia="思源黑体 Medium"/>
                <w:b/>
                <w:bCs/>
                <w:spacing w:val="6"/>
              </w:rPr>
            </w:pPr>
            <w:r>
              <w:rPr>
                <w:rFonts w:eastAsia="思源黑体 Medium" w:hint="eastAsia"/>
                <w:b/>
                <w:bCs/>
                <w:spacing w:val="6"/>
              </w:rPr>
              <w:t>风险</w:t>
            </w:r>
          </w:p>
          <w:p w14:paraId="3B99A581" w14:textId="7F3F4E08"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Pr>
                <w:rFonts w:eastAsia="思源黑体 Medium"/>
                <w:spacing w:val="6"/>
                <w:highlight w:val="yellow"/>
              </w:rPr>
              <w:t xml:space="preserve"> </w:t>
            </w:r>
            <w:r w:rsidRPr="00F046EF">
              <w:rPr>
                <w:rFonts w:eastAsia="思源黑体 Medium"/>
                <w:spacing w:val="6"/>
                <w:highlight w:val="yellow"/>
              </w:rPr>
              <w:t>endif%}</w:t>
            </w:r>
          </w:p>
        </w:tc>
      </w:tr>
    </w:tbl>
    <w:p w14:paraId="5B2EAED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lastRenderedPageBreak/>
        <w:t>注：</w:t>
      </w:r>
    </w:p>
    <w:p w14:paraId="28F564FD"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1. </w:t>
      </w:r>
      <w:r>
        <w:rPr>
          <w:rFonts w:ascii="Times New Roman" w:eastAsia="思源黑体 Medium" w:cs="Times New Roman"/>
          <w:color w:val="auto"/>
          <w:spacing w:val="6"/>
          <w:sz w:val="18"/>
          <w:szCs w:val="18"/>
        </w:rPr>
        <w:t>肿瘤细胞含量（％）：肿瘤细胞含量检测结果仅针对送检样本且仅供参考，实际以就诊医院检测结果为准。送检组织不满足肿瘤细胞评估要求或送检血液</w:t>
      </w:r>
      <w:r>
        <w:rPr>
          <w:rFonts w:ascii="Times New Roman" w:eastAsia="思源黑体 Medium" w:cs="Times New Roman"/>
          <w:color w:val="auto"/>
          <w:spacing w:val="6"/>
          <w:sz w:val="18"/>
          <w:szCs w:val="18"/>
        </w:rPr>
        <w:t>/</w:t>
      </w:r>
      <w:r>
        <w:rPr>
          <w:rFonts w:ascii="Times New Roman" w:eastAsia="思源黑体 Medium" w:cs="Times New Roman"/>
          <w:color w:val="auto"/>
          <w:spacing w:val="6"/>
          <w:sz w:val="18"/>
          <w:szCs w:val="18"/>
        </w:rPr>
        <w:t>体液类型样本时，不做此项评估</w:t>
      </w:r>
      <w:r>
        <w:rPr>
          <w:rFonts w:ascii="Times New Roman" w:eastAsia="思源黑体 Medium" w:cs="Times New Roman" w:hint="eastAsia"/>
          <w:color w:val="auto"/>
          <w:spacing w:val="6"/>
          <w:sz w:val="18"/>
          <w:szCs w:val="18"/>
        </w:rPr>
        <w:t>；</w:t>
      </w:r>
    </w:p>
    <w:p w14:paraId="69300850"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2. DNA </w:t>
      </w:r>
      <w:r>
        <w:rPr>
          <w:rFonts w:ascii="Times New Roman" w:eastAsia="思源黑体 Medium" w:cs="Times New Roman"/>
          <w:color w:val="auto"/>
          <w:spacing w:val="6"/>
          <w:sz w:val="18"/>
          <w:szCs w:val="18"/>
        </w:rPr>
        <w:t>总量（</w:t>
      </w:r>
      <w:r>
        <w:rPr>
          <w:rFonts w:ascii="Times New Roman" w:eastAsia="思源黑体 Medium" w:cs="Times New Roman"/>
          <w:color w:val="auto"/>
          <w:spacing w:val="6"/>
          <w:sz w:val="18"/>
          <w:szCs w:val="18"/>
        </w:rPr>
        <w:t>ng</w:t>
      </w:r>
      <w:r>
        <w:rPr>
          <w:rFonts w:ascii="Times New Roman" w:eastAsia="思源黑体 Medium" w:cs="Times New Roman"/>
          <w:color w:val="auto"/>
          <w:spacing w:val="6"/>
          <w:sz w:val="18"/>
          <w:szCs w:val="18"/>
        </w:rPr>
        <w:t>）：送检样本提取的</w:t>
      </w:r>
      <w:r>
        <w:rPr>
          <w:rFonts w:ascii="Times New Roman" w:eastAsia="思源黑体 Medium" w:cs="Times New Roman"/>
          <w:color w:val="auto"/>
          <w:spacing w:val="6"/>
          <w:sz w:val="18"/>
          <w:szCs w:val="18"/>
        </w:rPr>
        <w:t xml:space="preserve"> DNA </w:t>
      </w:r>
      <w:r>
        <w:rPr>
          <w:rFonts w:ascii="Times New Roman" w:eastAsia="思源黑体 Medium" w:cs="Times New Roman"/>
          <w:color w:val="auto"/>
          <w:spacing w:val="6"/>
          <w:sz w:val="18"/>
          <w:szCs w:val="18"/>
        </w:rPr>
        <w:t>总量</w:t>
      </w:r>
      <w:r>
        <w:rPr>
          <w:rFonts w:ascii="Times New Roman" w:eastAsia="思源黑体 Medium" w:cs="Times New Roman" w:hint="eastAsia"/>
          <w:color w:val="auto"/>
          <w:spacing w:val="6"/>
          <w:sz w:val="18"/>
          <w:szCs w:val="18"/>
        </w:rPr>
        <w:t>；</w:t>
      </w:r>
    </w:p>
    <w:p w14:paraId="72BBCD0F"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3. </w:t>
      </w:r>
      <w:r>
        <w:rPr>
          <w:rFonts w:ascii="Times New Roman" w:eastAsia="思源黑体 Medium" w:cs="Times New Roman" w:hint="eastAsia"/>
          <w:color w:val="auto"/>
          <w:spacing w:val="6"/>
          <w:sz w:val="18"/>
          <w:szCs w:val="18"/>
        </w:rPr>
        <w:t>文库浓度（</w:t>
      </w:r>
      <w:r>
        <w:rPr>
          <w:rFonts w:ascii="Times New Roman" w:eastAsia="思源黑体 Medium" w:cs="Times New Roman" w:hint="eastAsia"/>
          <w:color w:val="auto"/>
          <w:spacing w:val="6"/>
          <w:sz w:val="18"/>
          <w:szCs w:val="18"/>
        </w:rPr>
        <w:t>ng/</w:t>
      </w:r>
      <w:r>
        <w:rPr>
          <w:rFonts w:ascii="Times New Roman" w:eastAsia="思源黑体 Medium" w:cs="Times New Roman" w:hint="eastAsia"/>
          <w:color w:val="auto"/>
          <w:spacing w:val="6"/>
          <w:sz w:val="18"/>
          <w:szCs w:val="18"/>
        </w:rPr>
        <w:t>μ</w:t>
      </w:r>
      <w:r>
        <w:rPr>
          <w:rFonts w:ascii="Times New Roman" w:eastAsia="思源黑体 Medium" w:cs="Times New Roman" w:hint="eastAsia"/>
          <w:color w:val="auto"/>
          <w:spacing w:val="6"/>
          <w:sz w:val="18"/>
          <w:szCs w:val="18"/>
        </w:rPr>
        <w:t>L</w:t>
      </w:r>
      <w:r>
        <w:rPr>
          <w:rFonts w:ascii="Times New Roman" w:eastAsia="思源黑体 Medium" w:cs="Times New Roman" w:hint="eastAsia"/>
          <w:color w:val="auto"/>
          <w:spacing w:val="6"/>
          <w:sz w:val="18"/>
          <w:szCs w:val="18"/>
        </w:rPr>
        <w:t>）：文库构建结束后的</w:t>
      </w:r>
      <w:r>
        <w:rPr>
          <w:rFonts w:ascii="Times New Roman" w:eastAsia="思源黑体 Medium" w:cs="Times New Roman" w:hint="eastAsia"/>
          <w:color w:val="auto"/>
          <w:spacing w:val="6"/>
          <w:sz w:val="18"/>
          <w:szCs w:val="18"/>
        </w:rPr>
        <w:t>DNA</w:t>
      </w:r>
      <w:r>
        <w:rPr>
          <w:rFonts w:ascii="Times New Roman" w:eastAsia="思源黑体 Medium" w:cs="Times New Roman" w:hint="eastAsia"/>
          <w:color w:val="auto"/>
          <w:spacing w:val="6"/>
          <w:sz w:val="18"/>
          <w:szCs w:val="18"/>
        </w:rPr>
        <w:t>浓度；</w:t>
      </w:r>
    </w:p>
    <w:p w14:paraId="29B6BD26"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4.</w:t>
      </w:r>
      <w:r>
        <w:rPr>
          <w:rFonts w:ascii="Times New Roman" w:eastAsia="思源黑体 Medium" w:cs="Times New Roman" w:hint="eastAsia"/>
          <w:color w:val="auto"/>
          <w:spacing w:val="6"/>
          <w:sz w:val="18"/>
          <w:szCs w:val="18"/>
        </w:rPr>
        <w:t xml:space="preserve"> </w:t>
      </w:r>
      <w:r>
        <w:rPr>
          <w:rFonts w:ascii="Times New Roman" w:eastAsia="思源黑体 Medium" w:cs="Times New Roman"/>
          <w:color w:val="auto"/>
          <w:spacing w:val="6"/>
          <w:sz w:val="18"/>
          <w:szCs w:val="18"/>
        </w:rPr>
        <w:t>Q30</w:t>
      </w:r>
      <w:r>
        <w:rPr>
          <w:rFonts w:ascii="Times New Roman" w:eastAsia="思源黑体 Medium" w:cs="Times New Roman"/>
          <w:color w:val="auto"/>
          <w:spacing w:val="6"/>
          <w:sz w:val="18"/>
          <w:szCs w:val="18"/>
        </w:rPr>
        <w:t>（％）：</w:t>
      </w:r>
      <w:r>
        <w:rPr>
          <w:rFonts w:ascii="Times New Roman" w:eastAsia="思源黑体 Medium" w:cs="Times New Roman" w:hint="eastAsia"/>
          <w:color w:val="auto"/>
          <w:spacing w:val="6"/>
          <w:sz w:val="18"/>
          <w:szCs w:val="18"/>
        </w:rPr>
        <w:t>碱基质量</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占比，测序的准确率高于</w:t>
      </w:r>
      <w:r>
        <w:rPr>
          <w:rFonts w:ascii="Times New Roman" w:eastAsia="思源黑体 Medium" w:cs="Times New Roman" w:hint="eastAsia"/>
          <w:color w:val="auto"/>
          <w:spacing w:val="6"/>
          <w:sz w:val="18"/>
          <w:szCs w:val="18"/>
        </w:rPr>
        <w:t>99.9%</w:t>
      </w:r>
      <w:r>
        <w:rPr>
          <w:rFonts w:ascii="Times New Roman" w:eastAsia="思源黑体 Medium" w:cs="Times New Roman" w:hint="eastAsia"/>
          <w:color w:val="auto"/>
          <w:spacing w:val="6"/>
          <w:sz w:val="18"/>
          <w:szCs w:val="18"/>
        </w:rPr>
        <w:t>的碱基的比例；</w:t>
      </w:r>
    </w:p>
    <w:p w14:paraId="628328A7"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lastRenderedPageBreak/>
        <w:t>5. 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BRCA1</w:t>
      </w:r>
      <w:r>
        <w:rPr>
          <w:rFonts w:ascii="Times New Roman" w:eastAsia="思源黑体 Medium" w:cs="Times New Roman" w:hint="eastAsia"/>
          <w:color w:val="auto"/>
          <w:spacing w:val="6"/>
          <w:sz w:val="18"/>
          <w:szCs w:val="18"/>
        </w:rPr>
        <w:t>基因和</w:t>
      </w:r>
      <w:r>
        <w:rPr>
          <w:rFonts w:ascii="Times New Roman" w:eastAsia="思源黑体 Medium" w:cs="Times New Roman" w:hint="eastAsia"/>
          <w:color w:val="auto"/>
          <w:spacing w:val="6"/>
          <w:sz w:val="18"/>
          <w:szCs w:val="18"/>
        </w:rPr>
        <w:t>BRCA2</w:t>
      </w:r>
      <w:r>
        <w:rPr>
          <w:rFonts w:ascii="Times New Roman" w:eastAsia="思源黑体 Medium" w:cs="Times New Roman" w:hint="eastAsia"/>
          <w:color w:val="auto"/>
          <w:spacing w:val="6"/>
          <w:sz w:val="18"/>
          <w:szCs w:val="18"/>
        </w:rPr>
        <w:t>基因检测区域内有效深度≥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5CBB844E"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6. CDS</w:t>
      </w:r>
      <w:r>
        <w:rPr>
          <w:rFonts w:ascii="Times New Roman" w:eastAsia="思源黑体 Medium" w:cs="Times New Roman" w:hint="eastAsia"/>
          <w:color w:val="auto"/>
          <w:spacing w:val="6"/>
          <w:sz w:val="18"/>
          <w:szCs w:val="18"/>
        </w:rPr>
        <w:t>区域覆盖度：检测区域内有效深度≥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20CF84EC"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7. BAF</w:t>
      </w:r>
      <w:r>
        <w:rPr>
          <w:rFonts w:ascii="Times New Roman" w:eastAsia="思源黑体 Medium" w:cs="Times New Roman" w:hint="eastAsia"/>
          <w:color w:val="auto"/>
          <w:spacing w:val="6"/>
          <w:sz w:val="18"/>
          <w:szCs w:val="18"/>
        </w:rPr>
        <w:t>噪音系数：通过杂合</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的等位频率衡量异常杂合位点对</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的影响；</w:t>
      </w:r>
    </w:p>
    <w:p w14:paraId="542B0A6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 xml:space="preserve">8. </w:t>
      </w:r>
      <w:r>
        <w:rPr>
          <w:rFonts w:ascii="Times New Roman" w:eastAsia="思源黑体 Medium" w:cs="Times New Roman" w:hint="eastAsia"/>
          <w:color w:val="auto"/>
          <w:spacing w:val="6"/>
          <w:sz w:val="18"/>
          <w:szCs w:val="18"/>
        </w:rPr>
        <w:t>深度噪音系数：通过所有</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的深度比衡量异常</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对</w:t>
      </w:r>
      <w:proofErr w:type="spellStart"/>
      <w:r>
        <w:rPr>
          <w:rFonts w:ascii="Times New Roman" w:eastAsia="思源黑体 Medium" w:cs="Times New Roman" w:hint="eastAsia"/>
          <w:color w:val="auto"/>
          <w:spacing w:val="6"/>
          <w:sz w:val="18"/>
          <w:szCs w:val="18"/>
        </w:rPr>
        <w:t>DepthRatio</w:t>
      </w:r>
      <w:proofErr w:type="spellEnd"/>
      <w:r>
        <w:rPr>
          <w:rFonts w:ascii="Times New Roman" w:eastAsia="思源黑体 Medium" w:cs="Times New Roman" w:hint="eastAsia"/>
          <w:color w:val="auto"/>
          <w:spacing w:val="6"/>
          <w:sz w:val="18"/>
          <w:szCs w:val="18"/>
        </w:rPr>
        <w:t>的影响；</w:t>
      </w:r>
    </w:p>
    <w:p w14:paraId="123A115E" w14:textId="77777777" w:rsidR="00A75A1A" w:rsidRDefault="00A75A1A" w:rsidP="00A75A1A">
      <w:pPr>
        <w:pStyle w:val="Default"/>
        <w:snapToGrid w:val="0"/>
        <w:spacing w:line="320" w:lineRule="exact"/>
        <w:jc w:val="both"/>
        <w:rPr>
          <w:rFonts w:eastAsia="思源黑体 Medium"/>
          <w:b/>
          <w:smallCaps/>
          <w:color w:val="1654B0"/>
        </w:rPr>
      </w:pPr>
      <w:r>
        <w:rPr>
          <w:rFonts w:ascii="Times New Roman" w:eastAsia="思源黑体 Medium" w:cs="Times New Roman" w:hint="eastAsia"/>
          <w:color w:val="auto"/>
          <w:spacing w:val="6"/>
          <w:sz w:val="18"/>
          <w:szCs w:val="18"/>
        </w:rPr>
        <w:t>9</w:t>
      </w:r>
      <w:r>
        <w:rPr>
          <w:rFonts w:ascii="Times New Roman" w:eastAsia="思源黑体 Medium" w:cs="Times New Roman"/>
          <w:color w:val="auto"/>
          <w:spacing w:val="6"/>
          <w:sz w:val="18"/>
          <w:szCs w:val="18"/>
        </w:rPr>
        <w:t xml:space="preserve">. </w:t>
      </w:r>
      <w:r>
        <w:rPr>
          <w:rFonts w:ascii="Times New Roman" w:eastAsia="思源黑体 Medium" w:cs="Times New Roman"/>
          <w:color w:val="auto"/>
          <w:spacing w:val="6"/>
          <w:sz w:val="18"/>
          <w:szCs w:val="18"/>
        </w:rPr>
        <w:t>综合评估：依据</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w:t>
      </w:r>
      <w:r>
        <w:rPr>
          <w:rFonts w:ascii="Times New Roman" w:eastAsia="思源黑体 Medium" w:cs="Times New Roman" w:hint="eastAsia"/>
          <w:color w:val="auto"/>
          <w:spacing w:val="6"/>
          <w:sz w:val="18"/>
          <w:szCs w:val="18"/>
        </w:rPr>
        <w:t>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CDS</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噪音系数、深度噪音系数</w:t>
      </w:r>
      <w:r>
        <w:rPr>
          <w:rFonts w:ascii="Times New Roman" w:eastAsia="思源黑体 Medium" w:cs="Times New Roman"/>
          <w:color w:val="auto"/>
          <w:spacing w:val="6"/>
          <w:sz w:val="18"/>
          <w:szCs w:val="18"/>
        </w:rPr>
        <w:t>进行评估，分为合格和不合格两个等级。样本质控评估为不合格可能会影响此次检测的准确性和敏感性</w:t>
      </w:r>
      <w:r>
        <w:rPr>
          <w:rFonts w:ascii="Times New Roman" w:eastAsia="思源黑体 Medium" w:cs="Times New Roman" w:hint="eastAsia"/>
          <w:color w:val="auto"/>
          <w:spacing w:val="6"/>
          <w:sz w:val="18"/>
          <w:szCs w:val="18"/>
        </w:rPr>
        <w:t>。</w:t>
      </w:r>
    </w:p>
    <w:p w14:paraId="58B90CBA" w14:textId="77777777" w:rsidR="00A75A1A" w:rsidRDefault="00A75A1A" w:rsidP="00A75A1A"/>
    <w:p w14:paraId="4E2A23A5" w14:textId="77777777" w:rsidR="00A75A1A" w:rsidRDefault="00A75A1A" w:rsidP="00A75A1A">
      <w:pPr>
        <w:rPr>
          <w:b/>
          <w:smallCaps/>
          <w:color w:val="1654B0"/>
        </w:rPr>
      </w:pPr>
    </w:p>
    <w:tbl>
      <w:tblPr>
        <w:tblW w:w="0" w:type="auto"/>
        <w:jc w:val="center"/>
        <w:tblBorders>
          <w:top w:val="single" w:sz="4" w:space="0" w:color="1E7648"/>
          <w:left w:val="single" w:sz="4" w:space="0" w:color="1E7648"/>
          <w:bottom w:val="single" w:sz="4" w:space="0" w:color="1E7648"/>
          <w:right w:val="single" w:sz="4" w:space="0" w:color="1E7648"/>
          <w:insideH w:val="single" w:sz="4" w:space="0" w:color="1E7648"/>
          <w:insideV w:val="single" w:sz="4" w:space="0" w:color="1E7648"/>
        </w:tblBorders>
        <w:tblLayout w:type="fixed"/>
        <w:tblLook w:val="04A0" w:firstRow="1" w:lastRow="0" w:firstColumn="1" w:lastColumn="0" w:noHBand="0" w:noVBand="1"/>
      </w:tblPr>
      <w:tblGrid>
        <w:gridCol w:w="1962"/>
        <w:gridCol w:w="4271"/>
        <w:gridCol w:w="3394"/>
      </w:tblGrid>
      <w:tr w:rsidR="00685202" w14:paraId="7B21AD68" w14:textId="77777777" w:rsidTr="00816703">
        <w:trPr>
          <w:trHeight w:val="704"/>
          <w:jc w:val="center"/>
        </w:trPr>
        <w:tc>
          <w:tcPr>
            <w:tcW w:w="1962" w:type="dxa"/>
            <w:tcBorders>
              <w:tl2br w:val="nil"/>
              <w:tr2bl w:val="nil"/>
            </w:tcBorders>
            <w:vAlign w:val="center"/>
          </w:tcPr>
          <w:p w14:paraId="41A6563F"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检测者：</w:t>
            </w:r>
          </w:p>
        </w:tc>
        <w:tc>
          <w:tcPr>
            <w:tcW w:w="4271" w:type="dxa"/>
            <w:tcBorders>
              <w:tl2br w:val="nil"/>
              <w:tr2bl w:val="nil"/>
            </w:tcBorders>
            <w:vAlign w:val="center"/>
          </w:tcPr>
          <w:p w14:paraId="2547788B" w14:textId="5497A4B9"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sidRPr="00FB5705">
              <w:rPr>
                <w:rFonts w:ascii="Times New Roman" w:eastAsia="思源黑体 Medium" w:hAnsi="Times New Roman" w:cs="Times New Roman"/>
                <w:spacing w:val="6"/>
              </w:rPr>
              <w:t>{{</w:t>
            </w:r>
            <w:proofErr w:type="spellStart"/>
            <w:r w:rsidRPr="00FB5705">
              <w:rPr>
                <w:rFonts w:ascii="Times New Roman" w:eastAsia="思源黑体 Medium" w:hAnsi="Times New Roman" w:cs="Times New Roman"/>
                <w:spacing w:val="6"/>
              </w:rPr>
              <w:t>sample.tester</w:t>
            </w:r>
            <w:proofErr w:type="spellEnd"/>
            <w:r w:rsidRPr="00FB5705">
              <w:rPr>
                <w:rFonts w:ascii="Times New Roman" w:eastAsia="思源黑体 Medium" w:hAnsi="Times New Roman" w:cs="Times New Roman"/>
                <w:spacing w:val="6"/>
              </w:rPr>
              <w:t>}}</w:t>
            </w:r>
          </w:p>
        </w:tc>
        <w:tc>
          <w:tcPr>
            <w:tcW w:w="3394" w:type="dxa"/>
            <w:vMerge w:val="restart"/>
            <w:tcBorders>
              <w:tl2br w:val="nil"/>
              <w:tr2bl w:val="nil"/>
            </w:tcBorders>
            <w:vAlign w:val="center"/>
          </w:tcPr>
          <w:p w14:paraId="41E8352D"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精准医学中心：</w:t>
            </w:r>
            <w:r>
              <w:rPr>
                <w:rFonts w:ascii="Times New Roman" w:eastAsia="思源黑体 Medium" w:hAnsi="Times New Roman" w:cs="Times New Roman" w:hint="eastAsia"/>
                <w:spacing w:val="6"/>
              </w:rPr>
              <w:t>028-85422608</w:t>
            </w:r>
          </w:p>
          <w:p w14:paraId="044CE089"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病理科：</w:t>
            </w:r>
            <w:r>
              <w:rPr>
                <w:rFonts w:ascii="Times New Roman" w:eastAsia="思源黑体 Medium" w:hAnsi="Times New Roman" w:cs="Times New Roman" w:hint="eastAsia"/>
                <w:spacing w:val="6"/>
              </w:rPr>
              <w:t>028-85422698</w:t>
            </w:r>
          </w:p>
          <w:p w14:paraId="144E8B70"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通讯地址：四川省成都市武侯区国学巷</w:t>
            </w:r>
            <w:r>
              <w:rPr>
                <w:rFonts w:ascii="Times New Roman" w:eastAsia="思源黑体 Medium" w:hAnsi="Times New Roman" w:cs="Times New Roman" w:hint="eastAsia"/>
                <w:spacing w:val="6"/>
              </w:rPr>
              <w:t>37</w:t>
            </w:r>
            <w:r>
              <w:rPr>
                <w:rFonts w:ascii="Times New Roman" w:eastAsia="思源黑体 Medium" w:hAnsi="Times New Roman" w:cs="Times New Roman" w:hint="eastAsia"/>
                <w:spacing w:val="6"/>
              </w:rPr>
              <w:t>号四川大学华西医院</w:t>
            </w:r>
          </w:p>
          <w:p w14:paraId="24480CD9"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邮政编码：</w:t>
            </w:r>
            <w:r>
              <w:rPr>
                <w:rFonts w:ascii="Times New Roman" w:eastAsia="思源黑体 Medium" w:hAnsi="Times New Roman" w:cs="Times New Roman" w:hint="eastAsia"/>
                <w:spacing w:val="6"/>
              </w:rPr>
              <w:t>610041</w:t>
            </w:r>
          </w:p>
        </w:tc>
      </w:tr>
      <w:tr w:rsidR="00685202" w14:paraId="5D8A6AB2" w14:textId="77777777" w:rsidTr="00816703">
        <w:trPr>
          <w:trHeight w:val="510"/>
          <w:jc w:val="center"/>
        </w:trPr>
        <w:tc>
          <w:tcPr>
            <w:tcW w:w="1962" w:type="dxa"/>
            <w:tcBorders>
              <w:tl2br w:val="nil"/>
              <w:tr2bl w:val="nil"/>
            </w:tcBorders>
            <w:vAlign w:val="center"/>
          </w:tcPr>
          <w:p w14:paraId="5606610C"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审核者：</w:t>
            </w:r>
          </w:p>
        </w:tc>
        <w:tc>
          <w:tcPr>
            <w:tcW w:w="4271" w:type="dxa"/>
            <w:tcBorders>
              <w:tl2br w:val="nil"/>
              <w:tr2bl w:val="nil"/>
            </w:tcBorders>
            <w:vAlign w:val="center"/>
          </w:tcPr>
          <w:p w14:paraId="4DC5E359" w14:textId="27D0FCB9" w:rsidR="00685202" w:rsidRDefault="00685202" w:rsidP="00685202">
            <w:pPr>
              <w:widowControl w:val="0"/>
              <w:autoSpaceDE w:val="0"/>
              <w:autoSpaceDN w:val="0"/>
              <w:adjustRightInd w:val="0"/>
              <w:spacing w:after="0" w:line="400" w:lineRule="exact"/>
              <w:jc w:val="left"/>
              <w:rPr>
                <w:rFonts w:ascii="思源黑体 CN Normal" w:eastAsia="思源黑体 CN Normal" w:hAnsi="思源黑体 CN Normal" w:cs="Times New Roman"/>
                <w:sz w:val="18"/>
                <w:szCs w:val="18"/>
              </w:rPr>
            </w:pPr>
            <w:r w:rsidRPr="00FE4787">
              <w:rPr>
                <w:rFonts w:ascii="思源黑体 CN Normal" w:eastAsia="思源黑体 CN Normal" w:hAnsi="思源黑体 CN Normal" w:cs="微软雅黑 Bold" w:hint="eastAsia"/>
                <w:bCs/>
                <w:spacing w:val="14"/>
                <w:sz w:val="18"/>
                <w:szCs w:val="18"/>
                <w:highlight w:val="yellow"/>
              </w:rPr>
              <w:t>{</w:t>
            </w:r>
            <w:r w:rsidRPr="00FE4787">
              <w:rPr>
                <w:rFonts w:ascii="思源黑体 CN Normal" w:eastAsia="思源黑体 CN Normal" w:hAnsi="思源黑体 CN Normal" w:cs="微软雅黑 Bold"/>
                <w:bCs/>
                <w:spacing w:val="14"/>
                <w:sz w:val="18"/>
                <w:szCs w:val="18"/>
                <w:highlight w:val="yellow"/>
              </w:rPr>
              <w:t xml:space="preserve">%if </w:t>
            </w:r>
            <w:proofErr w:type="spellStart"/>
            <w:r w:rsidRPr="00FE4787">
              <w:rPr>
                <w:rFonts w:ascii="思源黑体 CN Normal" w:eastAsia="思源黑体 CN Normal" w:hAnsi="思源黑体 CN Normal" w:cs="微软雅黑 Bold"/>
                <w:bCs/>
                <w:spacing w:val="14"/>
                <w:sz w:val="18"/>
                <w:szCs w:val="18"/>
                <w:highlight w:val="yellow"/>
              </w:rPr>
              <w:t>report_audit.first_audit_operator_name</w:t>
            </w:r>
            <w:proofErr w:type="spellEnd"/>
            <w:r w:rsidRPr="00FE4787">
              <w:rPr>
                <w:rFonts w:ascii="思源黑体 CN Normal" w:eastAsia="思源黑体 CN Normal" w:hAnsi="思源黑体 CN Normal" w:cs="微软雅黑 Bold"/>
                <w:bCs/>
                <w:spacing w:val="14"/>
                <w:sz w:val="18"/>
                <w:szCs w:val="18"/>
                <w:highlight w:val="yellow"/>
              </w:rPr>
              <w:t xml:space="preserve"> %</w:t>
            </w:r>
            <w:r w:rsidRPr="00FE4787">
              <w:rPr>
                <w:rFonts w:ascii="思源黑体 CN Normal" w:eastAsia="思源黑体 CN Normal" w:hAnsi="思源黑体 CN Normal" w:cs="微软雅黑 Bold" w:hint="eastAsia"/>
                <w:bCs/>
                <w:spacing w:val="14"/>
                <w:sz w:val="18"/>
                <w:szCs w:val="18"/>
                <w:highlight w:val="yellow"/>
              </w:rPr>
              <w:t>}</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Pr>
                <w:rFonts w:ascii="思源黑体 CN Normal" w:eastAsia="思源黑体 CN Normal" w:hAnsi="思源黑体 CN Normal" w:cstheme="minorBidi" w:hint="eastAsia"/>
                <w:sz w:val="18"/>
                <w:szCs w:val="18"/>
              </w:rPr>
              <w:t>report_audit.first_audit_operator_name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177C00C7" wp14:editId="0B369548">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4809AD78" wp14:editId="3650A4E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4ED39A6B" wp14:editId="26D7ECEA">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44A89204" wp14:editId="11F68876">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39DDC4A6" wp14:editId="0BCDED79">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761BF446" wp14:editId="29771FE9">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sz w:val="18"/>
                <w:szCs w:val="18"/>
              </w:rPr>
              <w:t>陈豪</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5A0FF87F" wp14:editId="31BD0B96">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B65912">
              <w:rPr>
                <w:rFonts w:ascii="思源黑体 CN Normal" w:eastAsia="思源黑体 CN Normal" w:hAnsi="思源黑体 CN Normal" w:cstheme="minorBidi" w:hint="eastAsia"/>
                <w:sz w:val="18"/>
                <w:szCs w:val="18"/>
              </w:rPr>
              <w:t>翟建昭</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3C723F1A" wp14:editId="05EB9879">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CD7836">
              <w:rPr>
                <w:rFonts w:ascii="思源黑体 CN Normal" w:eastAsia="思源黑体 CN Normal" w:hAnsi="思源黑体 CN Normal" w:cstheme="minorBidi" w:hint="eastAsia"/>
                <w:color w:val="FF0000"/>
                <w:sz w:val="18"/>
                <w:szCs w:val="18"/>
              </w:rPr>
              <w:t>{{</w:t>
            </w:r>
            <w:r w:rsidRPr="00CD7836">
              <w:rPr>
                <w:rFonts w:ascii="思源黑体 CN Normal" w:eastAsia="思源黑体 CN Normal" w:hAnsi="思源黑体 CN Normal" w:cstheme="minorBidi"/>
                <w:color w:val="FF0000"/>
                <w:sz w:val="18"/>
                <w:szCs w:val="18"/>
              </w:rPr>
              <w:t xml:space="preserve"> </w:t>
            </w:r>
            <w:proofErr w:type="spellStart"/>
            <w:r>
              <w:rPr>
                <w:rFonts w:ascii="思源黑体 CN Normal" w:eastAsia="思源黑体 CN Normal" w:hAnsi="思源黑体 CN Normal" w:cstheme="minorBidi"/>
                <w:color w:val="FF0000"/>
                <w:sz w:val="18"/>
                <w:szCs w:val="18"/>
              </w:rPr>
              <w:t>report_audit.first_audit_operator_name</w:t>
            </w:r>
            <w:proofErr w:type="spellEnd"/>
            <w:r w:rsidRPr="00CD7836">
              <w:rPr>
                <w:rFonts w:ascii="思源黑体 CN Normal" w:eastAsia="思源黑体 CN Normal" w:hAnsi="思源黑体 CN Normal" w:cstheme="minorBidi" w:hint="eastAsia"/>
                <w:color w:val="FF0000"/>
                <w:sz w:val="18"/>
                <w:szCs w:val="18"/>
              </w:rPr>
              <w:t xml:space="preserve"> }}未获取到电子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FE4787">
              <w:rPr>
                <w:rFonts w:ascii="思源黑体 CN Normal" w:eastAsia="思源黑体 CN Normal" w:hAnsi="思源黑体 CN Normal" w:cstheme="minorBidi"/>
                <w:sz w:val="18"/>
                <w:szCs w:val="18"/>
                <w:highlight w:val="yellow"/>
              </w:rPr>
              <w:t>{%else%}</w:t>
            </w:r>
            <w:proofErr w:type="spellStart"/>
            <w:r w:rsidRPr="00FE4787">
              <w:rPr>
                <w:rFonts w:ascii="思源黑体 CN Normal" w:eastAsia="思源黑体 CN Normal" w:hAnsi="思源黑体 CN Normal" w:cstheme="minorBidi"/>
                <w:color w:val="FF0000"/>
                <w:sz w:val="18"/>
                <w:szCs w:val="18"/>
              </w:rPr>
              <w:t>first_audit_operator_name</w:t>
            </w:r>
            <w:proofErr w:type="spellEnd"/>
            <w:r w:rsidRPr="00FE4787">
              <w:rPr>
                <w:rFonts w:ascii="思源黑体 CN Normal" w:eastAsia="思源黑体 CN Normal" w:hAnsi="思源黑体 CN Normal" w:cstheme="minorBidi" w:hint="eastAsia"/>
                <w:color w:val="FF0000"/>
                <w:sz w:val="18"/>
                <w:szCs w:val="18"/>
              </w:rPr>
              <w:t>字段内容未返回！</w:t>
            </w:r>
            <w:r w:rsidRPr="00FE4787">
              <w:rPr>
                <w:rFonts w:ascii="思源黑体 CN Normal" w:eastAsia="思源黑体 CN Normal" w:hAnsi="思源黑体 CN Normal" w:cstheme="minorBidi"/>
                <w:sz w:val="18"/>
                <w:szCs w:val="18"/>
                <w:highlight w:val="yellow"/>
              </w:rPr>
              <w:t>{%endif%}</w:t>
            </w:r>
            <w:r>
              <w:rPr>
                <w:rFonts w:ascii="思源黑体 CN Normal" w:eastAsia="思源黑体 CN Normal" w:hAnsi="思源黑体 CN Normal" w:cstheme="minorBidi"/>
                <w:sz w:val="18"/>
                <w:szCs w:val="18"/>
              </w:rPr>
              <w:t xml:space="preserve">    </w:t>
            </w:r>
            <w:r w:rsidRPr="00D876A7">
              <w:rPr>
                <w:rFonts w:ascii="思源黑体 CN Normal" w:eastAsia="思源黑体 CN Normal" w:hAnsi="思源黑体 CN Normal" w:cs="微软雅黑 Bold" w:hint="eastAsia"/>
                <w:bCs/>
                <w:spacing w:val="14"/>
                <w:sz w:val="18"/>
                <w:szCs w:val="18"/>
                <w:highlight w:val="yellow"/>
              </w:rPr>
              <w:t>{</w:t>
            </w:r>
            <w:r w:rsidRPr="00D876A7">
              <w:rPr>
                <w:rFonts w:ascii="思源黑体 CN Normal" w:eastAsia="思源黑体 CN Normal" w:hAnsi="思源黑体 CN Normal" w:cs="微软雅黑 Bold"/>
                <w:bCs/>
                <w:spacing w:val="14"/>
                <w:sz w:val="18"/>
                <w:szCs w:val="18"/>
                <w:highlight w:val="yellow"/>
              </w:rPr>
              <w:t xml:space="preserve">%if </w:t>
            </w:r>
            <w:proofErr w:type="spellStart"/>
            <w:r w:rsidRPr="00D876A7">
              <w:rPr>
                <w:rFonts w:ascii="思源黑体 CN Normal" w:eastAsia="思源黑体 CN Normal" w:hAnsi="思源黑体 CN Normal" w:cstheme="minorBidi" w:hint="eastAsia"/>
                <w:sz w:val="18"/>
                <w:szCs w:val="18"/>
                <w:highlight w:val="yellow"/>
              </w:rPr>
              <w:t>report_audit.audit_operator_name</w:t>
            </w:r>
            <w:proofErr w:type="spellEnd"/>
            <w:r w:rsidRPr="00D876A7">
              <w:rPr>
                <w:rFonts w:ascii="思源黑体 CN Normal" w:eastAsia="思源黑体 CN Normal" w:hAnsi="思源黑体 CN Normal" w:cs="微软雅黑 Bold"/>
                <w:bCs/>
                <w:spacing w:val="14"/>
                <w:sz w:val="18"/>
                <w:szCs w:val="18"/>
                <w:highlight w:val="yellow"/>
              </w:rPr>
              <w:t xml:space="preserve"> %</w:t>
            </w:r>
            <w:r w:rsidRPr="00D876A7">
              <w:rPr>
                <w:rFonts w:ascii="思源黑体 CN Normal" w:eastAsia="思源黑体 CN Normal" w:hAnsi="思源黑体 CN Normal" w:cs="微软雅黑 Bold" w:hint="eastAsia"/>
                <w:bCs/>
                <w:spacing w:val="14"/>
                <w:sz w:val="18"/>
                <w:szCs w:val="18"/>
                <w:highlight w:val="yellow"/>
              </w:rPr>
              <w:t>}</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Pr>
                <w:rFonts w:ascii="思源黑体 CN Normal" w:eastAsia="思源黑体 CN Normal" w:hAnsi="思源黑体 CN Normal" w:cstheme="minorBidi" w:hint="eastAsia"/>
                <w:sz w:val="18"/>
                <w:szCs w:val="18"/>
              </w:rPr>
              <w:t>report_audit.audit_operator_name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3A450D22" wp14:editId="0615AD84">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lastRenderedPageBreak/>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08AE6478" wp14:editId="2550F5F6">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2DF891D8" wp14:editId="33FFDD24">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79D38777" wp14:editId="4300D4D2">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11F1480B" wp14:editId="706599F9">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04D0C658" wp14:editId="5855CC33">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sz w:val="18"/>
                <w:szCs w:val="18"/>
              </w:rPr>
              <w:t>陈豪</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6E879D23" wp14:editId="63A43509">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B65912">
              <w:rPr>
                <w:rFonts w:ascii="思源黑体 CN Normal" w:eastAsia="思源黑体 CN Normal" w:hAnsi="思源黑体 CN Normal" w:cstheme="minorBidi" w:hint="eastAsia"/>
                <w:sz w:val="18"/>
                <w:szCs w:val="18"/>
              </w:rPr>
              <w:t>翟建昭</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2D9374B6" wp14:editId="0CF126D0">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CD7836">
              <w:rPr>
                <w:rFonts w:ascii="思源黑体 CN Normal" w:eastAsia="思源黑体 CN Normal" w:hAnsi="思源黑体 CN Normal" w:cstheme="minorBidi" w:hint="eastAsia"/>
                <w:color w:val="FF0000"/>
                <w:sz w:val="18"/>
                <w:szCs w:val="18"/>
              </w:rPr>
              <w:t>{{</w:t>
            </w:r>
            <w:r w:rsidRPr="00CD7836">
              <w:rPr>
                <w:color w:val="FF0000"/>
              </w:rPr>
              <w:t xml:space="preserve"> </w:t>
            </w:r>
            <w:proofErr w:type="spellStart"/>
            <w:r>
              <w:rPr>
                <w:rFonts w:ascii="思源黑体 CN Normal" w:eastAsia="思源黑体 CN Normal" w:hAnsi="思源黑体 CN Normal" w:cstheme="minorBidi"/>
                <w:color w:val="FF0000"/>
                <w:sz w:val="18"/>
                <w:szCs w:val="18"/>
              </w:rPr>
              <w:t>report_audit.audit_operator_name</w:t>
            </w:r>
            <w:proofErr w:type="spellEnd"/>
            <w:r w:rsidRPr="00CD7836">
              <w:rPr>
                <w:rFonts w:ascii="思源黑体 CN Normal" w:eastAsia="思源黑体 CN Normal" w:hAnsi="思源黑体 CN Normal" w:cstheme="minorBidi" w:hint="eastAsia"/>
                <w:color w:val="FF0000"/>
                <w:sz w:val="18"/>
                <w:szCs w:val="18"/>
              </w:rPr>
              <w:t xml:space="preserve"> }}未获取到电子签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FE4787">
              <w:rPr>
                <w:rFonts w:ascii="思源黑体 CN Normal" w:eastAsia="思源黑体 CN Normal" w:hAnsi="思源黑体 CN Normal" w:cstheme="minorBidi"/>
                <w:sz w:val="18"/>
                <w:szCs w:val="18"/>
                <w:highlight w:val="yellow"/>
              </w:rPr>
              <w:t>{%else%}</w:t>
            </w:r>
            <w:proofErr w:type="spellStart"/>
            <w:r w:rsidRPr="00FE4787">
              <w:rPr>
                <w:rFonts w:ascii="思源黑体 CN Normal" w:eastAsia="思源黑体 CN Normal" w:hAnsi="思源黑体 CN Normal" w:cstheme="minorBidi"/>
                <w:color w:val="FF0000"/>
                <w:sz w:val="18"/>
                <w:szCs w:val="18"/>
              </w:rPr>
              <w:t>audit_operator_name</w:t>
            </w:r>
            <w:proofErr w:type="spellEnd"/>
            <w:r w:rsidRPr="00FE4787">
              <w:rPr>
                <w:rFonts w:ascii="思源黑体 CN Normal" w:eastAsia="思源黑体 CN Normal" w:hAnsi="思源黑体 CN Normal" w:cstheme="minorBidi" w:hint="eastAsia"/>
                <w:color w:val="FF0000"/>
                <w:sz w:val="18"/>
                <w:szCs w:val="18"/>
              </w:rPr>
              <w:t>字段内容未返回！</w:t>
            </w:r>
            <w:r w:rsidRPr="00FE4787">
              <w:rPr>
                <w:rFonts w:ascii="思源黑体 CN Normal" w:eastAsia="思源黑体 CN Normal" w:hAnsi="思源黑体 CN Normal" w:cstheme="minorBidi"/>
                <w:sz w:val="18"/>
                <w:szCs w:val="18"/>
                <w:highlight w:val="yellow"/>
              </w:rPr>
              <w:t>{%endif%}</w:t>
            </w:r>
          </w:p>
        </w:tc>
        <w:tc>
          <w:tcPr>
            <w:tcW w:w="3394" w:type="dxa"/>
            <w:vMerge/>
            <w:tcBorders>
              <w:tl2br w:val="nil"/>
              <w:tr2bl w:val="nil"/>
            </w:tcBorders>
            <w:vAlign w:val="center"/>
          </w:tcPr>
          <w:p w14:paraId="3BAFACF1" w14:textId="77777777" w:rsidR="00685202" w:rsidRDefault="00685202" w:rsidP="00685202">
            <w:pPr>
              <w:rPr>
                <w:rFonts w:ascii="Times New Roman" w:hAnsi="Times New Roman" w:cs="Times New Roman"/>
              </w:rPr>
            </w:pPr>
          </w:p>
        </w:tc>
      </w:tr>
    </w:tbl>
    <w:p w14:paraId="222C2401" w14:textId="67590045" w:rsidR="00A75A1A" w:rsidRDefault="00A75A1A" w:rsidP="00D831E8">
      <w:pPr>
        <w:pStyle w:val="af9"/>
        <w:outlineLvl w:val="0"/>
        <w:rPr>
          <w:rFonts w:ascii="思源黑体 Medium" w:eastAsia="思源黑体 Medium" w:hAnsi="思源黑体 Medium" w:cs="思源黑体 Medium"/>
          <w:caps/>
          <w:color w:val="1E7648"/>
          <w:spacing w:val="17"/>
          <w:szCs w:val="28"/>
        </w:rPr>
      </w:pPr>
      <w:r>
        <w:rPr>
          <w:rFonts w:hint="eastAsia"/>
          <w:bCs/>
          <w:color w:val="3B3838"/>
          <w:sz w:val="18"/>
          <w:szCs w:val="18"/>
        </w:rPr>
        <w:br w:type="page"/>
      </w:r>
      <w:r w:rsidR="00D831E8" w:rsidRPr="00D831E8">
        <w:rPr>
          <w:rFonts w:ascii="思源黑体 Medium" w:eastAsia="思源黑体 Medium" w:hAnsi="思源黑体 Medium" w:cs="思源黑体 Medium" w:hint="eastAsia"/>
          <w:caps/>
          <w:color w:val="1E7648"/>
          <w:spacing w:val="17"/>
          <w:szCs w:val="28"/>
        </w:rPr>
        <w:lastRenderedPageBreak/>
        <w:t>六、</w:t>
      </w:r>
      <w:r>
        <w:rPr>
          <w:rFonts w:ascii="思源黑体 Medium" w:eastAsia="思源黑体 Medium" w:hAnsi="思源黑体 Medium" w:cs="思源黑体 Medium" w:hint="eastAsia"/>
          <w:caps/>
          <w:color w:val="1E7648"/>
          <w:spacing w:val="17"/>
          <w:szCs w:val="28"/>
        </w:rPr>
        <w:t>附录</w:t>
      </w:r>
    </w:p>
    <w:p w14:paraId="7B003294" w14:textId="7974A9EC" w:rsidR="00734AF9" w:rsidRDefault="00734AF9" w:rsidP="00A75A1A">
      <w:pPr>
        <w:pStyle w:val="af9"/>
        <w:outlineLvl w:val="0"/>
        <w:rPr>
          <w:rFonts w:ascii="思源黑体 Medium" w:eastAsia="思源黑体 Medium" w:hAnsi="思源黑体 Medium" w:cs="思源黑体 Medium"/>
          <w:caps/>
          <w:color w:val="1E7648"/>
          <w:spacing w:val="17"/>
          <w:szCs w:val="28"/>
        </w:rPr>
      </w:pPr>
      <w:r w:rsidRPr="00774BB6">
        <w:rPr>
          <w:rFonts w:ascii="思源黑体 Medium" w:eastAsia="思源黑体 Medium" w:hAnsi="思源黑体 Medium" w:cs="思源黑体 Medium" w:hint="eastAsia"/>
          <w:caps/>
          <w:color w:val="1E7648"/>
          <w:spacing w:val="17"/>
          <w:szCs w:val="28"/>
        </w:rPr>
        <w:t>1</w:t>
      </w:r>
      <w:r w:rsidRPr="00774BB6">
        <w:rPr>
          <w:rFonts w:ascii="思源黑体 Medium" w:eastAsia="思源黑体 Medium" w:hAnsi="思源黑体 Medium" w:cs="思源黑体 Medium"/>
          <w:caps/>
          <w:color w:val="1E7648"/>
          <w:spacing w:val="17"/>
          <w:szCs w:val="28"/>
        </w:rPr>
        <w:t xml:space="preserve">. </w:t>
      </w:r>
      <w:r w:rsidR="004A6D70" w:rsidRPr="00774BB6">
        <w:rPr>
          <w:rFonts w:ascii="思源黑体 Medium" w:eastAsia="思源黑体 Medium" w:hAnsi="思源黑体 Medium" w:cs="思源黑体 Medium"/>
          <w:caps/>
          <w:color w:val="1E7648"/>
          <w:spacing w:val="17"/>
          <w:szCs w:val="28"/>
        </w:rPr>
        <w:t>BRCA1</w:t>
      </w:r>
      <w:r w:rsidR="00C80F3A" w:rsidRPr="00774BB6">
        <w:rPr>
          <w:rFonts w:ascii="思源黑体 Medium" w:eastAsia="思源黑体 Medium" w:hAnsi="思源黑体 Medium" w:cs="思源黑体 Medium" w:hint="eastAsia"/>
          <w:caps/>
          <w:color w:val="1E7648"/>
          <w:spacing w:val="17"/>
          <w:szCs w:val="28"/>
        </w:rPr>
        <w:t>/</w:t>
      </w:r>
      <w:r w:rsidR="004A6D70" w:rsidRPr="00774BB6">
        <w:rPr>
          <w:rFonts w:ascii="思源黑体 Medium" w:eastAsia="思源黑体 Medium" w:hAnsi="思源黑体 Medium" w:cs="思源黑体 Medium"/>
          <w:caps/>
          <w:color w:val="1E7648"/>
          <w:spacing w:val="17"/>
          <w:szCs w:val="28"/>
        </w:rPr>
        <w:t>2</w:t>
      </w:r>
      <w:r w:rsidR="00D70C83" w:rsidRPr="00774BB6">
        <w:rPr>
          <w:rFonts w:ascii="思源黑体 Medium" w:eastAsia="思源黑体 Medium" w:hAnsi="思源黑体 Medium" w:cs="思源黑体 Medium" w:hint="eastAsia"/>
          <w:caps/>
          <w:color w:val="1E7648"/>
          <w:spacing w:val="17"/>
          <w:szCs w:val="28"/>
        </w:rPr>
        <w:t>基因（除伴随诊断药物）</w:t>
      </w:r>
      <w:r w:rsidR="00C80F3A" w:rsidRPr="00774BB6">
        <w:rPr>
          <w:rFonts w:ascii="思源黑体 Medium" w:eastAsia="思源黑体 Medium" w:hAnsi="思源黑体 Medium" w:cs="思源黑体 Medium" w:hint="eastAsia"/>
          <w:caps/>
          <w:color w:val="1E7648"/>
          <w:spacing w:val="17"/>
          <w:szCs w:val="28"/>
        </w:rPr>
        <w:t>及其他基因变异检测结果解析</w:t>
      </w:r>
    </w:p>
    <w:tbl>
      <w:tblPr>
        <w:tblStyle w:val="PTMv3"/>
        <w:tblW w:w="0" w:type="auto"/>
        <w:tblLayout w:type="fixed"/>
        <w:tblLook w:val="04A0" w:firstRow="1" w:lastRow="0" w:firstColumn="1" w:lastColumn="0" w:noHBand="0" w:noVBand="1"/>
      </w:tblPr>
      <w:tblGrid>
        <w:gridCol w:w="1701"/>
        <w:gridCol w:w="7938"/>
      </w:tblGrid>
      <w:tr w:rsidR="004A6D70" w14:paraId="27BD7947"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528DDF54" w14:textId="77777777" w:rsidR="004A6D70" w:rsidRDefault="004A6D70" w:rsidP="003D36C2">
            <w:pPr>
              <w:spacing w:after="0" w:line="240" w:lineRule="auto"/>
              <w:jc w:val="left"/>
              <w:rPr>
                <w:rFonts w:hint="default"/>
                <w:b/>
                <w:bCs/>
                <w:color w:val="FFFFFF"/>
              </w:rPr>
            </w:pPr>
            <w:r>
              <w:rPr>
                <w:rFonts w:eastAsia="思源黑体 Medium"/>
                <w:b/>
                <w:bCs/>
                <w:color w:val="FFFFFF"/>
                <w:spacing w:val="6"/>
              </w:rPr>
              <w:t>Ⅰ</w:t>
            </w:r>
            <w:r>
              <w:rPr>
                <w:rFonts w:eastAsia="思源黑体 Medium"/>
                <w:b/>
                <w:bCs/>
                <w:color w:val="FFFFFF"/>
                <w:spacing w:val="6"/>
              </w:rPr>
              <w:t xml:space="preserve">: </w:t>
            </w:r>
            <w:r>
              <w:rPr>
                <w:rFonts w:eastAsia="思源黑体 Medium"/>
                <w:b/>
                <w:bCs/>
                <w:color w:val="FFFFFF"/>
                <w:spacing w:val="6"/>
              </w:rPr>
              <w:t>具有明确临床意义的变异</w:t>
            </w:r>
          </w:p>
        </w:tc>
      </w:tr>
      <w:tr w:rsidR="004A6D70" w14:paraId="7B8D5465" w14:textId="77777777" w:rsidTr="003D36C2">
        <w:trPr>
          <w:trHeight w:val="420"/>
        </w:trPr>
        <w:tc>
          <w:tcPr>
            <w:tcW w:w="1701" w:type="dxa"/>
            <w:tcBorders>
              <w:top w:val="nil"/>
            </w:tcBorders>
          </w:tcPr>
          <w:p w14:paraId="2AE25184" w14:textId="77777777" w:rsidR="004A6D70" w:rsidRDefault="004A6D70"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475DFBAF" w14:textId="77777777" w:rsidR="004A6D70" w:rsidRDefault="004A6D70" w:rsidP="003D36C2">
            <w:pPr>
              <w:spacing w:after="0" w:line="240" w:lineRule="auto"/>
              <w:jc w:val="left"/>
              <w:rPr>
                <w:rFonts w:eastAsia="思源黑体 Medium" w:hint="default"/>
                <w:spacing w:val="6"/>
              </w:rPr>
            </w:pPr>
            <w:r>
              <w:rPr>
                <w:rFonts w:eastAsia="思源黑体 Medium"/>
                <w:spacing w:val="6"/>
              </w:rPr>
              <w:t>意义解读</w:t>
            </w:r>
          </w:p>
        </w:tc>
      </w:tr>
      <w:tr w:rsidR="00595E8E" w14:paraId="2A63A8BE" w14:textId="77777777" w:rsidTr="00F36185">
        <w:trPr>
          <w:trHeight w:val="420"/>
        </w:trPr>
        <w:tc>
          <w:tcPr>
            <w:tcW w:w="9639" w:type="dxa"/>
            <w:gridSpan w:val="2"/>
            <w:tcBorders>
              <w:top w:val="nil"/>
            </w:tcBorders>
          </w:tcPr>
          <w:p w14:paraId="2E41B904" w14:textId="0A5DBB56"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if </w:t>
            </w:r>
            <w:proofErr w:type="spellStart"/>
            <w:r w:rsidRPr="00595E8E">
              <w:rPr>
                <w:rFonts w:ascii="Times New Roman" w:eastAsia="思源黑体 Medium" w:hAnsi="Times New Roman" w:cs="Times New Roman"/>
                <w:spacing w:val="6"/>
              </w:rPr>
              <w:t>var.var_somatic.level_I</w:t>
            </w:r>
            <w:proofErr w:type="spellEnd"/>
            <w:r w:rsidRPr="00595E8E">
              <w:rPr>
                <w:rFonts w:ascii="Times New Roman" w:eastAsia="思源黑体 Medium" w:hAnsi="Times New Roman" w:cs="Times New Roman"/>
                <w:spacing w:val="6"/>
              </w:rPr>
              <w:t>%}</w:t>
            </w:r>
          </w:p>
        </w:tc>
      </w:tr>
      <w:tr w:rsidR="00595E8E" w14:paraId="5D599D12" w14:textId="77777777" w:rsidTr="00F36185">
        <w:trPr>
          <w:trHeight w:val="420"/>
        </w:trPr>
        <w:tc>
          <w:tcPr>
            <w:tcW w:w="9639" w:type="dxa"/>
            <w:gridSpan w:val="2"/>
            <w:tcBorders>
              <w:top w:val="nil"/>
            </w:tcBorders>
          </w:tcPr>
          <w:p w14:paraId="0772E220" w14:textId="22181E9F"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for a in </w:t>
            </w:r>
            <w:proofErr w:type="spellStart"/>
            <w:r w:rsidRPr="00595E8E">
              <w:rPr>
                <w:rFonts w:ascii="Times New Roman" w:eastAsia="思源黑体 Medium" w:hAnsi="Times New Roman" w:cs="Times New Roman"/>
                <w:spacing w:val="6"/>
              </w:rPr>
              <w:t>var.var_somatic.level_I</w:t>
            </w:r>
            <w:proofErr w:type="spellEnd"/>
            <w:r w:rsidRPr="00595E8E">
              <w:rPr>
                <w:rFonts w:ascii="Times New Roman" w:eastAsia="思源黑体 Medium" w:hAnsi="Times New Roman" w:cs="Times New Roman"/>
                <w:spacing w:val="6"/>
              </w:rPr>
              <w:t>%}</w:t>
            </w:r>
          </w:p>
        </w:tc>
      </w:tr>
      <w:tr w:rsidR="00595E8E" w14:paraId="7A7FFD52" w14:textId="77777777" w:rsidTr="003D36C2">
        <w:trPr>
          <w:trHeight w:val="420"/>
        </w:trPr>
        <w:tc>
          <w:tcPr>
            <w:tcW w:w="1701" w:type="dxa"/>
            <w:tcBorders>
              <w:top w:val="nil"/>
            </w:tcBorders>
          </w:tcPr>
          <w:p w14:paraId="49BAE09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21472E8B" w14:textId="77777777" w:rsidR="00595E8E" w:rsidRPr="00AD140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42D13F9F"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70828848"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5AB323F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577DE00"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3FFBB439" w14:textId="028C77FA" w:rsidR="00595E8E" w:rsidRDefault="00595E8E" w:rsidP="00595E8E">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61E35A5B" w14:textId="059A6819" w:rsidR="00595E8E" w:rsidRDefault="00595E8E" w:rsidP="004D59AE">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98492C" w14:textId="77777777" w:rsidR="005F1651" w:rsidRDefault="005F1651" w:rsidP="005F1651">
            <w:pPr>
              <w:tabs>
                <w:tab w:val="left" w:pos="1134"/>
                <w:tab w:val="center" w:pos="1506"/>
              </w:tabs>
              <w:spacing w:after="0"/>
              <w:rPr>
                <w:rFonts w:ascii="Times New Roman" w:eastAsia="思源黑体 Medium" w:hAnsi="Times New Roman" w:cs="Times New Roman" w:hint="default"/>
                <w:spacing w:val="6"/>
              </w:rPr>
            </w:pPr>
          </w:p>
          <w:p w14:paraId="6A0E392A" w14:textId="4C1624E2"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sidR="00A3734C">
              <w:rPr>
                <w:rFonts w:ascii="Times New Roman" w:eastAsia="思源黑体 Medium" w:hAnsi="Times New Roman" w:cs="Times New Roman" w:hint="default"/>
                <w:spacing w:val="6"/>
              </w:rPr>
              <w:t>[</w:t>
            </w:r>
            <w:proofErr w:type="spellStart"/>
            <w:r w:rsidR="00A3734C" w:rsidRPr="00013B6A">
              <w:rPr>
                <w:rFonts w:ascii="Times New Roman" w:eastAsia="思源黑体 Medium" w:hAnsi="Times New Roman" w:cs="Times New Roman"/>
                <w:spacing w:val="6"/>
              </w:rPr>
              <w:t>a.evi_sum.evi_split.Predictive</w:t>
            </w:r>
            <w:proofErr w:type="spell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013B6A">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3EB3E483" w14:textId="7D5AB0D1" w:rsidR="00595E8E"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sidR="00A3734C">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B3E2AC1" w14:textId="25BDA2B2" w:rsidR="00A3734C" w:rsidRDefault="00A3734C"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r>
              <w:rPr>
                <w:rFonts w:ascii="Times New Roman" w:eastAsia="思源黑体 Medium" w:hAnsi="Times New Roman" w:cs="Times New Roman" w:hint="default"/>
                <w:spacing w:val="6"/>
              </w:rPr>
              <w:t>b.inter</w:t>
            </w:r>
            <w:proofErr w:type="spellEnd"/>
            <w:r>
              <w:rPr>
                <w:rFonts w:ascii="Times New Roman" w:eastAsia="思源黑体 Medium" w:hAnsi="Times New Roman" w:cs="Times New Roman" w:hint="default"/>
                <w:spacing w:val="6"/>
              </w:rPr>
              <w:t>}}</w:t>
            </w:r>
          </w:p>
          <w:p w14:paraId="6EF1BE4D"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B1E92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6EDE5C79"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w:t>
            </w:r>
          </w:p>
          <w:p w14:paraId="638E6E0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 xml:space="preserve"> %}</w:t>
            </w:r>
          </w:p>
          <w:p w14:paraId="6A1F6432" w14:textId="788CEE48"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153BCB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47B773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5F9894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w:t>
            </w:r>
          </w:p>
          <w:p w14:paraId="7B7D3CD5"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 xml:space="preserve"> %}</w:t>
            </w:r>
          </w:p>
          <w:p w14:paraId="0E93BDCE" w14:textId="2F0FBCC5"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4E53637"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63DC374" w14:textId="785DC686" w:rsidR="00595E8E" w:rsidRDefault="00595E8E" w:rsidP="005F1651">
            <w:pPr>
              <w:spacing w:after="0" w:line="240" w:lineRule="auto"/>
              <w:rPr>
                <w:rFonts w:eastAsia="思源黑体 Medium" w:hint="default"/>
                <w:spacing w:val="6"/>
              </w:rPr>
            </w:pPr>
            <w:r w:rsidRPr="00013B6A">
              <w:rPr>
                <w:rFonts w:ascii="Times New Roman" w:eastAsia="思源黑体 Medium" w:hAnsi="Times New Roman" w:cs="Times New Roman"/>
                <w:spacing w:val="6"/>
              </w:rPr>
              <w:t>{%p endif%}</w:t>
            </w:r>
          </w:p>
        </w:tc>
      </w:tr>
      <w:tr w:rsidR="00595E8E" w14:paraId="6C3AE177" w14:textId="77777777" w:rsidTr="001560EF">
        <w:trPr>
          <w:trHeight w:val="420"/>
        </w:trPr>
        <w:tc>
          <w:tcPr>
            <w:tcW w:w="9639" w:type="dxa"/>
            <w:gridSpan w:val="2"/>
            <w:tcBorders>
              <w:top w:val="nil"/>
            </w:tcBorders>
          </w:tcPr>
          <w:p w14:paraId="691F2E2A" w14:textId="7F579D06"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595E8E" w14:paraId="3DF1EA16" w14:textId="77777777" w:rsidTr="001560EF">
        <w:trPr>
          <w:trHeight w:val="420"/>
        </w:trPr>
        <w:tc>
          <w:tcPr>
            <w:tcW w:w="9639" w:type="dxa"/>
            <w:gridSpan w:val="2"/>
            <w:tcBorders>
              <w:top w:val="nil"/>
            </w:tcBorders>
          </w:tcPr>
          <w:p w14:paraId="36E65905" w14:textId="5F2FE9FC"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595E8E" w14:paraId="14AB2FC8" w14:textId="77777777" w:rsidTr="003D36C2">
        <w:trPr>
          <w:trHeight w:val="420"/>
        </w:trPr>
        <w:tc>
          <w:tcPr>
            <w:tcW w:w="1701" w:type="dxa"/>
            <w:tcBorders>
              <w:top w:val="nil"/>
            </w:tcBorders>
          </w:tcPr>
          <w:p w14:paraId="06DBC5A2" w14:textId="07203A9B" w:rsidR="00595E8E" w:rsidRDefault="00595E8E" w:rsidP="00595E8E">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383998E4" w14:textId="5FFE86F2" w:rsidR="00595E8E" w:rsidRDefault="00595E8E" w:rsidP="00595E8E">
            <w:pPr>
              <w:spacing w:after="0" w:line="240" w:lineRule="auto"/>
              <w:jc w:val="left"/>
              <w:rPr>
                <w:rFonts w:eastAsia="思源黑体 Medium" w:hint="default"/>
                <w:spacing w:val="6"/>
              </w:rPr>
            </w:pPr>
            <w:r>
              <w:rPr>
                <w:rFonts w:eastAsia="思源黑体 Medium"/>
                <w:spacing w:val="6"/>
              </w:rPr>
              <w:t>-</w:t>
            </w:r>
          </w:p>
        </w:tc>
      </w:tr>
      <w:tr w:rsidR="00595E8E" w14:paraId="4BB1A371" w14:textId="77777777" w:rsidTr="001622B9">
        <w:trPr>
          <w:trHeight w:val="420"/>
        </w:trPr>
        <w:tc>
          <w:tcPr>
            <w:tcW w:w="9639" w:type="dxa"/>
            <w:gridSpan w:val="2"/>
            <w:tcBorders>
              <w:top w:val="nil"/>
            </w:tcBorders>
          </w:tcPr>
          <w:p w14:paraId="76523B16" w14:textId="70E9A788"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2BBFA5E2" w14:textId="77777777" w:rsidR="00D70C83" w:rsidRPr="00D70C83" w:rsidRDefault="00D70C83" w:rsidP="00734AF9"/>
    <w:tbl>
      <w:tblPr>
        <w:tblStyle w:val="PTMv3"/>
        <w:tblW w:w="0" w:type="auto"/>
        <w:tblLayout w:type="fixed"/>
        <w:tblLook w:val="04A0" w:firstRow="1" w:lastRow="0" w:firstColumn="1" w:lastColumn="0" w:noHBand="0" w:noVBand="1"/>
      </w:tblPr>
      <w:tblGrid>
        <w:gridCol w:w="1701"/>
        <w:gridCol w:w="7938"/>
      </w:tblGrid>
      <w:tr w:rsidR="00734AF9" w14:paraId="200DFBBD"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B2BF2CA" w14:textId="77777777" w:rsidR="00734AF9" w:rsidRDefault="00734AF9" w:rsidP="003D36C2">
            <w:pPr>
              <w:spacing w:after="0" w:line="240" w:lineRule="auto"/>
              <w:jc w:val="left"/>
              <w:rPr>
                <w:rFonts w:hint="default"/>
                <w:b/>
                <w:bCs/>
                <w:color w:val="FFFFFF"/>
              </w:rPr>
            </w:pPr>
            <w:r>
              <w:rPr>
                <w:rFonts w:eastAsia="思源黑体 Medium"/>
                <w:b/>
                <w:bCs/>
                <w:color w:val="FFFFFF"/>
                <w:spacing w:val="6"/>
              </w:rPr>
              <w:t>II</w:t>
            </w:r>
            <w:r>
              <w:rPr>
                <w:rFonts w:eastAsia="思源黑体 Medium"/>
                <w:b/>
                <w:bCs/>
                <w:color w:val="FFFFFF"/>
                <w:spacing w:val="6"/>
              </w:rPr>
              <w:t>：具有潜在临床意义的变异</w:t>
            </w:r>
          </w:p>
        </w:tc>
      </w:tr>
      <w:tr w:rsidR="00734AF9" w14:paraId="61FA8D37" w14:textId="77777777" w:rsidTr="003D36C2">
        <w:trPr>
          <w:trHeight w:val="420"/>
        </w:trPr>
        <w:tc>
          <w:tcPr>
            <w:tcW w:w="1701" w:type="dxa"/>
            <w:tcBorders>
              <w:top w:val="nil"/>
            </w:tcBorders>
          </w:tcPr>
          <w:p w14:paraId="537F38A8"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52AD6B4F"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215B6ECC" w14:textId="77777777" w:rsidTr="00861BB6">
        <w:trPr>
          <w:trHeight w:val="420"/>
        </w:trPr>
        <w:tc>
          <w:tcPr>
            <w:tcW w:w="9639" w:type="dxa"/>
            <w:gridSpan w:val="2"/>
            <w:tcBorders>
              <w:top w:val="nil"/>
            </w:tcBorders>
          </w:tcPr>
          <w:p w14:paraId="1A21E503" w14:textId="1B82A514"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var.var_somatic.level_II</w:t>
            </w:r>
            <w:proofErr w:type="spellEnd"/>
            <w:r w:rsidRPr="00E07072">
              <w:rPr>
                <w:rFonts w:ascii="Times New Roman" w:eastAsia="思源黑体 Medium" w:hAnsi="Times New Roman" w:cs="Times New Roman"/>
                <w:spacing w:val="6"/>
              </w:rPr>
              <w:t>%}</w:t>
            </w:r>
          </w:p>
        </w:tc>
      </w:tr>
      <w:tr w:rsidR="001113D1" w14:paraId="3B816A22" w14:textId="77777777" w:rsidTr="00861BB6">
        <w:trPr>
          <w:trHeight w:val="420"/>
        </w:trPr>
        <w:tc>
          <w:tcPr>
            <w:tcW w:w="9639" w:type="dxa"/>
            <w:gridSpan w:val="2"/>
            <w:tcBorders>
              <w:top w:val="nil"/>
            </w:tcBorders>
          </w:tcPr>
          <w:p w14:paraId="7081B81F" w14:textId="6FFA9BAC"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var.var_somatic.level_II</w:t>
            </w:r>
            <w:proofErr w:type="spellEnd"/>
            <w:r w:rsidRPr="00E07072">
              <w:rPr>
                <w:rFonts w:ascii="Times New Roman" w:eastAsia="思源黑体 Medium" w:hAnsi="Times New Roman" w:cs="Times New Roman"/>
                <w:spacing w:val="6"/>
              </w:rPr>
              <w:t>%}</w:t>
            </w:r>
          </w:p>
        </w:tc>
      </w:tr>
      <w:tr w:rsidR="00EB41E9" w14:paraId="7ACF88BA" w14:textId="77777777" w:rsidTr="003D36C2">
        <w:trPr>
          <w:trHeight w:val="420"/>
        </w:trPr>
        <w:tc>
          <w:tcPr>
            <w:tcW w:w="1701" w:type="dxa"/>
          </w:tcPr>
          <w:p w14:paraId="4F360B84"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676498D9" w14:textId="77777777" w:rsidR="00EB41E9" w:rsidRPr="00AD140E"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1948AB21"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13D9D2DA"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267AC213"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E741450"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692615A9" w14:textId="563C30DB"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20DC3531" w14:textId="289BA0F8" w:rsidR="00EB41E9" w:rsidRDefault="00EB41E9" w:rsidP="004D59AE">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757B0044" w14:textId="77777777" w:rsidR="005F1651" w:rsidRDefault="005F1651" w:rsidP="00EB41E9">
            <w:pPr>
              <w:tabs>
                <w:tab w:val="left" w:pos="1134"/>
                <w:tab w:val="center" w:pos="1506"/>
              </w:tabs>
              <w:spacing w:after="0"/>
              <w:rPr>
                <w:rFonts w:ascii="Times New Roman" w:eastAsia="思源黑体 Medium" w:hAnsi="Times New Roman" w:cs="Times New Roman" w:hint="default"/>
                <w:spacing w:val="6"/>
              </w:rPr>
            </w:pPr>
          </w:p>
          <w:p w14:paraId="3AF15FA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58F08FF8"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FCFFD4E"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r>
              <w:rPr>
                <w:rFonts w:ascii="Times New Roman" w:eastAsia="思源黑体 Medium" w:hAnsi="Times New Roman" w:cs="Times New Roman" w:hint="default"/>
                <w:spacing w:val="6"/>
              </w:rPr>
              <w:t>b.inter</w:t>
            </w:r>
            <w:proofErr w:type="spellEnd"/>
            <w:r>
              <w:rPr>
                <w:rFonts w:ascii="Times New Roman" w:eastAsia="思源黑体 Medium" w:hAnsi="Times New Roman" w:cs="Times New Roman" w:hint="default"/>
                <w:spacing w:val="6"/>
              </w:rPr>
              <w:t>}}</w:t>
            </w:r>
          </w:p>
          <w:p w14:paraId="09355582"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5E1E0A3B"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17B678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w:t>
            </w:r>
          </w:p>
          <w:p w14:paraId="363E932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 xml:space="preserve"> %}</w:t>
            </w:r>
          </w:p>
          <w:p w14:paraId="19A14B5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5BD322B6"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DE79A79"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1E058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w:t>
            </w:r>
          </w:p>
          <w:p w14:paraId="1FC7B3CA"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 xml:space="preserve"> %}</w:t>
            </w:r>
          </w:p>
          <w:p w14:paraId="4B48FD63"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A2D90D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512518F" w14:textId="511B363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tc>
      </w:tr>
      <w:tr w:rsidR="001113D1" w14:paraId="25F466BE" w14:textId="77777777" w:rsidTr="00A40F95">
        <w:trPr>
          <w:trHeight w:val="420"/>
        </w:trPr>
        <w:tc>
          <w:tcPr>
            <w:tcW w:w="9639" w:type="dxa"/>
            <w:gridSpan w:val="2"/>
          </w:tcPr>
          <w:p w14:paraId="3BED9EDD" w14:textId="2F652ED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3A34A22" w14:textId="77777777" w:rsidTr="00A40F95">
        <w:trPr>
          <w:trHeight w:val="420"/>
        </w:trPr>
        <w:tc>
          <w:tcPr>
            <w:tcW w:w="9639" w:type="dxa"/>
            <w:gridSpan w:val="2"/>
          </w:tcPr>
          <w:p w14:paraId="1F705616" w14:textId="57C1A78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3840BBFF" w14:textId="77777777" w:rsidTr="003D36C2">
        <w:trPr>
          <w:trHeight w:val="420"/>
        </w:trPr>
        <w:tc>
          <w:tcPr>
            <w:tcW w:w="1701" w:type="dxa"/>
          </w:tcPr>
          <w:p w14:paraId="52EA36F8" w14:textId="4CB3117B"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E4BAD35" w14:textId="02F03059"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709F7A99" w14:textId="77777777" w:rsidTr="00F55C57">
        <w:trPr>
          <w:trHeight w:val="420"/>
        </w:trPr>
        <w:tc>
          <w:tcPr>
            <w:tcW w:w="9639" w:type="dxa"/>
            <w:gridSpan w:val="2"/>
          </w:tcPr>
          <w:p w14:paraId="7B9A7C4C" w14:textId="7910E89D"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06BD471A" w14:textId="77777777"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734AF9" w14:paraId="68B51C0F"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265D69EB" w14:textId="77777777" w:rsidR="00734AF9" w:rsidRDefault="00734AF9" w:rsidP="003D36C2">
            <w:pPr>
              <w:spacing w:after="0" w:line="240" w:lineRule="auto"/>
              <w:jc w:val="left"/>
              <w:rPr>
                <w:rFonts w:hint="default"/>
                <w:b/>
                <w:bCs/>
                <w:color w:val="FFFFFF"/>
              </w:rPr>
            </w:pPr>
            <w:r w:rsidRPr="00E07072">
              <w:rPr>
                <w:rFonts w:eastAsia="思源黑体 Medium"/>
                <w:b/>
                <w:bCs/>
                <w:color w:val="FFFFFF"/>
                <w:spacing w:val="6"/>
              </w:rPr>
              <w:t>Ⅲ</w:t>
            </w:r>
            <w:r w:rsidRPr="00E07072">
              <w:rPr>
                <w:rFonts w:eastAsia="思源黑体 Medium"/>
                <w:b/>
                <w:bCs/>
                <w:color w:val="FFFFFF"/>
                <w:spacing w:val="6"/>
              </w:rPr>
              <w:t xml:space="preserve">: </w:t>
            </w:r>
            <w:r w:rsidRPr="00E07072">
              <w:rPr>
                <w:rFonts w:eastAsia="思源黑体 Medium"/>
                <w:b/>
                <w:bCs/>
                <w:color w:val="FFFFFF"/>
                <w:spacing w:val="6"/>
              </w:rPr>
              <w:t>无对应推荐用药，但可能具有一定临床意义的变异</w:t>
            </w:r>
          </w:p>
        </w:tc>
      </w:tr>
      <w:tr w:rsidR="00734AF9" w14:paraId="2B8A23E4" w14:textId="77777777" w:rsidTr="00C80F3A">
        <w:trPr>
          <w:trHeight w:val="420"/>
        </w:trPr>
        <w:tc>
          <w:tcPr>
            <w:tcW w:w="1701" w:type="dxa"/>
            <w:tcBorders>
              <w:top w:val="nil"/>
            </w:tcBorders>
          </w:tcPr>
          <w:p w14:paraId="0702546D"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7F6D9F6D"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769BA7A7" w14:textId="77777777" w:rsidTr="007D5337">
        <w:trPr>
          <w:trHeight w:val="420"/>
        </w:trPr>
        <w:tc>
          <w:tcPr>
            <w:tcW w:w="9639" w:type="dxa"/>
            <w:gridSpan w:val="2"/>
          </w:tcPr>
          <w:p w14:paraId="3C3C7685" w14:textId="3D5D8B01"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var.var_somatic.level_onco_nodrug</w:t>
            </w:r>
            <w:proofErr w:type="spellEnd"/>
            <w:r w:rsidRPr="006D6F92">
              <w:rPr>
                <w:rFonts w:ascii="Times New Roman" w:eastAsia="思源黑体 Medium" w:hAnsi="Times New Roman" w:cs="Times New Roman"/>
                <w:spacing w:val="6"/>
              </w:rPr>
              <w:t xml:space="preserve"> %}</w:t>
            </w:r>
          </w:p>
        </w:tc>
      </w:tr>
      <w:tr w:rsidR="001113D1" w14:paraId="278B3D23" w14:textId="77777777" w:rsidTr="007D5337">
        <w:trPr>
          <w:trHeight w:val="420"/>
        </w:trPr>
        <w:tc>
          <w:tcPr>
            <w:tcW w:w="9639" w:type="dxa"/>
            <w:gridSpan w:val="2"/>
          </w:tcPr>
          <w:p w14:paraId="1DBAEFB9" w14:textId="48AA8D7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var.var_somatic.level_onco_nodrug</w:t>
            </w:r>
            <w:proofErr w:type="spellEnd"/>
            <w:r w:rsidRPr="006D6F92">
              <w:rPr>
                <w:rFonts w:ascii="Times New Roman" w:eastAsia="思源黑体 Medium" w:hAnsi="Times New Roman" w:cs="Times New Roman"/>
                <w:spacing w:val="6"/>
              </w:rPr>
              <w:t xml:space="preserve"> %}</w:t>
            </w:r>
          </w:p>
        </w:tc>
      </w:tr>
      <w:tr w:rsidR="001113D1" w14:paraId="5CE7DA8A" w14:textId="77777777" w:rsidTr="00C80F3A">
        <w:trPr>
          <w:trHeight w:val="420"/>
        </w:trPr>
        <w:tc>
          <w:tcPr>
            <w:tcW w:w="1701" w:type="dxa"/>
          </w:tcPr>
          <w:p w14:paraId="3023C3C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671A3A86"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74441E5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744CCC84"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414EC6C9"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062CD6FA"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2B971C3C" w14:textId="013FF304"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5F2300F0" w14:textId="0D5A8ACB" w:rsidR="001113D1" w:rsidRPr="00AD140E" w:rsidRDefault="001113D1" w:rsidP="004D59AE">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7E7A9CEB" w14:textId="77777777" w:rsidTr="001D4607">
        <w:trPr>
          <w:trHeight w:val="420"/>
        </w:trPr>
        <w:tc>
          <w:tcPr>
            <w:tcW w:w="9639" w:type="dxa"/>
            <w:gridSpan w:val="2"/>
          </w:tcPr>
          <w:p w14:paraId="70155C16" w14:textId="0AFA7FE6"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4C1D02E5" w14:textId="77777777" w:rsidTr="001D4607">
        <w:trPr>
          <w:trHeight w:val="420"/>
        </w:trPr>
        <w:tc>
          <w:tcPr>
            <w:tcW w:w="9639" w:type="dxa"/>
            <w:gridSpan w:val="2"/>
          </w:tcPr>
          <w:p w14:paraId="52F640B3" w14:textId="47093EAC"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12ECB097" w14:textId="77777777" w:rsidTr="00C80F3A">
        <w:trPr>
          <w:trHeight w:val="420"/>
        </w:trPr>
        <w:tc>
          <w:tcPr>
            <w:tcW w:w="1701" w:type="dxa"/>
          </w:tcPr>
          <w:p w14:paraId="11979AE4" w14:textId="08A312D6"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lastRenderedPageBreak/>
              <w:t>-</w:t>
            </w:r>
          </w:p>
        </w:tc>
        <w:tc>
          <w:tcPr>
            <w:tcW w:w="7938" w:type="dxa"/>
          </w:tcPr>
          <w:p w14:paraId="001DD122" w14:textId="73166013"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161A53E5" w14:textId="77777777" w:rsidTr="00D45DE9">
        <w:trPr>
          <w:trHeight w:val="420"/>
        </w:trPr>
        <w:tc>
          <w:tcPr>
            <w:tcW w:w="9639" w:type="dxa"/>
            <w:gridSpan w:val="2"/>
          </w:tcPr>
          <w:p w14:paraId="381B9B1C" w14:textId="446168E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4C7B9B9E" w14:textId="3EC75494"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C80F3A" w14:paraId="4D6E63F0" w14:textId="77777777" w:rsidTr="00B6183A">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DC51975" w14:textId="77777777" w:rsidR="00C80F3A" w:rsidRDefault="00C80F3A" w:rsidP="00B6183A">
            <w:pPr>
              <w:spacing w:after="0" w:line="240" w:lineRule="auto"/>
              <w:jc w:val="left"/>
              <w:rPr>
                <w:rFonts w:hint="default"/>
                <w:b/>
                <w:bCs/>
                <w:color w:val="FFFFFF"/>
              </w:rPr>
            </w:pPr>
            <w:r w:rsidRPr="00E07072">
              <w:rPr>
                <w:rFonts w:eastAsia="思源黑体 Medium"/>
                <w:b/>
                <w:bCs/>
                <w:color w:val="FFFFFF"/>
                <w:spacing w:val="6"/>
              </w:rPr>
              <w:t xml:space="preserve">IV: </w:t>
            </w:r>
            <w:r w:rsidRPr="00E07072">
              <w:rPr>
                <w:rFonts w:eastAsia="思源黑体 Medium"/>
                <w:b/>
                <w:bCs/>
                <w:color w:val="FFFFFF"/>
                <w:spacing w:val="6"/>
              </w:rPr>
              <w:t>其他变异</w:t>
            </w:r>
          </w:p>
        </w:tc>
      </w:tr>
      <w:tr w:rsidR="00C80F3A" w14:paraId="4DE52BCD" w14:textId="77777777" w:rsidTr="00B6183A">
        <w:trPr>
          <w:trHeight w:val="420"/>
        </w:trPr>
        <w:tc>
          <w:tcPr>
            <w:tcW w:w="1701" w:type="dxa"/>
            <w:tcBorders>
              <w:top w:val="nil"/>
            </w:tcBorders>
          </w:tcPr>
          <w:p w14:paraId="1EFCBE23" w14:textId="77777777" w:rsidR="00C80F3A" w:rsidRDefault="00C80F3A" w:rsidP="00B6183A">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61171749" w14:textId="77777777" w:rsidR="00C80F3A" w:rsidRDefault="00C80F3A" w:rsidP="00B6183A">
            <w:pPr>
              <w:spacing w:after="0" w:line="240" w:lineRule="auto"/>
              <w:jc w:val="left"/>
              <w:rPr>
                <w:rFonts w:eastAsia="思源黑体 Medium" w:hint="default"/>
                <w:spacing w:val="6"/>
              </w:rPr>
            </w:pPr>
            <w:r>
              <w:rPr>
                <w:rFonts w:eastAsia="思源黑体 Medium"/>
                <w:spacing w:val="6"/>
              </w:rPr>
              <w:t>意义解读</w:t>
            </w:r>
          </w:p>
        </w:tc>
      </w:tr>
      <w:tr w:rsidR="001113D1" w14:paraId="1C2890B6" w14:textId="77777777" w:rsidTr="00A00D21">
        <w:trPr>
          <w:trHeight w:val="420"/>
        </w:trPr>
        <w:tc>
          <w:tcPr>
            <w:tcW w:w="9639" w:type="dxa"/>
            <w:gridSpan w:val="2"/>
            <w:tcBorders>
              <w:top w:val="nil"/>
            </w:tcBorders>
          </w:tcPr>
          <w:p w14:paraId="0A9F4BB8" w14:textId="5B140D6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var.var_somatic.level_III</w:t>
            </w:r>
            <w:proofErr w:type="spellEnd"/>
            <w:r w:rsidRPr="006D6F92">
              <w:rPr>
                <w:rFonts w:ascii="Times New Roman" w:eastAsia="思源黑体 Medium" w:hAnsi="Times New Roman" w:cs="Times New Roman"/>
                <w:spacing w:val="6"/>
              </w:rPr>
              <w:t>%}</w:t>
            </w:r>
          </w:p>
        </w:tc>
      </w:tr>
      <w:tr w:rsidR="001113D1" w14:paraId="4469CD0D" w14:textId="77777777" w:rsidTr="00A00D21">
        <w:trPr>
          <w:trHeight w:val="420"/>
        </w:trPr>
        <w:tc>
          <w:tcPr>
            <w:tcW w:w="9639" w:type="dxa"/>
            <w:gridSpan w:val="2"/>
            <w:tcBorders>
              <w:top w:val="nil"/>
            </w:tcBorders>
          </w:tcPr>
          <w:p w14:paraId="264BC8F9" w14:textId="2B5320E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var.var_somatic.level_III</w:t>
            </w:r>
            <w:proofErr w:type="spellEnd"/>
            <w:r w:rsidRPr="006D6F92">
              <w:rPr>
                <w:rFonts w:ascii="Times New Roman" w:eastAsia="思源黑体 Medium" w:hAnsi="Times New Roman" w:cs="Times New Roman"/>
                <w:spacing w:val="6"/>
              </w:rPr>
              <w:t>%}</w:t>
            </w:r>
          </w:p>
        </w:tc>
      </w:tr>
      <w:tr w:rsidR="001113D1" w14:paraId="3B2A17DC" w14:textId="77777777" w:rsidTr="00C80F3A">
        <w:trPr>
          <w:trHeight w:val="420"/>
        </w:trPr>
        <w:tc>
          <w:tcPr>
            <w:tcW w:w="1701" w:type="dxa"/>
          </w:tcPr>
          <w:p w14:paraId="637B4BA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0C121120"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2C27A8BB"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0880D8F1"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520F423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E6BCEFC"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77C3426D" w14:textId="78F06A51"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18D8405E" w14:textId="36642FE9" w:rsidR="001113D1" w:rsidRDefault="001113D1" w:rsidP="004271F9">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6C54F515" w14:textId="77777777" w:rsidTr="00D11A74">
        <w:trPr>
          <w:trHeight w:val="420"/>
        </w:trPr>
        <w:tc>
          <w:tcPr>
            <w:tcW w:w="9639" w:type="dxa"/>
            <w:gridSpan w:val="2"/>
          </w:tcPr>
          <w:p w14:paraId="082E1E81" w14:textId="0AFF89E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73D5FA3" w14:textId="77777777" w:rsidTr="00D11A74">
        <w:trPr>
          <w:trHeight w:val="420"/>
        </w:trPr>
        <w:tc>
          <w:tcPr>
            <w:tcW w:w="9639" w:type="dxa"/>
            <w:gridSpan w:val="2"/>
          </w:tcPr>
          <w:p w14:paraId="7CDCA1F0" w14:textId="085AA4C3"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0D99AD3C" w14:textId="77777777" w:rsidTr="00C80F3A">
        <w:trPr>
          <w:trHeight w:val="420"/>
        </w:trPr>
        <w:tc>
          <w:tcPr>
            <w:tcW w:w="1701" w:type="dxa"/>
          </w:tcPr>
          <w:p w14:paraId="691222C6" w14:textId="692AD1BE"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7CCF9D7" w14:textId="522E7627"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4502A8C5" w14:textId="77777777" w:rsidTr="003F6E8B">
        <w:trPr>
          <w:trHeight w:val="420"/>
        </w:trPr>
        <w:tc>
          <w:tcPr>
            <w:tcW w:w="9639" w:type="dxa"/>
            <w:gridSpan w:val="2"/>
          </w:tcPr>
          <w:p w14:paraId="3C4BDA4E" w14:textId="2035B19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17EBC05F" w14:textId="77777777" w:rsidR="00D70C83" w:rsidRDefault="00D70C83" w:rsidP="00734AF9">
      <w:pPr>
        <w:spacing w:after="0"/>
        <w:rPr>
          <w:sz w:val="8"/>
          <w:szCs w:val="8"/>
        </w:rPr>
      </w:pPr>
    </w:p>
    <w:p w14:paraId="58E23839" w14:textId="2B19CD75" w:rsidR="00734AF9" w:rsidRDefault="00734AF9" w:rsidP="00734AF9">
      <w:pPr>
        <w:spacing w:after="0"/>
        <w:rPr>
          <w:rFonts w:ascii="Times New Roman" w:eastAsia="思源黑体 Medium" w:cs="Times New Roman"/>
          <w:spacing w:val="6"/>
          <w:sz w:val="18"/>
          <w:szCs w:val="18"/>
        </w:rPr>
      </w:pPr>
      <w:r>
        <w:rPr>
          <w:sz w:val="8"/>
          <w:szCs w:val="8"/>
        </w:rPr>
        <w:t xml:space="preserve"> </w:t>
      </w:r>
      <w:r>
        <w:rPr>
          <w:rFonts w:ascii="Times New Roman" w:eastAsia="思源黑体 Medium" w:cs="Times New Roman"/>
          <w:spacing w:val="6"/>
          <w:sz w:val="18"/>
          <w:szCs w:val="18"/>
        </w:rPr>
        <w:t>注：</w:t>
      </w:r>
    </w:p>
    <w:p w14:paraId="08D6A233" w14:textId="77777777" w:rsidR="00D70C83" w:rsidRDefault="00734AF9" w:rsidP="00734AF9">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：无对应推荐用药，但可能具有一定临床意义的变异、</w:t>
      </w:r>
      <w:r>
        <w:rPr>
          <w:rFonts w:ascii="Times New Roman" w:eastAsia="思源黑体 Medium" w:cs="Times New Roman" w:hint="eastAsia"/>
          <w:color w:val="auto"/>
          <w:spacing w:val="6"/>
          <w:sz w:val="18"/>
          <w:szCs w:val="18"/>
        </w:rPr>
        <w:t>Level IV</w:t>
      </w:r>
      <w:r>
        <w:rPr>
          <w:rFonts w:ascii="Times New Roman" w:eastAsia="思源黑体 Medium" w:cs="Times New Roman" w:hint="eastAsia"/>
          <w:color w:val="auto"/>
          <w:spacing w:val="6"/>
          <w:sz w:val="18"/>
          <w:szCs w:val="18"/>
        </w:rPr>
        <w:t>：尚未见临床报道或尚无文献等支持其具有明确的临床意义；</w:t>
      </w:r>
    </w:p>
    <w:p w14:paraId="4521F6EE" w14:textId="6F1199C2" w:rsidR="00D70C83" w:rsidRPr="00957852" w:rsidRDefault="00B307D4" w:rsidP="00957852">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本报告仅对送检样本负责，报告结果仅供参考。</w:t>
      </w:r>
      <w:r w:rsidR="00C80F3A" w:rsidRPr="00C80F3A">
        <w:rPr>
          <w:rFonts w:ascii="Times New Roman" w:eastAsia="思源黑体 Medium" w:cs="Times New Roman" w:hint="eastAsia"/>
          <w:color w:val="auto"/>
          <w:spacing w:val="6"/>
          <w:sz w:val="18"/>
          <w:szCs w:val="18"/>
        </w:rPr>
        <w:t>具体治疗方案请咨询临床医生。</w:t>
      </w:r>
      <w:r w:rsidR="00D70C83" w:rsidRPr="00957852">
        <w:rPr>
          <w:rFonts w:ascii="思源黑体 Medium" w:eastAsia="思源黑体 Medium" w:hAnsi="思源黑体 Medium" w:cs="思源黑体 Medium"/>
          <w:caps/>
          <w:color w:val="1E7648"/>
          <w:spacing w:val="17"/>
          <w:szCs w:val="28"/>
        </w:rPr>
        <w:br w:type="page"/>
      </w:r>
    </w:p>
    <w:p w14:paraId="527BE3D7" w14:textId="289BEAFA" w:rsidR="00D70C83" w:rsidRPr="00D70C83" w:rsidRDefault="00D70C83" w:rsidP="00D70C83">
      <w:pPr>
        <w:pStyle w:val="af9"/>
        <w:outlineLvl w:val="0"/>
        <w:rPr>
          <w:rFonts w:ascii="思源黑体 Medium" w:eastAsia="思源黑体 Medium" w:hAnsi="思源黑体 Medium" w:cs="思源黑体 Medium"/>
          <w:caps/>
          <w:color w:val="1E7648"/>
          <w:spacing w:val="17"/>
          <w:szCs w:val="28"/>
        </w:rPr>
      </w:pPr>
      <w:r w:rsidRPr="00D70C83">
        <w:rPr>
          <w:rFonts w:ascii="思源黑体 Medium" w:eastAsia="思源黑体 Medium" w:hAnsi="思源黑体 Medium" w:cs="思源黑体 Medium" w:hint="eastAsia"/>
          <w:caps/>
          <w:color w:val="1E7648"/>
          <w:spacing w:val="17"/>
          <w:szCs w:val="28"/>
        </w:rPr>
        <w:lastRenderedPageBreak/>
        <w:t>3.</w:t>
      </w:r>
      <w:r>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检测方法说明</w:t>
      </w:r>
    </w:p>
    <w:p w14:paraId="20DF450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基于扩增子建库的高通量测序</w:t>
      </w:r>
      <w:r w:rsidRPr="00C1354A">
        <w:rPr>
          <w:rFonts w:ascii="Times New Roman" w:eastAsia="思源黑体 Medium" w:hAnsi="Times New Roman" w:cs="Times New Roman"/>
          <w:spacing w:val="6"/>
        </w:rPr>
        <w:t>(NGS)</w:t>
      </w:r>
      <w:r w:rsidRPr="00C1354A">
        <w:rPr>
          <w:rFonts w:ascii="Times New Roman" w:eastAsia="思源黑体 Medium" w:hAnsi="Times New Roman" w:cs="Times New Roman" w:hint="eastAsia"/>
          <w:spacing w:val="6"/>
        </w:rPr>
        <w:t>技术，</w:t>
      </w:r>
      <w:r w:rsidRPr="00C1354A">
        <w:rPr>
          <w:rFonts w:ascii="Times New Roman" w:eastAsia="思源黑体 Medium" w:hAnsi="Times New Roman" w:cs="Times New Roman"/>
          <w:spacing w:val="6"/>
        </w:rPr>
        <w:t>ADXHS-tHRD-Complete_v1.4.1</w:t>
      </w:r>
      <w:r w:rsidRPr="00C1354A">
        <w:rPr>
          <w:rFonts w:ascii="Times New Roman" w:eastAsia="思源黑体 Medium" w:hAnsi="Times New Roman" w:cs="Times New Roman" w:hint="eastAsia"/>
          <w:spacing w:val="6"/>
        </w:rPr>
        <w:t>分析流程，检测覆盖</w:t>
      </w:r>
      <w:r w:rsidRPr="00C1354A">
        <w:rPr>
          <w:rFonts w:ascii="Times New Roman" w:eastAsia="思源黑体 Medium" w:hAnsi="Times New Roman" w:cs="Times New Roman"/>
          <w:spacing w:val="6"/>
        </w:rPr>
        <w:t>20</w:t>
      </w:r>
      <w:r w:rsidRPr="00C1354A">
        <w:rPr>
          <w:rFonts w:ascii="Times New Roman" w:eastAsia="思源黑体 Medium" w:hAnsi="Times New Roman" w:cs="Times New Roman" w:hint="eastAsia"/>
          <w:spacing w:val="6"/>
        </w:rPr>
        <w:t>个基因的编码区和外显子</w:t>
      </w:r>
      <w:r w:rsidRPr="00C1354A">
        <w:rPr>
          <w:rFonts w:ascii="Times New Roman" w:eastAsia="思源黑体 Medium" w:hAnsi="Times New Roman" w:cs="Times New Roman"/>
          <w:spacing w:val="6"/>
        </w:rPr>
        <w:t>-</w:t>
      </w:r>
      <w:r w:rsidRPr="00C1354A">
        <w:rPr>
          <w:rFonts w:ascii="Times New Roman" w:eastAsia="思源黑体 Medium" w:hAnsi="Times New Roman" w:cs="Times New Roman" w:hint="eastAsia"/>
          <w:spacing w:val="6"/>
        </w:rPr>
        <w:t>内含子连接区以及基于分布在人类基因组上的</w:t>
      </w:r>
      <w:r w:rsidRPr="00C1354A">
        <w:rPr>
          <w:rFonts w:ascii="Times New Roman" w:eastAsia="思源黑体 Medium" w:hAnsi="Times New Roman" w:cs="Times New Roman"/>
          <w:spacing w:val="6"/>
        </w:rPr>
        <w:t>SNP</w:t>
      </w:r>
      <w:r w:rsidRPr="00C1354A">
        <w:rPr>
          <w:rFonts w:ascii="Times New Roman" w:eastAsia="思源黑体 Medium" w:hAnsi="Times New Roman" w:cs="Times New Roman" w:hint="eastAsia"/>
          <w:spacing w:val="6"/>
        </w:rPr>
        <w:t>位点评估人类基因组同源重组修复缺陷状态。检测结果包含同源重组缺陷状态与覆盖范围内的点突变、小片段插入缺失突变</w:t>
      </w:r>
      <w:r>
        <w:rPr>
          <w:rFonts w:ascii="Times New Roman" w:eastAsia="思源黑体 Medium" w:hAnsi="Times New Roman" w:cs="Times New Roman" w:hint="eastAsia"/>
          <w:spacing w:val="6"/>
        </w:rPr>
        <w:t>；</w:t>
      </w:r>
    </w:p>
    <w:p w14:paraId="3068288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）状态的判断：结合样本的“</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突变”和“基因组瘢痕得分（</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）”进行评估</w:t>
      </w:r>
      <w:r>
        <w:rPr>
          <w:rFonts w:ascii="Times New Roman" w:eastAsia="思源黑体 Medium" w:hAnsi="Times New Roman" w:cs="Times New Roman" w:hint="eastAsia"/>
          <w:spacing w:val="6"/>
        </w:rPr>
        <w:t>；</w:t>
      </w:r>
    </w:p>
    <w:p w14:paraId="26E7E770"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突变：当</w:t>
      </w:r>
      <w:r w:rsidRPr="00C1354A">
        <w:rPr>
          <w:rFonts w:ascii="Times New Roman" w:eastAsia="思源黑体 Medium" w:hAnsi="Times New Roman" w:cs="Times New Roman"/>
          <w:spacing w:val="6"/>
        </w:rPr>
        <w:t>BRCA1/BRCA2</w:t>
      </w:r>
      <w:r w:rsidRPr="00C1354A">
        <w:rPr>
          <w:rFonts w:ascii="Times New Roman" w:eastAsia="思源黑体 Medium" w:hAnsi="Times New Roman" w:cs="Times New Roman" w:hint="eastAsia"/>
          <w:spacing w:val="6"/>
        </w:rPr>
        <w:t>基因检测到致病性或疑似致病性变异，判定为阳性，否则为阴性</w:t>
      </w:r>
      <w:r>
        <w:rPr>
          <w:rFonts w:ascii="Times New Roman" w:eastAsia="思源黑体 Medium" w:hAnsi="Times New Roman" w:cs="Times New Roman" w:hint="eastAsia"/>
          <w:spacing w:val="6"/>
        </w:rPr>
        <w:t>；</w:t>
      </w:r>
    </w:p>
    <w:p w14:paraId="29A67B19"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基因组瘢痕得分（</w:t>
      </w:r>
      <w:r w:rsidRPr="00C1354A">
        <w:rPr>
          <w:rFonts w:ascii="Times New Roman" w:eastAsia="思源黑体 Medium" w:hAnsi="Times New Roman" w:cs="Times New Roman"/>
          <w:spacing w:val="6"/>
        </w:rPr>
        <w:t>Genomic Scar Score</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）是对基因测序下机数据进行拆分、质控，进行格式转化后与人类参考基因组进行比对，根据比对结果分析染色体结构变异，考虑</w:t>
      </w:r>
      <w:r w:rsidRPr="00C1354A">
        <w:rPr>
          <w:rFonts w:ascii="Times New Roman" w:eastAsia="思源黑体 Medium" w:hAnsi="Times New Roman" w:cs="Times New Roman"/>
          <w:spacing w:val="6"/>
        </w:rPr>
        <w:t>22</w:t>
      </w:r>
      <w:r w:rsidRPr="00C1354A">
        <w:rPr>
          <w:rFonts w:ascii="Times New Roman" w:eastAsia="思源黑体 Medium" w:hAnsi="Times New Roman" w:cs="Times New Roman" w:hint="eastAsia"/>
          <w:spacing w:val="6"/>
        </w:rPr>
        <w:t>对常染色体结构变异长度（</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LCN</w:t>
      </w:r>
      <w:r w:rsidRPr="00C1354A">
        <w:rPr>
          <w:rFonts w:ascii="Times New Roman" w:eastAsia="思源黑体 Medium" w:hAnsi="Times New Roman" w:cs="Times New Roman" w:hint="eastAsia"/>
          <w:spacing w:val="6"/>
        </w:rPr>
        <w:t>）、变异类型（</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TCN</w:t>
      </w:r>
      <w:r w:rsidRPr="00C1354A">
        <w:rPr>
          <w:rFonts w:ascii="Times New Roman" w:eastAsia="思源黑体 Medium" w:hAnsi="Times New Roman" w:cs="Times New Roman" w:hint="eastAsia"/>
          <w:spacing w:val="6"/>
        </w:rPr>
        <w:t>）及变异在染色体上的位置信息（</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SCN</w:t>
      </w:r>
      <w:r w:rsidRPr="00C1354A">
        <w:rPr>
          <w:rFonts w:ascii="Times New Roman" w:eastAsia="思源黑体 Medium" w:hAnsi="Times New Roman" w:cs="Times New Roman" w:hint="eastAsia"/>
          <w:spacing w:val="6"/>
        </w:rPr>
        <w:t>），对三类信息进行组合得到变异特征，计算每个染色体结构变异所属的特征，同时考虑染色体断裂点作为额外的特征，通过模型训练赋予特征相应的权重，对特征进行加权求和（线性），得到</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评分，阳性阈值（</w:t>
      </w:r>
      <w:r w:rsidRPr="00C1354A">
        <w:rPr>
          <w:rFonts w:ascii="Times New Roman" w:eastAsia="思源黑体 Medium" w:hAnsi="Times New Roman" w:cs="Times New Roman"/>
          <w:spacing w:val="6"/>
        </w:rPr>
        <w:t>cut off</w:t>
      </w:r>
      <w:r w:rsidRPr="00C1354A">
        <w:rPr>
          <w:rFonts w:ascii="Times New Roman" w:eastAsia="思源黑体 Medium" w:hAnsi="Times New Roman" w:cs="Times New Roman" w:hint="eastAsia"/>
          <w:spacing w:val="6"/>
        </w:rPr>
        <w:t>）为</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。①</w:t>
      </w:r>
      <w:r w:rsidRPr="00C1354A">
        <w:rPr>
          <w:rFonts w:ascii="Times New Roman" w:eastAsia="思源黑体 Medium" w:hAnsi="Times New Roman" w:cs="Times New Roman"/>
          <w:spacing w:val="6"/>
        </w:rPr>
        <w:t xml:space="preserve"> LCN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，染色体结构变异长度，分为大片段（</w:t>
      </w:r>
      <w:r w:rsidRPr="00C1354A">
        <w:rPr>
          <w:rFonts w:ascii="Times New Roman" w:eastAsia="思源黑体 Medium" w:hAnsi="Times New Roman" w:cs="Times New Roman"/>
          <w:spacing w:val="6"/>
        </w:rPr>
        <w:t>&gt;15M</w:t>
      </w:r>
      <w:r w:rsidRPr="00C1354A">
        <w:rPr>
          <w:rFonts w:ascii="Times New Roman" w:eastAsia="思源黑体 Medium" w:hAnsi="Times New Roman" w:cs="Times New Roman" w:hint="eastAsia"/>
          <w:spacing w:val="6"/>
        </w:rPr>
        <w:t>但小于整个染色体臂）、中片段（</w:t>
      </w:r>
      <w:r w:rsidRPr="00C1354A">
        <w:rPr>
          <w:rFonts w:ascii="Times New Roman" w:eastAsia="思源黑体 Medium" w:hAnsi="Times New Roman" w:cs="Times New Roman"/>
          <w:spacing w:val="6"/>
        </w:rPr>
        <w:t>10-15M</w:t>
      </w:r>
      <w:r w:rsidRPr="00C1354A">
        <w:rPr>
          <w:rFonts w:ascii="Times New Roman" w:eastAsia="思源黑体 Medium" w:hAnsi="Times New Roman" w:cs="Times New Roman" w:hint="eastAsia"/>
          <w:spacing w:val="6"/>
        </w:rPr>
        <w:t>）和小片段（</w:t>
      </w:r>
      <w:r w:rsidRPr="00C1354A">
        <w:rPr>
          <w:rFonts w:ascii="Times New Roman" w:eastAsia="思源黑体 Medium" w:hAnsi="Times New Roman" w:cs="Times New Roman"/>
          <w:spacing w:val="6"/>
        </w:rPr>
        <w:t>5-10M</w:t>
      </w:r>
      <w:r w:rsidRPr="00C1354A">
        <w:rPr>
          <w:rFonts w:ascii="Times New Roman" w:eastAsia="思源黑体 Medium" w:hAnsi="Times New Roman" w:cs="Times New Roman" w:hint="eastAsia"/>
          <w:spacing w:val="6"/>
        </w:rPr>
        <w:t>）。②</w:t>
      </w:r>
      <w:r w:rsidRPr="00C1354A">
        <w:rPr>
          <w:rFonts w:ascii="Times New Roman" w:eastAsia="思源黑体 Medium" w:hAnsi="Times New Roman" w:cs="Times New Roman"/>
          <w:spacing w:val="6"/>
        </w:rPr>
        <w:t xml:space="preserve"> TCN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，染色体结构变异类型，即两个等位基因拷贝数的信息，分为杂合性缺失（</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）、等位基因平衡的拷贝数变异（</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）和等位基因不平衡的拷贝数变异（</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定义为两个等位基因其中一个拷贝数为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，另一个拷贝数不为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定义为两个等位基因拷贝数相等，且都不等于</w:t>
      </w:r>
      <w:r w:rsidRPr="00C1354A">
        <w:rPr>
          <w:rFonts w:ascii="Times New Roman" w:eastAsia="思源黑体 Medium" w:hAnsi="Times New Roman" w:cs="Times New Roman"/>
          <w:spacing w:val="6"/>
        </w:rPr>
        <w:t>1</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定义为两个等位基因拷贝数不相等，且都不等于</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。③</w:t>
      </w:r>
      <w:r w:rsidRPr="00C1354A">
        <w:rPr>
          <w:rFonts w:ascii="Times New Roman" w:eastAsia="思源黑体 Medium" w:hAnsi="Times New Roman" w:cs="Times New Roman"/>
          <w:spacing w:val="6"/>
        </w:rPr>
        <w:t xml:space="preserve"> SCN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，染色体结构变异和端粒、着丝粒的位置关系，分为端粒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telomeric CNV</w:t>
      </w:r>
      <w:r w:rsidRPr="00C1354A">
        <w:rPr>
          <w:rFonts w:ascii="Times New Roman" w:eastAsia="思源黑体 Medium" w:hAnsi="Times New Roman" w:cs="Times New Roman" w:hint="eastAsia"/>
          <w:spacing w:val="6"/>
        </w:rPr>
        <w:t>）、着丝粒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centromeric CNV</w:t>
      </w:r>
      <w:r w:rsidRPr="00C1354A">
        <w:rPr>
          <w:rFonts w:ascii="Times New Roman" w:eastAsia="思源黑体 Medium" w:hAnsi="Times New Roman" w:cs="Times New Roman" w:hint="eastAsia"/>
          <w:spacing w:val="6"/>
        </w:rPr>
        <w:t>）和间质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interstitial CNV</w:t>
      </w:r>
      <w:r w:rsidRPr="00C1354A">
        <w:rPr>
          <w:rFonts w:ascii="Times New Roman" w:eastAsia="思源黑体 Medium" w:hAnsi="Times New Roman" w:cs="Times New Roman" w:hint="eastAsia"/>
          <w:spacing w:val="6"/>
        </w:rPr>
        <w:t>）。端粒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定义为延伸到其中一个端粒的拷贝数变异；着丝粒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定义为延伸到着丝粒的拷贝数变异；间质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定义为发生于着丝粒和端粒之间的拷贝数变异</w:t>
      </w:r>
      <w:r>
        <w:rPr>
          <w:rFonts w:ascii="Times New Roman" w:eastAsia="思源黑体 Medium" w:hAnsi="Times New Roman" w:cs="Times New Roman" w:hint="eastAsia"/>
          <w:spacing w:val="6"/>
        </w:rPr>
        <w:t>；</w:t>
      </w:r>
    </w:p>
    <w:p w14:paraId="72CD2587" w14:textId="26996F5D" w:rsidR="00A75A1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）状态，具体判定规则如下：①</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状态判定为阳性；②</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，但</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突变为阳性（即</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状态判定为阳性；③</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，且</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突变为阴性（</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基因未检测到致病性或疑似致病性变异），</w:t>
      </w:r>
      <w:r w:rsidRPr="00C1354A">
        <w:rPr>
          <w:rFonts w:ascii="Times New Roman" w:eastAsia="思源黑体 Medium" w:hAnsi="Times New Roman" w:cs="Times New Roman"/>
          <w:spacing w:val="6"/>
        </w:rPr>
        <w:t>HRD</w:t>
      </w:r>
      <w:r w:rsidRPr="00454983">
        <w:rPr>
          <w:rFonts w:ascii="Times New Roman" w:eastAsia="思源黑体 Medium" w:hAnsi="Times New Roman" w:cs="Times New Roman" w:hint="eastAsia"/>
          <w:spacing w:val="6"/>
        </w:rPr>
        <w:t>状态判定为阴性；</w:t>
      </w:r>
    </w:p>
    <w:p w14:paraId="3F88D516" w14:textId="5F6F7E1B"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t>本报告检测的基因均为抑癌基因，变异解读参考</w:t>
      </w:r>
      <w:r w:rsidR="00AC337A" w:rsidRPr="00AC337A">
        <w:rPr>
          <w:rFonts w:ascii="Times New Roman" w:eastAsia="思源黑体 Medium" w:hAnsi="Times New Roman" w:cs="Times New Roman"/>
          <w:spacing w:val="6"/>
        </w:rPr>
        <w:t>{{</w:t>
      </w:r>
      <w:proofErr w:type="spellStart"/>
      <w:r w:rsidR="00AC337A" w:rsidRPr="00AC337A">
        <w:rPr>
          <w:rFonts w:ascii="Times New Roman" w:eastAsia="思源黑体 Medium" w:hAnsi="Times New Roman" w:cs="Times New Roman"/>
          <w:spacing w:val="6"/>
        </w:rPr>
        <w:t>sample.association.ACMG</w:t>
      </w:r>
      <w:proofErr w:type="spellEnd"/>
      <w:r w:rsidR="00AC337A" w:rsidRPr="00AC337A">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相关指南（基因变异解读标准和指南，</w:t>
      </w:r>
      <w:r w:rsidRPr="00F87DB8">
        <w:rPr>
          <w:rFonts w:ascii="Times New Roman" w:eastAsia="思源黑体 Medium" w:hAnsi="Times New Roman" w:cs="Times New Roman"/>
          <w:spacing w:val="6"/>
        </w:rPr>
        <w:t>PMID:25741868</w:t>
      </w:r>
      <w:r w:rsidRPr="00F87DB8">
        <w:rPr>
          <w:rFonts w:ascii="Times New Roman" w:eastAsia="思源黑体 Medium" w:hAnsi="Times New Roman" w:cs="Times New Roman"/>
          <w:spacing w:val="6"/>
        </w:rPr>
        <w:t>）、</w:t>
      </w:r>
      <w:r w:rsidR="00AC337A" w:rsidRPr="00AC337A">
        <w:rPr>
          <w:rFonts w:ascii="Times New Roman" w:eastAsia="思源黑体 Medium" w:hAnsi="Times New Roman" w:cs="Times New Roman"/>
          <w:spacing w:val="6"/>
        </w:rPr>
        <w:t>{{</w:t>
      </w:r>
      <w:proofErr w:type="spellStart"/>
      <w:r w:rsidR="00AC337A" w:rsidRPr="00AC337A">
        <w:rPr>
          <w:rFonts w:ascii="Times New Roman" w:eastAsia="思源黑体 Medium" w:hAnsi="Times New Roman" w:cs="Times New Roman"/>
          <w:spacing w:val="6"/>
        </w:rPr>
        <w:t>sample.association.ClinGen</w:t>
      </w:r>
      <w:proofErr w:type="spellEnd"/>
      <w:r w:rsidR="00AC337A" w:rsidRPr="00AC337A">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序列变异分类指南（</w:t>
      </w:r>
      <w:r w:rsidRPr="00F87DB8">
        <w:rPr>
          <w:rFonts w:ascii="Times New Roman" w:eastAsia="思源黑体 Medium" w:hAnsi="Times New Roman" w:cs="Times New Roman"/>
          <w:spacing w:val="6"/>
        </w:rPr>
        <w:t>Variant Classification Guidance</w:t>
      </w:r>
      <w:r w:rsidRPr="00F87DB8">
        <w:rPr>
          <w:rFonts w:ascii="Times New Roman" w:eastAsia="思源黑体 Medium" w:hAnsi="Times New Roman" w:cs="Times New Roman"/>
          <w:spacing w:val="6"/>
        </w:rPr>
        <w:t>）发布的证据使用建议（</w:t>
      </w:r>
      <w:r w:rsidRPr="00F87DB8">
        <w:rPr>
          <w:rFonts w:ascii="Times New Roman" w:eastAsia="思源黑体 Medium" w:hAnsi="Times New Roman" w:cs="Times New Roman"/>
          <w:spacing w:val="6"/>
        </w:rPr>
        <w:t>General Recommendations for Using ACMG/AMP Criteria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https://clinicalgenome.org/tools /</w:t>
      </w:r>
      <w:proofErr w:type="spellStart"/>
      <w:r w:rsidRPr="00F87DB8">
        <w:rPr>
          <w:rFonts w:ascii="Times New Roman" w:eastAsia="思源黑体 Medium" w:hAnsi="Times New Roman" w:cs="Times New Roman"/>
          <w:spacing w:val="6"/>
        </w:rPr>
        <w:t>clingen</w:t>
      </w:r>
      <w:proofErr w:type="spellEnd"/>
      <w:r w:rsidRPr="00F87DB8">
        <w:rPr>
          <w:rFonts w:ascii="Times New Roman" w:eastAsia="思源黑体 Medium" w:hAnsi="Times New Roman" w:cs="Times New Roman"/>
          <w:spacing w:val="6"/>
        </w:rPr>
        <w:t>-variant-classification-guidance/</w:t>
      </w:r>
      <w:r w:rsidRPr="00F87DB8">
        <w:rPr>
          <w:rFonts w:ascii="Times New Roman" w:eastAsia="思源黑体 Medium" w:hAnsi="Times New Roman" w:cs="Times New Roman"/>
          <w:spacing w:val="6"/>
        </w:rPr>
        <w:t>）和变异策展专家组（</w:t>
      </w:r>
      <w:r w:rsidRPr="00F87DB8">
        <w:rPr>
          <w:rFonts w:ascii="Times New Roman" w:eastAsia="思源黑体 Medium" w:hAnsi="Times New Roman" w:cs="Times New Roman"/>
          <w:spacing w:val="6"/>
        </w:rPr>
        <w:t>Variant Curation Expert Panels</w:t>
      </w:r>
      <w:r w:rsidRPr="00F87DB8">
        <w:rPr>
          <w:rFonts w:ascii="Times New Roman" w:eastAsia="思源黑体 Medium" w:hAnsi="Times New Roman" w:cs="Times New Roman"/>
          <w:spacing w:val="6"/>
        </w:rPr>
        <w:t>）发布的基因解读规则书。位点解读中参考的数据库有人群数据库（</w:t>
      </w:r>
      <w:r w:rsidRPr="00F87DB8">
        <w:rPr>
          <w:rFonts w:ascii="Times New Roman" w:eastAsia="思源黑体 Medium" w:hAnsi="Times New Roman" w:cs="Times New Roman"/>
          <w:spacing w:val="6"/>
        </w:rPr>
        <w:t>1000Genomes</w:t>
      </w:r>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ExAC</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gnomAD</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iJGVD</w:t>
      </w:r>
      <w:proofErr w:type="spellEnd"/>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Flossie</w:t>
      </w:r>
      <w:r w:rsidRPr="00F87DB8">
        <w:rPr>
          <w:rFonts w:ascii="Times New Roman" w:eastAsia="思源黑体 Medium" w:hAnsi="Times New Roman" w:cs="Times New Roman"/>
          <w:spacing w:val="6"/>
        </w:rPr>
        <w:t>等）、突变数据库（</w:t>
      </w:r>
      <w:proofErr w:type="spellStart"/>
      <w:r w:rsidRPr="00F87DB8">
        <w:rPr>
          <w:rFonts w:ascii="Times New Roman" w:eastAsia="思源黑体 Medium" w:hAnsi="Times New Roman" w:cs="Times New Roman"/>
          <w:spacing w:val="6"/>
        </w:rPr>
        <w:t>BRCAExchange</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ClinVar</w:t>
      </w:r>
      <w:proofErr w:type="spellEnd"/>
      <w:r w:rsidRPr="00F87DB8">
        <w:rPr>
          <w:rFonts w:ascii="Times New Roman" w:eastAsia="思源黑体 Medium" w:hAnsi="Times New Roman" w:cs="Times New Roman"/>
          <w:spacing w:val="6"/>
        </w:rPr>
        <w:t>等）、肿瘤热点数据库（</w:t>
      </w:r>
      <w:proofErr w:type="spellStart"/>
      <w:r w:rsidRPr="00F87DB8">
        <w:rPr>
          <w:rFonts w:ascii="Times New Roman" w:eastAsia="思源黑体 Medium" w:hAnsi="Times New Roman" w:cs="Times New Roman"/>
          <w:spacing w:val="6"/>
        </w:rPr>
        <w:t>CancerHotspot</w:t>
      </w:r>
      <w:proofErr w:type="spellEnd"/>
      <w:r w:rsidRPr="00F87DB8">
        <w:rPr>
          <w:rFonts w:ascii="Times New Roman" w:eastAsia="思源黑体 Medium" w:hAnsi="Times New Roman" w:cs="Times New Roman"/>
          <w:spacing w:val="6"/>
        </w:rPr>
        <w:t>等）。</w:t>
      </w:r>
    </w:p>
    <w:p w14:paraId="7F638481" w14:textId="0BCBB1F6"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lastRenderedPageBreak/>
        <w:t>在变异解读基础上，本报告对基因变异的临床用药意义进行分级，遵循</w:t>
      </w:r>
      <w:r w:rsidR="00D17552" w:rsidRPr="00D17552">
        <w:rPr>
          <w:rFonts w:ascii="Times New Roman" w:eastAsia="思源黑体 Medium" w:hAnsi="Times New Roman" w:cs="Times New Roman"/>
          <w:spacing w:val="6"/>
        </w:rPr>
        <w:t>{{</w:t>
      </w:r>
      <w:proofErr w:type="spellStart"/>
      <w:r w:rsidR="00D17552" w:rsidRPr="00D17552">
        <w:rPr>
          <w:rFonts w:ascii="Times New Roman" w:eastAsia="思源黑体 Medium" w:hAnsi="Times New Roman" w:cs="Times New Roman"/>
          <w:spacing w:val="6"/>
        </w:rPr>
        <w:t>sample.association.AMP_cn</w:t>
      </w:r>
      <w:proofErr w:type="spellEnd"/>
      <w:r w:rsidR="00D17552" w:rsidRPr="00D17552">
        <w:rPr>
          <w:rFonts w:ascii="Times New Roman" w:eastAsia="思源黑体 Medium" w:hAnsi="Times New Roman" w:cs="Times New Roman"/>
          <w:spacing w:val="6"/>
        </w:rPr>
        <w:t>}}</w:t>
      </w:r>
      <w:r w:rsidRPr="00F87DB8">
        <w:rPr>
          <w:rFonts w:ascii="Times New Roman" w:eastAsia="思源黑体 Medium" w:hAnsi="Times New Roman" w:cs="Times New Roman" w:hint="eastAsia"/>
          <w:spacing w:val="6"/>
        </w:rPr>
        <w:t>（</w:t>
      </w:r>
      <w:r w:rsidRPr="00F87DB8">
        <w:rPr>
          <w:rFonts w:ascii="Times New Roman" w:eastAsia="思源黑体 Medium" w:hAnsi="Times New Roman" w:cs="Times New Roman"/>
          <w:spacing w:val="6"/>
        </w:rPr>
        <w:t>AMP</w:t>
      </w:r>
      <w:r w:rsidRPr="00F87DB8">
        <w:rPr>
          <w:rFonts w:ascii="Times New Roman" w:eastAsia="思源黑体 Medium" w:hAnsi="Times New Roman" w:cs="Times New Roman"/>
          <w:spacing w:val="6"/>
        </w:rPr>
        <w:t>）、</w:t>
      </w:r>
      <w:r w:rsidR="00D17552" w:rsidRPr="00D17552">
        <w:rPr>
          <w:rFonts w:ascii="Times New Roman" w:eastAsia="思源黑体 Medium" w:hAnsi="Times New Roman" w:cs="Times New Roman"/>
          <w:spacing w:val="6"/>
        </w:rPr>
        <w:t>{{</w:t>
      </w:r>
      <w:proofErr w:type="spellStart"/>
      <w:r w:rsidR="00D17552" w:rsidRPr="00D17552">
        <w:rPr>
          <w:rFonts w:ascii="Times New Roman" w:eastAsia="思源黑体 Medium" w:hAnsi="Times New Roman" w:cs="Times New Roman"/>
          <w:spacing w:val="6"/>
        </w:rPr>
        <w:t>sample.association.ASCO_cn</w:t>
      </w:r>
      <w:proofErr w:type="spellEnd"/>
      <w:r w:rsidR="00D17552" w:rsidRPr="00D17552">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ASCO</w:t>
      </w:r>
      <w:r w:rsidRPr="00F87DB8">
        <w:rPr>
          <w:rFonts w:ascii="Times New Roman" w:eastAsia="思源黑体 Medium" w:hAnsi="Times New Roman" w:cs="Times New Roman"/>
          <w:spacing w:val="6"/>
        </w:rPr>
        <w:t>）和</w:t>
      </w:r>
      <w:r w:rsidR="00D17552" w:rsidRPr="00D17552">
        <w:rPr>
          <w:rFonts w:ascii="Times New Roman" w:eastAsia="思源黑体 Medium" w:hAnsi="Times New Roman" w:cs="Times New Roman"/>
          <w:spacing w:val="6"/>
        </w:rPr>
        <w:t>{{</w:t>
      </w:r>
      <w:proofErr w:type="spellStart"/>
      <w:r w:rsidR="00D17552" w:rsidRPr="00D17552">
        <w:rPr>
          <w:rFonts w:ascii="Times New Roman" w:eastAsia="思源黑体 Medium" w:hAnsi="Times New Roman" w:cs="Times New Roman"/>
          <w:spacing w:val="6"/>
        </w:rPr>
        <w:t>sample.association.CAP_cn</w:t>
      </w:r>
      <w:proofErr w:type="spellEnd"/>
      <w:r w:rsidR="00D17552" w:rsidRPr="00D17552">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CAP</w:t>
      </w:r>
      <w:r w:rsidRPr="00F87DB8">
        <w:rPr>
          <w:rFonts w:ascii="Times New Roman" w:eastAsia="思源黑体 Medium" w:hAnsi="Times New Roman" w:cs="Times New Roman"/>
          <w:spacing w:val="6"/>
        </w:rPr>
        <w:t>）共同参与制定的</w:t>
      </w:r>
      <w:r w:rsidR="00D17552" w:rsidRPr="00D17552">
        <w:rPr>
          <w:rFonts w:ascii="Times New Roman" w:eastAsia="思源黑体 Medium" w:hAnsi="Times New Roman" w:cs="Times New Roman"/>
          <w:spacing w:val="6"/>
        </w:rPr>
        <w:t>{{</w:t>
      </w:r>
      <w:proofErr w:type="spellStart"/>
      <w:r w:rsidR="00D17552" w:rsidRPr="00D17552">
        <w:rPr>
          <w:rFonts w:ascii="Times New Roman" w:eastAsia="思源黑体 Medium" w:hAnsi="Times New Roman" w:cs="Times New Roman"/>
          <w:spacing w:val="6"/>
        </w:rPr>
        <w:t>sample.guideline.tumor_var</w:t>
      </w:r>
      <w:proofErr w:type="spellEnd"/>
      <w:r w:rsidR="00D17552" w:rsidRPr="00D17552">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PMID: 27993330</w:t>
      </w:r>
      <w:r w:rsidRPr="00F87DB8">
        <w:rPr>
          <w:rFonts w:ascii="Times New Roman" w:eastAsia="思源黑体 Medium" w:hAnsi="Times New Roman" w:cs="Times New Roman"/>
          <w:spacing w:val="6"/>
        </w:rPr>
        <w:t>）与中国专家共识</w:t>
      </w:r>
      <w:r w:rsidR="00D17552" w:rsidRPr="00D17552">
        <w:rPr>
          <w:rFonts w:ascii="Times New Roman" w:eastAsia="思源黑体 Medium" w:hAnsi="Times New Roman" w:cs="Times New Roman"/>
          <w:spacing w:val="6"/>
        </w:rPr>
        <w:t>{{</w:t>
      </w:r>
      <w:proofErr w:type="spellStart"/>
      <w:r w:rsidR="00D17552" w:rsidRPr="00D17552">
        <w:rPr>
          <w:rFonts w:ascii="Times New Roman" w:eastAsia="思源黑体 Medium" w:hAnsi="Times New Roman" w:cs="Times New Roman"/>
          <w:spacing w:val="6"/>
        </w:rPr>
        <w:t>sample.guideline.ngs_clinic_report_inter</w:t>
      </w:r>
      <w:proofErr w:type="spellEnd"/>
      <w:r w:rsidR="00D17552" w:rsidRPr="00D17552">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。根据变异在不同癌种中对应的药物敏感性分为四个等级：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FDA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NMPA</w:t>
      </w:r>
      <w:r w:rsidRPr="00F87DB8">
        <w:rPr>
          <w:rFonts w:ascii="Times New Roman" w:eastAsia="思源黑体 Medium" w:hAnsi="Times New Roman" w:cs="Times New Roman"/>
          <w:spacing w:val="6"/>
        </w:rPr>
        <w:t>获批，或专业指南推荐；</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级：专家共识推荐；</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级：其他肿瘤的</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级证据，或多个小规模临床试验研究支持；</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级：临床前研究，或病理报道。</w:t>
      </w:r>
    </w:p>
    <w:p w14:paraId="13EF656F" w14:textId="77777777" w:rsidR="00A75A1A" w:rsidRPr="009E6116" w:rsidRDefault="00A75A1A" w:rsidP="00A75A1A">
      <w:pPr>
        <w:pStyle w:val="Default"/>
        <w:numPr>
          <w:ilvl w:val="255"/>
          <w:numId w:val="0"/>
        </w:numPr>
        <w:snapToGrid w:val="0"/>
        <w:spacing w:line="320" w:lineRule="exact"/>
        <w:jc w:val="both"/>
        <w:rPr>
          <w:rFonts w:ascii="Times New Roman" w:eastAsia="思源黑体 Medium" w:cs="Times New Roman"/>
          <w:color w:val="auto"/>
          <w:spacing w:val="6"/>
          <w:sz w:val="18"/>
          <w:szCs w:val="18"/>
        </w:rPr>
      </w:pPr>
    </w:p>
    <w:p w14:paraId="62131602" w14:textId="0EF9B083"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t>4</w:t>
      </w:r>
      <w:r w:rsidR="00A75A1A">
        <w:rPr>
          <w:rFonts w:ascii="思源黑体 Medium" w:eastAsia="思源黑体 Medium" w:hAnsi="思源黑体 Medium" w:cs="思源黑体 Medium"/>
          <w:caps/>
          <w:color w:val="1E7648"/>
          <w:spacing w:val="17"/>
          <w:szCs w:val="28"/>
        </w:rPr>
        <w:t>.</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局限性说明</w:t>
      </w:r>
    </w:p>
    <w:p w14:paraId="11403DE5"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基于产品检测范围得出检测结果，使用的参考基因组版本是</w:t>
      </w:r>
      <w:r>
        <w:rPr>
          <w:rFonts w:ascii="Times New Roman" w:eastAsia="思源黑体 Medium" w:hAnsi="Times New Roman" w:cs="Times New Roman" w:hint="eastAsia"/>
          <w:spacing w:val="6"/>
        </w:rPr>
        <w:t>hg19</w:t>
      </w:r>
      <w:r>
        <w:rPr>
          <w:rFonts w:ascii="Times New Roman" w:eastAsia="思源黑体 Medium" w:hAnsi="Times New Roman" w:cs="Times New Roman" w:hint="eastAsia"/>
          <w:spacing w:val="6"/>
        </w:rPr>
        <w:t>。本报告中的变异遵从人类基因组变异协会（</w:t>
      </w:r>
      <w:r>
        <w:rPr>
          <w:rFonts w:ascii="Times New Roman" w:eastAsia="思源黑体 Medium" w:hAnsi="Times New Roman" w:cs="Times New Roman" w:hint="eastAsia"/>
          <w:spacing w:val="6"/>
        </w:rPr>
        <w:t>Human Genome Variation Society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HGVS</w:t>
      </w:r>
      <w:r>
        <w:rPr>
          <w:rFonts w:ascii="Times New Roman" w:eastAsia="思源黑体 Medium" w:hAnsi="Times New Roman" w:cs="Times New Roman" w:hint="eastAsia"/>
          <w:spacing w:val="6"/>
        </w:rPr>
        <w:t>）的变异命名指南（</w:t>
      </w:r>
      <w:r>
        <w:rPr>
          <w:rFonts w:ascii="Times New Roman" w:eastAsia="思源黑体 Medium" w:hAnsi="Times New Roman" w:cs="Times New Roman" w:hint="eastAsia"/>
          <w:spacing w:val="6"/>
        </w:rPr>
        <w:t>http://varnomen.hgvs.org</w:t>
      </w:r>
      <w:r>
        <w:rPr>
          <w:rFonts w:ascii="Times New Roman" w:eastAsia="思源黑体 Medium" w:hAnsi="Times New Roman" w:cs="Times New Roman" w:hint="eastAsia"/>
          <w:spacing w:val="6"/>
        </w:rPr>
        <w:t>）中的相关规定进行命名；</w:t>
      </w:r>
    </w:p>
    <w:p w14:paraId="689334A2"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本报告</w:t>
      </w:r>
      <w:r>
        <w:rPr>
          <w:rFonts w:ascii="Times New Roman" w:eastAsia="思源黑体 Medium" w:hAnsi="Times New Roman" w:cs="Times New Roman"/>
          <w:spacing w:val="6"/>
        </w:rPr>
        <w:t>仅针对本次送检样本，基于目前研究水平对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检测内容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所列基因及区域的突变信息进行检测，其他基因区域可能存在的突变信息不在本次检测范围之内</w:t>
      </w:r>
      <w:r>
        <w:rPr>
          <w:rFonts w:ascii="Times New Roman" w:eastAsia="思源黑体 Medium" w:hAnsi="Times New Roman" w:cs="Times New Roman" w:hint="eastAsia"/>
          <w:spacing w:val="6"/>
        </w:rPr>
        <w:t>；</w:t>
      </w:r>
    </w:p>
    <w:p w14:paraId="72571EC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本检测只适用于检测</w:t>
      </w:r>
      <w:r>
        <w:rPr>
          <w:rFonts w:ascii="Times New Roman" w:eastAsia="思源黑体 Medium" w:hAnsi="Times New Roman" w:cs="Times New Roman" w:hint="eastAsia"/>
          <w:spacing w:val="6"/>
        </w:rPr>
        <w:t>目标</w:t>
      </w:r>
      <w:r>
        <w:rPr>
          <w:rFonts w:ascii="Times New Roman" w:eastAsia="思源黑体 Medium" w:hAnsi="Times New Roman" w:cs="Times New Roman"/>
          <w:spacing w:val="6"/>
        </w:rPr>
        <w:t>基因的</w:t>
      </w:r>
      <w:r>
        <w:rPr>
          <w:rFonts w:ascii="Times New Roman" w:eastAsia="思源黑体 Medium" w:hAnsi="Times New Roman" w:cs="Times New Roman"/>
          <w:spacing w:val="6"/>
        </w:rPr>
        <w:t>DNA</w:t>
      </w:r>
      <w:r>
        <w:rPr>
          <w:rFonts w:ascii="Times New Roman" w:eastAsia="思源黑体 Medium" w:hAnsi="Times New Roman" w:cs="Times New Roman"/>
          <w:spacing w:val="6"/>
        </w:rPr>
        <w:t>水平变异，不涉及蛋白质水平和</w:t>
      </w:r>
      <w:r>
        <w:rPr>
          <w:rFonts w:ascii="Times New Roman" w:eastAsia="思源黑体 Medium" w:hAnsi="Times New Roman" w:cs="Times New Roman"/>
          <w:spacing w:val="6"/>
        </w:rPr>
        <w:t>RNA</w:t>
      </w:r>
      <w:r>
        <w:rPr>
          <w:rFonts w:ascii="Times New Roman" w:eastAsia="思源黑体 Medium" w:hAnsi="Times New Roman" w:cs="Times New Roman"/>
          <w:spacing w:val="6"/>
        </w:rPr>
        <w:t>水平</w:t>
      </w:r>
      <w:r>
        <w:rPr>
          <w:rFonts w:ascii="Times New Roman" w:eastAsia="思源黑体 Medium" w:hAnsi="Times New Roman" w:cs="Times New Roman" w:hint="eastAsia"/>
          <w:spacing w:val="6"/>
        </w:rPr>
        <w:t>；</w:t>
      </w:r>
    </w:p>
    <w:p w14:paraId="13441EF8"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r>
        <w:rPr>
          <w:rFonts w:ascii="Times New Roman" w:eastAsia="思源黑体 Medium" w:hAnsi="Times New Roman" w:cs="Times New Roman" w:hint="eastAsia"/>
          <w:spacing w:val="6"/>
        </w:rPr>
        <w:t>；</w:t>
      </w:r>
    </w:p>
    <w:p w14:paraId="3764DAF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当肿瘤细胞含量</w:t>
      </w:r>
      <w:r>
        <w:rPr>
          <w:rFonts w:ascii="Times New Roman" w:eastAsia="思源黑体 Medium" w:hAnsi="Times New Roman" w:cs="Times New Roman"/>
          <w:spacing w:val="6"/>
        </w:rPr>
        <w:t>&lt;30%</w:t>
      </w:r>
      <w:r>
        <w:rPr>
          <w:rFonts w:ascii="Times New Roman" w:eastAsia="思源黑体 Medium" w:hAnsi="Times New Roman" w:cs="Times New Roman"/>
          <w:spacing w:val="6"/>
        </w:rPr>
        <w:t>时，可能影响</w:t>
      </w:r>
      <w:r>
        <w:rPr>
          <w:rFonts w:ascii="Times New Roman" w:eastAsia="思源黑体 Medium" w:hAnsi="Times New Roman" w:cs="Times New Roman" w:hint="eastAsia"/>
          <w:spacing w:val="6"/>
        </w:rPr>
        <w:t>基因组变异</w:t>
      </w:r>
      <w:r>
        <w:rPr>
          <w:rFonts w:ascii="Times New Roman" w:eastAsia="思源黑体 Medium" w:hAnsi="Times New Roman" w:cs="Times New Roman"/>
          <w:spacing w:val="6"/>
        </w:rPr>
        <w:t>检测结果的准确性</w:t>
      </w:r>
      <w:r>
        <w:rPr>
          <w:rFonts w:ascii="Times New Roman" w:eastAsia="思源黑体 Medium" w:hAnsi="Times New Roman" w:cs="Times New Roman" w:hint="eastAsia"/>
          <w:spacing w:val="6"/>
        </w:rPr>
        <w:t>；</w:t>
      </w:r>
    </w:p>
    <w:p w14:paraId="3330615D" w14:textId="77777777" w:rsidR="00A75A1A" w:rsidRPr="00961B43"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961B43">
        <w:rPr>
          <w:rFonts w:ascii="Times New Roman" w:eastAsia="思源黑体 Medium" w:hAnsi="Times New Roman" w:cs="Times New Roman"/>
          <w:spacing w:val="6"/>
        </w:rPr>
        <w:t>阴性结果不能完全排除目标基因突变的存在，</w:t>
      </w:r>
      <w:r w:rsidRPr="00961B43">
        <w:rPr>
          <w:rFonts w:ascii="Times New Roman" w:eastAsia="思源黑体 Medium" w:hAnsi="Times New Roman" w:cs="Times New Roman" w:hint="eastAsia"/>
          <w:spacing w:val="6"/>
        </w:rPr>
        <w:t>可能原因包括：（</w:t>
      </w:r>
      <w:r w:rsidRPr="00961B43">
        <w:rPr>
          <w:rFonts w:ascii="Times New Roman" w:eastAsia="思源黑体 Medium" w:hAnsi="Times New Roman" w:cs="Times New Roman" w:hint="eastAsia"/>
          <w:spacing w:val="6"/>
        </w:rPr>
        <w:t>1</w:t>
      </w:r>
      <w:r w:rsidRPr="00961B43">
        <w:rPr>
          <w:rFonts w:ascii="Times New Roman" w:eastAsia="思源黑体 Medium" w:hAnsi="Times New Roman" w:cs="Times New Roman" w:hint="eastAsia"/>
          <w:spacing w:val="6"/>
        </w:rPr>
        <w:t>）样本相关因素：</w:t>
      </w:r>
      <w:r w:rsidRPr="00961B43">
        <w:rPr>
          <w:rFonts w:ascii="Times New Roman" w:eastAsia="思源黑体 Medium" w:hAnsi="Times New Roman" w:cs="Times New Roman"/>
          <w:spacing w:val="6"/>
        </w:rPr>
        <w:t>样本中肿瘤细胞过少、样本过度降解或者突变含量低于检测限</w:t>
      </w:r>
      <w:r w:rsidRPr="00961B43">
        <w:rPr>
          <w:rFonts w:ascii="Times New Roman" w:eastAsia="思源黑体 Medium" w:hAnsi="Times New Roman" w:cs="Times New Roman" w:hint="eastAsia"/>
          <w:spacing w:val="6"/>
        </w:rPr>
        <w:t>，均可能导致阴性结果；（</w:t>
      </w:r>
      <w:r w:rsidRPr="00961B43">
        <w:rPr>
          <w:rFonts w:ascii="Times New Roman" w:eastAsia="思源黑体 Medium" w:hAnsi="Times New Roman" w:cs="Times New Roman" w:hint="eastAsia"/>
          <w:spacing w:val="6"/>
        </w:rPr>
        <w:t>2</w:t>
      </w:r>
      <w:r w:rsidRPr="00961B43">
        <w:rPr>
          <w:rFonts w:ascii="Times New Roman" w:eastAsia="思源黑体 Medium" w:hAnsi="Times New Roman" w:cs="Times New Roman" w:hint="eastAsia"/>
          <w:spacing w:val="6"/>
        </w:rPr>
        <w:t>）技术局限性：①当</w:t>
      </w:r>
      <w:r w:rsidRPr="00961B43">
        <w:rPr>
          <w:rFonts w:ascii="Times New Roman" w:eastAsia="思源黑体 Medium" w:hAnsi="Times New Roman" w:cs="Times New Roman"/>
          <w:spacing w:val="6"/>
        </w:rPr>
        <w:t>插入</w:t>
      </w:r>
      <w:r w:rsidRPr="00961B43">
        <w:rPr>
          <w:rFonts w:ascii="Times New Roman" w:eastAsia="思源黑体 Medium" w:hAnsi="Times New Roman" w:cs="Times New Roman"/>
          <w:spacing w:val="6"/>
        </w:rPr>
        <w:t>/</w:t>
      </w:r>
      <w:r w:rsidRPr="00961B43">
        <w:rPr>
          <w:rFonts w:ascii="Times New Roman" w:eastAsia="思源黑体 Medium" w:hAnsi="Times New Roman" w:cs="Times New Roman"/>
          <w:spacing w:val="6"/>
        </w:rPr>
        <w:t>缺失区域发生在产品连续的两条探针的引物上时，可能导致假阴性结果</w:t>
      </w:r>
      <w:r w:rsidRPr="00961B43">
        <w:rPr>
          <w:rFonts w:ascii="Times New Roman" w:eastAsia="思源黑体 Medium" w:hAnsi="Times New Roman" w:cs="Times New Roman" w:hint="eastAsia"/>
          <w:spacing w:val="6"/>
        </w:rPr>
        <w:t>；②</w:t>
      </w:r>
      <w:r w:rsidRPr="00961B43">
        <w:rPr>
          <w:rFonts w:ascii="Times New Roman" w:eastAsia="思源黑体 Medium" w:hAnsi="Times New Roman" w:cs="Times New Roman" w:hint="eastAsia"/>
          <w:spacing w:val="6"/>
        </w:rPr>
        <w:t xml:space="preserve"> </w:t>
      </w:r>
      <w:r w:rsidRPr="00961B43">
        <w:rPr>
          <w:rFonts w:ascii="Times New Roman" w:eastAsia="思源黑体 Medium" w:hAnsi="Times New Roman" w:cs="Times New Roman"/>
          <w:spacing w:val="6"/>
        </w:rPr>
        <w:t>少数区域（对应的扩增子）难扩增区域因扩增深度低，无法达到检测需求，可能导致假阴性结果</w:t>
      </w:r>
      <w:r w:rsidRPr="00961B43">
        <w:rPr>
          <w:rFonts w:ascii="Times New Roman" w:eastAsia="思源黑体 Medium" w:hAnsi="Times New Roman" w:cs="Times New Roman" w:hint="eastAsia"/>
          <w:spacing w:val="6"/>
        </w:rPr>
        <w:t>；（</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hint="eastAsia"/>
          <w:spacing w:val="6"/>
        </w:rPr>
        <w:t>）检测范围限制：部分基因外显子的部分区段由于覆盖度原因不包含在检测范围中（详见“</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spacing w:val="6"/>
        </w:rPr>
        <w:t xml:space="preserve"> </w:t>
      </w:r>
      <w:r w:rsidRPr="00961B43">
        <w:rPr>
          <w:rFonts w:ascii="Times New Roman" w:eastAsia="思源黑体 Medium" w:hAnsi="Times New Roman" w:cs="Times New Roman" w:hint="eastAsia"/>
          <w:spacing w:val="6"/>
        </w:rPr>
        <w:t>检测范围”）；</w:t>
      </w:r>
    </w:p>
    <w:p w14:paraId="6213F264"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本方法中</w:t>
      </w:r>
      <w:r>
        <w:rPr>
          <w:rFonts w:ascii="Times New Roman" w:eastAsia="思源黑体 Medium" w:hAnsi="Times New Roman" w:cs="Times New Roman"/>
          <w:spacing w:val="6"/>
        </w:rPr>
        <w:t>HRD score</w:t>
      </w:r>
      <w:r>
        <w:rPr>
          <w:rFonts w:ascii="Times New Roman" w:eastAsia="思源黑体 Medium" w:hAnsi="Times New Roman" w:cs="Times New Roman"/>
          <w:spacing w:val="6"/>
        </w:rPr>
        <w:t>判定标准仅适用于卵巢癌患者，其他肿瘤患者基于本评分标准得出的判定结果仅供参考</w:t>
      </w:r>
      <w:r>
        <w:rPr>
          <w:rFonts w:ascii="Times New Roman" w:eastAsia="思源黑体 Medium" w:hAnsi="Times New Roman" w:cs="Times New Roman" w:hint="eastAsia"/>
          <w:spacing w:val="6"/>
        </w:rPr>
        <w:t>；</w:t>
      </w:r>
    </w:p>
    <w:p w14:paraId="3246DCB7" w14:textId="77777777" w:rsidR="00A75A1A" w:rsidRPr="00154178"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154178">
        <w:rPr>
          <w:rFonts w:ascii="Times New Roman" w:eastAsia="思源黑体 Medium" w:hAnsi="Times New Roman" w:cs="Times New Roman" w:hint="eastAsia"/>
          <w:spacing w:val="6"/>
        </w:rPr>
        <w:t>本检测使用的送检标本为肿瘤组织，无法确定检出变异是否为胚系变异。由于部分基因的胚系致病性或疑似致病性突变与乳腺癌、卵巢癌、胰腺癌、前列腺癌等患病风险高度相关，如检出相关变异，建议送检其他遗传风险检测项目确认该突变位点是否为胚系突变，以利于个人</w:t>
      </w:r>
      <w:r w:rsidRPr="00154178">
        <w:rPr>
          <w:rFonts w:ascii="Times New Roman" w:eastAsia="思源黑体 Medium" w:hAnsi="Times New Roman" w:cs="Times New Roman" w:hint="eastAsia"/>
          <w:spacing w:val="6"/>
        </w:rPr>
        <w:t>/</w:t>
      </w:r>
      <w:r w:rsidRPr="00154178">
        <w:rPr>
          <w:rFonts w:ascii="Times New Roman" w:eastAsia="思源黑体 Medium" w:hAnsi="Times New Roman" w:cs="Times New Roman" w:hint="eastAsia"/>
          <w:spacing w:val="6"/>
        </w:rPr>
        <w:t>家庭遗传风险管理</w:t>
      </w:r>
      <w:r>
        <w:rPr>
          <w:rFonts w:ascii="Times New Roman" w:eastAsia="思源黑体 Medium" w:hAnsi="Times New Roman" w:cs="Times New Roman" w:hint="eastAsia"/>
          <w:spacing w:val="6"/>
        </w:rPr>
        <w:t>；</w:t>
      </w:r>
    </w:p>
    <w:p w14:paraId="67B4F1B1" w14:textId="68FF96D1" w:rsidR="00A75A1A" w:rsidRPr="00C80F3A" w:rsidRDefault="00A75A1A" w:rsidP="005919F5">
      <w:pPr>
        <w:numPr>
          <w:ilvl w:val="0"/>
          <w:numId w:val="10"/>
        </w:numPr>
        <w:overflowPunct w:val="0"/>
        <w:autoSpaceDE w:val="0"/>
        <w:autoSpaceDN w:val="0"/>
        <w:adjustRightInd w:val="0"/>
        <w:spacing w:after="0"/>
        <w:textAlignment w:val="baseline"/>
      </w:pPr>
      <w:r>
        <w:rPr>
          <w:rFonts w:ascii="Times New Roman" w:eastAsia="思源黑体 Medium" w:hAnsi="Times New Roman" w:cs="Times New Roman" w:hint="eastAsia"/>
          <w:spacing w:val="6"/>
        </w:rPr>
        <w:t>建议临床医生或相关医疗专业人员根据检测结果对受检者进行临床表型关联。位点基于报告出具时已发表的文献、指南、公共数据库及临床研究结果进行解读，随着科学研究的进展，对部分变异的归类和解释可能发生变化。</w:t>
      </w:r>
      <w:r>
        <w:rPr>
          <w:rFonts w:ascii="Times New Roman" w:eastAsia="思源黑体 Medium" w:hAnsi="Times New Roman" w:cs="Times New Roman"/>
          <w:spacing w:val="6"/>
        </w:rPr>
        <w:t>本报告仅对送检样本负责，报告结果</w:t>
      </w:r>
      <w:r>
        <w:rPr>
          <w:rFonts w:ascii="Times New Roman" w:eastAsia="思源黑体 Medium" w:hAnsi="Times New Roman" w:cs="Times New Roman" w:hint="eastAsia"/>
          <w:spacing w:val="6"/>
        </w:rPr>
        <w:t>为实验室检测数据</w:t>
      </w:r>
      <w:r>
        <w:rPr>
          <w:rFonts w:ascii="Times New Roman" w:eastAsia="思源黑体 Medium" w:hAnsi="Times New Roman" w:cs="Times New Roman"/>
          <w:spacing w:val="6"/>
        </w:rPr>
        <w:t>。</w:t>
      </w:r>
      <w:r w:rsidR="00C80F3A" w:rsidRPr="00C80F3A">
        <w:rPr>
          <w:rFonts w:ascii="Times New Roman" w:eastAsia="思源黑体 Medium" w:hAnsi="Times New Roman" w:cs="Times New Roman" w:hint="eastAsia"/>
          <w:spacing w:val="6"/>
        </w:rPr>
        <w:t>具体治疗方案请咨询临床医生。</w:t>
      </w:r>
    </w:p>
    <w:p w14:paraId="3049CCAF" w14:textId="77777777" w:rsidR="00C80F3A" w:rsidRPr="005919F5" w:rsidRDefault="00C80F3A" w:rsidP="00C80F3A">
      <w:pPr>
        <w:overflowPunct w:val="0"/>
        <w:autoSpaceDE w:val="0"/>
        <w:autoSpaceDN w:val="0"/>
        <w:adjustRightInd w:val="0"/>
        <w:spacing w:after="0"/>
        <w:ind w:left="425"/>
        <w:textAlignment w:val="baseline"/>
      </w:pPr>
    </w:p>
    <w:p w14:paraId="23A90665" w14:textId="3672DA16"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lastRenderedPageBreak/>
        <w:t>5.</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检测范围</w:t>
      </w:r>
    </w:p>
    <w:tbl>
      <w:tblPr>
        <w:tblW w:w="5000" w:type="pct"/>
        <w:jc w:val="center"/>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813"/>
        <w:gridCol w:w="3379"/>
        <w:gridCol w:w="3447"/>
      </w:tblGrid>
      <w:tr w:rsidR="00A75A1A" w14:paraId="5917B74B" w14:textId="77777777" w:rsidTr="00B20769">
        <w:trPr>
          <w:trHeight w:val="420"/>
          <w:jc w:val="center"/>
        </w:trPr>
        <w:tc>
          <w:tcPr>
            <w:tcW w:w="5000" w:type="pct"/>
            <w:gridSpan w:val="3"/>
            <w:tcBorders>
              <w:tl2br w:val="nil"/>
              <w:tr2bl w:val="nil"/>
            </w:tcBorders>
            <w:shd w:val="clear" w:color="auto" w:fill="1E7648"/>
            <w:vAlign w:val="center"/>
          </w:tcPr>
          <w:p w14:paraId="2667042B"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sidRPr="00F4384E">
              <w:rPr>
                <w:rFonts w:eastAsia="思源黑体 Medium" w:hint="eastAsia"/>
                <w:color w:val="FFFFFF"/>
                <w:spacing w:val="6"/>
              </w:rPr>
              <w:t>全基因组的</w:t>
            </w:r>
            <w:r w:rsidRPr="00977DD5">
              <w:rPr>
                <w:rFonts w:eastAsia="思源黑体 Medium"/>
                <w:color w:val="FFFFFF" w:themeColor="background1"/>
                <w:spacing w:val="6"/>
              </w:rPr>
              <w:t>24178</w:t>
            </w:r>
            <w:r w:rsidRPr="00977DD5">
              <w:rPr>
                <w:rFonts w:eastAsia="思源黑体 Medium" w:hint="eastAsia"/>
                <w:color w:val="FFFFFF" w:themeColor="background1"/>
                <w:spacing w:val="6"/>
              </w:rPr>
              <w:t>个</w:t>
            </w:r>
            <w:r w:rsidRPr="00F4384E">
              <w:rPr>
                <w:rFonts w:eastAsia="思源黑体 Medium"/>
                <w:color w:val="FFFFFF"/>
                <w:spacing w:val="6"/>
              </w:rPr>
              <w:t>SNPs</w:t>
            </w:r>
            <w:r w:rsidRPr="00F4384E">
              <w:rPr>
                <w:rFonts w:eastAsia="思源黑体 Medium"/>
                <w:color w:val="FFFFFF"/>
                <w:spacing w:val="6"/>
              </w:rPr>
              <w:t>位点</w:t>
            </w:r>
            <w:r>
              <w:rPr>
                <w:rFonts w:eastAsia="思源黑体 Medium" w:hint="eastAsia"/>
                <w:color w:val="FFFFFF"/>
                <w:spacing w:val="6"/>
              </w:rPr>
              <w:t>，用于评估基因组瘢痕评分</w:t>
            </w:r>
          </w:p>
        </w:tc>
      </w:tr>
      <w:tr w:rsidR="00A75A1A" w14:paraId="04E2E872" w14:textId="77777777" w:rsidTr="00B20769">
        <w:trPr>
          <w:trHeight w:val="420"/>
          <w:jc w:val="center"/>
        </w:trPr>
        <w:tc>
          <w:tcPr>
            <w:tcW w:w="5000" w:type="pct"/>
            <w:gridSpan w:val="3"/>
            <w:tcBorders>
              <w:tl2br w:val="nil"/>
              <w:tr2bl w:val="nil"/>
            </w:tcBorders>
            <w:shd w:val="clear" w:color="auto" w:fill="FFFFFF"/>
            <w:vAlign w:val="center"/>
          </w:tcPr>
          <w:p w14:paraId="7DDF91A2"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520464D0" w14:textId="77777777" w:rsidTr="00B20769">
        <w:trPr>
          <w:trHeight w:val="420"/>
          <w:jc w:val="center"/>
        </w:trPr>
        <w:tc>
          <w:tcPr>
            <w:tcW w:w="5000" w:type="pct"/>
            <w:gridSpan w:val="3"/>
            <w:tcBorders>
              <w:tl2br w:val="nil"/>
              <w:tr2bl w:val="nil"/>
            </w:tcBorders>
            <w:shd w:val="clear" w:color="auto" w:fill="1E7648"/>
            <w:vAlign w:val="center"/>
          </w:tcPr>
          <w:p w14:paraId="0FFC02CE"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2</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），用于分析点突变、插入缺失、</w:t>
            </w:r>
            <w:r>
              <w:rPr>
                <w:rFonts w:eastAsia="思源黑体 Medium" w:hint="eastAsia"/>
                <w:color w:val="FFFFFF"/>
                <w:spacing w:val="6"/>
              </w:rPr>
              <w:t>HRD</w:t>
            </w:r>
            <w:r>
              <w:rPr>
                <w:rFonts w:eastAsia="思源黑体 Medium" w:hint="eastAsia"/>
                <w:color w:val="FFFFFF"/>
                <w:spacing w:val="6"/>
              </w:rPr>
              <w:t>状态评估</w:t>
            </w:r>
          </w:p>
        </w:tc>
      </w:tr>
      <w:tr w:rsidR="00A75A1A" w14:paraId="79FDE5AB" w14:textId="77777777" w:rsidTr="00B20769">
        <w:trPr>
          <w:trHeight w:val="420"/>
          <w:jc w:val="center"/>
        </w:trPr>
        <w:tc>
          <w:tcPr>
            <w:tcW w:w="1459" w:type="pct"/>
            <w:tcBorders>
              <w:tl2br w:val="nil"/>
              <w:tr2bl w:val="nil"/>
            </w:tcBorders>
            <w:shd w:val="clear" w:color="auto" w:fill="FFFFFF"/>
            <w:vAlign w:val="center"/>
          </w:tcPr>
          <w:p w14:paraId="0D9C607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BRCA1</w:t>
            </w:r>
          </w:p>
        </w:tc>
        <w:tc>
          <w:tcPr>
            <w:tcW w:w="1753" w:type="pct"/>
            <w:tcBorders>
              <w:tl2br w:val="nil"/>
              <w:tr2bl w:val="nil"/>
            </w:tcBorders>
            <w:shd w:val="clear" w:color="auto" w:fill="FFFFFF"/>
            <w:vAlign w:val="center"/>
          </w:tcPr>
          <w:p w14:paraId="432CC9E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NM_007294</w:t>
            </w:r>
          </w:p>
        </w:tc>
        <w:tc>
          <w:tcPr>
            <w:tcW w:w="1788" w:type="pct"/>
            <w:tcBorders>
              <w:tl2br w:val="nil"/>
              <w:tr2bl w:val="nil"/>
            </w:tcBorders>
            <w:shd w:val="clear" w:color="auto" w:fill="FFFFFF"/>
            <w:noWrap/>
            <w:vAlign w:val="center"/>
          </w:tcPr>
          <w:p w14:paraId="284BAB7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5~24</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67E23484" w14:textId="77777777" w:rsidTr="00B20769">
        <w:trPr>
          <w:trHeight w:val="420"/>
          <w:jc w:val="center"/>
        </w:trPr>
        <w:tc>
          <w:tcPr>
            <w:tcW w:w="1459" w:type="pct"/>
            <w:tcBorders>
              <w:tl2br w:val="nil"/>
              <w:tr2bl w:val="nil"/>
            </w:tcBorders>
            <w:shd w:val="clear" w:color="auto" w:fill="FFFFFF"/>
            <w:vAlign w:val="center"/>
          </w:tcPr>
          <w:p w14:paraId="1C60D17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BRCA2</w:t>
            </w:r>
          </w:p>
        </w:tc>
        <w:tc>
          <w:tcPr>
            <w:tcW w:w="1753" w:type="pct"/>
            <w:tcBorders>
              <w:tl2br w:val="nil"/>
              <w:tr2bl w:val="nil"/>
            </w:tcBorders>
            <w:shd w:val="clear" w:color="auto" w:fill="FFFFFF"/>
            <w:vAlign w:val="center"/>
          </w:tcPr>
          <w:p w14:paraId="4950EE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NM_000059</w:t>
            </w:r>
          </w:p>
        </w:tc>
        <w:tc>
          <w:tcPr>
            <w:tcW w:w="1788" w:type="pct"/>
            <w:tcBorders>
              <w:tl2br w:val="nil"/>
              <w:tr2bl w:val="nil"/>
            </w:tcBorders>
            <w:shd w:val="clear" w:color="auto" w:fill="FFFFFF"/>
            <w:noWrap/>
            <w:vAlign w:val="center"/>
          </w:tcPr>
          <w:p w14:paraId="40DFE1B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2~27</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2D8E1007" w14:textId="77777777" w:rsidTr="00B20769">
        <w:trPr>
          <w:trHeight w:val="420"/>
          <w:jc w:val="center"/>
        </w:trPr>
        <w:tc>
          <w:tcPr>
            <w:tcW w:w="5000" w:type="pct"/>
            <w:gridSpan w:val="3"/>
            <w:tcBorders>
              <w:tl2br w:val="nil"/>
              <w:tr2bl w:val="nil"/>
            </w:tcBorders>
            <w:shd w:val="clear" w:color="auto" w:fill="FFFFFF"/>
            <w:vAlign w:val="center"/>
          </w:tcPr>
          <w:p w14:paraId="6C059766"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1430F017" w14:textId="77777777" w:rsidTr="00B20769">
        <w:trPr>
          <w:trHeight w:val="420"/>
          <w:jc w:val="center"/>
        </w:trPr>
        <w:tc>
          <w:tcPr>
            <w:tcW w:w="5000" w:type="pct"/>
            <w:gridSpan w:val="3"/>
            <w:tcBorders>
              <w:tl2br w:val="nil"/>
              <w:tr2bl w:val="nil"/>
            </w:tcBorders>
            <w:shd w:val="clear" w:color="auto" w:fill="1E7648"/>
            <w:vAlign w:val="center"/>
          </w:tcPr>
          <w:p w14:paraId="3E09ACA4"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18</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w:t>
            </w:r>
            <w:r w:rsidRPr="00B7109D">
              <w:rPr>
                <w:rFonts w:eastAsia="思源黑体 Medium"/>
                <w:color w:val="FFFFFF"/>
                <w:spacing w:val="6"/>
                <w:vertAlign w:val="superscript"/>
              </w:rPr>
              <w:t>*</w:t>
            </w:r>
            <w:r>
              <w:rPr>
                <w:rFonts w:eastAsia="思源黑体 Medium" w:hint="eastAsia"/>
                <w:color w:val="FFFFFF"/>
                <w:spacing w:val="6"/>
              </w:rPr>
              <w:t>，用于分析点突变、插入缺失</w:t>
            </w:r>
          </w:p>
        </w:tc>
      </w:tr>
      <w:tr w:rsidR="00A75A1A" w14:paraId="02F7CBE6" w14:textId="77777777" w:rsidTr="00B20769">
        <w:trPr>
          <w:trHeight w:val="420"/>
          <w:jc w:val="center"/>
        </w:trPr>
        <w:tc>
          <w:tcPr>
            <w:tcW w:w="1459" w:type="pct"/>
            <w:tcBorders>
              <w:tl2br w:val="nil"/>
              <w:tr2bl w:val="nil"/>
            </w:tcBorders>
            <w:shd w:val="clear" w:color="auto" w:fill="FFFFFF"/>
            <w:vAlign w:val="center"/>
          </w:tcPr>
          <w:p w14:paraId="3477540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ATM</w:t>
            </w:r>
          </w:p>
        </w:tc>
        <w:tc>
          <w:tcPr>
            <w:tcW w:w="1753" w:type="pct"/>
            <w:tcBorders>
              <w:tl2br w:val="nil"/>
              <w:tr2bl w:val="nil"/>
            </w:tcBorders>
            <w:shd w:val="clear" w:color="auto" w:fill="FFFFFF"/>
            <w:vAlign w:val="center"/>
          </w:tcPr>
          <w:p w14:paraId="60DFA1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NM_000051</w:t>
            </w:r>
          </w:p>
        </w:tc>
        <w:tc>
          <w:tcPr>
            <w:tcW w:w="1788" w:type="pct"/>
            <w:tcBorders>
              <w:tl2br w:val="nil"/>
              <w:tr2bl w:val="nil"/>
            </w:tcBorders>
            <w:shd w:val="clear" w:color="auto" w:fill="FFFFFF"/>
            <w:noWrap/>
            <w:vAlign w:val="center"/>
          </w:tcPr>
          <w:p w14:paraId="7E3644B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2~63</w:t>
            </w:r>
          </w:p>
        </w:tc>
      </w:tr>
      <w:tr w:rsidR="00A75A1A" w14:paraId="7CB414E3" w14:textId="77777777" w:rsidTr="00B20769">
        <w:trPr>
          <w:trHeight w:val="420"/>
          <w:jc w:val="center"/>
        </w:trPr>
        <w:tc>
          <w:tcPr>
            <w:tcW w:w="1459" w:type="pct"/>
            <w:tcBorders>
              <w:tl2br w:val="nil"/>
              <w:tr2bl w:val="nil"/>
            </w:tcBorders>
            <w:shd w:val="clear" w:color="auto" w:fill="FFFFFF"/>
            <w:vAlign w:val="center"/>
          </w:tcPr>
          <w:p w14:paraId="7755E3B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BARD1</w:t>
            </w:r>
          </w:p>
        </w:tc>
        <w:tc>
          <w:tcPr>
            <w:tcW w:w="1753" w:type="pct"/>
            <w:tcBorders>
              <w:tl2br w:val="nil"/>
              <w:tr2bl w:val="nil"/>
            </w:tcBorders>
            <w:shd w:val="clear" w:color="auto" w:fill="FFFFFF"/>
            <w:vAlign w:val="center"/>
          </w:tcPr>
          <w:p w14:paraId="350E917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NM_000465</w:t>
            </w:r>
          </w:p>
        </w:tc>
        <w:tc>
          <w:tcPr>
            <w:tcW w:w="1788" w:type="pct"/>
            <w:tcBorders>
              <w:tl2br w:val="nil"/>
              <w:tr2bl w:val="nil"/>
            </w:tcBorders>
            <w:shd w:val="clear" w:color="auto" w:fill="FFFFFF"/>
            <w:noWrap/>
            <w:vAlign w:val="center"/>
          </w:tcPr>
          <w:p w14:paraId="0AEE8D6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1~11</w:t>
            </w:r>
          </w:p>
        </w:tc>
      </w:tr>
      <w:tr w:rsidR="00A75A1A" w14:paraId="5B5F0398" w14:textId="77777777" w:rsidTr="00B20769">
        <w:trPr>
          <w:trHeight w:val="420"/>
          <w:jc w:val="center"/>
        </w:trPr>
        <w:tc>
          <w:tcPr>
            <w:tcW w:w="1459" w:type="pct"/>
            <w:tcBorders>
              <w:tl2br w:val="nil"/>
              <w:tr2bl w:val="nil"/>
            </w:tcBorders>
            <w:shd w:val="clear" w:color="auto" w:fill="FFFFFF"/>
            <w:vAlign w:val="center"/>
          </w:tcPr>
          <w:p w14:paraId="2392528F"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BRIP1</w:t>
            </w:r>
          </w:p>
        </w:tc>
        <w:tc>
          <w:tcPr>
            <w:tcW w:w="1753" w:type="pct"/>
            <w:tcBorders>
              <w:tl2br w:val="nil"/>
              <w:tr2bl w:val="nil"/>
            </w:tcBorders>
            <w:shd w:val="clear" w:color="auto" w:fill="FFFFFF"/>
            <w:vAlign w:val="center"/>
          </w:tcPr>
          <w:p w14:paraId="3F7608C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NM_032043</w:t>
            </w:r>
          </w:p>
        </w:tc>
        <w:tc>
          <w:tcPr>
            <w:tcW w:w="1788" w:type="pct"/>
            <w:tcBorders>
              <w:tl2br w:val="nil"/>
              <w:tr2bl w:val="nil"/>
            </w:tcBorders>
            <w:shd w:val="clear" w:color="auto" w:fill="FFFFFF"/>
            <w:noWrap/>
            <w:vAlign w:val="center"/>
          </w:tcPr>
          <w:p w14:paraId="2E3C539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2~20</w:t>
            </w:r>
          </w:p>
        </w:tc>
      </w:tr>
      <w:tr w:rsidR="00A75A1A" w14:paraId="5106D270" w14:textId="77777777" w:rsidTr="00B20769">
        <w:trPr>
          <w:trHeight w:val="420"/>
          <w:jc w:val="center"/>
        </w:trPr>
        <w:tc>
          <w:tcPr>
            <w:tcW w:w="1459" w:type="pct"/>
            <w:tcBorders>
              <w:tl2br w:val="nil"/>
              <w:tr2bl w:val="nil"/>
            </w:tcBorders>
            <w:shd w:val="clear" w:color="auto" w:fill="FFFFFF"/>
            <w:vAlign w:val="center"/>
          </w:tcPr>
          <w:p w14:paraId="6719CC3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CDH1</w:t>
            </w:r>
          </w:p>
        </w:tc>
        <w:tc>
          <w:tcPr>
            <w:tcW w:w="1753" w:type="pct"/>
            <w:tcBorders>
              <w:tl2br w:val="nil"/>
              <w:tr2bl w:val="nil"/>
            </w:tcBorders>
            <w:shd w:val="clear" w:color="auto" w:fill="FFFFFF"/>
            <w:vAlign w:val="center"/>
          </w:tcPr>
          <w:p w14:paraId="63BC265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NM_004360</w:t>
            </w:r>
          </w:p>
        </w:tc>
        <w:tc>
          <w:tcPr>
            <w:tcW w:w="1788" w:type="pct"/>
            <w:tcBorders>
              <w:tl2br w:val="nil"/>
              <w:tr2bl w:val="nil"/>
            </w:tcBorders>
            <w:shd w:val="clear" w:color="auto" w:fill="FFFFFF"/>
            <w:noWrap/>
            <w:vAlign w:val="center"/>
          </w:tcPr>
          <w:p w14:paraId="4417683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1~16</w:t>
            </w:r>
          </w:p>
        </w:tc>
      </w:tr>
      <w:tr w:rsidR="00A75A1A" w14:paraId="0CD19BF4" w14:textId="77777777" w:rsidTr="00B20769">
        <w:trPr>
          <w:trHeight w:val="420"/>
          <w:jc w:val="center"/>
        </w:trPr>
        <w:tc>
          <w:tcPr>
            <w:tcW w:w="1459" w:type="pct"/>
            <w:tcBorders>
              <w:tl2br w:val="nil"/>
              <w:tr2bl w:val="nil"/>
            </w:tcBorders>
            <w:shd w:val="clear" w:color="auto" w:fill="FFFFFF"/>
            <w:vAlign w:val="center"/>
          </w:tcPr>
          <w:p w14:paraId="0DC3EA3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CDK12</w:t>
            </w:r>
          </w:p>
        </w:tc>
        <w:tc>
          <w:tcPr>
            <w:tcW w:w="1753" w:type="pct"/>
            <w:tcBorders>
              <w:tl2br w:val="nil"/>
              <w:tr2bl w:val="nil"/>
            </w:tcBorders>
            <w:shd w:val="clear" w:color="auto" w:fill="FFFFFF"/>
            <w:vAlign w:val="center"/>
          </w:tcPr>
          <w:p w14:paraId="2FFCACB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NM_016507</w:t>
            </w:r>
          </w:p>
        </w:tc>
        <w:tc>
          <w:tcPr>
            <w:tcW w:w="1788" w:type="pct"/>
            <w:tcBorders>
              <w:tl2br w:val="nil"/>
              <w:tr2bl w:val="nil"/>
            </w:tcBorders>
            <w:shd w:val="clear" w:color="auto" w:fill="FFFFFF"/>
            <w:noWrap/>
            <w:vAlign w:val="center"/>
          </w:tcPr>
          <w:p w14:paraId="0B7B1B4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3C9A4CDD" w14:textId="77777777" w:rsidTr="00B20769">
        <w:trPr>
          <w:trHeight w:val="420"/>
          <w:jc w:val="center"/>
        </w:trPr>
        <w:tc>
          <w:tcPr>
            <w:tcW w:w="1459" w:type="pct"/>
            <w:tcBorders>
              <w:tl2br w:val="nil"/>
              <w:tr2bl w:val="nil"/>
            </w:tcBorders>
            <w:shd w:val="clear" w:color="auto" w:fill="FFFFFF"/>
            <w:vAlign w:val="center"/>
          </w:tcPr>
          <w:p w14:paraId="6058A57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CHEK1</w:t>
            </w:r>
          </w:p>
        </w:tc>
        <w:tc>
          <w:tcPr>
            <w:tcW w:w="1753" w:type="pct"/>
            <w:tcBorders>
              <w:tl2br w:val="nil"/>
              <w:tr2bl w:val="nil"/>
            </w:tcBorders>
            <w:shd w:val="clear" w:color="auto" w:fill="FFFFFF"/>
            <w:vAlign w:val="center"/>
          </w:tcPr>
          <w:p w14:paraId="43D0F7E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NM_001114122</w:t>
            </w:r>
          </w:p>
        </w:tc>
        <w:tc>
          <w:tcPr>
            <w:tcW w:w="1788" w:type="pct"/>
            <w:tcBorders>
              <w:tl2br w:val="nil"/>
              <w:tr2bl w:val="nil"/>
            </w:tcBorders>
            <w:shd w:val="clear" w:color="auto" w:fill="FFFFFF"/>
            <w:noWrap/>
            <w:vAlign w:val="center"/>
          </w:tcPr>
          <w:p w14:paraId="42C28C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2~13</w:t>
            </w:r>
          </w:p>
        </w:tc>
      </w:tr>
      <w:tr w:rsidR="00A75A1A" w14:paraId="499AFF07" w14:textId="77777777" w:rsidTr="00B20769">
        <w:trPr>
          <w:trHeight w:val="420"/>
          <w:jc w:val="center"/>
        </w:trPr>
        <w:tc>
          <w:tcPr>
            <w:tcW w:w="1459" w:type="pct"/>
            <w:tcBorders>
              <w:tl2br w:val="nil"/>
              <w:tr2bl w:val="nil"/>
            </w:tcBorders>
            <w:shd w:val="clear" w:color="auto" w:fill="FFFFFF"/>
            <w:vAlign w:val="center"/>
          </w:tcPr>
          <w:p w14:paraId="0683999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CHEK2</w:t>
            </w:r>
          </w:p>
        </w:tc>
        <w:tc>
          <w:tcPr>
            <w:tcW w:w="1753" w:type="pct"/>
            <w:tcBorders>
              <w:tl2br w:val="nil"/>
              <w:tr2bl w:val="nil"/>
            </w:tcBorders>
            <w:shd w:val="clear" w:color="auto" w:fill="FFFFFF"/>
            <w:vAlign w:val="center"/>
          </w:tcPr>
          <w:p w14:paraId="01A837D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NM_007194</w:t>
            </w:r>
          </w:p>
        </w:tc>
        <w:tc>
          <w:tcPr>
            <w:tcW w:w="1788" w:type="pct"/>
            <w:tcBorders>
              <w:tl2br w:val="nil"/>
              <w:tr2bl w:val="nil"/>
            </w:tcBorders>
            <w:shd w:val="clear" w:color="auto" w:fill="FFFFFF"/>
            <w:noWrap/>
            <w:vAlign w:val="center"/>
          </w:tcPr>
          <w:p w14:paraId="2D73AC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2~15</w:t>
            </w:r>
          </w:p>
        </w:tc>
      </w:tr>
      <w:tr w:rsidR="00A75A1A" w14:paraId="180865AD" w14:textId="77777777" w:rsidTr="00B20769">
        <w:trPr>
          <w:trHeight w:val="420"/>
          <w:jc w:val="center"/>
        </w:trPr>
        <w:tc>
          <w:tcPr>
            <w:tcW w:w="1459" w:type="pct"/>
            <w:tcBorders>
              <w:tl2br w:val="nil"/>
              <w:tr2bl w:val="nil"/>
            </w:tcBorders>
            <w:shd w:val="clear" w:color="auto" w:fill="FFFFFF"/>
            <w:vAlign w:val="center"/>
          </w:tcPr>
          <w:p w14:paraId="5A36924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FANCA</w:t>
            </w:r>
          </w:p>
        </w:tc>
        <w:tc>
          <w:tcPr>
            <w:tcW w:w="1753" w:type="pct"/>
            <w:tcBorders>
              <w:tl2br w:val="nil"/>
              <w:tr2bl w:val="nil"/>
            </w:tcBorders>
            <w:shd w:val="clear" w:color="auto" w:fill="FFFFFF"/>
            <w:vAlign w:val="center"/>
          </w:tcPr>
          <w:p w14:paraId="7A95E6E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NM_000135</w:t>
            </w:r>
          </w:p>
        </w:tc>
        <w:tc>
          <w:tcPr>
            <w:tcW w:w="1788" w:type="pct"/>
            <w:tcBorders>
              <w:tl2br w:val="nil"/>
              <w:tr2bl w:val="nil"/>
            </w:tcBorders>
            <w:shd w:val="clear" w:color="auto" w:fill="FFFFFF"/>
            <w:noWrap/>
            <w:vAlign w:val="center"/>
          </w:tcPr>
          <w:p w14:paraId="63C858E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1~43</w:t>
            </w:r>
          </w:p>
        </w:tc>
      </w:tr>
      <w:tr w:rsidR="00A75A1A" w14:paraId="3FA6B320" w14:textId="77777777" w:rsidTr="00B20769">
        <w:trPr>
          <w:trHeight w:val="420"/>
          <w:jc w:val="center"/>
        </w:trPr>
        <w:tc>
          <w:tcPr>
            <w:tcW w:w="1459" w:type="pct"/>
            <w:tcBorders>
              <w:tl2br w:val="nil"/>
              <w:tr2bl w:val="nil"/>
            </w:tcBorders>
            <w:shd w:val="clear" w:color="auto" w:fill="FFFFFF"/>
            <w:vAlign w:val="center"/>
          </w:tcPr>
          <w:p w14:paraId="15314EB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FANCL</w:t>
            </w:r>
          </w:p>
        </w:tc>
        <w:tc>
          <w:tcPr>
            <w:tcW w:w="1753" w:type="pct"/>
            <w:tcBorders>
              <w:tl2br w:val="nil"/>
              <w:tr2bl w:val="nil"/>
            </w:tcBorders>
            <w:shd w:val="clear" w:color="auto" w:fill="FFFFFF"/>
            <w:vAlign w:val="center"/>
          </w:tcPr>
          <w:p w14:paraId="1FA5135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NM_018062</w:t>
            </w:r>
          </w:p>
        </w:tc>
        <w:tc>
          <w:tcPr>
            <w:tcW w:w="1788" w:type="pct"/>
            <w:tcBorders>
              <w:tl2br w:val="nil"/>
              <w:tr2bl w:val="nil"/>
            </w:tcBorders>
            <w:shd w:val="clear" w:color="auto" w:fill="FFFFFF"/>
            <w:noWrap/>
            <w:vAlign w:val="center"/>
          </w:tcPr>
          <w:p w14:paraId="1AE433D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0072B1C8" w14:textId="77777777" w:rsidTr="00B20769">
        <w:trPr>
          <w:trHeight w:val="420"/>
          <w:jc w:val="center"/>
        </w:trPr>
        <w:tc>
          <w:tcPr>
            <w:tcW w:w="1459" w:type="pct"/>
            <w:tcBorders>
              <w:tl2br w:val="nil"/>
              <w:tr2bl w:val="nil"/>
            </w:tcBorders>
            <w:shd w:val="clear" w:color="auto" w:fill="FFFFFF"/>
            <w:vAlign w:val="center"/>
          </w:tcPr>
          <w:p w14:paraId="7932A68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HDAC2</w:t>
            </w:r>
          </w:p>
        </w:tc>
        <w:tc>
          <w:tcPr>
            <w:tcW w:w="1753" w:type="pct"/>
            <w:tcBorders>
              <w:tl2br w:val="nil"/>
              <w:tr2bl w:val="nil"/>
            </w:tcBorders>
            <w:shd w:val="clear" w:color="auto" w:fill="FFFFFF"/>
            <w:vAlign w:val="center"/>
          </w:tcPr>
          <w:p w14:paraId="272C0D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NM_001527</w:t>
            </w:r>
          </w:p>
        </w:tc>
        <w:tc>
          <w:tcPr>
            <w:tcW w:w="1788" w:type="pct"/>
            <w:tcBorders>
              <w:tl2br w:val="nil"/>
              <w:tr2bl w:val="nil"/>
            </w:tcBorders>
            <w:shd w:val="clear" w:color="auto" w:fill="FFFFFF"/>
            <w:noWrap/>
            <w:vAlign w:val="center"/>
          </w:tcPr>
          <w:p w14:paraId="600024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2~14</w:t>
            </w:r>
          </w:p>
        </w:tc>
      </w:tr>
      <w:tr w:rsidR="00A75A1A" w14:paraId="5918BE5C" w14:textId="77777777" w:rsidTr="00B20769">
        <w:trPr>
          <w:trHeight w:val="420"/>
          <w:jc w:val="center"/>
        </w:trPr>
        <w:tc>
          <w:tcPr>
            <w:tcW w:w="1459" w:type="pct"/>
            <w:tcBorders>
              <w:tl2br w:val="nil"/>
              <w:tr2bl w:val="nil"/>
            </w:tcBorders>
            <w:shd w:val="clear" w:color="auto" w:fill="FFFFFF"/>
            <w:vAlign w:val="center"/>
          </w:tcPr>
          <w:p w14:paraId="4B1AF09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PALB2</w:t>
            </w:r>
          </w:p>
        </w:tc>
        <w:tc>
          <w:tcPr>
            <w:tcW w:w="1753" w:type="pct"/>
            <w:tcBorders>
              <w:tl2br w:val="nil"/>
              <w:tr2bl w:val="nil"/>
            </w:tcBorders>
            <w:shd w:val="clear" w:color="auto" w:fill="FFFFFF"/>
            <w:vAlign w:val="center"/>
          </w:tcPr>
          <w:p w14:paraId="638CADC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NM_024675</w:t>
            </w:r>
          </w:p>
        </w:tc>
        <w:tc>
          <w:tcPr>
            <w:tcW w:w="1788" w:type="pct"/>
            <w:tcBorders>
              <w:tl2br w:val="nil"/>
              <w:tr2bl w:val="nil"/>
            </w:tcBorders>
            <w:shd w:val="clear" w:color="auto" w:fill="FFFFFF"/>
            <w:noWrap/>
            <w:vAlign w:val="center"/>
          </w:tcPr>
          <w:p w14:paraId="26F3268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1~13</w:t>
            </w:r>
          </w:p>
        </w:tc>
      </w:tr>
      <w:tr w:rsidR="00A75A1A" w14:paraId="312B16A6" w14:textId="77777777" w:rsidTr="00B20769">
        <w:trPr>
          <w:trHeight w:val="420"/>
          <w:jc w:val="center"/>
        </w:trPr>
        <w:tc>
          <w:tcPr>
            <w:tcW w:w="1459" w:type="pct"/>
            <w:tcBorders>
              <w:tl2br w:val="nil"/>
              <w:tr2bl w:val="nil"/>
            </w:tcBorders>
            <w:shd w:val="clear" w:color="auto" w:fill="FFFFFF"/>
            <w:vAlign w:val="center"/>
          </w:tcPr>
          <w:p w14:paraId="254BC2A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PPP2R2A</w:t>
            </w:r>
          </w:p>
        </w:tc>
        <w:tc>
          <w:tcPr>
            <w:tcW w:w="1753" w:type="pct"/>
            <w:tcBorders>
              <w:tl2br w:val="nil"/>
              <w:tr2bl w:val="nil"/>
            </w:tcBorders>
            <w:shd w:val="clear" w:color="auto" w:fill="FFFFFF"/>
            <w:vAlign w:val="center"/>
          </w:tcPr>
          <w:p w14:paraId="6677B52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NM_002717</w:t>
            </w:r>
          </w:p>
        </w:tc>
        <w:tc>
          <w:tcPr>
            <w:tcW w:w="1788" w:type="pct"/>
            <w:tcBorders>
              <w:tl2br w:val="nil"/>
              <w:tr2bl w:val="nil"/>
            </w:tcBorders>
            <w:shd w:val="clear" w:color="auto" w:fill="FFFFFF"/>
            <w:noWrap/>
            <w:vAlign w:val="center"/>
          </w:tcPr>
          <w:p w14:paraId="196E226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04A2B9D7" w14:textId="77777777" w:rsidTr="00B20769">
        <w:trPr>
          <w:trHeight w:val="420"/>
          <w:jc w:val="center"/>
        </w:trPr>
        <w:tc>
          <w:tcPr>
            <w:tcW w:w="1459" w:type="pct"/>
            <w:tcBorders>
              <w:tl2br w:val="nil"/>
              <w:tr2bl w:val="nil"/>
            </w:tcBorders>
            <w:shd w:val="clear" w:color="auto" w:fill="FFFFFF"/>
            <w:vAlign w:val="center"/>
          </w:tcPr>
          <w:p w14:paraId="5D10A57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PTEN</w:t>
            </w:r>
          </w:p>
        </w:tc>
        <w:tc>
          <w:tcPr>
            <w:tcW w:w="1753" w:type="pct"/>
            <w:tcBorders>
              <w:tl2br w:val="nil"/>
              <w:tr2bl w:val="nil"/>
            </w:tcBorders>
            <w:shd w:val="clear" w:color="auto" w:fill="FFFFFF"/>
            <w:vAlign w:val="center"/>
          </w:tcPr>
          <w:p w14:paraId="62A9755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NM_000314</w:t>
            </w:r>
          </w:p>
        </w:tc>
        <w:tc>
          <w:tcPr>
            <w:tcW w:w="1788" w:type="pct"/>
            <w:tcBorders>
              <w:tl2br w:val="nil"/>
              <w:tr2bl w:val="nil"/>
            </w:tcBorders>
            <w:shd w:val="clear" w:color="auto" w:fill="FFFFFF"/>
            <w:noWrap/>
            <w:vAlign w:val="center"/>
          </w:tcPr>
          <w:p w14:paraId="1A0674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22666189" w14:textId="77777777" w:rsidTr="00B20769">
        <w:trPr>
          <w:trHeight w:val="420"/>
          <w:jc w:val="center"/>
        </w:trPr>
        <w:tc>
          <w:tcPr>
            <w:tcW w:w="1459" w:type="pct"/>
            <w:tcBorders>
              <w:tl2br w:val="nil"/>
              <w:tr2bl w:val="nil"/>
            </w:tcBorders>
            <w:shd w:val="clear" w:color="auto" w:fill="FFFFFF"/>
            <w:vAlign w:val="center"/>
          </w:tcPr>
          <w:p w14:paraId="71C00D0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RAD51B</w:t>
            </w:r>
          </w:p>
        </w:tc>
        <w:tc>
          <w:tcPr>
            <w:tcW w:w="1753" w:type="pct"/>
            <w:tcBorders>
              <w:tl2br w:val="nil"/>
              <w:tr2bl w:val="nil"/>
            </w:tcBorders>
            <w:shd w:val="clear" w:color="auto" w:fill="FFFFFF"/>
            <w:vAlign w:val="center"/>
          </w:tcPr>
          <w:p w14:paraId="6FC087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NM_133509</w:t>
            </w:r>
          </w:p>
        </w:tc>
        <w:tc>
          <w:tcPr>
            <w:tcW w:w="1788" w:type="pct"/>
            <w:tcBorders>
              <w:tl2br w:val="nil"/>
              <w:tr2bl w:val="nil"/>
            </w:tcBorders>
            <w:shd w:val="clear" w:color="auto" w:fill="FFFFFF"/>
            <w:noWrap/>
            <w:vAlign w:val="center"/>
          </w:tcPr>
          <w:p w14:paraId="481D2D79"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r w:rsidR="00A75A1A" w14:paraId="684CA1F9" w14:textId="77777777" w:rsidTr="00B20769">
        <w:trPr>
          <w:trHeight w:val="420"/>
          <w:jc w:val="center"/>
        </w:trPr>
        <w:tc>
          <w:tcPr>
            <w:tcW w:w="1459" w:type="pct"/>
            <w:tcBorders>
              <w:tl2br w:val="nil"/>
              <w:tr2bl w:val="nil"/>
            </w:tcBorders>
            <w:shd w:val="clear" w:color="auto" w:fill="FFFFFF"/>
            <w:vAlign w:val="center"/>
          </w:tcPr>
          <w:p w14:paraId="4CB891C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RAD51C</w:t>
            </w:r>
          </w:p>
        </w:tc>
        <w:tc>
          <w:tcPr>
            <w:tcW w:w="1753" w:type="pct"/>
            <w:tcBorders>
              <w:tl2br w:val="nil"/>
              <w:tr2bl w:val="nil"/>
            </w:tcBorders>
            <w:shd w:val="clear" w:color="auto" w:fill="FFFFFF"/>
            <w:vAlign w:val="center"/>
          </w:tcPr>
          <w:p w14:paraId="5FBE0E7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NM_058216</w:t>
            </w:r>
          </w:p>
        </w:tc>
        <w:tc>
          <w:tcPr>
            <w:tcW w:w="1788" w:type="pct"/>
            <w:tcBorders>
              <w:tl2br w:val="nil"/>
              <w:tr2bl w:val="nil"/>
            </w:tcBorders>
            <w:shd w:val="clear" w:color="auto" w:fill="FFFFFF"/>
            <w:noWrap/>
            <w:vAlign w:val="center"/>
          </w:tcPr>
          <w:p w14:paraId="193D860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448ED25A" w14:textId="77777777" w:rsidTr="00B20769">
        <w:trPr>
          <w:trHeight w:val="420"/>
          <w:jc w:val="center"/>
        </w:trPr>
        <w:tc>
          <w:tcPr>
            <w:tcW w:w="1459" w:type="pct"/>
            <w:tcBorders>
              <w:tl2br w:val="nil"/>
              <w:tr2bl w:val="nil"/>
            </w:tcBorders>
            <w:shd w:val="clear" w:color="auto" w:fill="FFFFFF"/>
            <w:vAlign w:val="center"/>
          </w:tcPr>
          <w:p w14:paraId="5EEEB3F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RAD51D</w:t>
            </w:r>
          </w:p>
        </w:tc>
        <w:tc>
          <w:tcPr>
            <w:tcW w:w="1753" w:type="pct"/>
            <w:tcBorders>
              <w:tl2br w:val="nil"/>
              <w:tr2bl w:val="nil"/>
            </w:tcBorders>
            <w:shd w:val="clear" w:color="auto" w:fill="FFFFFF"/>
            <w:vAlign w:val="center"/>
          </w:tcPr>
          <w:p w14:paraId="067AAA6E"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NM_002878</w:t>
            </w:r>
          </w:p>
        </w:tc>
        <w:tc>
          <w:tcPr>
            <w:tcW w:w="1788" w:type="pct"/>
            <w:tcBorders>
              <w:tl2br w:val="nil"/>
              <w:tr2bl w:val="nil"/>
            </w:tcBorders>
            <w:shd w:val="clear" w:color="auto" w:fill="FFFFFF"/>
            <w:noWrap/>
            <w:vAlign w:val="center"/>
          </w:tcPr>
          <w:p w14:paraId="2AE8EB1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287D82A5" w14:textId="77777777" w:rsidTr="00B20769">
        <w:trPr>
          <w:trHeight w:val="420"/>
          <w:jc w:val="center"/>
        </w:trPr>
        <w:tc>
          <w:tcPr>
            <w:tcW w:w="1459" w:type="pct"/>
            <w:tcBorders>
              <w:tl2br w:val="nil"/>
              <w:tr2bl w:val="nil"/>
            </w:tcBorders>
            <w:shd w:val="clear" w:color="auto" w:fill="FFFFFF"/>
            <w:vAlign w:val="center"/>
          </w:tcPr>
          <w:p w14:paraId="3628A51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RAD54L</w:t>
            </w:r>
          </w:p>
        </w:tc>
        <w:tc>
          <w:tcPr>
            <w:tcW w:w="1753" w:type="pct"/>
            <w:tcBorders>
              <w:tl2br w:val="nil"/>
              <w:tr2bl w:val="nil"/>
            </w:tcBorders>
            <w:shd w:val="clear" w:color="auto" w:fill="FFFFFF"/>
            <w:vAlign w:val="center"/>
          </w:tcPr>
          <w:p w14:paraId="5052D1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NM_001142548</w:t>
            </w:r>
          </w:p>
        </w:tc>
        <w:tc>
          <w:tcPr>
            <w:tcW w:w="1788" w:type="pct"/>
            <w:tcBorders>
              <w:tl2br w:val="nil"/>
              <w:tr2bl w:val="nil"/>
            </w:tcBorders>
            <w:shd w:val="clear" w:color="auto" w:fill="FFFFFF"/>
            <w:noWrap/>
            <w:vAlign w:val="center"/>
          </w:tcPr>
          <w:p w14:paraId="143DF8C6"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2~19</w:t>
            </w:r>
          </w:p>
        </w:tc>
      </w:tr>
      <w:tr w:rsidR="00A75A1A" w14:paraId="6D0EB3E6" w14:textId="77777777" w:rsidTr="00B20769">
        <w:trPr>
          <w:trHeight w:val="420"/>
          <w:jc w:val="center"/>
        </w:trPr>
        <w:tc>
          <w:tcPr>
            <w:tcW w:w="1459" w:type="pct"/>
            <w:tcBorders>
              <w:tl2br w:val="nil"/>
              <w:tr2bl w:val="nil"/>
            </w:tcBorders>
            <w:shd w:val="clear" w:color="auto" w:fill="FFFFFF"/>
            <w:vAlign w:val="center"/>
          </w:tcPr>
          <w:p w14:paraId="7209CF0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TP53</w:t>
            </w:r>
          </w:p>
        </w:tc>
        <w:tc>
          <w:tcPr>
            <w:tcW w:w="1753" w:type="pct"/>
            <w:tcBorders>
              <w:tl2br w:val="nil"/>
              <w:tr2bl w:val="nil"/>
            </w:tcBorders>
            <w:shd w:val="clear" w:color="auto" w:fill="FFFFFF"/>
            <w:vAlign w:val="center"/>
          </w:tcPr>
          <w:p w14:paraId="7D59212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NM_000546</w:t>
            </w:r>
          </w:p>
        </w:tc>
        <w:tc>
          <w:tcPr>
            <w:tcW w:w="1788" w:type="pct"/>
            <w:tcBorders>
              <w:tl2br w:val="nil"/>
              <w:tr2bl w:val="nil"/>
            </w:tcBorders>
            <w:shd w:val="clear" w:color="auto" w:fill="FFFFFF"/>
            <w:noWrap/>
            <w:vAlign w:val="center"/>
          </w:tcPr>
          <w:p w14:paraId="5F58CF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bl>
    <w:p w14:paraId="45364AB7" w14:textId="59AD42A0" w:rsidR="00A75A1A" w:rsidRPr="00816703" w:rsidRDefault="00A75A1A" w:rsidP="00816703">
      <w:pPr>
        <w:widowControl w:val="0"/>
        <w:spacing w:after="0" w:line="320" w:lineRule="exact"/>
        <w:rPr>
          <w:b/>
          <w:smallCaps/>
          <w:color w:val="1654B0"/>
          <w:sz w:val="28"/>
          <w:szCs w:val="26"/>
        </w:rPr>
      </w:pPr>
      <w:r>
        <w:rPr>
          <w:rFonts w:ascii="思源黑体 CN Normal" w:eastAsia="思源黑体 CN Normal" w:hAnsi="思源黑体 CN Normal" w:cs="思源黑体 CN Normal" w:hint="eastAsia"/>
          <w:color w:val="000000"/>
          <w:kern w:val="2"/>
          <w:sz w:val="17"/>
          <w:szCs w:val="17"/>
          <w:lang w:bidi="ar"/>
        </w:rPr>
        <w:t>* 以下</w:t>
      </w:r>
      <w:bookmarkStart w:id="4" w:name="OLE_LINK1"/>
      <w:r>
        <w:rPr>
          <w:rFonts w:ascii="思源黑体 CN Normal" w:eastAsia="思源黑体 CN Normal" w:hAnsi="思源黑体 CN Normal" w:cs="思源黑体 CN Normal" w:hint="eastAsia"/>
          <w:color w:val="000000"/>
          <w:kern w:val="2"/>
          <w:sz w:val="17"/>
          <w:szCs w:val="17"/>
          <w:lang w:bidi="ar"/>
        </w:rPr>
        <w:t>基因外显子的部分区段由于覆盖度原因不包含在检测范围</w:t>
      </w:r>
      <w:bookmarkEnd w:id="4"/>
      <w:r>
        <w:rPr>
          <w:rFonts w:ascii="思源黑体 CN Normal" w:eastAsia="思源黑体 CN Normal" w:hAnsi="思源黑体 CN Normal" w:cs="思源黑体 CN Normal" w:hint="eastAsia"/>
          <w:color w:val="000000"/>
          <w:kern w:val="2"/>
          <w:sz w:val="17"/>
          <w:szCs w:val="17"/>
          <w:lang w:bidi="ar"/>
        </w:rPr>
        <w:t>中：CDK12: NM_016507:exon2、exon14；CHEK2: NM_007194:exon3、exon4；FANCL: NM_018062:exon14；HDAC2: NM_001527:exon1；RAD51C: NM_058216:exon1；RAD51D: NM_002878:exon3、exon4、exon5；TP53: NM_000546:exon2、exon3、exon4、exon11。</w:t>
      </w:r>
      <w:r>
        <w:rPr>
          <w:rFonts w:ascii="思源黑体 Medium" w:eastAsia="思源黑体 Medium" w:hAnsi="思源黑体 Medium" w:cs="思源黑体 Medium"/>
          <w:caps/>
          <w:color w:val="1E7648"/>
          <w:spacing w:val="17"/>
          <w:szCs w:val="28"/>
        </w:rPr>
        <w:br w:type="page"/>
      </w:r>
    </w:p>
    <w:p w14:paraId="4EDD3090" w14:textId="38B6237B"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lastRenderedPageBreak/>
        <w:t>6.</w:t>
      </w:r>
      <w:r w:rsidR="00D831E8">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项目背景介绍</w:t>
      </w:r>
    </w:p>
    <w:p w14:paraId="169CD53D" w14:textId="00B7B114"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 xml:space="preserve">.1. </w:t>
      </w:r>
      <w:r w:rsidR="00A75A1A">
        <w:rPr>
          <w:rFonts w:ascii="Times New Roman" w:eastAsia="思源黑体 Medium" w:hAnsi="Times New Roman" w:hint="eastAsia"/>
          <w:caps/>
          <w:smallCaps w:val="0"/>
          <w:color w:val="1E7648"/>
          <w:spacing w:val="17"/>
          <w:sz w:val="24"/>
          <w:szCs w:val="24"/>
        </w:rPr>
        <w:t>同源重组缺陷</w:t>
      </w:r>
    </w:p>
    <w:p w14:paraId="19AD3F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bookmarkStart w:id="5" w:name="_Hlk110880047"/>
      <w:r>
        <w:rPr>
          <w:rFonts w:ascii="Times New Roman" w:eastAsia="思源黑体 Medium" w:hAnsi="Times New Roman" w:cs="Times New Roman" w:hint="eastAsia"/>
          <w:spacing w:val="6"/>
        </w:rPr>
        <w:t>同源重组修复（</w:t>
      </w:r>
      <w:r>
        <w:rPr>
          <w:rFonts w:ascii="Times New Roman" w:eastAsia="思源黑体 Medium" w:hAnsi="Times New Roman" w:cs="Times New Roman" w:hint="eastAsia"/>
          <w:spacing w:val="6"/>
        </w:rPr>
        <w:t>Homologous Recombination Repair</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Double Strand Break</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）的首选修复方式。指在有丝分裂或减数分裂的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DNA Double-Strand Breaks</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）时，断裂的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以其未发生断裂的姐妹染色单体或与其具有同源序列的染色体作为模板，激活一系列蛋白分子进行的一种无错误修复方式，只发生在细胞周期的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复制期和</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合成后期。同源重组修复具有修复</w:t>
      </w:r>
      <w:r>
        <w:rPr>
          <w:rFonts w:ascii="Times New Roman" w:eastAsia="思源黑体 Medium" w:hAnsi="Times New Roman" w:cs="Times New Roman" w:hint="eastAsia"/>
          <w:spacing w:val="6"/>
        </w:rPr>
        <w:t>DSBs</w:t>
      </w:r>
      <w:r>
        <w:rPr>
          <w:rFonts w:ascii="Times New Roman" w:eastAsia="思源黑体 Medium" w:hAnsi="Times New Roman" w:cs="Times New Roman" w:hint="eastAsia"/>
          <w:spacing w:val="6"/>
        </w:rPr>
        <w:t>、挽救复制叉及实现减数分裂染色体交叉互换等功能。同源重组修复过程可大致分为</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个步骤：</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损伤位点剪切、</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’末端单链入侵、</w:t>
      </w:r>
      <w:r>
        <w:rPr>
          <w:rFonts w:ascii="Times New Roman" w:eastAsia="思源黑体 Medium" w:hAnsi="Times New Roman" w:cs="Times New Roman" w:hint="eastAsia"/>
          <w:spacing w:val="6"/>
        </w:rPr>
        <w:t>Holliday</w:t>
      </w:r>
      <w:r>
        <w:rPr>
          <w:rFonts w:ascii="Times New Roman" w:eastAsia="思源黑体 Medium" w:hAnsi="Times New Roman" w:cs="Times New Roman" w:hint="eastAsia"/>
          <w:spacing w:val="6"/>
        </w:rPr>
        <w:t>连接体的形成和解离</w:t>
      </w:r>
      <w:bookmarkEnd w:id="5"/>
      <w:r>
        <w:rPr>
          <w:rFonts w:ascii="Times New Roman" w:eastAsia="思源黑体 Medium" w:hAnsi="Times New Roman" w:cs="Times New Roman" w:hint="eastAsia"/>
          <w:spacing w:val="6"/>
        </w:rPr>
        <w:t>。</w:t>
      </w:r>
    </w:p>
    <w:p w14:paraId="265F8B8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3A77C23C"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bookmarkStart w:id="6" w:name="_Hlk110880056"/>
      <w:r>
        <w:rPr>
          <w:rFonts w:ascii="Times New Roman" w:eastAsia="思源黑体 Medium" w:hAnsi="Times New Roman" w:cs="Times New Roman" w:hint="eastAsia"/>
          <w:noProof/>
          <w:spacing w:val="6"/>
        </w:rPr>
        <w:drawing>
          <wp:inline distT="0" distB="0" distL="114300" distR="114300" wp14:anchorId="4BD455FC" wp14:editId="2BF3879B">
            <wp:extent cx="4680000" cy="3441829"/>
            <wp:effectExtent l="0" t="0" r="6350" b="6350"/>
            <wp:docPr id="1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pic:cNvPicPr>
                      <a:picLocks noChangeAspect="1"/>
                    </pic:cNvPicPr>
                  </pic:nvPicPr>
                  <pic:blipFill>
                    <a:blip r:embed="rId19"/>
                    <a:stretch>
                      <a:fillRect/>
                    </a:stretch>
                  </pic:blipFill>
                  <pic:spPr>
                    <a:xfrm>
                      <a:off x="0" y="0"/>
                      <a:ext cx="4680000" cy="3441829"/>
                    </a:xfrm>
                    <a:prstGeom prst="rect">
                      <a:avLst/>
                    </a:prstGeom>
                    <a:noFill/>
                    <a:ln>
                      <a:noFill/>
                    </a:ln>
                  </pic:spPr>
                </pic:pic>
              </a:graphicData>
            </a:graphic>
          </wp:inline>
        </w:drawing>
      </w:r>
    </w:p>
    <w:p w14:paraId="1F6340A1"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同源重组修复示意图（</w:t>
      </w:r>
      <w:r>
        <w:rPr>
          <w:rFonts w:ascii="Times New Roman" w:eastAsia="思源黑体 Medium" w:hAnsi="Times New Roman" w:cs="Times New Roman" w:hint="eastAsia"/>
          <w:spacing w:val="6"/>
        </w:rPr>
        <w:t>PMID: 25451105</w:t>
      </w:r>
      <w:r>
        <w:rPr>
          <w:rFonts w:ascii="Times New Roman" w:eastAsia="思源黑体 Medium" w:hAnsi="Times New Roman" w:cs="Times New Roman" w:hint="eastAsia"/>
          <w:spacing w:val="6"/>
        </w:rPr>
        <w:t>）</w:t>
      </w:r>
    </w:p>
    <w:bookmarkEnd w:id="6"/>
    <w:p w14:paraId="3DB3293E" w14:textId="77777777" w:rsidR="00A75A1A" w:rsidRPr="0000205A" w:rsidRDefault="00A75A1A" w:rsidP="00A75A1A">
      <w:pPr>
        <w:overflowPunct w:val="0"/>
        <w:autoSpaceDE w:val="0"/>
        <w:autoSpaceDN w:val="0"/>
        <w:adjustRightInd w:val="0"/>
        <w:spacing w:after="0"/>
        <w:textAlignment w:val="baseline"/>
        <w:rPr>
          <w:rFonts w:ascii="Times New Roman" w:eastAsia="思源黑体 Medium" w:hAnsi="Times New Roman" w:cs="Times New Roman"/>
          <w:spacing w:val="6"/>
        </w:rPr>
      </w:pPr>
    </w:p>
    <w:p w14:paraId="1D4217AD" w14:textId="727F7972"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同源重组缺陷（</w:t>
      </w:r>
      <w:r>
        <w:rPr>
          <w:rFonts w:ascii="Times New Roman" w:eastAsia="思源黑体 Medium" w:hAnsi="Times New Roman" w:cs="Times New Roman" w:hint="eastAsia"/>
          <w:spacing w:val="6"/>
        </w:rPr>
        <w:t>Homologous Recombination Deficiency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）通常指细胞水平上的</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功能障碍状态，可由</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相关基因胚系突变或体细胞突变以及表观遗传失活等诸多因素导致。当</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存在时，</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会过度依赖非同源末端连接（</w:t>
      </w:r>
      <w:r>
        <w:rPr>
          <w:rFonts w:ascii="Times New Roman" w:eastAsia="思源黑体 Medium" w:hAnsi="Times New Roman" w:cs="Times New Roman" w:hint="eastAsia"/>
          <w:spacing w:val="6"/>
        </w:rPr>
        <w:t>Non-Homologous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NEHJ</w:t>
      </w:r>
      <w:r>
        <w:rPr>
          <w:rFonts w:ascii="Times New Roman" w:eastAsia="思源黑体 Medium" w:hAnsi="Times New Roman" w:cs="Times New Roman" w:hint="eastAsia"/>
          <w:spacing w:val="6"/>
        </w:rPr>
        <w:t>）、微同源末端连接（</w:t>
      </w:r>
      <w:r>
        <w:rPr>
          <w:rFonts w:ascii="Times New Roman" w:eastAsia="思源黑体 Medium" w:hAnsi="Times New Roman" w:cs="Times New Roman" w:hint="eastAsia"/>
          <w:spacing w:val="6"/>
        </w:rPr>
        <w:t>Microhomology Mediated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NMEJ</w:t>
      </w:r>
      <w:r>
        <w:rPr>
          <w:rFonts w:ascii="Times New Roman" w:eastAsia="思源黑体 Medium" w:hAnsi="Times New Roman" w:cs="Times New Roman" w:hint="eastAsia"/>
          <w:spacing w:val="6"/>
        </w:rPr>
        <w:t>）和单链退火途径（</w:t>
      </w:r>
      <w:r>
        <w:rPr>
          <w:rFonts w:ascii="Times New Roman" w:eastAsia="思源黑体 Medium" w:hAnsi="Times New Roman" w:cs="Times New Roman" w:hint="eastAsia"/>
          <w:spacing w:val="6"/>
        </w:rPr>
        <w:t>Single-Strand Annealing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SSA</w:t>
      </w:r>
      <w:r>
        <w:rPr>
          <w:rFonts w:ascii="Times New Roman" w:eastAsia="思源黑体 Medium" w:hAnsi="Times New Roman" w:cs="Times New Roman" w:hint="eastAsia"/>
          <w:spacing w:val="6"/>
        </w:rPr>
        <w:t>）等低保真、高易错的替代性</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损伤修复途径，从而极可能造成核酸序列的插入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缺失、拷贝数异常，并引起染色体交联，造成基因组和染色体不稳定。</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常存在于多种恶性肿瘤中，其中在卵巢癌、乳腺癌、胰腺导管癌、前列腺癌等肿瘤中尤其突出。</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会产生特定的、可量化的、稳定的基因组改变，其中包含可被鉴别的基因突变、插入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缺失模式，以及染色体结构异常、基因拷贝数变异等。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临床检测所描述的肿瘤基因组特定改变，也被称为“基因组瘢痕”。目前，通过建立基于基因组特征分析的评估体系来预测肿瘤</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状态及其程度，已有杂合性缺失（</w:t>
      </w:r>
      <w:r>
        <w:rPr>
          <w:rFonts w:ascii="Times New Roman" w:eastAsia="思源黑体 Medium" w:hAnsi="Times New Roman" w:cs="Times New Roman" w:hint="eastAsia"/>
          <w:spacing w:val="6"/>
        </w:rPr>
        <w:t>Loss of Heterozygosity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LOH</w:t>
      </w:r>
      <w:r>
        <w:rPr>
          <w:rFonts w:ascii="Times New Roman" w:eastAsia="思源黑体 Medium" w:hAnsi="Times New Roman" w:cs="Times New Roman" w:hint="eastAsia"/>
          <w:spacing w:val="6"/>
        </w:rPr>
        <w:t>）、端粒等位基因不平衡（</w:t>
      </w:r>
      <w:r>
        <w:rPr>
          <w:rFonts w:ascii="Times New Roman" w:eastAsia="思源黑体 Medium" w:hAnsi="Times New Roman" w:cs="Times New Roman" w:hint="eastAsia"/>
          <w:spacing w:val="6"/>
        </w:rPr>
        <w:t xml:space="preserve">Telomeric Allelic </w:t>
      </w:r>
      <w:r>
        <w:rPr>
          <w:rFonts w:ascii="Times New Roman" w:eastAsia="思源黑体 Medium" w:hAnsi="Times New Roman" w:cs="Times New Roman" w:hint="eastAsia"/>
          <w:spacing w:val="6"/>
        </w:rPr>
        <w:lastRenderedPageBreak/>
        <w:t>Imbalance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TAI</w:t>
      </w:r>
      <w:r>
        <w:rPr>
          <w:rFonts w:ascii="Times New Roman" w:eastAsia="思源黑体 Medium" w:hAnsi="Times New Roman" w:cs="Times New Roman" w:hint="eastAsia"/>
          <w:spacing w:val="6"/>
        </w:rPr>
        <w:t>）、大片段迁移（</w:t>
      </w:r>
      <w:r>
        <w:rPr>
          <w:rFonts w:ascii="Times New Roman" w:eastAsia="思源黑体 Medium" w:hAnsi="Times New Roman" w:cs="Times New Roman" w:hint="eastAsia"/>
          <w:spacing w:val="6"/>
        </w:rPr>
        <w:t>Large-scale State Transition</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LST</w:t>
      </w:r>
      <w:r>
        <w:rPr>
          <w:rFonts w:ascii="Times New Roman" w:eastAsia="思源黑体 Medium" w:hAnsi="Times New Roman" w:cs="Times New Roman" w:hint="eastAsia"/>
          <w:spacing w:val="6"/>
        </w:rPr>
        <w:t>）等被作为基因组瘢痕标志物，以量化基因组瘢痕的程度。每个指标都有独特的定义，在一定程度上都能描述细胞</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状态的程度；但相较单个指标描述，三者组合综合计算评分能更全面反映基因组瘢痕状态，进而对基因组不稳定状态进行评估。</w:t>
      </w:r>
    </w:p>
    <w:p w14:paraId="0B930DC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23839103" w14:textId="205C023D"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w:t>
      </w:r>
      <w:r w:rsidR="00A75A1A">
        <w:rPr>
          <w:rFonts w:ascii="Times New Roman" w:eastAsia="思源黑体 Medium" w:hAnsi="Times New Roman" w:hint="eastAsia"/>
          <w:caps/>
          <w:smallCaps w:val="0"/>
          <w:color w:val="1E7648"/>
          <w:spacing w:val="17"/>
          <w:sz w:val="24"/>
          <w:szCs w:val="24"/>
        </w:rPr>
        <w:t>2</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PARP</w:t>
      </w:r>
      <w:r w:rsidR="00A75A1A">
        <w:rPr>
          <w:rFonts w:ascii="Times New Roman" w:eastAsia="思源黑体 Medium" w:hAnsi="Times New Roman" w:hint="eastAsia"/>
          <w:caps/>
          <w:smallCaps w:val="0"/>
          <w:color w:val="1E7648"/>
          <w:spacing w:val="17"/>
          <w:sz w:val="24"/>
          <w:szCs w:val="24"/>
        </w:rPr>
        <w:t>抑制剂</w:t>
      </w:r>
    </w:p>
    <w:p w14:paraId="095EE926"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抑制剂是一种靶向聚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核糖聚合酶（</w:t>
      </w:r>
      <w:r>
        <w:rPr>
          <w:rFonts w:ascii="Times New Roman" w:eastAsia="思源黑体 Medium" w:hAnsi="Times New Roman" w:cs="Times New Roman" w:hint="eastAsia"/>
          <w:spacing w:val="6"/>
        </w:rPr>
        <w:t>poly (ADP-ribose) polymerase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）的癌症疗法。它是第一种成功利用合成致死（</w:t>
      </w:r>
      <w:r>
        <w:rPr>
          <w:rFonts w:ascii="Times New Roman" w:eastAsia="思源黑体 Medium" w:hAnsi="Times New Roman" w:cs="Times New Roman" w:hint="eastAsia"/>
          <w:spacing w:val="6"/>
        </w:rPr>
        <w:t>Synthetic Lethality</w:t>
      </w:r>
      <w:r>
        <w:rPr>
          <w:rFonts w:ascii="Times New Roman" w:eastAsia="思源黑体 Medium" w:hAnsi="Times New Roman" w:cs="Times New Roman" w:hint="eastAsia"/>
          <w:spacing w:val="6"/>
        </w:rPr>
        <w:t>）概念获得批准在临床使用的抗癌药物。</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抑制剂对携带</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基因致病性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疑似致病性变异的癌细胞具有较高选择性杀伤，且不对正常细胞产生影响。当细胞中的同源重组修复相关基因（</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等）存在致病性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疑似致病性变异，细胞无法通过同源重组修复双链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损伤，会更加依赖</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介导的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修复通路。使用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抑制剂后，单链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断裂损伤不能被修复，不断累积，增加双链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断裂的发生。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复制叉停止，细胞毒性产生，导致合成致死。</w:t>
      </w:r>
      <w:r>
        <w:rPr>
          <w:rFonts w:ascii="Times New Roman" w:eastAsia="思源黑体 Medium" w:hAnsi="Times New Roman" w:cs="Times New Roman" w:hint="eastAsia"/>
          <w:spacing w:val="6"/>
        </w:rPr>
        <w:t>BRCA1</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BRCA2</w:t>
      </w:r>
      <w:r>
        <w:rPr>
          <w:rFonts w:ascii="Times New Roman" w:eastAsia="思源黑体 Medium" w:hAnsi="Times New Roman" w:cs="Times New Roman" w:hint="eastAsia"/>
          <w:spacing w:val="6"/>
        </w:rPr>
        <w:t>和其它称为“类</w:t>
      </w:r>
      <w:r>
        <w:rPr>
          <w:rFonts w:ascii="Times New Roman" w:eastAsia="思源黑体 Medium" w:hAnsi="Times New Roman" w:cs="Times New Roman" w:hint="eastAsia"/>
          <w:spacing w:val="6"/>
        </w:rPr>
        <w:t>BRCA</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 xml:space="preserve"> (</w:t>
      </w:r>
      <w:proofErr w:type="spellStart"/>
      <w:r>
        <w:rPr>
          <w:rFonts w:ascii="Times New Roman" w:eastAsia="思源黑体 Medium" w:hAnsi="Times New Roman" w:cs="Times New Roman" w:hint="eastAsia"/>
          <w:spacing w:val="6"/>
        </w:rPr>
        <w:t>BRCAness</w:t>
      </w:r>
      <w:proofErr w:type="spellEnd"/>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的蛋白在</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中起到重要作用，这些蛋白质功能受损会造成</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基因启动子的甲基化、体细胞变异以及</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基因的致病性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疑似致病性变异也会引起</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，并且同样对</w:t>
      </w:r>
      <w:proofErr w:type="spellStart"/>
      <w:r>
        <w:rPr>
          <w:rFonts w:ascii="Times New Roman" w:eastAsia="思源黑体 Medium" w:hAnsi="Times New Roman" w:cs="Times New Roman" w:hint="eastAsia"/>
          <w:spacing w:val="6"/>
        </w:rPr>
        <w:t>PARPi</w:t>
      </w:r>
      <w:proofErr w:type="spellEnd"/>
      <w:r>
        <w:rPr>
          <w:rFonts w:ascii="Times New Roman" w:eastAsia="思源黑体 Medium" w:hAnsi="Times New Roman" w:cs="Times New Roman" w:hint="eastAsia"/>
          <w:spacing w:val="6"/>
        </w:rPr>
        <w:t>敏感。</w:t>
      </w:r>
    </w:p>
    <w:p w14:paraId="19230E1B" w14:textId="07A61A86"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的作用机制包括</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个方面：</w:t>
      </w:r>
      <w:r>
        <w:rPr>
          <w:rFonts w:ascii="Times New Roman" w:eastAsia="思源黑体 Medium" w:hAnsi="Times New Roman" w:cs="Times New Roman" w:hint="eastAsia"/>
          <w:spacing w:val="6"/>
        </w:rPr>
        <w:t>1</w:t>
      </w:r>
      <w:r>
        <w:rPr>
          <w:rFonts w:ascii="Times New Roman" w:eastAsia="思源黑体 Medium" w:hAnsi="Times New Roman" w:cs="Times New Roman" w:hint="eastAsia"/>
          <w:spacing w:val="6"/>
        </w:rPr>
        <w:t>是在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活性位点与烟酰胺腺嘌呤二核苷酸竞争，抑制多聚（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核糖）聚合物的形成；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是结合到</w:t>
      </w:r>
      <w:r>
        <w:rPr>
          <w:rFonts w:ascii="Times New Roman" w:eastAsia="思源黑体 Medium" w:hAnsi="Times New Roman" w:cs="Times New Roman" w:hint="eastAsia"/>
          <w:spacing w:val="6"/>
        </w:rPr>
        <w:t>PAPR1</w:t>
      </w:r>
      <w:r>
        <w:rPr>
          <w:rFonts w:ascii="Times New Roman" w:eastAsia="思源黑体 Medium" w:hAnsi="Times New Roman" w:cs="Times New Roman" w:hint="eastAsia"/>
          <w:spacing w:val="6"/>
        </w:rPr>
        <w:t>和</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或</w:t>
      </w:r>
      <w:r>
        <w:rPr>
          <w:rFonts w:ascii="Times New Roman" w:eastAsia="思源黑体 Medium" w:hAnsi="Times New Roman" w:cs="Times New Roman" w:hint="eastAsia"/>
          <w:spacing w:val="6"/>
        </w:rPr>
        <w:t>PARP2</w:t>
      </w:r>
      <w:r>
        <w:rPr>
          <w:rFonts w:ascii="Times New Roman" w:eastAsia="思源黑体 Medium" w:hAnsi="Times New Roman" w:cs="Times New Roman" w:hint="eastAsia"/>
          <w:spacing w:val="6"/>
        </w:rPr>
        <w:t>的烟酰胺腺嘌呤二核苷酸结合口袋，造成构象异构，稳定</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的可逆解离，使</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保持对</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的结合，这一过程被称为</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复合物的“捕获（</w:t>
      </w:r>
      <w:r>
        <w:rPr>
          <w:rFonts w:ascii="Times New Roman" w:eastAsia="思源黑体 Medium" w:hAnsi="Times New Roman" w:cs="Times New Roman" w:hint="eastAsia"/>
          <w:spacing w:val="6"/>
        </w:rPr>
        <w:t>trapping</w:t>
      </w:r>
      <w:r>
        <w:rPr>
          <w:rFonts w:ascii="Times New Roman" w:eastAsia="思源黑体 Medium" w:hAnsi="Times New Roman" w:cs="Times New Roman" w:hint="eastAsia"/>
          <w:spacing w:val="6"/>
        </w:rPr>
        <w:t>）”，从而导致</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复合物长期存在，抑制</w:t>
      </w:r>
      <w:r>
        <w:rPr>
          <w:rFonts w:ascii="Times New Roman" w:eastAsia="思源黑体 Medium" w:hAnsi="Times New Roman" w:cs="Times New Roman" w:hint="eastAsia"/>
          <w:spacing w:val="6"/>
        </w:rPr>
        <w:t>DNA</w:t>
      </w:r>
      <w:r w:rsidR="004F0DD7">
        <w:rPr>
          <w:rFonts w:ascii="Times New Roman" w:eastAsia="思源黑体 Medium" w:hAnsi="Times New Roman" w:cs="Times New Roman" w:hint="eastAsia"/>
          <w:spacing w:val="6"/>
        </w:rPr>
        <w:t>后续</w:t>
      </w:r>
      <w:r>
        <w:rPr>
          <w:rFonts w:ascii="Times New Roman" w:eastAsia="思源黑体 Medium" w:hAnsi="Times New Roman" w:cs="Times New Roman" w:hint="eastAsia"/>
          <w:spacing w:val="6"/>
        </w:rPr>
        <w:t>修复过程。</w:t>
      </w:r>
    </w:p>
    <w:p w14:paraId="70E0D7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7CADDFD3"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38A5FDBB" wp14:editId="5303C028">
            <wp:extent cx="4680000" cy="3451063"/>
            <wp:effectExtent l="0" t="0" r="6350" b="0"/>
            <wp:docPr id="13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015"/>
                    <pic:cNvPicPr>
                      <a:picLocks noChangeAspect="1"/>
                    </pic:cNvPicPr>
                  </pic:nvPicPr>
                  <pic:blipFill>
                    <a:blip r:embed="rId20"/>
                    <a:stretch>
                      <a:fillRect/>
                    </a:stretch>
                  </pic:blipFill>
                  <pic:spPr>
                    <a:xfrm>
                      <a:off x="0" y="0"/>
                      <a:ext cx="4680000" cy="3451063"/>
                    </a:xfrm>
                    <a:prstGeom prst="rect">
                      <a:avLst/>
                    </a:prstGeom>
                    <a:noFill/>
                    <a:ln>
                      <a:noFill/>
                    </a:ln>
                  </pic:spPr>
                </pic:pic>
              </a:graphicData>
            </a:graphic>
          </wp:inline>
        </w:drawing>
      </w:r>
    </w:p>
    <w:p w14:paraId="3570A959"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PRAP</w:t>
      </w:r>
      <w:r>
        <w:rPr>
          <w:rFonts w:ascii="Times New Roman" w:eastAsia="思源黑体 Medium" w:hAnsi="Times New Roman" w:cs="Times New Roman" w:hint="eastAsia"/>
          <w:spacing w:val="6"/>
        </w:rPr>
        <w:t>抑制剂作用示意图（</w:t>
      </w:r>
      <w:r>
        <w:rPr>
          <w:rFonts w:ascii="Times New Roman" w:eastAsia="思源黑体 Medium" w:hAnsi="Times New Roman" w:cs="Times New Roman" w:hint="eastAsia"/>
          <w:spacing w:val="6"/>
        </w:rPr>
        <w:t>PMID: 26169965</w:t>
      </w:r>
      <w:r>
        <w:rPr>
          <w:rFonts w:ascii="Times New Roman" w:eastAsia="思源黑体 Medium" w:hAnsi="Times New Roman" w:cs="Times New Roman" w:hint="eastAsia"/>
          <w:spacing w:val="6"/>
        </w:rPr>
        <w:t>）</w:t>
      </w:r>
    </w:p>
    <w:p w14:paraId="3E1D9360" w14:textId="77777777" w:rsidR="00A75A1A" w:rsidRDefault="00A75A1A" w:rsidP="00A75A1A">
      <w:pPr>
        <w:spacing w:after="0" w:line="240" w:lineRule="auto"/>
        <w:jc w:val="left"/>
        <w:rPr>
          <w:rFonts w:ascii="Times New Roman" w:eastAsia="思源黑体 Medium" w:hAnsi="Times New Roman"/>
          <w:b/>
          <w:caps/>
          <w:color w:val="1E7648"/>
          <w:spacing w:val="17"/>
          <w:sz w:val="24"/>
          <w:szCs w:val="24"/>
        </w:rPr>
      </w:pPr>
    </w:p>
    <w:p w14:paraId="0FAB8DC3" w14:textId="570ABA7B"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6</w:t>
      </w:r>
      <w:r w:rsidR="00A75A1A">
        <w:rPr>
          <w:rFonts w:ascii="Times New Roman" w:eastAsia="思源黑体 Medium" w:hAnsi="Times New Roman" w:hint="eastAsia"/>
          <w:caps/>
          <w:smallCaps w:val="0"/>
          <w:color w:val="1E7648"/>
          <w:spacing w:val="17"/>
          <w:sz w:val="24"/>
          <w:szCs w:val="24"/>
        </w:rPr>
        <w:t>.3</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HRD</w:t>
      </w:r>
      <w:r w:rsidR="00A75A1A">
        <w:rPr>
          <w:rFonts w:ascii="Times New Roman" w:eastAsia="思源黑体 Medium" w:hAnsi="Times New Roman" w:hint="eastAsia"/>
          <w:caps/>
          <w:smallCaps w:val="0"/>
          <w:color w:val="1E7648"/>
          <w:spacing w:val="17"/>
          <w:sz w:val="24"/>
          <w:szCs w:val="24"/>
        </w:rPr>
        <w:t>检测的靶向治疗指导意义</w:t>
      </w:r>
    </w:p>
    <w:p w14:paraId="436A3B0B" w14:textId="2694EE8D"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同源重组修复相关基因突变及</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状态可以指导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抑制剂靶向治疗。目前，全球已有多种</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抑制剂获批上市，如由</w:t>
      </w:r>
      <w:r>
        <w:rPr>
          <w:rFonts w:ascii="Times New Roman" w:eastAsia="思源黑体 Medium" w:hAnsi="Times New Roman" w:cs="Times New Roman" w:hint="eastAsia"/>
          <w:spacing w:val="6"/>
        </w:rPr>
        <w:t>FDA</w:t>
      </w:r>
      <w:r>
        <w:rPr>
          <w:rFonts w:ascii="Times New Roman" w:eastAsia="思源黑体 Medium" w:hAnsi="Times New Roman" w:cs="Times New Roman" w:hint="eastAsia"/>
          <w:spacing w:val="6"/>
        </w:rPr>
        <w:t>批准的奥拉帕利（</w:t>
      </w:r>
      <w:r>
        <w:rPr>
          <w:rFonts w:ascii="Times New Roman" w:eastAsia="思源黑体 Medium" w:hAnsi="Times New Roman" w:cs="Times New Roman" w:hint="eastAsia"/>
          <w:spacing w:val="6"/>
        </w:rPr>
        <w:t>Olaparib</w:t>
      </w:r>
      <w:r>
        <w:rPr>
          <w:rFonts w:ascii="Times New Roman" w:eastAsia="思源黑体 Medium" w:hAnsi="Times New Roman" w:cs="Times New Roman" w:hint="eastAsia"/>
          <w:spacing w:val="6"/>
        </w:rPr>
        <w:t>）、鲁卡帕尼（</w:t>
      </w:r>
      <w:r>
        <w:rPr>
          <w:rFonts w:ascii="Times New Roman" w:eastAsia="思源黑体 Medium" w:hAnsi="Times New Roman" w:cs="Times New Roman" w:hint="eastAsia"/>
          <w:spacing w:val="6"/>
        </w:rPr>
        <w:t>Rucaparib</w:t>
      </w:r>
      <w:r>
        <w:rPr>
          <w:rFonts w:ascii="Times New Roman" w:eastAsia="思源黑体 Medium" w:hAnsi="Times New Roman" w:cs="Times New Roman" w:hint="eastAsia"/>
          <w:spacing w:val="6"/>
        </w:rPr>
        <w:t>）、尼拉帕利（</w:t>
      </w:r>
      <w:r>
        <w:rPr>
          <w:rFonts w:ascii="Times New Roman" w:eastAsia="思源黑体 Medium" w:hAnsi="Times New Roman" w:cs="Times New Roman" w:hint="eastAsia"/>
          <w:spacing w:val="6"/>
        </w:rPr>
        <w:t>Niraparib</w:t>
      </w:r>
      <w:r>
        <w:rPr>
          <w:rFonts w:ascii="Times New Roman" w:eastAsia="思源黑体 Medium" w:hAnsi="Times New Roman" w:cs="Times New Roman" w:hint="eastAsia"/>
          <w:spacing w:val="6"/>
        </w:rPr>
        <w:t>）、他拉唑帕利（</w:t>
      </w:r>
      <w:proofErr w:type="spellStart"/>
      <w:r>
        <w:rPr>
          <w:rFonts w:ascii="Times New Roman" w:eastAsia="思源黑体 Medium" w:hAnsi="Times New Roman" w:cs="Times New Roman" w:hint="eastAsia"/>
          <w:spacing w:val="6"/>
        </w:rPr>
        <w:t>Talazoparib</w:t>
      </w:r>
      <w:proofErr w:type="spellEnd"/>
      <w:r>
        <w:rPr>
          <w:rFonts w:ascii="Times New Roman" w:eastAsia="思源黑体 Medium" w:hAnsi="Times New Roman" w:cs="Times New Roman" w:hint="eastAsia"/>
          <w:spacing w:val="6"/>
        </w:rPr>
        <w:t>）以及近期由</w:t>
      </w:r>
      <w:r>
        <w:rPr>
          <w:rFonts w:ascii="Times New Roman" w:eastAsia="思源黑体 Medium" w:hAnsi="Times New Roman" w:cs="Times New Roman" w:hint="eastAsia"/>
          <w:spacing w:val="6"/>
        </w:rPr>
        <w:t>NMPA</w:t>
      </w:r>
      <w:r>
        <w:rPr>
          <w:rFonts w:ascii="Times New Roman" w:eastAsia="思源黑体 Medium" w:hAnsi="Times New Roman" w:cs="Times New Roman" w:hint="eastAsia"/>
          <w:spacing w:val="6"/>
        </w:rPr>
        <w:t>批准的氟唑帕利（</w:t>
      </w:r>
      <w:proofErr w:type="spellStart"/>
      <w:r>
        <w:rPr>
          <w:rFonts w:ascii="Times New Roman" w:eastAsia="思源黑体 Medium" w:hAnsi="Times New Roman" w:cs="Times New Roman" w:hint="eastAsia"/>
          <w:spacing w:val="6"/>
        </w:rPr>
        <w:t>Fluzoparib</w:t>
      </w:r>
      <w:proofErr w:type="spellEnd"/>
      <w:r>
        <w:rPr>
          <w:rFonts w:ascii="Times New Roman" w:eastAsia="思源黑体 Medium" w:hAnsi="Times New Roman" w:cs="Times New Roman" w:hint="eastAsia"/>
          <w:spacing w:val="6"/>
        </w:rPr>
        <w:t>）和帕米帕利（</w:t>
      </w:r>
      <w:proofErr w:type="spellStart"/>
      <w:r>
        <w:rPr>
          <w:rFonts w:ascii="Times New Roman" w:eastAsia="思源黑体 Medium" w:hAnsi="Times New Roman" w:cs="Times New Roman" w:hint="eastAsia"/>
          <w:spacing w:val="6"/>
        </w:rPr>
        <w:t>Pamiparib</w:t>
      </w:r>
      <w:proofErr w:type="spellEnd"/>
      <w:r>
        <w:rPr>
          <w:rFonts w:ascii="Times New Roman" w:eastAsia="思源黑体 Medium" w:hAnsi="Times New Roman" w:cs="Times New Roman" w:hint="eastAsia"/>
          <w:spacing w:val="6"/>
        </w:rPr>
        <w:t>）等，已经相继在卵巢癌、前列腺癌、乳腺癌、胰腺癌等肿瘤中获批诸多适应症，其中也包括以</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基因突变和</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作为生物标志物的适应症获批。</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检测在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抑制剂治疗卵巢癌中具有重要的应用价值；在乳腺癌、胰腺癌、前列腺癌中，其对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抑制剂或含铂类药物的临床应用可能也具有潜在的指导价值。</w:t>
      </w:r>
    </w:p>
    <w:p w14:paraId="5D680097"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51EF9479" wp14:editId="6F1FCCE8">
            <wp:extent cx="5040000" cy="5413334"/>
            <wp:effectExtent l="0" t="0" r="8255" b="0"/>
            <wp:docPr id="13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5"/>
                    <pic:cNvPicPr>
                      <a:picLocks noChangeAspect="1"/>
                    </pic:cNvPicPr>
                  </pic:nvPicPr>
                  <pic:blipFill>
                    <a:blip r:embed="rId21"/>
                    <a:stretch>
                      <a:fillRect/>
                    </a:stretch>
                  </pic:blipFill>
                  <pic:spPr>
                    <a:xfrm>
                      <a:off x="0" y="0"/>
                      <a:ext cx="5040000" cy="5413334"/>
                    </a:xfrm>
                    <a:prstGeom prst="rect">
                      <a:avLst/>
                    </a:prstGeom>
                    <a:noFill/>
                    <a:ln>
                      <a:noFill/>
                    </a:ln>
                  </pic:spPr>
                </pic:pic>
              </a:graphicData>
            </a:graphic>
          </wp:inline>
        </w:drawing>
      </w:r>
    </w:p>
    <w:p w14:paraId="6FF15BE3" w14:textId="71A36F2D" w:rsidR="007B5726" w:rsidRPr="00816703" w:rsidRDefault="00A75A1A" w:rsidP="00816703">
      <w:pPr>
        <w:overflowPunct w:val="0"/>
        <w:autoSpaceDE w:val="0"/>
        <w:autoSpaceDN w:val="0"/>
        <w:adjustRightInd w:val="0"/>
        <w:spacing w:after="0"/>
        <w:ind w:firstLineChars="200" w:firstLine="424"/>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w:t>
      </w:r>
      <w:r>
        <w:rPr>
          <w:rFonts w:ascii="Times New Roman" w:eastAsia="思源黑体 Medium" w:hAnsi="Times New Roman" w:cs="Times New Roman" w:hint="eastAsia"/>
          <w:spacing w:val="6"/>
        </w:rPr>
        <w:t>PMID: 28974545</w:t>
      </w:r>
      <w:r>
        <w:rPr>
          <w:rFonts w:ascii="Times New Roman" w:eastAsia="思源黑体 Medium" w:hAnsi="Times New Roman" w:cs="Times New Roman" w:hint="eastAsia"/>
          <w:spacing w:val="6"/>
        </w:rPr>
        <w:t>）</w:t>
      </w:r>
      <w:bookmarkEnd w:id="1"/>
    </w:p>
    <w:sectPr w:rsidR="007B5726" w:rsidRPr="00816703">
      <w:headerReference w:type="default" r:id="rId22"/>
      <w:footerReference w:type="default" r:id="rId23"/>
      <w:pgSz w:w="11907" w:h="16839"/>
      <w:pgMar w:top="720" w:right="1134" w:bottom="720" w:left="1134" w:header="567" w:footer="3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CD030" w14:textId="77777777" w:rsidR="00452E57" w:rsidRDefault="00452E57">
      <w:pPr>
        <w:spacing w:line="240" w:lineRule="auto"/>
      </w:pPr>
      <w:r>
        <w:separator/>
      </w:r>
    </w:p>
  </w:endnote>
  <w:endnote w:type="continuationSeparator" w:id="0">
    <w:p w14:paraId="30FD2E0D" w14:textId="77777777" w:rsidR="00452E57" w:rsidRDefault="00452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思源黑体 Medium">
    <w:altName w:val="微软雅黑"/>
    <w:charset w:val="00"/>
    <w:family w:val="auto"/>
    <w:pitch w:val="default"/>
  </w:font>
  <w:font w:name="Adobe 宋体 Std L">
    <w:altName w:val="宋体"/>
    <w:charset w:val="00"/>
    <w:family w:val="auto"/>
    <w:pitch w:val="default"/>
    <w:sig w:usb0="00000000" w:usb1="00000000" w:usb2="00000016" w:usb3="00000000" w:csb0="00060007" w:csb1="00000000"/>
  </w:font>
  <w:font w:name="华文新魏">
    <w:panose1 w:val="02010800040101010101"/>
    <w:charset w:val="86"/>
    <w:family w:val="auto"/>
    <w:pitch w:val="variable"/>
    <w:sig w:usb0="00000001" w:usb1="080F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Bold">
    <w:altName w:val="黑体"/>
    <w:panose1 w:val="020B0703020204020201"/>
    <w:charset w:val="00"/>
    <w:family w:val="auto"/>
    <w:pitch w:val="default"/>
    <w:sig w:usb0="00000000" w:usb1="0000000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344"/>
      <w:gridCol w:w="842"/>
      <w:gridCol w:w="4453"/>
    </w:tblGrid>
    <w:tr w:rsidR="00B00635" w14:paraId="040ABDED" w14:textId="77777777">
      <w:tc>
        <w:tcPr>
          <w:tcW w:w="2253" w:type="pct"/>
          <w:vAlign w:val="center"/>
        </w:tcPr>
        <w:p w14:paraId="1C3F2578" w14:textId="77777777" w:rsidR="00B00635" w:rsidRDefault="00B00635">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3"/>
              <w:szCs w:val="13"/>
            </w:rPr>
          </w:pPr>
        </w:p>
      </w:tc>
      <w:tc>
        <w:tcPr>
          <w:tcW w:w="437" w:type="pct"/>
          <w:vAlign w:val="center"/>
        </w:tcPr>
        <w:p w14:paraId="0B6DF3E2" w14:textId="01792D57" w:rsidR="00B00635" w:rsidRDefault="002059E0">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PAGE  \* Arabic  \* MERGEFORMAT</w:instrText>
          </w:r>
          <w:r>
            <w:rPr>
              <w:rFonts w:ascii="思源黑体 CN Regular" w:eastAsia="思源黑体 CN Regular" w:hAnsi="思源黑体 CN Regular" w:cs="思源黑体 CN Regular" w:hint="eastAsia"/>
              <w:kern w:val="2"/>
              <w:sz w:val="15"/>
              <w:szCs w:val="15"/>
              <w:lang w:bidi="ar"/>
            </w:rPr>
            <w:fldChar w:fldCharType="separate"/>
          </w:r>
          <w:r>
            <w:rPr>
              <w:rFonts w:ascii="思源黑体 CN Regular" w:eastAsia="思源黑体 CN Regular" w:hAnsi="思源黑体 CN Regular" w:cs="思源黑体 CN Regular" w:hint="eastAsia"/>
              <w:kern w:val="2"/>
              <w:sz w:val="15"/>
              <w:szCs w:val="15"/>
              <w:lang w:bidi="ar"/>
            </w:rPr>
            <w:t>1</w: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t xml:space="preserve">/ </w: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w:instrTex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NUMPAGES  \* Arabic  \* MERGEFORMAT</w:instrText>
          </w:r>
          <w:r>
            <w:rPr>
              <w:rFonts w:ascii="思源黑体 CN Regular" w:eastAsia="思源黑体 CN Regular" w:hAnsi="思源黑体 CN Regular" w:cs="思源黑体 CN Regular" w:hint="eastAsia"/>
              <w:kern w:val="2"/>
              <w:sz w:val="15"/>
              <w:szCs w:val="15"/>
              <w:lang w:bidi="ar"/>
            </w:rPr>
            <w:fldChar w:fldCharType="separate"/>
          </w:r>
          <w:r w:rsidR="004F0DD7">
            <w:rPr>
              <w:rFonts w:ascii="思源黑体 CN Regular" w:eastAsia="思源黑体 CN Regular" w:hAnsi="思源黑体 CN Regular" w:cs="思源黑体 CN Regular"/>
              <w:noProof/>
              <w:kern w:val="2"/>
              <w:sz w:val="15"/>
              <w:szCs w:val="15"/>
              <w:lang w:bidi="ar"/>
            </w:rPr>
            <w:instrText>23</w:instrTex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instrText>-1</w:instrText>
          </w:r>
          <w:r>
            <w:rPr>
              <w:rFonts w:ascii="思源黑体 CN Regular" w:eastAsia="思源黑体 CN Regular" w:hAnsi="思源黑体 CN Regular" w:cs="思源黑体 CN Regular" w:hint="eastAsia"/>
              <w:kern w:val="2"/>
              <w:sz w:val="15"/>
              <w:szCs w:val="15"/>
              <w:lang w:bidi="ar"/>
            </w:rPr>
            <w:fldChar w:fldCharType="separate"/>
          </w:r>
          <w:r w:rsidR="004F0DD7">
            <w:rPr>
              <w:rFonts w:ascii="思源黑体 CN Regular" w:eastAsia="思源黑体 CN Regular" w:hAnsi="思源黑体 CN Regular" w:cs="思源黑体 CN Regular"/>
              <w:noProof/>
              <w:kern w:val="2"/>
              <w:sz w:val="15"/>
              <w:szCs w:val="15"/>
              <w:lang w:bidi="ar"/>
            </w:rPr>
            <w:t>22</w:t>
          </w:r>
          <w:r>
            <w:rPr>
              <w:rFonts w:ascii="思源黑体 CN Regular" w:eastAsia="思源黑体 CN Regular" w:hAnsi="思源黑体 CN Regular" w:cs="思源黑体 CN Regular" w:hint="eastAsia"/>
              <w:kern w:val="2"/>
              <w:sz w:val="15"/>
              <w:szCs w:val="15"/>
              <w:lang w:bidi="ar"/>
            </w:rPr>
            <w:fldChar w:fldCharType="end"/>
          </w:r>
        </w:p>
      </w:tc>
      <w:tc>
        <w:tcPr>
          <w:tcW w:w="2310" w:type="pct"/>
          <w:vAlign w:val="center"/>
        </w:tcPr>
        <w:p w14:paraId="10FFB90F" w14:textId="77777777" w:rsidR="00B00635" w:rsidRDefault="002059E0">
          <w:pPr>
            <w:widowControl w:val="0"/>
            <w:wordWrap w:val="0"/>
            <w:spacing w:after="0"/>
            <w:jc w:val="right"/>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t xml:space="preserve">精准医学中心：028-85422608；病理科 </w:t>
          </w:r>
          <w:bookmarkStart w:id="7" w:name="_Hlk201936191"/>
          <w:r>
            <w:rPr>
              <w:rFonts w:ascii="思源黑体 CN Regular" w:eastAsia="思源黑体 CN Regular" w:hAnsi="思源黑体 CN Regular" w:cs="思源黑体 CN Regular" w:hint="eastAsia"/>
              <w:kern w:val="2"/>
              <w:sz w:val="15"/>
              <w:szCs w:val="15"/>
              <w:lang w:bidi="ar"/>
            </w:rPr>
            <w:t>028-85422698</w:t>
          </w:r>
          <w:bookmarkEnd w:id="7"/>
          <w:r>
            <w:rPr>
              <w:rFonts w:ascii="思源黑体 CN Regular" w:eastAsia="思源黑体 CN Regular" w:hAnsi="思源黑体 CN Regular" w:cs="思源黑体 CN Regular" w:hint="eastAsia"/>
              <w:kern w:val="2"/>
              <w:sz w:val="15"/>
              <w:szCs w:val="15"/>
              <w:lang w:bidi="ar"/>
            </w:rPr>
            <w:t xml:space="preserve">  </w:t>
          </w:r>
        </w:p>
      </w:tc>
    </w:tr>
  </w:tbl>
  <w:p w14:paraId="2A915022" w14:textId="77777777" w:rsidR="00B00635" w:rsidRDefault="00B00635">
    <w:pPr>
      <w:pStyle w:val="a6"/>
      <w:jc w:val="both"/>
    </w:pPr>
  </w:p>
  <w:p w14:paraId="4332E910" w14:textId="77777777" w:rsidR="00B00635" w:rsidRDefault="00B00635">
    <w:pPr>
      <w:pStyle w:val="a6"/>
      <w:rPr>
        <w:rFonts w:ascii="宋体" w:eastAsia="宋体" w:hAnsi="宋体" w:cs="宋体"/>
        <w:b w:val="0"/>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3E818" w14:textId="77777777" w:rsidR="00452E57" w:rsidRDefault="00452E57">
      <w:pPr>
        <w:spacing w:after="0"/>
      </w:pPr>
      <w:r>
        <w:separator/>
      </w:r>
    </w:p>
  </w:footnote>
  <w:footnote w:type="continuationSeparator" w:id="0">
    <w:p w14:paraId="2886CB9A" w14:textId="77777777" w:rsidR="00452E57" w:rsidRDefault="00452E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ayout w:type="fixed"/>
      <w:tblLook w:val="04A0" w:firstRow="1" w:lastRow="0" w:firstColumn="1" w:lastColumn="0" w:noHBand="0" w:noVBand="1"/>
    </w:tblPr>
    <w:tblGrid>
      <w:gridCol w:w="2835"/>
      <w:gridCol w:w="2850"/>
      <w:gridCol w:w="3813"/>
    </w:tblGrid>
    <w:tr w:rsidR="00B00635" w14:paraId="5BF5D70B" w14:textId="77777777" w:rsidTr="001A6303">
      <w:tc>
        <w:tcPr>
          <w:tcW w:w="2835" w:type="dxa"/>
          <w:vAlign w:val="bottom"/>
        </w:tcPr>
        <w:p w14:paraId="4AF7350D" w14:textId="77777777" w:rsidR="00B00635" w:rsidRDefault="002059E0">
          <w:pPr>
            <w:pStyle w:val="a7"/>
            <w:rPr>
              <w:sz w:val="18"/>
              <w:szCs w:val="18"/>
              <w:lang w:val="en-US"/>
            </w:rPr>
          </w:pPr>
          <w:r>
            <w:rPr>
              <w:noProof/>
            </w:rPr>
            <w:drawing>
              <wp:inline distT="0" distB="0" distL="114300" distR="114300" wp14:anchorId="463515AB" wp14:editId="7D8D23CC">
                <wp:extent cx="511810" cy="438785"/>
                <wp:effectExtent l="0" t="0" r="2540" b="18415"/>
                <wp:docPr id="1656196925" name="图片 20" descr="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6925" name="图片 20" descr="hua"/>
                        <pic:cNvPicPr>
                          <a:picLocks noChangeAspect="1"/>
                        </pic:cNvPicPr>
                      </pic:nvPicPr>
                      <pic:blipFill>
                        <a:blip r:embed="rId1"/>
                        <a:stretch>
                          <a:fillRect/>
                        </a:stretch>
                      </pic:blipFill>
                      <pic:spPr>
                        <a:xfrm>
                          <a:off x="0" y="0"/>
                          <a:ext cx="511810" cy="438785"/>
                        </a:xfrm>
                        <a:prstGeom prst="rect">
                          <a:avLst/>
                        </a:prstGeom>
                        <a:noFill/>
                        <a:ln>
                          <a:noFill/>
                        </a:ln>
                      </pic:spPr>
                    </pic:pic>
                  </a:graphicData>
                </a:graphic>
              </wp:inline>
            </w:drawing>
          </w:r>
          <w:r>
            <w:rPr>
              <w:sz w:val="18"/>
              <w:szCs w:val="18"/>
              <w:lang w:val="en-US"/>
            </w:rPr>
            <w:t xml:space="preserve">            </w:t>
          </w:r>
        </w:p>
      </w:tc>
      <w:tc>
        <w:tcPr>
          <w:tcW w:w="2850" w:type="dxa"/>
          <w:vAlign w:val="bottom"/>
        </w:tcPr>
        <w:p w14:paraId="0C5BC9D0" w14:textId="1E28E68A" w:rsidR="00B00635" w:rsidRDefault="00324485">
          <w:pPr>
            <w:pStyle w:val="a7"/>
            <w:rPr>
              <w:sz w:val="18"/>
              <w:szCs w:val="18"/>
              <w:lang w:val="en-US"/>
            </w:rPr>
          </w:pPr>
          <w:r w:rsidRPr="00324485">
            <w:rPr>
              <w:rFonts w:hint="eastAsia"/>
              <w:sz w:val="18"/>
              <w:szCs w:val="18"/>
              <w:lang w:val="en-US"/>
            </w:rPr>
            <w:t>同源重组修复缺陷</w:t>
          </w:r>
          <w:r w:rsidR="00D97472">
            <w:rPr>
              <w:rFonts w:hint="eastAsia"/>
              <w:sz w:val="18"/>
              <w:szCs w:val="18"/>
              <w:lang w:val="en-US"/>
            </w:rPr>
            <w:t>(</w:t>
          </w:r>
          <w:r w:rsidRPr="00324485">
            <w:rPr>
              <w:sz w:val="18"/>
              <w:szCs w:val="18"/>
              <w:lang w:val="en-US"/>
            </w:rPr>
            <w:t>HRD</w:t>
          </w:r>
          <w:r w:rsidR="00D97472">
            <w:rPr>
              <w:rFonts w:hint="eastAsia"/>
              <w:sz w:val="18"/>
              <w:szCs w:val="18"/>
              <w:lang w:val="en-US"/>
            </w:rPr>
            <w:t>)</w:t>
          </w:r>
          <w:r w:rsidRPr="00324485">
            <w:rPr>
              <w:sz w:val="18"/>
              <w:szCs w:val="18"/>
              <w:lang w:val="en-US"/>
            </w:rPr>
            <w:t>测序</w:t>
          </w:r>
        </w:p>
      </w:tc>
      <w:tc>
        <w:tcPr>
          <w:tcW w:w="3813" w:type="dxa"/>
          <w:vAlign w:val="bottom"/>
        </w:tcPr>
        <w:p w14:paraId="7E6810B0" w14:textId="353EFB77" w:rsidR="00B00635" w:rsidRDefault="002059E0">
          <w:pPr>
            <w:pStyle w:val="a7"/>
            <w:wordWrap w:val="0"/>
            <w:jc w:val="right"/>
            <w:rPr>
              <w:sz w:val="18"/>
              <w:szCs w:val="18"/>
              <w:lang w:val="en-US"/>
            </w:rPr>
          </w:pPr>
          <w:r>
            <w:rPr>
              <w:rFonts w:hint="eastAsia"/>
              <w:sz w:val="18"/>
              <w:szCs w:val="18"/>
              <w:lang w:val="en-US"/>
            </w:rPr>
            <w:t xml:space="preserve">  </w:t>
          </w:r>
          <w:r w:rsidR="008D3D34" w:rsidRPr="008D3D34">
            <w:rPr>
              <w:sz w:val="18"/>
              <w:szCs w:val="18"/>
              <w:lang w:val="en-US"/>
            </w:rPr>
            <w:t>{{</w:t>
          </w:r>
          <w:proofErr w:type="spellStart"/>
          <w:r w:rsidR="008D3D34" w:rsidRPr="008D3D34">
            <w:rPr>
              <w:sz w:val="18"/>
              <w:szCs w:val="18"/>
              <w:lang w:val="en-US"/>
            </w:rPr>
            <w:t>sample.patient_name</w:t>
          </w:r>
          <w:proofErr w:type="spellEnd"/>
          <w:r w:rsidR="008D3D34" w:rsidRPr="008D3D34">
            <w:rPr>
              <w:sz w:val="18"/>
              <w:szCs w:val="18"/>
              <w:lang w:val="en-US"/>
            </w:rPr>
            <w:t>}}  {{</w:t>
          </w:r>
          <w:proofErr w:type="spellStart"/>
          <w:r w:rsidR="008D3D34" w:rsidRPr="008D3D34">
            <w:rPr>
              <w:sz w:val="18"/>
              <w:szCs w:val="18"/>
              <w:lang w:val="en-US"/>
            </w:rPr>
            <w:t>sample.id_number</w:t>
          </w:r>
          <w:proofErr w:type="spellEnd"/>
          <w:r w:rsidR="008D3D34" w:rsidRPr="008D3D34">
            <w:rPr>
              <w:sz w:val="18"/>
              <w:szCs w:val="18"/>
              <w:lang w:val="en-US"/>
            </w:rPr>
            <w:t>}}  {{</w:t>
          </w:r>
          <w:proofErr w:type="spellStart"/>
          <w:r w:rsidR="008D3D34" w:rsidRPr="008D3D34">
            <w:rPr>
              <w:sz w:val="18"/>
              <w:szCs w:val="18"/>
              <w:lang w:val="en-US"/>
            </w:rPr>
            <w:t>sample.mol_pathological_id</w:t>
          </w:r>
          <w:proofErr w:type="spellEnd"/>
          <w:r w:rsidR="008D3D34" w:rsidRPr="008D3D34">
            <w:rPr>
              <w:sz w:val="18"/>
              <w:szCs w:val="18"/>
              <w:lang w:val="en-US"/>
            </w:rPr>
            <w:t xml:space="preserve"> }}</w:t>
          </w:r>
        </w:p>
      </w:tc>
    </w:tr>
  </w:tbl>
  <w:p w14:paraId="1E906B7D" w14:textId="77777777" w:rsidR="00B00635" w:rsidRDefault="00B0063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DE79C8"/>
    <w:multiLevelType w:val="multilevel"/>
    <w:tmpl w:val="82DE79C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FF8E5E"/>
    <w:multiLevelType w:val="singleLevel"/>
    <w:tmpl w:val="96FF8E5E"/>
    <w:lvl w:ilvl="0">
      <w:start w:val="1"/>
      <w:numFmt w:val="decimal"/>
      <w:lvlText w:val="%1."/>
      <w:lvlJc w:val="left"/>
      <w:pPr>
        <w:ind w:left="425" w:hanging="425"/>
      </w:pPr>
      <w:rPr>
        <w:rFonts w:hint="default"/>
      </w:rPr>
    </w:lvl>
  </w:abstractNum>
  <w:abstractNum w:abstractNumId="2" w15:restartNumberingAfterBreak="0">
    <w:nsid w:val="05261FA4"/>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1F54E2A"/>
    <w:multiLevelType w:val="singleLevel"/>
    <w:tmpl w:val="11F54E2A"/>
    <w:lvl w:ilvl="0">
      <w:start w:val="3"/>
      <w:numFmt w:val="chineseCounting"/>
      <w:suff w:val="nothing"/>
      <w:lvlText w:val="%1、"/>
      <w:lvlJc w:val="left"/>
      <w:rPr>
        <w:rFonts w:hint="eastAsia"/>
      </w:rPr>
    </w:lvl>
  </w:abstractNum>
  <w:abstractNum w:abstractNumId="4" w15:restartNumberingAfterBreak="0">
    <w:nsid w:val="1E943F59"/>
    <w:multiLevelType w:val="multilevel"/>
    <w:tmpl w:val="1E943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5E474C"/>
    <w:multiLevelType w:val="hybridMultilevel"/>
    <w:tmpl w:val="B4082D1A"/>
    <w:lvl w:ilvl="0" w:tplc="3D4E2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4E4675"/>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01927AC"/>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B9604B"/>
    <w:multiLevelType w:val="singleLevel"/>
    <w:tmpl w:val="96FF8E5E"/>
    <w:lvl w:ilvl="0">
      <w:start w:val="1"/>
      <w:numFmt w:val="decimal"/>
      <w:lvlText w:val="%1."/>
      <w:lvlJc w:val="left"/>
      <w:pPr>
        <w:ind w:left="425" w:hanging="425"/>
      </w:pPr>
      <w:rPr>
        <w:rFonts w:hint="default"/>
      </w:rPr>
    </w:lvl>
  </w:abstractNum>
  <w:abstractNum w:abstractNumId="9" w15:restartNumberingAfterBreak="0">
    <w:nsid w:val="6027CDC8"/>
    <w:multiLevelType w:val="singleLevel"/>
    <w:tmpl w:val="6027CDC8"/>
    <w:lvl w:ilvl="0">
      <w:start w:val="1"/>
      <w:numFmt w:val="decimal"/>
      <w:lvlText w:val="(%1)"/>
      <w:lvlJc w:val="left"/>
      <w:pPr>
        <w:ind w:left="425" w:hanging="425"/>
      </w:pPr>
      <w:rPr>
        <w:rFonts w:hint="default"/>
      </w:rPr>
    </w:lvl>
  </w:abstractNum>
  <w:abstractNum w:abstractNumId="10" w15:restartNumberingAfterBreak="0">
    <w:nsid w:val="6DF7AD19"/>
    <w:multiLevelType w:val="singleLevel"/>
    <w:tmpl w:val="6DF7AD19"/>
    <w:lvl w:ilvl="0">
      <w:start w:val="2"/>
      <w:numFmt w:val="decimal"/>
      <w:suff w:val="space"/>
      <w:lvlText w:val="%1."/>
      <w:lvlJc w:val="left"/>
    </w:lvl>
  </w:abstractNum>
  <w:abstractNum w:abstractNumId="11" w15:restartNumberingAfterBreak="0">
    <w:nsid w:val="7E606ED3"/>
    <w:multiLevelType w:val="hybridMultilevel"/>
    <w:tmpl w:val="BD7CC9C6"/>
    <w:lvl w:ilvl="0" w:tplc="6027CDC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4"/>
  </w:num>
  <w:num w:numId="3">
    <w:abstractNumId w:val="3"/>
  </w:num>
  <w:num w:numId="4">
    <w:abstractNumId w:val="10"/>
  </w:num>
  <w:num w:numId="5">
    <w:abstractNumId w:val="0"/>
  </w:num>
  <w:num w:numId="6">
    <w:abstractNumId w:val="9"/>
  </w:num>
  <w:num w:numId="7">
    <w:abstractNumId w:val="1"/>
  </w:num>
  <w:num w:numId="8">
    <w:abstractNumId w:val="5"/>
  </w:num>
  <w:num w:numId="9">
    <w:abstractNumId w:val="11"/>
  </w:num>
  <w:num w:numId="10">
    <w:abstractNumId w:val="8"/>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1ZjE1Yjg1YjZlNDcwYWFlODlkOWQwOTg5ZWMyNmQifQ=="/>
  </w:docVars>
  <w:rsids>
    <w:rsidRoot w:val="00172A27"/>
    <w:rsid w:val="99FFF4B5"/>
    <w:rsid w:val="9A3E84FB"/>
    <w:rsid w:val="9E7B469F"/>
    <w:rsid w:val="AE9FD743"/>
    <w:rsid w:val="AF7D174C"/>
    <w:rsid w:val="AFF7D734"/>
    <w:rsid w:val="BA77B1D7"/>
    <w:rsid w:val="BC93682E"/>
    <w:rsid w:val="BDD625A2"/>
    <w:rsid w:val="BDFFA630"/>
    <w:rsid w:val="BE8C773E"/>
    <w:rsid w:val="BEFFF580"/>
    <w:rsid w:val="BFFC5E86"/>
    <w:rsid w:val="C8A7BDA5"/>
    <w:rsid w:val="DDDFA7DD"/>
    <w:rsid w:val="DFDBDBED"/>
    <w:rsid w:val="DFDF7DAF"/>
    <w:rsid w:val="ECBF00A2"/>
    <w:rsid w:val="EDFB15BC"/>
    <w:rsid w:val="F5DEADAB"/>
    <w:rsid w:val="F5FD2A4F"/>
    <w:rsid w:val="F7534CCF"/>
    <w:rsid w:val="F7D916B0"/>
    <w:rsid w:val="FDE37714"/>
    <w:rsid w:val="FDEB3407"/>
    <w:rsid w:val="FE6DC775"/>
    <w:rsid w:val="FEF594F9"/>
    <w:rsid w:val="FF6F8E47"/>
    <w:rsid w:val="FFF60F68"/>
    <w:rsid w:val="FFF78005"/>
    <w:rsid w:val="FFFE2296"/>
    <w:rsid w:val="FFFF6EAC"/>
    <w:rsid w:val="0000096F"/>
    <w:rsid w:val="0000205A"/>
    <w:rsid w:val="00003079"/>
    <w:rsid w:val="00003364"/>
    <w:rsid w:val="000035C9"/>
    <w:rsid w:val="00003859"/>
    <w:rsid w:val="00004621"/>
    <w:rsid w:val="00004837"/>
    <w:rsid w:val="00005F44"/>
    <w:rsid w:val="00006423"/>
    <w:rsid w:val="00006891"/>
    <w:rsid w:val="00006A93"/>
    <w:rsid w:val="000102CA"/>
    <w:rsid w:val="000117C2"/>
    <w:rsid w:val="00011817"/>
    <w:rsid w:val="00012652"/>
    <w:rsid w:val="00013169"/>
    <w:rsid w:val="0001351D"/>
    <w:rsid w:val="000135F9"/>
    <w:rsid w:val="00013A22"/>
    <w:rsid w:val="00013B6A"/>
    <w:rsid w:val="00014ABE"/>
    <w:rsid w:val="000156DE"/>
    <w:rsid w:val="00015BB6"/>
    <w:rsid w:val="00016822"/>
    <w:rsid w:val="00016BE5"/>
    <w:rsid w:val="00016D4C"/>
    <w:rsid w:val="0001723E"/>
    <w:rsid w:val="00020326"/>
    <w:rsid w:val="0002224C"/>
    <w:rsid w:val="00023CD1"/>
    <w:rsid w:val="0002402D"/>
    <w:rsid w:val="00025078"/>
    <w:rsid w:val="0002590B"/>
    <w:rsid w:val="00026CF6"/>
    <w:rsid w:val="0002753A"/>
    <w:rsid w:val="00027954"/>
    <w:rsid w:val="00027A0A"/>
    <w:rsid w:val="000302AB"/>
    <w:rsid w:val="000307F8"/>
    <w:rsid w:val="000309D4"/>
    <w:rsid w:val="00030B76"/>
    <w:rsid w:val="0003204D"/>
    <w:rsid w:val="00032EDC"/>
    <w:rsid w:val="00033830"/>
    <w:rsid w:val="00033906"/>
    <w:rsid w:val="00033996"/>
    <w:rsid w:val="0003448C"/>
    <w:rsid w:val="00035654"/>
    <w:rsid w:val="000358C7"/>
    <w:rsid w:val="00035983"/>
    <w:rsid w:val="00035C78"/>
    <w:rsid w:val="0003711F"/>
    <w:rsid w:val="0003729E"/>
    <w:rsid w:val="00037A77"/>
    <w:rsid w:val="000404F3"/>
    <w:rsid w:val="000407B0"/>
    <w:rsid w:val="00041847"/>
    <w:rsid w:val="00041A04"/>
    <w:rsid w:val="00041B32"/>
    <w:rsid w:val="00041CB3"/>
    <w:rsid w:val="00042E8A"/>
    <w:rsid w:val="0004326F"/>
    <w:rsid w:val="000442FD"/>
    <w:rsid w:val="000447A6"/>
    <w:rsid w:val="00045596"/>
    <w:rsid w:val="0004578D"/>
    <w:rsid w:val="00045907"/>
    <w:rsid w:val="00046069"/>
    <w:rsid w:val="0004774F"/>
    <w:rsid w:val="00047C87"/>
    <w:rsid w:val="000501B8"/>
    <w:rsid w:val="00050AB3"/>
    <w:rsid w:val="00051667"/>
    <w:rsid w:val="00051A29"/>
    <w:rsid w:val="000529C6"/>
    <w:rsid w:val="00052F8A"/>
    <w:rsid w:val="00053282"/>
    <w:rsid w:val="000532FA"/>
    <w:rsid w:val="000539E8"/>
    <w:rsid w:val="00053BF1"/>
    <w:rsid w:val="00055F92"/>
    <w:rsid w:val="00055F99"/>
    <w:rsid w:val="00056B09"/>
    <w:rsid w:val="00056E7F"/>
    <w:rsid w:val="00056F97"/>
    <w:rsid w:val="00057294"/>
    <w:rsid w:val="000579F9"/>
    <w:rsid w:val="000601E1"/>
    <w:rsid w:val="00060295"/>
    <w:rsid w:val="000610B0"/>
    <w:rsid w:val="000612A6"/>
    <w:rsid w:val="0006141B"/>
    <w:rsid w:val="000618CF"/>
    <w:rsid w:val="000619B1"/>
    <w:rsid w:val="00061A06"/>
    <w:rsid w:val="00062C53"/>
    <w:rsid w:val="00063D86"/>
    <w:rsid w:val="00063FFB"/>
    <w:rsid w:val="00064722"/>
    <w:rsid w:val="00066156"/>
    <w:rsid w:val="00066351"/>
    <w:rsid w:val="00066546"/>
    <w:rsid w:val="00067668"/>
    <w:rsid w:val="0007344B"/>
    <w:rsid w:val="000736FB"/>
    <w:rsid w:val="000742C9"/>
    <w:rsid w:val="00074A9C"/>
    <w:rsid w:val="000757F6"/>
    <w:rsid w:val="00076224"/>
    <w:rsid w:val="00076DAA"/>
    <w:rsid w:val="00076FE7"/>
    <w:rsid w:val="00077484"/>
    <w:rsid w:val="000808AE"/>
    <w:rsid w:val="00081306"/>
    <w:rsid w:val="00081B7E"/>
    <w:rsid w:val="00081D44"/>
    <w:rsid w:val="00081E07"/>
    <w:rsid w:val="00081E59"/>
    <w:rsid w:val="0008229D"/>
    <w:rsid w:val="000833BF"/>
    <w:rsid w:val="0008480F"/>
    <w:rsid w:val="00084BE5"/>
    <w:rsid w:val="00085C62"/>
    <w:rsid w:val="00085EA1"/>
    <w:rsid w:val="00086086"/>
    <w:rsid w:val="000866FE"/>
    <w:rsid w:val="000867B7"/>
    <w:rsid w:val="00086B21"/>
    <w:rsid w:val="00086F9F"/>
    <w:rsid w:val="000876DF"/>
    <w:rsid w:val="00087975"/>
    <w:rsid w:val="00087A85"/>
    <w:rsid w:val="00087E2E"/>
    <w:rsid w:val="0009006E"/>
    <w:rsid w:val="00090FBC"/>
    <w:rsid w:val="00091C38"/>
    <w:rsid w:val="00091CE3"/>
    <w:rsid w:val="0009214F"/>
    <w:rsid w:val="00092221"/>
    <w:rsid w:val="00092980"/>
    <w:rsid w:val="00092A88"/>
    <w:rsid w:val="00092B7D"/>
    <w:rsid w:val="00093707"/>
    <w:rsid w:val="00093803"/>
    <w:rsid w:val="00094E07"/>
    <w:rsid w:val="00094F96"/>
    <w:rsid w:val="000952AB"/>
    <w:rsid w:val="0009530C"/>
    <w:rsid w:val="00095FE9"/>
    <w:rsid w:val="00097976"/>
    <w:rsid w:val="000979CE"/>
    <w:rsid w:val="00097A90"/>
    <w:rsid w:val="00097DFC"/>
    <w:rsid w:val="00097F6B"/>
    <w:rsid w:val="000A0AF9"/>
    <w:rsid w:val="000A267F"/>
    <w:rsid w:val="000A2A1C"/>
    <w:rsid w:val="000A2ABF"/>
    <w:rsid w:val="000A339A"/>
    <w:rsid w:val="000A3F0E"/>
    <w:rsid w:val="000A5B16"/>
    <w:rsid w:val="000A5C9C"/>
    <w:rsid w:val="000A606C"/>
    <w:rsid w:val="000A7200"/>
    <w:rsid w:val="000A732C"/>
    <w:rsid w:val="000A7729"/>
    <w:rsid w:val="000B0630"/>
    <w:rsid w:val="000B0AD2"/>
    <w:rsid w:val="000B0D1C"/>
    <w:rsid w:val="000B0F5D"/>
    <w:rsid w:val="000B167F"/>
    <w:rsid w:val="000B2D3B"/>
    <w:rsid w:val="000B3706"/>
    <w:rsid w:val="000B38D8"/>
    <w:rsid w:val="000B4820"/>
    <w:rsid w:val="000B4C1A"/>
    <w:rsid w:val="000B5389"/>
    <w:rsid w:val="000B6DD7"/>
    <w:rsid w:val="000B7906"/>
    <w:rsid w:val="000B7B34"/>
    <w:rsid w:val="000B7C1F"/>
    <w:rsid w:val="000C121E"/>
    <w:rsid w:val="000C1455"/>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0505"/>
    <w:rsid w:val="000D1A7F"/>
    <w:rsid w:val="000D1FD8"/>
    <w:rsid w:val="000D2090"/>
    <w:rsid w:val="000D2450"/>
    <w:rsid w:val="000D2D0B"/>
    <w:rsid w:val="000D312F"/>
    <w:rsid w:val="000D32D7"/>
    <w:rsid w:val="000D4021"/>
    <w:rsid w:val="000D425D"/>
    <w:rsid w:val="000D5838"/>
    <w:rsid w:val="000D5DDE"/>
    <w:rsid w:val="000D64C6"/>
    <w:rsid w:val="000D6A7F"/>
    <w:rsid w:val="000D6F0E"/>
    <w:rsid w:val="000D76BF"/>
    <w:rsid w:val="000D7A5D"/>
    <w:rsid w:val="000D7F3A"/>
    <w:rsid w:val="000E041E"/>
    <w:rsid w:val="000E0D51"/>
    <w:rsid w:val="000E1518"/>
    <w:rsid w:val="000E20E7"/>
    <w:rsid w:val="000E26B8"/>
    <w:rsid w:val="000E2B10"/>
    <w:rsid w:val="000E2CE9"/>
    <w:rsid w:val="000E342A"/>
    <w:rsid w:val="000E3871"/>
    <w:rsid w:val="000E3E65"/>
    <w:rsid w:val="000E42E7"/>
    <w:rsid w:val="000E43F3"/>
    <w:rsid w:val="000E48EE"/>
    <w:rsid w:val="000E4FC9"/>
    <w:rsid w:val="000E5C30"/>
    <w:rsid w:val="000E5E49"/>
    <w:rsid w:val="000E7E43"/>
    <w:rsid w:val="000F0074"/>
    <w:rsid w:val="000F08D5"/>
    <w:rsid w:val="000F252C"/>
    <w:rsid w:val="000F2C25"/>
    <w:rsid w:val="000F3868"/>
    <w:rsid w:val="000F4376"/>
    <w:rsid w:val="000F48A3"/>
    <w:rsid w:val="000F4B87"/>
    <w:rsid w:val="000F528E"/>
    <w:rsid w:val="000F5636"/>
    <w:rsid w:val="000F58B8"/>
    <w:rsid w:val="000F5927"/>
    <w:rsid w:val="000F5DB8"/>
    <w:rsid w:val="000F76C0"/>
    <w:rsid w:val="000F78C2"/>
    <w:rsid w:val="000F7AC0"/>
    <w:rsid w:val="000F7AE1"/>
    <w:rsid w:val="000F7D73"/>
    <w:rsid w:val="00100027"/>
    <w:rsid w:val="00100334"/>
    <w:rsid w:val="00100459"/>
    <w:rsid w:val="001007C2"/>
    <w:rsid w:val="001015AC"/>
    <w:rsid w:val="00101628"/>
    <w:rsid w:val="00102D4F"/>
    <w:rsid w:val="001035D6"/>
    <w:rsid w:val="00104EF6"/>
    <w:rsid w:val="0010527A"/>
    <w:rsid w:val="0010611D"/>
    <w:rsid w:val="001061C6"/>
    <w:rsid w:val="001064DF"/>
    <w:rsid w:val="00107531"/>
    <w:rsid w:val="00110058"/>
    <w:rsid w:val="00110656"/>
    <w:rsid w:val="001113D1"/>
    <w:rsid w:val="00112E25"/>
    <w:rsid w:val="00113263"/>
    <w:rsid w:val="0011422C"/>
    <w:rsid w:val="00114941"/>
    <w:rsid w:val="001150C2"/>
    <w:rsid w:val="00116063"/>
    <w:rsid w:val="001160E8"/>
    <w:rsid w:val="0011631B"/>
    <w:rsid w:val="001164F5"/>
    <w:rsid w:val="00116D74"/>
    <w:rsid w:val="00117463"/>
    <w:rsid w:val="001176EB"/>
    <w:rsid w:val="001209D9"/>
    <w:rsid w:val="00121CF7"/>
    <w:rsid w:val="00121F79"/>
    <w:rsid w:val="00122560"/>
    <w:rsid w:val="001226F9"/>
    <w:rsid w:val="00122957"/>
    <w:rsid w:val="00123080"/>
    <w:rsid w:val="0012401D"/>
    <w:rsid w:val="00124901"/>
    <w:rsid w:val="00124C2A"/>
    <w:rsid w:val="00124E07"/>
    <w:rsid w:val="001258FA"/>
    <w:rsid w:val="00126156"/>
    <w:rsid w:val="00126DED"/>
    <w:rsid w:val="00126F0E"/>
    <w:rsid w:val="00127207"/>
    <w:rsid w:val="00127D71"/>
    <w:rsid w:val="00127E7E"/>
    <w:rsid w:val="0013057B"/>
    <w:rsid w:val="00130992"/>
    <w:rsid w:val="00130D84"/>
    <w:rsid w:val="00131659"/>
    <w:rsid w:val="00131F1A"/>
    <w:rsid w:val="001321AB"/>
    <w:rsid w:val="00132CE3"/>
    <w:rsid w:val="001351EF"/>
    <w:rsid w:val="00135233"/>
    <w:rsid w:val="00135368"/>
    <w:rsid w:val="00135D61"/>
    <w:rsid w:val="00135D85"/>
    <w:rsid w:val="001361AD"/>
    <w:rsid w:val="0013627A"/>
    <w:rsid w:val="00137698"/>
    <w:rsid w:val="0013772E"/>
    <w:rsid w:val="00140F87"/>
    <w:rsid w:val="00142547"/>
    <w:rsid w:val="0014295B"/>
    <w:rsid w:val="00142985"/>
    <w:rsid w:val="00142C11"/>
    <w:rsid w:val="0014304F"/>
    <w:rsid w:val="00143E4E"/>
    <w:rsid w:val="001448B9"/>
    <w:rsid w:val="0014647E"/>
    <w:rsid w:val="00150494"/>
    <w:rsid w:val="00150A96"/>
    <w:rsid w:val="00151018"/>
    <w:rsid w:val="00151127"/>
    <w:rsid w:val="0015258A"/>
    <w:rsid w:val="00152BAC"/>
    <w:rsid w:val="00153978"/>
    <w:rsid w:val="00154178"/>
    <w:rsid w:val="00154664"/>
    <w:rsid w:val="00154CCD"/>
    <w:rsid w:val="00154D3D"/>
    <w:rsid w:val="0015525F"/>
    <w:rsid w:val="001556C7"/>
    <w:rsid w:val="001564D1"/>
    <w:rsid w:val="001579EF"/>
    <w:rsid w:val="00157CB9"/>
    <w:rsid w:val="001601C5"/>
    <w:rsid w:val="00160CA4"/>
    <w:rsid w:val="0016174F"/>
    <w:rsid w:val="0016299A"/>
    <w:rsid w:val="00163192"/>
    <w:rsid w:val="00164818"/>
    <w:rsid w:val="001659FC"/>
    <w:rsid w:val="00166D53"/>
    <w:rsid w:val="0016719B"/>
    <w:rsid w:val="00167971"/>
    <w:rsid w:val="00167C24"/>
    <w:rsid w:val="0017079F"/>
    <w:rsid w:val="00170F32"/>
    <w:rsid w:val="001719A8"/>
    <w:rsid w:val="00172706"/>
    <w:rsid w:val="0017293C"/>
    <w:rsid w:val="00172A27"/>
    <w:rsid w:val="00173873"/>
    <w:rsid w:val="001738A5"/>
    <w:rsid w:val="0017425D"/>
    <w:rsid w:val="0017430F"/>
    <w:rsid w:val="001747FC"/>
    <w:rsid w:val="001757E9"/>
    <w:rsid w:val="00175923"/>
    <w:rsid w:val="00175AA8"/>
    <w:rsid w:val="00176DDA"/>
    <w:rsid w:val="0017701A"/>
    <w:rsid w:val="0017752B"/>
    <w:rsid w:val="00180667"/>
    <w:rsid w:val="00180BC3"/>
    <w:rsid w:val="00180DB7"/>
    <w:rsid w:val="001819BB"/>
    <w:rsid w:val="00182755"/>
    <w:rsid w:val="00182EAE"/>
    <w:rsid w:val="00183517"/>
    <w:rsid w:val="00183A15"/>
    <w:rsid w:val="0018485C"/>
    <w:rsid w:val="00184FAC"/>
    <w:rsid w:val="00185D37"/>
    <w:rsid w:val="00186A8B"/>
    <w:rsid w:val="00187C1A"/>
    <w:rsid w:val="00187D21"/>
    <w:rsid w:val="0019036F"/>
    <w:rsid w:val="001903B6"/>
    <w:rsid w:val="00191324"/>
    <w:rsid w:val="00192682"/>
    <w:rsid w:val="00192830"/>
    <w:rsid w:val="001943EC"/>
    <w:rsid w:val="0019482F"/>
    <w:rsid w:val="00194E1E"/>
    <w:rsid w:val="00195187"/>
    <w:rsid w:val="00195F05"/>
    <w:rsid w:val="00195F20"/>
    <w:rsid w:val="001960E1"/>
    <w:rsid w:val="001969AE"/>
    <w:rsid w:val="00197431"/>
    <w:rsid w:val="00197C3D"/>
    <w:rsid w:val="00197EA4"/>
    <w:rsid w:val="001A047C"/>
    <w:rsid w:val="001A193B"/>
    <w:rsid w:val="001A19C8"/>
    <w:rsid w:val="001A1A46"/>
    <w:rsid w:val="001A2248"/>
    <w:rsid w:val="001A270E"/>
    <w:rsid w:val="001A28E4"/>
    <w:rsid w:val="001A33F4"/>
    <w:rsid w:val="001A3E97"/>
    <w:rsid w:val="001A40C8"/>
    <w:rsid w:val="001A4C5B"/>
    <w:rsid w:val="001A523F"/>
    <w:rsid w:val="001A5F0A"/>
    <w:rsid w:val="001A6303"/>
    <w:rsid w:val="001A63CE"/>
    <w:rsid w:val="001A65EA"/>
    <w:rsid w:val="001A7E4E"/>
    <w:rsid w:val="001B0304"/>
    <w:rsid w:val="001B1305"/>
    <w:rsid w:val="001B17E7"/>
    <w:rsid w:val="001B199B"/>
    <w:rsid w:val="001B2C30"/>
    <w:rsid w:val="001B3ADC"/>
    <w:rsid w:val="001B3C61"/>
    <w:rsid w:val="001B3F95"/>
    <w:rsid w:val="001B400D"/>
    <w:rsid w:val="001B43BE"/>
    <w:rsid w:val="001B43E7"/>
    <w:rsid w:val="001B5B13"/>
    <w:rsid w:val="001B6AC1"/>
    <w:rsid w:val="001B7029"/>
    <w:rsid w:val="001B74B4"/>
    <w:rsid w:val="001B76D0"/>
    <w:rsid w:val="001B7E54"/>
    <w:rsid w:val="001C092B"/>
    <w:rsid w:val="001C13A1"/>
    <w:rsid w:val="001C13BB"/>
    <w:rsid w:val="001C19D7"/>
    <w:rsid w:val="001C2768"/>
    <w:rsid w:val="001C2AA9"/>
    <w:rsid w:val="001C2BD6"/>
    <w:rsid w:val="001C36E0"/>
    <w:rsid w:val="001C3A66"/>
    <w:rsid w:val="001C3B7C"/>
    <w:rsid w:val="001C3CDF"/>
    <w:rsid w:val="001C4832"/>
    <w:rsid w:val="001C4B9D"/>
    <w:rsid w:val="001C4F8F"/>
    <w:rsid w:val="001C5128"/>
    <w:rsid w:val="001C583F"/>
    <w:rsid w:val="001C653A"/>
    <w:rsid w:val="001C672C"/>
    <w:rsid w:val="001C733E"/>
    <w:rsid w:val="001D07FC"/>
    <w:rsid w:val="001D082A"/>
    <w:rsid w:val="001D0BA9"/>
    <w:rsid w:val="001D0BDA"/>
    <w:rsid w:val="001D0FFE"/>
    <w:rsid w:val="001D149C"/>
    <w:rsid w:val="001D18F5"/>
    <w:rsid w:val="001D229D"/>
    <w:rsid w:val="001D24DC"/>
    <w:rsid w:val="001D30ED"/>
    <w:rsid w:val="001D3E8A"/>
    <w:rsid w:val="001D43BF"/>
    <w:rsid w:val="001D4845"/>
    <w:rsid w:val="001D4DC9"/>
    <w:rsid w:val="001D4E2B"/>
    <w:rsid w:val="001D4E4E"/>
    <w:rsid w:val="001D5558"/>
    <w:rsid w:val="001D660C"/>
    <w:rsid w:val="001D7881"/>
    <w:rsid w:val="001E018D"/>
    <w:rsid w:val="001E0449"/>
    <w:rsid w:val="001E1783"/>
    <w:rsid w:val="001E1AD5"/>
    <w:rsid w:val="001E2A71"/>
    <w:rsid w:val="001E2FB0"/>
    <w:rsid w:val="001E4018"/>
    <w:rsid w:val="001E4EB6"/>
    <w:rsid w:val="001E57BF"/>
    <w:rsid w:val="001E5C97"/>
    <w:rsid w:val="001E6AAE"/>
    <w:rsid w:val="001E7936"/>
    <w:rsid w:val="001F02E6"/>
    <w:rsid w:val="001F0401"/>
    <w:rsid w:val="001F09E9"/>
    <w:rsid w:val="001F0D9A"/>
    <w:rsid w:val="001F1471"/>
    <w:rsid w:val="001F1999"/>
    <w:rsid w:val="001F1F94"/>
    <w:rsid w:val="001F290F"/>
    <w:rsid w:val="001F36D5"/>
    <w:rsid w:val="001F4EDF"/>
    <w:rsid w:val="001F5FAB"/>
    <w:rsid w:val="001F631F"/>
    <w:rsid w:val="001F6CF5"/>
    <w:rsid w:val="001F7284"/>
    <w:rsid w:val="001F7739"/>
    <w:rsid w:val="001F78BA"/>
    <w:rsid w:val="001F7F55"/>
    <w:rsid w:val="00201C96"/>
    <w:rsid w:val="0020223D"/>
    <w:rsid w:val="002026DC"/>
    <w:rsid w:val="002059E0"/>
    <w:rsid w:val="00205F3F"/>
    <w:rsid w:val="00206A91"/>
    <w:rsid w:val="00206DF7"/>
    <w:rsid w:val="002109D6"/>
    <w:rsid w:val="00211292"/>
    <w:rsid w:val="002113F4"/>
    <w:rsid w:val="002118D9"/>
    <w:rsid w:val="00215CD1"/>
    <w:rsid w:val="0021668E"/>
    <w:rsid w:val="00216839"/>
    <w:rsid w:val="002173F1"/>
    <w:rsid w:val="00217D72"/>
    <w:rsid w:val="00220523"/>
    <w:rsid w:val="002211CD"/>
    <w:rsid w:val="0022180F"/>
    <w:rsid w:val="00222049"/>
    <w:rsid w:val="002222B9"/>
    <w:rsid w:val="00222496"/>
    <w:rsid w:val="00222601"/>
    <w:rsid w:val="00222BBC"/>
    <w:rsid w:val="00223080"/>
    <w:rsid w:val="00223492"/>
    <w:rsid w:val="00223A6D"/>
    <w:rsid w:val="002243FD"/>
    <w:rsid w:val="00224FE8"/>
    <w:rsid w:val="0022507A"/>
    <w:rsid w:val="00226958"/>
    <w:rsid w:val="00226B29"/>
    <w:rsid w:val="00227314"/>
    <w:rsid w:val="002279C0"/>
    <w:rsid w:val="00230733"/>
    <w:rsid w:val="00231523"/>
    <w:rsid w:val="00231933"/>
    <w:rsid w:val="00231957"/>
    <w:rsid w:val="00231975"/>
    <w:rsid w:val="00231AE8"/>
    <w:rsid w:val="00231C8A"/>
    <w:rsid w:val="00232DFE"/>
    <w:rsid w:val="00232F93"/>
    <w:rsid w:val="00233D5A"/>
    <w:rsid w:val="00235D15"/>
    <w:rsid w:val="00235F49"/>
    <w:rsid w:val="00236753"/>
    <w:rsid w:val="00236AC4"/>
    <w:rsid w:val="002379F9"/>
    <w:rsid w:val="00237A35"/>
    <w:rsid w:val="0024008D"/>
    <w:rsid w:val="00240251"/>
    <w:rsid w:val="00240A04"/>
    <w:rsid w:val="00240F5E"/>
    <w:rsid w:val="002414DA"/>
    <w:rsid w:val="00241A25"/>
    <w:rsid w:val="0024204F"/>
    <w:rsid w:val="0024217F"/>
    <w:rsid w:val="0024226F"/>
    <w:rsid w:val="002427FB"/>
    <w:rsid w:val="002430C8"/>
    <w:rsid w:val="00246019"/>
    <w:rsid w:val="00246965"/>
    <w:rsid w:val="00246F60"/>
    <w:rsid w:val="00246F8C"/>
    <w:rsid w:val="002508A4"/>
    <w:rsid w:val="00250DC6"/>
    <w:rsid w:val="00252505"/>
    <w:rsid w:val="002526DF"/>
    <w:rsid w:val="00253CD2"/>
    <w:rsid w:val="00253F58"/>
    <w:rsid w:val="0025538A"/>
    <w:rsid w:val="00255459"/>
    <w:rsid w:val="002556B6"/>
    <w:rsid w:val="00255ADE"/>
    <w:rsid w:val="00255C0F"/>
    <w:rsid w:val="002562D3"/>
    <w:rsid w:val="00256D5F"/>
    <w:rsid w:val="00257484"/>
    <w:rsid w:val="00257951"/>
    <w:rsid w:val="00257DF2"/>
    <w:rsid w:val="00257F34"/>
    <w:rsid w:val="00257FA9"/>
    <w:rsid w:val="002601CE"/>
    <w:rsid w:val="00260C19"/>
    <w:rsid w:val="00260EAC"/>
    <w:rsid w:val="0026140B"/>
    <w:rsid w:val="002622C0"/>
    <w:rsid w:val="002622F4"/>
    <w:rsid w:val="00263190"/>
    <w:rsid w:val="00263497"/>
    <w:rsid w:val="00263585"/>
    <w:rsid w:val="00263A55"/>
    <w:rsid w:val="00264FD6"/>
    <w:rsid w:val="002677A4"/>
    <w:rsid w:val="00267BBB"/>
    <w:rsid w:val="00270AC7"/>
    <w:rsid w:val="00270D19"/>
    <w:rsid w:val="002713A4"/>
    <w:rsid w:val="00271FBD"/>
    <w:rsid w:val="0027206A"/>
    <w:rsid w:val="002736CF"/>
    <w:rsid w:val="00273B4A"/>
    <w:rsid w:val="00274E20"/>
    <w:rsid w:val="00274FC9"/>
    <w:rsid w:val="0027515D"/>
    <w:rsid w:val="00275E16"/>
    <w:rsid w:val="00276D66"/>
    <w:rsid w:val="002775A0"/>
    <w:rsid w:val="002775DA"/>
    <w:rsid w:val="00280893"/>
    <w:rsid w:val="00281A0A"/>
    <w:rsid w:val="00282479"/>
    <w:rsid w:val="00283503"/>
    <w:rsid w:val="0028368A"/>
    <w:rsid w:val="00284931"/>
    <w:rsid w:val="00284986"/>
    <w:rsid w:val="00284FF9"/>
    <w:rsid w:val="002853AD"/>
    <w:rsid w:val="0028625D"/>
    <w:rsid w:val="002863D7"/>
    <w:rsid w:val="0028697B"/>
    <w:rsid w:val="002876F3"/>
    <w:rsid w:val="00287B6F"/>
    <w:rsid w:val="0029294F"/>
    <w:rsid w:val="00293E27"/>
    <w:rsid w:val="00294E1F"/>
    <w:rsid w:val="00294E95"/>
    <w:rsid w:val="00295634"/>
    <w:rsid w:val="00295A75"/>
    <w:rsid w:val="00296818"/>
    <w:rsid w:val="00296F7B"/>
    <w:rsid w:val="002A0398"/>
    <w:rsid w:val="002A06E4"/>
    <w:rsid w:val="002A1774"/>
    <w:rsid w:val="002A1A41"/>
    <w:rsid w:val="002A1B18"/>
    <w:rsid w:val="002A1F41"/>
    <w:rsid w:val="002A203F"/>
    <w:rsid w:val="002A2C17"/>
    <w:rsid w:val="002A2D21"/>
    <w:rsid w:val="002A31C9"/>
    <w:rsid w:val="002A326B"/>
    <w:rsid w:val="002A3356"/>
    <w:rsid w:val="002A35FB"/>
    <w:rsid w:val="002A3D31"/>
    <w:rsid w:val="002A3F12"/>
    <w:rsid w:val="002A4067"/>
    <w:rsid w:val="002A51FB"/>
    <w:rsid w:val="002A5A59"/>
    <w:rsid w:val="002A61D2"/>
    <w:rsid w:val="002A63D0"/>
    <w:rsid w:val="002A70EE"/>
    <w:rsid w:val="002B007D"/>
    <w:rsid w:val="002B070C"/>
    <w:rsid w:val="002B0D32"/>
    <w:rsid w:val="002B0D71"/>
    <w:rsid w:val="002B11B7"/>
    <w:rsid w:val="002B1976"/>
    <w:rsid w:val="002B1B99"/>
    <w:rsid w:val="002B2050"/>
    <w:rsid w:val="002B2354"/>
    <w:rsid w:val="002B2447"/>
    <w:rsid w:val="002B26F7"/>
    <w:rsid w:val="002B3A6D"/>
    <w:rsid w:val="002B41D5"/>
    <w:rsid w:val="002B539E"/>
    <w:rsid w:val="002B56AA"/>
    <w:rsid w:val="002B584D"/>
    <w:rsid w:val="002B6C46"/>
    <w:rsid w:val="002C0CC2"/>
    <w:rsid w:val="002C1137"/>
    <w:rsid w:val="002C1218"/>
    <w:rsid w:val="002C24DF"/>
    <w:rsid w:val="002C2784"/>
    <w:rsid w:val="002C3B1D"/>
    <w:rsid w:val="002C50E6"/>
    <w:rsid w:val="002C51A0"/>
    <w:rsid w:val="002C5A9E"/>
    <w:rsid w:val="002C642B"/>
    <w:rsid w:val="002C6831"/>
    <w:rsid w:val="002C69F4"/>
    <w:rsid w:val="002C6A56"/>
    <w:rsid w:val="002C6F66"/>
    <w:rsid w:val="002C71B1"/>
    <w:rsid w:val="002C75A2"/>
    <w:rsid w:val="002C78A9"/>
    <w:rsid w:val="002D06F5"/>
    <w:rsid w:val="002D0F7F"/>
    <w:rsid w:val="002D1DC5"/>
    <w:rsid w:val="002D20B4"/>
    <w:rsid w:val="002D389F"/>
    <w:rsid w:val="002D3C71"/>
    <w:rsid w:val="002D43D9"/>
    <w:rsid w:val="002D4605"/>
    <w:rsid w:val="002D4B9E"/>
    <w:rsid w:val="002D5962"/>
    <w:rsid w:val="002D5C7A"/>
    <w:rsid w:val="002D607B"/>
    <w:rsid w:val="002D63F5"/>
    <w:rsid w:val="002D6B86"/>
    <w:rsid w:val="002D73F1"/>
    <w:rsid w:val="002E108C"/>
    <w:rsid w:val="002E136F"/>
    <w:rsid w:val="002E13B9"/>
    <w:rsid w:val="002E167C"/>
    <w:rsid w:val="002E2779"/>
    <w:rsid w:val="002E2D15"/>
    <w:rsid w:val="002E30C0"/>
    <w:rsid w:val="002E32F0"/>
    <w:rsid w:val="002E34A3"/>
    <w:rsid w:val="002E3811"/>
    <w:rsid w:val="002E3DC4"/>
    <w:rsid w:val="002E425D"/>
    <w:rsid w:val="002E5258"/>
    <w:rsid w:val="002E6070"/>
    <w:rsid w:val="002E6084"/>
    <w:rsid w:val="002E6637"/>
    <w:rsid w:val="002E69BF"/>
    <w:rsid w:val="002E75F8"/>
    <w:rsid w:val="002F0648"/>
    <w:rsid w:val="002F0663"/>
    <w:rsid w:val="002F11CB"/>
    <w:rsid w:val="002F1A13"/>
    <w:rsid w:val="002F20D7"/>
    <w:rsid w:val="002F2413"/>
    <w:rsid w:val="002F283C"/>
    <w:rsid w:val="002F2BAB"/>
    <w:rsid w:val="002F3FE1"/>
    <w:rsid w:val="002F40E5"/>
    <w:rsid w:val="002F49A4"/>
    <w:rsid w:val="002F4B06"/>
    <w:rsid w:val="002F4D1A"/>
    <w:rsid w:val="002F4E41"/>
    <w:rsid w:val="002F57B9"/>
    <w:rsid w:val="002F63E3"/>
    <w:rsid w:val="002F66C8"/>
    <w:rsid w:val="002F6899"/>
    <w:rsid w:val="002F6E54"/>
    <w:rsid w:val="002F7632"/>
    <w:rsid w:val="002F7713"/>
    <w:rsid w:val="002F7AA0"/>
    <w:rsid w:val="002F7AF1"/>
    <w:rsid w:val="002F7FBD"/>
    <w:rsid w:val="0030127B"/>
    <w:rsid w:val="00301743"/>
    <w:rsid w:val="00301750"/>
    <w:rsid w:val="00301E43"/>
    <w:rsid w:val="003020AE"/>
    <w:rsid w:val="003023C6"/>
    <w:rsid w:val="0030247E"/>
    <w:rsid w:val="00302DB1"/>
    <w:rsid w:val="003053BB"/>
    <w:rsid w:val="00305407"/>
    <w:rsid w:val="00305D5B"/>
    <w:rsid w:val="00306DC5"/>
    <w:rsid w:val="003078E4"/>
    <w:rsid w:val="003100A2"/>
    <w:rsid w:val="00310135"/>
    <w:rsid w:val="003111F2"/>
    <w:rsid w:val="00311771"/>
    <w:rsid w:val="0031245E"/>
    <w:rsid w:val="00313473"/>
    <w:rsid w:val="00313AAE"/>
    <w:rsid w:val="00313C5D"/>
    <w:rsid w:val="00313F10"/>
    <w:rsid w:val="00313FCD"/>
    <w:rsid w:val="0031577E"/>
    <w:rsid w:val="00315B32"/>
    <w:rsid w:val="00315CE9"/>
    <w:rsid w:val="00316DF6"/>
    <w:rsid w:val="003171BD"/>
    <w:rsid w:val="003178BA"/>
    <w:rsid w:val="00317DB5"/>
    <w:rsid w:val="0032095C"/>
    <w:rsid w:val="00322346"/>
    <w:rsid w:val="00322756"/>
    <w:rsid w:val="003230AF"/>
    <w:rsid w:val="00323594"/>
    <w:rsid w:val="00324485"/>
    <w:rsid w:val="00324AC7"/>
    <w:rsid w:val="0032558B"/>
    <w:rsid w:val="00325E31"/>
    <w:rsid w:val="00326911"/>
    <w:rsid w:val="00326C0B"/>
    <w:rsid w:val="003306BA"/>
    <w:rsid w:val="00330D9E"/>
    <w:rsid w:val="00330DAE"/>
    <w:rsid w:val="00330FC8"/>
    <w:rsid w:val="00332195"/>
    <w:rsid w:val="00332275"/>
    <w:rsid w:val="00333399"/>
    <w:rsid w:val="003333FA"/>
    <w:rsid w:val="003337BB"/>
    <w:rsid w:val="00333937"/>
    <w:rsid w:val="00333B26"/>
    <w:rsid w:val="00334218"/>
    <w:rsid w:val="00334D22"/>
    <w:rsid w:val="003354DB"/>
    <w:rsid w:val="003355D8"/>
    <w:rsid w:val="00336536"/>
    <w:rsid w:val="00336CAB"/>
    <w:rsid w:val="003378D9"/>
    <w:rsid w:val="003403B2"/>
    <w:rsid w:val="003404AA"/>
    <w:rsid w:val="003414DE"/>
    <w:rsid w:val="00342A3C"/>
    <w:rsid w:val="00342ACB"/>
    <w:rsid w:val="00342F54"/>
    <w:rsid w:val="00343EF7"/>
    <w:rsid w:val="00344C17"/>
    <w:rsid w:val="00344E0D"/>
    <w:rsid w:val="00345343"/>
    <w:rsid w:val="003455CF"/>
    <w:rsid w:val="003456C7"/>
    <w:rsid w:val="00345A8B"/>
    <w:rsid w:val="003466AA"/>
    <w:rsid w:val="0034689B"/>
    <w:rsid w:val="0034748A"/>
    <w:rsid w:val="00350717"/>
    <w:rsid w:val="003510B9"/>
    <w:rsid w:val="003511ED"/>
    <w:rsid w:val="003515A5"/>
    <w:rsid w:val="00351B9F"/>
    <w:rsid w:val="003526A4"/>
    <w:rsid w:val="00353EEB"/>
    <w:rsid w:val="00354254"/>
    <w:rsid w:val="003557AF"/>
    <w:rsid w:val="00355888"/>
    <w:rsid w:val="0035625A"/>
    <w:rsid w:val="003568CC"/>
    <w:rsid w:val="003572E7"/>
    <w:rsid w:val="00357743"/>
    <w:rsid w:val="00357EA8"/>
    <w:rsid w:val="00360429"/>
    <w:rsid w:val="00360AC8"/>
    <w:rsid w:val="0036142A"/>
    <w:rsid w:val="003614A5"/>
    <w:rsid w:val="00362091"/>
    <w:rsid w:val="003636DE"/>
    <w:rsid w:val="00364E00"/>
    <w:rsid w:val="00365277"/>
    <w:rsid w:val="00365BDD"/>
    <w:rsid w:val="003664C2"/>
    <w:rsid w:val="003669E4"/>
    <w:rsid w:val="00366A85"/>
    <w:rsid w:val="00366AB9"/>
    <w:rsid w:val="003675D4"/>
    <w:rsid w:val="00367A2B"/>
    <w:rsid w:val="003700E7"/>
    <w:rsid w:val="0037044A"/>
    <w:rsid w:val="00370561"/>
    <w:rsid w:val="00370FC5"/>
    <w:rsid w:val="003711B9"/>
    <w:rsid w:val="00371280"/>
    <w:rsid w:val="003718C2"/>
    <w:rsid w:val="003722FF"/>
    <w:rsid w:val="003724FB"/>
    <w:rsid w:val="00372A14"/>
    <w:rsid w:val="00372F15"/>
    <w:rsid w:val="00373807"/>
    <w:rsid w:val="00373F3C"/>
    <w:rsid w:val="00374B86"/>
    <w:rsid w:val="00374EC5"/>
    <w:rsid w:val="00374F56"/>
    <w:rsid w:val="003750CC"/>
    <w:rsid w:val="003751EE"/>
    <w:rsid w:val="00376880"/>
    <w:rsid w:val="003778C7"/>
    <w:rsid w:val="00380880"/>
    <w:rsid w:val="00380A6C"/>
    <w:rsid w:val="00382193"/>
    <w:rsid w:val="003821F1"/>
    <w:rsid w:val="003822F5"/>
    <w:rsid w:val="003833E2"/>
    <w:rsid w:val="003843AD"/>
    <w:rsid w:val="00384491"/>
    <w:rsid w:val="00384E35"/>
    <w:rsid w:val="003850EB"/>
    <w:rsid w:val="003857F0"/>
    <w:rsid w:val="00385B8E"/>
    <w:rsid w:val="0038668D"/>
    <w:rsid w:val="00387501"/>
    <w:rsid w:val="00387668"/>
    <w:rsid w:val="00387C5C"/>
    <w:rsid w:val="00387F77"/>
    <w:rsid w:val="00387F7D"/>
    <w:rsid w:val="003900F0"/>
    <w:rsid w:val="00390252"/>
    <w:rsid w:val="00390E1F"/>
    <w:rsid w:val="003917CE"/>
    <w:rsid w:val="00391B92"/>
    <w:rsid w:val="0039266B"/>
    <w:rsid w:val="00392C43"/>
    <w:rsid w:val="00392FD5"/>
    <w:rsid w:val="003933D8"/>
    <w:rsid w:val="00393DC5"/>
    <w:rsid w:val="00393F05"/>
    <w:rsid w:val="003948A9"/>
    <w:rsid w:val="003948C9"/>
    <w:rsid w:val="003950BA"/>
    <w:rsid w:val="00396049"/>
    <w:rsid w:val="00396A49"/>
    <w:rsid w:val="003974A8"/>
    <w:rsid w:val="00397665"/>
    <w:rsid w:val="00397D07"/>
    <w:rsid w:val="003A0585"/>
    <w:rsid w:val="003A0586"/>
    <w:rsid w:val="003A0A2D"/>
    <w:rsid w:val="003A0A74"/>
    <w:rsid w:val="003A1D8C"/>
    <w:rsid w:val="003A28B3"/>
    <w:rsid w:val="003A36C7"/>
    <w:rsid w:val="003A37AC"/>
    <w:rsid w:val="003A3918"/>
    <w:rsid w:val="003A407B"/>
    <w:rsid w:val="003A427E"/>
    <w:rsid w:val="003A44E4"/>
    <w:rsid w:val="003A48DD"/>
    <w:rsid w:val="003A4923"/>
    <w:rsid w:val="003A4CA4"/>
    <w:rsid w:val="003A534A"/>
    <w:rsid w:val="003A68BD"/>
    <w:rsid w:val="003A70C8"/>
    <w:rsid w:val="003A72EA"/>
    <w:rsid w:val="003A7866"/>
    <w:rsid w:val="003A7E8D"/>
    <w:rsid w:val="003A7EB6"/>
    <w:rsid w:val="003B0027"/>
    <w:rsid w:val="003B0202"/>
    <w:rsid w:val="003B02F8"/>
    <w:rsid w:val="003B043C"/>
    <w:rsid w:val="003B04BE"/>
    <w:rsid w:val="003B08B8"/>
    <w:rsid w:val="003B0A97"/>
    <w:rsid w:val="003B0FDB"/>
    <w:rsid w:val="003B220B"/>
    <w:rsid w:val="003B27D1"/>
    <w:rsid w:val="003B28BE"/>
    <w:rsid w:val="003B361F"/>
    <w:rsid w:val="003B374F"/>
    <w:rsid w:val="003B39BF"/>
    <w:rsid w:val="003B3B13"/>
    <w:rsid w:val="003B445A"/>
    <w:rsid w:val="003B488A"/>
    <w:rsid w:val="003B501C"/>
    <w:rsid w:val="003B69DC"/>
    <w:rsid w:val="003B6AAE"/>
    <w:rsid w:val="003B6DF4"/>
    <w:rsid w:val="003B6F5E"/>
    <w:rsid w:val="003B7200"/>
    <w:rsid w:val="003B730B"/>
    <w:rsid w:val="003B76CE"/>
    <w:rsid w:val="003C0A9F"/>
    <w:rsid w:val="003C1188"/>
    <w:rsid w:val="003C145C"/>
    <w:rsid w:val="003C146F"/>
    <w:rsid w:val="003C25E0"/>
    <w:rsid w:val="003C2B71"/>
    <w:rsid w:val="003C39DE"/>
    <w:rsid w:val="003C4307"/>
    <w:rsid w:val="003C48E7"/>
    <w:rsid w:val="003C53C9"/>
    <w:rsid w:val="003C58BA"/>
    <w:rsid w:val="003C5B0F"/>
    <w:rsid w:val="003C5DE3"/>
    <w:rsid w:val="003C618A"/>
    <w:rsid w:val="003C6CFA"/>
    <w:rsid w:val="003C7114"/>
    <w:rsid w:val="003C7385"/>
    <w:rsid w:val="003D03C0"/>
    <w:rsid w:val="003D042E"/>
    <w:rsid w:val="003D1575"/>
    <w:rsid w:val="003D1A22"/>
    <w:rsid w:val="003D1DC7"/>
    <w:rsid w:val="003D205B"/>
    <w:rsid w:val="003D2BD4"/>
    <w:rsid w:val="003D2C33"/>
    <w:rsid w:val="003D36C5"/>
    <w:rsid w:val="003D38FE"/>
    <w:rsid w:val="003D43AF"/>
    <w:rsid w:val="003D47FE"/>
    <w:rsid w:val="003D6528"/>
    <w:rsid w:val="003D6D4A"/>
    <w:rsid w:val="003D74B8"/>
    <w:rsid w:val="003D7937"/>
    <w:rsid w:val="003E0C5B"/>
    <w:rsid w:val="003E1235"/>
    <w:rsid w:val="003E1437"/>
    <w:rsid w:val="003E242E"/>
    <w:rsid w:val="003E250A"/>
    <w:rsid w:val="003E2564"/>
    <w:rsid w:val="003E2A99"/>
    <w:rsid w:val="003E3AD3"/>
    <w:rsid w:val="003E42BD"/>
    <w:rsid w:val="003E4322"/>
    <w:rsid w:val="003E48C8"/>
    <w:rsid w:val="003E4BDB"/>
    <w:rsid w:val="003E4C04"/>
    <w:rsid w:val="003E692B"/>
    <w:rsid w:val="003E7225"/>
    <w:rsid w:val="003E761A"/>
    <w:rsid w:val="003E772E"/>
    <w:rsid w:val="003F0937"/>
    <w:rsid w:val="003F0B0B"/>
    <w:rsid w:val="003F0DF7"/>
    <w:rsid w:val="003F1119"/>
    <w:rsid w:val="003F16A7"/>
    <w:rsid w:val="003F1A82"/>
    <w:rsid w:val="003F25D2"/>
    <w:rsid w:val="003F3076"/>
    <w:rsid w:val="003F33F2"/>
    <w:rsid w:val="003F3B1D"/>
    <w:rsid w:val="003F3B9A"/>
    <w:rsid w:val="003F3CFE"/>
    <w:rsid w:val="003F40C8"/>
    <w:rsid w:val="003F44A8"/>
    <w:rsid w:val="003F45BF"/>
    <w:rsid w:val="003F47B2"/>
    <w:rsid w:val="003F50AD"/>
    <w:rsid w:val="003F53E2"/>
    <w:rsid w:val="003F54E0"/>
    <w:rsid w:val="003F62F4"/>
    <w:rsid w:val="003F68BB"/>
    <w:rsid w:val="003F71B2"/>
    <w:rsid w:val="003F7C50"/>
    <w:rsid w:val="004004E4"/>
    <w:rsid w:val="00400854"/>
    <w:rsid w:val="004011EC"/>
    <w:rsid w:val="00401759"/>
    <w:rsid w:val="00402399"/>
    <w:rsid w:val="00402EC3"/>
    <w:rsid w:val="00403351"/>
    <w:rsid w:val="00403910"/>
    <w:rsid w:val="00403C4F"/>
    <w:rsid w:val="00403DA6"/>
    <w:rsid w:val="00404DBA"/>
    <w:rsid w:val="004054C2"/>
    <w:rsid w:val="004056BF"/>
    <w:rsid w:val="0040606E"/>
    <w:rsid w:val="00406E44"/>
    <w:rsid w:val="00407410"/>
    <w:rsid w:val="0040743F"/>
    <w:rsid w:val="004077BF"/>
    <w:rsid w:val="004104FE"/>
    <w:rsid w:val="0041112B"/>
    <w:rsid w:val="00411181"/>
    <w:rsid w:val="0041185D"/>
    <w:rsid w:val="004119F0"/>
    <w:rsid w:val="004131AF"/>
    <w:rsid w:val="0041370D"/>
    <w:rsid w:val="004138A5"/>
    <w:rsid w:val="00413E70"/>
    <w:rsid w:val="00414035"/>
    <w:rsid w:val="0041447E"/>
    <w:rsid w:val="0041486B"/>
    <w:rsid w:val="00414B1D"/>
    <w:rsid w:val="00414FA8"/>
    <w:rsid w:val="0041557A"/>
    <w:rsid w:val="00417295"/>
    <w:rsid w:val="0041738E"/>
    <w:rsid w:val="004174B8"/>
    <w:rsid w:val="004179C6"/>
    <w:rsid w:val="00421628"/>
    <w:rsid w:val="00421682"/>
    <w:rsid w:val="004222B1"/>
    <w:rsid w:val="0042265B"/>
    <w:rsid w:val="004240A0"/>
    <w:rsid w:val="004246B1"/>
    <w:rsid w:val="00425044"/>
    <w:rsid w:val="004258A0"/>
    <w:rsid w:val="00426026"/>
    <w:rsid w:val="004260D8"/>
    <w:rsid w:val="0042662D"/>
    <w:rsid w:val="00426969"/>
    <w:rsid w:val="0042696A"/>
    <w:rsid w:val="004271F9"/>
    <w:rsid w:val="004304B0"/>
    <w:rsid w:val="00432F48"/>
    <w:rsid w:val="00432F77"/>
    <w:rsid w:val="00433123"/>
    <w:rsid w:val="0043481C"/>
    <w:rsid w:val="00434B5A"/>
    <w:rsid w:val="004353B1"/>
    <w:rsid w:val="00435F91"/>
    <w:rsid w:val="00436F76"/>
    <w:rsid w:val="00440777"/>
    <w:rsid w:val="00440E86"/>
    <w:rsid w:val="0044173B"/>
    <w:rsid w:val="004423F5"/>
    <w:rsid w:val="00442E64"/>
    <w:rsid w:val="004434E7"/>
    <w:rsid w:val="00443AFF"/>
    <w:rsid w:val="00443EFA"/>
    <w:rsid w:val="0044442B"/>
    <w:rsid w:val="004448F0"/>
    <w:rsid w:val="004449D4"/>
    <w:rsid w:val="00445B46"/>
    <w:rsid w:val="004461CD"/>
    <w:rsid w:val="00447095"/>
    <w:rsid w:val="0045090F"/>
    <w:rsid w:val="004509F2"/>
    <w:rsid w:val="004511FF"/>
    <w:rsid w:val="0045281D"/>
    <w:rsid w:val="00452D85"/>
    <w:rsid w:val="00452E57"/>
    <w:rsid w:val="00453917"/>
    <w:rsid w:val="00453E1E"/>
    <w:rsid w:val="004542FA"/>
    <w:rsid w:val="00454983"/>
    <w:rsid w:val="00454FB0"/>
    <w:rsid w:val="00455076"/>
    <w:rsid w:val="00455629"/>
    <w:rsid w:val="00455D2A"/>
    <w:rsid w:val="0045667A"/>
    <w:rsid w:val="00456812"/>
    <w:rsid w:val="004575DA"/>
    <w:rsid w:val="0045768E"/>
    <w:rsid w:val="004579DD"/>
    <w:rsid w:val="004602B4"/>
    <w:rsid w:val="00460396"/>
    <w:rsid w:val="00460F9F"/>
    <w:rsid w:val="004613CB"/>
    <w:rsid w:val="00461663"/>
    <w:rsid w:val="00462879"/>
    <w:rsid w:val="004633D2"/>
    <w:rsid w:val="00464708"/>
    <w:rsid w:val="00464E07"/>
    <w:rsid w:val="0046535F"/>
    <w:rsid w:val="00465A84"/>
    <w:rsid w:val="00466874"/>
    <w:rsid w:val="00466EDD"/>
    <w:rsid w:val="00466FDE"/>
    <w:rsid w:val="00467001"/>
    <w:rsid w:val="004670D6"/>
    <w:rsid w:val="00467B14"/>
    <w:rsid w:val="00470145"/>
    <w:rsid w:val="004708D0"/>
    <w:rsid w:val="00470DC2"/>
    <w:rsid w:val="004712F2"/>
    <w:rsid w:val="00471304"/>
    <w:rsid w:val="004718D4"/>
    <w:rsid w:val="00471AEE"/>
    <w:rsid w:val="00472AD3"/>
    <w:rsid w:val="004734E0"/>
    <w:rsid w:val="00474A97"/>
    <w:rsid w:val="0047509A"/>
    <w:rsid w:val="004763A0"/>
    <w:rsid w:val="004805B3"/>
    <w:rsid w:val="00480659"/>
    <w:rsid w:val="00480D70"/>
    <w:rsid w:val="004816DD"/>
    <w:rsid w:val="004818D4"/>
    <w:rsid w:val="00481D6B"/>
    <w:rsid w:val="0048279A"/>
    <w:rsid w:val="00482873"/>
    <w:rsid w:val="004828DF"/>
    <w:rsid w:val="00482A02"/>
    <w:rsid w:val="00482A71"/>
    <w:rsid w:val="00483F22"/>
    <w:rsid w:val="00484058"/>
    <w:rsid w:val="0048421A"/>
    <w:rsid w:val="004844FC"/>
    <w:rsid w:val="004867CD"/>
    <w:rsid w:val="004868C1"/>
    <w:rsid w:val="00487223"/>
    <w:rsid w:val="00487910"/>
    <w:rsid w:val="00490013"/>
    <w:rsid w:val="004911EF"/>
    <w:rsid w:val="004911FF"/>
    <w:rsid w:val="0049141E"/>
    <w:rsid w:val="00491A37"/>
    <w:rsid w:val="00491BCE"/>
    <w:rsid w:val="00491EA5"/>
    <w:rsid w:val="004926D4"/>
    <w:rsid w:val="00493864"/>
    <w:rsid w:val="00493ED3"/>
    <w:rsid w:val="00494938"/>
    <w:rsid w:val="00494F02"/>
    <w:rsid w:val="004952C8"/>
    <w:rsid w:val="00495B2A"/>
    <w:rsid w:val="00495C10"/>
    <w:rsid w:val="00496682"/>
    <w:rsid w:val="00497954"/>
    <w:rsid w:val="00497CB8"/>
    <w:rsid w:val="00497ECC"/>
    <w:rsid w:val="004A0166"/>
    <w:rsid w:val="004A02B7"/>
    <w:rsid w:val="004A0435"/>
    <w:rsid w:val="004A1182"/>
    <w:rsid w:val="004A1601"/>
    <w:rsid w:val="004A186D"/>
    <w:rsid w:val="004A19CA"/>
    <w:rsid w:val="004A1A43"/>
    <w:rsid w:val="004A20E1"/>
    <w:rsid w:val="004A21E0"/>
    <w:rsid w:val="004A2DC2"/>
    <w:rsid w:val="004A2F1F"/>
    <w:rsid w:val="004A46DE"/>
    <w:rsid w:val="004A4D5C"/>
    <w:rsid w:val="004A5C23"/>
    <w:rsid w:val="004A6D70"/>
    <w:rsid w:val="004A6DE2"/>
    <w:rsid w:val="004A6F4F"/>
    <w:rsid w:val="004A745C"/>
    <w:rsid w:val="004A7481"/>
    <w:rsid w:val="004A7EBA"/>
    <w:rsid w:val="004B08F0"/>
    <w:rsid w:val="004B0C6C"/>
    <w:rsid w:val="004B1194"/>
    <w:rsid w:val="004B295C"/>
    <w:rsid w:val="004B2C5C"/>
    <w:rsid w:val="004B357A"/>
    <w:rsid w:val="004B364E"/>
    <w:rsid w:val="004B4738"/>
    <w:rsid w:val="004B4C05"/>
    <w:rsid w:val="004B4D21"/>
    <w:rsid w:val="004B5542"/>
    <w:rsid w:val="004B5A0C"/>
    <w:rsid w:val="004B5C89"/>
    <w:rsid w:val="004B5D08"/>
    <w:rsid w:val="004B6C74"/>
    <w:rsid w:val="004B772C"/>
    <w:rsid w:val="004B7E70"/>
    <w:rsid w:val="004C04FE"/>
    <w:rsid w:val="004C11B6"/>
    <w:rsid w:val="004C120E"/>
    <w:rsid w:val="004C274D"/>
    <w:rsid w:val="004C2B31"/>
    <w:rsid w:val="004C3218"/>
    <w:rsid w:val="004C5A88"/>
    <w:rsid w:val="004C5C5C"/>
    <w:rsid w:val="004C5C8F"/>
    <w:rsid w:val="004C5FCF"/>
    <w:rsid w:val="004C6B05"/>
    <w:rsid w:val="004C6C24"/>
    <w:rsid w:val="004C7514"/>
    <w:rsid w:val="004C7881"/>
    <w:rsid w:val="004D1D4F"/>
    <w:rsid w:val="004D2BEE"/>
    <w:rsid w:val="004D308D"/>
    <w:rsid w:val="004D3E22"/>
    <w:rsid w:val="004D4460"/>
    <w:rsid w:val="004D59AE"/>
    <w:rsid w:val="004D7291"/>
    <w:rsid w:val="004D75A4"/>
    <w:rsid w:val="004E06D0"/>
    <w:rsid w:val="004E07F4"/>
    <w:rsid w:val="004E12D8"/>
    <w:rsid w:val="004E1B26"/>
    <w:rsid w:val="004E30FC"/>
    <w:rsid w:val="004E3FA4"/>
    <w:rsid w:val="004E40F9"/>
    <w:rsid w:val="004E454A"/>
    <w:rsid w:val="004E4CC6"/>
    <w:rsid w:val="004E50C9"/>
    <w:rsid w:val="004E51E3"/>
    <w:rsid w:val="004E538A"/>
    <w:rsid w:val="004E53A1"/>
    <w:rsid w:val="004E6A5E"/>
    <w:rsid w:val="004E6C6A"/>
    <w:rsid w:val="004E6E79"/>
    <w:rsid w:val="004E79CA"/>
    <w:rsid w:val="004F041E"/>
    <w:rsid w:val="004F066E"/>
    <w:rsid w:val="004F0A2D"/>
    <w:rsid w:val="004F0C0F"/>
    <w:rsid w:val="004F0DD7"/>
    <w:rsid w:val="004F0DD9"/>
    <w:rsid w:val="004F105D"/>
    <w:rsid w:val="004F1531"/>
    <w:rsid w:val="004F2106"/>
    <w:rsid w:val="004F2ADD"/>
    <w:rsid w:val="004F2C4D"/>
    <w:rsid w:val="004F2F98"/>
    <w:rsid w:val="004F370C"/>
    <w:rsid w:val="004F3A3E"/>
    <w:rsid w:val="004F3E67"/>
    <w:rsid w:val="004F46CD"/>
    <w:rsid w:val="004F6549"/>
    <w:rsid w:val="004F65E3"/>
    <w:rsid w:val="004F7D15"/>
    <w:rsid w:val="0050060C"/>
    <w:rsid w:val="0050127E"/>
    <w:rsid w:val="005033D7"/>
    <w:rsid w:val="00503441"/>
    <w:rsid w:val="00503767"/>
    <w:rsid w:val="0050394A"/>
    <w:rsid w:val="00503ABC"/>
    <w:rsid w:val="005041AD"/>
    <w:rsid w:val="00504289"/>
    <w:rsid w:val="005044F0"/>
    <w:rsid w:val="00504658"/>
    <w:rsid w:val="00504F49"/>
    <w:rsid w:val="00504FEE"/>
    <w:rsid w:val="0050566A"/>
    <w:rsid w:val="005057C9"/>
    <w:rsid w:val="00506552"/>
    <w:rsid w:val="00506577"/>
    <w:rsid w:val="00506DA8"/>
    <w:rsid w:val="00507FC4"/>
    <w:rsid w:val="0051056E"/>
    <w:rsid w:val="00510895"/>
    <w:rsid w:val="005110E8"/>
    <w:rsid w:val="00511B0D"/>
    <w:rsid w:val="00511D3A"/>
    <w:rsid w:val="00512099"/>
    <w:rsid w:val="005123E1"/>
    <w:rsid w:val="005131B3"/>
    <w:rsid w:val="0051346A"/>
    <w:rsid w:val="00514070"/>
    <w:rsid w:val="00514C8E"/>
    <w:rsid w:val="00515700"/>
    <w:rsid w:val="00515987"/>
    <w:rsid w:val="00516CD2"/>
    <w:rsid w:val="00516DFB"/>
    <w:rsid w:val="00516E17"/>
    <w:rsid w:val="00517A78"/>
    <w:rsid w:val="00517F5A"/>
    <w:rsid w:val="00520940"/>
    <w:rsid w:val="00521389"/>
    <w:rsid w:val="005219C6"/>
    <w:rsid w:val="00521CDB"/>
    <w:rsid w:val="00522CC8"/>
    <w:rsid w:val="00523227"/>
    <w:rsid w:val="00523463"/>
    <w:rsid w:val="00523AF8"/>
    <w:rsid w:val="00523AFA"/>
    <w:rsid w:val="00524313"/>
    <w:rsid w:val="00524EE3"/>
    <w:rsid w:val="00525113"/>
    <w:rsid w:val="00525120"/>
    <w:rsid w:val="005252B7"/>
    <w:rsid w:val="00525913"/>
    <w:rsid w:val="00525D53"/>
    <w:rsid w:val="00526890"/>
    <w:rsid w:val="00526B03"/>
    <w:rsid w:val="00526C8D"/>
    <w:rsid w:val="005272AF"/>
    <w:rsid w:val="00530059"/>
    <w:rsid w:val="00530FF9"/>
    <w:rsid w:val="005310A9"/>
    <w:rsid w:val="005317AE"/>
    <w:rsid w:val="00531C77"/>
    <w:rsid w:val="005320E7"/>
    <w:rsid w:val="005328E1"/>
    <w:rsid w:val="005330E6"/>
    <w:rsid w:val="005331D5"/>
    <w:rsid w:val="005336C0"/>
    <w:rsid w:val="0053494E"/>
    <w:rsid w:val="00536C8A"/>
    <w:rsid w:val="00537269"/>
    <w:rsid w:val="00537B04"/>
    <w:rsid w:val="00537E5C"/>
    <w:rsid w:val="005400CA"/>
    <w:rsid w:val="00540545"/>
    <w:rsid w:val="0054070E"/>
    <w:rsid w:val="005412DC"/>
    <w:rsid w:val="005416AF"/>
    <w:rsid w:val="0054176A"/>
    <w:rsid w:val="005425B0"/>
    <w:rsid w:val="005427A4"/>
    <w:rsid w:val="00542CDA"/>
    <w:rsid w:val="00542F41"/>
    <w:rsid w:val="00542F94"/>
    <w:rsid w:val="005435AD"/>
    <w:rsid w:val="00543F22"/>
    <w:rsid w:val="00544505"/>
    <w:rsid w:val="005448A2"/>
    <w:rsid w:val="005448E4"/>
    <w:rsid w:val="005448EB"/>
    <w:rsid w:val="00544F51"/>
    <w:rsid w:val="005450A8"/>
    <w:rsid w:val="00545171"/>
    <w:rsid w:val="00545C2A"/>
    <w:rsid w:val="00545E12"/>
    <w:rsid w:val="00546A05"/>
    <w:rsid w:val="00547317"/>
    <w:rsid w:val="0054740F"/>
    <w:rsid w:val="0054744A"/>
    <w:rsid w:val="005478B1"/>
    <w:rsid w:val="00550033"/>
    <w:rsid w:val="005500E3"/>
    <w:rsid w:val="005507A5"/>
    <w:rsid w:val="00550BD7"/>
    <w:rsid w:val="0055292D"/>
    <w:rsid w:val="00552F9C"/>
    <w:rsid w:val="00553158"/>
    <w:rsid w:val="005544B3"/>
    <w:rsid w:val="00554804"/>
    <w:rsid w:val="005556DD"/>
    <w:rsid w:val="005559A7"/>
    <w:rsid w:val="00556F1A"/>
    <w:rsid w:val="005572B3"/>
    <w:rsid w:val="0056031C"/>
    <w:rsid w:val="005605AB"/>
    <w:rsid w:val="005625ED"/>
    <w:rsid w:val="005629D5"/>
    <w:rsid w:val="00562A3F"/>
    <w:rsid w:val="00562D90"/>
    <w:rsid w:val="00562E22"/>
    <w:rsid w:val="0056327A"/>
    <w:rsid w:val="00564965"/>
    <w:rsid w:val="00564C17"/>
    <w:rsid w:val="005650E9"/>
    <w:rsid w:val="00566032"/>
    <w:rsid w:val="0056613E"/>
    <w:rsid w:val="0056627C"/>
    <w:rsid w:val="00567154"/>
    <w:rsid w:val="00570192"/>
    <w:rsid w:val="00571186"/>
    <w:rsid w:val="00571BA9"/>
    <w:rsid w:val="00571ECD"/>
    <w:rsid w:val="005721CB"/>
    <w:rsid w:val="00572385"/>
    <w:rsid w:val="0057300A"/>
    <w:rsid w:val="0057413A"/>
    <w:rsid w:val="00574637"/>
    <w:rsid w:val="00574BAB"/>
    <w:rsid w:val="00575074"/>
    <w:rsid w:val="00575FA6"/>
    <w:rsid w:val="005761EC"/>
    <w:rsid w:val="0057630C"/>
    <w:rsid w:val="00576B1E"/>
    <w:rsid w:val="005801E3"/>
    <w:rsid w:val="00580FC4"/>
    <w:rsid w:val="005812F6"/>
    <w:rsid w:val="00581A9D"/>
    <w:rsid w:val="00582E4A"/>
    <w:rsid w:val="005830DD"/>
    <w:rsid w:val="0058372D"/>
    <w:rsid w:val="00584106"/>
    <w:rsid w:val="00584FA6"/>
    <w:rsid w:val="005856C6"/>
    <w:rsid w:val="00585DB9"/>
    <w:rsid w:val="00586962"/>
    <w:rsid w:val="00586C4C"/>
    <w:rsid w:val="00587AAD"/>
    <w:rsid w:val="00587C58"/>
    <w:rsid w:val="00590C56"/>
    <w:rsid w:val="0059156B"/>
    <w:rsid w:val="00591837"/>
    <w:rsid w:val="00591989"/>
    <w:rsid w:val="005919D3"/>
    <w:rsid w:val="005919F5"/>
    <w:rsid w:val="00592C8A"/>
    <w:rsid w:val="0059519F"/>
    <w:rsid w:val="00595AE3"/>
    <w:rsid w:val="00595D95"/>
    <w:rsid w:val="00595E25"/>
    <w:rsid w:val="00595E8E"/>
    <w:rsid w:val="00595FAC"/>
    <w:rsid w:val="00596C85"/>
    <w:rsid w:val="00597327"/>
    <w:rsid w:val="005A0256"/>
    <w:rsid w:val="005A1470"/>
    <w:rsid w:val="005A1ABA"/>
    <w:rsid w:val="005A1C0A"/>
    <w:rsid w:val="005A2AB8"/>
    <w:rsid w:val="005A31AF"/>
    <w:rsid w:val="005A36A2"/>
    <w:rsid w:val="005A5D8C"/>
    <w:rsid w:val="005A5F44"/>
    <w:rsid w:val="005A614F"/>
    <w:rsid w:val="005A6749"/>
    <w:rsid w:val="005A73DC"/>
    <w:rsid w:val="005A77B6"/>
    <w:rsid w:val="005B00DA"/>
    <w:rsid w:val="005B0984"/>
    <w:rsid w:val="005B0F1C"/>
    <w:rsid w:val="005B2D29"/>
    <w:rsid w:val="005B4435"/>
    <w:rsid w:val="005C0910"/>
    <w:rsid w:val="005C0DDB"/>
    <w:rsid w:val="005C10E4"/>
    <w:rsid w:val="005C124A"/>
    <w:rsid w:val="005C12B2"/>
    <w:rsid w:val="005C3311"/>
    <w:rsid w:val="005C3519"/>
    <w:rsid w:val="005C38B2"/>
    <w:rsid w:val="005C3B5E"/>
    <w:rsid w:val="005C4592"/>
    <w:rsid w:val="005C4CC7"/>
    <w:rsid w:val="005C4D3B"/>
    <w:rsid w:val="005C4ED4"/>
    <w:rsid w:val="005C50A6"/>
    <w:rsid w:val="005C559C"/>
    <w:rsid w:val="005C6060"/>
    <w:rsid w:val="005C71B0"/>
    <w:rsid w:val="005D050C"/>
    <w:rsid w:val="005D0BB1"/>
    <w:rsid w:val="005D1102"/>
    <w:rsid w:val="005D1B67"/>
    <w:rsid w:val="005D2269"/>
    <w:rsid w:val="005D26C3"/>
    <w:rsid w:val="005D2F47"/>
    <w:rsid w:val="005D3D7B"/>
    <w:rsid w:val="005D3FFF"/>
    <w:rsid w:val="005D44D6"/>
    <w:rsid w:val="005D5EC0"/>
    <w:rsid w:val="005D6F0B"/>
    <w:rsid w:val="005D71E9"/>
    <w:rsid w:val="005D7394"/>
    <w:rsid w:val="005D7C42"/>
    <w:rsid w:val="005E01F2"/>
    <w:rsid w:val="005E0702"/>
    <w:rsid w:val="005E0876"/>
    <w:rsid w:val="005E0C02"/>
    <w:rsid w:val="005E1FA3"/>
    <w:rsid w:val="005E20FD"/>
    <w:rsid w:val="005E249F"/>
    <w:rsid w:val="005E3802"/>
    <w:rsid w:val="005E3B31"/>
    <w:rsid w:val="005E3BE6"/>
    <w:rsid w:val="005E4134"/>
    <w:rsid w:val="005E62E2"/>
    <w:rsid w:val="005E6700"/>
    <w:rsid w:val="005E6B29"/>
    <w:rsid w:val="005E71B3"/>
    <w:rsid w:val="005E7228"/>
    <w:rsid w:val="005F01C2"/>
    <w:rsid w:val="005F0AA9"/>
    <w:rsid w:val="005F0FC4"/>
    <w:rsid w:val="005F15A9"/>
    <w:rsid w:val="005F1651"/>
    <w:rsid w:val="005F1E6C"/>
    <w:rsid w:val="005F3275"/>
    <w:rsid w:val="005F3991"/>
    <w:rsid w:val="005F3DD5"/>
    <w:rsid w:val="005F4C36"/>
    <w:rsid w:val="005F5974"/>
    <w:rsid w:val="005F6394"/>
    <w:rsid w:val="005F6D5B"/>
    <w:rsid w:val="005F7753"/>
    <w:rsid w:val="005F7F0B"/>
    <w:rsid w:val="006001AC"/>
    <w:rsid w:val="006020AB"/>
    <w:rsid w:val="00602C62"/>
    <w:rsid w:val="00602F63"/>
    <w:rsid w:val="00603F5F"/>
    <w:rsid w:val="00604AE4"/>
    <w:rsid w:val="00604CBC"/>
    <w:rsid w:val="00605ECA"/>
    <w:rsid w:val="00606B25"/>
    <w:rsid w:val="00607620"/>
    <w:rsid w:val="00610701"/>
    <w:rsid w:val="00610E01"/>
    <w:rsid w:val="006115D3"/>
    <w:rsid w:val="006117F1"/>
    <w:rsid w:val="00611C73"/>
    <w:rsid w:val="00612482"/>
    <w:rsid w:val="00613249"/>
    <w:rsid w:val="0061410E"/>
    <w:rsid w:val="006145AA"/>
    <w:rsid w:val="00615F0C"/>
    <w:rsid w:val="0061616A"/>
    <w:rsid w:val="006163C7"/>
    <w:rsid w:val="0061663E"/>
    <w:rsid w:val="00616818"/>
    <w:rsid w:val="00616AF0"/>
    <w:rsid w:val="00617518"/>
    <w:rsid w:val="0061775A"/>
    <w:rsid w:val="00620193"/>
    <w:rsid w:val="00620874"/>
    <w:rsid w:val="006219F3"/>
    <w:rsid w:val="00621D50"/>
    <w:rsid w:val="00622911"/>
    <w:rsid w:val="00622B33"/>
    <w:rsid w:val="00622FBA"/>
    <w:rsid w:val="00623878"/>
    <w:rsid w:val="006241E5"/>
    <w:rsid w:val="00624A25"/>
    <w:rsid w:val="006260A1"/>
    <w:rsid w:val="0062738A"/>
    <w:rsid w:val="00627C29"/>
    <w:rsid w:val="00630676"/>
    <w:rsid w:val="0063167E"/>
    <w:rsid w:val="006329D0"/>
    <w:rsid w:val="0063335E"/>
    <w:rsid w:val="00633375"/>
    <w:rsid w:val="0063394E"/>
    <w:rsid w:val="0063487F"/>
    <w:rsid w:val="00635B1E"/>
    <w:rsid w:val="0063712D"/>
    <w:rsid w:val="0063781A"/>
    <w:rsid w:val="006407BA"/>
    <w:rsid w:val="006416E8"/>
    <w:rsid w:val="00641B8D"/>
    <w:rsid w:val="006420F4"/>
    <w:rsid w:val="006421A1"/>
    <w:rsid w:val="006431A1"/>
    <w:rsid w:val="00643287"/>
    <w:rsid w:val="00643A03"/>
    <w:rsid w:val="0064426A"/>
    <w:rsid w:val="006446EA"/>
    <w:rsid w:val="006448C6"/>
    <w:rsid w:val="00645C07"/>
    <w:rsid w:val="0064643B"/>
    <w:rsid w:val="006470B6"/>
    <w:rsid w:val="00647B9E"/>
    <w:rsid w:val="00647C8D"/>
    <w:rsid w:val="00647EB7"/>
    <w:rsid w:val="006512FB"/>
    <w:rsid w:val="00651646"/>
    <w:rsid w:val="00652044"/>
    <w:rsid w:val="00652540"/>
    <w:rsid w:val="00652CD5"/>
    <w:rsid w:val="0065369C"/>
    <w:rsid w:val="00653A55"/>
    <w:rsid w:val="00653C6E"/>
    <w:rsid w:val="00654595"/>
    <w:rsid w:val="006549FE"/>
    <w:rsid w:val="00654A41"/>
    <w:rsid w:val="00654D83"/>
    <w:rsid w:val="00654F72"/>
    <w:rsid w:val="0065688F"/>
    <w:rsid w:val="00656EAD"/>
    <w:rsid w:val="00656F6B"/>
    <w:rsid w:val="00657C45"/>
    <w:rsid w:val="006607E8"/>
    <w:rsid w:val="00661387"/>
    <w:rsid w:val="006616AA"/>
    <w:rsid w:val="00661CA9"/>
    <w:rsid w:val="00662C4A"/>
    <w:rsid w:val="0066333D"/>
    <w:rsid w:val="006643FB"/>
    <w:rsid w:val="006667BB"/>
    <w:rsid w:val="006674A4"/>
    <w:rsid w:val="00667B19"/>
    <w:rsid w:val="0067052D"/>
    <w:rsid w:val="00674381"/>
    <w:rsid w:val="0067466E"/>
    <w:rsid w:val="00674A3A"/>
    <w:rsid w:val="00675C1B"/>
    <w:rsid w:val="006766AF"/>
    <w:rsid w:val="006768F8"/>
    <w:rsid w:val="006769C8"/>
    <w:rsid w:val="006772A4"/>
    <w:rsid w:val="00677BCF"/>
    <w:rsid w:val="00677FE7"/>
    <w:rsid w:val="00680423"/>
    <w:rsid w:val="00680481"/>
    <w:rsid w:val="006808E1"/>
    <w:rsid w:val="00680C56"/>
    <w:rsid w:val="00681286"/>
    <w:rsid w:val="00681414"/>
    <w:rsid w:val="006814C1"/>
    <w:rsid w:val="00681584"/>
    <w:rsid w:val="00682767"/>
    <w:rsid w:val="006828D4"/>
    <w:rsid w:val="00682D36"/>
    <w:rsid w:val="0068507D"/>
    <w:rsid w:val="00685202"/>
    <w:rsid w:val="006854A8"/>
    <w:rsid w:val="0068686B"/>
    <w:rsid w:val="00686C16"/>
    <w:rsid w:val="00687A35"/>
    <w:rsid w:val="00690907"/>
    <w:rsid w:val="00690A3B"/>
    <w:rsid w:val="00691730"/>
    <w:rsid w:val="00693188"/>
    <w:rsid w:val="00693616"/>
    <w:rsid w:val="00693681"/>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309"/>
    <w:rsid w:val="006A2894"/>
    <w:rsid w:val="006A2983"/>
    <w:rsid w:val="006A2B6F"/>
    <w:rsid w:val="006A2D38"/>
    <w:rsid w:val="006A306C"/>
    <w:rsid w:val="006A3942"/>
    <w:rsid w:val="006A45AA"/>
    <w:rsid w:val="006A4B08"/>
    <w:rsid w:val="006A4CFC"/>
    <w:rsid w:val="006A567C"/>
    <w:rsid w:val="006A6561"/>
    <w:rsid w:val="006A69F2"/>
    <w:rsid w:val="006A7AE1"/>
    <w:rsid w:val="006B053D"/>
    <w:rsid w:val="006B14E7"/>
    <w:rsid w:val="006B1642"/>
    <w:rsid w:val="006B194E"/>
    <w:rsid w:val="006B2709"/>
    <w:rsid w:val="006B4D4C"/>
    <w:rsid w:val="006B4D55"/>
    <w:rsid w:val="006B524D"/>
    <w:rsid w:val="006B60D8"/>
    <w:rsid w:val="006B71A1"/>
    <w:rsid w:val="006B7309"/>
    <w:rsid w:val="006B7D9D"/>
    <w:rsid w:val="006B7F7B"/>
    <w:rsid w:val="006C0017"/>
    <w:rsid w:val="006C0CF4"/>
    <w:rsid w:val="006C1228"/>
    <w:rsid w:val="006C1A9D"/>
    <w:rsid w:val="006C222F"/>
    <w:rsid w:val="006C26E8"/>
    <w:rsid w:val="006C2766"/>
    <w:rsid w:val="006C2FEB"/>
    <w:rsid w:val="006C3017"/>
    <w:rsid w:val="006C3075"/>
    <w:rsid w:val="006C3F78"/>
    <w:rsid w:val="006C4BD3"/>
    <w:rsid w:val="006C4BF9"/>
    <w:rsid w:val="006C5566"/>
    <w:rsid w:val="006C59AF"/>
    <w:rsid w:val="006C72A8"/>
    <w:rsid w:val="006C7351"/>
    <w:rsid w:val="006C7605"/>
    <w:rsid w:val="006C7899"/>
    <w:rsid w:val="006C7935"/>
    <w:rsid w:val="006C7AE7"/>
    <w:rsid w:val="006D06AA"/>
    <w:rsid w:val="006D11E5"/>
    <w:rsid w:val="006D199D"/>
    <w:rsid w:val="006D1D0A"/>
    <w:rsid w:val="006D1DF8"/>
    <w:rsid w:val="006D283F"/>
    <w:rsid w:val="006D2D6A"/>
    <w:rsid w:val="006D2E04"/>
    <w:rsid w:val="006D3E23"/>
    <w:rsid w:val="006D4840"/>
    <w:rsid w:val="006D4BA1"/>
    <w:rsid w:val="006D4EFE"/>
    <w:rsid w:val="006D5A46"/>
    <w:rsid w:val="006D5D44"/>
    <w:rsid w:val="006D6099"/>
    <w:rsid w:val="006D6F92"/>
    <w:rsid w:val="006D7255"/>
    <w:rsid w:val="006D7336"/>
    <w:rsid w:val="006D7997"/>
    <w:rsid w:val="006D7CAA"/>
    <w:rsid w:val="006D7DB4"/>
    <w:rsid w:val="006E0AAF"/>
    <w:rsid w:val="006E0F54"/>
    <w:rsid w:val="006E0F55"/>
    <w:rsid w:val="006E13B5"/>
    <w:rsid w:val="006E13E0"/>
    <w:rsid w:val="006E1A14"/>
    <w:rsid w:val="006E1FF9"/>
    <w:rsid w:val="006E2E06"/>
    <w:rsid w:val="006E324B"/>
    <w:rsid w:val="006E3B2D"/>
    <w:rsid w:val="006E3BD3"/>
    <w:rsid w:val="006E4791"/>
    <w:rsid w:val="006E47A2"/>
    <w:rsid w:val="006E5B89"/>
    <w:rsid w:val="006E5C58"/>
    <w:rsid w:val="006E675C"/>
    <w:rsid w:val="006E69EA"/>
    <w:rsid w:val="006E6F51"/>
    <w:rsid w:val="006E7A30"/>
    <w:rsid w:val="006F08C9"/>
    <w:rsid w:val="006F124B"/>
    <w:rsid w:val="006F1507"/>
    <w:rsid w:val="006F1795"/>
    <w:rsid w:val="006F234D"/>
    <w:rsid w:val="006F2864"/>
    <w:rsid w:val="006F2DE9"/>
    <w:rsid w:val="006F32B5"/>
    <w:rsid w:val="006F4DA1"/>
    <w:rsid w:val="006F4E19"/>
    <w:rsid w:val="006F5A49"/>
    <w:rsid w:val="006F64AE"/>
    <w:rsid w:val="006F6DE1"/>
    <w:rsid w:val="006F6EEE"/>
    <w:rsid w:val="006F7508"/>
    <w:rsid w:val="006F774C"/>
    <w:rsid w:val="006F7C8B"/>
    <w:rsid w:val="0070063C"/>
    <w:rsid w:val="007017AA"/>
    <w:rsid w:val="007023D8"/>
    <w:rsid w:val="00702772"/>
    <w:rsid w:val="00703A03"/>
    <w:rsid w:val="007057C3"/>
    <w:rsid w:val="00705A44"/>
    <w:rsid w:val="00705B1E"/>
    <w:rsid w:val="007069FC"/>
    <w:rsid w:val="00706A0B"/>
    <w:rsid w:val="00706A40"/>
    <w:rsid w:val="00706F22"/>
    <w:rsid w:val="00706FC3"/>
    <w:rsid w:val="00707A85"/>
    <w:rsid w:val="00707D42"/>
    <w:rsid w:val="00710189"/>
    <w:rsid w:val="00710E37"/>
    <w:rsid w:val="0071126D"/>
    <w:rsid w:val="00711649"/>
    <w:rsid w:val="00711838"/>
    <w:rsid w:val="007119FB"/>
    <w:rsid w:val="0071209A"/>
    <w:rsid w:val="007127AB"/>
    <w:rsid w:val="00713006"/>
    <w:rsid w:val="0071394F"/>
    <w:rsid w:val="0071398F"/>
    <w:rsid w:val="007147CF"/>
    <w:rsid w:val="00715B72"/>
    <w:rsid w:val="00717148"/>
    <w:rsid w:val="007176C0"/>
    <w:rsid w:val="00717A98"/>
    <w:rsid w:val="007203F6"/>
    <w:rsid w:val="00720C3F"/>
    <w:rsid w:val="00721905"/>
    <w:rsid w:val="00721AFD"/>
    <w:rsid w:val="00721B00"/>
    <w:rsid w:val="00722858"/>
    <w:rsid w:val="00722E86"/>
    <w:rsid w:val="0072304B"/>
    <w:rsid w:val="007234EC"/>
    <w:rsid w:val="0072359F"/>
    <w:rsid w:val="00725297"/>
    <w:rsid w:val="007258E7"/>
    <w:rsid w:val="00725E12"/>
    <w:rsid w:val="00726E0E"/>
    <w:rsid w:val="00726E18"/>
    <w:rsid w:val="007275F5"/>
    <w:rsid w:val="00727994"/>
    <w:rsid w:val="00727D57"/>
    <w:rsid w:val="0073133C"/>
    <w:rsid w:val="0073192E"/>
    <w:rsid w:val="007344B6"/>
    <w:rsid w:val="00734AF9"/>
    <w:rsid w:val="00735003"/>
    <w:rsid w:val="0073527A"/>
    <w:rsid w:val="00735F52"/>
    <w:rsid w:val="00736959"/>
    <w:rsid w:val="00736FE2"/>
    <w:rsid w:val="0074047E"/>
    <w:rsid w:val="007407CA"/>
    <w:rsid w:val="00741117"/>
    <w:rsid w:val="0074182E"/>
    <w:rsid w:val="0074186A"/>
    <w:rsid w:val="00741E05"/>
    <w:rsid w:val="0074258C"/>
    <w:rsid w:val="00742EC1"/>
    <w:rsid w:val="007432A9"/>
    <w:rsid w:val="00743548"/>
    <w:rsid w:val="00745024"/>
    <w:rsid w:val="007454F4"/>
    <w:rsid w:val="007457D5"/>
    <w:rsid w:val="00746021"/>
    <w:rsid w:val="00746E65"/>
    <w:rsid w:val="00747071"/>
    <w:rsid w:val="0074776D"/>
    <w:rsid w:val="00747A05"/>
    <w:rsid w:val="00747CF5"/>
    <w:rsid w:val="007506A4"/>
    <w:rsid w:val="00750AA5"/>
    <w:rsid w:val="007511AE"/>
    <w:rsid w:val="00751392"/>
    <w:rsid w:val="00751C0C"/>
    <w:rsid w:val="00752043"/>
    <w:rsid w:val="00752E2D"/>
    <w:rsid w:val="00753055"/>
    <w:rsid w:val="00753722"/>
    <w:rsid w:val="00755BFB"/>
    <w:rsid w:val="00755F57"/>
    <w:rsid w:val="007560FE"/>
    <w:rsid w:val="007568E8"/>
    <w:rsid w:val="00756FDA"/>
    <w:rsid w:val="007574B0"/>
    <w:rsid w:val="0075782C"/>
    <w:rsid w:val="00760F1D"/>
    <w:rsid w:val="007629C6"/>
    <w:rsid w:val="007630DC"/>
    <w:rsid w:val="0076341F"/>
    <w:rsid w:val="007640D7"/>
    <w:rsid w:val="007644D8"/>
    <w:rsid w:val="00764CC8"/>
    <w:rsid w:val="00764EBF"/>
    <w:rsid w:val="00764F8A"/>
    <w:rsid w:val="00765039"/>
    <w:rsid w:val="007651A7"/>
    <w:rsid w:val="0076563D"/>
    <w:rsid w:val="0076695B"/>
    <w:rsid w:val="00767EEC"/>
    <w:rsid w:val="00771AEC"/>
    <w:rsid w:val="00771FC4"/>
    <w:rsid w:val="0077229B"/>
    <w:rsid w:val="00772A7A"/>
    <w:rsid w:val="00772A90"/>
    <w:rsid w:val="00773026"/>
    <w:rsid w:val="0077318F"/>
    <w:rsid w:val="00773B29"/>
    <w:rsid w:val="00774BB6"/>
    <w:rsid w:val="007759ED"/>
    <w:rsid w:val="00775A8F"/>
    <w:rsid w:val="00775B38"/>
    <w:rsid w:val="00775F21"/>
    <w:rsid w:val="0077636D"/>
    <w:rsid w:val="00776D29"/>
    <w:rsid w:val="00777E4D"/>
    <w:rsid w:val="007805AD"/>
    <w:rsid w:val="00780D0F"/>
    <w:rsid w:val="007815E6"/>
    <w:rsid w:val="00781717"/>
    <w:rsid w:val="00783292"/>
    <w:rsid w:val="0078373C"/>
    <w:rsid w:val="00784857"/>
    <w:rsid w:val="00784D07"/>
    <w:rsid w:val="0078621D"/>
    <w:rsid w:val="00786BF9"/>
    <w:rsid w:val="00787310"/>
    <w:rsid w:val="00790890"/>
    <w:rsid w:val="00791A00"/>
    <w:rsid w:val="00791AF9"/>
    <w:rsid w:val="0079429C"/>
    <w:rsid w:val="007943FD"/>
    <w:rsid w:val="00794614"/>
    <w:rsid w:val="007951FD"/>
    <w:rsid w:val="00795C0E"/>
    <w:rsid w:val="00795F65"/>
    <w:rsid w:val="00796A7B"/>
    <w:rsid w:val="00796C9C"/>
    <w:rsid w:val="007A27ED"/>
    <w:rsid w:val="007A2AC9"/>
    <w:rsid w:val="007A3223"/>
    <w:rsid w:val="007A3442"/>
    <w:rsid w:val="007A36E1"/>
    <w:rsid w:val="007A4363"/>
    <w:rsid w:val="007A46E1"/>
    <w:rsid w:val="007A4AC0"/>
    <w:rsid w:val="007A4CDB"/>
    <w:rsid w:val="007A530F"/>
    <w:rsid w:val="007A5728"/>
    <w:rsid w:val="007A584B"/>
    <w:rsid w:val="007A5CBE"/>
    <w:rsid w:val="007A647E"/>
    <w:rsid w:val="007B18E0"/>
    <w:rsid w:val="007B18F2"/>
    <w:rsid w:val="007B22D0"/>
    <w:rsid w:val="007B2528"/>
    <w:rsid w:val="007B2B71"/>
    <w:rsid w:val="007B2FB6"/>
    <w:rsid w:val="007B4A26"/>
    <w:rsid w:val="007B4E19"/>
    <w:rsid w:val="007B5726"/>
    <w:rsid w:val="007B57E0"/>
    <w:rsid w:val="007B72C9"/>
    <w:rsid w:val="007B78D8"/>
    <w:rsid w:val="007C0CC6"/>
    <w:rsid w:val="007C1031"/>
    <w:rsid w:val="007C156C"/>
    <w:rsid w:val="007C16EC"/>
    <w:rsid w:val="007C20C9"/>
    <w:rsid w:val="007C2939"/>
    <w:rsid w:val="007C2A9B"/>
    <w:rsid w:val="007C3177"/>
    <w:rsid w:val="007C36DB"/>
    <w:rsid w:val="007C3AB3"/>
    <w:rsid w:val="007C44C0"/>
    <w:rsid w:val="007C4DFB"/>
    <w:rsid w:val="007C59C7"/>
    <w:rsid w:val="007C5AD7"/>
    <w:rsid w:val="007C5C6C"/>
    <w:rsid w:val="007C5D2B"/>
    <w:rsid w:val="007C6630"/>
    <w:rsid w:val="007C6C32"/>
    <w:rsid w:val="007C7659"/>
    <w:rsid w:val="007C7F38"/>
    <w:rsid w:val="007D026A"/>
    <w:rsid w:val="007D1108"/>
    <w:rsid w:val="007D135C"/>
    <w:rsid w:val="007D14D8"/>
    <w:rsid w:val="007D16D5"/>
    <w:rsid w:val="007D16D8"/>
    <w:rsid w:val="007D1709"/>
    <w:rsid w:val="007D1F27"/>
    <w:rsid w:val="007D2853"/>
    <w:rsid w:val="007D36B1"/>
    <w:rsid w:val="007D3793"/>
    <w:rsid w:val="007D4738"/>
    <w:rsid w:val="007D4DAA"/>
    <w:rsid w:val="007D5932"/>
    <w:rsid w:val="007D5A00"/>
    <w:rsid w:val="007D5A8B"/>
    <w:rsid w:val="007D5FC5"/>
    <w:rsid w:val="007D69BC"/>
    <w:rsid w:val="007D6EE0"/>
    <w:rsid w:val="007D73FD"/>
    <w:rsid w:val="007D76B5"/>
    <w:rsid w:val="007D7A5E"/>
    <w:rsid w:val="007D7BD6"/>
    <w:rsid w:val="007D7F3F"/>
    <w:rsid w:val="007E04CA"/>
    <w:rsid w:val="007E0BCF"/>
    <w:rsid w:val="007E2908"/>
    <w:rsid w:val="007E347E"/>
    <w:rsid w:val="007E38BE"/>
    <w:rsid w:val="007E408B"/>
    <w:rsid w:val="007E4F8B"/>
    <w:rsid w:val="007E571C"/>
    <w:rsid w:val="007E6609"/>
    <w:rsid w:val="007E69E2"/>
    <w:rsid w:val="007E7475"/>
    <w:rsid w:val="007E7F73"/>
    <w:rsid w:val="007F0A18"/>
    <w:rsid w:val="007F0A65"/>
    <w:rsid w:val="007F0EAD"/>
    <w:rsid w:val="007F0F50"/>
    <w:rsid w:val="007F1B18"/>
    <w:rsid w:val="007F2739"/>
    <w:rsid w:val="007F2990"/>
    <w:rsid w:val="007F2CCE"/>
    <w:rsid w:val="007F3B4F"/>
    <w:rsid w:val="007F4045"/>
    <w:rsid w:val="007F411D"/>
    <w:rsid w:val="007F42BC"/>
    <w:rsid w:val="007F4D3B"/>
    <w:rsid w:val="007F574A"/>
    <w:rsid w:val="007F5920"/>
    <w:rsid w:val="007F5E94"/>
    <w:rsid w:val="007F60F9"/>
    <w:rsid w:val="007F637F"/>
    <w:rsid w:val="007F7268"/>
    <w:rsid w:val="007F760D"/>
    <w:rsid w:val="007F7C6F"/>
    <w:rsid w:val="0080042A"/>
    <w:rsid w:val="00800CA0"/>
    <w:rsid w:val="008023DB"/>
    <w:rsid w:val="0080266F"/>
    <w:rsid w:val="00802784"/>
    <w:rsid w:val="008031B8"/>
    <w:rsid w:val="008043A1"/>
    <w:rsid w:val="0080456D"/>
    <w:rsid w:val="00804669"/>
    <w:rsid w:val="00804E23"/>
    <w:rsid w:val="00806A96"/>
    <w:rsid w:val="00810369"/>
    <w:rsid w:val="0081118D"/>
    <w:rsid w:val="00811AE6"/>
    <w:rsid w:val="00811EC8"/>
    <w:rsid w:val="0081435A"/>
    <w:rsid w:val="00814419"/>
    <w:rsid w:val="00814C38"/>
    <w:rsid w:val="00814EA8"/>
    <w:rsid w:val="00815088"/>
    <w:rsid w:val="008150C0"/>
    <w:rsid w:val="00815FE4"/>
    <w:rsid w:val="00816703"/>
    <w:rsid w:val="00816AA1"/>
    <w:rsid w:val="008173A7"/>
    <w:rsid w:val="008206BF"/>
    <w:rsid w:val="0082176D"/>
    <w:rsid w:val="00821A12"/>
    <w:rsid w:val="00821E32"/>
    <w:rsid w:val="0082274D"/>
    <w:rsid w:val="00823456"/>
    <w:rsid w:val="008236E4"/>
    <w:rsid w:val="008239E7"/>
    <w:rsid w:val="00823B16"/>
    <w:rsid w:val="00823E30"/>
    <w:rsid w:val="00823EBF"/>
    <w:rsid w:val="008242C9"/>
    <w:rsid w:val="00824A3D"/>
    <w:rsid w:val="00824B16"/>
    <w:rsid w:val="00824D0B"/>
    <w:rsid w:val="00825918"/>
    <w:rsid w:val="00825A7B"/>
    <w:rsid w:val="008265A7"/>
    <w:rsid w:val="00826F4F"/>
    <w:rsid w:val="008270D6"/>
    <w:rsid w:val="00827477"/>
    <w:rsid w:val="0083007A"/>
    <w:rsid w:val="00830A5C"/>
    <w:rsid w:val="00830DD4"/>
    <w:rsid w:val="00830F56"/>
    <w:rsid w:val="00831093"/>
    <w:rsid w:val="00832D49"/>
    <w:rsid w:val="0083353F"/>
    <w:rsid w:val="00833820"/>
    <w:rsid w:val="00834204"/>
    <w:rsid w:val="00834615"/>
    <w:rsid w:val="00835202"/>
    <w:rsid w:val="00835A4C"/>
    <w:rsid w:val="0083682C"/>
    <w:rsid w:val="008369FE"/>
    <w:rsid w:val="00836F9A"/>
    <w:rsid w:val="008373E0"/>
    <w:rsid w:val="00837622"/>
    <w:rsid w:val="00837990"/>
    <w:rsid w:val="00837A82"/>
    <w:rsid w:val="008400F8"/>
    <w:rsid w:val="008400FA"/>
    <w:rsid w:val="00840BB1"/>
    <w:rsid w:val="00840C75"/>
    <w:rsid w:val="00841021"/>
    <w:rsid w:val="0084107D"/>
    <w:rsid w:val="008420DE"/>
    <w:rsid w:val="00842180"/>
    <w:rsid w:val="0084222E"/>
    <w:rsid w:val="0084249F"/>
    <w:rsid w:val="008424BA"/>
    <w:rsid w:val="008440DC"/>
    <w:rsid w:val="008444A5"/>
    <w:rsid w:val="00844B66"/>
    <w:rsid w:val="00844DA7"/>
    <w:rsid w:val="008464C2"/>
    <w:rsid w:val="00846F45"/>
    <w:rsid w:val="00847479"/>
    <w:rsid w:val="008477FE"/>
    <w:rsid w:val="00847873"/>
    <w:rsid w:val="00847B68"/>
    <w:rsid w:val="0085004F"/>
    <w:rsid w:val="008508A9"/>
    <w:rsid w:val="00850ABA"/>
    <w:rsid w:val="00850CA4"/>
    <w:rsid w:val="00851C51"/>
    <w:rsid w:val="0085204B"/>
    <w:rsid w:val="00852712"/>
    <w:rsid w:val="00852C8A"/>
    <w:rsid w:val="00852FFE"/>
    <w:rsid w:val="008530C8"/>
    <w:rsid w:val="008538BD"/>
    <w:rsid w:val="008547E0"/>
    <w:rsid w:val="008550CC"/>
    <w:rsid w:val="00855416"/>
    <w:rsid w:val="00856068"/>
    <w:rsid w:val="0085652E"/>
    <w:rsid w:val="00856E51"/>
    <w:rsid w:val="00856F67"/>
    <w:rsid w:val="0086047C"/>
    <w:rsid w:val="00860F03"/>
    <w:rsid w:val="008610A4"/>
    <w:rsid w:val="008617CF"/>
    <w:rsid w:val="00861C63"/>
    <w:rsid w:val="00861E64"/>
    <w:rsid w:val="00862899"/>
    <w:rsid w:val="00862A86"/>
    <w:rsid w:val="00862C7C"/>
    <w:rsid w:val="00862D25"/>
    <w:rsid w:val="00863734"/>
    <w:rsid w:val="008641E0"/>
    <w:rsid w:val="008647AD"/>
    <w:rsid w:val="0086484E"/>
    <w:rsid w:val="00865187"/>
    <w:rsid w:val="008652EF"/>
    <w:rsid w:val="00865EF3"/>
    <w:rsid w:val="0087005E"/>
    <w:rsid w:val="00870193"/>
    <w:rsid w:val="0087042D"/>
    <w:rsid w:val="00870711"/>
    <w:rsid w:val="00870AE1"/>
    <w:rsid w:val="00870C96"/>
    <w:rsid w:val="00870F0F"/>
    <w:rsid w:val="008711AB"/>
    <w:rsid w:val="00872185"/>
    <w:rsid w:val="008724DE"/>
    <w:rsid w:val="0087304B"/>
    <w:rsid w:val="00874264"/>
    <w:rsid w:val="00875CE0"/>
    <w:rsid w:val="00877027"/>
    <w:rsid w:val="008773E1"/>
    <w:rsid w:val="008776ED"/>
    <w:rsid w:val="00877BDA"/>
    <w:rsid w:val="008806AD"/>
    <w:rsid w:val="00881600"/>
    <w:rsid w:val="00881781"/>
    <w:rsid w:val="00881C22"/>
    <w:rsid w:val="00881D2C"/>
    <w:rsid w:val="00881DF2"/>
    <w:rsid w:val="00881E0A"/>
    <w:rsid w:val="00883232"/>
    <w:rsid w:val="00885885"/>
    <w:rsid w:val="00885F67"/>
    <w:rsid w:val="00886706"/>
    <w:rsid w:val="0088672A"/>
    <w:rsid w:val="00886760"/>
    <w:rsid w:val="00886EBF"/>
    <w:rsid w:val="008871CD"/>
    <w:rsid w:val="008902B4"/>
    <w:rsid w:val="00890874"/>
    <w:rsid w:val="008912F9"/>
    <w:rsid w:val="00891D0A"/>
    <w:rsid w:val="00892220"/>
    <w:rsid w:val="00892B58"/>
    <w:rsid w:val="008932B8"/>
    <w:rsid w:val="0089332C"/>
    <w:rsid w:val="00893EBA"/>
    <w:rsid w:val="00894CC7"/>
    <w:rsid w:val="008952D0"/>
    <w:rsid w:val="00896567"/>
    <w:rsid w:val="008968C3"/>
    <w:rsid w:val="00896A49"/>
    <w:rsid w:val="00896BD3"/>
    <w:rsid w:val="008973A7"/>
    <w:rsid w:val="008976A3"/>
    <w:rsid w:val="00897A72"/>
    <w:rsid w:val="008A07A2"/>
    <w:rsid w:val="008A116F"/>
    <w:rsid w:val="008A166C"/>
    <w:rsid w:val="008A1957"/>
    <w:rsid w:val="008A1FBA"/>
    <w:rsid w:val="008A22F4"/>
    <w:rsid w:val="008A30BB"/>
    <w:rsid w:val="008A35E3"/>
    <w:rsid w:val="008A37FA"/>
    <w:rsid w:val="008A519E"/>
    <w:rsid w:val="008A5A73"/>
    <w:rsid w:val="008A5CCA"/>
    <w:rsid w:val="008A5CF1"/>
    <w:rsid w:val="008A6F76"/>
    <w:rsid w:val="008A75F9"/>
    <w:rsid w:val="008A7D91"/>
    <w:rsid w:val="008B0A2F"/>
    <w:rsid w:val="008B17A8"/>
    <w:rsid w:val="008B2254"/>
    <w:rsid w:val="008B2421"/>
    <w:rsid w:val="008B29FC"/>
    <w:rsid w:val="008B3A3D"/>
    <w:rsid w:val="008B4135"/>
    <w:rsid w:val="008B45C1"/>
    <w:rsid w:val="008B485D"/>
    <w:rsid w:val="008B57DB"/>
    <w:rsid w:val="008B5BF7"/>
    <w:rsid w:val="008B7048"/>
    <w:rsid w:val="008B7E7D"/>
    <w:rsid w:val="008B7EE0"/>
    <w:rsid w:val="008B7EE1"/>
    <w:rsid w:val="008C1837"/>
    <w:rsid w:val="008C2177"/>
    <w:rsid w:val="008C22FC"/>
    <w:rsid w:val="008C2454"/>
    <w:rsid w:val="008C25AE"/>
    <w:rsid w:val="008C5F7E"/>
    <w:rsid w:val="008C66E9"/>
    <w:rsid w:val="008C78DD"/>
    <w:rsid w:val="008D10BA"/>
    <w:rsid w:val="008D1BE9"/>
    <w:rsid w:val="008D27F8"/>
    <w:rsid w:val="008D301A"/>
    <w:rsid w:val="008D3635"/>
    <w:rsid w:val="008D37FC"/>
    <w:rsid w:val="008D3D34"/>
    <w:rsid w:val="008D456A"/>
    <w:rsid w:val="008D49B3"/>
    <w:rsid w:val="008D5013"/>
    <w:rsid w:val="008D60ED"/>
    <w:rsid w:val="008D74BD"/>
    <w:rsid w:val="008D79D3"/>
    <w:rsid w:val="008E0B2E"/>
    <w:rsid w:val="008E0C79"/>
    <w:rsid w:val="008E0F22"/>
    <w:rsid w:val="008E17EE"/>
    <w:rsid w:val="008E1F5E"/>
    <w:rsid w:val="008E2E36"/>
    <w:rsid w:val="008E2F1A"/>
    <w:rsid w:val="008E3221"/>
    <w:rsid w:val="008E3884"/>
    <w:rsid w:val="008E3A38"/>
    <w:rsid w:val="008E3BFE"/>
    <w:rsid w:val="008E44F2"/>
    <w:rsid w:val="008E5018"/>
    <w:rsid w:val="008E50FA"/>
    <w:rsid w:val="008E5205"/>
    <w:rsid w:val="008E53F6"/>
    <w:rsid w:val="008E5B6C"/>
    <w:rsid w:val="008E5E58"/>
    <w:rsid w:val="008E629A"/>
    <w:rsid w:val="008E69B5"/>
    <w:rsid w:val="008E6FAD"/>
    <w:rsid w:val="008E7418"/>
    <w:rsid w:val="008F00BB"/>
    <w:rsid w:val="008F1763"/>
    <w:rsid w:val="008F1A5E"/>
    <w:rsid w:val="008F2D8C"/>
    <w:rsid w:val="008F338D"/>
    <w:rsid w:val="008F5B8E"/>
    <w:rsid w:val="008F61C4"/>
    <w:rsid w:val="008F6297"/>
    <w:rsid w:val="008F65B1"/>
    <w:rsid w:val="008F6ABF"/>
    <w:rsid w:val="008F6F22"/>
    <w:rsid w:val="008F7424"/>
    <w:rsid w:val="008F78AB"/>
    <w:rsid w:val="008F7ABC"/>
    <w:rsid w:val="0090003C"/>
    <w:rsid w:val="009002EA"/>
    <w:rsid w:val="00901192"/>
    <w:rsid w:val="00901764"/>
    <w:rsid w:val="00902012"/>
    <w:rsid w:val="009028EF"/>
    <w:rsid w:val="00902AE3"/>
    <w:rsid w:val="009030B5"/>
    <w:rsid w:val="00903491"/>
    <w:rsid w:val="00903682"/>
    <w:rsid w:val="00903A03"/>
    <w:rsid w:val="00904E1D"/>
    <w:rsid w:val="00905FF1"/>
    <w:rsid w:val="00906746"/>
    <w:rsid w:val="00906DF2"/>
    <w:rsid w:val="00907811"/>
    <w:rsid w:val="009101A6"/>
    <w:rsid w:val="00910839"/>
    <w:rsid w:val="00910964"/>
    <w:rsid w:val="00910FF5"/>
    <w:rsid w:val="00911538"/>
    <w:rsid w:val="00911838"/>
    <w:rsid w:val="00911A85"/>
    <w:rsid w:val="00911CFB"/>
    <w:rsid w:val="00912022"/>
    <w:rsid w:val="0091222E"/>
    <w:rsid w:val="009137E6"/>
    <w:rsid w:val="00913CAC"/>
    <w:rsid w:val="009141B8"/>
    <w:rsid w:val="0091537B"/>
    <w:rsid w:val="009155AE"/>
    <w:rsid w:val="0091560A"/>
    <w:rsid w:val="0091563A"/>
    <w:rsid w:val="0091563C"/>
    <w:rsid w:val="00917A42"/>
    <w:rsid w:val="00920172"/>
    <w:rsid w:val="00921454"/>
    <w:rsid w:val="00922C17"/>
    <w:rsid w:val="009240A3"/>
    <w:rsid w:val="009244DC"/>
    <w:rsid w:val="00925C97"/>
    <w:rsid w:val="009263CA"/>
    <w:rsid w:val="00926EF8"/>
    <w:rsid w:val="00927024"/>
    <w:rsid w:val="00927D2B"/>
    <w:rsid w:val="0093001A"/>
    <w:rsid w:val="0093022A"/>
    <w:rsid w:val="009313CF"/>
    <w:rsid w:val="009313D1"/>
    <w:rsid w:val="00931593"/>
    <w:rsid w:val="00932119"/>
    <w:rsid w:val="00932336"/>
    <w:rsid w:val="0093260A"/>
    <w:rsid w:val="009327B0"/>
    <w:rsid w:val="00932872"/>
    <w:rsid w:val="00933419"/>
    <w:rsid w:val="009337A0"/>
    <w:rsid w:val="00933BE0"/>
    <w:rsid w:val="00933F08"/>
    <w:rsid w:val="00934624"/>
    <w:rsid w:val="00934A4A"/>
    <w:rsid w:val="00934CA0"/>
    <w:rsid w:val="009351ED"/>
    <w:rsid w:val="00935845"/>
    <w:rsid w:val="009367A2"/>
    <w:rsid w:val="009367CE"/>
    <w:rsid w:val="009367DF"/>
    <w:rsid w:val="0093687C"/>
    <w:rsid w:val="00936D87"/>
    <w:rsid w:val="00937A64"/>
    <w:rsid w:val="0094049D"/>
    <w:rsid w:val="009413B0"/>
    <w:rsid w:val="00942582"/>
    <w:rsid w:val="009437B0"/>
    <w:rsid w:val="009448FA"/>
    <w:rsid w:val="00944B4E"/>
    <w:rsid w:val="00944F82"/>
    <w:rsid w:val="00945766"/>
    <w:rsid w:val="00945CFF"/>
    <w:rsid w:val="00945EAB"/>
    <w:rsid w:val="00946F74"/>
    <w:rsid w:val="00947F40"/>
    <w:rsid w:val="00950107"/>
    <w:rsid w:val="00950963"/>
    <w:rsid w:val="0095113A"/>
    <w:rsid w:val="00951840"/>
    <w:rsid w:val="009526E3"/>
    <w:rsid w:val="009530C9"/>
    <w:rsid w:val="00953E57"/>
    <w:rsid w:val="0095402C"/>
    <w:rsid w:val="00954960"/>
    <w:rsid w:val="0095501E"/>
    <w:rsid w:val="00955035"/>
    <w:rsid w:val="009555F7"/>
    <w:rsid w:val="009558E7"/>
    <w:rsid w:val="00955ABC"/>
    <w:rsid w:val="00955D5A"/>
    <w:rsid w:val="00955F5E"/>
    <w:rsid w:val="00956B4E"/>
    <w:rsid w:val="009575BC"/>
    <w:rsid w:val="00957852"/>
    <w:rsid w:val="0096100A"/>
    <w:rsid w:val="009615CD"/>
    <w:rsid w:val="009616CA"/>
    <w:rsid w:val="00961B43"/>
    <w:rsid w:val="00961F73"/>
    <w:rsid w:val="00962385"/>
    <w:rsid w:val="00962564"/>
    <w:rsid w:val="00962FB5"/>
    <w:rsid w:val="009634E6"/>
    <w:rsid w:val="00963A25"/>
    <w:rsid w:val="009657A3"/>
    <w:rsid w:val="009660ED"/>
    <w:rsid w:val="00966B5B"/>
    <w:rsid w:val="009673CD"/>
    <w:rsid w:val="009678CA"/>
    <w:rsid w:val="009678D6"/>
    <w:rsid w:val="00967CBD"/>
    <w:rsid w:val="00970EA3"/>
    <w:rsid w:val="00971299"/>
    <w:rsid w:val="0097141D"/>
    <w:rsid w:val="00971E4F"/>
    <w:rsid w:val="00971F1D"/>
    <w:rsid w:val="00972E05"/>
    <w:rsid w:val="00972E3F"/>
    <w:rsid w:val="00972FA8"/>
    <w:rsid w:val="00972FFC"/>
    <w:rsid w:val="0097300E"/>
    <w:rsid w:val="0097365C"/>
    <w:rsid w:val="009737A0"/>
    <w:rsid w:val="00974263"/>
    <w:rsid w:val="00975B2A"/>
    <w:rsid w:val="00976C2A"/>
    <w:rsid w:val="009779D8"/>
    <w:rsid w:val="00977DD5"/>
    <w:rsid w:val="00981D72"/>
    <w:rsid w:val="0098326D"/>
    <w:rsid w:val="00983E71"/>
    <w:rsid w:val="00985209"/>
    <w:rsid w:val="00986A8E"/>
    <w:rsid w:val="00986BB7"/>
    <w:rsid w:val="00986C31"/>
    <w:rsid w:val="00986C7C"/>
    <w:rsid w:val="00987CF8"/>
    <w:rsid w:val="00987EEE"/>
    <w:rsid w:val="00990E68"/>
    <w:rsid w:val="0099245F"/>
    <w:rsid w:val="009928D0"/>
    <w:rsid w:val="00992B3D"/>
    <w:rsid w:val="00993614"/>
    <w:rsid w:val="0099367B"/>
    <w:rsid w:val="0099381F"/>
    <w:rsid w:val="00994228"/>
    <w:rsid w:val="00994368"/>
    <w:rsid w:val="00994865"/>
    <w:rsid w:val="009959F6"/>
    <w:rsid w:val="009962B0"/>
    <w:rsid w:val="009962FF"/>
    <w:rsid w:val="00996561"/>
    <w:rsid w:val="00996E8A"/>
    <w:rsid w:val="00997548"/>
    <w:rsid w:val="00997B71"/>
    <w:rsid w:val="009A0540"/>
    <w:rsid w:val="009A0F47"/>
    <w:rsid w:val="009A1038"/>
    <w:rsid w:val="009A1EB2"/>
    <w:rsid w:val="009A1EFB"/>
    <w:rsid w:val="009A1FD2"/>
    <w:rsid w:val="009A3B6F"/>
    <w:rsid w:val="009A5413"/>
    <w:rsid w:val="009A577F"/>
    <w:rsid w:val="009A5D4D"/>
    <w:rsid w:val="009A6EF9"/>
    <w:rsid w:val="009A77F2"/>
    <w:rsid w:val="009A7852"/>
    <w:rsid w:val="009A7B5E"/>
    <w:rsid w:val="009A7FBB"/>
    <w:rsid w:val="009B095E"/>
    <w:rsid w:val="009B0CFC"/>
    <w:rsid w:val="009B14B8"/>
    <w:rsid w:val="009B2460"/>
    <w:rsid w:val="009B28CD"/>
    <w:rsid w:val="009B2CFE"/>
    <w:rsid w:val="009B4169"/>
    <w:rsid w:val="009B4E3A"/>
    <w:rsid w:val="009B4E60"/>
    <w:rsid w:val="009B58E1"/>
    <w:rsid w:val="009B7367"/>
    <w:rsid w:val="009B786F"/>
    <w:rsid w:val="009B7872"/>
    <w:rsid w:val="009C0151"/>
    <w:rsid w:val="009C0168"/>
    <w:rsid w:val="009C0D11"/>
    <w:rsid w:val="009C0FF5"/>
    <w:rsid w:val="009C1215"/>
    <w:rsid w:val="009C14BC"/>
    <w:rsid w:val="009C2556"/>
    <w:rsid w:val="009C2EE6"/>
    <w:rsid w:val="009C3330"/>
    <w:rsid w:val="009C3AE0"/>
    <w:rsid w:val="009C43B9"/>
    <w:rsid w:val="009C4454"/>
    <w:rsid w:val="009C4692"/>
    <w:rsid w:val="009C5517"/>
    <w:rsid w:val="009C59E6"/>
    <w:rsid w:val="009C59F5"/>
    <w:rsid w:val="009C5D08"/>
    <w:rsid w:val="009C6A33"/>
    <w:rsid w:val="009C7395"/>
    <w:rsid w:val="009D1957"/>
    <w:rsid w:val="009D1E3E"/>
    <w:rsid w:val="009D251D"/>
    <w:rsid w:val="009D2737"/>
    <w:rsid w:val="009D2E86"/>
    <w:rsid w:val="009D2EAB"/>
    <w:rsid w:val="009D33B2"/>
    <w:rsid w:val="009D3A68"/>
    <w:rsid w:val="009D3F45"/>
    <w:rsid w:val="009D3FC6"/>
    <w:rsid w:val="009D46EF"/>
    <w:rsid w:val="009D54B3"/>
    <w:rsid w:val="009D54DC"/>
    <w:rsid w:val="009D5D4B"/>
    <w:rsid w:val="009D6A09"/>
    <w:rsid w:val="009D729A"/>
    <w:rsid w:val="009D7E3A"/>
    <w:rsid w:val="009E04CE"/>
    <w:rsid w:val="009E0870"/>
    <w:rsid w:val="009E128F"/>
    <w:rsid w:val="009E1D5B"/>
    <w:rsid w:val="009E1DAC"/>
    <w:rsid w:val="009E1E16"/>
    <w:rsid w:val="009E1E60"/>
    <w:rsid w:val="009E20D5"/>
    <w:rsid w:val="009E28B7"/>
    <w:rsid w:val="009E2C67"/>
    <w:rsid w:val="009E46D3"/>
    <w:rsid w:val="009E4C1A"/>
    <w:rsid w:val="009E4C6E"/>
    <w:rsid w:val="009E50A7"/>
    <w:rsid w:val="009E5388"/>
    <w:rsid w:val="009E574E"/>
    <w:rsid w:val="009E58A8"/>
    <w:rsid w:val="009E5B44"/>
    <w:rsid w:val="009E6082"/>
    <w:rsid w:val="009E6116"/>
    <w:rsid w:val="009E66F0"/>
    <w:rsid w:val="009E68F4"/>
    <w:rsid w:val="009E6EA4"/>
    <w:rsid w:val="009E710E"/>
    <w:rsid w:val="009E713D"/>
    <w:rsid w:val="009E7FCB"/>
    <w:rsid w:val="009F0885"/>
    <w:rsid w:val="009F10B7"/>
    <w:rsid w:val="009F2083"/>
    <w:rsid w:val="009F22B8"/>
    <w:rsid w:val="009F2683"/>
    <w:rsid w:val="009F30D5"/>
    <w:rsid w:val="009F35CE"/>
    <w:rsid w:val="009F378E"/>
    <w:rsid w:val="009F43EE"/>
    <w:rsid w:val="009F4F9A"/>
    <w:rsid w:val="009F57CE"/>
    <w:rsid w:val="009F587A"/>
    <w:rsid w:val="009F5B86"/>
    <w:rsid w:val="009F6CAC"/>
    <w:rsid w:val="009F6E30"/>
    <w:rsid w:val="009F7BAC"/>
    <w:rsid w:val="00A001B1"/>
    <w:rsid w:val="00A00500"/>
    <w:rsid w:val="00A005C0"/>
    <w:rsid w:val="00A01242"/>
    <w:rsid w:val="00A016BE"/>
    <w:rsid w:val="00A0266D"/>
    <w:rsid w:val="00A027FC"/>
    <w:rsid w:val="00A02D89"/>
    <w:rsid w:val="00A02FB1"/>
    <w:rsid w:val="00A04AA9"/>
    <w:rsid w:val="00A04D32"/>
    <w:rsid w:val="00A052D1"/>
    <w:rsid w:val="00A05EBE"/>
    <w:rsid w:val="00A067F8"/>
    <w:rsid w:val="00A0773D"/>
    <w:rsid w:val="00A108F9"/>
    <w:rsid w:val="00A1142D"/>
    <w:rsid w:val="00A115CD"/>
    <w:rsid w:val="00A11D67"/>
    <w:rsid w:val="00A12834"/>
    <w:rsid w:val="00A130BA"/>
    <w:rsid w:val="00A14021"/>
    <w:rsid w:val="00A14372"/>
    <w:rsid w:val="00A14886"/>
    <w:rsid w:val="00A14AA3"/>
    <w:rsid w:val="00A151F8"/>
    <w:rsid w:val="00A15973"/>
    <w:rsid w:val="00A15B02"/>
    <w:rsid w:val="00A177CE"/>
    <w:rsid w:val="00A17BE2"/>
    <w:rsid w:val="00A213C4"/>
    <w:rsid w:val="00A22595"/>
    <w:rsid w:val="00A2285D"/>
    <w:rsid w:val="00A2287E"/>
    <w:rsid w:val="00A2310F"/>
    <w:rsid w:val="00A23471"/>
    <w:rsid w:val="00A23517"/>
    <w:rsid w:val="00A2364B"/>
    <w:rsid w:val="00A237C3"/>
    <w:rsid w:val="00A2427D"/>
    <w:rsid w:val="00A246C0"/>
    <w:rsid w:val="00A2488C"/>
    <w:rsid w:val="00A25217"/>
    <w:rsid w:val="00A254B9"/>
    <w:rsid w:val="00A25CAC"/>
    <w:rsid w:val="00A25E68"/>
    <w:rsid w:val="00A27012"/>
    <w:rsid w:val="00A271C6"/>
    <w:rsid w:val="00A273C1"/>
    <w:rsid w:val="00A273D5"/>
    <w:rsid w:val="00A273FD"/>
    <w:rsid w:val="00A278F5"/>
    <w:rsid w:val="00A27987"/>
    <w:rsid w:val="00A30ADB"/>
    <w:rsid w:val="00A30F29"/>
    <w:rsid w:val="00A310C9"/>
    <w:rsid w:val="00A32005"/>
    <w:rsid w:val="00A32037"/>
    <w:rsid w:val="00A326EC"/>
    <w:rsid w:val="00A32BA1"/>
    <w:rsid w:val="00A32BD0"/>
    <w:rsid w:val="00A32CF2"/>
    <w:rsid w:val="00A3352C"/>
    <w:rsid w:val="00A338BE"/>
    <w:rsid w:val="00A3399B"/>
    <w:rsid w:val="00A343B4"/>
    <w:rsid w:val="00A3575F"/>
    <w:rsid w:val="00A35B7A"/>
    <w:rsid w:val="00A36723"/>
    <w:rsid w:val="00A3734C"/>
    <w:rsid w:val="00A37889"/>
    <w:rsid w:val="00A37EE2"/>
    <w:rsid w:val="00A404D1"/>
    <w:rsid w:val="00A40BE9"/>
    <w:rsid w:val="00A40E52"/>
    <w:rsid w:val="00A415CB"/>
    <w:rsid w:val="00A41A4D"/>
    <w:rsid w:val="00A41AA7"/>
    <w:rsid w:val="00A4241C"/>
    <w:rsid w:val="00A426E3"/>
    <w:rsid w:val="00A43C00"/>
    <w:rsid w:val="00A440F0"/>
    <w:rsid w:val="00A441B8"/>
    <w:rsid w:val="00A44319"/>
    <w:rsid w:val="00A4447C"/>
    <w:rsid w:val="00A44A35"/>
    <w:rsid w:val="00A44A73"/>
    <w:rsid w:val="00A45321"/>
    <w:rsid w:val="00A46A2D"/>
    <w:rsid w:val="00A47154"/>
    <w:rsid w:val="00A47F72"/>
    <w:rsid w:val="00A511B2"/>
    <w:rsid w:val="00A51C7B"/>
    <w:rsid w:val="00A5216E"/>
    <w:rsid w:val="00A52AAF"/>
    <w:rsid w:val="00A533CF"/>
    <w:rsid w:val="00A536FA"/>
    <w:rsid w:val="00A53E5E"/>
    <w:rsid w:val="00A55FCC"/>
    <w:rsid w:val="00A55FE2"/>
    <w:rsid w:val="00A57AB3"/>
    <w:rsid w:val="00A6007E"/>
    <w:rsid w:val="00A600C6"/>
    <w:rsid w:val="00A604AC"/>
    <w:rsid w:val="00A61480"/>
    <w:rsid w:val="00A6154C"/>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541"/>
    <w:rsid w:val="00A70820"/>
    <w:rsid w:val="00A70BFE"/>
    <w:rsid w:val="00A7128A"/>
    <w:rsid w:val="00A717DD"/>
    <w:rsid w:val="00A718C2"/>
    <w:rsid w:val="00A71DCF"/>
    <w:rsid w:val="00A72558"/>
    <w:rsid w:val="00A726F7"/>
    <w:rsid w:val="00A72C8C"/>
    <w:rsid w:val="00A7307A"/>
    <w:rsid w:val="00A73794"/>
    <w:rsid w:val="00A73E67"/>
    <w:rsid w:val="00A741C0"/>
    <w:rsid w:val="00A755B3"/>
    <w:rsid w:val="00A759AE"/>
    <w:rsid w:val="00A75A1A"/>
    <w:rsid w:val="00A75A27"/>
    <w:rsid w:val="00A76257"/>
    <w:rsid w:val="00A76F2C"/>
    <w:rsid w:val="00A775DB"/>
    <w:rsid w:val="00A776E8"/>
    <w:rsid w:val="00A77930"/>
    <w:rsid w:val="00A8079C"/>
    <w:rsid w:val="00A81EBC"/>
    <w:rsid w:val="00A82AC3"/>
    <w:rsid w:val="00A84C0F"/>
    <w:rsid w:val="00A85DDE"/>
    <w:rsid w:val="00A861CD"/>
    <w:rsid w:val="00A867E7"/>
    <w:rsid w:val="00A872CE"/>
    <w:rsid w:val="00A87A72"/>
    <w:rsid w:val="00A87FCD"/>
    <w:rsid w:val="00A90D75"/>
    <w:rsid w:val="00A90D8D"/>
    <w:rsid w:val="00A90DC5"/>
    <w:rsid w:val="00A9100C"/>
    <w:rsid w:val="00A916E6"/>
    <w:rsid w:val="00A91994"/>
    <w:rsid w:val="00A91CDA"/>
    <w:rsid w:val="00A921B9"/>
    <w:rsid w:val="00A92627"/>
    <w:rsid w:val="00A92BC4"/>
    <w:rsid w:val="00A92FBF"/>
    <w:rsid w:val="00A92FCC"/>
    <w:rsid w:val="00A93BDD"/>
    <w:rsid w:val="00A93C32"/>
    <w:rsid w:val="00A94D84"/>
    <w:rsid w:val="00A94F85"/>
    <w:rsid w:val="00A95891"/>
    <w:rsid w:val="00A95A98"/>
    <w:rsid w:val="00A95E8F"/>
    <w:rsid w:val="00A96266"/>
    <w:rsid w:val="00A96F03"/>
    <w:rsid w:val="00AA0E94"/>
    <w:rsid w:val="00AA163A"/>
    <w:rsid w:val="00AA1A16"/>
    <w:rsid w:val="00AA2F14"/>
    <w:rsid w:val="00AA3810"/>
    <w:rsid w:val="00AA39F6"/>
    <w:rsid w:val="00AA50C4"/>
    <w:rsid w:val="00AA520E"/>
    <w:rsid w:val="00AA6B42"/>
    <w:rsid w:val="00AA6D5B"/>
    <w:rsid w:val="00AA7779"/>
    <w:rsid w:val="00AA7AC8"/>
    <w:rsid w:val="00AB053D"/>
    <w:rsid w:val="00AB0DEB"/>
    <w:rsid w:val="00AB1368"/>
    <w:rsid w:val="00AB22C8"/>
    <w:rsid w:val="00AB2726"/>
    <w:rsid w:val="00AB2A5D"/>
    <w:rsid w:val="00AB2EF9"/>
    <w:rsid w:val="00AB3152"/>
    <w:rsid w:val="00AB374E"/>
    <w:rsid w:val="00AB3C19"/>
    <w:rsid w:val="00AB48CB"/>
    <w:rsid w:val="00AB4991"/>
    <w:rsid w:val="00AB55DB"/>
    <w:rsid w:val="00AB5A91"/>
    <w:rsid w:val="00AB5ED7"/>
    <w:rsid w:val="00AB64C7"/>
    <w:rsid w:val="00AB7324"/>
    <w:rsid w:val="00AC064C"/>
    <w:rsid w:val="00AC0A73"/>
    <w:rsid w:val="00AC1024"/>
    <w:rsid w:val="00AC1670"/>
    <w:rsid w:val="00AC1894"/>
    <w:rsid w:val="00AC1D91"/>
    <w:rsid w:val="00AC1EB3"/>
    <w:rsid w:val="00AC233E"/>
    <w:rsid w:val="00AC24EF"/>
    <w:rsid w:val="00AC25D6"/>
    <w:rsid w:val="00AC337A"/>
    <w:rsid w:val="00AC3F35"/>
    <w:rsid w:val="00AC3FDD"/>
    <w:rsid w:val="00AC466A"/>
    <w:rsid w:val="00AC4991"/>
    <w:rsid w:val="00AC4F6B"/>
    <w:rsid w:val="00AC5618"/>
    <w:rsid w:val="00AC71B0"/>
    <w:rsid w:val="00AD0597"/>
    <w:rsid w:val="00AD06D7"/>
    <w:rsid w:val="00AD083B"/>
    <w:rsid w:val="00AD10FE"/>
    <w:rsid w:val="00AD140E"/>
    <w:rsid w:val="00AD2AED"/>
    <w:rsid w:val="00AD3CC0"/>
    <w:rsid w:val="00AD4103"/>
    <w:rsid w:val="00AD44D1"/>
    <w:rsid w:val="00AD4B3B"/>
    <w:rsid w:val="00AD4F42"/>
    <w:rsid w:val="00AD4F74"/>
    <w:rsid w:val="00AD615A"/>
    <w:rsid w:val="00AD6725"/>
    <w:rsid w:val="00AD6907"/>
    <w:rsid w:val="00AD6A22"/>
    <w:rsid w:val="00AD6A9C"/>
    <w:rsid w:val="00AE08DC"/>
    <w:rsid w:val="00AE1536"/>
    <w:rsid w:val="00AE15DD"/>
    <w:rsid w:val="00AE2A81"/>
    <w:rsid w:val="00AE2AEE"/>
    <w:rsid w:val="00AE2C9F"/>
    <w:rsid w:val="00AE2CD4"/>
    <w:rsid w:val="00AE46DE"/>
    <w:rsid w:val="00AE4AEA"/>
    <w:rsid w:val="00AE51A8"/>
    <w:rsid w:val="00AE521D"/>
    <w:rsid w:val="00AE59CB"/>
    <w:rsid w:val="00AE60A6"/>
    <w:rsid w:val="00AE68EF"/>
    <w:rsid w:val="00AE6DC4"/>
    <w:rsid w:val="00AE71FE"/>
    <w:rsid w:val="00AE72DB"/>
    <w:rsid w:val="00AE77E1"/>
    <w:rsid w:val="00AF1868"/>
    <w:rsid w:val="00AF2457"/>
    <w:rsid w:val="00AF2F7A"/>
    <w:rsid w:val="00AF3664"/>
    <w:rsid w:val="00AF6DB8"/>
    <w:rsid w:val="00AF722F"/>
    <w:rsid w:val="00AF7286"/>
    <w:rsid w:val="00B00635"/>
    <w:rsid w:val="00B0099F"/>
    <w:rsid w:val="00B022B1"/>
    <w:rsid w:val="00B02D89"/>
    <w:rsid w:val="00B038EE"/>
    <w:rsid w:val="00B03C27"/>
    <w:rsid w:val="00B042BD"/>
    <w:rsid w:val="00B048C8"/>
    <w:rsid w:val="00B0640F"/>
    <w:rsid w:val="00B0782B"/>
    <w:rsid w:val="00B1074A"/>
    <w:rsid w:val="00B11C8A"/>
    <w:rsid w:val="00B1221B"/>
    <w:rsid w:val="00B123FA"/>
    <w:rsid w:val="00B126B5"/>
    <w:rsid w:val="00B126D6"/>
    <w:rsid w:val="00B128D2"/>
    <w:rsid w:val="00B12A8B"/>
    <w:rsid w:val="00B12DD5"/>
    <w:rsid w:val="00B13551"/>
    <w:rsid w:val="00B13B7B"/>
    <w:rsid w:val="00B150E5"/>
    <w:rsid w:val="00B15D71"/>
    <w:rsid w:val="00B163F7"/>
    <w:rsid w:val="00B167FF"/>
    <w:rsid w:val="00B16B90"/>
    <w:rsid w:val="00B1704A"/>
    <w:rsid w:val="00B2008C"/>
    <w:rsid w:val="00B20697"/>
    <w:rsid w:val="00B21505"/>
    <w:rsid w:val="00B21D51"/>
    <w:rsid w:val="00B21E4F"/>
    <w:rsid w:val="00B2217B"/>
    <w:rsid w:val="00B222C4"/>
    <w:rsid w:val="00B22418"/>
    <w:rsid w:val="00B23587"/>
    <w:rsid w:val="00B23A29"/>
    <w:rsid w:val="00B23E08"/>
    <w:rsid w:val="00B24138"/>
    <w:rsid w:val="00B259F6"/>
    <w:rsid w:val="00B27589"/>
    <w:rsid w:val="00B2775C"/>
    <w:rsid w:val="00B27AF7"/>
    <w:rsid w:val="00B302E8"/>
    <w:rsid w:val="00B307D4"/>
    <w:rsid w:val="00B311E9"/>
    <w:rsid w:val="00B31476"/>
    <w:rsid w:val="00B31B70"/>
    <w:rsid w:val="00B324BF"/>
    <w:rsid w:val="00B32713"/>
    <w:rsid w:val="00B32847"/>
    <w:rsid w:val="00B32CE6"/>
    <w:rsid w:val="00B33410"/>
    <w:rsid w:val="00B33D45"/>
    <w:rsid w:val="00B33F0B"/>
    <w:rsid w:val="00B344F1"/>
    <w:rsid w:val="00B34582"/>
    <w:rsid w:val="00B35C54"/>
    <w:rsid w:val="00B40BBF"/>
    <w:rsid w:val="00B423F5"/>
    <w:rsid w:val="00B43F8A"/>
    <w:rsid w:val="00B44585"/>
    <w:rsid w:val="00B4498B"/>
    <w:rsid w:val="00B45129"/>
    <w:rsid w:val="00B45326"/>
    <w:rsid w:val="00B4565E"/>
    <w:rsid w:val="00B46189"/>
    <w:rsid w:val="00B468EB"/>
    <w:rsid w:val="00B469CE"/>
    <w:rsid w:val="00B46E65"/>
    <w:rsid w:val="00B47296"/>
    <w:rsid w:val="00B478F7"/>
    <w:rsid w:val="00B517C0"/>
    <w:rsid w:val="00B51A38"/>
    <w:rsid w:val="00B52716"/>
    <w:rsid w:val="00B52A72"/>
    <w:rsid w:val="00B5324E"/>
    <w:rsid w:val="00B53BB6"/>
    <w:rsid w:val="00B549EF"/>
    <w:rsid w:val="00B55CE1"/>
    <w:rsid w:val="00B56937"/>
    <w:rsid w:val="00B56C48"/>
    <w:rsid w:val="00B574E1"/>
    <w:rsid w:val="00B57DAF"/>
    <w:rsid w:val="00B6033B"/>
    <w:rsid w:val="00B61823"/>
    <w:rsid w:val="00B619B0"/>
    <w:rsid w:val="00B61ADE"/>
    <w:rsid w:val="00B61D16"/>
    <w:rsid w:val="00B621D1"/>
    <w:rsid w:val="00B624FE"/>
    <w:rsid w:val="00B6290D"/>
    <w:rsid w:val="00B62917"/>
    <w:rsid w:val="00B62DF1"/>
    <w:rsid w:val="00B63AE4"/>
    <w:rsid w:val="00B6424B"/>
    <w:rsid w:val="00B644EF"/>
    <w:rsid w:val="00B64812"/>
    <w:rsid w:val="00B65025"/>
    <w:rsid w:val="00B6600E"/>
    <w:rsid w:val="00B66600"/>
    <w:rsid w:val="00B702B5"/>
    <w:rsid w:val="00B7046C"/>
    <w:rsid w:val="00B70A1F"/>
    <w:rsid w:val="00B70E97"/>
    <w:rsid w:val="00B713FB"/>
    <w:rsid w:val="00B718F4"/>
    <w:rsid w:val="00B71EDC"/>
    <w:rsid w:val="00B728E1"/>
    <w:rsid w:val="00B7318C"/>
    <w:rsid w:val="00B73407"/>
    <w:rsid w:val="00B7396E"/>
    <w:rsid w:val="00B74790"/>
    <w:rsid w:val="00B74E15"/>
    <w:rsid w:val="00B76A6C"/>
    <w:rsid w:val="00B76D97"/>
    <w:rsid w:val="00B77BF5"/>
    <w:rsid w:val="00B801DD"/>
    <w:rsid w:val="00B80569"/>
    <w:rsid w:val="00B80E2D"/>
    <w:rsid w:val="00B81839"/>
    <w:rsid w:val="00B818E2"/>
    <w:rsid w:val="00B8262F"/>
    <w:rsid w:val="00B82EDC"/>
    <w:rsid w:val="00B82F08"/>
    <w:rsid w:val="00B83109"/>
    <w:rsid w:val="00B832B4"/>
    <w:rsid w:val="00B84ECB"/>
    <w:rsid w:val="00B853A2"/>
    <w:rsid w:val="00B86959"/>
    <w:rsid w:val="00B869EA"/>
    <w:rsid w:val="00B875D8"/>
    <w:rsid w:val="00B87F2B"/>
    <w:rsid w:val="00B90A83"/>
    <w:rsid w:val="00B9101C"/>
    <w:rsid w:val="00B915FF"/>
    <w:rsid w:val="00B916AB"/>
    <w:rsid w:val="00B93147"/>
    <w:rsid w:val="00B933AE"/>
    <w:rsid w:val="00B94030"/>
    <w:rsid w:val="00B94603"/>
    <w:rsid w:val="00B96217"/>
    <w:rsid w:val="00B9676E"/>
    <w:rsid w:val="00B96B3E"/>
    <w:rsid w:val="00B96E09"/>
    <w:rsid w:val="00B9745C"/>
    <w:rsid w:val="00B976AD"/>
    <w:rsid w:val="00BA0001"/>
    <w:rsid w:val="00BA1AC7"/>
    <w:rsid w:val="00BA1E70"/>
    <w:rsid w:val="00BA21CB"/>
    <w:rsid w:val="00BA391D"/>
    <w:rsid w:val="00BA4B08"/>
    <w:rsid w:val="00BA5AB8"/>
    <w:rsid w:val="00BA69A6"/>
    <w:rsid w:val="00BA7CC9"/>
    <w:rsid w:val="00BA7E7D"/>
    <w:rsid w:val="00BB03C3"/>
    <w:rsid w:val="00BB1066"/>
    <w:rsid w:val="00BB29F0"/>
    <w:rsid w:val="00BB303E"/>
    <w:rsid w:val="00BB31CE"/>
    <w:rsid w:val="00BB5846"/>
    <w:rsid w:val="00BB5BEB"/>
    <w:rsid w:val="00BB5C8B"/>
    <w:rsid w:val="00BB5DDE"/>
    <w:rsid w:val="00BB6EEE"/>
    <w:rsid w:val="00BB72EF"/>
    <w:rsid w:val="00BB7E80"/>
    <w:rsid w:val="00BC03D0"/>
    <w:rsid w:val="00BC06D6"/>
    <w:rsid w:val="00BC2C00"/>
    <w:rsid w:val="00BC2E7B"/>
    <w:rsid w:val="00BC386E"/>
    <w:rsid w:val="00BC39CA"/>
    <w:rsid w:val="00BC3EB0"/>
    <w:rsid w:val="00BC4C01"/>
    <w:rsid w:val="00BC4E06"/>
    <w:rsid w:val="00BC60EC"/>
    <w:rsid w:val="00BC6259"/>
    <w:rsid w:val="00BC66E8"/>
    <w:rsid w:val="00BC69F3"/>
    <w:rsid w:val="00BC6B3B"/>
    <w:rsid w:val="00BC6D52"/>
    <w:rsid w:val="00BC6EE6"/>
    <w:rsid w:val="00BC7A31"/>
    <w:rsid w:val="00BC7CD6"/>
    <w:rsid w:val="00BC7F67"/>
    <w:rsid w:val="00BD011B"/>
    <w:rsid w:val="00BD0799"/>
    <w:rsid w:val="00BD0DBA"/>
    <w:rsid w:val="00BD2A06"/>
    <w:rsid w:val="00BD30AF"/>
    <w:rsid w:val="00BD3821"/>
    <w:rsid w:val="00BD3C85"/>
    <w:rsid w:val="00BD454F"/>
    <w:rsid w:val="00BD6107"/>
    <w:rsid w:val="00BD74D6"/>
    <w:rsid w:val="00BE0A94"/>
    <w:rsid w:val="00BE0BE6"/>
    <w:rsid w:val="00BE0CD9"/>
    <w:rsid w:val="00BE1036"/>
    <w:rsid w:val="00BE10E6"/>
    <w:rsid w:val="00BE134A"/>
    <w:rsid w:val="00BE1524"/>
    <w:rsid w:val="00BE1899"/>
    <w:rsid w:val="00BE1AFD"/>
    <w:rsid w:val="00BE1BF3"/>
    <w:rsid w:val="00BE203E"/>
    <w:rsid w:val="00BE24B2"/>
    <w:rsid w:val="00BE4A29"/>
    <w:rsid w:val="00BE51A3"/>
    <w:rsid w:val="00BE586E"/>
    <w:rsid w:val="00BE5B9E"/>
    <w:rsid w:val="00BE60AF"/>
    <w:rsid w:val="00BE6FDB"/>
    <w:rsid w:val="00BE7713"/>
    <w:rsid w:val="00BE7C72"/>
    <w:rsid w:val="00BF0576"/>
    <w:rsid w:val="00BF109D"/>
    <w:rsid w:val="00BF1601"/>
    <w:rsid w:val="00BF1724"/>
    <w:rsid w:val="00BF1E35"/>
    <w:rsid w:val="00BF273D"/>
    <w:rsid w:val="00BF2F81"/>
    <w:rsid w:val="00BF32C2"/>
    <w:rsid w:val="00BF403F"/>
    <w:rsid w:val="00BF4383"/>
    <w:rsid w:val="00BF460E"/>
    <w:rsid w:val="00BF4A44"/>
    <w:rsid w:val="00BF517F"/>
    <w:rsid w:val="00BF5696"/>
    <w:rsid w:val="00BF6324"/>
    <w:rsid w:val="00BF671E"/>
    <w:rsid w:val="00BF68A3"/>
    <w:rsid w:val="00BF7B8C"/>
    <w:rsid w:val="00C006F8"/>
    <w:rsid w:val="00C01502"/>
    <w:rsid w:val="00C0163B"/>
    <w:rsid w:val="00C01816"/>
    <w:rsid w:val="00C0189A"/>
    <w:rsid w:val="00C02149"/>
    <w:rsid w:val="00C02657"/>
    <w:rsid w:val="00C031A0"/>
    <w:rsid w:val="00C038F6"/>
    <w:rsid w:val="00C03A3F"/>
    <w:rsid w:val="00C0439F"/>
    <w:rsid w:val="00C05042"/>
    <w:rsid w:val="00C053A4"/>
    <w:rsid w:val="00C0591A"/>
    <w:rsid w:val="00C05FBF"/>
    <w:rsid w:val="00C06837"/>
    <w:rsid w:val="00C068E1"/>
    <w:rsid w:val="00C06A08"/>
    <w:rsid w:val="00C06FD0"/>
    <w:rsid w:val="00C073F8"/>
    <w:rsid w:val="00C11703"/>
    <w:rsid w:val="00C11C0D"/>
    <w:rsid w:val="00C122E2"/>
    <w:rsid w:val="00C12619"/>
    <w:rsid w:val="00C12801"/>
    <w:rsid w:val="00C12AF9"/>
    <w:rsid w:val="00C12B53"/>
    <w:rsid w:val="00C12D4B"/>
    <w:rsid w:val="00C1354A"/>
    <w:rsid w:val="00C135D8"/>
    <w:rsid w:val="00C13753"/>
    <w:rsid w:val="00C13CEB"/>
    <w:rsid w:val="00C14D27"/>
    <w:rsid w:val="00C14F64"/>
    <w:rsid w:val="00C156F5"/>
    <w:rsid w:val="00C1578F"/>
    <w:rsid w:val="00C16768"/>
    <w:rsid w:val="00C2039E"/>
    <w:rsid w:val="00C21D97"/>
    <w:rsid w:val="00C22B0E"/>
    <w:rsid w:val="00C23FB3"/>
    <w:rsid w:val="00C24126"/>
    <w:rsid w:val="00C2447C"/>
    <w:rsid w:val="00C2531F"/>
    <w:rsid w:val="00C2548A"/>
    <w:rsid w:val="00C258FB"/>
    <w:rsid w:val="00C26B2D"/>
    <w:rsid w:val="00C26C86"/>
    <w:rsid w:val="00C30507"/>
    <w:rsid w:val="00C30982"/>
    <w:rsid w:val="00C30C09"/>
    <w:rsid w:val="00C30E09"/>
    <w:rsid w:val="00C30E12"/>
    <w:rsid w:val="00C315FF"/>
    <w:rsid w:val="00C31C01"/>
    <w:rsid w:val="00C32C6A"/>
    <w:rsid w:val="00C3314D"/>
    <w:rsid w:val="00C336D8"/>
    <w:rsid w:val="00C34692"/>
    <w:rsid w:val="00C34E28"/>
    <w:rsid w:val="00C359C0"/>
    <w:rsid w:val="00C37B9C"/>
    <w:rsid w:val="00C404A7"/>
    <w:rsid w:val="00C406CD"/>
    <w:rsid w:val="00C40D6A"/>
    <w:rsid w:val="00C413E2"/>
    <w:rsid w:val="00C4141E"/>
    <w:rsid w:val="00C415D3"/>
    <w:rsid w:val="00C41BEE"/>
    <w:rsid w:val="00C423C1"/>
    <w:rsid w:val="00C42510"/>
    <w:rsid w:val="00C42DAE"/>
    <w:rsid w:val="00C43F54"/>
    <w:rsid w:val="00C446C2"/>
    <w:rsid w:val="00C44F9F"/>
    <w:rsid w:val="00C451AA"/>
    <w:rsid w:val="00C45ED1"/>
    <w:rsid w:val="00C46BA9"/>
    <w:rsid w:val="00C470C6"/>
    <w:rsid w:val="00C4716F"/>
    <w:rsid w:val="00C473C0"/>
    <w:rsid w:val="00C477EE"/>
    <w:rsid w:val="00C47D99"/>
    <w:rsid w:val="00C47E0C"/>
    <w:rsid w:val="00C47FDF"/>
    <w:rsid w:val="00C50134"/>
    <w:rsid w:val="00C501F8"/>
    <w:rsid w:val="00C51FE5"/>
    <w:rsid w:val="00C5203C"/>
    <w:rsid w:val="00C5246C"/>
    <w:rsid w:val="00C52863"/>
    <w:rsid w:val="00C52FE7"/>
    <w:rsid w:val="00C53B57"/>
    <w:rsid w:val="00C54321"/>
    <w:rsid w:val="00C54534"/>
    <w:rsid w:val="00C55A8D"/>
    <w:rsid w:val="00C56965"/>
    <w:rsid w:val="00C56CCA"/>
    <w:rsid w:val="00C56DAE"/>
    <w:rsid w:val="00C57281"/>
    <w:rsid w:val="00C573BC"/>
    <w:rsid w:val="00C57CA0"/>
    <w:rsid w:val="00C57EB3"/>
    <w:rsid w:val="00C6083D"/>
    <w:rsid w:val="00C609A3"/>
    <w:rsid w:val="00C618CB"/>
    <w:rsid w:val="00C61A19"/>
    <w:rsid w:val="00C61F14"/>
    <w:rsid w:val="00C623E3"/>
    <w:rsid w:val="00C62C68"/>
    <w:rsid w:val="00C62C89"/>
    <w:rsid w:val="00C62DA8"/>
    <w:rsid w:val="00C630AB"/>
    <w:rsid w:val="00C63CF6"/>
    <w:rsid w:val="00C64021"/>
    <w:rsid w:val="00C6438C"/>
    <w:rsid w:val="00C655A3"/>
    <w:rsid w:val="00C65931"/>
    <w:rsid w:val="00C65D7E"/>
    <w:rsid w:val="00C66287"/>
    <w:rsid w:val="00C66C43"/>
    <w:rsid w:val="00C67308"/>
    <w:rsid w:val="00C67E66"/>
    <w:rsid w:val="00C67FA4"/>
    <w:rsid w:val="00C706F5"/>
    <w:rsid w:val="00C70CAB"/>
    <w:rsid w:val="00C71271"/>
    <w:rsid w:val="00C71B20"/>
    <w:rsid w:val="00C71D0E"/>
    <w:rsid w:val="00C735CF"/>
    <w:rsid w:val="00C73ECA"/>
    <w:rsid w:val="00C742E3"/>
    <w:rsid w:val="00C74E76"/>
    <w:rsid w:val="00C75852"/>
    <w:rsid w:val="00C759CD"/>
    <w:rsid w:val="00C75A11"/>
    <w:rsid w:val="00C7615D"/>
    <w:rsid w:val="00C76AD5"/>
    <w:rsid w:val="00C76AF5"/>
    <w:rsid w:val="00C77785"/>
    <w:rsid w:val="00C77E93"/>
    <w:rsid w:val="00C80478"/>
    <w:rsid w:val="00C80F3A"/>
    <w:rsid w:val="00C81232"/>
    <w:rsid w:val="00C81CE4"/>
    <w:rsid w:val="00C82854"/>
    <w:rsid w:val="00C82F1B"/>
    <w:rsid w:val="00C85884"/>
    <w:rsid w:val="00C85FEA"/>
    <w:rsid w:val="00C8688D"/>
    <w:rsid w:val="00C86B6D"/>
    <w:rsid w:val="00C8718D"/>
    <w:rsid w:val="00C87C59"/>
    <w:rsid w:val="00C87EA3"/>
    <w:rsid w:val="00C9034B"/>
    <w:rsid w:val="00C90C13"/>
    <w:rsid w:val="00C91087"/>
    <w:rsid w:val="00C9115A"/>
    <w:rsid w:val="00C91ACA"/>
    <w:rsid w:val="00C91C36"/>
    <w:rsid w:val="00C91D48"/>
    <w:rsid w:val="00C91DBE"/>
    <w:rsid w:val="00C920A2"/>
    <w:rsid w:val="00C920F8"/>
    <w:rsid w:val="00C9227C"/>
    <w:rsid w:val="00C93E66"/>
    <w:rsid w:val="00C94677"/>
    <w:rsid w:val="00C95BB9"/>
    <w:rsid w:val="00C95EDF"/>
    <w:rsid w:val="00C96118"/>
    <w:rsid w:val="00C961CE"/>
    <w:rsid w:val="00C962E8"/>
    <w:rsid w:val="00C96A4C"/>
    <w:rsid w:val="00C97345"/>
    <w:rsid w:val="00C9776E"/>
    <w:rsid w:val="00C97784"/>
    <w:rsid w:val="00C977A4"/>
    <w:rsid w:val="00C97965"/>
    <w:rsid w:val="00C97B36"/>
    <w:rsid w:val="00CA045F"/>
    <w:rsid w:val="00CA10D5"/>
    <w:rsid w:val="00CA1196"/>
    <w:rsid w:val="00CA1338"/>
    <w:rsid w:val="00CA2099"/>
    <w:rsid w:val="00CA21F9"/>
    <w:rsid w:val="00CA2935"/>
    <w:rsid w:val="00CA2BBA"/>
    <w:rsid w:val="00CA2D34"/>
    <w:rsid w:val="00CA2DF3"/>
    <w:rsid w:val="00CA3C85"/>
    <w:rsid w:val="00CA483F"/>
    <w:rsid w:val="00CA5D3E"/>
    <w:rsid w:val="00CA61F8"/>
    <w:rsid w:val="00CA6C7A"/>
    <w:rsid w:val="00CB0868"/>
    <w:rsid w:val="00CB1964"/>
    <w:rsid w:val="00CB1A48"/>
    <w:rsid w:val="00CB2799"/>
    <w:rsid w:val="00CB379A"/>
    <w:rsid w:val="00CB3A7E"/>
    <w:rsid w:val="00CB48C6"/>
    <w:rsid w:val="00CB4A0C"/>
    <w:rsid w:val="00CB4E6D"/>
    <w:rsid w:val="00CB6026"/>
    <w:rsid w:val="00CB6C79"/>
    <w:rsid w:val="00CB70B5"/>
    <w:rsid w:val="00CB7208"/>
    <w:rsid w:val="00CB759D"/>
    <w:rsid w:val="00CC2176"/>
    <w:rsid w:val="00CC2387"/>
    <w:rsid w:val="00CC24F6"/>
    <w:rsid w:val="00CC2E6A"/>
    <w:rsid w:val="00CC375D"/>
    <w:rsid w:val="00CC3829"/>
    <w:rsid w:val="00CC43F6"/>
    <w:rsid w:val="00CC4855"/>
    <w:rsid w:val="00CC4859"/>
    <w:rsid w:val="00CC4C9D"/>
    <w:rsid w:val="00CC508F"/>
    <w:rsid w:val="00CC61F4"/>
    <w:rsid w:val="00CC63A9"/>
    <w:rsid w:val="00CC6519"/>
    <w:rsid w:val="00CC653F"/>
    <w:rsid w:val="00CC6A46"/>
    <w:rsid w:val="00CC6C9A"/>
    <w:rsid w:val="00CC6E6A"/>
    <w:rsid w:val="00CC70F2"/>
    <w:rsid w:val="00CC7F25"/>
    <w:rsid w:val="00CD08CC"/>
    <w:rsid w:val="00CD0E6C"/>
    <w:rsid w:val="00CD1BBE"/>
    <w:rsid w:val="00CD24E6"/>
    <w:rsid w:val="00CD4AA2"/>
    <w:rsid w:val="00CD4F6F"/>
    <w:rsid w:val="00CD521E"/>
    <w:rsid w:val="00CD5793"/>
    <w:rsid w:val="00CD5AD7"/>
    <w:rsid w:val="00CD6AD7"/>
    <w:rsid w:val="00CD6D89"/>
    <w:rsid w:val="00CD6E5F"/>
    <w:rsid w:val="00CD76A5"/>
    <w:rsid w:val="00CD78D9"/>
    <w:rsid w:val="00CD7B43"/>
    <w:rsid w:val="00CD7C79"/>
    <w:rsid w:val="00CD7D7D"/>
    <w:rsid w:val="00CD7E81"/>
    <w:rsid w:val="00CE024A"/>
    <w:rsid w:val="00CE0B06"/>
    <w:rsid w:val="00CE0CC9"/>
    <w:rsid w:val="00CE0F79"/>
    <w:rsid w:val="00CE108A"/>
    <w:rsid w:val="00CE19FE"/>
    <w:rsid w:val="00CE1ADC"/>
    <w:rsid w:val="00CE2408"/>
    <w:rsid w:val="00CE2F11"/>
    <w:rsid w:val="00CE31A7"/>
    <w:rsid w:val="00CE331D"/>
    <w:rsid w:val="00CE37CF"/>
    <w:rsid w:val="00CE4435"/>
    <w:rsid w:val="00CE547D"/>
    <w:rsid w:val="00CE64B3"/>
    <w:rsid w:val="00CE6A36"/>
    <w:rsid w:val="00CE735A"/>
    <w:rsid w:val="00CE776C"/>
    <w:rsid w:val="00CF0059"/>
    <w:rsid w:val="00CF0208"/>
    <w:rsid w:val="00CF0291"/>
    <w:rsid w:val="00CF09C6"/>
    <w:rsid w:val="00CF0B75"/>
    <w:rsid w:val="00CF1060"/>
    <w:rsid w:val="00CF1250"/>
    <w:rsid w:val="00CF1332"/>
    <w:rsid w:val="00CF1968"/>
    <w:rsid w:val="00CF1C3D"/>
    <w:rsid w:val="00CF1D27"/>
    <w:rsid w:val="00CF2063"/>
    <w:rsid w:val="00CF2791"/>
    <w:rsid w:val="00CF39CF"/>
    <w:rsid w:val="00CF40B0"/>
    <w:rsid w:val="00CF4C45"/>
    <w:rsid w:val="00CF4C78"/>
    <w:rsid w:val="00CF533A"/>
    <w:rsid w:val="00CF6CEA"/>
    <w:rsid w:val="00CF73D2"/>
    <w:rsid w:val="00CF766D"/>
    <w:rsid w:val="00CF76C5"/>
    <w:rsid w:val="00D00C15"/>
    <w:rsid w:val="00D01411"/>
    <w:rsid w:val="00D01C2F"/>
    <w:rsid w:val="00D01D90"/>
    <w:rsid w:val="00D021CC"/>
    <w:rsid w:val="00D02500"/>
    <w:rsid w:val="00D039C4"/>
    <w:rsid w:val="00D03AF1"/>
    <w:rsid w:val="00D044AD"/>
    <w:rsid w:val="00D04990"/>
    <w:rsid w:val="00D050EA"/>
    <w:rsid w:val="00D05B3A"/>
    <w:rsid w:val="00D06234"/>
    <w:rsid w:val="00D06732"/>
    <w:rsid w:val="00D0698B"/>
    <w:rsid w:val="00D06A4E"/>
    <w:rsid w:val="00D076CB"/>
    <w:rsid w:val="00D07F07"/>
    <w:rsid w:val="00D07F4B"/>
    <w:rsid w:val="00D106BA"/>
    <w:rsid w:val="00D10CB1"/>
    <w:rsid w:val="00D1141C"/>
    <w:rsid w:val="00D11534"/>
    <w:rsid w:val="00D11D81"/>
    <w:rsid w:val="00D11DDB"/>
    <w:rsid w:val="00D1240E"/>
    <w:rsid w:val="00D12670"/>
    <w:rsid w:val="00D12DD6"/>
    <w:rsid w:val="00D13AFC"/>
    <w:rsid w:val="00D1424B"/>
    <w:rsid w:val="00D1449A"/>
    <w:rsid w:val="00D14D80"/>
    <w:rsid w:val="00D15693"/>
    <w:rsid w:val="00D15E1E"/>
    <w:rsid w:val="00D1665F"/>
    <w:rsid w:val="00D16BC5"/>
    <w:rsid w:val="00D1723C"/>
    <w:rsid w:val="00D17552"/>
    <w:rsid w:val="00D17D2C"/>
    <w:rsid w:val="00D17DBA"/>
    <w:rsid w:val="00D20698"/>
    <w:rsid w:val="00D2082F"/>
    <w:rsid w:val="00D20DF3"/>
    <w:rsid w:val="00D21078"/>
    <w:rsid w:val="00D21352"/>
    <w:rsid w:val="00D22779"/>
    <w:rsid w:val="00D22A45"/>
    <w:rsid w:val="00D237F8"/>
    <w:rsid w:val="00D247D6"/>
    <w:rsid w:val="00D2553F"/>
    <w:rsid w:val="00D25CFC"/>
    <w:rsid w:val="00D26351"/>
    <w:rsid w:val="00D265A0"/>
    <w:rsid w:val="00D26A4F"/>
    <w:rsid w:val="00D26B18"/>
    <w:rsid w:val="00D27583"/>
    <w:rsid w:val="00D27CE3"/>
    <w:rsid w:val="00D303D3"/>
    <w:rsid w:val="00D305E1"/>
    <w:rsid w:val="00D30A9D"/>
    <w:rsid w:val="00D3111A"/>
    <w:rsid w:val="00D315F0"/>
    <w:rsid w:val="00D31AED"/>
    <w:rsid w:val="00D330C4"/>
    <w:rsid w:val="00D330F1"/>
    <w:rsid w:val="00D334BC"/>
    <w:rsid w:val="00D33C16"/>
    <w:rsid w:val="00D33E15"/>
    <w:rsid w:val="00D34EB6"/>
    <w:rsid w:val="00D3559D"/>
    <w:rsid w:val="00D357A1"/>
    <w:rsid w:val="00D35C2C"/>
    <w:rsid w:val="00D36216"/>
    <w:rsid w:val="00D36570"/>
    <w:rsid w:val="00D3670A"/>
    <w:rsid w:val="00D37A12"/>
    <w:rsid w:val="00D40581"/>
    <w:rsid w:val="00D42B95"/>
    <w:rsid w:val="00D42C1C"/>
    <w:rsid w:val="00D42FE2"/>
    <w:rsid w:val="00D431E3"/>
    <w:rsid w:val="00D4347F"/>
    <w:rsid w:val="00D43567"/>
    <w:rsid w:val="00D43A90"/>
    <w:rsid w:val="00D43B42"/>
    <w:rsid w:val="00D441A1"/>
    <w:rsid w:val="00D44845"/>
    <w:rsid w:val="00D4530C"/>
    <w:rsid w:val="00D45567"/>
    <w:rsid w:val="00D45FDC"/>
    <w:rsid w:val="00D5062D"/>
    <w:rsid w:val="00D50AF2"/>
    <w:rsid w:val="00D50B4D"/>
    <w:rsid w:val="00D511DD"/>
    <w:rsid w:val="00D51759"/>
    <w:rsid w:val="00D51761"/>
    <w:rsid w:val="00D51B1D"/>
    <w:rsid w:val="00D51F8E"/>
    <w:rsid w:val="00D525DB"/>
    <w:rsid w:val="00D52A31"/>
    <w:rsid w:val="00D52A6A"/>
    <w:rsid w:val="00D52DE7"/>
    <w:rsid w:val="00D531AE"/>
    <w:rsid w:val="00D5353F"/>
    <w:rsid w:val="00D546E0"/>
    <w:rsid w:val="00D54E0F"/>
    <w:rsid w:val="00D54E76"/>
    <w:rsid w:val="00D55125"/>
    <w:rsid w:val="00D55641"/>
    <w:rsid w:val="00D55A97"/>
    <w:rsid w:val="00D55BCB"/>
    <w:rsid w:val="00D56A5F"/>
    <w:rsid w:val="00D573AB"/>
    <w:rsid w:val="00D60497"/>
    <w:rsid w:val="00D60C79"/>
    <w:rsid w:val="00D60ED7"/>
    <w:rsid w:val="00D60FD6"/>
    <w:rsid w:val="00D614B5"/>
    <w:rsid w:val="00D616C1"/>
    <w:rsid w:val="00D617CF"/>
    <w:rsid w:val="00D61803"/>
    <w:rsid w:val="00D62287"/>
    <w:rsid w:val="00D623EF"/>
    <w:rsid w:val="00D62680"/>
    <w:rsid w:val="00D632D6"/>
    <w:rsid w:val="00D6464C"/>
    <w:rsid w:val="00D64C87"/>
    <w:rsid w:val="00D64DF5"/>
    <w:rsid w:val="00D657DD"/>
    <w:rsid w:val="00D65D07"/>
    <w:rsid w:val="00D66563"/>
    <w:rsid w:val="00D66D31"/>
    <w:rsid w:val="00D70140"/>
    <w:rsid w:val="00D702CE"/>
    <w:rsid w:val="00D70C83"/>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2D7"/>
    <w:rsid w:val="00D80F6F"/>
    <w:rsid w:val="00D811F0"/>
    <w:rsid w:val="00D817EE"/>
    <w:rsid w:val="00D81C22"/>
    <w:rsid w:val="00D82448"/>
    <w:rsid w:val="00D82D66"/>
    <w:rsid w:val="00D83177"/>
    <w:rsid w:val="00D831E8"/>
    <w:rsid w:val="00D83A7D"/>
    <w:rsid w:val="00D83DDE"/>
    <w:rsid w:val="00D85814"/>
    <w:rsid w:val="00D85C1B"/>
    <w:rsid w:val="00D85C3A"/>
    <w:rsid w:val="00D85CF9"/>
    <w:rsid w:val="00D85F76"/>
    <w:rsid w:val="00D871D2"/>
    <w:rsid w:val="00D87264"/>
    <w:rsid w:val="00D90FF5"/>
    <w:rsid w:val="00D911AE"/>
    <w:rsid w:val="00D9125F"/>
    <w:rsid w:val="00D91500"/>
    <w:rsid w:val="00D915D4"/>
    <w:rsid w:val="00D92C01"/>
    <w:rsid w:val="00D930F6"/>
    <w:rsid w:val="00D934A9"/>
    <w:rsid w:val="00D93BE1"/>
    <w:rsid w:val="00D9419B"/>
    <w:rsid w:val="00D9473B"/>
    <w:rsid w:val="00D94A6D"/>
    <w:rsid w:val="00D94B4C"/>
    <w:rsid w:val="00D9543E"/>
    <w:rsid w:val="00D95BC7"/>
    <w:rsid w:val="00D95DBC"/>
    <w:rsid w:val="00D96161"/>
    <w:rsid w:val="00D96E77"/>
    <w:rsid w:val="00D97472"/>
    <w:rsid w:val="00D97FBA"/>
    <w:rsid w:val="00DA0082"/>
    <w:rsid w:val="00DA0BEC"/>
    <w:rsid w:val="00DA0E20"/>
    <w:rsid w:val="00DA12FA"/>
    <w:rsid w:val="00DA1304"/>
    <w:rsid w:val="00DA2484"/>
    <w:rsid w:val="00DA278F"/>
    <w:rsid w:val="00DA28B8"/>
    <w:rsid w:val="00DA3F55"/>
    <w:rsid w:val="00DA4683"/>
    <w:rsid w:val="00DA530A"/>
    <w:rsid w:val="00DA5602"/>
    <w:rsid w:val="00DA657F"/>
    <w:rsid w:val="00DA7058"/>
    <w:rsid w:val="00DA770C"/>
    <w:rsid w:val="00DB02B3"/>
    <w:rsid w:val="00DB12F2"/>
    <w:rsid w:val="00DB1A97"/>
    <w:rsid w:val="00DB25F7"/>
    <w:rsid w:val="00DB2E1A"/>
    <w:rsid w:val="00DB3EA1"/>
    <w:rsid w:val="00DB4118"/>
    <w:rsid w:val="00DB4517"/>
    <w:rsid w:val="00DB5093"/>
    <w:rsid w:val="00DB54AB"/>
    <w:rsid w:val="00DB557A"/>
    <w:rsid w:val="00DB55B3"/>
    <w:rsid w:val="00DB5751"/>
    <w:rsid w:val="00DB5801"/>
    <w:rsid w:val="00DB602B"/>
    <w:rsid w:val="00DB6685"/>
    <w:rsid w:val="00DB711F"/>
    <w:rsid w:val="00DB7140"/>
    <w:rsid w:val="00DB756B"/>
    <w:rsid w:val="00DB7C0D"/>
    <w:rsid w:val="00DB7F08"/>
    <w:rsid w:val="00DB7F0E"/>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C78"/>
    <w:rsid w:val="00DC7E38"/>
    <w:rsid w:val="00DD00F5"/>
    <w:rsid w:val="00DD01CE"/>
    <w:rsid w:val="00DD0A06"/>
    <w:rsid w:val="00DD0CAC"/>
    <w:rsid w:val="00DD1215"/>
    <w:rsid w:val="00DD17A0"/>
    <w:rsid w:val="00DD1F0E"/>
    <w:rsid w:val="00DD256F"/>
    <w:rsid w:val="00DD2705"/>
    <w:rsid w:val="00DD2D51"/>
    <w:rsid w:val="00DD2F1E"/>
    <w:rsid w:val="00DD321E"/>
    <w:rsid w:val="00DD3F19"/>
    <w:rsid w:val="00DD3F4A"/>
    <w:rsid w:val="00DD4585"/>
    <w:rsid w:val="00DD5990"/>
    <w:rsid w:val="00DD5BC5"/>
    <w:rsid w:val="00DD5C0E"/>
    <w:rsid w:val="00DD6A79"/>
    <w:rsid w:val="00DD70BE"/>
    <w:rsid w:val="00DD71A5"/>
    <w:rsid w:val="00DD7E2C"/>
    <w:rsid w:val="00DE02A8"/>
    <w:rsid w:val="00DE02D5"/>
    <w:rsid w:val="00DE053A"/>
    <w:rsid w:val="00DE05A8"/>
    <w:rsid w:val="00DE286C"/>
    <w:rsid w:val="00DE2AF2"/>
    <w:rsid w:val="00DE2BE6"/>
    <w:rsid w:val="00DE2E3C"/>
    <w:rsid w:val="00DE33B7"/>
    <w:rsid w:val="00DE3AAF"/>
    <w:rsid w:val="00DE6DDA"/>
    <w:rsid w:val="00DE72EA"/>
    <w:rsid w:val="00DE7B9A"/>
    <w:rsid w:val="00DE7FE8"/>
    <w:rsid w:val="00DF0162"/>
    <w:rsid w:val="00DF051E"/>
    <w:rsid w:val="00DF162E"/>
    <w:rsid w:val="00DF18A8"/>
    <w:rsid w:val="00DF246C"/>
    <w:rsid w:val="00DF26FC"/>
    <w:rsid w:val="00DF3209"/>
    <w:rsid w:val="00DF4199"/>
    <w:rsid w:val="00DF4334"/>
    <w:rsid w:val="00DF488D"/>
    <w:rsid w:val="00DF4CAF"/>
    <w:rsid w:val="00DF4D08"/>
    <w:rsid w:val="00DF52DE"/>
    <w:rsid w:val="00DF5522"/>
    <w:rsid w:val="00DF5BF1"/>
    <w:rsid w:val="00DF64C3"/>
    <w:rsid w:val="00DF763F"/>
    <w:rsid w:val="00DF7D66"/>
    <w:rsid w:val="00DF7FB8"/>
    <w:rsid w:val="00E012AB"/>
    <w:rsid w:val="00E0178C"/>
    <w:rsid w:val="00E03180"/>
    <w:rsid w:val="00E039EC"/>
    <w:rsid w:val="00E03D4E"/>
    <w:rsid w:val="00E04250"/>
    <w:rsid w:val="00E046B0"/>
    <w:rsid w:val="00E04F80"/>
    <w:rsid w:val="00E060EA"/>
    <w:rsid w:val="00E0616C"/>
    <w:rsid w:val="00E06969"/>
    <w:rsid w:val="00E07072"/>
    <w:rsid w:val="00E1004B"/>
    <w:rsid w:val="00E109CD"/>
    <w:rsid w:val="00E113B9"/>
    <w:rsid w:val="00E11AC3"/>
    <w:rsid w:val="00E12014"/>
    <w:rsid w:val="00E1215E"/>
    <w:rsid w:val="00E12EFE"/>
    <w:rsid w:val="00E133A5"/>
    <w:rsid w:val="00E142CE"/>
    <w:rsid w:val="00E14E8B"/>
    <w:rsid w:val="00E15A6E"/>
    <w:rsid w:val="00E15D09"/>
    <w:rsid w:val="00E172E7"/>
    <w:rsid w:val="00E17885"/>
    <w:rsid w:val="00E17ED6"/>
    <w:rsid w:val="00E21B1B"/>
    <w:rsid w:val="00E21CA9"/>
    <w:rsid w:val="00E227E9"/>
    <w:rsid w:val="00E22C5B"/>
    <w:rsid w:val="00E22DF2"/>
    <w:rsid w:val="00E2306F"/>
    <w:rsid w:val="00E235E9"/>
    <w:rsid w:val="00E23CB5"/>
    <w:rsid w:val="00E24806"/>
    <w:rsid w:val="00E25827"/>
    <w:rsid w:val="00E25955"/>
    <w:rsid w:val="00E274BC"/>
    <w:rsid w:val="00E279C1"/>
    <w:rsid w:val="00E321E5"/>
    <w:rsid w:val="00E32697"/>
    <w:rsid w:val="00E3300F"/>
    <w:rsid w:val="00E3340D"/>
    <w:rsid w:val="00E337DA"/>
    <w:rsid w:val="00E3435C"/>
    <w:rsid w:val="00E34BE2"/>
    <w:rsid w:val="00E34DE3"/>
    <w:rsid w:val="00E34E91"/>
    <w:rsid w:val="00E352E7"/>
    <w:rsid w:val="00E35775"/>
    <w:rsid w:val="00E3584C"/>
    <w:rsid w:val="00E35A40"/>
    <w:rsid w:val="00E35B4E"/>
    <w:rsid w:val="00E35E6E"/>
    <w:rsid w:val="00E372E2"/>
    <w:rsid w:val="00E37420"/>
    <w:rsid w:val="00E40687"/>
    <w:rsid w:val="00E41475"/>
    <w:rsid w:val="00E41F4D"/>
    <w:rsid w:val="00E42923"/>
    <w:rsid w:val="00E43212"/>
    <w:rsid w:val="00E43256"/>
    <w:rsid w:val="00E440CF"/>
    <w:rsid w:val="00E44952"/>
    <w:rsid w:val="00E44AE8"/>
    <w:rsid w:val="00E45E17"/>
    <w:rsid w:val="00E46FF8"/>
    <w:rsid w:val="00E47124"/>
    <w:rsid w:val="00E47F45"/>
    <w:rsid w:val="00E5251A"/>
    <w:rsid w:val="00E5295D"/>
    <w:rsid w:val="00E53403"/>
    <w:rsid w:val="00E534C4"/>
    <w:rsid w:val="00E539C6"/>
    <w:rsid w:val="00E53B81"/>
    <w:rsid w:val="00E546FB"/>
    <w:rsid w:val="00E562BE"/>
    <w:rsid w:val="00E56DAB"/>
    <w:rsid w:val="00E57496"/>
    <w:rsid w:val="00E57B28"/>
    <w:rsid w:val="00E60E79"/>
    <w:rsid w:val="00E60E8F"/>
    <w:rsid w:val="00E618BF"/>
    <w:rsid w:val="00E61B8B"/>
    <w:rsid w:val="00E62312"/>
    <w:rsid w:val="00E63C73"/>
    <w:rsid w:val="00E64214"/>
    <w:rsid w:val="00E64664"/>
    <w:rsid w:val="00E6477E"/>
    <w:rsid w:val="00E64A4B"/>
    <w:rsid w:val="00E64ECF"/>
    <w:rsid w:val="00E65999"/>
    <w:rsid w:val="00E66457"/>
    <w:rsid w:val="00E665D8"/>
    <w:rsid w:val="00E66969"/>
    <w:rsid w:val="00E67238"/>
    <w:rsid w:val="00E67505"/>
    <w:rsid w:val="00E67EA7"/>
    <w:rsid w:val="00E70092"/>
    <w:rsid w:val="00E700D4"/>
    <w:rsid w:val="00E7043D"/>
    <w:rsid w:val="00E70B47"/>
    <w:rsid w:val="00E70EB7"/>
    <w:rsid w:val="00E72127"/>
    <w:rsid w:val="00E7215C"/>
    <w:rsid w:val="00E725CB"/>
    <w:rsid w:val="00E72A1E"/>
    <w:rsid w:val="00E73041"/>
    <w:rsid w:val="00E73E74"/>
    <w:rsid w:val="00E751CC"/>
    <w:rsid w:val="00E758A3"/>
    <w:rsid w:val="00E75AC9"/>
    <w:rsid w:val="00E7643A"/>
    <w:rsid w:val="00E765F7"/>
    <w:rsid w:val="00E76657"/>
    <w:rsid w:val="00E767EB"/>
    <w:rsid w:val="00E768C4"/>
    <w:rsid w:val="00E770F2"/>
    <w:rsid w:val="00E77BDD"/>
    <w:rsid w:val="00E77CA7"/>
    <w:rsid w:val="00E77EE0"/>
    <w:rsid w:val="00E803FB"/>
    <w:rsid w:val="00E813B6"/>
    <w:rsid w:val="00E817C5"/>
    <w:rsid w:val="00E8253D"/>
    <w:rsid w:val="00E828AC"/>
    <w:rsid w:val="00E83338"/>
    <w:rsid w:val="00E83339"/>
    <w:rsid w:val="00E836DD"/>
    <w:rsid w:val="00E84826"/>
    <w:rsid w:val="00E84A39"/>
    <w:rsid w:val="00E84A49"/>
    <w:rsid w:val="00E8595D"/>
    <w:rsid w:val="00E86A32"/>
    <w:rsid w:val="00E86C8C"/>
    <w:rsid w:val="00E86D4F"/>
    <w:rsid w:val="00E8731C"/>
    <w:rsid w:val="00E877F7"/>
    <w:rsid w:val="00E91F96"/>
    <w:rsid w:val="00E92C2A"/>
    <w:rsid w:val="00E947EB"/>
    <w:rsid w:val="00E948A5"/>
    <w:rsid w:val="00E948AD"/>
    <w:rsid w:val="00E94D6B"/>
    <w:rsid w:val="00E95C15"/>
    <w:rsid w:val="00E9667A"/>
    <w:rsid w:val="00E967F0"/>
    <w:rsid w:val="00E973CC"/>
    <w:rsid w:val="00EA0F46"/>
    <w:rsid w:val="00EA1413"/>
    <w:rsid w:val="00EA1A1E"/>
    <w:rsid w:val="00EA1BB8"/>
    <w:rsid w:val="00EA1D8C"/>
    <w:rsid w:val="00EA2BA5"/>
    <w:rsid w:val="00EA2DCC"/>
    <w:rsid w:val="00EA4379"/>
    <w:rsid w:val="00EA4DA9"/>
    <w:rsid w:val="00EA5BD5"/>
    <w:rsid w:val="00EA6147"/>
    <w:rsid w:val="00EA62E3"/>
    <w:rsid w:val="00EA6C10"/>
    <w:rsid w:val="00EA6C72"/>
    <w:rsid w:val="00EA748B"/>
    <w:rsid w:val="00EA7AB2"/>
    <w:rsid w:val="00EA7ECF"/>
    <w:rsid w:val="00EB0551"/>
    <w:rsid w:val="00EB11EB"/>
    <w:rsid w:val="00EB11F8"/>
    <w:rsid w:val="00EB171E"/>
    <w:rsid w:val="00EB2153"/>
    <w:rsid w:val="00EB29C1"/>
    <w:rsid w:val="00EB3823"/>
    <w:rsid w:val="00EB41E9"/>
    <w:rsid w:val="00EB41FA"/>
    <w:rsid w:val="00EB548D"/>
    <w:rsid w:val="00EB5BF7"/>
    <w:rsid w:val="00EB5E42"/>
    <w:rsid w:val="00EB5FB6"/>
    <w:rsid w:val="00EB60A3"/>
    <w:rsid w:val="00EB6C85"/>
    <w:rsid w:val="00EB7115"/>
    <w:rsid w:val="00EB72B5"/>
    <w:rsid w:val="00EB7441"/>
    <w:rsid w:val="00EC01D3"/>
    <w:rsid w:val="00EC01EA"/>
    <w:rsid w:val="00EC0447"/>
    <w:rsid w:val="00EC0451"/>
    <w:rsid w:val="00EC0BCD"/>
    <w:rsid w:val="00EC10B2"/>
    <w:rsid w:val="00EC10E1"/>
    <w:rsid w:val="00EC1464"/>
    <w:rsid w:val="00EC22A7"/>
    <w:rsid w:val="00EC2701"/>
    <w:rsid w:val="00EC38DA"/>
    <w:rsid w:val="00EC418D"/>
    <w:rsid w:val="00EC46A0"/>
    <w:rsid w:val="00EC4B26"/>
    <w:rsid w:val="00EC5361"/>
    <w:rsid w:val="00EC55DC"/>
    <w:rsid w:val="00EC633E"/>
    <w:rsid w:val="00EC6553"/>
    <w:rsid w:val="00EC6A5D"/>
    <w:rsid w:val="00EC781A"/>
    <w:rsid w:val="00EC7B05"/>
    <w:rsid w:val="00EC7B61"/>
    <w:rsid w:val="00EC7FC1"/>
    <w:rsid w:val="00ED041A"/>
    <w:rsid w:val="00ED1800"/>
    <w:rsid w:val="00ED24E4"/>
    <w:rsid w:val="00ED2F8E"/>
    <w:rsid w:val="00ED4043"/>
    <w:rsid w:val="00ED5418"/>
    <w:rsid w:val="00ED69D5"/>
    <w:rsid w:val="00EE02C5"/>
    <w:rsid w:val="00EE057B"/>
    <w:rsid w:val="00EE1421"/>
    <w:rsid w:val="00EE2473"/>
    <w:rsid w:val="00EE30DA"/>
    <w:rsid w:val="00EE45CA"/>
    <w:rsid w:val="00EE4B96"/>
    <w:rsid w:val="00EE7EB8"/>
    <w:rsid w:val="00EF0CA2"/>
    <w:rsid w:val="00EF0D8F"/>
    <w:rsid w:val="00EF1094"/>
    <w:rsid w:val="00EF23F8"/>
    <w:rsid w:val="00EF2521"/>
    <w:rsid w:val="00EF2E7C"/>
    <w:rsid w:val="00EF3DE8"/>
    <w:rsid w:val="00EF59B7"/>
    <w:rsid w:val="00EF6535"/>
    <w:rsid w:val="00EF65E3"/>
    <w:rsid w:val="00EF6A7F"/>
    <w:rsid w:val="00EF7203"/>
    <w:rsid w:val="00F00F2E"/>
    <w:rsid w:val="00F010F2"/>
    <w:rsid w:val="00F018A7"/>
    <w:rsid w:val="00F01DC4"/>
    <w:rsid w:val="00F027D3"/>
    <w:rsid w:val="00F0357B"/>
    <w:rsid w:val="00F03F30"/>
    <w:rsid w:val="00F03FA5"/>
    <w:rsid w:val="00F046EF"/>
    <w:rsid w:val="00F04B42"/>
    <w:rsid w:val="00F050AB"/>
    <w:rsid w:val="00F06C6E"/>
    <w:rsid w:val="00F0771B"/>
    <w:rsid w:val="00F10654"/>
    <w:rsid w:val="00F10AC7"/>
    <w:rsid w:val="00F117CD"/>
    <w:rsid w:val="00F11B8A"/>
    <w:rsid w:val="00F1213C"/>
    <w:rsid w:val="00F121CF"/>
    <w:rsid w:val="00F12AE9"/>
    <w:rsid w:val="00F12DAB"/>
    <w:rsid w:val="00F12E5D"/>
    <w:rsid w:val="00F13017"/>
    <w:rsid w:val="00F143D0"/>
    <w:rsid w:val="00F14C16"/>
    <w:rsid w:val="00F14D86"/>
    <w:rsid w:val="00F150B7"/>
    <w:rsid w:val="00F15570"/>
    <w:rsid w:val="00F15F19"/>
    <w:rsid w:val="00F16B73"/>
    <w:rsid w:val="00F16BA8"/>
    <w:rsid w:val="00F1757F"/>
    <w:rsid w:val="00F20371"/>
    <w:rsid w:val="00F20695"/>
    <w:rsid w:val="00F206F4"/>
    <w:rsid w:val="00F20CAC"/>
    <w:rsid w:val="00F22B7B"/>
    <w:rsid w:val="00F236F9"/>
    <w:rsid w:val="00F24A59"/>
    <w:rsid w:val="00F25E0C"/>
    <w:rsid w:val="00F26D6F"/>
    <w:rsid w:val="00F26E09"/>
    <w:rsid w:val="00F2711F"/>
    <w:rsid w:val="00F301EB"/>
    <w:rsid w:val="00F30456"/>
    <w:rsid w:val="00F30973"/>
    <w:rsid w:val="00F30AB1"/>
    <w:rsid w:val="00F310B0"/>
    <w:rsid w:val="00F31766"/>
    <w:rsid w:val="00F317BA"/>
    <w:rsid w:val="00F3251C"/>
    <w:rsid w:val="00F32708"/>
    <w:rsid w:val="00F327B6"/>
    <w:rsid w:val="00F331EB"/>
    <w:rsid w:val="00F34329"/>
    <w:rsid w:val="00F346C5"/>
    <w:rsid w:val="00F34AD4"/>
    <w:rsid w:val="00F35199"/>
    <w:rsid w:val="00F3541F"/>
    <w:rsid w:val="00F361DD"/>
    <w:rsid w:val="00F36D4F"/>
    <w:rsid w:val="00F40288"/>
    <w:rsid w:val="00F40879"/>
    <w:rsid w:val="00F40A7A"/>
    <w:rsid w:val="00F40B1A"/>
    <w:rsid w:val="00F40B26"/>
    <w:rsid w:val="00F425E5"/>
    <w:rsid w:val="00F42619"/>
    <w:rsid w:val="00F4357B"/>
    <w:rsid w:val="00F436BB"/>
    <w:rsid w:val="00F4384E"/>
    <w:rsid w:val="00F4404B"/>
    <w:rsid w:val="00F44072"/>
    <w:rsid w:val="00F44AEC"/>
    <w:rsid w:val="00F4501A"/>
    <w:rsid w:val="00F45896"/>
    <w:rsid w:val="00F459F9"/>
    <w:rsid w:val="00F45F0A"/>
    <w:rsid w:val="00F471D7"/>
    <w:rsid w:val="00F500AA"/>
    <w:rsid w:val="00F507BF"/>
    <w:rsid w:val="00F515D4"/>
    <w:rsid w:val="00F51651"/>
    <w:rsid w:val="00F52069"/>
    <w:rsid w:val="00F536E8"/>
    <w:rsid w:val="00F5511A"/>
    <w:rsid w:val="00F55158"/>
    <w:rsid w:val="00F55FCA"/>
    <w:rsid w:val="00F56054"/>
    <w:rsid w:val="00F564BE"/>
    <w:rsid w:val="00F56D29"/>
    <w:rsid w:val="00F56DF8"/>
    <w:rsid w:val="00F56FB2"/>
    <w:rsid w:val="00F57263"/>
    <w:rsid w:val="00F57DED"/>
    <w:rsid w:val="00F57F9C"/>
    <w:rsid w:val="00F6146A"/>
    <w:rsid w:val="00F61A90"/>
    <w:rsid w:val="00F622B7"/>
    <w:rsid w:val="00F62355"/>
    <w:rsid w:val="00F63065"/>
    <w:rsid w:val="00F6327A"/>
    <w:rsid w:val="00F64EEF"/>
    <w:rsid w:val="00F64FAC"/>
    <w:rsid w:val="00F6525E"/>
    <w:rsid w:val="00F6623C"/>
    <w:rsid w:val="00F66D5C"/>
    <w:rsid w:val="00F67669"/>
    <w:rsid w:val="00F67F4C"/>
    <w:rsid w:val="00F70AEC"/>
    <w:rsid w:val="00F70D55"/>
    <w:rsid w:val="00F735D5"/>
    <w:rsid w:val="00F73C19"/>
    <w:rsid w:val="00F752C0"/>
    <w:rsid w:val="00F77844"/>
    <w:rsid w:val="00F77A9C"/>
    <w:rsid w:val="00F77DF0"/>
    <w:rsid w:val="00F77E2D"/>
    <w:rsid w:val="00F77FC9"/>
    <w:rsid w:val="00F80071"/>
    <w:rsid w:val="00F8026A"/>
    <w:rsid w:val="00F8097D"/>
    <w:rsid w:val="00F809AC"/>
    <w:rsid w:val="00F81F2F"/>
    <w:rsid w:val="00F8208C"/>
    <w:rsid w:val="00F82473"/>
    <w:rsid w:val="00F8361C"/>
    <w:rsid w:val="00F83933"/>
    <w:rsid w:val="00F84877"/>
    <w:rsid w:val="00F854BF"/>
    <w:rsid w:val="00F871B6"/>
    <w:rsid w:val="00F87247"/>
    <w:rsid w:val="00F87674"/>
    <w:rsid w:val="00F90714"/>
    <w:rsid w:val="00F90B29"/>
    <w:rsid w:val="00F91C0A"/>
    <w:rsid w:val="00F91C4D"/>
    <w:rsid w:val="00F93092"/>
    <w:rsid w:val="00F936FE"/>
    <w:rsid w:val="00F93ED0"/>
    <w:rsid w:val="00F9506B"/>
    <w:rsid w:val="00F9506E"/>
    <w:rsid w:val="00F95FCC"/>
    <w:rsid w:val="00F96448"/>
    <w:rsid w:val="00F96C2E"/>
    <w:rsid w:val="00F96D4A"/>
    <w:rsid w:val="00F971DB"/>
    <w:rsid w:val="00F979EB"/>
    <w:rsid w:val="00FA05ED"/>
    <w:rsid w:val="00FA079F"/>
    <w:rsid w:val="00FA0AD1"/>
    <w:rsid w:val="00FA0DDC"/>
    <w:rsid w:val="00FA158D"/>
    <w:rsid w:val="00FA1BDF"/>
    <w:rsid w:val="00FA3250"/>
    <w:rsid w:val="00FA41B3"/>
    <w:rsid w:val="00FA5544"/>
    <w:rsid w:val="00FA5D21"/>
    <w:rsid w:val="00FA67C5"/>
    <w:rsid w:val="00FA6C7F"/>
    <w:rsid w:val="00FA7029"/>
    <w:rsid w:val="00FA736B"/>
    <w:rsid w:val="00FB21FD"/>
    <w:rsid w:val="00FB2329"/>
    <w:rsid w:val="00FB2EBD"/>
    <w:rsid w:val="00FB3A99"/>
    <w:rsid w:val="00FB417B"/>
    <w:rsid w:val="00FB47CB"/>
    <w:rsid w:val="00FB5705"/>
    <w:rsid w:val="00FB5A64"/>
    <w:rsid w:val="00FB6103"/>
    <w:rsid w:val="00FB6CED"/>
    <w:rsid w:val="00FB6E86"/>
    <w:rsid w:val="00FB7448"/>
    <w:rsid w:val="00FC0E28"/>
    <w:rsid w:val="00FC0FF1"/>
    <w:rsid w:val="00FC21BA"/>
    <w:rsid w:val="00FC220F"/>
    <w:rsid w:val="00FC2920"/>
    <w:rsid w:val="00FC3169"/>
    <w:rsid w:val="00FC3C68"/>
    <w:rsid w:val="00FC44A4"/>
    <w:rsid w:val="00FC4C46"/>
    <w:rsid w:val="00FC50A7"/>
    <w:rsid w:val="00FC5171"/>
    <w:rsid w:val="00FC556A"/>
    <w:rsid w:val="00FC55CC"/>
    <w:rsid w:val="00FC5B3F"/>
    <w:rsid w:val="00FC64EF"/>
    <w:rsid w:val="00FC6755"/>
    <w:rsid w:val="00FD06AB"/>
    <w:rsid w:val="00FD183D"/>
    <w:rsid w:val="00FD37AF"/>
    <w:rsid w:val="00FD4375"/>
    <w:rsid w:val="00FD4572"/>
    <w:rsid w:val="00FD51C2"/>
    <w:rsid w:val="00FD5E20"/>
    <w:rsid w:val="00FD5FF0"/>
    <w:rsid w:val="00FD6665"/>
    <w:rsid w:val="00FD6744"/>
    <w:rsid w:val="00FD7268"/>
    <w:rsid w:val="00FD731A"/>
    <w:rsid w:val="00FD768D"/>
    <w:rsid w:val="00FD7FD0"/>
    <w:rsid w:val="00FE111B"/>
    <w:rsid w:val="00FE1237"/>
    <w:rsid w:val="00FE44DB"/>
    <w:rsid w:val="00FE4594"/>
    <w:rsid w:val="00FE46E1"/>
    <w:rsid w:val="00FE4DCE"/>
    <w:rsid w:val="00FE5872"/>
    <w:rsid w:val="00FE5CA8"/>
    <w:rsid w:val="00FE6FB9"/>
    <w:rsid w:val="00FE7CE3"/>
    <w:rsid w:val="00FF045A"/>
    <w:rsid w:val="00FF0971"/>
    <w:rsid w:val="00FF0F1D"/>
    <w:rsid w:val="00FF0F22"/>
    <w:rsid w:val="00FF2610"/>
    <w:rsid w:val="00FF2A03"/>
    <w:rsid w:val="00FF2A77"/>
    <w:rsid w:val="00FF2CCB"/>
    <w:rsid w:val="00FF32F2"/>
    <w:rsid w:val="00FF3855"/>
    <w:rsid w:val="00FF3FDB"/>
    <w:rsid w:val="00FF58E6"/>
    <w:rsid w:val="00FF5BB6"/>
    <w:rsid w:val="00FF5DE5"/>
    <w:rsid w:val="00FF6032"/>
    <w:rsid w:val="00FF647A"/>
    <w:rsid w:val="00FF74A1"/>
    <w:rsid w:val="02FA4898"/>
    <w:rsid w:val="0C5936C2"/>
    <w:rsid w:val="100E0101"/>
    <w:rsid w:val="14EE7CD4"/>
    <w:rsid w:val="173F9A5C"/>
    <w:rsid w:val="17E55F67"/>
    <w:rsid w:val="19453920"/>
    <w:rsid w:val="1A646862"/>
    <w:rsid w:val="1CD00B09"/>
    <w:rsid w:val="1D3F45BB"/>
    <w:rsid w:val="1EB32B55"/>
    <w:rsid w:val="20BD0C31"/>
    <w:rsid w:val="22DF47CF"/>
    <w:rsid w:val="235604BE"/>
    <w:rsid w:val="23DD2E57"/>
    <w:rsid w:val="24ED0821"/>
    <w:rsid w:val="26645A17"/>
    <w:rsid w:val="27F7338F"/>
    <w:rsid w:val="2B8112F5"/>
    <w:rsid w:val="2C893A77"/>
    <w:rsid w:val="2E3DF9C5"/>
    <w:rsid w:val="30B05C79"/>
    <w:rsid w:val="30B31E99"/>
    <w:rsid w:val="31C90D28"/>
    <w:rsid w:val="33EE47FC"/>
    <w:rsid w:val="34070584"/>
    <w:rsid w:val="34677A9B"/>
    <w:rsid w:val="36744B52"/>
    <w:rsid w:val="386165A6"/>
    <w:rsid w:val="38CB5F94"/>
    <w:rsid w:val="38E0087B"/>
    <w:rsid w:val="3B7DDBDB"/>
    <w:rsid w:val="3BFE67FF"/>
    <w:rsid w:val="3C505806"/>
    <w:rsid w:val="3C7AE807"/>
    <w:rsid w:val="3D096A38"/>
    <w:rsid w:val="3E880470"/>
    <w:rsid w:val="3EA30B61"/>
    <w:rsid w:val="3FE213A5"/>
    <w:rsid w:val="3FE6CABD"/>
    <w:rsid w:val="3FEB8639"/>
    <w:rsid w:val="3FF31EFC"/>
    <w:rsid w:val="41324F76"/>
    <w:rsid w:val="41D312D7"/>
    <w:rsid w:val="4677928C"/>
    <w:rsid w:val="46F95BA3"/>
    <w:rsid w:val="484947D8"/>
    <w:rsid w:val="4BBD1CEA"/>
    <w:rsid w:val="4C6D519A"/>
    <w:rsid w:val="4E733D1B"/>
    <w:rsid w:val="4EFB2C4D"/>
    <w:rsid w:val="509F746D"/>
    <w:rsid w:val="50D46C70"/>
    <w:rsid w:val="525A5F3E"/>
    <w:rsid w:val="52EA6987"/>
    <w:rsid w:val="53600209"/>
    <w:rsid w:val="54664D1A"/>
    <w:rsid w:val="56ED0283"/>
    <w:rsid w:val="58A545FC"/>
    <w:rsid w:val="5D3E5596"/>
    <w:rsid w:val="5DB3F3FF"/>
    <w:rsid w:val="605F012B"/>
    <w:rsid w:val="6351088F"/>
    <w:rsid w:val="656A39F2"/>
    <w:rsid w:val="661E3335"/>
    <w:rsid w:val="66CC6029"/>
    <w:rsid w:val="66FA6E5C"/>
    <w:rsid w:val="692601D2"/>
    <w:rsid w:val="6BE25D15"/>
    <w:rsid w:val="6BF62DFD"/>
    <w:rsid w:val="73BBF01D"/>
    <w:rsid w:val="73BFB454"/>
    <w:rsid w:val="73FF11C8"/>
    <w:rsid w:val="75994786"/>
    <w:rsid w:val="759D3180"/>
    <w:rsid w:val="79FFB6B9"/>
    <w:rsid w:val="7A6E58FB"/>
    <w:rsid w:val="7AF295DE"/>
    <w:rsid w:val="7BFE63A1"/>
    <w:rsid w:val="7C544D0C"/>
    <w:rsid w:val="7D7F5E6C"/>
    <w:rsid w:val="7E6D35DA"/>
    <w:rsid w:val="7F6E35A1"/>
    <w:rsid w:val="7FADE0EB"/>
    <w:rsid w:val="7FFB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CF80484"/>
  <w15:docId w15:val="{B34141D9-08B7-4968-89EC-5406925B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1E"/>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微软雅黑" w:cs="Calibri"/>
        <w:b/>
        <w:bCs/>
      </w:rPr>
      <w:tblPr/>
      <w:tcPr>
        <w:tcBorders>
          <w:top w:val="single" w:sz="8" w:space="0" w:color="9BBB59"/>
          <w:left w:val="single" w:sz="18" w:space="0" w:color="9BBB59"/>
          <w:bottom w:val="single" w:sz="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微软雅黑" w:cs="Calibri"/>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微软雅黑" w:cs="Calibri"/>
        <w:b/>
        <w:bCs/>
      </w:rPr>
      <w:tblPr/>
      <w:tcPr>
        <w:tcBorders>
          <w:top w:val="single" w:sz="8" w:space="0" w:color="4BACC6"/>
          <w:left w:val="single" w:sz="18" w:space="0" w:color="4BACC6"/>
          <w:bottom w:val="single" w:sz="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微软雅黑" w:cs="Calibri"/>
        <w:b/>
        <w:bCs/>
      </w:rPr>
      <w:tblPr/>
      <w:tcPr>
        <w:tcBorders>
          <w:top w:val="single" w:sz="8" w:space="0" w:color="F79646"/>
          <w:left w:val="single" w:sz="18" w:space="0" w:color="F79646"/>
          <w:bottom w:val="single" w:sz="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nil"/>
          <w:bottom w:val="single" w:sz="8" w:space="0" w:color="8064A2"/>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13">
    <w:name w:val="页眉 字符1"/>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4">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5">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0">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0">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
    <w:uiPriority w:val="1"/>
    <w:qFormat/>
  </w:style>
  <w:style w:type="paragraph" w:customStyle="1" w:styleId="21">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Style248">
    <w:name w:val="_Style 248"/>
    <w:basedOn w:val="a"/>
    <w:next w:val="a"/>
    <w:uiPriority w:val="37"/>
    <w:unhideWhenUsed/>
    <w:qFormat/>
    <w:pPr>
      <w:tabs>
        <w:tab w:val="left" w:pos="384"/>
      </w:tabs>
      <w:spacing w:after="0" w:line="240" w:lineRule="auto"/>
      <w:ind w:left="384" w:hanging="384"/>
    </w:pPr>
  </w:style>
  <w:style w:type="paragraph" w:customStyle="1" w:styleId="Style249">
    <w:name w:val="_Style 249"/>
    <w:basedOn w:val="1"/>
    <w:next w:val="a"/>
    <w:uiPriority w:val="39"/>
    <w:qFormat/>
    <w:pPr>
      <w:keepNext/>
      <w:keepLines/>
      <w:spacing w:before="480" w:after="0"/>
      <w:outlineLvl w:val="9"/>
    </w:pPr>
    <w:rPr>
      <w:rFonts w:ascii="Cambria" w:eastAsia="宋体" w:hAnsi="Cambria" w:cs="Times New Roman"/>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eastAsia="宋体"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1">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微软雅黑" w:cs="Calibri"/>
        <w:b/>
        <w:bCs/>
      </w:rPr>
      <w:tblPr/>
      <w:tcPr>
        <w:tcBorders>
          <w:top w:val="single" w:sz="8" w:space="0" w:color="000000"/>
          <w:left w:val="single" w:sz="18" w:space="0" w:color="000000"/>
          <w:bottom w:val="single" w:sz="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微软雅黑" w:cs="Calibri"/>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single" w:sz="12" w:space="0" w:color="FFD966"/>
          <w:bottom w:val="nil"/>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single" w:sz="4" w:space="0" w:color="9CC2E5"/>
          <w:bottom w:val="nil"/>
          <w:right w:val="nil"/>
          <w:insideH w:val="nil"/>
          <w:insideV w:val="nil"/>
          <w:tl2br w:val="nil"/>
          <w:tr2bl w:val="nil"/>
        </w:tcBorders>
      </w:tcPr>
    </w:tblStylePr>
    <w:tblStylePr w:type="nwCell">
      <w:tblPr/>
      <w:tcPr>
        <w:tcBorders>
          <w:top w:val="nil"/>
          <w:left w:val="single" w:sz="4" w:space="0" w:color="9CC2E5"/>
          <w:bottom w:val="nil"/>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single" w:sz="12" w:space="0" w:color="9CC2E5"/>
          <w:bottom w:val="nil"/>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single" w:sz="4" w:space="0" w:color="9CC2E5"/>
          <w:bottom w:val="nil"/>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Char">
    <w:name w:val="页脚 Char"/>
    <w:uiPriority w:val="99"/>
    <w:qFormat/>
    <w:rPr>
      <w:rFonts w:eastAsia="Calibri"/>
      <w:sz w:val="21"/>
    </w:rPr>
  </w:style>
  <w:style w:type="table" w:customStyle="1" w:styleId="PTMv3">
    <w:name w:val="PTM临检通用v3"/>
    <w:basedOn w:val="a1"/>
    <w:qFormat/>
    <w:rsid w:val="00BB1066"/>
    <w:pPr>
      <w:jc w:val="center"/>
    </w:pPr>
    <w:rPr>
      <w:rFonts w:hint="eastAsia"/>
    </w:rPr>
    <w:tblPr>
      <w:tblBorders>
        <w:bottom w:val="single" w:sz="4" w:space="0" w:color="1E7648"/>
        <w:insideH w:val="dashSmallGap" w:sz="4" w:space="0" w:color="BFBFBF"/>
        <w:insideV w:val="dashSmallGap" w:sz="4" w:space="0" w:color="BFBFBF"/>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table" w:customStyle="1" w:styleId="-12">
    <w:name w:val="标准样式-体细胞12类解读"/>
    <w:basedOn w:val="a1"/>
    <w:qFormat/>
    <w:pPr>
      <w:jc w:val="center"/>
    </w:pPr>
    <w:rPr>
      <w:rFonts w:hint="eastAsia"/>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paragraph" w:customStyle="1" w:styleId="1f3">
    <w:name w:val="修订1"/>
    <w:hidden/>
    <w:uiPriority w:val="99"/>
    <w:unhideWhenUsed/>
    <w:qFormat/>
  </w:style>
  <w:style w:type="paragraph" w:styleId="aff0">
    <w:name w:val="Revision"/>
    <w:hidden/>
    <w:uiPriority w:val="99"/>
    <w:semiHidden/>
    <w:rsid w:val="005B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oter" Target="footer1.xml"/><Relationship Id="rId10" Type="http://schemas.microsoft.com/office/2007/relationships/hdphoto" Target="media/hdphoto1.wdp"/><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F237F65-9730-45A9-A214-1BDEDDBBDE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231</TotalTime>
  <Pages>23</Pages>
  <Words>3450</Words>
  <Characters>19666</Characters>
  <Application>Microsoft Office Word</Application>
  <DocSecurity>0</DocSecurity>
  <Lines>163</Lines>
  <Paragraphs>46</Paragraphs>
  <ScaleCrop>false</ScaleCrop>
  <Company>P R C</Company>
  <LinksUpToDate>false</LinksUpToDate>
  <CharactersWithSpaces>23070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52</cp:revision>
  <cp:lastPrinted>2025-08-12T02:59:00Z</cp:lastPrinted>
  <dcterms:created xsi:type="dcterms:W3CDTF">2025-11-28T02:10:00Z</dcterms:created>
  <dcterms:modified xsi:type="dcterms:W3CDTF">2026-07-23T01:08:00Z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4D0CA893156E454F84E94F7030F87AC7_13</vt:lpwstr>
  </property>
  <property fmtid="{D5CDD505-2E9C-101B-9397-08002B2CF9AE}" pid="6" name="KSOTemplateDocerSaveRecord">
    <vt:lpwstr>eyJoZGlkIjoiZTQxZTQ2YzJlMjMyYWM1ZDdkNjllMjYxYTM0ZmI3YmYiLCJ1c2VySWQiOiIzMzM4MzY4ODQifQ==</vt:lpwstr>
  </property>
</Properties>
</file>