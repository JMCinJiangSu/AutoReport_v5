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patient_name</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gender</w:t>
            </w:r>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{%if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 sample.</w:t>
            </w:r>
            <w:r w:rsidR="00E145C4">
              <w:rPr>
                <w:rFonts w:ascii="Times New Roman" w:hAnsi="Times New Roman"/>
                <w:sz w:val="24"/>
                <w:szCs w:val="24"/>
                <w:lang w:val="en-CA"/>
              </w:rPr>
              <w:t>age</w:t>
            </w:r>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%if sample.report_module_type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%if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sample.</w:t>
            </w:r>
            <w:r w:rsidR="00E145C4" w:rsidRPr="00E145C4">
              <w:rPr>
                <w:rFonts w:ascii="Times New Roman" w:hAnsi="Times New Roman"/>
                <w:sz w:val="24"/>
                <w:szCs w:val="24"/>
                <w:lang w:val="en-CA"/>
              </w:rPr>
              <w:t>hosp_depart</w:t>
            </w:r>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bed_number</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hospitalization_no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outpatient_service_no</w:t>
            </w:r>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pathological_id</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pathol_diagn</w:t>
            </w:r>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if  sample.sample_type and  sample.control_sample_type %}{{sample.sample_type}} {{sample.control_sample_type}}{% elif  sample.sample_type and  not sample.control_sample_type %}{{sample.sample_type}}{% elif not sample.sample_type and   sample.control_sample_type %}{{sample.control_sample_type}}{%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%if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sample.</w:t>
            </w:r>
            <w:r w:rsidR="00680054" w:rsidRPr="00680054">
              <w:rPr>
                <w:rFonts w:ascii="Times New Roman" w:hAnsi="Times New Roman"/>
                <w:sz w:val="24"/>
                <w:szCs w:val="24"/>
                <w:lang w:val="en-CA"/>
              </w:rPr>
              <w:t>receive_data</w:t>
            </w:r>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{{sample.report_date}}</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4E6A1FBC" w:rsidR="00AB38B5" w:rsidRDefault="00D6551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538B2" w14:paraId="29816E86" w14:textId="77777777" w:rsidTr="00714CC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538B2"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AB38B5" w:rsidRPr="007538B2" w14:paraId="0B023063" w14:textId="77777777" w:rsidTr="00714C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29EA39D2" w:rsidR="00AB38B5" w:rsidRPr="007538B2" w:rsidRDefault="008F7CB4">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AB38B5" w:rsidRPr="007538B2" w14:paraId="44D7AF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D7F4B82"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7E302B2"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00C41815" w:rsidRPr="007538B2">
              <w:rPr>
                <w:rFonts w:ascii="Times New Roman" w:hAnsi="Times New Roman" w:hint="eastAsia"/>
                <w:b/>
                <w:bCs/>
                <w:sz w:val="24"/>
                <w:szCs w:val="24"/>
              </w:rPr>
              <w:t>/</w:t>
            </w:r>
            <w:r w:rsidR="00C41815" w:rsidRPr="007538B2">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F0868B"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2DF8AAC"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1081E" w:rsidRPr="007538B2" w14:paraId="7B32B53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0C323242" w:rsidR="00D1081E" w:rsidRPr="007538B2" w:rsidRDefault="00DE0DE7">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sample.control_sample_id%}</w:t>
            </w:r>
          </w:p>
        </w:tc>
      </w:tr>
      <w:tr w:rsidR="00DE0DE7" w:rsidRPr="007538B2" w14:paraId="59DD6D6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E0C531E" w14:textId="52955E90" w:rsidR="00DE0DE7" w:rsidRPr="007538B2" w:rsidRDefault="00DE0DE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D1081E" w:rsidRPr="007538B2" w14:paraId="1A5962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22541C7" w14:textId="5E236EDC"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w:t>
            </w:r>
            <w:r w:rsidR="006631B4" w:rsidRPr="007538B2">
              <w:rPr>
                <w:rFonts w:ascii="Times New Roman" w:hAnsi="Times New Roman"/>
                <w:sz w:val="21"/>
                <w:szCs w:val="21"/>
              </w:rPr>
              <w:t xml:space="preserve"> (</w:t>
            </w:r>
            <w:r w:rsidRPr="007538B2">
              <w:rPr>
                <w:rFonts w:ascii="Times New Roman" w:hAnsi="Times New Roman"/>
                <w:sz w:val="21"/>
                <w:szCs w:val="21"/>
              </w:rPr>
              <w:t>[var.knb] + var.var_somatic.level_I</w:t>
            </w:r>
            <w:r w:rsidR="006631B4" w:rsidRPr="007538B2">
              <w:rPr>
                <w:rFonts w:ascii="Times New Roman" w:hAnsi="Times New Roman"/>
                <w:sz w:val="21"/>
                <w:szCs w:val="21"/>
              </w:rPr>
              <w:t>)</w:t>
            </w:r>
            <w:r w:rsidR="006631B4" w:rsidRPr="007538B2">
              <w:rPr>
                <w:rFonts w:ascii="Times New Roman" w:hAnsi="Times New Roman" w:hint="eastAsia"/>
                <w:sz w:val="21"/>
                <w:szCs w:val="21"/>
              </w:rPr>
              <w:t>|</w:t>
            </w:r>
            <w:r w:rsidR="006631B4" w:rsidRPr="007538B2">
              <w:rPr>
                <w:rFonts w:ascii="Times New Roman" w:hAnsi="Times New Roman"/>
                <w:sz w:val="21"/>
                <w:szCs w:val="21"/>
              </w:rPr>
              <w:t>xajdy_master_var_list</w:t>
            </w:r>
            <w:r w:rsidRPr="007538B2">
              <w:rPr>
                <w:rFonts w:ascii="Times New Roman" w:hAnsi="Times New Roman"/>
                <w:sz w:val="21"/>
                <w:szCs w:val="21"/>
              </w:rPr>
              <w:t>%}</w:t>
            </w:r>
          </w:p>
        </w:tc>
      </w:tr>
      <w:tr w:rsidR="00D1081E" w:rsidRPr="007538B2" w14:paraId="52D3BDC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6879FF" w14:textId="1F13A9B5" w:rsidR="00D1081E" w:rsidRPr="007538B2" w:rsidRDefault="00CB6E6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{%vm%}I</w:t>
            </w:r>
            <w:r w:rsidRPr="007538B2">
              <w:rPr>
                <w:rFonts w:ascii="Times New Roman" w:hAnsi="Times New Roman" w:hint="eastAsia"/>
                <w:b w:val="0"/>
                <w:bCs w:val="0"/>
                <w:sz w:val="21"/>
                <w:szCs w:val="21"/>
              </w:rPr>
              <w:t>类</w:t>
            </w:r>
          </w:p>
        </w:tc>
        <w:tc>
          <w:tcPr>
            <w:tcW w:w="709" w:type="dxa"/>
          </w:tcPr>
          <w:p w14:paraId="2E1D179C" w14:textId="5472D786" w:rsidR="00D1081E" w:rsidRPr="007538B2" w:rsidRDefault="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7647E82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7CB3BC8C" w14:textId="2DC3DB29" w:rsidR="00551B4D"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p w14:paraId="7D622E90" w14:textId="0F74537E"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A15049"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5991D1AA"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A255C18"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64AEFC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3DE07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E10102"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DF05B07"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E1095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C2F1F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6E697BC"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1F8BB2" w14:textId="6757EC73" w:rsidR="00D1081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4C9BB08C"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BD0BBB6" w14:textId="76246B23"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BDE83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828189"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2B052C4"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163F58E"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52D025F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64C9B3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EA7E5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5FCC94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6DC1CF0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F302885"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8F3C3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306429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235FD5D" w14:textId="16C4616A"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sidR="00032556">
              <w:rPr>
                <w:rFonts w:ascii="Times New Roman" w:hAnsi="Times New Roman"/>
                <w:sz w:val="21"/>
                <w:szCs w:val="21"/>
              </w:rPr>
              <w:t xml:space="preserve"> in [</w:t>
            </w:r>
            <w:r w:rsidRPr="007538B2">
              <w:rPr>
                <w:rFonts w:ascii="Times New Roman" w:hAnsi="Times New Roman"/>
                <w:sz w:val="21"/>
                <w:szCs w:val="21"/>
              </w:rPr>
              <w:t>”Sv”</w:t>
            </w:r>
            <w:r w:rsidR="00032556">
              <w:rPr>
                <w:rFonts w:ascii="Times New Roman" w:hAnsi="Times New Roman"/>
                <w:sz w:val="21"/>
                <w:szCs w:val="21"/>
              </w:rPr>
              <w:t>, “</w:t>
            </w:r>
            <w:r w:rsidR="00032556" w:rsidRPr="00032556">
              <w:rPr>
                <w:rFonts w:ascii="Times New Roman" w:hAnsi="Times New Roman"/>
                <w:sz w:val="21"/>
                <w:szCs w:val="21"/>
              </w:rPr>
              <w:t>PSeqRnaSv</w:t>
            </w:r>
            <w:r w:rsidR="00032556">
              <w:rPr>
                <w:rFonts w:ascii="Times New Roman" w:hAnsi="Times New Roman"/>
                <w:sz w:val="21"/>
                <w:szCs w:val="21"/>
              </w:rPr>
              <w:t>”]</w:t>
            </w:r>
            <w:r w:rsidRPr="007538B2">
              <w:rPr>
                <w:rFonts w:ascii="Times New Roman" w:hAnsi="Times New Roman"/>
                <w:sz w:val="21"/>
                <w:szCs w:val="21"/>
              </w:rPr>
              <w:t>%}</w:t>
            </w:r>
          </w:p>
          <w:p w14:paraId="5C45B67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9750F3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E3F0534" w14:textId="1AD504ED" w:rsidR="00D1081E"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76D14F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5ECB477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80747F"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01F9B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D4AEB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E3EFA1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10D483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598CD4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838C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3077A45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78E8098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78C23FCE" w14:textId="32A9BEB2"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F0ED0B7" w14:textId="02ABE7AE" w:rsidR="001B2E32" w:rsidRPr="007538B2" w:rsidRDefault="001B2E32" w:rsidP="001B2E3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058337" w14:textId="02B1417B" w:rsidR="001B2E32" w:rsidRPr="007538B2" w:rsidRDefault="001B2E32"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16B1DA"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2B7780D" w14:textId="34B1E751"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26C793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045CE512" w14:textId="661BFF68" w:rsidR="00D067F6" w:rsidRDefault="00D067F6" w:rsidP="006F08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CB52369" w14:textId="7BCEAA49"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ACC9B9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99E3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B84E6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3A54AE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37F05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2911EF9" w14:textId="4EC37A84"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0DBC9FC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49D78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DF22A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857499" w14:textId="02411FC3"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FD77F8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7943162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25FE7A9" w14:textId="2F164E12"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7F73063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C1523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7C5F6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64AE48"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47F056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4840C9DD" w14:textId="02FF2E68" w:rsidR="006F08FD" w:rsidRPr="007538B2" w:rsidRDefault="006F08FD"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01599BF1"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5C00BA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8BA16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6DE50" w14:textId="6EBB6692"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F90750" w14:textId="2A3D26E1"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 xml:space="preserve">.evi_sum.evi_split.Prognostic or </w:t>
            </w:r>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.evi_sum.evi_split.Diagnostic %}</w:t>
            </w:r>
          </w:p>
          <w:p w14:paraId="0CB6CB9C" w14:textId="0AEFC19C"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.evi_sum.evi_split.Prognostic%}</w:t>
            </w:r>
          </w:p>
          <w:p w14:paraId="5BADD1A6" w14:textId="682C389F"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.evi_sum.evi_split.Prognostic %}</w:t>
            </w:r>
          </w:p>
          <w:p w14:paraId="3650AD10" w14:textId="2BA4A76B"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0C1DE5"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BE3C749"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C612757" w14:textId="258D2492"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.evi_sum.evi_split.Diagnostic%}</w:t>
            </w:r>
          </w:p>
          <w:p w14:paraId="662F1D21" w14:textId="2671E615"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030C65" w:rsidRPr="007538B2">
              <w:rPr>
                <w:rFonts w:ascii="Times New Roman" w:hAnsi="Times New Roman"/>
                <w:sz w:val="21"/>
                <w:szCs w:val="21"/>
              </w:rPr>
              <w:t>a</w:t>
            </w:r>
            <w:r w:rsidRPr="007538B2">
              <w:rPr>
                <w:rFonts w:ascii="Times New Roman" w:hAnsi="Times New Roman"/>
                <w:sz w:val="21"/>
                <w:szCs w:val="21"/>
              </w:rPr>
              <w:t>.evi_sum.evi_split.Diagnostic %}</w:t>
            </w:r>
          </w:p>
          <w:p w14:paraId="387D63D0" w14:textId="66B78551"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D6B00D3"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765463C" w14:textId="77777777" w:rsidR="00D108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3E08A5" w14:textId="7777777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C50619B" w14:textId="603BB340"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1B568A" w14:textId="03BC0C9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056CD1B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6FCF34" w14:textId="710D0232"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2EB0C7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5994DD" w14:textId="5B2F06D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D1081E" w:rsidRPr="007538B2" w14:paraId="0FA4BFF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E4C6A1" w14:textId="259A5FE0"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w:t>
            </w:r>
            <w:r w:rsidR="000E5457" w:rsidRPr="007538B2">
              <w:rPr>
                <w:rFonts w:ascii="Times New Roman" w:hAnsi="Times New Roman"/>
                <w:sz w:val="21"/>
                <w:szCs w:val="21"/>
              </w:rPr>
              <w:t xml:space="preserve">|xajdy_master_var_list </w:t>
            </w:r>
            <w:r w:rsidRPr="007538B2">
              <w:rPr>
                <w:rFonts w:ascii="Times New Roman" w:hAnsi="Times New Roman"/>
                <w:sz w:val="21"/>
                <w:szCs w:val="21"/>
              </w:rPr>
              <w:t>%}</w:t>
            </w:r>
          </w:p>
        </w:tc>
      </w:tr>
      <w:tr w:rsidR="000E5457" w:rsidRPr="007538B2" w14:paraId="5DFD583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86C4D5" w14:textId="789FF07C" w:rsidR="000E5457" w:rsidRPr="007538B2" w:rsidRDefault="000E5457" w:rsidP="000E545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239FFD0" w14:textId="2AD9AAE0"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7A0388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8A5060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1DE43D5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811F8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4474C59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CE0B9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19EE3B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91B63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096A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6179FA3" w14:textId="5947F969"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869661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E7F60D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7B21C8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6FE12F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C2B052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712D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5FA485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DB4FFA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3C074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3A5E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F3AD02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7D96D5" w14:textId="77777777" w:rsidR="00032556" w:rsidRPr="007538B2" w:rsidRDefault="00032556" w:rsidP="0003255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51E31ED" w14:textId="0D10258D"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353F839" w14:textId="37438920"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0E60CE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48A1F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1F048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A07775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B799BF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624E3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D607AB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95172D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4AE5A5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FCCD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097D47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7666B89" w14:textId="020C78A1"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36B4AA7" w14:textId="337C5DA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61BADE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BCB25C3" w14:textId="601F6558"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a.evi_sum.regimen_S|filter_csco|xajdy_filter_regimen_level|xajdy_regimen_add_deng|replace(“\t”, “&lt;w:br/&gt;”)}}</w:t>
            </w:r>
          </w:p>
          <w:p w14:paraId="7AB90E5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68A01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D23C8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95E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14B57A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F0F9B7C" w14:textId="7E98441D"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a.evi_sum.regimen_S|xajdy_filter_regimen_level|xajdy_regimen_add_deng|replace(“\t”, “&lt;w:br/&gt;”)}}</w:t>
            </w:r>
          </w:p>
          <w:p w14:paraId="4EB4D6E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A4E06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42187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855E3" w14:textId="6CB0DABA"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C40196" w14:textId="4521AD1B"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7DC6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75751A7" w14:textId="35B99267"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a.evi_sum.regimen_R|filter_csco|xajdy_filter_regimen_level|xajdy_regimen_add_deng|replace(“\t”, “&lt;w:br/&gt;”)}}</w:t>
            </w:r>
          </w:p>
          <w:p w14:paraId="65DA34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2BC61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5C956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DCCA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55D1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3A480D3E" w14:textId="7E6789F8" w:rsidR="006F08FD" w:rsidRPr="007538B2" w:rsidRDefault="006F08FD"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a.evi_sum.regimen_R|xajdy_filter_regimen_level|xajdy_regimen_add_deng|replace(“\t”, “&lt;w:br/&gt;”)}}</w:t>
            </w:r>
          </w:p>
          <w:p w14:paraId="19494FA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C829F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2EC5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F43CD9E" w14:textId="5F53EAD8"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16552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71850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ADDD8B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BCEF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1D97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0371C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3A9BB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5C73D82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3723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546E6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BFF263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669F5E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0C7F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733EC4F" w14:textId="5C76F73F"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5BA173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A3AFF1" w14:textId="477E4938"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D1081E" w:rsidRPr="007538B2" w14:paraId="3829E4FC"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5C049D" w14:textId="5DA0BB8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21097" w:rsidRPr="007538B2" w14:paraId="22ADEB0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97B455" w14:textId="1EB3AE7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2EDFB65" w14:textId="60CA170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ED2155B" w14:textId="34FE935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tc>
        <w:tc>
          <w:tcPr>
            <w:tcW w:w="2551" w:type="dxa"/>
          </w:tcPr>
          <w:p w14:paraId="7C89F85B" w14:textId="067E1A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409B305" w14:textId="2EC3C88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0556627" w14:textId="06B731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.evi_sum.regimen_S|filter_csco%}</w:t>
            </w:r>
          </w:p>
          <w:p w14:paraId="473FD816" w14:textId="47FB0107" w:rsidR="006F08FD" w:rsidRPr="007538B2" w:rsidRDefault="006F08FD"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var.knb.evi_sum.regimen_S|filter_csco|xajdy_filter_regimen_level|xajdy_regimen_add_deng|replace(“\t”, “&lt;w:br/&gt;”)}}</w:t>
            </w:r>
          </w:p>
          <w:p w14:paraId="555524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ECDB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259951" w14:textId="2FEB00E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466A295B" w14:textId="0320639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sidR="00AD7D1E">
              <w:rPr>
                <w:rFonts w:ascii="Times New Roman" w:hAnsi="Times New Roman"/>
                <w:sz w:val="21"/>
                <w:szCs w:val="21"/>
              </w:rPr>
              <w:t>var.knb</w:t>
            </w:r>
            <w:r w:rsidRPr="007538B2">
              <w:rPr>
                <w:rFonts w:ascii="Times New Roman" w:hAnsi="Times New Roman"/>
                <w:sz w:val="21"/>
                <w:szCs w:val="21"/>
              </w:rPr>
              <w:t>.evi_sum.regimen_R|filter_csco %}</w:t>
            </w:r>
          </w:p>
          <w:p w14:paraId="174732EA" w14:textId="34AB1973" w:rsidR="006F08FD" w:rsidRPr="007538B2" w:rsidRDefault="006F08FD"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6F08FD">
              <w:rPr>
                <w:rFonts w:ascii="Times New Roman" w:hAnsi="Times New Roman"/>
                <w:sz w:val="21"/>
                <w:szCs w:val="21"/>
              </w:rPr>
              <w:t>{{ var.knb.evi_sum.regimen_R|filter_csco|xajdy_filter_regimen_level|xajdy_regimen_add_deng|replace(“\t”, “&lt;w:br/&gt;”) }}</w:t>
            </w:r>
          </w:p>
          <w:p w14:paraId="00396AB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C0754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776B61" w14:textId="624E194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C97530E" w14:textId="4140C62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sidR="00AD7D1E">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345A28E9" w14:textId="701F055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01E050E9" w14:textId="26EE886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.evi_sum.evi_split.Prognostic %}</w:t>
            </w:r>
          </w:p>
          <w:p w14:paraId="158C9B1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E268D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81A2C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CBF00" w14:textId="720A9B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_split.Diagnostic%}</w:t>
            </w:r>
          </w:p>
          <w:p w14:paraId="38783BB7" w14:textId="6B34BF5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.evi_sum.evi_split.Diagnostic %}</w:t>
            </w:r>
          </w:p>
          <w:p w14:paraId="7797B7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26FD85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7CAB0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F19C6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10B143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45F2F80" w14:textId="2114075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137A11E6"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0E5FB3" w14:textId="07D9A43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02F5CBB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679D1E2" w14:textId="681592F5"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7581E0" w14:textId="43E1EB9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9043FBE" w14:textId="2AAFF55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30E6644" w14:textId="3B64E62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61D7D" w14:textId="28DD1E5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05615A2" w14:textId="45E192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88BDCB" w14:textId="79B92B23"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E5FBB3" w14:textId="4FB8DBB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5D46994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0A428" w14:textId="5BFD9D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2C5E99A5"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1EB04F" w14:textId="43522506"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21097" w:rsidRPr="007538B2" w14:paraId="723A2AE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B6146B" w14:textId="4BB4947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var.var_somatic.level_II|xajdy_master_var_list %}</w:t>
            </w:r>
          </w:p>
        </w:tc>
      </w:tr>
      <w:tr w:rsidR="00F21097" w:rsidRPr="007538B2" w14:paraId="463800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9F542F" w14:textId="218AD211"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5F6D6A09" w14:textId="52DFD7F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788486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0F39B48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3CF6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660AA2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356D496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CA5D2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407925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8F51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27CD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0389C8BE" w14:textId="44F9286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58FCB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8788C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3C0E65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7A5121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58D3D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A817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04C6CB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97958E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F5424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898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994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8C47B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8D7E832" w14:textId="50A7D0E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w:t>
            </w:r>
            <w:r w:rsidRPr="007538B2">
              <w:rPr>
                <w:rFonts w:ascii="Times New Roman" w:hAnsi="Times New Roman" w:hint="eastAsia"/>
                <w:sz w:val="21"/>
                <w:szCs w:val="21"/>
              </w:rPr>
              <w:lastRenderedPageBreak/>
              <w:t>{{a.three_prime_gene}}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7E6E2F6" w14:textId="6DF39FD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648584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07016E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72A83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74F8A7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2494C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F9F8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0AD42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1E288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w:t>
            </w:r>
            <w:r w:rsidRPr="007538B2">
              <w:rPr>
                <w:rFonts w:ascii="Times New Roman" w:hAnsi="Times New Roman"/>
                <w:sz w:val="21"/>
                <w:szCs w:val="21"/>
                <w:highlight w:val="green"/>
              </w:rPr>
              <w:lastRenderedPageBreak/>
              <w:t>egory==”Sv”%}</w:t>
            </w:r>
          </w:p>
          <w:p w14:paraId="5A99EC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5E1328A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200C021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9DCB36" w14:textId="07B9CB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DCB88C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44C15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7CF64A63" w14:textId="03A6C807"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a.evi_sum.regimen_S|filter_csco|xajdy_filter_regimen_level|xajdy_regimen_add_deng|replace(“\t”, “&lt;w:br/&gt;”) }}</w:t>
            </w:r>
          </w:p>
          <w:p w14:paraId="2D44FA9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4DDE6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59D8B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DB4F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D88A09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021C542" w14:textId="34B61054"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w:t>
            </w:r>
            <w:r w:rsidRPr="009356A0">
              <w:rPr>
                <w:rFonts w:ascii="Times New Roman" w:hAnsi="Times New Roman"/>
                <w:sz w:val="21"/>
                <w:szCs w:val="21"/>
              </w:rPr>
              <w:lastRenderedPageBreak/>
              <w:t>dy_regimen_add_deng|replace(“\t”, “&lt;w:br/&gt;”) }}</w:t>
            </w:r>
          </w:p>
          <w:p w14:paraId="5CE517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BB7D9F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31BB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89BA45" w14:textId="09FDECC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726C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9A851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62DB7D28" w14:textId="137F893B"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 }}</w:t>
            </w:r>
          </w:p>
          <w:p w14:paraId="75F3472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FC82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230B76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61F9828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10414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62AC592" w14:textId="50C3C2F0" w:rsidR="009356A0" w:rsidRPr="007538B2" w:rsidRDefault="009356A0"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75DFB18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AB9AD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60B0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BBD93D" w14:textId="4B63029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6853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D6A328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5E2037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14FB7C7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EE36E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61C7D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F79DD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F6E39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3294AD3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CC7165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CAFDF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19E17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C29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289A97E" w14:textId="5011B88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847784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4279CE" w14:textId="6471914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21097" w:rsidRPr="007538B2" w14:paraId="35A961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C7BCF9" w14:textId="12EA71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1270019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37BE098" w14:textId="4EB8CD27"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5263FF2F" w14:textId="1F89BD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41915A" w14:textId="0236311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B721D63" w14:textId="7406BF7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DE23D3" w14:textId="41EBE5D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C112CB9" w14:textId="11DE3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9ED6B3C" w14:textId="141E73D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4378ED9" w14:textId="6F4DCAC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1FA0C7A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FB788" w14:textId="4BC7CE2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6BAB6B3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C2866A" w14:textId="7B5EC04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21097" w:rsidRPr="007538B2" w14:paraId="5690598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A2B898" w14:textId="39A863D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var.var_somatic.level_III)|xajdy_master_var_list %}</w:t>
            </w:r>
          </w:p>
        </w:tc>
      </w:tr>
      <w:tr w:rsidR="00F21097" w:rsidRPr="007538B2" w14:paraId="1E0CBE5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1C5C7A" w14:textId="2FB6EC18"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14AC82" w14:textId="43FE1C9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w:t>
            </w:r>
            <w:r w:rsidRPr="007538B2">
              <w:rPr>
                <w:rFonts w:ascii="Times New Roman" w:hAnsi="Times New Roman"/>
                <w:sz w:val="21"/>
                <w:szCs w:val="21"/>
              </w:rPr>
              <w:lastRenderedPageBreak/>
              <w:t>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2D6DA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17977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w:t>
            </w:r>
            <w:r w:rsidRPr="007538B2">
              <w:rPr>
                <w:rFonts w:ascii="Times New Roman" w:hAnsi="Times New Roman"/>
                <w:sz w:val="21"/>
                <w:szCs w:val="21"/>
              </w:rPr>
              <w:lastRenderedPageBreak/>
              <w:t>= a.three_prime_gene %}</w:t>
            </w:r>
          </w:p>
          <w:p w14:paraId="293B94E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DCCD7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661472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F4BFC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46EDA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B81E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73E6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C2AB830" w14:textId="36516CF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CCE10C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86776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44705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3A6039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2E4E89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BC95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27B92CF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5FE4F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82A96D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95AA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674844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5EF56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1AB55B2A" w14:textId="54C0D2B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DE8F5C9" w14:textId="3A7709E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3C41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5AF09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6FB65E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8241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1267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25D7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8D1DE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5B3F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5B1ED3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5E6A5A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4C6D105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29ECAC" w14:textId="0F18C7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C69555B" w14:textId="201F294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FFC59DA" w14:textId="2D038C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F0FD935" w14:textId="000DE28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429595B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9AE024" w14:textId="1F347705"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A7F975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EAC474" w14:textId="2D0166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4DF81A4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AB19B3" w14:textId="1F14DBD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2305ACBD" w14:textId="3F9A3B4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BC097CB" w14:textId="1AE2142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68C0504" w14:textId="6E2BD67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4A91BC2" w14:textId="22CF52D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9AA8E2" w14:textId="06AA0A8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64DC3E9" w14:textId="4463942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061AB5E" w14:textId="3B372FE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349205F9"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F12E81" w14:textId="00D311A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20A993B3"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508FCE" w14:textId="22C0A37B"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F21097" w:rsidRPr="007538B2" w14:paraId="708E619E"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96D5A0" w14:textId="02EC6AB7"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{%tr if var.knb and var.var_somatic.level</w:t>
            </w:r>
            <w:r w:rsidRPr="00E51CED">
              <w:rPr>
                <w:rFonts w:ascii="Times New Roman" w:hAnsi="Times New Roman"/>
                <w:sz w:val="21"/>
                <w:szCs w:val="21"/>
                <w:highlight w:val="cyan"/>
              </w:rPr>
              <w:t>_I + var.var_germline.regimen_level_I %}</w:t>
            </w:r>
          </w:p>
        </w:tc>
      </w:tr>
      <w:tr w:rsidR="00F21097" w:rsidRPr="007538B2" w14:paraId="3F71609B"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47A429" w14:textId="42C68F4D"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([var.knb] + 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sz w:val="21"/>
                <w:szCs w:val="21"/>
              </w:rPr>
              <w:t>xajdy_master_var_list%}</w:t>
            </w:r>
          </w:p>
        </w:tc>
      </w:tr>
      <w:tr w:rsidR="00F21097" w:rsidRPr="007538B2" w14:paraId="2D2AE1F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6044CCE" w14:textId="67294FE7"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E034C82" w14:textId="36EB47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7B2F73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8C9E3C1" w14:textId="7452BA47" w:rsidR="00823D11"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p w14:paraId="6680D6C5" w14:textId="775952C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BC30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w:t>
            </w:r>
            <w:r w:rsidRPr="007538B2">
              <w:rPr>
                <w:rFonts w:ascii="Times New Roman" w:hAnsi="Times New Roman"/>
                <w:sz w:val="21"/>
                <w:szCs w:val="21"/>
              </w:rPr>
              <w:lastRenderedPageBreak/>
              <w:t>mbol and (a.bio_category==”Sv” or a.bio_category == “PSeqRnaSv”)%}</w:t>
            </w:r>
          </w:p>
          <w:p w14:paraId="098F902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398D43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91161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ACF7A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A8E4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E64ED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106F7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55B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5B2CF6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9AF09E" w14:textId="670040EF"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FC7F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05093B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E498F7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123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1A7B3A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9A497B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A5E07B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345B2A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852E0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184451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0FFF744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61DAF3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D804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a.bio_category==”Cnv”%}</w:t>
            </w:r>
          </w:p>
          <w:p w14:paraId="392651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E182D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508F63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7ECE9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60DABA0" w14:textId="46C11CC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97ACF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7764D7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BB47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AE305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680C3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4CAC72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a.judge_mergeMET%}</w:t>
            </w:r>
          </w:p>
          <w:p w14:paraId="124791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86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A7FC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47E8F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65D24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E5D3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981908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A9167B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74418C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57DE4E1" w14:textId="4A76EFD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FDC06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FB4F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23D4937F" w14:textId="59D67C31"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a.evi_sum.regimen_S|filter_csco|xajdy_filter_regimen_level|xajdy_regimen_add_deng|re</w:t>
            </w:r>
            <w:r w:rsidRPr="009356A0">
              <w:rPr>
                <w:rFonts w:ascii="Times New Roman" w:hAnsi="Times New Roman"/>
                <w:sz w:val="21"/>
                <w:szCs w:val="21"/>
              </w:rPr>
              <w:lastRenderedPageBreak/>
              <w:t>place(“\t”, “&lt;w:br/&gt;”)}}</w:t>
            </w:r>
          </w:p>
          <w:p w14:paraId="62B47FD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99898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3E47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4CC77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8C094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4A195B83" w14:textId="63EB0200"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046ACDE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68E09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7DE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C257B8" w14:textId="53817C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98A9EF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46005EE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60DC2E2F" w14:textId="6B795505"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lastRenderedPageBreak/>
              <w:t>{{ a.evi_sum.regimen_R|filter_csco|xajdy_filter_regimen_level|xajdy_regimen_add_deng|replace(“\t”, “&lt;w:br/&gt;”)}}</w:t>
            </w:r>
          </w:p>
          <w:p w14:paraId="2F449C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D14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506A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335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1AB4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51295A8F" w14:textId="34C2BC09"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0438AAD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FDFF3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350B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ABE85C" w14:textId="1910504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E4FF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9314C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2357E8A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w:t>
            </w:r>
            <w:r w:rsidRPr="007538B2">
              <w:rPr>
                <w:rFonts w:ascii="Times New Roman" w:hAnsi="Times New Roman"/>
                <w:sz w:val="21"/>
                <w:szCs w:val="21"/>
              </w:rPr>
              <w:lastRenderedPageBreak/>
              <w:t>evi_split.Prognostic %}</w:t>
            </w:r>
          </w:p>
          <w:p w14:paraId="7E8564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E688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C0BD3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C3C80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DDD488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D350F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07AC2FB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3AF968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2EE6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9290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0FE0C4F" w14:textId="1386DF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733B552C"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B2DFAB" w14:textId="12911C7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7FC347B6" w14:textId="77777777" w:rsidTr="00F91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A1D05C" w14:textId="63FED26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F21097" w:rsidRPr="007538B2" w14:paraId="1B43B74A"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952DF0D" w14:textId="41DAC84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r w:rsidRPr="007538B2">
              <w:rPr>
                <w:rFonts w:ascii="Times New Roman" w:hAnsi="Times New Roman"/>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var.var_germline.regimen_level_I</w:t>
            </w:r>
            <w:r>
              <w:rPr>
                <w:rFonts w:ascii="Times New Roman" w:hAnsi="Times New Roman"/>
                <w:sz w:val="21"/>
                <w:szCs w:val="21"/>
              </w:rPr>
              <w:t>)</w:t>
            </w:r>
            <w:r w:rsidRPr="007538B2">
              <w:rPr>
                <w:rFonts w:ascii="Times New Roman" w:hAnsi="Times New Roman"/>
                <w:sz w:val="21"/>
                <w:szCs w:val="21"/>
              </w:rPr>
              <w:t>|xajdy_master_var_list %}</w:t>
            </w:r>
          </w:p>
        </w:tc>
      </w:tr>
      <w:tr w:rsidR="00F21097" w:rsidRPr="007538B2" w14:paraId="7A9E03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BC5876" w14:textId="447051B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599A764A" w14:textId="23FAD58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rsidRPr="007538B2">
              <w:rPr>
                <w:rFonts w:ascii="Times New Roman" w:hAnsi="Times New Roman" w:hint="eastAsia"/>
                <w:sz w:val="21"/>
                <w:szCs w:val="21"/>
              </w:rPr>
              <w:t>var.var_somatic.level_I</w:t>
            </w:r>
            <w:r>
              <w:rPr>
                <w:rFonts w:ascii="Times New Roman" w:hAnsi="Times New Roman"/>
                <w:sz w:val="21"/>
                <w:szCs w:val="21"/>
              </w:rPr>
              <w:t xml:space="preserve"> + </w:t>
            </w:r>
            <w:r w:rsidRPr="00E51CED">
              <w:rPr>
                <w:rFonts w:ascii="Times New Roman" w:hAnsi="Times New Roman"/>
                <w:sz w:val="21"/>
                <w:szCs w:val="21"/>
              </w:rPr>
              <w:t>var.v</w:t>
            </w:r>
            <w:r w:rsidRPr="00E51CED">
              <w:rPr>
                <w:rFonts w:ascii="Times New Roman" w:hAnsi="Times New Roman"/>
                <w:sz w:val="21"/>
                <w:szCs w:val="21"/>
              </w:rPr>
              <w:lastRenderedPageBreak/>
              <w:t>ar_germline.regimen_level_I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8DEA1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a.gene_symbol and (a.bio_category==”Sv” or a.bio_category == </w:t>
            </w:r>
            <w:r w:rsidRPr="007538B2">
              <w:rPr>
                <w:rFonts w:ascii="Times New Roman" w:hAnsi="Times New Roman"/>
                <w:sz w:val="21"/>
                <w:szCs w:val="21"/>
              </w:rPr>
              <w:lastRenderedPageBreak/>
              <w:t>“PSeqRnaSv”)%}</w:t>
            </w:r>
          </w:p>
          <w:p w14:paraId="3FDD85E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306674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57D7E6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A679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C662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FACC4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04B1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17548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B8E368" w14:textId="5F118B4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F1990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2B949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2958A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73581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906AA2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BA0D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5FAD92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a.judge_mergeMET%}</w:t>
            </w:r>
          </w:p>
          <w:p w14:paraId="20EA7F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F316A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D77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C4413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AAF69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67347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0F8BD2F" w14:textId="7F8C1FB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DA9C49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4E79A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417D78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w:t>
            </w:r>
            <w:r w:rsidRPr="007538B2">
              <w:rPr>
                <w:rFonts w:ascii="Times New Roman" w:hAnsi="Times New Roman"/>
                <w:sz w:val="21"/>
                <w:szCs w:val="21"/>
              </w:rPr>
              <w:lastRenderedPageBreak/>
              <w:t>mergeMET%}</w:t>
            </w:r>
          </w:p>
          <w:p w14:paraId="11B39E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2CF7D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1EB7A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E78513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8D18D9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A32B4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6568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0DB7A2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17E9AF4" w14:textId="4EEAA66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FD9A2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0E0F85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8995AD6" w14:textId="72785F7B"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lastRenderedPageBreak/>
              <w:t>{{ a.evi_sum.regimen_S|filter_csco|xajdy_filter_regimen_level|xajdy_regimen_add_deng|replace(“\t”, “&lt;w:br/&gt;”)}}</w:t>
            </w:r>
          </w:p>
          <w:p w14:paraId="0D9F9B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0FFAF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1AA5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5A50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3C7703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A1D7494" w14:textId="2E3C361A"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a.evi_sum.regimen_S|xajdy_filter_regimen_level|xajdy_regimen_add_deng|replace(“\t”, “&lt;w:br/&gt;”)}}</w:t>
            </w:r>
          </w:p>
          <w:p w14:paraId="6626FD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DB017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D415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0B4541" w14:textId="1F586F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EB18C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1C601E7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w:t>
            </w:r>
            <w:r w:rsidRPr="007538B2">
              <w:rPr>
                <w:rFonts w:ascii="Times New Roman" w:hAnsi="Times New Roman"/>
                <w:sz w:val="21"/>
                <w:szCs w:val="21"/>
              </w:rPr>
              <w:lastRenderedPageBreak/>
              <w:t>egimen_R|filter_csco %}</w:t>
            </w:r>
          </w:p>
          <w:p w14:paraId="7F41007C" w14:textId="1A068EB6"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a.evi_sum.regimen_R|filter_csco|xajdy_filter_regimen_level|xajdy_regimen_add_deng|replace(“\t”, “&lt;w:br/&gt;”)}}</w:t>
            </w:r>
          </w:p>
          <w:p w14:paraId="60FEB8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F17B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9103E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4702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3EF2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8BA8EC3" w14:textId="07071C75" w:rsidR="009356A0" w:rsidRPr="007538B2" w:rsidRDefault="009356A0"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9356A0">
              <w:rPr>
                <w:rFonts w:ascii="Times New Roman" w:hAnsi="Times New Roman"/>
                <w:sz w:val="21"/>
                <w:szCs w:val="21"/>
              </w:rPr>
              <w:t>{{ a.evi_sum.regimen_R|xajdy_filter_regimen_level|xajdy_regimen_add_deng|replace(“\t”, “&lt;w:br/&gt;”)}}</w:t>
            </w:r>
          </w:p>
          <w:p w14:paraId="466F32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F947A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3DF1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6C9472" w14:textId="036DACA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845F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6E412E4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{%p if a.evi_sum.evi_split.Prognostic%}</w:t>
            </w:r>
          </w:p>
          <w:p w14:paraId="55993E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73080C7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6D2C8C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F6C95D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BC368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1684134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63E4AD5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6D9AF1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81E64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FA77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F7B1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87BE58" w14:textId="6D4F59F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4E5FD1F4" w14:textId="77777777" w:rsidTr="002B4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9E2017C" w14:textId="696A436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21097" w:rsidRPr="007538B2" w14:paraId="5C802EA4" w14:textId="77777777" w:rsidTr="002B4C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9AF39A" w14:textId="2CA7FA8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w:t>
            </w:r>
            <w:r w:rsidRPr="00E51CED">
              <w:rPr>
                <w:rFonts w:ascii="Times New Roman" w:hAnsi="Times New Roman"/>
                <w:sz w:val="21"/>
                <w:szCs w:val="21"/>
                <w:highlight w:val="cyan"/>
              </w:rPr>
              <w:t>el_I + var.var_germline.regimen_level_I %</w:t>
            </w:r>
            <w:r w:rsidRPr="007538B2">
              <w:rPr>
                <w:rFonts w:ascii="Times New Roman" w:hAnsi="Times New Roman"/>
                <w:sz w:val="21"/>
                <w:szCs w:val="21"/>
                <w:highlight w:val="cyan"/>
              </w:rPr>
              <w:t>}</w:t>
            </w:r>
          </w:p>
        </w:tc>
      </w:tr>
      <w:tr w:rsidR="005D1F93" w:rsidRPr="007538B2" w14:paraId="34E6DD0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A12A49" w14:textId="67F5C10F" w:rsidR="005D1F93" w:rsidRPr="007538B2" w:rsidRDefault="005D1F93" w:rsidP="005D1F93">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1E03651" w14:textId="59FC463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190AEBF" w14:textId="61742D90"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w:t>
            </w:r>
            <w:r w:rsidRPr="007538B2">
              <w:rPr>
                <w:rFonts w:ascii="Times New Roman" w:hAnsi="Times New Roman"/>
                <w:sz w:val="21"/>
                <w:szCs w:val="21"/>
              </w:rPr>
              <w:lastRenderedPageBreak/>
              <w:t>AS/BRAF V600E</w:t>
            </w:r>
            <w:r w:rsidR="002867C3">
              <w:rPr>
                <w:rFonts w:ascii="Times New Roman" w:hAnsi="Times New Roman" w:hint="eastAsia"/>
                <w:sz w:val="21"/>
                <w:szCs w:val="21"/>
              </w:rPr>
              <w:t>激活突变</w:t>
            </w:r>
          </w:p>
        </w:tc>
        <w:tc>
          <w:tcPr>
            <w:tcW w:w="2551" w:type="dxa"/>
          </w:tcPr>
          <w:p w14:paraId="668CAFD3" w14:textId="64BBE9A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993" w:type="dxa"/>
          </w:tcPr>
          <w:p w14:paraId="3E4214B5" w14:textId="1800D63D"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A58F6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w:t>
            </w:r>
            <w:r w:rsidRPr="007538B2">
              <w:rPr>
                <w:rFonts w:ascii="Times New Roman" w:hAnsi="Times New Roman"/>
                <w:sz w:val="21"/>
                <w:szCs w:val="21"/>
              </w:rPr>
              <w:lastRenderedPageBreak/>
              <w:t>gimen_S|filter_csco%}</w:t>
            </w:r>
          </w:p>
          <w:p w14:paraId="25B16CF1" w14:textId="20A2CE25" w:rsidR="00954AB2" w:rsidRPr="007538B2" w:rsidRDefault="00954AB2"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var.knb.evi_sum.regimen_S|filter_csco|xajdy_filter_regimen_level|xajdy_regimen_add_deng|replace(“\t”, “&lt;w:br/&gt;”)}}</w:t>
            </w:r>
          </w:p>
          <w:p w14:paraId="12CC215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270C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21428B" w14:textId="411C14B1"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48A009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r>
              <w:rPr>
                <w:rFonts w:ascii="Times New Roman" w:hAnsi="Times New Roman"/>
                <w:sz w:val="21"/>
                <w:szCs w:val="21"/>
              </w:rPr>
              <w:t>var.knb</w:t>
            </w:r>
            <w:r w:rsidRPr="007538B2">
              <w:rPr>
                <w:rFonts w:ascii="Times New Roman" w:hAnsi="Times New Roman"/>
                <w:sz w:val="21"/>
                <w:szCs w:val="21"/>
              </w:rPr>
              <w:t>.evi_</w:t>
            </w:r>
            <w:r w:rsidRPr="007538B2">
              <w:rPr>
                <w:rFonts w:ascii="Times New Roman" w:hAnsi="Times New Roman"/>
                <w:sz w:val="21"/>
                <w:szCs w:val="21"/>
              </w:rPr>
              <w:lastRenderedPageBreak/>
              <w:t>sum.regimen_R|filter_csco %}</w:t>
            </w:r>
          </w:p>
          <w:p w14:paraId="0E510F9D" w14:textId="18BA4F98" w:rsidR="00954AB2" w:rsidRPr="007538B2" w:rsidRDefault="00954AB2"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954AB2">
              <w:rPr>
                <w:rFonts w:ascii="Times New Roman" w:hAnsi="Times New Roman"/>
                <w:sz w:val="21"/>
                <w:szCs w:val="21"/>
              </w:rPr>
              <w:t>{{ var.knb.evi_sum.regimen_R|filter_csco|xajdy_filter_regimen_level|xajdy_regimen_add_deng|replace(“\t”, “&lt;w:br/&gt;”) }}</w:t>
            </w:r>
          </w:p>
          <w:p w14:paraId="2FAA7F5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E44D0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2795A" w14:textId="636BDB4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6C6F8AD5"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.ev</w:t>
            </w:r>
            <w:r w:rsidRPr="007538B2">
              <w:rPr>
                <w:rFonts w:ascii="Times New Roman" w:hAnsi="Times New Roman"/>
                <w:sz w:val="21"/>
                <w:szCs w:val="21"/>
                <w:highlight w:val="yellow"/>
              </w:rPr>
              <w:lastRenderedPageBreak/>
              <w:t xml:space="preserve">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0E2DED5E"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2F7D67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48EC3AB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9969A3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1A6E7E1"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1A69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4F4FEC4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482890D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749B6F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1FDDFC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7F97C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10EECB7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CF66E01" w14:textId="34007F14"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D25B74F" w14:textId="77777777" w:rsidTr="004503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9960DD" w14:textId="3E61F80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644205CF"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04E2178" w14:textId="1DA51DE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066BBBB" w14:textId="6279D3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03CC52F" w14:textId="76AC38B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656427" w14:textId="4809AFF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AC02255" w14:textId="36B0293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7F1DB84" w14:textId="1F2ADDD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47F191D" w14:textId="4A8CF19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AF35648" w14:textId="1C1D3D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C5B4F6A"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12412E" w14:textId="7C31D0E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4BC050EF" w14:textId="77777777" w:rsidTr="00335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222A5F" w14:textId="1E2925D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w:t>
            </w:r>
            <w:r w:rsidRPr="00E51CED">
              <w:rPr>
                <w:rFonts w:ascii="Times New Roman" w:hAnsi="Times New Roman"/>
                <w:sz w:val="21"/>
                <w:szCs w:val="21"/>
                <w:highlight w:val="cyan"/>
              </w:rPr>
              <w:t xml:space="preserve">el_II + var.var_germline.regimen_level_II </w:t>
            </w:r>
            <w:r w:rsidRPr="007538B2">
              <w:rPr>
                <w:rFonts w:ascii="Times New Roman" w:hAnsi="Times New Roman"/>
                <w:sz w:val="21"/>
                <w:szCs w:val="21"/>
                <w:highlight w:val="cyan"/>
              </w:rPr>
              <w:t>%}</w:t>
            </w:r>
          </w:p>
        </w:tc>
      </w:tr>
      <w:tr w:rsidR="00F21097" w:rsidRPr="007538B2" w14:paraId="59A04148"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FF6A5C" w14:textId="2B9D4175"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r w:rsidRPr="007538B2">
              <w:rPr>
                <w:rFonts w:ascii="Times New Roman" w:hAnsi="Times New Roman"/>
                <w:sz w:val="21"/>
                <w:szCs w:val="21"/>
                <w:highlight w:val="cyan"/>
              </w:rPr>
              <w:t>var.var_somatic.level_</w:t>
            </w:r>
            <w:r w:rsidRPr="00E51CED">
              <w:rPr>
                <w:rFonts w:ascii="Times New Roman" w:hAnsi="Times New Roman"/>
                <w:sz w:val="21"/>
                <w:szCs w:val="21"/>
                <w:highlight w:val="cyan"/>
              </w:rPr>
              <w:t>II + var.var_germline.regimen_level_II)|x</w:t>
            </w:r>
            <w:r w:rsidRPr="007538B2">
              <w:rPr>
                <w:rFonts w:ascii="Times New Roman" w:hAnsi="Times New Roman"/>
                <w:sz w:val="21"/>
                <w:szCs w:val="21"/>
                <w:highlight w:val="cyan"/>
              </w:rPr>
              <w:t>ajdy_master_var_list %}</w:t>
            </w:r>
          </w:p>
        </w:tc>
      </w:tr>
      <w:tr w:rsidR="00F21097" w:rsidRPr="007538B2" w14:paraId="4512561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550D26F" w14:textId="5E77BD5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28A5BE86" w14:textId="32A7BAE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Pr>
                <w:rFonts w:ascii="Times New Roman" w:hAnsi="Times New Roman"/>
                <w:sz w:val="21"/>
                <w:szCs w:val="21"/>
              </w:rPr>
              <w:t>(</w:t>
            </w:r>
            <w:r>
              <w:t xml:space="preserve"> </w:t>
            </w:r>
            <w:r w:rsidRPr="00F55E9F">
              <w:rPr>
                <w:rFonts w:ascii="Times New Roman" w:hAnsi="Times New Roman"/>
                <w:sz w:val="21"/>
                <w:szCs w:val="21"/>
              </w:rPr>
              <w:t>var.var_somatic.level_II + var.var_germline.regimen_level_II</w:t>
            </w:r>
            <w:r>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67B9F2E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63A8709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FF447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696E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0CC2BC8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C7BF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AFCAD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A88D2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0ACF2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98AD81E" w14:textId="7FBA8B4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27DD09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1FB770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B692A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C85E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68F260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60F95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644B3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4F76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471321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9C1E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11390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493CF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458160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E91F500" w14:textId="0F6A661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7FDA87B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7D958D1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D536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2C9E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612DD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28A3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70496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5616FE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4B410A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19311B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BFE6F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070F5D1" w14:textId="3B1A4D9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1E90A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5EA08D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C75ACEF" w14:textId="77F60129"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a.evi_sum.regimen_S|filter_csco|xajdy_filter_regimen_level|xajdy_regimen_add_deng|replace(“\t”, “&lt;w:br/&gt;”) }}</w:t>
            </w:r>
          </w:p>
          <w:p w14:paraId="5D10E25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C880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5F64DE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517283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E9EDC4" w14:textId="6459D239" w:rsidR="00F21097" w:rsidRDefault="00F21097" w:rsidP="00AE0B62">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1D6D1259" w14:textId="2E1EE0DB"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a.evi_sum.regimen_S|xajdy_filter_regimen_level|xajdy_regimen_add_deng|replace(“\t”, “&lt;w:br/&gt;”) }}</w:t>
            </w:r>
          </w:p>
          <w:p w14:paraId="6C533D0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A65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03454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930D39" w14:textId="138574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1DDFB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3BF86FC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7FD9725F" w14:textId="2CEFED81"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a.evi_sum.regimen_R|filter_csco|xajdy_filter_regimen_level|xajdy_regimen_add_deng|replace(“\t”, “&lt;w:br/&gt;”) }}</w:t>
            </w:r>
          </w:p>
          <w:p w14:paraId="29659D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4D027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64BE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E6D60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AE0D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8182C4E" w14:textId="7D0F6F9A" w:rsidR="00AE0B62" w:rsidRPr="007538B2" w:rsidRDefault="00AE0B62"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AE0B62">
              <w:rPr>
                <w:rFonts w:ascii="Times New Roman" w:hAnsi="Times New Roman"/>
                <w:sz w:val="21"/>
                <w:szCs w:val="21"/>
              </w:rPr>
              <w:t>{{ a.evi_sum.regimen_R|xajdy_filter_regimen_level|xajdy_regimen_add_deng|replace(“\t”, “&lt;w:br/&gt;”)}}</w:t>
            </w:r>
          </w:p>
          <w:p w14:paraId="3A9AFA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E76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025BDE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F0353" w14:textId="19821ED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FE6651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34C20B2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133306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279B97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170408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0B949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2BC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86ACEA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w:t>
            </w:r>
            <w:r w:rsidRPr="007538B2">
              <w:rPr>
                <w:rFonts w:ascii="Times New Roman" w:hAnsi="Times New Roman"/>
                <w:sz w:val="21"/>
                <w:szCs w:val="21"/>
              </w:rPr>
              <w:lastRenderedPageBreak/>
              <w:t>Diagnostic %}</w:t>
            </w:r>
          </w:p>
          <w:p w14:paraId="448622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8E46A7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DD47AF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7F4B7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D7F3B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9DF42CC" w14:textId="7521F44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C442F66" w14:textId="77777777" w:rsidTr="0079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4BCDBAD" w14:textId="14CF086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endfor%}</w:t>
            </w:r>
          </w:p>
        </w:tc>
      </w:tr>
      <w:tr w:rsidR="00F21097" w:rsidRPr="007538B2" w14:paraId="5FCB0A4B" w14:textId="77777777" w:rsidTr="0079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CDBD9" w14:textId="65825AC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3D54A3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BF5743" w14:textId="2A453E3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6838481" w14:textId="3D70C3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7EF032" w14:textId="2A11D18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D1BC3A" w14:textId="089FCD7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72EE5E6" w14:textId="7598E74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366073" w14:textId="05EE55D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A1F08F3" w14:textId="2360872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3A71EC8" w14:textId="492DBFC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99F927B"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372BFF" w14:textId="221A1C0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77246A70" w14:textId="77777777" w:rsidTr="005F20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65B02D" w14:textId="21C275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if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F21097" w:rsidRPr="007538B2" w14:paraId="1683E3EA"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2ACB40B" w14:textId="1EA9CCB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(var.var_somatic.level_onco_nod</w:t>
            </w:r>
            <w:r w:rsidRPr="00F55E9F">
              <w:rPr>
                <w:rFonts w:ascii="Times New Roman" w:hAnsi="Times New Roman"/>
                <w:sz w:val="21"/>
                <w:szCs w:val="21"/>
                <w:highlight w:val="cyan"/>
              </w:rPr>
              <w:t>rug +</w:t>
            </w:r>
            <w:r w:rsidRPr="00F55E9F">
              <w:rPr>
                <w:highlight w:val="cyan"/>
              </w:rPr>
              <w:t xml:space="preserve"> </w:t>
            </w:r>
            <w:r w:rsidRPr="00F55E9F">
              <w:rPr>
                <w:rFonts w:ascii="Times New Roman" w:hAnsi="Times New Roman"/>
                <w:sz w:val="21"/>
                <w:szCs w:val="21"/>
                <w:highlight w:val="cyan"/>
              </w:rPr>
              <w:t xml:space="preserve">var.var_germline_nodrug  + var.var_somatic.level_III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)|xajdy_master_var_list %}</w:t>
            </w:r>
          </w:p>
        </w:tc>
      </w:tr>
      <w:tr w:rsidR="00F21097" w:rsidRPr="007538B2" w14:paraId="7FFAD17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580BC7" w14:textId="14002FF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BC8763B" w14:textId="7EB9F7E2"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w:t>
            </w:r>
            <w:r>
              <w:t xml:space="preserve"> </w:t>
            </w:r>
            <w:r w:rsidRPr="00F55E9F">
              <w:rPr>
                <w:rFonts w:ascii="Times New Roman" w:hAnsi="Times New Roman"/>
                <w:sz w:val="21"/>
                <w:szCs w:val="21"/>
              </w:rPr>
              <w:t xml:space="preserve">var.var_somatic.level_onco_nodrug + var.var_germline_nodrug  + var.var_somatic.level_III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201492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65FA0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5D8DDDD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268527A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D4EE6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E4AC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DADFC4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16B450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BE3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646CA453" w14:textId="11D40FB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F6C251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42D6D6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46EF67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69506D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4D905D4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56916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2141F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904068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A7C524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6D15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49D91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D2D87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3BC5F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6E8FDC3" w14:textId="3509775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734DFC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278FF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06EBCC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1F092E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E5B8B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0E272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F012F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3B9698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1B6008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E339CE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elif a.bio_category==”PSeqRnaSv”%}</w:t>
            </w:r>
          </w:p>
          <w:p w14:paraId="2D1701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35BF41D" w14:textId="669F166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9B0C0F3" w14:textId="002A68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CE6D789" w14:textId="75EF0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2EE77185" w14:textId="6D1A3F1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6FBA2601" w14:textId="77777777" w:rsidTr="00EB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7E648" w14:textId="2C7308FB"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21097" w:rsidRPr="007538B2" w14:paraId="4F0DD3B0" w14:textId="77777777" w:rsidTr="00EB10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106C7" w14:textId="542C5D9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2C4A78DC"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6DDB2D5" w14:textId="5F06E0F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2228CBE" w14:textId="25F1710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27E1622" w14:textId="3A8AA2D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A2410A2" w14:textId="7396D9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49F017A" w14:textId="7D1EBAC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086B00" w14:textId="1EEF477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4FDDC5B" w14:textId="5C9599D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FB647B" w14:textId="723B9F6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2662F82A" w14:textId="77777777" w:rsidTr="00213B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4F259D" w14:textId="59C24DD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12CFA2B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059271" w14:textId="22102836" w:rsidR="00F21097" w:rsidRPr="007538B2" w:rsidRDefault="00F21097" w:rsidP="00F21097">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78E22937" w14:textId="77777777" w:rsidR="00C40240" w:rsidRPr="007908EE" w:rsidRDefault="00C40240">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p w14:paraId="32031EBE" w14:textId="77777777" w:rsidR="00D04787" w:rsidRDefault="00D04787" w:rsidP="00D04787">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var.var_germline.level_5+var.var_germline.level_4]|xajdy_germline_45%}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BD6AC9" w14:paraId="76CFD5C1"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494BAA44" w14:textId="77777777" w:rsidR="00193822" w:rsidRPr="00BD6AC9" w:rsidRDefault="00193822" w:rsidP="006A59F5">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193822" w:rsidRPr="00BD6AC9" w14:paraId="13DADB6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1E485243" w14:textId="77777777" w:rsidR="00193822" w:rsidRPr="00343C93" w:rsidRDefault="00193822"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5788A5A3"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0473B21"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7B41D75" w14:textId="77777777" w:rsidR="00193822" w:rsidRPr="00343C93"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193822" w:rsidRPr="00BD6AC9" w14:paraId="1A893242" w14:textId="77777777" w:rsidTr="006A59F5">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1F1C30"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193822" w:rsidRPr="00BD6AC9" w14:paraId="3DEBA7F2" w14:textId="77777777" w:rsidTr="006A59F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59D922" w14:textId="77777777" w:rsidR="00193822" w:rsidRPr="00BD6AC9"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193822" w:rsidRPr="00BD6AC9" w14:paraId="0DCD4FB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96CA68"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7DFA2F0"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97AC30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5597D3E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CA93D41"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9FB583"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10346B1"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5BBE7E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4BCE044"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CF44586"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21C280E"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397D0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17E2426"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4F3D9EE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A058FE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26E9385"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71E1FC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9B69DB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2F256FB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8772DD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4043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A3B6937"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19905D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069EA7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A542806"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DC7BE1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6953FC"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096D16C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2D4668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3988CD8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910188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193822" w:rsidRPr="00BD6AC9" w14:paraId="0DEF5F8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0418484"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7C8598F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2C4918F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B5067AC"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A5E915"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5EB9BED"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7AC9B00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26721F8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3317AE8"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C44D479"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1797F6A9"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BDE6D90"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5F1E01AE"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D335E4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elif a.clinic_num_g == 4%}</w:t>
            </w:r>
          </w:p>
          <w:p w14:paraId="56B4C37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BBF88F"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93B6C9B"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7C22418"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5FA0451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330510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endfor%}</w:t>
            </w:r>
          </w:p>
        </w:tc>
      </w:tr>
      <w:tr w:rsidR="00193822" w:rsidRPr="00BD6AC9" w14:paraId="640E633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2885AC1"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54B56B33"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7006123"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49B4BBE"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4409CCD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DE5FB0"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5C2E34B8"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03144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460F872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A96EE0"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193822" w:rsidRPr="00BD6AC9" w14:paraId="36FBB30B"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CBFCB49" w14:textId="77777777" w:rsidR="00193822" w:rsidRPr="00043230" w:rsidRDefault="00193822" w:rsidP="006A59F5">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{{a.gene_symbol}}</w:t>
            </w:r>
          </w:p>
        </w:tc>
        <w:tc>
          <w:tcPr>
            <w:tcW w:w="4394" w:type="dxa"/>
          </w:tcPr>
          <w:p w14:paraId="44E6A89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5FDF0A2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0A95CE85"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0206EF4"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74D47AD"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1AC3AB2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F8A32A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3C582E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3B18FA"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53A18D9"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D7F12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74A76F4"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EC21AB3"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787176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4988941"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6521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B18F1A8"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E573C5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1106DF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846CA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3B3155A"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27848E9B"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EC802AF"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A1BCC97"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23499C7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35F8A4E"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F9A182A"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A03672D"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77EF4EF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59DF5E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193822" w:rsidRPr="00BD6AC9" w14:paraId="175C8977"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2B48450" w14:textId="77777777" w:rsidR="00193822" w:rsidRPr="003E2D2B"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5244C834"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C1563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B16832F"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49B362D0"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1E29D02" w14:textId="77777777" w:rsidR="00193822" w:rsidRPr="00BD6AC9"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DAE083A"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487E833F"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87DE12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0326F47"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39E3CACA"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2E7729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3424B299"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EE46F05"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1C84120C"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1B51A53"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BBF8BF6"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6943D8" w14:textId="77777777" w:rsidR="00193822" w:rsidRPr="003E2D2B"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60CB216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4126575"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64EC786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BCE5053"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193822" w:rsidRPr="00BD6AC9" w14:paraId="32C109C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D44283"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10088AC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5FB4C08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A0D915" w14:textId="77777777" w:rsidR="00193822" w:rsidRPr="00043230"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193822" w:rsidRPr="00BD6AC9" w14:paraId="4409F02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4B33AB"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2C524484"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4FCC02" w14:textId="77777777" w:rsidR="00193822" w:rsidRPr="003E2D2B"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193822" w:rsidRPr="00BD6AC9" w14:paraId="6B52C19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B1B42FC"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{{a.gene_symbol}}</w:t>
            </w:r>
          </w:p>
        </w:tc>
        <w:tc>
          <w:tcPr>
            <w:tcW w:w="4394" w:type="dxa"/>
          </w:tcPr>
          <w:p w14:paraId="0FE59EE2"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770CF5C7"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473DBD8B"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69D46DA" w14:textId="77777777" w:rsidR="00193822" w:rsidRPr="00BD6AC9"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AB3EC5D" w14:textId="77777777" w:rsidR="00193822" w:rsidRPr="00043230"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94" w:type="dxa"/>
          </w:tcPr>
          <w:p w14:paraId="637F9D73"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31C833BF"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876009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201E219"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6D4B9DDD"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8F41DC0"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182608F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632F11B"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6B585892"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74AC8FC"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B0D2D69" w14:textId="77777777" w:rsidR="00193822" w:rsidRPr="003E2D2B"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393E205" w14:textId="77777777" w:rsidR="00193822"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193822" w:rsidRPr="00BD6AC9" w14:paraId="19E7937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D9ADA6"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endfor%}</w:t>
            </w:r>
          </w:p>
        </w:tc>
      </w:tr>
      <w:tr w:rsidR="00193822" w:rsidRPr="00BD6AC9" w14:paraId="5EFE0D7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4104398"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193822" w:rsidRPr="00BD6AC9" w14:paraId="728D65E2"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3584422" w14:textId="77777777" w:rsidR="00193822" w:rsidRPr="00043230" w:rsidRDefault="00193822" w:rsidP="006A59F5">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C3AB061" w14:textId="77777777" w:rsidR="00193822"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193822" w:rsidRPr="00BD6AC9" w14:paraId="1C1C1DF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58A77A1" w14:textId="77777777" w:rsidR="00193822" w:rsidRDefault="00193822" w:rsidP="006A59F5">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6A77799" w14:textId="0D4D0906" w:rsidR="00D04787" w:rsidRPr="001156DE" w:rsidRDefault="00D04787" w:rsidP="00D04787">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BD6AC9"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BD6AC9" w:rsidRDefault="00D04787"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D04787" w:rsidRPr="00BD6AC9"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343C93" w:rsidRDefault="00D04787"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AE97E31"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A9ADF97"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728069C3" w14:textId="77777777" w:rsidR="00D04787" w:rsidRPr="00343C93"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D04787" w:rsidRPr="00BD6AC9"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Default="00D04787"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D04787" w:rsidRPr="00BD6AC9"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D04787" w:rsidRPr="00BD6AC9"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0176C6" w:rsidRDefault="00D04787"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%tr if a.gene_symbol not in [“EPCAM”, “MLH1”, “MSH2”, “MSH6”, “PMS2”]%}</w:t>
            </w:r>
          </w:p>
        </w:tc>
      </w:tr>
      <w:tr w:rsidR="00D04787" w:rsidRPr="00BD6AC9"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Default="00D04787"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73E1DC80"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AD50E6A"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1A96D259"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27107201" w14:textId="77777777" w:rsidR="00D04787" w:rsidRPr="00BD6AC9"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CF269C1"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3ACFDF57"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53B7D85B"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EF40D66"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3B2E2F1" w14:textId="77777777" w:rsidR="00D04787"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0B8E5B6"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0512665"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543AE222"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0217C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5558116D"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EA1697A"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1582FDC" w14:textId="77777777" w:rsidR="00D04787" w:rsidRPr="003E2D2B"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F30C9CA" w14:textId="77777777" w:rsidR="00D04787"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D04787" w:rsidRPr="00BD6AC9"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D04787" w:rsidRPr="00BD6AC9"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endfor%}</w:t>
            </w:r>
          </w:p>
        </w:tc>
      </w:tr>
      <w:tr w:rsidR="00D04787" w:rsidRPr="00BD6AC9"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D04787" w:rsidRPr="00BD6AC9"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Default="00D04787"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D04787" w:rsidRPr="00BD6AC9"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Default="00D04787"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39346E48" w14:textId="7C8E9D75" w:rsidR="0055331F" w:rsidRPr="00193822" w:rsidRDefault="00664CE8" w:rsidP="0055331F">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BD6AC9"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BD6AC9" w:rsidRDefault="0055331F"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5331F" w:rsidRPr="00BD6AC9"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343C93" w:rsidRDefault="0055331F"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2D35BC1"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173DCF8"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4F0F87A" w14:textId="77777777" w:rsidR="0055331F" w:rsidRPr="00343C93"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5331F" w:rsidRPr="00BD6AC9"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Default="0055331F"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0176C6" w:rsidRDefault="0055331F"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5331F" w:rsidRPr="00BD6AC9"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Default="0055331F"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212C858F"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440C94BE"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31B3160A"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3E614F61" w14:textId="77777777" w:rsidR="0055331F" w:rsidRPr="00BD6AC9"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62F1C99"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4868E3B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a.freq_rc%}</w:t>
            </w:r>
          </w:p>
          <w:p w14:paraId="7AF3A310"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FC38BA1"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BD09234" w14:textId="77777777" w:rsidR="0055331F"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4B85B253"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6317076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if a.clinic_num_g == 3%}</w:t>
            </w:r>
          </w:p>
          <w:p w14:paraId="0583A774"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6BBC6F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elif a.clinic_num_g == 4%}</w:t>
            </w:r>
          </w:p>
          <w:p w14:paraId="0CCD9415"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5B697A3"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08E40FED" w14:textId="77777777" w:rsidR="0055331F" w:rsidRPr="003E2D2B"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043A40E" w14:textId="77777777" w:rsidR="0055331F"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5331F" w:rsidRPr="00BD6AC9"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endfor%}</w:t>
            </w:r>
          </w:p>
        </w:tc>
      </w:tr>
      <w:tr w:rsidR="0055331F" w:rsidRPr="00BD6AC9"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5331F" w:rsidRPr="00BD6AC9"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Default="0055331F"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5331F" w:rsidRPr="00BD6AC9"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Default="0055331F"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6C60AA63" w14:textId="77777777" w:rsidR="00193822" w:rsidRDefault="00193822" w:rsidP="00193822">
      <w:pPr>
        <w:autoSpaceDE w:val="0"/>
        <w:autoSpaceDN w:val="0"/>
        <w:adjustRightInd w:val="0"/>
        <w:spacing w:after="0" w:line="240" w:lineRule="auto"/>
        <w:rPr>
          <w:rFonts w:ascii="Times New Roman" w:hAnsi="Times New Roman"/>
          <w:color w:val="3B3838"/>
          <w:sz w:val="18"/>
          <w:szCs w:val="18"/>
          <w:lang w:val="en-CA"/>
        </w:rPr>
      </w:pPr>
    </w:p>
    <w:p w14:paraId="53758330" w14:textId="77777777" w:rsidR="00193822" w:rsidRPr="00AD4AE6" w:rsidRDefault="00193822" w:rsidP="00193822">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sidRPr="00F10CBE">
        <w:rPr>
          <w:rFonts w:ascii="Times New Roman" w:hAnsi="Times New Roman" w:hint="eastAsia"/>
          <w:sz w:val="16"/>
          <w:szCs w:val="16"/>
          <w:highlight w:val="yellow"/>
        </w:rPr>
        <w:t>{</w:t>
      </w:r>
      <w:r w:rsidRPr="00F10CBE">
        <w:rPr>
          <w:rFonts w:ascii="Times New Roman" w:hAnsi="Times New Roman"/>
          <w:sz w:val="16"/>
          <w:szCs w:val="16"/>
          <w:highlight w:val="yellow"/>
        </w:rPr>
        <w:t>%</w:t>
      </w:r>
      <w:r w:rsidRPr="00F10CBE">
        <w:rPr>
          <w:rFonts w:ascii="Times New Roman" w:hAnsi="Times New Roman" w:hint="eastAsia"/>
          <w:sz w:val="16"/>
          <w:szCs w:val="16"/>
          <w:highlight w:val="yellow"/>
        </w:rPr>
        <w:t>p</w:t>
      </w:r>
      <w:r w:rsidRPr="00F10CBE">
        <w:rPr>
          <w:rFonts w:ascii="Times New Roman" w:hAnsi="Times New Roman"/>
          <w:sz w:val="16"/>
          <w:szCs w:val="16"/>
          <w:highlight w:val="yellow"/>
        </w:rPr>
        <w:t xml:space="preserve"> endif%</w:t>
      </w:r>
      <w:r w:rsidRPr="00F10CBE">
        <w:rPr>
          <w:rFonts w:ascii="Times New Roman" w:hAnsi="Times New Roman" w:hint="eastAsia"/>
          <w:sz w:val="16"/>
          <w:szCs w:val="16"/>
          <w:highlight w:val="yellow"/>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lastRenderedPageBreak/>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sz w:val="21"/>
                <w:szCs w:val="21"/>
                <w:highlight w:val="green"/>
              </w:rPr>
              <w:t>{%</w:t>
            </w:r>
            <w:r w:rsidR="00293C27" w:rsidRPr="0086735E">
              <w:rPr>
                <w:rFonts w:ascii="Times New Roman" w:hAnsi="Times New Roman"/>
                <w:sz w:val="21"/>
                <w:szCs w:val="21"/>
                <w:highlight w:val="green"/>
              </w:rPr>
              <w:t>p</w:t>
            </w:r>
            <w:r w:rsidRPr="0086735E">
              <w:rPr>
                <w:rFonts w:ascii="Times New Roman" w:hAnsi="Times New Roman"/>
                <w:sz w:val="21"/>
                <w:szCs w:val="21"/>
                <w:highlight w:val="green"/>
              </w:rPr>
              <w:t xml:space="preserve"> if var.gss.gss.var_id == “HRD+”%}</w:t>
            </w:r>
          </w:p>
          <w:p w14:paraId="2B53B96C" w14:textId="595144D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var.gss.gss.level_num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var.gss.gss.level_num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7BA68027"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E342D95" w14:textId="77777777" w:rsidR="001C43E0" w:rsidRDefault="001C43E0" w:rsidP="00F77A19">
            <w:pPr>
              <w:spacing w:after="0" w:line="240" w:lineRule="auto"/>
              <w:jc w:val="center"/>
              <w:rPr>
                <w:rFonts w:ascii="Times New Roman" w:hAnsi="Times New Roman"/>
                <w:sz w:val="21"/>
                <w:szCs w:val="21"/>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else%}</w:t>
            </w:r>
          </w:p>
          <w:p w14:paraId="2874E623" w14:textId="77777777" w:rsidR="001C43E0" w:rsidRDefault="001C43E0"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56DD02EA" w:rsidR="001C43E0" w:rsidRPr="00AA554A" w:rsidRDefault="001C43E0" w:rsidP="00F77A19">
            <w:pPr>
              <w:spacing w:after="0" w:line="240" w:lineRule="auto"/>
              <w:jc w:val="center"/>
              <w:rPr>
                <w:rFonts w:ascii="Times New Roman" w:hAnsi="Times New Roman"/>
                <w:b/>
                <w:bCs/>
                <w:sz w:val="24"/>
                <w:szCs w:val="24"/>
              </w:rPr>
            </w:pPr>
            <w:r w:rsidRPr="0086735E">
              <w:rPr>
                <w:rFonts w:ascii="Times New Roman" w:hAnsi="Times New Roman" w:hint="eastAsia"/>
                <w:sz w:val="21"/>
                <w:szCs w:val="21"/>
                <w:highlight w:val="green"/>
              </w:rPr>
              <w:t>{</w:t>
            </w:r>
            <w:r w:rsidRPr="0086735E">
              <w:rPr>
                <w:rFonts w:ascii="Times New Roman"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if var.gss.gss.var_id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if var.gss.gss.gsscore|float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{{var.gss.gss.gsscore}}</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305A5BBB" w14:textId="6EA03291"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sz w:val="21"/>
                <w:szCs w:val="21"/>
                <w:highlight w:val="green"/>
              </w:rPr>
              <w:t>{%p if var.gss.gss.var_id == “HRD+”%}</w:t>
            </w:r>
          </w:p>
          <w:p w14:paraId="20B5D784" w14:textId="2254F57C"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r w:rsidR="006B6836">
              <w:rPr>
                <w:rFonts w:ascii="Times New Roman" w:hAnsi="Times New Roman"/>
                <w:sz w:val="21"/>
                <w:szCs w:val="21"/>
              </w:rPr>
              <w:t xml:space="preserve"> and </w:t>
            </w:r>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.evi_sum.evi_split.Predictive%}</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r>
              <w:rPr>
                <w:rFonts w:ascii="Times New Roman" w:hAnsi="Times New Roman"/>
                <w:sz w:val="21"/>
                <w:szCs w:val="21"/>
              </w:rPr>
              <w:t>var.gss.gss</w:t>
            </w:r>
            <w:r w:rsidRPr="00C93B49">
              <w:rPr>
                <w:rFonts w:ascii="Times New Roman" w:hAnsi="Times New Roman"/>
                <w:sz w:val="21"/>
                <w:szCs w:val="21"/>
              </w:rPr>
              <w:t>.evi_sum.evi_split.Predictive%}</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{{b.regimen_name}}</w:t>
            </w:r>
            <w:r w:rsidRPr="00C93B49">
              <w:rPr>
                <w:rFonts w:ascii="Times New Roman" w:hAnsi="Times New Roman" w:hint="eastAsia"/>
                <w:sz w:val="21"/>
                <w:szCs w:val="21"/>
              </w:rPr>
              <w:t>（</w:t>
            </w:r>
            <w:r w:rsidRPr="00C93B49">
              <w:rPr>
                <w:rFonts w:ascii="Times New Roman" w:hAnsi="Times New Roman" w:hint="eastAsia"/>
                <w:sz w:val="21"/>
                <w:szCs w:val="21"/>
              </w:rPr>
              <w:t>{{b.clinical_significance_cn}}</w:t>
            </w:r>
            <w:r w:rsidRPr="00C93B49">
              <w:rPr>
                <w:rFonts w:ascii="Times New Roman" w:hAnsi="Times New Roman" w:hint="eastAsia"/>
                <w:sz w:val="21"/>
                <w:szCs w:val="21"/>
              </w:rPr>
              <w:t>，</w:t>
            </w:r>
            <w:r w:rsidRPr="00C93B49">
              <w:rPr>
                <w:rFonts w:ascii="Times New Roman" w:hAnsi="Times New Roman" w:hint="eastAsia"/>
                <w:sz w:val="21"/>
                <w:szCs w:val="21"/>
              </w:rPr>
              <w:t>{{b.evi_conclusion_simple}}</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endfor%}</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0CC3215E" w14:textId="77777777"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{%p endif%}</w:t>
            </w:r>
          </w:p>
          <w:p w14:paraId="60012E2B" w14:textId="77777777" w:rsidR="00293C27" w:rsidRDefault="00293C27" w:rsidP="00C93B49">
            <w:pPr>
              <w:tabs>
                <w:tab w:val="left" w:pos="3495"/>
              </w:tabs>
              <w:spacing w:after="0" w:line="240" w:lineRule="auto"/>
              <w:jc w:val="left"/>
              <w:rPr>
                <w:rFonts w:ascii="Times New Roman" w:hAnsi="Times New Roman"/>
                <w:sz w:val="21"/>
                <w:szCs w:val="21"/>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else%}</w:t>
            </w:r>
          </w:p>
          <w:p w14:paraId="3AF3F360" w14:textId="77777777" w:rsidR="00293C27" w:rsidRDefault="00293C27"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2003C817" w:rsidR="00293C27" w:rsidRPr="00AA554A" w:rsidRDefault="00293C27" w:rsidP="00C93B49">
            <w:pPr>
              <w:tabs>
                <w:tab w:val="left" w:pos="3495"/>
              </w:tabs>
              <w:spacing w:after="0" w:line="240" w:lineRule="auto"/>
              <w:jc w:val="left"/>
              <w:rPr>
                <w:rFonts w:ascii="Times New Roman" w:hAnsi="Times New Roman"/>
                <w:b/>
                <w:bCs/>
                <w:sz w:val="24"/>
                <w:szCs w:val="24"/>
              </w:rPr>
            </w:pPr>
            <w:r w:rsidRPr="00C87633">
              <w:rPr>
                <w:rFonts w:ascii="Times New Roman" w:hAnsi="Times New Roman" w:hint="eastAsia"/>
                <w:sz w:val="21"/>
                <w:szCs w:val="21"/>
                <w:highlight w:val="green"/>
              </w:rPr>
              <w:t>{</w:t>
            </w:r>
            <w:r w:rsidRPr="00C87633">
              <w:rPr>
                <w:rFonts w:ascii="Times New Roman" w:hAnsi="Times New Roman"/>
                <w:sz w:val="21"/>
                <w:szCs w:val="21"/>
                <w:highlight w:val="green"/>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if var.gss.BRCA1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if var.gss.BRCA2%}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for a in var.gss.BRCA2%}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{{a.gene_region}} {{a.hgvs_c}}{%if a.hgvs_p!=”p.?”%} {{a.hgvs_p}}{%endif%}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endfor%}</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{{tmb.TMB_value}}</w:t>
            </w:r>
            <w:r w:rsidR="008F7CB4" w:rsidRPr="007908EE">
              <w:rPr>
                <w:rFonts w:ascii="Times New Roman" w:hAnsi="Times New Roman" w:hint="eastAsia"/>
                <w:color w:val="000000" w:themeColor="text1"/>
                <w:sz w:val="21"/>
                <w:szCs w:val="21"/>
              </w:rPr>
              <w:t>个突变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{%if tmb.var_id==</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TMB-L</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if msi.var_id == “MSI-H”%}</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lastRenderedPageBreak/>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lastRenderedPageBreak/>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 xml:space="preserve">var.io.io_p_summary_new_cnvlist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var.io.io_p_summary_new_cnvlist|replace(", ", "&lt;w:br/&gt;")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 xml:space="preserve">_summary_new_cnvlist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var.io.io_n_summary_new_cnvlist|replace(", ", "&lt;w:br/&gt;")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3DC49612" w14:textId="6C64F4C2" w:rsidR="00C90034" w:rsidRPr="007908EE" w:rsidRDefault="00C9003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sample.tumor_list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sample.tumor_names_cn%}</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938B7" w:rsidRPr="007908EE" w14:paraId="453403D5" w14:textId="5C083B4F" w:rsidTr="00B10A6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0EF0C14B" w14:textId="4D2693FD" w:rsidR="008938B7" w:rsidRPr="007908EE" w:rsidRDefault="008938B7" w:rsidP="000E75B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8938B7" w:rsidRPr="007908EE" w14:paraId="52C4EB20" w14:textId="14FF6125" w:rsidTr="00B10A6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7783D4F2" w14:textId="77D74775"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178D4E90" w14:textId="7D0C6211"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30BAD86" w14:textId="304B8106"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120CC4E6" w14:textId="5ED2DFDD"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0EEA6F85" w14:textId="50F9AA19"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10A60" w:rsidRPr="007908EE" w14:paraId="33FBCBE3" w14:textId="4FFA595E" w:rsidTr="00F26F1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2E9F229" w14:textId="61690942" w:rsidR="00B10A60" w:rsidRPr="007908EE" w:rsidRDefault="00B10A60" w:rsidP="00BA5A00">
            <w:pPr>
              <w:spacing w:after="0" w:line="240" w:lineRule="auto"/>
              <w:jc w:val="center"/>
              <w:rPr>
                <w:rFonts w:ascii="Times New Roman" w:hAnsi="Times New Roman"/>
                <w:sz w:val="21"/>
                <w:szCs w:val="21"/>
              </w:rPr>
            </w:pPr>
            <w:r w:rsidRPr="00B10A60">
              <w:rPr>
                <w:rFonts w:ascii="Times New Roman" w:hAnsi="Times New Roman"/>
                <w:sz w:val="21"/>
                <w:szCs w:val="21"/>
              </w:rPr>
              <w:t>{%tr for a in var.ec_type.POLE_level12_withECtype + [msi] + var.ec_type.TP53_level12_withECtype%}</w:t>
            </w:r>
          </w:p>
        </w:tc>
      </w:tr>
      <w:tr w:rsidR="00B10A60" w:rsidRPr="007908EE" w14:paraId="3F40D34B" w14:textId="77777777" w:rsidTr="00B10A6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0BC8512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1EDE63CB"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4A72AA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C1D1713" w14:textId="77777777" w:rsidR="00B10A60" w:rsidRPr="00B10A60" w:rsidRDefault="00B10A60" w:rsidP="00B10A60">
            <w:pPr>
              <w:spacing w:after="0" w:line="240" w:lineRule="auto"/>
              <w:jc w:val="center"/>
              <w:rPr>
                <w:rFonts w:ascii="Times New Roman" w:hAnsi="Times New Roman"/>
                <w:i/>
                <w:iCs/>
                <w:sz w:val="21"/>
                <w:szCs w:val="21"/>
              </w:rPr>
            </w:pPr>
            <w:r w:rsidRPr="00B10A60">
              <w:rPr>
                <w:rFonts w:ascii="Times New Roman" w:hAnsi="Times New Roman"/>
                <w:i/>
                <w:iCs/>
                <w:sz w:val="21"/>
                <w:szCs w:val="21"/>
              </w:rPr>
              <w:t>{{a.gene_symbol}}</w:t>
            </w:r>
          </w:p>
          <w:p w14:paraId="21164A48" w14:textId="730B00C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79B50A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a.var_id==”MSI-H”%}</w:t>
            </w:r>
          </w:p>
          <w:p w14:paraId="316539DF" w14:textId="7229EC2C"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369FE33"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6449AA5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919A8B1"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86998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if a.result==”nofound”%}</w:t>
            </w:r>
          </w:p>
          <w:p w14:paraId="3610CB3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D514424" w14:textId="6FAD9D81" w:rsid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2805DEA" w14:textId="6638E5C6" w:rsidR="00B10A60" w:rsidRPr="00B10A60" w:rsidRDefault="00B10A60"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04E1C03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F2C8000" w14:textId="63989589" w:rsidR="00B10A60" w:rsidRPr="007908EE"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1801E641"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a.var_id==”MSI-H”%}</w:t>
            </w:r>
          </w:p>
          <w:p w14:paraId="1BEB159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4A740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3F57E82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A712BE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2AD342C"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59B769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C4CCFD4"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9CDD83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48ECE53D"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193763A8" w14:textId="43232988"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C30A34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var.ec_type.var_id == “POLE-ultramutated type EC”%}</w:t>
            </w:r>
          </w:p>
          <w:p w14:paraId="60F4E423"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DE0EA8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289238C0"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0C97F35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3C5E54E6" w14:textId="263F708D"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sidR="00B12D97">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09EBD9A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380A2DF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7CF6EDFB" w14:textId="79933DF0"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146FA9F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if “Poor” in var.ec_type.clinical_significance%}</w:t>
            </w:r>
          </w:p>
          <w:p w14:paraId="1AD8CCAA"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0A305E5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7CA0EFFF"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4523FE26"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D9E30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2814C11A" w14:textId="11E75A9D"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5853A7" w:rsidRPr="007908EE" w14:paraId="0D3F18A1" w14:textId="1089E864" w:rsidTr="00427EC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4AAF327" w14:textId="3664218D" w:rsidR="005853A7" w:rsidRPr="007908EE" w:rsidRDefault="005853A7"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bl>
    <w:p w14:paraId="4232BC46" w14:textId="780EAD76" w:rsidR="008938B7" w:rsidRDefault="008938B7">
      <w:pPr>
        <w:autoSpaceDE w:val="0"/>
        <w:autoSpaceDN w:val="0"/>
        <w:adjustRightInd w:val="0"/>
        <w:spacing w:after="0" w:line="240" w:lineRule="auto"/>
        <w:rPr>
          <w:rFonts w:ascii="Times New Roman" w:hAnsi="Times New Roman"/>
          <w:sz w:val="16"/>
          <w:szCs w:val="16"/>
        </w:rPr>
      </w:pPr>
    </w:p>
    <w:p w14:paraId="662172CA" w14:textId="10D5D6DB" w:rsidR="00C90034" w:rsidRPr="007908EE" w:rsidRDefault="00C9003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%if var.gss.gss.var_id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阳性癌症患者的治疗；其中，奥拉帕利联合贝伐珠单抗（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）获批用于卵巢癌、输卵管癌或原发性腹膜癌患者的治疗。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sample.tumor_list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sample.tumor_names_cn%}</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子宫内膜癌分子分型</w:t>
            </w:r>
            <w:r>
              <w:rPr>
                <w:rFonts w:ascii="Times New Roman" w:hAnsi="Times New Roman" w:hint="eastAsia"/>
                <w:b/>
                <w:bCs/>
                <w:sz w:val="21"/>
                <w:szCs w:val="21"/>
              </w:rPr>
              <w:t>（</w:t>
            </w:r>
            <w:r w:rsidR="006E4376" w:rsidRPr="006E4376">
              <w:rPr>
                <w:rFonts w:ascii="Times New Roman" w:hAnsi="Times New Roman"/>
                <w:b/>
                <w:bCs/>
                <w:sz w:val="21"/>
                <w:szCs w:val="21"/>
              </w:rPr>
              <w:t>{% if var.ec_type.var_id == “POLE-ultramutated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elif var.ec_type.var_id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elif var.ec_type.var_id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elif var.ec_type.var_id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本次检测结果显示患者的子宫内膜癌分子分型为</w:t>
            </w:r>
            <w:r w:rsidRPr="00624AA9">
              <w:rPr>
                <w:rFonts w:ascii="Times New Roman" w:hAnsi="Times New Roman" w:hint="eastAsia"/>
                <w:sz w:val="21"/>
                <w:szCs w:val="21"/>
              </w:rPr>
              <w:t xml:space="preserve">{%if var.ec_type.var_id == </w:t>
            </w:r>
            <w:r w:rsidRPr="00624AA9">
              <w:rPr>
                <w:rFonts w:ascii="Times New Roman" w:hAnsi="Times New Roman" w:hint="eastAsia"/>
                <w:sz w:val="21"/>
                <w:szCs w:val="21"/>
              </w:rPr>
              <w:t>“</w:t>
            </w:r>
            <w:r w:rsidRPr="00624AA9">
              <w:rPr>
                <w:rFonts w:ascii="Times New Roman" w:hAnsi="Times New Roman" w:hint="eastAsia"/>
                <w:sz w:val="21"/>
                <w:szCs w:val="21"/>
              </w:rPr>
              <w:t>POLE-ultramutated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r w:rsidRPr="00624AA9">
              <w:rPr>
                <w:rFonts w:ascii="Times New Roman" w:hAnsi="Times New Roman" w:hint="eastAsia"/>
                <w:sz w:val="21"/>
                <w:szCs w:val="21"/>
              </w:rPr>
              <w:t>MMRd</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p53 abn</w:t>
            </w:r>
            <w:r w:rsidRPr="00624AA9">
              <w:rPr>
                <w:rFonts w:ascii="Times New Roman" w:hAnsi="Times New Roman" w:hint="eastAsia"/>
                <w:sz w:val="21"/>
                <w:szCs w:val="21"/>
              </w:rPr>
              <w:t>）</w:t>
            </w:r>
            <w:r w:rsidRPr="00624AA9">
              <w:rPr>
                <w:rFonts w:ascii="Times New Roman" w:hAnsi="Times New Roman" w:hint="eastAsia"/>
                <w:sz w:val="21"/>
                <w:szCs w:val="21"/>
              </w:rPr>
              <w:t xml:space="preserve">{%elif var.ec_type.var_id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w:t>
            </w:r>
            <w:r w:rsidRPr="00624AA9">
              <w:rPr>
                <w:rFonts w:ascii="Times New Roman" w:hAnsi="Times New Roman" w:hint="eastAsia"/>
                <w:sz w:val="21"/>
                <w:szCs w:val="21"/>
              </w:rPr>
              <w:t>最好</w:t>
            </w:r>
            <w:r w:rsidRPr="00624AA9">
              <w:rPr>
                <w:rFonts w:ascii="Times New Roman" w:hAnsi="Times New Roman" w:hint="eastAsia"/>
                <w:sz w:val="21"/>
                <w:szCs w:val="21"/>
              </w:rPr>
              <w:t xml:space="preserve">{%elif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var.ec_type.clinical_significance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0FDDD79"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{{var.ec_type.variant_desc_cn|e}}</w:t>
            </w:r>
          </w:p>
          <w:p w14:paraId="462630DD"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var.ec_type.evi_interpretation_dia %}</w:t>
            </w:r>
          </w:p>
          <w:p w14:paraId="422D7A2F"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 var.ec_type.evi_interpretation_dia|e }}</w:t>
            </w:r>
          </w:p>
          <w:p w14:paraId="65B52621"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endif%}</w:t>
            </w:r>
          </w:p>
          <w:p w14:paraId="71849DA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if var.ec_type.evi_interpretation %}</w:t>
            </w:r>
          </w:p>
          <w:p w14:paraId="07A0C518"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{{var.ec_type.evi_interpretation|e}}</w:t>
            </w:r>
          </w:p>
          <w:p w14:paraId="3DB5F0D3"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sz w:val="21"/>
                <w:szCs w:val="21"/>
              </w:rPr>
            </w:pPr>
            <w:r w:rsidRPr="00C022F2">
              <w:rPr>
                <w:rFonts w:ascii="Times New Roman" w:hAnsi="Times New Roman"/>
                <w:sz w:val="21"/>
                <w:szCs w:val="21"/>
              </w:rPr>
              <w:t>{%p else%}</w:t>
            </w:r>
          </w:p>
          <w:p w14:paraId="07E4B6F5" w14:textId="77777777" w:rsidR="00C022F2" w:rsidRPr="00C022F2" w:rsidRDefault="00C022F2" w:rsidP="00C022F2">
            <w:pPr>
              <w:autoSpaceDE w:val="0"/>
              <w:autoSpaceDN w:val="0"/>
              <w:adjustRightInd w:val="0"/>
              <w:spacing w:after="0" w:line="240" w:lineRule="auto"/>
              <w:ind w:firstLineChars="200" w:firstLine="420"/>
              <w:jc w:val="left"/>
              <w:rPr>
                <w:rFonts w:ascii="Times New Roman" w:hAnsi="Times New Roman" w:hint="eastAsia"/>
                <w:color w:val="EE0000"/>
                <w:sz w:val="21"/>
                <w:szCs w:val="21"/>
              </w:rPr>
            </w:pPr>
            <w:r w:rsidRPr="00C022F2">
              <w:rPr>
                <w:rFonts w:ascii="Times New Roman" w:hAnsi="Times New Roman" w:hint="eastAsia"/>
                <w:color w:val="EE0000"/>
                <w:sz w:val="21"/>
                <w:szCs w:val="21"/>
              </w:rPr>
              <w:t>未返回预后证据，请检查证据匹配情况！</w:t>
            </w:r>
          </w:p>
          <w:p w14:paraId="34505012" w14:textId="6C4B827C" w:rsidR="003C04BC" w:rsidRPr="00204FE0" w:rsidRDefault="00C022F2" w:rsidP="00C022F2">
            <w:pPr>
              <w:autoSpaceDE w:val="0"/>
              <w:autoSpaceDN w:val="0"/>
              <w:adjustRightInd w:val="0"/>
              <w:spacing w:after="0" w:line="240" w:lineRule="auto"/>
              <w:ind w:firstLineChars="200" w:firstLine="420"/>
              <w:rPr>
                <w:rFonts w:ascii="Times New Roman" w:hAnsi="Times New Roman"/>
                <w:sz w:val="21"/>
                <w:szCs w:val="21"/>
              </w:rPr>
            </w:pPr>
            <w:r w:rsidRPr="00C022F2">
              <w:rPr>
                <w:rFonts w:ascii="Times New Roman" w:hAnsi="Times New Roman"/>
                <w:sz w:val="21"/>
                <w:szCs w:val="21"/>
              </w:rPr>
              <w:t>{%p endif%}</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{%if tmb.var_id==</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TMB-L</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）的患者可能有较好的免疫治疗应答，可能从纳武利尤单抗</w:t>
            </w:r>
            <w:r w:rsidRPr="007908EE">
              <w:rPr>
                <w:rFonts w:ascii="Times New Roman" w:hAnsi="Times New Roman" w:hint="eastAsia"/>
                <w:sz w:val="21"/>
                <w:szCs w:val="21"/>
              </w:rPr>
              <w:t xml:space="preserve"> + </w:t>
            </w:r>
            <w:r w:rsidRPr="007908EE">
              <w:rPr>
                <w:rFonts w:ascii="Times New Roman" w:hAnsi="Times New Roman" w:hint="eastAsia"/>
                <w:sz w:val="21"/>
                <w:szCs w:val="21"/>
              </w:rPr>
              <w:t>伊匹木单抗、帕博利珠单抗等药物治疗中获益。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{%if msi.var_id==</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MSS</w:t>
            </w:r>
            <w:r w:rsidR="002E31A6" w:rsidRPr="002E31A6">
              <w:rPr>
                <w:rFonts w:ascii="Times New Roman" w:hAnsi="Times New Roman" w:hint="eastAsia"/>
                <w:b/>
                <w:sz w:val="21"/>
                <w:szCs w:val="21"/>
              </w:rPr>
              <w:t>”</w:t>
            </w:r>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lastRenderedPageBreak/>
              <w:t>{%tr if var.knb%}</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sample.control_sample_id%}</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2E626C80" w:rsidR="0055331F" w:rsidRPr="006E6B7D" w:rsidRDefault="008250FD"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187E3C">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lastRenderedPageBreak/>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w:t>
            </w:r>
            <w:r w:rsidRPr="0069777E">
              <w:rPr>
                <w:rFonts w:ascii="Times New Roman" w:hAnsi="Times New Roman"/>
                <w:bCs/>
                <w:sz w:val="21"/>
                <w:szCs w:val="21"/>
                <w:highlight w:val="green"/>
              </w:rPr>
              <w:t>+ var.var_germline.regimen_level_I +var.var_somatic.level_II + var.var_germline.regimen_level_II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7E5D323B" w:rsidR="0055331F" w:rsidRPr="006E6B7D" w:rsidRDefault="0069777E" w:rsidP="006E6B7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{{a.variant_desc_cn|e|trim}}{{a.variant_interpret_cn|e|trim}}</w:t>
            </w:r>
            <w:r w:rsidR="006E6B7D" w:rsidRPr="006E6B7D">
              <w:rPr>
                <w:rFonts w:ascii="Times New Roman" w:hAnsi="Times New Roman"/>
                <w:bCs/>
                <w:sz w:val="21"/>
                <w:szCs w:val="21"/>
              </w:rPr>
              <w:t>{% if a.evi_sum.evi_split and a.evi_sum.evi_split.Predictive %}{{ a.evi_sum.evi_split.Predictive|xajdy_evi_summary</w:t>
            </w:r>
            <w:r w:rsidR="00BA6E37">
              <w:rPr>
                <w:rFonts w:ascii="Times New Roman" w:hAnsi="Times New Roman"/>
                <w:bCs/>
                <w:sz w:val="21"/>
                <w:szCs w:val="21"/>
              </w:rPr>
              <w:t>_v2</w:t>
            </w:r>
            <w:r w:rsidR="006E6B7D" w:rsidRPr="006E6B7D">
              <w:rPr>
                <w:rFonts w:ascii="Times New Roman" w:hAnsi="Times New Roman"/>
                <w:bCs/>
                <w:sz w:val="21"/>
                <w:szCs w:val="21"/>
              </w:rPr>
              <w:t>|e }}{% endif%}{% if a.xajdy_kras_a_prognostic%}{{ a.xajdy_kras_a_prognostic }}{% endif%}</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5BE8836" w14:textId="77777777" w:rsidR="0055331F" w:rsidRDefault="0055331F" w:rsidP="0055331F">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6129EAF3" w14:textId="2606B59C" w:rsidR="00AB38B5" w:rsidRPr="0055331F"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3D8F1300"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B93453" w:rsidRPr="007908EE" w14:paraId="631CED5A" w14:textId="77777777" w:rsidTr="00F35E11">
        <w:trPr>
          <w:trHeight w:val="454"/>
        </w:trPr>
        <w:tc>
          <w:tcPr>
            <w:tcW w:w="10348" w:type="dxa"/>
            <w:shd w:val="clear" w:color="auto" w:fill="D9D9D9"/>
            <w:vAlign w:val="center"/>
          </w:tcPr>
          <w:p w14:paraId="755F4668" w14:textId="34D8AB30"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58855F0" w14:textId="77777777" w:rsidR="00AB38B5"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{%p endfor%}</w:t>
            </w:r>
          </w:p>
          <w:p w14:paraId="713915FE" w14:textId="77777777"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360DADA8" w14:textId="6BC301C0" w:rsidR="006E6B7D"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BA6E37">
              <w:rPr>
                <w:rFonts w:ascii="Times New Roman" w:hAnsi="Times New Roman"/>
                <w:bCs/>
                <w:sz w:val="21"/>
                <w:szCs w:val="21"/>
              </w:rPr>
              <w:t>_v2</w:t>
            </w:r>
            <w:r w:rsidRPr="00C476AA">
              <w:rPr>
                <w:rFonts w:ascii="Times New Roman" w:hAnsi="Times New Roman"/>
                <w:bCs/>
                <w:sz w:val="21"/>
                <w:szCs w:val="21"/>
              </w:rPr>
              <w:t>|e }}</w:t>
            </w:r>
          </w:p>
          <w:p w14:paraId="08061E8E" w14:textId="45CBCD96" w:rsidR="0055331F" w:rsidRPr="00B93453" w:rsidRDefault="006E6B7D" w:rsidP="006E6B7D">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lastRenderedPageBreak/>
              <w:t>{%tr endfor%}</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E4FA1B9" w14:textId="77777777" w:rsidR="0055331F" w:rsidRPr="00B622B8" w:rsidRDefault="0055331F" w:rsidP="0055331F">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2D3CF6DC" w14:textId="32B51FAA"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r w:rsidRPr="00FE4D12">
        <w:rPr>
          <w:rFonts w:ascii="Times New Roman" w:hAnsi="Times New Roman" w:hint="eastAsia"/>
          <w:color w:val="3B3838"/>
          <w:sz w:val="18"/>
          <w:szCs w:val="18"/>
          <w:lang w:val="en-CA"/>
        </w:rPr>
        <w:t>OncoKB</w:t>
      </w:r>
      <w:r w:rsidRPr="00FE4D12">
        <w:rPr>
          <w:rFonts w:ascii="Times New Roman" w:hAnsi="Times New Roman" w:hint="eastAsia"/>
          <w:color w:val="3B3838"/>
          <w:sz w:val="18"/>
          <w:szCs w:val="18"/>
          <w:lang w:val="en-CA"/>
        </w:rPr>
        <w:t>等公共数据库，本内部数据库将基因变异所对应的靶向药物敏感性分为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（需做对照）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sample.tumor_list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sample.tumor_names_cn%}</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个突变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微卫星检测与样本测序数据质量、各微卫星位点测序数据质量、肿瘤细胞含量、肿瘤细胞坏死程度等多个因素都可能相关。若微卫星分析未能通过内部计算质控，则该样本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lastRenderedPageBreak/>
        <w:t>基因多态性对化疗药物的药效学提示，参考</w:t>
      </w:r>
      <w:r w:rsidRPr="00D37411">
        <w:rPr>
          <w:rFonts w:ascii="Times New Roman" w:hAnsi="Times New Roman" w:hint="eastAsia"/>
          <w:bCs/>
          <w:color w:val="3B3838"/>
          <w:sz w:val="18"/>
          <w:szCs w:val="18"/>
        </w:rPr>
        <w:t>PharmGKB</w:t>
      </w:r>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r w:rsidRPr="003F10CB">
        <w:rPr>
          <w:rFonts w:ascii="Times New Roman" w:hAnsi="Times New Roman"/>
          <w:bCs/>
          <w:color w:val="3B3838"/>
          <w:sz w:val="18"/>
          <w:szCs w:val="18"/>
        </w:rPr>
        <w:t>ctDNA</w:t>
      </w:r>
      <w:r w:rsidRPr="003F10CB">
        <w:rPr>
          <w:rFonts w:ascii="Times New Roman" w:hAnsi="Times New Roman"/>
          <w:bCs/>
          <w:color w:val="3B3838"/>
          <w:sz w:val="18"/>
          <w:szCs w:val="18"/>
        </w:rPr>
        <w:t>）源自病灶部位细胞释放入血液，但并非所有病变细胞的变异都能释放入血。</w:t>
      </w:r>
      <w:r w:rsidRPr="003F10CB">
        <w:rPr>
          <w:rFonts w:ascii="Times New Roman" w:hAnsi="Times New Roman"/>
          <w:bCs/>
          <w:color w:val="3B3838"/>
          <w:sz w:val="18"/>
          <w:szCs w:val="18"/>
        </w:rPr>
        <w:t>ctDNA</w:t>
      </w:r>
      <w:r w:rsidRPr="003F10CB">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263F03">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D42954" w:rsidRPr="00D42954">
              <w:rPr>
                <w:rFonts w:ascii="Times New Roman" w:hAnsi="Times New Roman"/>
                <w:color w:val="3B3838"/>
              </w:rPr>
              <w:t>report_number</w:t>
            </w:r>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sidR="003E711C">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lib_quality_control.rna_lib_qc.rna_qty %}{{lib_quality_control.rna_lib_qc.rna_qty|replace(“.00”,””)}}{%else%}{%endif%}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{%if lib_quality_control and lib_quality_control.rna_lib_qc and lib_quality_control.rna_lib_qc.rna_pr</w:t>
            </w:r>
            <w:r w:rsidRPr="00135611">
              <w:rPr>
                <w:rFonts w:ascii="Times New Roman" w:hAnsi="Times New Roman"/>
                <w:color w:val="3B3838"/>
              </w:rPr>
              <w:lastRenderedPageBreak/>
              <w:t>e_library_qty%}{{lib_quality_control.rna_lib_qc.rna_pre_library_qty|replace(“.00”,””)}}{%else%}{%endif%}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{{qc.dna_data_qc.cleandata_q30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{{qc.dna_data_qc.cover_ratio</w:t>
            </w:r>
            <w:r w:rsidR="003E711C">
              <w:rPr>
                <w:rFonts w:ascii="Times New Roman" w:hAnsi="Times New Roman"/>
                <w:color w:val="3B3838"/>
              </w:rPr>
              <w:t>|replace(“%”,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{{qc.dna_data_qc.depth_mean_uniq_hot}}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组织平均有效深度（非热点区域）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{{qc.dna_data_qc.depth_mean_uniq_nonhot}}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组织均一性（非热点区域）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{{qc.dna_data_qc.uni20_uniq_nonhot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var.gss.gss.baf_noise|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lang w:eastAsia="en-US"/>
              </w:rPr>
              <w:t>深度噪音系数</w:t>
            </w:r>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var.gss.gss.depth_noise|</w:t>
            </w:r>
            <w:r w:rsidRPr="002A152D">
              <w:rPr>
                <w:rFonts w:ascii="Times New Roman" w:hAnsi="Times New Roman"/>
                <w:color w:val="3B3838"/>
              </w:rPr>
              <w:t>xajdy_decimal_float</w:t>
            </w:r>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1D35E0" w:rsidRPr="007908EE"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E599B" w:rsidRDefault="001D35E0"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Default="001D35E0" w:rsidP="001D35E0">
            <w:pPr>
              <w:spacing w:after="0" w:line="240" w:lineRule="exact"/>
              <w:jc w:val="center"/>
              <w:rPr>
                <w:rFonts w:ascii="Times New Roman" w:hAnsi="Times New Roman"/>
                <w:color w:val="3B3838"/>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1B7E55" w:rsidRDefault="0094013C" w:rsidP="001D35E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F21FDE" w:rsidRPr="007908EE"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1B7E55" w:rsidRDefault="00F21FDE"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F21FDE" w:rsidRPr="007908EE"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E599B"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Default="00C8420C" w:rsidP="00F21FDE">
            <w:pPr>
              <w:spacing w:after="0" w:line="240" w:lineRule="exact"/>
              <w:jc w:val="center"/>
              <w:rPr>
                <w:rFonts w:ascii="Times New Roman" w:hAnsi="Times New Roman"/>
                <w:color w:val="3B3838"/>
              </w:rPr>
            </w:pPr>
            <w:r w:rsidRPr="00C8420C">
              <w:rPr>
                <w:rFonts w:ascii="Times New Roman" w:hAnsi="Times New Roman"/>
                <w:color w:val="3B3838"/>
              </w:rPr>
              <w:t>{{qc.control_data_qc.depth_mean_uniq}}</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1B7E55" w:rsidRDefault="00F21FDE" w:rsidP="00F21FD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w:t>
            </w:r>
          </w:p>
        </w:tc>
      </w:tr>
      <w:tr w:rsidR="00C8420C" w:rsidRPr="007908EE"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E599B"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w:t>
            </w:r>
            <w:r>
              <w:rPr>
                <w:rFonts w:ascii="Times New Roman" w:hAnsi="Times New Roman" w:hint="eastAsia"/>
                <w:color w:val="3B3838"/>
              </w:rPr>
              <w:t>D</w:t>
            </w:r>
            <w:r>
              <w:rPr>
                <w:rFonts w:ascii="Times New Roman" w:hAnsi="Times New Roman"/>
                <w:color w:val="3B3838"/>
              </w:rPr>
              <w:t>NA</w:t>
            </w:r>
            <w:r>
              <w:rPr>
                <w:rFonts w:ascii="Times New Roman" w:hAnsi="Times New Roman" w:hint="eastAsia"/>
                <w:color w:val="3B3838"/>
              </w:rPr>
              <w:t>均一性</w:t>
            </w:r>
            <w:r>
              <w:rPr>
                <w:rFonts w:ascii="Times New Roman" w:hAnsi="Times New Roman"/>
                <w:color w:val="3B3838"/>
              </w:rPr>
              <w:t>（</w:t>
            </w:r>
            <w:r>
              <w:rPr>
                <w:rFonts w:ascii="Times New Roman" w:hAnsi="Times New Roman"/>
                <w:color w:val="3B3838"/>
              </w:rPr>
              <w:t>%</w:t>
            </w:r>
            <w:r>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lang w:eastAsia="en-US"/>
              </w:rPr>
              <w:t>{{qc.</w:t>
            </w:r>
            <w:r w:rsidRPr="00C8420C">
              <w:rPr>
                <w:rFonts w:ascii="Times New Roman" w:hAnsi="Times New Roman"/>
                <w:color w:val="3B3838"/>
                <w:lang w:eastAsia="en-US"/>
              </w:rPr>
              <w:t>control_data_qc</w:t>
            </w:r>
            <w:r w:rsidRPr="00135611">
              <w:rPr>
                <w:rFonts w:ascii="Times New Roman" w:hAnsi="Times New Roman"/>
                <w:color w:val="3B3838"/>
                <w:lang w:eastAsia="en-US"/>
              </w:rPr>
              <w:t>.uni20_uniq</w:t>
            </w:r>
            <w:r>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90</w:t>
            </w:r>
          </w:p>
        </w:tc>
      </w:tr>
      <w:tr w:rsidR="00C8420C" w:rsidRPr="007908EE"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1B7E55"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C8420C"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{%tr if qc.rna_data_qc%}</w:t>
            </w:r>
          </w:p>
        </w:tc>
      </w:tr>
      <w:tr w:rsidR="00C8420C"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7908EE" w:rsidRDefault="00C8420C" w:rsidP="00C8420C">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7908EE" w:rsidRDefault="00C8420C" w:rsidP="00C8420C">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C8420C"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{{qc.rna_data_qc.cleandata_q30</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C8420C"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比对率</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{{qc.rna_data_qc.mapping_ratio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C8420C"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链特异性</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{{qc.rna_data_qc.end2sense_ratio</w:t>
            </w:r>
            <w:r>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C8420C"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
        </w:tc>
        <w:tc>
          <w:tcPr>
            <w:tcW w:w="3261" w:type="dxa"/>
            <w:tcBorders>
              <w:top w:val="dotted" w:sz="4" w:space="0" w:color="0000FF"/>
              <w:bottom w:val="dotted" w:sz="4" w:space="0" w:color="0000FF"/>
            </w:tcBorders>
            <w:shd w:val="clear" w:color="auto" w:fill="FFFFFF"/>
            <w:vAlign w:val="center"/>
          </w:tcPr>
          <w:p w14:paraId="62CC6C15" w14:textId="423D7ABC" w:rsidR="00C8420C" w:rsidRPr="007908EE" w:rsidRDefault="00C8420C" w:rsidP="00C8420C">
            <w:pPr>
              <w:spacing w:after="0" w:line="240" w:lineRule="exact"/>
              <w:jc w:val="center"/>
              <w:rPr>
                <w:rFonts w:ascii="Times New Roman" w:hAnsi="Times New Roman"/>
                <w:color w:val="3B3838"/>
              </w:rPr>
            </w:pPr>
            <w:r w:rsidRPr="00135611">
              <w:rPr>
                <w:rFonts w:ascii="Times New Roman" w:hAnsi="Times New Roman"/>
                <w:color w:val="3B3838"/>
              </w:rPr>
              <w:t>{{qc.rna_data_qc.effectivereads|replace(“.00”,””) }}</w:t>
            </w:r>
          </w:p>
        </w:tc>
        <w:tc>
          <w:tcPr>
            <w:tcW w:w="2975" w:type="dxa"/>
            <w:tcBorders>
              <w:top w:val="dotted" w:sz="4" w:space="0" w:color="0000FF"/>
              <w:bottom w:val="dotted" w:sz="4" w:space="0" w:color="0000FF"/>
            </w:tcBorders>
            <w:shd w:val="clear" w:color="auto" w:fill="FFFFFF"/>
            <w:vAlign w:val="center"/>
          </w:tcPr>
          <w:p w14:paraId="575B5A7D" w14:textId="2D81535B"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C8420C"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C8420C"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7908EE" w:rsidRDefault="00C8420C" w:rsidP="00C842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C8420C"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7908EE" w:rsidRDefault="00C8420C" w:rsidP="00C842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37535">
              <w:rPr>
                <w:rFonts w:ascii="Times New Roman" w:hAnsi="Times New Roman"/>
                <w:color w:val="3B3838"/>
                <w:lang w:eastAsia="en-US"/>
              </w:rPr>
              <w:t>综合评估</w:t>
            </w:r>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Default="00AB7BBF" w:rsidP="00C8420C">
            <w:pPr>
              <w:spacing w:after="0" w:line="240" w:lineRule="exact"/>
              <w:jc w:val="center"/>
              <w:rPr>
                <w:rFonts w:ascii="Times New Roman" w:hAnsi="Times New Roman"/>
                <w:color w:val="3B3838"/>
                <w:highlight w:val="red"/>
              </w:rPr>
            </w:pPr>
            <w:r w:rsidRPr="00AB7BBF">
              <w:rPr>
                <w:rFonts w:ascii="Times New Roman" w:hAnsi="Times New Roman"/>
                <w:color w:val="3B3838"/>
                <w:highlight w:val="red"/>
              </w:rPr>
              <w:t>{%p if sample.control_sample_id%}</w:t>
            </w:r>
          </w:p>
          <w:p w14:paraId="69B08F1D" w14:textId="77777777" w:rsidR="00AB7BB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6F339D" w14:textId="77777777" w:rsidR="00AB7BBF" w:rsidRPr="00910730" w:rsidRDefault="00AB7BBF" w:rsidP="00AB7BBF">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061BCCFB"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73935C79" w14:textId="6B5343E1"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lastRenderedPageBreak/>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AB7BBF">
              <w:rPr>
                <w:rFonts w:ascii="Times New Roman" w:hAnsi="Times New Roman"/>
                <w:color w:val="3B3838"/>
                <w:highlight w:val="green"/>
              </w:rPr>
              <w:t xml:space="preserve"> </w:t>
            </w:r>
            <w:r w:rsidRPr="00667FD8">
              <w:rPr>
                <w:rFonts w:ascii="Times New Roman" w:hAnsi="Times New Roman"/>
                <w:color w:val="3B3838"/>
                <w:highlight w:val="green"/>
              </w:rPr>
              <w:t>%}</w:t>
            </w:r>
          </w:p>
          <w:p w14:paraId="774F7C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3F7B4A55"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77DF76EB"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52E1FF9E"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318401E"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609212"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57D087D7"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5F831FF"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4DA2FD3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0DA2C3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CDFC52D"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3F9C1ED9"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6358456B"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4C6C0ADD"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7E996D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074C14FE"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CCDFCD0"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568754D"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2368FE97"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0DFBA4C0"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lastRenderedPageBreak/>
              <w:t>{</w:t>
            </w:r>
            <w:r w:rsidRPr="00667FD8">
              <w:rPr>
                <w:rFonts w:ascii="Times New Roman" w:hAnsi="Times New Roman"/>
                <w:color w:val="3B3838"/>
                <w:highlight w:val="lightGray"/>
              </w:rPr>
              <w:t>%p endif%}</w:t>
            </w:r>
          </w:p>
          <w:p w14:paraId="09EC0E94"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3FF7F96A"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27283372"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4C4A7162"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EEC95B1" w14:textId="77777777" w:rsidR="00AB7BBF"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35378004" w14:textId="77777777" w:rsidR="00AB7BBF" w:rsidRPr="00910730" w:rsidRDefault="00AB7BBF" w:rsidP="00AB7BBF">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2D36F5B1" w14:textId="77777777" w:rsidR="00AB7BBF" w:rsidRPr="00910730" w:rsidRDefault="00AB7BBF" w:rsidP="00AB7BBF">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307C51C8" w14:textId="77777777" w:rsidR="00AB7BBF" w:rsidRPr="0048557F" w:rsidRDefault="00AB7BBF" w:rsidP="00AB7BBF">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2C5A2E43" w14:textId="00E39E73"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Pr>
                <w:rFonts w:ascii="Times New Roman" w:hAnsi="Times New Roman"/>
                <w:color w:val="3B3838"/>
              </w:rPr>
              <w:t xml:space="preserve"> and </w:t>
            </w:r>
            <w:r w:rsidRPr="00AB7BBF">
              <w:rPr>
                <w:rFonts w:ascii="Times New Roman" w:hAnsi="Times New Roman"/>
                <w:color w:val="3B3838"/>
              </w:rPr>
              <w:t>qc.control_data_qc.depth_mean_uniq</w:t>
            </w:r>
            <w:r>
              <w:rPr>
                <w:rFonts w:ascii="Times New Roman" w:hAnsi="Times New Roman"/>
                <w:color w:val="3B3838"/>
              </w:rPr>
              <w:t xml:space="preserve">_num &gt;= 100 and </w:t>
            </w:r>
            <w:r w:rsidRPr="00AB7BBF">
              <w:rPr>
                <w:rFonts w:ascii="Times New Roman" w:hAnsi="Times New Roman"/>
                <w:color w:val="3B3838"/>
              </w:rPr>
              <w:t>qc.control_data_qc.uni20_uniq</w:t>
            </w:r>
            <w:r>
              <w:rPr>
                <w:rFonts w:ascii="Times New Roman" w:hAnsi="Times New Roman"/>
                <w:color w:val="3B3838"/>
              </w:rPr>
              <w:t>_num &gt;= 0.9</w:t>
            </w:r>
            <w:r w:rsidRPr="00667FD8">
              <w:rPr>
                <w:rFonts w:ascii="Times New Roman" w:hAnsi="Times New Roman"/>
                <w:color w:val="3B3838"/>
                <w:highlight w:val="green"/>
              </w:rPr>
              <w:t>%}</w:t>
            </w:r>
          </w:p>
          <w:p w14:paraId="1AAD9A8E"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110F07BD"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08A8A273"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86CBF83"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0EFBE51A"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7090C81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7D5A3782"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091065F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23C829"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8C29F2A"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D60F908" w14:textId="77777777" w:rsidR="00AB7BBF" w:rsidRDefault="00AB7BBF" w:rsidP="00AB7BB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4C3E7B87" w14:textId="77777777" w:rsidR="00AB7BBF" w:rsidRPr="0048557F" w:rsidRDefault="00AB7BBF" w:rsidP="00AB7BB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415B8CC"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205F19EA" w14:textId="77777777" w:rsidR="00AB7BBF" w:rsidRDefault="00AB7BBF" w:rsidP="00AB7BBF">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7B71FB7F"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5ECA4101"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102CA599" w14:textId="77777777" w:rsidR="00AB7BBF" w:rsidRPr="00F45CEA"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1BD99715" w14:textId="77777777" w:rsidR="00AB7BBF" w:rsidRPr="00F45CEA" w:rsidRDefault="00AB7BBF" w:rsidP="00AB7BBF">
            <w:pPr>
              <w:spacing w:after="0" w:line="240" w:lineRule="exact"/>
              <w:jc w:val="center"/>
              <w:rPr>
                <w:rFonts w:ascii="Times New Roman" w:hAnsi="Times New Roman"/>
                <w:color w:val="3B3838"/>
              </w:rPr>
            </w:pPr>
            <w:r w:rsidRPr="00F45CEA">
              <w:rPr>
                <w:rFonts w:ascii="Times New Roman" w:hAnsi="Times New Roman" w:hint="eastAsia"/>
                <w:color w:val="3B3838"/>
              </w:rPr>
              <w:lastRenderedPageBreak/>
              <w:t>合格（质控项有缺失，请人工补齐后自行判定！）</w:t>
            </w:r>
          </w:p>
          <w:p w14:paraId="0585B276" w14:textId="77777777" w:rsidR="00AB7BBF" w:rsidRDefault="00AB7BBF" w:rsidP="00AB7BBF">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751C0453"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4EDECB7A" w14:textId="77777777" w:rsidR="00AB7BBF"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5430F3BE" w14:textId="77777777" w:rsidR="00AB7BBF"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7503937E" w14:textId="77777777" w:rsidR="00AB7BBF" w:rsidRPr="00667FD8" w:rsidRDefault="00AB7BBF" w:rsidP="00AB7BBF">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53E2FF4" w14:textId="77777777" w:rsidR="00AB7BBF" w:rsidRPr="00667FD8" w:rsidRDefault="00AB7BBF" w:rsidP="00AB7BBF">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5DC25BC3" w14:textId="77777777" w:rsidR="00AB7BBF" w:rsidRDefault="00AB7BBF" w:rsidP="00AB7BBF">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444316D0" w14:textId="54911277" w:rsidR="00AB7BBF" w:rsidRPr="00AB7BBF" w:rsidRDefault="00AB7BBF" w:rsidP="00C8420C">
            <w:pPr>
              <w:spacing w:after="0" w:line="240" w:lineRule="exact"/>
              <w:jc w:val="center"/>
              <w:rPr>
                <w:rFonts w:ascii="Times New Roman" w:hAnsi="Times New Roman"/>
                <w:color w:val="3B3838"/>
                <w:highlight w:val="red"/>
              </w:rPr>
            </w:pPr>
            <w:r>
              <w:rPr>
                <w:rFonts w:ascii="Times New Roman" w:hAnsi="Times New Roman" w:hint="eastAsia"/>
                <w:color w:val="3B3838"/>
                <w:highlight w:val="red"/>
              </w:rPr>
              <w:t>{</w:t>
            </w:r>
            <w:r>
              <w:rPr>
                <w:rFonts w:ascii="Times New Roman" w:hAnsi="Times New Roman"/>
                <w:color w:val="3B3838"/>
                <w:highlight w:val="red"/>
              </w:rPr>
              <w:t>%p else%}</w:t>
            </w:r>
          </w:p>
          <w:p w14:paraId="07D78AEB" w14:textId="00BCD796" w:rsidR="00C8420C"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{%p if qc.rna_data_qc%}</w:t>
            </w:r>
          </w:p>
          <w:p w14:paraId="351202A1" w14:textId="4D4403E1" w:rsidR="00C8420C" w:rsidRPr="00910730" w:rsidRDefault="00C8420C" w:rsidP="00C8420C">
            <w:pPr>
              <w:spacing w:after="0" w:line="240" w:lineRule="exact"/>
              <w:jc w:val="center"/>
              <w:rPr>
                <w:rFonts w:ascii="Times New Roman" w:hAnsi="Times New Roman"/>
                <w:color w:val="FF0000"/>
                <w:highlight w:val="darkGray"/>
              </w:rPr>
            </w:pPr>
            <w:r w:rsidRPr="00910730">
              <w:rPr>
                <w:rFonts w:ascii="Times New Roman" w:hAnsi="Times New Roman"/>
                <w:color w:val="FF0000"/>
              </w:rPr>
              <w:t>{%p if qc.rna_data_qc.effectivereads %}</w:t>
            </w:r>
          </w:p>
          <w:p w14:paraId="4EDD6086" w14:textId="4B89BF0D"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0.8 and qc.rna_data_qc.mapping_ratio_num &gt;= 0.8 and qc.rna_data_qc.end2sense_ratio_num &gt;= 0.9 and </w:t>
            </w:r>
          </w:p>
          <w:p w14:paraId="32718CE8" w14:textId="1348905B"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qc.rna_data_qc.effectivereads_num &gt;= 4000000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2CE76F61" w14:textId="17D4FC9A"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60EB675A" w14:textId="3F733ECF"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4498FFF3" w14:textId="433D5B86"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5503E172" w14:textId="23ECF2B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10ECA49D" w14:textId="5428BB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 xml:space="preserve">|float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and lib_quality_control.rna_lib_qc and lib_quality_control.rna_lib_qc.rna_qty and lib_quality_control.rna_lib_qc.rna_pre_library_qty %}</w:t>
            </w:r>
          </w:p>
          <w:p w14:paraId="508DCC11" w14:textId="058FFA0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0 and lib_quality_control.lib_dna_qc.dna_pre_library_qty|float &gt;= 500 and lib_quality_control.rna_lib_qc.rna_qty|float &gt;= 200 and 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711DB8EB"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C8420C"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C8420C" w:rsidRPr="00910730" w:rsidRDefault="00C8420C" w:rsidP="00C8420C">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r w:rsidRPr="00910730">
              <w:rPr>
                <w:rFonts w:ascii="Times New Roman" w:hAnsi="Times New Roman" w:hint="eastAsia"/>
                <w:color w:val="000000" w:themeColor="text1"/>
              </w:rPr>
              <w:t>effectivereads</w:t>
            </w:r>
            <w:r w:rsidRPr="00910730">
              <w:rPr>
                <w:rFonts w:ascii="Times New Roman" w:hAnsi="Times New Roman" w:hint="eastAsia"/>
                <w:color w:val="000000" w:themeColor="text1"/>
              </w:rPr>
              <w:t>数据，请人工评估！</w:t>
            </w:r>
          </w:p>
          <w:p w14:paraId="6AF6DD4E" w14:textId="3127EE46" w:rsidR="00C8420C" w:rsidRPr="00910730" w:rsidRDefault="00C8420C" w:rsidP="00C8420C">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C8420C" w:rsidRPr="0048557F" w:rsidRDefault="00C8420C" w:rsidP="00C8420C">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w:t>
            </w:r>
            <w:r w:rsidRPr="00AD6243">
              <w:rPr>
                <w:rFonts w:ascii="Times New Roman" w:hAnsi="Times New Roman"/>
                <w:color w:val="3B3838"/>
              </w:rPr>
              <w:t>and var.gss.gss.baf_noise|float &lt;= 0.0</w:t>
            </w:r>
            <w:r>
              <w:rPr>
                <w:rFonts w:ascii="Times New Roman" w:hAnsi="Times New Roman"/>
                <w:color w:val="3B3838"/>
              </w:rPr>
              <w:t>7</w:t>
            </w:r>
            <w:r w:rsidRPr="00AD6243">
              <w:rPr>
                <w:rFonts w:ascii="Times New Roman" w:hAnsi="Times New Roman"/>
                <w:color w:val="3B3838"/>
              </w:rPr>
              <w:t xml:space="preserve"> and var.gss.gss.depth_noise|float &lt;= 0.4</w:t>
            </w:r>
            <w:r w:rsidRPr="00667FD8">
              <w:rPr>
                <w:rFonts w:ascii="Times New Roman" w:hAnsi="Times New Roman"/>
                <w:color w:val="3B3838"/>
                <w:highlight w:val="green"/>
              </w:rPr>
              <w:t>%}</w:t>
            </w:r>
          </w:p>
          <w:p w14:paraId="453DF102"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cyan"/>
              </w:rPr>
              <w:t>{%p if sample.tumor_content%}</w:t>
            </w:r>
          </w:p>
          <w:p w14:paraId="7453BFB3" w14:textId="7F76A624"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4BEE3E65" w14:textId="05D0B29C"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sample.tumor_content|replace(“%”,””)|float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{%if sample.tumor_content|replace(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 &gt;=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color w:val="3B3838"/>
                <w:highlight w:val="lightGray"/>
              </w:rPr>
              <w:t>{%p if lib_quality_control and lib_quality_control.lib_dna_qc and lib_quality_control.lib_dna_qc.tumor_content%}</w:t>
            </w:r>
          </w:p>
          <w:p w14:paraId="3AA314D8" w14:textId="3260C425"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1D6375DE" w14:textId="45517F21"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lastRenderedPageBreak/>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Pr>
                <w:rFonts w:ascii="Times New Roman" w:hAnsi="Times New Roman"/>
                <w:color w:val="3B3838"/>
              </w:rPr>
              <w:t xml:space="preserve">and </w:t>
            </w:r>
            <w:r w:rsidRPr="0007300F">
              <w:rPr>
                <w:rFonts w:ascii="Times New Roman" w:hAnsi="Times New Roman"/>
                <w:color w:val="3B3838"/>
              </w:rPr>
              <w:t>lib_quality_control.lib_dna_qc.tumor_content|replace(“%”,””)|float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C8420C" w:rsidRDefault="00C8420C" w:rsidP="00C8420C">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C8420C" w:rsidRPr="0048557F" w:rsidRDefault="00C8420C" w:rsidP="00C8420C">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)|float&gt;= 20%}</w:t>
            </w:r>
            <w:r w:rsidRPr="00F765D1">
              <w:rPr>
                <w:rFonts w:ascii="Times New Roman" w:hAnsi="Times New Roman" w:hint="eastAsia"/>
                <w:color w:val="3B3838"/>
              </w:rPr>
              <w:t>合格（质控项有缺失，请补齐数据后自行评估）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C8420C" w:rsidRDefault="00C8420C" w:rsidP="00C8420C">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C8420C" w:rsidRDefault="00C8420C" w:rsidP="00C8420C">
            <w:pPr>
              <w:spacing w:after="0" w:line="240" w:lineRule="exact"/>
              <w:jc w:val="center"/>
              <w:rPr>
                <w:rFonts w:ascii="Times New Roman" w:hAnsi="Times New Roman"/>
                <w:color w:val="3B3838"/>
              </w:rPr>
            </w:pPr>
            <w:r w:rsidRPr="0048557F">
              <w:rPr>
                <w:rFonts w:ascii="Times New Roman" w:hAnsi="Times New Roman"/>
                <w:color w:val="3B3838"/>
                <w:highlight w:val="magenta"/>
              </w:rPr>
              <w:t>{%p if lib_quality_control and lib_quality_control.lib_dna_qc and lib_quality_control.lib_dna_qc.dna_qty and lib_quality_control.lib_dna_qc.dna_pre_library_qty %}</w:t>
            </w:r>
          </w:p>
          <w:p w14:paraId="783C5D70" w14:textId="6FC9B290"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color w:val="3B3838"/>
              </w:rPr>
              <w:t xml:space="preserve">{%if lib_quality_control.lib_dna_qc.dna_qty|float &gt;= </w:t>
            </w:r>
            <w:r>
              <w:rPr>
                <w:rFonts w:ascii="Times New Roman" w:hAnsi="Times New Roman"/>
                <w:color w:val="3B3838"/>
              </w:rPr>
              <w:t>6</w:t>
            </w:r>
            <w:r w:rsidRPr="00F45CEA">
              <w:rPr>
                <w:rFonts w:ascii="Times New Roman" w:hAnsi="Times New Roman"/>
                <w:color w:val="3B3838"/>
              </w:rPr>
              <w:t xml:space="preserve">0 and lib_quality_control.lib_dna_qc.dna_pre_library_qty|float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C8420C" w:rsidRPr="00F45CEA"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C8420C" w:rsidRPr="00F45CEA" w:rsidRDefault="00C8420C" w:rsidP="00C8420C">
            <w:pPr>
              <w:spacing w:after="0" w:line="240" w:lineRule="exact"/>
              <w:jc w:val="center"/>
              <w:rPr>
                <w:rFonts w:ascii="Times New Roman" w:hAnsi="Times New Roman"/>
                <w:color w:val="3B3838"/>
              </w:rPr>
            </w:pPr>
            <w:r w:rsidRPr="00F45CEA">
              <w:rPr>
                <w:rFonts w:ascii="Times New Roman" w:hAnsi="Times New Roman" w:hint="eastAsia"/>
                <w:color w:val="3B3838"/>
              </w:rPr>
              <w:t>合格（质控项有缺失，请人工补齐后自行判定！）</w:t>
            </w:r>
          </w:p>
          <w:p w14:paraId="32068ADE" w14:textId="77777777" w:rsidR="00C8420C" w:rsidRDefault="00C8420C" w:rsidP="00C8420C">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C8420C"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C8420C"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C8420C" w:rsidRPr="00667FD8" w:rsidRDefault="00C8420C" w:rsidP="00C8420C">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C8420C" w:rsidRPr="00667FD8" w:rsidRDefault="00C8420C" w:rsidP="00C8420C">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71F5B27C" w14:textId="77777777" w:rsidR="00C8420C" w:rsidRDefault="00C8420C" w:rsidP="00C8420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p w14:paraId="119F0B7C" w14:textId="53B44A7B" w:rsidR="00AB7BBF" w:rsidRPr="007908EE" w:rsidRDefault="00AB7BBF" w:rsidP="00C8420C">
            <w:pPr>
              <w:spacing w:after="0" w:line="240" w:lineRule="exact"/>
              <w:jc w:val="center"/>
              <w:rPr>
                <w:rFonts w:ascii="Times New Roman" w:hAnsi="Times New Roman"/>
                <w:color w:val="3B3838"/>
              </w:rPr>
            </w:pPr>
            <w:r w:rsidRPr="00AB7BBF">
              <w:rPr>
                <w:rFonts w:ascii="Times New Roman" w:hAnsi="Times New Roman" w:hint="eastAsia"/>
                <w:color w:val="3B3838"/>
                <w:highlight w:val="red"/>
              </w:rPr>
              <w:t>{</w:t>
            </w:r>
            <w:r w:rsidRPr="00AB7BBF">
              <w:rPr>
                <w:rFonts w:ascii="Times New Roman" w:hAnsi="Times New Roman"/>
                <w:color w:val="3B3838"/>
                <w:highlight w:val="red"/>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3D104449" w14:textId="77777777" w:rsidR="003D63A2" w:rsidRDefault="003D63A2" w:rsidP="003D63A2">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418670F" w14:textId="77777777" w:rsidR="003D63A2" w:rsidRDefault="003D63A2" w:rsidP="003D63A2">
      <w:pPr>
        <w:spacing w:after="0" w:line="240" w:lineRule="auto"/>
        <w:rPr>
          <w:rFonts w:ascii="Times New Roman" w:hAnsi="Times New Roman"/>
          <w:b/>
          <w:bCs/>
          <w:sz w:val="24"/>
          <w:szCs w:val="24"/>
        </w:rPr>
      </w:pPr>
    </w:p>
    <w:p w14:paraId="27366951" w14:textId="433E66CE" w:rsidR="003D63A2" w:rsidRDefault="003D63A2" w:rsidP="003D63A2">
      <w:pPr>
        <w:spacing w:after="0" w:line="240" w:lineRule="auto"/>
        <w:rPr>
          <w:rFonts w:ascii="Times New Roman" w:hAnsi="Times New Roman"/>
          <w:sz w:val="24"/>
          <w:szCs w:val="24"/>
        </w:rPr>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p w14:paraId="4BFACB52" w14:textId="29AAE8DC" w:rsidR="00481ED4" w:rsidRDefault="00481ED4" w:rsidP="003D63A2">
      <w:pPr>
        <w:spacing w:after="0" w:line="240" w:lineRule="auto"/>
      </w:pPr>
      <w:r w:rsidRPr="00481ED4">
        <w:rPr>
          <w:highlight w:val="cyan"/>
        </w:rPr>
        <w:t>{%p if sample.control_sample_id%}</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Default="003D63A2"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3D63A2"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B5452"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F44D916" w14:textId="43ABE638"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a.var1.bio_category </w:t>
            </w:r>
            <w:r w:rsidR="00026A37">
              <w:rPr>
                <w:rFonts w:ascii="Times New Roman" w:hAnsi="Times New Roman"/>
                <w:sz w:val="21"/>
                <w:szCs w:val="21"/>
              </w:rPr>
              <w:t>in</w:t>
            </w:r>
            <w:r>
              <w:rPr>
                <w:rFonts w:ascii="Times New Roman" w:hAnsi="Times New Roman"/>
                <w:sz w:val="21"/>
                <w:szCs w:val="21"/>
              </w:rPr>
              <w:t xml:space="preserve"> </w:t>
            </w:r>
            <w:r w:rsidR="00026A37">
              <w:rPr>
                <w:rFonts w:ascii="Times New Roman" w:hAnsi="Times New Roman"/>
                <w:sz w:val="21"/>
                <w:szCs w:val="21"/>
              </w:rPr>
              <w:t>[</w:t>
            </w:r>
            <w:r>
              <w:rPr>
                <w:rFonts w:ascii="Times New Roman" w:hAnsi="Times New Roman"/>
                <w:sz w:val="21"/>
                <w:szCs w:val="21"/>
              </w:rPr>
              <w:t>“Sv”</w:t>
            </w:r>
            <w:r w:rsidR="00026A37">
              <w:rPr>
                <w:rFonts w:ascii="Times New Roman" w:hAnsi="Times New Roman"/>
                <w:sz w:val="21"/>
                <w:szCs w:val="21"/>
              </w:rPr>
              <w:t>,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a.var1.five_prime_gene == “MET” and a.var1.three_prime_gene == “MET”%}</w:t>
            </w:r>
          </w:p>
          <w:p w14:paraId="0F491DAD"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030432EB"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221645"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DBD380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F1C13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31897FD" w14:textId="77777777" w:rsidR="00EB5452" w:rsidRDefault="00EB5452" w:rsidP="00EB5452">
            <w:pPr>
              <w:spacing w:after="0" w:line="240" w:lineRule="auto"/>
              <w:rPr>
                <w:rFonts w:ascii="Times New Roman" w:hAnsi="Times New Roman"/>
                <w:sz w:val="21"/>
                <w:szCs w:val="21"/>
              </w:rPr>
            </w:pPr>
          </w:p>
          <w:p w14:paraId="0208FF38" w14:textId="518B9B4D" w:rsidR="00EB5452" w:rsidRPr="00714EF3"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1219F5E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08FACDA0" w14:textId="187316C5"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219DFC01"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44D98768"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123D3E17" w14:textId="682C80D6"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endif%}</w:t>
            </w:r>
          </w:p>
          <w:p w14:paraId="18AF2388"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a.var1.bio_category == “Cnv”%}</w:t>
            </w:r>
          </w:p>
          <w:p w14:paraId="11F2D8E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2C789846" w14:textId="063E4C34"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2FF98D52"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13AF573C"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8CFEF71" w14:textId="48B26779"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2976744C" w14:textId="6BBDD693"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0344426" w14:textId="614B1E21"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584A4C"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627126A"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73FA26F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B52C31"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76D2DA3" w14:textId="77777777" w:rsidR="00EB5452" w:rsidRDefault="00EB5452" w:rsidP="00EB5452">
            <w:pPr>
              <w:spacing w:after="0" w:line="240" w:lineRule="auto"/>
              <w:rPr>
                <w:rFonts w:ascii="Times New Roman" w:hAnsi="Times New Roman"/>
                <w:sz w:val="21"/>
                <w:szCs w:val="21"/>
              </w:rPr>
            </w:pPr>
          </w:p>
          <w:p w14:paraId="627CBE40"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5233FCD"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4538D96"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746BA5E8"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60C89D2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0B40F1E7"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58CE88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C0A8E8"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1C926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5629C6F2"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C214F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FAB4CE0"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69B124F5"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BE3C74F"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6208A6"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57F2B82C"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1590512B"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C86A8A6"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500D3D4" w14:textId="77777777" w:rsidR="00EB5452" w:rsidRPr="002512F1" w:rsidRDefault="00EB5452" w:rsidP="00EB5452">
            <w:pPr>
              <w:spacing w:after="0" w:line="240" w:lineRule="auto"/>
              <w:rPr>
                <w:rFonts w:ascii="Times New Roman" w:hAnsi="Times New Roman"/>
                <w:sz w:val="21"/>
                <w:szCs w:val="21"/>
                <w:highlight w:val="green"/>
              </w:rPr>
            </w:pPr>
          </w:p>
          <w:p w14:paraId="7BCB3897"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3E46EB1F"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B6DE40" w14:textId="77777777" w:rsidR="00EB5452" w:rsidRDefault="00EB5452" w:rsidP="00EB5452">
            <w:pPr>
              <w:spacing w:after="0" w:line="240" w:lineRule="auto"/>
              <w:rPr>
                <w:rFonts w:ascii="Times New Roman" w:hAnsi="Times New Roman"/>
                <w:sz w:val="21"/>
                <w:szCs w:val="21"/>
              </w:rPr>
            </w:pPr>
          </w:p>
          <w:p w14:paraId="1F791CDC"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6291315" w14:textId="525F4E0E"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a.var2.bio_category </w:t>
            </w:r>
            <w:r w:rsidR="00026A37">
              <w:rPr>
                <w:rFonts w:ascii="Times New Roman" w:hAnsi="Times New Roman"/>
                <w:sz w:val="21"/>
                <w:szCs w:val="21"/>
              </w:rPr>
              <w:t>in [“Sv”, “</w:t>
            </w:r>
            <w:r w:rsidR="00026A37" w:rsidRPr="008E2E26">
              <w:rPr>
                <w:rFonts w:ascii="Times New Roman" w:hAnsi="Times New Roman"/>
                <w:sz w:val="21"/>
                <w:szCs w:val="21"/>
              </w:rPr>
              <w:t>PSeqRnaSv</w:t>
            </w:r>
            <w:r w:rsidR="00026A37">
              <w:rPr>
                <w:rFonts w:ascii="Times New Roman" w:hAnsi="Times New Roman"/>
                <w:sz w:val="21"/>
                <w:szCs w:val="21"/>
              </w:rPr>
              <w:t>”]</w:t>
            </w:r>
            <w:r>
              <w:rPr>
                <w:rFonts w:ascii="Times New Roman" w:hAnsi="Times New Roman"/>
                <w:sz w:val="21"/>
                <w:szCs w:val="21"/>
              </w:rPr>
              <w:t xml:space="preserve"> and a.var2.five_prime_gene == “MET” and a.var2.three_prime_gene == “MET”%}</w:t>
            </w:r>
          </w:p>
          <w:p w14:paraId="40CDD576"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sz w:val="21"/>
                <w:szCs w:val="21"/>
              </w:rPr>
              <w:t>MET</w:t>
            </w:r>
          </w:p>
          <w:p w14:paraId="3382D8A0" w14:textId="77777777" w:rsidR="00EB5452" w:rsidRPr="004F6A87"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DBD33EA"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E7D5DE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A88C5E7"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1D1E55" w14:textId="77777777" w:rsidR="00EB5452" w:rsidRDefault="00EB5452" w:rsidP="00EB5452">
            <w:pPr>
              <w:spacing w:after="0" w:line="240" w:lineRule="auto"/>
              <w:rPr>
                <w:rFonts w:ascii="Times New Roman" w:hAnsi="Times New Roman"/>
                <w:sz w:val="21"/>
                <w:szCs w:val="21"/>
              </w:rPr>
            </w:pPr>
          </w:p>
          <w:p w14:paraId="3CCF5918" w14:textId="0421A6E8"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B362E6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089DD067" w14:textId="1BAB97CA"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6FF04100"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6EFA885F" w14:textId="77777777" w:rsidR="00EB5452" w:rsidRPr="00427D21" w:rsidRDefault="00EB5452" w:rsidP="00EB5452">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1C4E8998" w14:textId="77777777" w:rsidR="00EB5452" w:rsidRDefault="00EB5452" w:rsidP="00EB5452">
            <w:pPr>
              <w:spacing w:after="0" w:line="240" w:lineRule="auto"/>
              <w:rPr>
                <w:rFonts w:ascii="Times New Roman" w:hAnsi="Times New Roman"/>
                <w:sz w:val="21"/>
                <w:szCs w:val="21"/>
              </w:rPr>
            </w:pPr>
            <w:r w:rsidRPr="00427D21">
              <w:rPr>
                <w:rFonts w:ascii="Times New Roman" w:hAnsi="Times New Roman"/>
                <w:sz w:val="21"/>
                <w:szCs w:val="21"/>
              </w:rPr>
              <w:t>{%p endif%}</w:t>
            </w:r>
          </w:p>
          <w:p w14:paraId="2950A363"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98C7A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扩增</w:t>
            </w:r>
          </w:p>
          <w:p w14:paraId="1F0A2DBB" w14:textId="79C9A11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71396ED9" w14:textId="4CFF41A6"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435E738B" w14:textId="77777777" w:rsidR="00EB5452" w:rsidRPr="00481ED4"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98366F4" w14:textId="77777777" w:rsidR="00EB5452" w:rsidRDefault="00EB5452" w:rsidP="00EB5452">
            <w:pPr>
              <w:spacing w:after="0" w:line="240" w:lineRule="auto"/>
              <w:rPr>
                <w:rFonts w:ascii="Times New Roman" w:hAnsi="Times New Roman"/>
                <w:sz w:val="21"/>
                <w:szCs w:val="21"/>
              </w:rPr>
            </w:pPr>
            <w:r w:rsidRPr="00481ED4">
              <w:rPr>
                <w:rFonts w:ascii="Times New Roman" w:hAnsi="Times New Roman"/>
                <w:sz w:val="21"/>
                <w:szCs w:val="21"/>
              </w:rPr>
              <w:t>{%p else%}</w:t>
            </w:r>
          </w:p>
          <w:p w14:paraId="348DC81A" w14:textId="21DF72CF"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5D45EF">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5FB2D1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E425946" w14:textId="77777777" w:rsidR="00EB5452" w:rsidRDefault="00EB5452" w:rsidP="00EB5452">
            <w:pPr>
              <w:spacing w:after="0" w:line="240" w:lineRule="auto"/>
              <w:rPr>
                <w:rFonts w:ascii="Times New Roman" w:hAnsi="Times New Roman"/>
                <w:sz w:val="21"/>
                <w:szCs w:val="21"/>
              </w:rPr>
            </w:pPr>
            <w:r>
              <w:rPr>
                <w:rFonts w:ascii="Times New Roman" w:hAnsi="Times New Roman"/>
                <w:sz w:val="21"/>
                <w:szCs w:val="21"/>
              </w:rPr>
              <w:t>{%p else%}</w:t>
            </w:r>
          </w:p>
          <w:p w14:paraId="1267A56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未检测到</w:t>
            </w:r>
          </w:p>
          <w:p w14:paraId="2D4030A3" w14:textId="77777777" w:rsidR="00EB5452" w:rsidRPr="00994C78"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96B21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A3BAE4B" w14:textId="77777777" w:rsidR="00EB5452" w:rsidRDefault="00EB5452" w:rsidP="00EB5452">
            <w:pPr>
              <w:spacing w:after="0" w:line="240" w:lineRule="auto"/>
              <w:rPr>
                <w:rFonts w:ascii="Times New Roman" w:hAnsi="Times New Roman"/>
                <w:sz w:val="21"/>
                <w:szCs w:val="21"/>
              </w:rPr>
            </w:pPr>
          </w:p>
          <w:p w14:paraId="1E9A5016"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44EDCC5" w14:textId="77777777" w:rsidR="00EB5452" w:rsidRDefault="00EB5452" w:rsidP="00EB5452">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787525" w14:textId="77777777" w:rsidR="00EB5452" w:rsidRPr="00F34FA6" w:rsidRDefault="00EB5452" w:rsidP="00EB5452">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7832BE6A"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4DBFEEA1"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致病性</w:t>
            </w:r>
          </w:p>
          <w:p w14:paraId="573275B9"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45DB0EE0"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疑似致病性</w:t>
            </w:r>
          </w:p>
          <w:p w14:paraId="7FD68AF3"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49D9BD7"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意义不明确</w:t>
            </w:r>
          </w:p>
          <w:p w14:paraId="0D7061D9" w14:textId="77777777" w:rsidR="00EB5452" w:rsidRPr="00F34FA6"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B667409" w14:textId="77777777" w:rsidR="00EB5452" w:rsidRPr="00F34FA6" w:rsidRDefault="00EB5452" w:rsidP="00EB5452">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147E4B93" w14:textId="77777777" w:rsidR="00EB5452" w:rsidRDefault="00EB5452" w:rsidP="00EB5452">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4C25F2C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DEEAB2"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0DE8FED"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54421BB" w14:textId="77777777" w:rsidR="00EB5452" w:rsidRDefault="00EB5452" w:rsidP="00EB5452">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CEEA55" w14:textId="77777777" w:rsidR="00EB5452" w:rsidRDefault="00EB5452" w:rsidP="00EB5452">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A00B231" w14:textId="77777777" w:rsidR="00EB5452" w:rsidRPr="002512F1" w:rsidRDefault="00EB5452" w:rsidP="00EB5452">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67C0F08B" w14:textId="77777777" w:rsidR="00EB5452" w:rsidRPr="002512F1" w:rsidRDefault="00EB5452" w:rsidP="00EB5452">
            <w:pPr>
              <w:spacing w:after="0" w:line="240" w:lineRule="auto"/>
              <w:rPr>
                <w:rFonts w:ascii="Times New Roman" w:hAnsi="Times New Roman"/>
                <w:sz w:val="21"/>
                <w:szCs w:val="21"/>
                <w:highlight w:val="green"/>
              </w:rPr>
            </w:pPr>
          </w:p>
          <w:p w14:paraId="6FD8F02A" w14:textId="77777777" w:rsidR="00EB5452" w:rsidRDefault="00EB5452" w:rsidP="00EB5452">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0827C22"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8E10E60" w14:textId="77777777" w:rsidR="00EB5452" w:rsidRDefault="00EB5452" w:rsidP="00EB5452">
            <w:pPr>
              <w:spacing w:after="0" w:line="240" w:lineRule="auto"/>
              <w:rPr>
                <w:rFonts w:ascii="Times New Roman" w:hAnsi="Times New Roman"/>
                <w:sz w:val="21"/>
                <w:szCs w:val="21"/>
              </w:rPr>
            </w:pPr>
          </w:p>
          <w:p w14:paraId="4CF1539D" w14:textId="77777777" w:rsidR="00EB5452" w:rsidRDefault="00EB5452" w:rsidP="00EB5452">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3D63A2"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Default="003D63A2"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5432C88" w14:textId="32F6B345" w:rsidR="003D63A2" w:rsidRDefault="00481ED4" w:rsidP="00D33EB0">
      <w:pPr>
        <w:spacing w:after="0" w:line="240" w:lineRule="auto"/>
        <w:rPr>
          <w:rFonts w:ascii="Times New Roman" w:hAnsi="Times New Roman"/>
          <w:b/>
          <w:bCs/>
          <w:sz w:val="24"/>
          <w:szCs w:val="24"/>
          <w:highlight w:val="cyan"/>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Default="001B26CD"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1B26CD"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1B26CD">
              <w:rPr>
                <w:rFonts w:ascii="Times New Roman" w:hAnsi="Times New Roman"/>
                <w:sz w:val="21"/>
                <w:szCs w:val="21"/>
              </w:rPr>
              <w:t>var.var_somatic.level_I + var.var_germline.regimen_level_I</w:t>
            </w:r>
            <w:r>
              <w:rPr>
                <w:rFonts w:ascii="Times New Roman" w:hAnsi="Times New Roman"/>
                <w:sz w:val="21"/>
                <w:szCs w:val="21"/>
              </w:rPr>
              <w:t xml:space="preserve"> + </w:t>
            </w:r>
            <w:r w:rsidRPr="001B26CD">
              <w:rPr>
                <w:rFonts w:ascii="Times New Roman" w:hAnsi="Times New Roman"/>
                <w:sz w:val="21"/>
                <w:szCs w:val="21"/>
              </w:rPr>
              <w:t>var.var_somatic.level_II + var.var_germline.regimen_level_II</w:t>
            </w:r>
            <w:r>
              <w:rPr>
                <w:rFonts w:ascii="Times New Roman" w:hAnsi="Times New Roman"/>
                <w:sz w:val="21"/>
                <w:szCs w:val="21"/>
              </w:rPr>
              <w:t xml:space="preserve"> + </w:t>
            </w:r>
            <w:r w:rsidRPr="001B26CD">
              <w:rPr>
                <w:rFonts w:ascii="Times New Roman" w:hAnsi="Times New Roman"/>
                <w:sz w:val="21"/>
                <w:szCs w:val="21"/>
              </w:rPr>
              <w:t>var.var_somatic.level_onco_nodrug + var.var_germline_nodrug  + var.var_somatic.level_III +  var.var_germline_level3_noregimen</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F55A93"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697FCB1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in [“Sv”, “</w:t>
            </w:r>
            <w:r w:rsidRPr="008E2E26">
              <w:rPr>
                <w:rFonts w:ascii="Times New Roman" w:hAnsi="Times New Roman"/>
                <w:sz w:val="21"/>
                <w:szCs w:val="21"/>
              </w:rPr>
              <w:t>PSeqRnaSv</w:t>
            </w:r>
            <w:r>
              <w:rPr>
                <w:rFonts w:ascii="Times New Roman" w:hAnsi="Times New Roman"/>
                <w:sz w:val="21"/>
                <w:szCs w:val="21"/>
              </w:rPr>
              <w:t>”] and a.var1.five_prime_gene == “MET” and a.var1.three_prime_gene == “MET”%}</w:t>
            </w:r>
          </w:p>
          <w:p w14:paraId="669E10EF"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58FC7EC8"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6998B65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22971E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73AC13"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9D1EC8" w14:textId="77777777" w:rsidR="00F55A93" w:rsidRDefault="00F55A93" w:rsidP="00F55A93">
            <w:pPr>
              <w:spacing w:after="0" w:line="240" w:lineRule="auto"/>
              <w:rPr>
                <w:rFonts w:ascii="Times New Roman" w:hAnsi="Times New Roman"/>
                <w:sz w:val="21"/>
                <w:szCs w:val="21"/>
              </w:rPr>
            </w:pPr>
          </w:p>
          <w:p w14:paraId="1304D0C2" w14:textId="40B2BC3E" w:rsidR="00F55A93" w:rsidRPr="00714EF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846CB1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2EE95C03"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497BBD3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a.var1.judge_mergeMET%}</w:t>
            </w:r>
          </w:p>
          <w:p w14:paraId="2B162CC3"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hint="eastAsia"/>
                <w:sz w:val="21"/>
                <w:szCs w:val="21"/>
              </w:rPr>
              <w:t>（</w:t>
            </w:r>
            <w:r w:rsidRPr="00481ED4">
              <w:rPr>
                <w:rFonts w:ascii="Times New Roman" w:hAnsi="Times New Roman" w:hint="eastAsia"/>
                <w:sz w:val="21"/>
                <w:szCs w:val="21"/>
              </w:rPr>
              <w:t>MET exon14 skipping</w:t>
            </w:r>
            <w:r w:rsidRPr="00481ED4">
              <w:rPr>
                <w:rFonts w:ascii="Times New Roman" w:hAnsi="Times New Roman" w:hint="eastAsia"/>
                <w:sz w:val="21"/>
                <w:szCs w:val="21"/>
              </w:rPr>
              <w:t>）</w:t>
            </w:r>
          </w:p>
          <w:p w14:paraId="0CC00983"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endif%}</w:t>
            </w:r>
          </w:p>
          <w:p w14:paraId="3E39A3CF"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a.var1.bio_category == “Cnv”%}</w:t>
            </w:r>
          </w:p>
          <w:p w14:paraId="444DFF09"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7F3DD70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a.var1.bio_category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026E404C"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a.var1.five_prime_gene == “MET” and a.var1.three_prime_gene==”MET”%}</w:t>
            </w:r>
          </w:p>
          <w:p w14:paraId="5AA54BB2"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1255CC54"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008C62C6" w14:textId="4D8A3C8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B5F88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40B5E01"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73223C57"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0371D477"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0F07A46"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8FAD3D" w14:textId="77777777" w:rsidR="00F55A93" w:rsidRDefault="00F55A93" w:rsidP="00F55A93">
            <w:pPr>
              <w:spacing w:after="0" w:line="240" w:lineRule="auto"/>
              <w:rPr>
                <w:rFonts w:ascii="Times New Roman" w:hAnsi="Times New Roman"/>
                <w:sz w:val="21"/>
                <w:szCs w:val="21"/>
              </w:rPr>
            </w:pPr>
          </w:p>
          <w:p w14:paraId="76F5E6E2"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77E50CD7"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4DCF6B2"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3BF1009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7B0EA0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90F50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B82F628"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1A83E7E"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E726282" w14:textId="77777777" w:rsidR="00F55A93" w:rsidRPr="002512F1" w:rsidRDefault="00F55A93" w:rsidP="00F55A93">
            <w:pPr>
              <w:spacing w:after="0" w:line="240" w:lineRule="auto"/>
              <w:rPr>
                <w:rFonts w:ascii="Times New Roman" w:hAnsi="Times New Roman"/>
                <w:sz w:val="21"/>
                <w:szCs w:val="21"/>
                <w:highlight w:val="green"/>
              </w:rPr>
            </w:pPr>
          </w:p>
          <w:p w14:paraId="5539DCEF"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7DD9025"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9EFB4AE" w14:textId="77777777" w:rsidR="00F55A93" w:rsidRDefault="00F55A93" w:rsidP="00F55A93">
            <w:pPr>
              <w:spacing w:after="0" w:line="240" w:lineRule="auto"/>
              <w:rPr>
                <w:rFonts w:ascii="Times New Roman" w:hAnsi="Times New Roman"/>
                <w:sz w:val="21"/>
                <w:szCs w:val="21"/>
              </w:rPr>
            </w:pPr>
          </w:p>
          <w:p w14:paraId="7BF35DD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CA0B1B4"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in [“Sv”, “</w:t>
            </w:r>
            <w:r w:rsidRPr="008E2E26">
              <w:rPr>
                <w:rFonts w:ascii="Times New Roman" w:hAnsi="Times New Roman"/>
                <w:sz w:val="21"/>
                <w:szCs w:val="21"/>
              </w:rPr>
              <w:t>PSeqRnaSv</w:t>
            </w:r>
            <w:r>
              <w:rPr>
                <w:rFonts w:ascii="Times New Roman" w:hAnsi="Times New Roman"/>
                <w:sz w:val="21"/>
                <w:szCs w:val="21"/>
              </w:rPr>
              <w:t>”] and a.var2.five_prime_gene == “MET” and a.var2.three_prime_gene == “MET”%}</w:t>
            </w:r>
          </w:p>
          <w:p w14:paraId="3BCE50B5"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sz w:val="21"/>
                <w:szCs w:val="21"/>
              </w:rPr>
              <w:t>MET</w:t>
            </w:r>
          </w:p>
          <w:p w14:paraId="74FB1594" w14:textId="77777777" w:rsidR="00F55A93" w:rsidRPr="004F6A87"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77C932"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116E7BE0"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930BC0"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236BA9C" w14:textId="77777777" w:rsidR="00F55A93" w:rsidRDefault="00F55A93" w:rsidP="00F55A93">
            <w:pPr>
              <w:spacing w:after="0" w:line="240" w:lineRule="auto"/>
              <w:rPr>
                <w:rFonts w:ascii="Times New Roman" w:hAnsi="Times New Roman"/>
                <w:sz w:val="21"/>
                <w:szCs w:val="21"/>
              </w:rPr>
            </w:pPr>
          </w:p>
          <w:p w14:paraId="1DD639FC" w14:textId="68A1E828"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8711B8A"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463A4F0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45F6ADD6"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if a.</w:t>
            </w:r>
            <w:r>
              <w:rPr>
                <w:rFonts w:ascii="Times New Roman" w:hAnsi="Times New Roman"/>
                <w:sz w:val="21"/>
                <w:szCs w:val="21"/>
              </w:rPr>
              <w:t>var2.</w:t>
            </w:r>
            <w:r w:rsidRPr="00427D21">
              <w:rPr>
                <w:rFonts w:ascii="Times New Roman" w:hAnsi="Times New Roman"/>
                <w:sz w:val="21"/>
                <w:szCs w:val="21"/>
              </w:rPr>
              <w:t>judge_mergeMET%}</w:t>
            </w:r>
          </w:p>
          <w:p w14:paraId="2377D2F8" w14:textId="77777777" w:rsidR="00F55A93" w:rsidRPr="00427D21" w:rsidRDefault="00F55A93" w:rsidP="00F55A93">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46E540F8" w14:textId="77777777" w:rsidR="00F55A93" w:rsidRDefault="00F55A93" w:rsidP="00F55A93">
            <w:pPr>
              <w:spacing w:after="0" w:line="240" w:lineRule="auto"/>
              <w:rPr>
                <w:rFonts w:ascii="Times New Roman" w:hAnsi="Times New Roman"/>
                <w:sz w:val="21"/>
                <w:szCs w:val="21"/>
              </w:rPr>
            </w:pPr>
            <w:r w:rsidRPr="00427D21">
              <w:rPr>
                <w:rFonts w:ascii="Times New Roman" w:hAnsi="Times New Roman"/>
                <w:sz w:val="21"/>
                <w:szCs w:val="21"/>
              </w:rPr>
              <w:t>{%p endif%}</w:t>
            </w:r>
          </w:p>
          <w:p w14:paraId="63FA51DE"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elif a.var2.bio_category == “Cnv”%}</w:t>
            </w:r>
          </w:p>
          <w:p w14:paraId="1523A172"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扩增</w:t>
            </w:r>
          </w:p>
          <w:p w14:paraId="12F54631" w14:textId="7A709B7D"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elif a.var2.bio_category </w:t>
            </w:r>
            <w:r w:rsidRPr="008E2E26">
              <w:rPr>
                <w:rFonts w:ascii="Times New Roman" w:hAnsi="Times New Roman"/>
                <w:sz w:val="21"/>
                <w:szCs w:val="21"/>
              </w:rPr>
              <w:t>in [”Sv”, “PSeqRnaSv”]</w:t>
            </w:r>
            <w:r>
              <w:rPr>
                <w:rFonts w:ascii="Times New Roman" w:hAnsi="Times New Roman"/>
                <w:sz w:val="21"/>
                <w:szCs w:val="21"/>
              </w:rPr>
              <w:t>%</w:t>
            </w:r>
            <w:r>
              <w:rPr>
                <w:rFonts w:ascii="Times New Roman" w:hAnsi="Times New Roman" w:hint="eastAsia"/>
                <w:sz w:val="21"/>
                <w:szCs w:val="21"/>
              </w:rPr>
              <w:t>}</w:t>
            </w:r>
          </w:p>
          <w:p w14:paraId="66928CFB" w14:textId="306DA5E8"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if a.var</w:t>
            </w:r>
            <w:r>
              <w:rPr>
                <w:rFonts w:ascii="Times New Roman" w:hAnsi="Times New Roman"/>
                <w:sz w:val="21"/>
                <w:szCs w:val="21"/>
              </w:rPr>
              <w:t>2</w:t>
            </w:r>
            <w:r w:rsidRPr="00481ED4">
              <w:rPr>
                <w:rFonts w:ascii="Times New Roman" w:hAnsi="Times New Roman"/>
                <w:sz w:val="21"/>
                <w:szCs w:val="21"/>
              </w:rPr>
              <w:t>.five_prime_gene == “MET” and a.var</w:t>
            </w:r>
            <w:r>
              <w:rPr>
                <w:rFonts w:ascii="Times New Roman" w:hAnsi="Times New Roman"/>
                <w:sz w:val="21"/>
                <w:szCs w:val="21"/>
              </w:rPr>
              <w:t>2</w:t>
            </w:r>
            <w:r w:rsidRPr="00481ED4">
              <w:rPr>
                <w:rFonts w:ascii="Times New Roman" w:hAnsi="Times New Roman"/>
                <w:sz w:val="21"/>
                <w:szCs w:val="21"/>
              </w:rPr>
              <w:t>.three_prime_gene==”MET”%}</w:t>
            </w:r>
          </w:p>
          <w:p w14:paraId="1F376874" w14:textId="77777777" w:rsidR="00F55A93" w:rsidRPr="00481ED4"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MET exon14 skipping</w:t>
            </w:r>
          </w:p>
          <w:p w14:paraId="2BAEF9DE" w14:textId="77777777" w:rsidR="00F55A93" w:rsidRDefault="00F55A93" w:rsidP="00F55A93">
            <w:pPr>
              <w:spacing w:after="0" w:line="240" w:lineRule="auto"/>
              <w:rPr>
                <w:rFonts w:ascii="Times New Roman" w:hAnsi="Times New Roman"/>
                <w:sz w:val="21"/>
                <w:szCs w:val="21"/>
              </w:rPr>
            </w:pPr>
            <w:r w:rsidRPr="00481ED4">
              <w:rPr>
                <w:rFonts w:ascii="Times New Roman" w:hAnsi="Times New Roman"/>
                <w:sz w:val="21"/>
                <w:szCs w:val="21"/>
              </w:rPr>
              <w:t>{%p else%}</w:t>
            </w:r>
          </w:p>
          <w:p w14:paraId="72B47750" w14:textId="4F03A7A4"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17FF0">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105224B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3A571C48" w14:textId="77777777" w:rsidR="00F55A93" w:rsidRDefault="00F55A93" w:rsidP="00F55A93">
            <w:pPr>
              <w:spacing w:after="0" w:line="240" w:lineRule="auto"/>
              <w:rPr>
                <w:rFonts w:ascii="Times New Roman" w:hAnsi="Times New Roman"/>
                <w:sz w:val="21"/>
                <w:szCs w:val="21"/>
              </w:rPr>
            </w:pPr>
            <w:r>
              <w:rPr>
                <w:rFonts w:ascii="Times New Roman" w:hAnsi="Times New Roman"/>
                <w:sz w:val="21"/>
                <w:szCs w:val="21"/>
              </w:rPr>
              <w:t>{%p else%}</w:t>
            </w:r>
          </w:p>
          <w:p w14:paraId="3AE4B88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未检测到</w:t>
            </w:r>
          </w:p>
          <w:p w14:paraId="738883C9" w14:textId="77777777" w:rsidR="00F55A93" w:rsidRPr="00994C78"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734A74F"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A03741E" w14:textId="77777777" w:rsidR="00F55A93" w:rsidRDefault="00F55A93" w:rsidP="00F55A93">
            <w:pPr>
              <w:spacing w:after="0" w:line="240" w:lineRule="auto"/>
              <w:rPr>
                <w:rFonts w:ascii="Times New Roman" w:hAnsi="Times New Roman"/>
                <w:sz w:val="21"/>
                <w:szCs w:val="21"/>
              </w:rPr>
            </w:pPr>
          </w:p>
          <w:p w14:paraId="118A6464"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4697CE" w14:textId="77777777" w:rsidR="00F55A93" w:rsidRDefault="00F55A93" w:rsidP="00F55A93">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E2EE43F" w14:textId="77777777" w:rsidR="00F55A93" w:rsidRDefault="00F55A93" w:rsidP="00F55A93">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17F734FB"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01B850D6"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701D871"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3CD93175" w14:textId="77777777" w:rsidR="00F55A93" w:rsidRDefault="00F55A93" w:rsidP="00F55A93">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63616B6" w14:textId="77777777" w:rsidR="00F55A93" w:rsidRPr="002512F1" w:rsidRDefault="00F55A93" w:rsidP="00F55A93">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41212DF" w14:textId="77777777" w:rsidR="00F55A93" w:rsidRPr="002512F1" w:rsidRDefault="00F55A93" w:rsidP="00F55A93">
            <w:pPr>
              <w:spacing w:after="0" w:line="240" w:lineRule="auto"/>
              <w:rPr>
                <w:rFonts w:ascii="Times New Roman" w:hAnsi="Times New Roman"/>
                <w:sz w:val="21"/>
                <w:szCs w:val="21"/>
                <w:highlight w:val="green"/>
              </w:rPr>
            </w:pPr>
          </w:p>
          <w:p w14:paraId="446AA4D1" w14:textId="77777777" w:rsidR="00F55A93" w:rsidRDefault="00F55A93" w:rsidP="00F55A93">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A41BB6B"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BFDB60" w14:textId="77777777" w:rsidR="00F55A93" w:rsidRDefault="00F55A93" w:rsidP="00F55A93">
            <w:pPr>
              <w:spacing w:after="0" w:line="240" w:lineRule="auto"/>
              <w:rPr>
                <w:rFonts w:ascii="Times New Roman" w:hAnsi="Times New Roman"/>
                <w:sz w:val="21"/>
                <w:szCs w:val="21"/>
              </w:rPr>
            </w:pPr>
          </w:p>
          <w:p w14:paraId="194FD41C" w14:textId="77777777" w:rsidR="00F55A93" w:rsidRDefault="00F55A93" w:rsidP="00F55A93">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1B26CD"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Default="001B26CD"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18B887DA" w14:textId="4686FF99" w:rsidR="00481ED4" w:rsidRDefault="00481ED4" w:rsidP="00D33EB0">
      <w:pPr>
        <w:spacing w:after="0" w:line="240" w:lineRule="auto"/>
        <w:rPr>
          <w:rFonts w:ascii="Times New Roman" w:hAnsi="Times New Roman"/>
          <w:b/>
          <w:bCs/>
          <w:sz w:val="24"/>
          <w:szCs w:val="24"/>
        </w:rPr>
      </w:pPr>
      <w:r w:rsidRPr="00481ED4">
        <w:rPr>
          <w:rFonts w:ascii="Times New Roman" w:hAnsi="Times New Roman" w:hint="eastAsia"/>
          <w:b/>
          <w:bCs/>
          <w:sz w:val="24"/>
          <w:szCs w:val="24"/>
          <w:highlight w:val="cyan"/>
        </w:rPr>
        <w:t>{</w:t>
      </w:r>
      <w:r w:rsidRPr="00481ED4">
        <w:rPr>
          <w:rFonts w:ascii="Times New Roman" w:hAnsi="Times New Roman"/>
          <w:b/>
          <w:bCs/>
          <w:sz w:val="24"/>
          <w:szCs w:val="24"/>
          <w:highlight w:val="cyan"/>
        </w:rPr>
        <w:t>%p endif%}</w:t>
      </w:r>
    </w:p>
    <w:p w14:paraId="1CC8A0D7" w14:textId="77777777" w:rsidR="00481ED4" w:rsidRDefault="00481ED4" w:rsidP="00D33EB0">
      <w:pPr>
        <w:spacing w:after="0" w:line="240" w:lineRule="auto"/>
        <w:rPr>
          <w:rFonts w:ascii="Times New Roman" w:hAnsi="Times New Roman"/>
          <w:b/>
          <w:bCs/>
          <w:sz w:val="24"/>
          <w:szCs w:val="24"/>
        </w:rPr>
      </w:pPr>
    </w:p>
    <w:p w14:paraId="0D2C7AE9" w14:textId="28CA3BD9"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3D63A2">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7166BCE2" w14:textId="3A4611BD" w:rsidR="007C5C7D" w:rsidRDefault="007C5C7D" w:rsidP="00D33EB0">
      <w:pPr>
        <w:spacing w:after="0" w:line="240" w:lineRule="auto"/>
        <w:rPr>
          <w:rFonts w:ascii="Times New Roman" w:hAnsi="Times New Roman"/>
          <w:sz w:val="18"/>
          <w:szCs w:val="18"/>
        </w:rPr>
      </w:pPr>
      <w:r w:rsidRPr="007C5C7D">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18420D" w14:paraId="5911A69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0BD4BCB" w14:textId="77777777" w:rsidR="0018420D" w:rsidRDefault="0018420D" w:rsidP="0008354C">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D</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b/>
                <w:bCs/>
                <w:sz w:val="18"/>
                <w:szCs w:val="18"/>
                <w:lang w:val="en-CA"/>
              </w:rPr>
              <w:t>571</w:t>
            </w:r>
            <w:r>
              <w:rPr>
                <w:rFonts w:ascii="Times New Roman" w:hAnsi="Times New Roman"/>
                <w:b/>
                <w:bCs/>
                <w:sz w:val="18"/>
                <w:szCs w:val="18"/>
                <w:lang w:val="en-CA"/>
              </w:rPr>
              <w:t>个）</w:t>
            </w:r>
          </w:p>
        </w:tc>
      </w:tr>
      <w:tr w:rsidR="0018420D" w14:paraId="39C499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3145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E422F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123E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7D8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ABRAXAS1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083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0080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D6C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1F8F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AKT2*</w:t>
            </w:r>
          </w:p>
        </w:tc>
      </w:tr>
      <w:tr w:rsidR="0018420D" w14:paraId="7A34F47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38E9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06E09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85C59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86A4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132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8BCF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8665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FF8F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APEX1</w:t>
            </w:r>
          </w:p>
        </w:tc>
      </w:tr>
      <w:tr w:rsidR="0018420D" w14:paraId="61A92CC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944E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9B39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E6ECB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145D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CB7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FF8B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58E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65B8F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ASXL1</w:t>
            </w:r>
            <w:r w:rsidRPr="00613701">
              <w:rPr>
                <w:rFonts w:ascii="Times New Roman" w:hAnsi="Times New Roman" w:hint="eastAsia"/>
                <w:sz w:val="18"/>
                <w:szCs w:val="18"/>
                <w:vertAlign w:val="superscript"/>
              </w:rPr>
              <w:t>▲</w:t>
            </w:r>
          </w:p>
        </w:tc>
      </w:tr>
      <w:tr w:rsidR="0018420D" w14:paraId="02F1174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2279E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4FFC2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CE8B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49AB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03F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2A6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C18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5C59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AXIN2</w:t>
            </w:r>
            <w:r w:rsidRPr="00613701">
              <w:rPr>
                <w:rFonts w:ascii="Times New Roman" w:hAnsi="Times New Roman" w:hint="eastAsia"/>
                <w:sz w:val="18"/>
                <w:szCs w:val="18"/>
                <w:vertAlign w:val="superscript"/>
              </w:rPr>
              <w:t>▲</w:t>
            </w:r>
          </w:p>
        </w:tc>
      </w:tr>
      <w:tr w:rsidR="0018420D" w14:paraId="17FA67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16F9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A69B8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C517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B67A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BARD1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4F9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C9DF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A1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0E5C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BCL2L2</w:t>
            </w:r>
          </w:p>
        </w:tc>
      </w:tr>
      <w:tr w:rsidR="0018420D" w14:paraId="16337F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5CB6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BE26E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C54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EF3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50D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2FB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C4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BLM</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9FCA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BMP2</w:t>
            </w:r>
          </w:p>
        </w:tc>
      </w:tr>
      <w:tr w:rsidR="0018420D" w14:paraId="0DBE36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AF1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8DF94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BMPR1A</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44315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B63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E6F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BRCA2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8B35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4B4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35E5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BRIP1</w:t>
            </w:r>
            <w:r w:rsidRPr="00613701">
              <w:rPr>
                <w:rFonts w:ascii="Times New Roman" w:hAnsi="Times New Roman" w:hint="eastAsia"/>
                <w:sz w:val="18"/>
                <w:szCs w:val="18"/>
                <w:vertAlign w:val="superscript"/>
              </w:rPr>
              <w:t>▲</w:t>
            </w:r>
          </w:p>
        </w:tc>
      </w:tr>
      <w:tr w:rsidR="0018420D" w14:paraId="1A440B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483E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9060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C754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65E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944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4C9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2CD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3160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w:t>
            </w:r>
          </w:p>
        </w:tc>
      </w:tr>
      <w:tr w:rsidR="0018420D" w14:paraId="411E1F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F741D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909BB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AB1CC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556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F9D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937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73E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5482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CD34</w:t>
            </w:r>
          </w:p>
        </w:tc>
      </w:tr>
      <w:tr w:rsidR="0018420D" w14:paraId="76B5B67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BAFCB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0DF6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B2EC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A49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036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9DB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499F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F3E5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CDC73</w:t>
            </w:r>
            <w:r w:rsidRPr="00613701">
              <w:rPr>
                <w:rFonts w:ascii="Times New Roman" w:hAnsi="Times New Roman" w:hint="eastAsia"/>
                <w:sz w:val="18"/>
                <w:szCs w:val="18"/>
                <w:vertAlign w:val="superscript"/>
              </w:rPr>
              <w:t>▲</w:t>
            </w:r>
          </w:p>
        </w:tc>
      </w:tr>
      <w:tr w:rsidR="0018420D" w14:paraId="228EF6B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42565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C2CF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19D06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CDK4*</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7B9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52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3D3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A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2AEB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CDKN2A</w:t>
            </w:r>
            <w:r w:rsidRPr="00613701">
              <w:rPr>
                <w:rFonts w:ascii="Times New Roman" w:hAnsi="Times New Roman" w:hint="eastAsia"/>
                <w:sz w:val="18"/>
                <w:szCs w:val="18"/>
                <w:vertAlign w:val="superscript"/>
              </w:rPr>
              <w:t>▲</w:t>
            </w:r>
          </w:p>
        </w:tc>
      </w:tr>
      <w:tr w:rsidR="0018420D" w14:paraId="6A1744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9BEB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5A0B4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473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CEBPA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81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FFD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B10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A46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CHEK2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7651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CIC</w:t>
            </w:r>
          </w:p>
        </w:tc>
      </w:tr>
      <w:tr w:rsidR="0018420D" w14:paraId="750D6E7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9A5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B4920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8A9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D8F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F28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92B8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868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CDDF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CTCF</w:t>
            </w:r>
          </w:p>
        </w:tc>
      </w:tr>
      <w:tr w:rsidR="0018420D" w14:paraId="24E77BA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52A6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CBD8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2CFF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CTNNB1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2F75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6B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CBC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A139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A3741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CYP2C8</w:t>
            </w:r>
          </w:p>
        </w:tc>
      </w:tr>
      <w:tr w:rsidR="0018420D" w14:paraId="7C83B81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8090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2F04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0CF25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903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9B2C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33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DICER1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8BD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979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DKK3</w:t>
            </w:r>
          </w:p>
        </w:tc>
      </w:tr>
      <w:tr w:rsidR="0018420D" w14:paraId="23B59DA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439EE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8420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D822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8FF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274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2631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4EC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EGFR#*</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64EBC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EIF1AX</w:t>
            </w:r>
          </w:p>
        </w:tc>
      </w:tr>
      <w:tr w:rsidR="0018420D" w14:paraId="25E7CD4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6E46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84D2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7B1E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ENG</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995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313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FA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EPCAM</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234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5B258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EPHA5</w:t>
            </w:r>
          </w:p>
        </w:tc>
      </w:tr>
      <w:tr w:rsidR="0018420D" w14:paraId="1653FE2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BBC4C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67832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3FB5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7A9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D3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63C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9FA6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3D5A6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ERCC2</w:t>
            </w:r>
            <w:r w:rsidRPr="00613701">
              <w:rPr>
                <w:rFonts w:ascii="Times New Roman" w:hAnsi="Times New Roman" w:hint="eastAsia"/>
                <w:sz w:val="18"/>
                <w:szCs w:val="18"/>
                <w:vertAlign w:val="superscript"/>
              </w:rPr>
              <w:t>▲</w:t>
            </w:r>
          </w:p>
        </w:tc>
      </w:tr>
      <w:tr w:rsidR="0018420D" w14:paraId="68428D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4941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67B1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04F6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16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0E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0BE49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4CE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68004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ETV5#</w:t>
            </w:r>
          </w:p>
        </w:tc>
      </w:tr>
      <w:tr w:rsidR="0018420D" w14:paraId="7E3A61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4580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15FA8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DD80B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A85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0F4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FANCA</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8C1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03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FANCD2</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B34A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FANCE</w:t>
            </w:r>
            <w:r w:rsidRPr="00613701">
              <w:rPr>
                <w:rFonts w:ascii="Times New Roman" w:hAnsi="Times New Roman" w:hint="eastAsia"/>
                <w:sz w:val="18"/>
                <w:szCs w:val="18"/>
                <w:vertAlign w:val="superscript"/>
              </w:rPr>
              <w:t>▲</w:t>
            </w:r>
          </w:p>
        </w:tc>
      </w:tr>
      <w:tr w:rsidR="0018420D" w14:paraId="594E05B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BB77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D1B6A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FANCG</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5A36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FANCI</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718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FANCL</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451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FANCM</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E200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30A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F50F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FBXW7</w:t>
            </w:r>
          </w:p>
        </w:tc>
      </w:tr>
      <w:tr w:rsidR="0018420D" w14:paraId="0B1CFA7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13D06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38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A5598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5FE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2BE3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8F64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8D3D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776FE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FGF6</w:t>
            </w:r>
          </w:p>
        </w:tc>
      </w:tr>
      <w:tr w:rsidR="0018420D" w14:paraId="660ABDD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1C29E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23AD5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0F100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7C4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46D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C26D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105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FH</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F4E33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FLCN</w:t>
            </w:r>
            <w:r w:rsidRPr="00613701">
              <w:rPr>
                <w:rFonts w:ascii="Times New Roman" w:hAnsi="Times New Roman" w:hint="eastAsia"/>
                <w:sz w:val="18"/>
                <w:szCs w:val="18"/>
                <w:vertAlign w:val="superscript"/>
              </w:rPr>
              <w:t>▲</w:t>
            </w:r>
          </w:p>
        </w:tc>
      </w:tr>
      <w:tr w:rsidR="0018420D" w14:paraId="1DC3607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521BB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A2A664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A321C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1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9DB5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A5C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8C6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01F2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FRS2</w:t>
            </w:r>
          </w:p>
        </w:tc>
      </w:tr>
      <w:tr w:rsidR="0018420D" w14:paraId="6253DF3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B58B37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EA78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1832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45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A37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E64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33F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B56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GATA4</w:t>
            </w:r>
          </w:p>
        </w:tc>
      </w:tr>
      <w:tr w:rsidR="0018420D" w14:paraId="4E725FB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A795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1B68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GEN1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4805A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2B5D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AC09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1945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5437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GNAS</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1944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GREM1</w:t>
            </w:r>
            <w:r w:rsidRPr="00613701">
              <w:rPr>
                <w:rFonts w:ascii="Times New Roman" w:hAnsi="Times New Roman" w:hint="eastAsia"/>
                <w:sz w:val="18"/>
                <w:szCs w:val="18"/>
                <w:vertAlign w:val="superscript"/>
              </w:rPr>
              <w:t>▲</w:t>
            </w:r>
          </w:p>
        </w:tc>
      </w:tr>
      <w:tr w:rsidR="0018420D" w14:paraId="072269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CFD7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7A4EE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313EA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D142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3B49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D6D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25D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4BD24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H3-5</w:t>
            </w:r>
          </w:p>
        </w:tc>
      </w:tr>
      <w:tr w:rsidR="0018420D" w14:paraId="3B48585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4786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DFD0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EEA78B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647F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3CB3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HDAC2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6BE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C8CAF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82054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HIF1A</w:t>
            </w:r>
          </w:p>
        </w:tc>
      </w:tr>
      <w:tr w:rsidR="0018420D" w14:paraId="08D5FD2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72FA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1E5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AC21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HNF1A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F57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HOXB13</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0A5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HRAS</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C270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F22D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HSP90AA1</w:t>
            </w:r>
          </w:p>
        </w:tc>
      </w:tr>
      <w:tr w:rsidR="0018420D" w14:paraId="5E913BD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5CBB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8EEF4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F71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9F59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F44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A0D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12FE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BBE0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w:t>
            </w:r>
          </w:p>
        </w:tc>
      </w:tr>
      <w:tr w:rsidR="0018420D" w14:paraId="76E2547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B133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219A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323D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5BF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F1A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961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5680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9E745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IL6</w:t>
            </w:r>
          </w:p>
        </w:tc>
      </w:tr>
      <w:tr w:rsidR="0018420D" w14:paraId="56FB417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3CF6D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79AC72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7D6410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8EBE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DDD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48F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F2C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E2A5B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w:t>
            </w:r>
          </w:p>
        </w:tc>
      </w:tr>
      <w:tr w:rsidR="0018420D" w14:paraId="701C452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0BDE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26E62F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D876E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742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30C5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D9C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FA9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DB17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JUN</w:t>
            </w:r>
          </w:p>
        </w:tc>
      </w:tr>
      <w:tr w:rsidR="0018420D" w14:paraId="452283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9567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B6FE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5196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66A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509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3EDE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A9B6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KIT#</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AC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KLF4</w:t>
            </w:r>
          </w:p>
        </w:tc>
      </w:tr>
      <w:tr w:rsidR="0018420D" w14:paraId="120A7AA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25E0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0292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61D8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170D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42589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DA8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5CB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9C022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LATS1</w:t>
            </w:r>
          </w:p>
        </w:tc>
      </w:tr>
      <w:tr w:rsidR="0018420D" w14:paraId="30E58A5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7109AF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15829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40CA8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A682C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993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68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9EE4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C360E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LYN</w:t>
            </w:r>
          </w:p>
        </w:tc>
      </w:tr>
      <w:tr w:rsidR="0018420D" w14:paraId="1DA496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F99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30412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4EF2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970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D456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39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FDFC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78A02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MAP3K14</w:t>
            </w:r>
          </w:p>
        </w:tc>
      </w:tr>
      <w:tr w:rsidR="0018420D" w14:paraId="7972DC8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3D6E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C28E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3E9B5A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EACA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MAX</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BA3A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2F0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4113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E4649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MDM4*</w:t>
            </w:r>
          </w:p>
        </w:tc>
      </w:tr>
      <w:tr w:rsidR="0018420D" w14:paraId="3E57753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8401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14654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21D73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MEN1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1174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97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A3EC6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B190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BEF172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MIF</w:t>
            </w:r>
          </w:p>
        </w:tc>
      </w:tr>
      <w:tr w:rsidR="0018420D" w14:paraId="5FEBA3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C381D6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MITF</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CD36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C251D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MLH1</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A49B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MLH3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7BF76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F348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1E56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E40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MPO</w:t>
            </w:r>
          </w:p>
        </w:tc>
      </w:tr>
      <w:tr w:rsidR="0018420D" w14:paraId="66FC15B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EE00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MRE11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E8617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949C6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MSH3</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E9E8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MSH6</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4E48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00B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5FC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CC259C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MTOR</w:t>
            </w:r>
          </w:p>
        </w:tc>
      </w:tr>
      <w:tr w:rsidR="0018420D" w14:paraId="41C373E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D9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5545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452D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F6187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MUTYH</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1681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60A88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F469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B339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MYCN</w:t>
            </w:r>
          </w:p>
        </w:tc>
      </w:tr>
      <w:tr w:rsidR="0018420D" w14:paraId="6549B7B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24328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579B68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5C01F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3E53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B80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NBN</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9320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1998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ABAA49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NCOR1</w:t>
            </w:r>
          </w:p>
        </w:tc>
      </w:tr>
      <w:tr w:rsidR="0018420D" w14:paraId="16A82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81A70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089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94C8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NF2</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92C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93BC1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3B6F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B009A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7013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NOS2</w:t>
            </w:r>
          </w:p>
        </w:tc>
      </w:tr>
      <w:tr w:rsidR="0018420D" w14:paraId="33C61A4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B59AED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954A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C65FB8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FD59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2EB3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E738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7579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BEF4E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NR1I2</w:t>
            </w:r>
          </w:p>
        </w:tc>
      </w:tr>
      <w:tr w:rsidR="0018420D" w14:paraId="7DFF18E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EA35B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C4C6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5AB125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B32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04E5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NTRK1#</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45B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7CFD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3DF57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NUP93</w:t>
            </w:r>
          </w:p>
        </w:tc>
      </w:tr>
      <w:tr w:rsidR="0018420D" w14:paraId="3BCB816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E6AD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04C21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297E7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AA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D21FF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21C9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PALB2</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A6F4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2CC1E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PARP1</w:t>
            </w:r>
          </w:p>
        </w:tc>
      </w:tr>
      <w:tr w:rsidR="0018420D" w14:paraId="461DEF4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92F35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33042A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D79F58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303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C69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7297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F74C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EBFFB7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PDGFB#</w:t>
            </w:r>
          </w:p>
        </w:tc>
      </w:tr>
      <w:tr w:rsidR="0018420D" w14:paraId="6FFEE4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71266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PDGFRA#*</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0D9F17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4112B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C7AC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2DD4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4B2BC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DA30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894D01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PIK3C2B</w:t>
            </w:r>
          </w:p>
        </w:tc>
      </w:tr>
      <w:tr w:rsidR="0018420D" w14:paraId="5126341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08A67A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B70B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152F99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3D0CD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158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DAC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7541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E2233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PIK3R2</w:t>
            </w:r>
          </w:p>
        </w:tc>
      </w:tr>
      <w:tr w:rsidR="0018420D" w14:paraId="04736C1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A93C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9369D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6509F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57F0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E7CA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PMS2</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C79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FCB2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POLD1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B204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w:t>
            </w:r>
            <w:r w:rsidRPr="00613701">
              <w:rPr>
                <w:rFonts w:ascii="Times New Roman" w:hAnsi="Times New Roman" w:hint="eastAsia"/>
                <w:sz w:val="18"/>
                <w:szCs w:val="18"/>
                <w:vertAlign w:val="superscript"/>
              </w:rPr>
              <w:t>▲</w:t>
            </w:r>
          </w:p>
        </w:tc>
      </w:tr>
      <w:tr w:rsidR="0018420D" w14:paraId="2CCFDCC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0745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10670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2611B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2F52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PPP2R2A</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04625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3D76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27B9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B4C65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PREX2</w:t>
            </w:r>
          </w:p>
        </w:tc>
      </w:tr>
      <w:tr w:rsidR="0018420D" w14:paraId="583310C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D55B6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C578CD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C41AA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E87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F51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C2F0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503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12C5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PSMD4</w:t>
            </w:r>
          </w:p>
        </w:tc>
      </w:tr>
      <w:tr w:rsidR="0018420D" w14:paraId="031DAB5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17F4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PTCH1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40D46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PTEN</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C4AD3D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EAE1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A466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CD7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BBF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C1F2D6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r>
      <w:tr w:rsidR="0018420D" w14:paraId="3BAAAB3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442600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69B9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FCF6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RAD50</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8698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96404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RAD51B</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2D61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RAD51C</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246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RAD51D</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55EA9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RAD52</w:t>
            </w:r>
          </w:p>
        </w:tc>
      </w:tr>
      <w:tr w:rsidR="0018420D" w14:paraId="5D137BD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7731F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RAD54L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0C410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CB4BED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B008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FE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7C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955C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DC221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RBM10</w:t>
            </w:r>
            <w:r w:rsidRPr="00613701">
              <w:rPr>
                <w:rFonts w:ascii="Times New Roman" w:hAnsi="Times New Roman" w:hint="eastAsia"/>
                <w:sz w:val="18"/>
                <w:szCs w:val="18"/>
                <w:vertAlign w:val="superscript"/>
              </w:rPr>
              <w:t>▲</w:t>
            </w:r>
          </w:p>
        </w:tc>
      </w:tr>
      <w:tr w:rsidR="0018420D" w14:paraId="0AA09E0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8260D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C8DB8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RECQL4</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F9A032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781C2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DDD3D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14FC1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1779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A50A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RICTOR*</w:t>
            </w:r>
          </w:p>
        </w:tc>
      </w:tr>
      <w:tr w:rsidR="0018420D" w14:paraId="46D4DB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EDA74E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C3113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78424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RNASEL</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3425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RNF43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58F7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DFC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861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6500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RPS6KB1</w:t>
            </w:r>
          </w:p>
        </w:tc>
      </w:tr>
      <w:tr w:rsidR="0018420D" w14:paraId="4E3EAF8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EF5A93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16AB75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609772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BE8A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858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3BB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F8BC0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52241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SDHAF2</w:t>
            </w:r>
            <w:r w:rsidRPr="00613701">
              <w:rPr>
                <w:rFonts w:ascii="Times New Roman" w:hAnsi="Times New Roman" w:hint="eastAsia"/>
                <w:sz w:val="18"/>
                <w:szCs w:val="18"/>
                <w:vertAlign w:val="superscript"/>
              </w:rPr>
              <w:t>▲</w:t>
            </w:r>
          </w:p>
        </w:tc>
      </w:tr>
      <w:tr w:rsidR="0018420D" w14:paraId="234C53D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5E020C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SDHB</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56A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SDHC</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DC6E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SDHD</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6356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C75E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420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6FB6D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C5CCB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SETBP1</w:t>
            </w:r>
          </w:p>
        </w:tc>
      </w:tr>
      <w:tr w:rsidR="0018420D" w14:paraId="4FB00E6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23834A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486ED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2D1F4B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607E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8A95D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40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E5E8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A17D76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SLIT2</w:t>
            </w:r>
          </w:p>
        </w:tc>
      </w:tr>
      <w:tr w:rsidR="0018420D" w14:paraId="077A7011"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02603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SLX4</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725C6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74F3D5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245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SMAD4</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3C6A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SMARCA4</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8117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SMARCB1</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9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0FD10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SMO*</w:t>
            </w:r>
          </w:p>
        </w:tc>
      </w:tr>
      <w:tr w:rsidR="0018420D" w14:paraId="7E0E45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F29E10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4A9C02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F3C60A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5602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7997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A6E1B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2D020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DB32E9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SPEN</w:t>
            </w:r>
          </w:p>
        </w:tc>
      </w:tr>
      <w:tr w:rsidR="0018420D" w14:paraId="689478C4"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9583E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F209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E6982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13CC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5875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F607E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AB11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89913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STAT4</w:t>
            </w:r>
          </w:p>
        </w:tc>
      </w:tr>
      <w:tr w:rsidR="0018420D" w14:paraId="535187B2"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9E13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248B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STK11</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5D25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SUFU</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3949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E928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2402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471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DC5AB8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TBX3</w:t>
            </w:r>
          </w:p>
        </w:tc>
      </w:tr>
      <w:tr w:rsidR="0018420D" w14:paraId="5799435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CFA00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D3B7A7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DD546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FA27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TERT</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D835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8D194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FABC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13EF7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TGFB1</w:t>
            </w:r>
          </w:p>
        </w:tc>
      </w:tr>
      <w:tr w:rsidR="0018420D" w14:paraId="1F867CBD"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B8ECE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TGFBR2</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64DEF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C97D8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TMEM127</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E22DF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8E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1284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01E768"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917578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TNFRSF18</w:t>
            </w:r>
          </w:p>
        </w:tc>
      </w:tr>
      <w:tr w:rsidR="0018420D" w14:paraId="326B21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56C213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42606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D78C56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8E70B"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44B7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EFB9A"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971CB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353CD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TRRAP</w:t>
            </w:r>
          </w:p>
        </w:tc>
      </w:tr>
      <w:tr w:rsidR="0018420D" w14:paraId="2468929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2FF633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TSC1</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8D405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TSC2</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7E944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13F1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E26E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6513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59B4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72711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UMPS</w:t>
            </w:r>
          </w:p>
        </w:tc>
      </w:tr>
      <w:tr w:rsidR="0018420D" w14:paraId="0A0F01A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CB5BA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88F2F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VHL</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DE800C"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WRN</w:t>
            </w:r>
            <w:r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2FF50"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WT1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9675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D84A9"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7395D"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F062E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XRCC2</w:t>
            </w:r>
            <w:r w:rsidRPr="00613701">
              <w:rPr>
                <w:rFonts w:ascii="Times New Roman" w:hAnsi="Times New Roman" w:hint="eastAsia"/>
                <w:sz w:val="18"/>
                <w:szCs w:val="18"/>
                <w:vertAlign w:val="superscript"/>
              </w:rPr>
              <w:t>▲</w:t>
            </w:r>
          </w:p>
        </w:tc>
      </w:tr>
      <w:tr w:rsidR="0018420D" w14:paraId="296BF68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CBF0CF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XRCC3</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860C9B4"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26C8F2"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7BB7E"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08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EA363"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BEF497"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DBA26B6"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ZNF217</w:t>
            </w:r>
          </w:p>
        </w:tc>
      </w:tr>
      <w:tr w:rsidR="0018420D" w14:paraId="02836D9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DC52EF"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666AC5"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C1B0081" w14:textId="77777777" w:rsidR="0018420D" w:rsidRDefault="0018420D" w:rsidP="0008354C">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EF0EF0" w14:textId="77777777" w:rsidR="0018420D" w:rsidRDefault="0018420D"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CB7E6" w14:textId="77777777" w:rsidR="0018420D" w:rsidRDefault="0018420D"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C7BA8F" w14:textId="77777777" w:rsidR="0018420D" w:rsidRDefault="0018420D"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D0626" w14:textId="77777777" w:rsidR="0018420D" w:rsidRDefault="0018420D"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F19F91" w14:textId="77777777" w:rsidR="0018420D" w:rsidRDefault="0018420D" w:rsidP="0008354C">
            <w:pPr>
              <w:spacing w:after="0" w:line="240" w:lineRule="auto"/>
              <w:jc w:val="center"/>
              <w:textAlignment w:val="bottom"/>
              <w:rPr>
                <w:rFonts w:ascii="Times New Roman" w:hAnsi="Times New Roman"/>
                <w:sz w:val="18"/>
                <w:szCs w:val="18"/>
              </w:rPr>
            </w:pPr>
          </w:p>
        </w:tc>
      </w:tr>
    </w:tbl>
    <w:p w14:paraId="22C30F9C" w14:textId="77777777" w:rsidR="0018420D" w:rsidRDefault="0018420D" w:rsidP="0018420D">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2D23541B" w14:textId="225771FD" w:rsidR="007C5C7D" w:rsidRPr="0018420D" w:rsidRDefault="007C5C7D" w:rsidP="00D33EB0">
      <w:pPr>
        <w:spacing w:after="0" w:line="240" w:lineRule="auto"/>
        <w:rPr>
          <w:rFonts w:ascii="Times New Roman" w:hAnsi="Times New Roman"/>
          <w:sz w:val="18"/>
          <w:szCs w:val="18"/>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18420D" w14:paraId="6F505C62" w14:textId="77777777" w:rsidTr="0018420D">
        <w:trPr>
          <w:trHeight w:val="312"/>
        </w:trPr>
        <w:tc>
          <w:tcPr>
            <w:tcW w:w="10205" w:type="dxa"/>
            <w:gridSpan w:val="8"/>
            <w:tcBorders>
              <w:top w:val="single" w:sz="4" w:space="0" w:color="0070C0"/>
              <w:bottom w:val="single" w:sz="4" w:space="0" w:color="0070C0"/>
            </w:tcBorders>
            <w:shd w:val="clear" w:color="auto" w:fill="D9D9D9" w:themeFill="background1" w:themeFillShade="D9"/>
          </w:tcPr>
          <w:p w14:paraId="581D18E1" w14:textId="77777777" w:rsidR="0018420D" w:rsidRDefault="0018420D" w:rsidP="0018420D">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18420D" w14:paraId="6F040A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8F503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A66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0BCE5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5FE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2716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9C06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A088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4A23C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18420D" w14:paraId="3E70A4F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90DCB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1505E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351A4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1EE9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E37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223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DA7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524C39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18420D" w14:paraId="3724890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47B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9B8A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17F5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60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124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248A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872D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89E5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18420D" w14:paraId="62D37C9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FAA78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CDBE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52384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00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0B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399B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010A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D07E4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18420D" w14:paraId="03299C6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65FC0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25EC9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5264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EC88C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16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D34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F9618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1E2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18420D" w14:paraId="76E129C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E615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7C102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980D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C29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1AA9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5AED9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F8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3B2367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18420D" w14:paraId="2E13B70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70DC03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93EB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6CDC2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A3E5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679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E76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305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70E5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18420D" w14:paraId="14C2558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561415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1375A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9453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89BB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B2BC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B38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DE8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CCB0D1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18420D" w14:paraId="369C7D1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E5796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2CD5C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012A8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996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D5E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94EF3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983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17FE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18420D" w14:paraId="76E0349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77548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F2F7A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1424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CB0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BBF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4B0E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63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4FF1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18420D" w14:paraId="2541EE8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4DE0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BC3D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08D1BF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6DA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1DF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6A2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47A7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EEC2B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18420D" w14:paraId="036EF33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D68E1A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BA57C0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936F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14C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FB45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78F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BB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8EB3C2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18420D" w14:paraId="01DACB3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7653E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7DE8F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95E0A1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6ECF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D0E2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3D86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123F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1E421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18420D" w14:paraId="66A145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B1F86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9487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AAD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61C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43B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7895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D1E9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DCC03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18420D" w14:paraId="0367C9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05A5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AE66A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8A5C5F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9CF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848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FC5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B7982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25509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18420D" w14:paraId="0F05EF4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A78D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FE8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13B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324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BC841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411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CF1F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023DB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18420D" w14:paraId="7F59A77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1B8EB7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E2E97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680D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16D0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094D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F9BF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2F17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AA24C6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18420D" w14:paraId="7CD305F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D79715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FE07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A84AE7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620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C5D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E83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37C10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BF624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18420D" w14:paraId="161494E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994B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3F9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7C7B8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1E1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52C7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61E3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249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AAC10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18420D" w14:paraId="3105748F" w14:textId="77777777" w:rsidTr="0018420D">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EA01C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7182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0BAD1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FCC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A95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B8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23AE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8D727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18420D" w14:paraId="08F0BFAD"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555B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AAF1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B0D61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4CA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9AB44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02E6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4DC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F0B20A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18420D" w14:paraId="0E20DBD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6F5FFE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6661E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B7691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6BAF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F97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DE610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D947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574D51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18420D" w14:paraId="292A648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D9E3E7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AD01F8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56108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C5C5E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59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0701B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9E8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6C11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18420D" w14:paraId="52C7F3D0"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A5EA62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18A7E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8EDB6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E99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71CE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982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3B54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3EA18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18420D" w14:paraId="73F7F44B"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BE153B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E5690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9EF1E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FE5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671D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95B1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A80DA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2044B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18420D" w14:paraId="185BBDB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63D1B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125A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9BF7A0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81A2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D047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C157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E135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6DF877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18420D" w14:paraId="6C6BBE4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289C9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B0ECF4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231C3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1402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532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9CB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BBF9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56DB2A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18420D" w14:paraId="53B38FC2"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C6FB58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494197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A1DC3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94E9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7F9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7015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A641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3E439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18420D" w14:paraId="7804863A"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A9EDD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969BD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BE5B1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DCCA4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D12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E89AB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83E2A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09BE7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18420D" w14:paraId="377DCEB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09E4D7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40DBC7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E0522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554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1967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D5C34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B113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C522C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18420D" w14:paraId="40067DF5"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70533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03648A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D8E853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85DB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F7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C8478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D74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2831A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18420D" w14:paraId="0D38271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AFE1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937DC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4CC33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AB8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0242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7A78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2210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A24F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18420D" w14:paraId="1A05524C"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E415D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9F5D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8E37F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21E0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663B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0BF1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868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301E4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18420D" w14:paraId="4C5204E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32E74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0E06FE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D32DA1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E4D1D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3BF4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DE2FC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DAEF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234529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18420D" w14:paraId="5E4A32DF"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192469F"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3ABE02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3C43B2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EF2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5B710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BF31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7948C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FEA65A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18420D" w14:paraId="3203079E"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F8E7D3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675A0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F5F30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9DCD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EB6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C544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B696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71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18420D" w14:paraId="0855BC73"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94800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A4A1E5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7B4993"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24EF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B326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A9F5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3E3B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8715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18420D" w14:paraId="6F22FA2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C2B3E1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FA396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77C7C0"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37139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6E4D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B6D2C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18DC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669425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18420D" w14:paraId="11ECBC59"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BE31E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18019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B017C5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0C96F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918E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D9AE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FC7E3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682C5D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18420D" w14:paraId="03203FE1"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0263E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BF1F8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F2A82D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A86D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3AF0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DD5D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20709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48C3D8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18420D" w14:paraId="748D13D4"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3F4F3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CDC3FA"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E408A1"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BE9A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EC59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0091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A07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A00FD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18420D" w14:paraId="752F5657"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33EB2F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6471F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375E2F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0A8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76CD"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446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60A8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8E67C2"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18420D" w14:paraId="413559F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41031C8"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C5287F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37056B"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7A8EC"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83169"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C7484"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ED0F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031B25"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18420D" w14:paraId="1B60FE58" w14:textId="77777777" w:rsidTr="0018420D">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C95EEE"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64B9026"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BE5EAC7" w14:textId="77777777" w:rsidR="0018420D" w:rsidRDefault="0018420D" w:rsidP="0018420D">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CC07D" w14:textId="77777777" w:rsidR="0018420D" w:rsidRDefault="0018420D" w:rsidP="0018420D">
            <w:pPr>
              <w:spacing w:after="0" w:line="240" w:lineRule="auto"/>
              <w:jc w:val="center"/>
              <w:textAlignment w:val="bottom"/>
              <w:rPr>
                <w:rFonts w:ascii="Times New Roman"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16056" w14:textId="77777777" w:rsidR="0018420D" w:rsidRDefault="0018420D" w:rsidP="0018420D">
            <w:pPr>
              <w:spacing w:after="0" w:line="240" w:lineRule="auto"/>
              <w:jc w:val="center"/>
              <w:textAlignment w:val="bottom"/>
              <w:rPr>
                <w:rFonts w:ascii="Times New Roman"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9B6C8" w14:textId="77777777" w:rsidR="0018420D" w:rsidRDefault="0018420D" w:rsidP="0018420D">
            <w:pPr>
              <w:spacing w:after="0" w:line="240" w:lineRule="auto"/>
              <w:jc w:val="center"/>
              <w:textAlignment w:val="bottom"/>
              <w:rPr>
                <w:rFonts w:ascii="Times New Roman"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5F418" w14:textId="77777777" w:rsidR="0018420D" w:rsidRDefault="0018420D" w:rsidP="0018420D">
            <w:pPr>
              <w:spacing w:after="0" w:line="240" w:lineRule="auto"/>
              <w:jc w:val="center"/>
              <w:textAlignment w:val="bottom"/>
              <w:rPr>
                <w:rFonts w:ascii="Times New Roman"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E52039A" w14:textId="77777777" w:rsidR="0018420D" w:rsidRDefault="0018420D" w:rsidP="0018420D">
            <w:pPr>
              <w:spacing w:after="0" w:line="240" w:lineRule="auto"/>
              <w:jc w:val="center"/>
              <w:textAlignment w:val="bottom"/>
              <w:rPr>
                <w:rFonts w:ascii="Times New Roman" w:hAnsi="Times New Roman"/>
                <w:sz w:val="18"/>
                <w:szCs w:val="18"/>
              </w:rPr>
            </w:pPr>
          </w:p>
        </w:tc>
      </w:tr>
    </w:tbl>
    <w:p w14:paraId="11E0647D" w14:textId="77777777" w:rsidR="0018420D" w:rsidRDefault="0018420D" w:rsidP="0018420D">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1F109BEF" w14:textId="5433C260" w:rsidR="0018420D" w:rsidRDefault="0018420D" w:rsidP="0018420D">
      <w:pPr>
        <w:pStyle w:val="-0"/>
        <w:spacing w:after="48"/>
        <w:rPr>
          <w:rFonts w:ascii="Times New Roman" w:eastAsia="宋体" w:hAnsi="Times New Roman"/>
          <w:sz w:val="18"/>
          <w:szCs w:val="18"/>
        </w:rPr>
      </w:pPr>
      <w:r>
        <w:rPr>
          <w:rFonts w:ascii="Times New Roman" w:eastAsia="宋体" w:hAnsi="Times New Roman"/>
          <w:bCs/>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25B8A40" w14:textId="4F7E98A7" w:rsidR="007C5C7D" w:rsidRDefault="007C5C7D" w:rsidP="00D33EB0">
      <w:pPr>
        <w:spacing w:after="0" w:line="240" w:lineRule="auto"/>
        <w:rPr>
          <w:rFonts w:ascii="Times New Roman" w:hAnsi="Times New Roman"/>
          <w:sz w:val="18"/>
          <w:szCs w:val="18"/>
        </w:rPr>
      </w:pPr>
      <w:r w:rsidRPr="007C5C7D">
        <w:rPr>
          <w:rFonts w:ascii="Times New Roman" w:hAnsi="Times New Roman" w:hint="eastAsia"/>
          <w:sz w:val="18"/>
          <w:szCs w:val="18"/>
          <w:highlight w:val="magenta"/>
        </w:rPr>
        <w:t>{</w:t>
      </w:r>
      <w:r w:rsidRPr="007C5C7D">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{%p if qc.rna_data_qc%}</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70"/>
        <w:gridCol w:w="1408"/>
        <w:gridCol w:w="1288"/>
        <w:gridCol w:w="1274"/>
        <w:gridCol w:w="1253"/>
        <w:gridCol w:w="1224"/>
        <w:gridCol w:w="1192"/>
        <w:gridCol w:w="1296"/>
      </w:tblGrid>
      <w:tr w:rsidR="003D63A2" w14:paraId="530EAEA7" w14:textId="77777777" w:rsidTr="006A59F5">
        <w:trPr>
          <w:trHeight w:val="312"/>
          <w:jc w:val="center"/>
        </w:trPr>
        <w:tc>
          <w:tcPr>
            <w:tcW w:w="10421" w:type="dxa"/>
            <w:gridSpan w:val="8"/>
            <w:tcBorders>
              <w:top w:val="single" w:sz="4" w:space="0" w:color="0070C0"/>
              <w:bottom w:val="single" w:sz="4" w:space="0" w:color="0070C0"/>
            </w:tcBorders>
            <w:shd w:val="clear" w:color="auto" w:fill="D9D9D9" w:themeFill="background1" w:themeFillShade="D9"/>
          </w:tcPr>
          <w:p w14:paraId="46A8C15C" w14:textId="77777777" w:rsidR="003D63A2" w:rsidRDefault="003D63A2" w:rsidP="006A59F5">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lastRenderedPageBreak/>
              <w:t>R</w:t>
            </w:r>
            <w:r>
              <w:rPr>
                <w:rFonts w:ascii="Times New Roman" w:hAnsi="Times New Roman"/>
                <w:b/>
                <w:bCs/>
                <w:sz w:val="18"/>
                <w:szCs w:val="18"/>
                <w:lang w:val="en-CA"/>
              </w:rPr>
              <w:t>NA</w:t>
            </w:r>
            <w:r>
              <w:rPr>
                <w:rFonts w:ascii="Times New Roman" w:hAnsi="Times New Roman"/>
                <w:b/>
                <w:bCs/>
                <w:sz w:val="18"/>
                <w:szCs w:val="18"/>
                <w:lang w:val="en-CA"/>
              </w:rPr>
              <w:t>基因列表（</w:t>
            </w:r>
            <w:r>
              <w:rPr>
                <w:rFonts w:ascii="Times New Roman" w:hAnsi="Times New Roman" w:hint="eastAsia"/>
                <w:b/>
                <w:bCs/>
                <w:sz w:val="18"/>
                <w:szCs w:val="18"/>
              </w:rPr>
              <w:t>347</w:t>
            </w:r>
            <w:r>
              <w:rPr>
                <w:rFonts w:ascii="Times New Roman" w:hAnsi="Times New Roman"/>
                <w:b/>
                <w:bCs/>
                <w:sz w:val="18"/>
                <w:szCs w:val="18"/>
                <w:lang w:val="en-CA"/>
              </w:rPr>
              <w:t>个）</w:t>
            </w:r>
          </w:p>
        </w:tc>
      </w:tr>
      <w:tr w:rsidR="003D63A2" w14:paraId="32660CE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54F1A6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ABR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4C4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ACADM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FD6B5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ADAMTS16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A46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F6F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AFF3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1BE4C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4E1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AGBL4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AFBA1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AGGF1</w:t>
            </w:r>
          </w:p>
        </w:tc>
      </w:tr>
      <w:tr w:rsidR="003D63A2" w14:paraId="4C5F854D"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00924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AGK</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9D878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AGTRAP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A69D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AHCYL1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0B5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AKAP13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1AE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AKAP9</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D77F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ALAD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06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AMBRA1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D2CD7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w:t>
            </w:r>
          </w:p>
        </w:tc>
      </w:tr>
      <w:tr w:rsidR="003D63A2" w14:paraId="27FA38A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789ACC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AMOTL2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7B6CF1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ANO3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B32D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AP1M1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AABD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AP3B1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698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3229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APOLD1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260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ARHGEF2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7DCB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ARMC10</w:t>
            </w:r>
          </w:p>
        </w:tc>
      </w:tr>
      <w:tr w:rsidR="003D63A2" w14:paraId="21BE0EB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55B61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ASPSCR1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DB6D8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ATF7IP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8BC2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ATG7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BAC0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ATIC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6C41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ATP1B1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5A7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ATP6V1D</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1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BAG4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F7AB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BAIAP2L1</w:t>
            </w:r>
          </w:p>
        </w:tc>
      </w:tr>
      <w:tr w:rsidR="003D63A2" w14:paraId="131CC6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34677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BCAN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5193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88D9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BCL2L14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96C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BICC1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D56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BTBD1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CF2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BTF3L4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1C5F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C8orf34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8B3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CACNA2D1</w:t>
            </w:r>
          </w:p>
        </w:tc>
      </w:tr>
      <w:tr w:rsidR="003D63A2" w14:paraId="48D92BE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E760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CAPZA2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4609A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CASP7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9077A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CAV1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BC08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CBR4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5CB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CBX5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ABC3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CCAR2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FE9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CCDC186</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15B5B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CCDC6</w:t>
            </w:r>
          </w:p>
        </w:tc>
      </w:tr>
      <w:tr w:rsidR="003D63A2" w14:paraId="5AAB82C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E771DC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CCDC91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ABD5C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CDC27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D87816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CDK12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CE5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CEP43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DDA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CEP72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AD8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CEP85L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57F5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CEP89</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692D96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CHTOP</w:t>
            </w:r>
          </w:p>
        </w:tc>
      </w:tr>
      <w:tr w:rsidR="003D63A2" w14:paraId="7D540D7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0C62E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CIDEA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DE321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CIT</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D9AD3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CLCN6</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D9D3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CLIP1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5F8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CLTC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4535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CNIH4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1874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CNTRL</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53FD82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COL14A1</w:t>
            </w:r>
          </w:p>
        </w:tc>
      </w:tr>
      <w:tr w:rsidR="003D63A2" w14:paraId="07AE638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C9531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COL16A1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29F6A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CREB5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8B920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CTNNA3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74A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CTRC</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70D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CTTN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59E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CUX1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024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CWH43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4EF9E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CYSTM1</w:t>
            </w:r>
          </w:p>
        </w:tc>
      </w:tr>
      <w:tr w:rsidR="003D63A2" w14:paraId="3D9D366C"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82CB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DCTN1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E7DC2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DDX21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7F4A0D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DGCR2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CA99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DHX15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B69E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DIAPH1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44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DUSP6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268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DYNC1I2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56277D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DZANK1</w:t>
            </w:r>
          </w:p>
        </w:tc>
      </w:tr>
      <w:tr w:rsidR="003D63A2" w14:paraId="6E62703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D9E9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EEF1G</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DFA84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AE042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EIF2AK3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F0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EIF3L</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349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EIF4A2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80D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ELAVL3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DF7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EML4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7226A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EPS15</w:t>
            </w:r>
          </w:p>
        </w:tc>
      </w:tr>
      <w:tr w:rsidR="003D63A2" w14:paraId="6F085CE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177FA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ERC1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2DACD3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ERG</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FEDB4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ERLIN2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2EB3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ERP44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225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EZR</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8C7C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9895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F11R</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3AC2B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FAM114A2</w:t>
            </w:r>
          </w:p>
        </w:tc>
      </w:tr>
      <w:tr w:rsidR="003D63A2" w14:paraId="24AD946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EE227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FAM131B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44B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FBXO28</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C7926D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FCHSD1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3AF8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FGFR1OP2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022C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FILIP1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3D68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FIP1L1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948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FKBP15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7CBE8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FLI1</w:t>
            </w:r>
          </w:p>
        </w:tc>
      </w:tr>
      <w:tr w:rsidR="003D63A2" w14:paraId="05B1F1B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221F3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FN1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B7FB5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FOXO1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D5B2D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GAB2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DF22E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GCGR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9EE0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GHITM</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E3A2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GIT2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A6E7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GKAP1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37CCC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GLOD4</w:t>
            </w:r>
          </w:p>
        </w:tc>
      </w:tr>
      <w:tr w:rsidR="003D63A2" w14:paraId="6763663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6925CF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GOLGA5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040E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GOPC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B8770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GRB10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BA6BD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GRIPAP1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C79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10DF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GTF2IRD1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457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GYG1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9784E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HIP1</w:t>
            </w:r>
          </w:p>
        </w:tc>
      </w:tr>
      <w:tr w:rsidR="003D63A2" w14:paraId="334C9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B54D4F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HLA-A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7B268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HNRNPA2B1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F80F8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HSF2BP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5DD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IKZF3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A580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INSL4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00405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IRF2BP2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01E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JAKMIP1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8520E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KCTD8</w:t>
            </w:r>
          </w:p>
        </w:tc>
      </w:tr>
      <w:tr w:rsidR="003D63A2" w14:paraId="26A278D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D1DD9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KDM7A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40647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KIAA1217</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5A69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KIAA1549</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583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KIAA1598</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389D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KIF5B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B0B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KLC1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3F21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KLHL7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6A07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KLK2</w:t>
            </w:r>
          </w:p>
        </w:tc>
      </w:tr>
      <w:tr w:rsidR="003D63A2" w14:paraId="509AD9E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202464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LIMA1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4F669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LMNA</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D1F834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LOH12CR1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FCEF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LRRC71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562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1BD28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LSM14A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036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LUC7L2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D5713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LZTFL1</w:t>
            </w:r>
          </w:p>
        </w:tc>
      </w:tr>
      <w:tr w:rsidR="003D63A2" w14:paraId="074C0A5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FA5FE4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MAD1L1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E19E7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MAGI3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2D4F7A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MEF2D</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E473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MGEA5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FF3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MKRN1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CAD7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MLLT10</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8A59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MORC3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3F69F5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MPRIP</w:t>
            </w:r>
          </w:p>
        </w:tc>
      </w:tr>
      <w:tr w:rsidR="003D63A2" w14:paraId="3EC8001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B34E8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MSN</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7CFC6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MYH9</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9042A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MYO18A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07E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MYO5A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9726D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MYRIP</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B977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MZT1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16D4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NACC2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932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NCOA4</w:t>
            </w:r>
          </w:p>
        </w:tc>
      </w:tr>
      <w:tr w:rsidR="003D63A2" w14:paraId="690FFC1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9B73AC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NFASC</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56E3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NFIB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16BEF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NOL4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C094A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NOS1AP</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4C80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NPM1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B89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NRAP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3E54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NRBF2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2AEDAE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NSD1</w:t>
            </w:r>
          </w:p>
        </w:tc>
      </w:tr>
      <w:tr w:rsidR="003D63A2" w14:paraId="6CF35C4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54634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NUB1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16941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NUP214</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E07E6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OCIAD1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DDA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OFD1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DC47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OXR1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4756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PAN3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C134A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PAPD7</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A0D57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PAPSS1</w:t>
            </w:r>
          </w:p>
        </w:tc>
      </w:tr>
      <w:tr w:rsidR="003D63A2" w14:paraId="1ACA12F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F28757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PAWR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E2E8C4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PCM1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AC84EE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PDE7A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88600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PDE9A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60B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PEAR1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2BEC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PGAP3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D5C3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PHC3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7A6885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PHF12</w:t>
            </w:r>
          </w:p>
        </w:tc>
      </w:tr>
      <w:tr w:rsidR="003D63A2" w14:paraId="0D47901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46ED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PHLDB3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D19763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PLEKHG6</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4D910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PMEPA1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61C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POC1B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C81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POF1B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2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PPARG</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82DC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PPFIBP1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BE077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PPHLN1</w:t>
            </w:r>
          </w:p>
        </w:tc>
      </w:tr>
      <w:tr w:rsidR="003D63A2" w14:paraId="10E5D126"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6FD7C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16B5350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PPP1R1B</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0BFF13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PPP1R21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569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PPP4R3B</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7C3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PRDX1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20DE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CA3E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PRKAR2A</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9F96D6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PSMB3</w:t>
            </w:r>
          </w:p>
        </w:tc>
      </w:tr>
      <w:tr w:rsidR="003D63A2" w14:paraId="10F99E2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B95470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PSPH</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8D339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PTGFRN</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A4743C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PWWP2A</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118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QKI</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19422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RAB3IL1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0ACDB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RABGAP1L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1FA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RAD18</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2264D2D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RANBP2</w:t>
            </w:r>
          </w:p>
        </w:tc>
      </w:tr>
      <w:tr w:rsidR="003D63A2" w14:paraId="2AFCD579"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33632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RBMS3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1330F3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RBPMS</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EDC0A9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REG4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E6F7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RNF130</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56D56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RNF213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60B4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ROCK1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BF02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RPL3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9A99D1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RTN4RL1</w:t>
            </w:r>
          </w:p>
        </w:tc>
      </w:tr>
      <w:tr w:rsidR="003D63A2" w14:paraId="6B2D2CA1"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096536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SARS</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20B7FF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SCP2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E3850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SCYL3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7D42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SDC4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2FC3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SEC22B</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1E2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SEC31A</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87A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SEC61G</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D456B2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SEPT10</w:t>
            </w:r>
          </w:p>
        </w:tc>
      </w:tr>
      <w:tr w:rsidR="003D63A2" w14:paraId="20E9F715"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F161EC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SEPT14</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EA8006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SEPTIN3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E2535A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SHROOM3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842A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SHTN1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0D0B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SIL1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4A99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SLC12A7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EBECC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SLC34A2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BE6D0E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SLC3A2</w:t>
            </w:r>
          </w:p>
        </w:tc>
      </w:tr>
      <w:tr w:rsidR="003D63A2" w14:paraId="59B334A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B8921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SLC43A2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25C904F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SLMAP</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2BD09A0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SND1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1C2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SORBS1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55EC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SPAG17</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1D78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SPECC1L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2A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SQSTM1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6A16B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SSBP2</w:t>
            </w:r>
          </w:p>
        </w:tc>
      </w:tr>
      <w:tr w:rsidR="003D63A2" w14:paraId="52416FD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AF8D0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466A520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SSX2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7DA37A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ST7</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4E7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STARD3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F008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STAT3</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49B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STK26</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9AB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STMN2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05A462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w:t>
            </w:r>
          </w:p>
        </w:tc>
      </w:tr>
      <w:tr w:rsidR="003D63A2" w14:paraId="562100C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36CCE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STRN3</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038B37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A4ADEE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761E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TACC3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37DA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TANK</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9873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TATDN1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94ADA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TAX1BP1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1CD5EE3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TBC1D1</w:t>
            </w:r>
          </w:p>
        </w:tc>
      </w:tr>
      <w:tr w:rsidR="003D63A2" w14:paraId="604441E4"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4B27139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TBC1D2</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526ED5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TBL1XR1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16BA4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TEAD2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64B6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TFG</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8A92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TLCD2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2AF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303D1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CA4906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r>
      <w:tr w:rsidR="003D63A2" w14:paraId="61A18D6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5A0A17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E5E4F2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107D7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A0B7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8751F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5F3F6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0F21E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3693DD6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r>
      <w:tr w:rsidR="003D63A2" w14:paraId="5A61040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0DB9E80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0839C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469E49B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7E95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DD73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7526A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8A2D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F6B171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r>
      <w:tr w:rsidR="003D63A2" w14:paraId="77A42C37"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6E3548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A2DD74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7BA835F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A9AD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833C2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70BA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7769C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420C14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r>
      <w:tr w:rsidR="003D63A2" w14:paraId="3938164E"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70412F3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0FBE41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0EB6AB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8A2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359E4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655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AB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34E985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r>
      <w:tr w:rsidR="003D63A2" w14:paraId="72469303"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7BC851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4B1D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1AB0BBB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1D34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718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5B8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EF1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06A8A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TLE4</w:t>
            </w:r>
          </w:p>
        </w:tc>
      </w:tr>
      <w:tr w:rsidR="003D63A2" w14:paraId="43F97E3F"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882CB2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TLE5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6CB89B1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TMEFF2</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0123A2B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TMEM106B</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637F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TMEM165</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F129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TMPRSS2</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9382B"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TP53</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CB9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TP73</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0F54D19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TPD52L1</w:t>
            </w:r>
          </w:p>
        </w:tc>
      </w:tr>
      <w:tr w:rsidR="003D63A2" w14:paraId="7A0D11B0"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556D226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lastRenderedPageBreak/>
              <w:t>TPM1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6CDE2B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37F9F1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TPM4</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7CF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TPR</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057A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TRAF1</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4EB71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TRAF2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3EED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TRAK1</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5D7F5C8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TRIM24</w:t>
            </w:r>
          </w:p>
        </w:tc>
      </w:tr>
      <w:tr w:rsidR="003D63A2" w14:paraId="64474BBA"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626C7B28"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TRIM27</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6BD8ED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TRIM33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611E8C4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TRIM63</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F756A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TXLNA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C52C7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USP10</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48011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USP8</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E8EBE"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UST</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4897027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VCAN</w:t>
            </w:r>
          </w:p>
        </w:tc>
      </w:tr>
      <w:tr w:rsidR="003D63A2" w14:paraId="01B58C88"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1E310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VCL</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59269543"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VIM</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8390E5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VOPP1</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7379A"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VSTM2A</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4D0AA6"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WAC</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E7E4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WDCP</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08E2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WIPF2</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6C39D53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WNK2</w:t>
            </w:r>
          </w:p>
        </w:tc>
      </w:tr>
      <w:tr w:rsidR="003D63A2" w14:paraId="75684F42"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2CDCE019"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XXYLT1</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308DFCBF"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YWHAE</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5225F7D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ZAN</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0CAE5"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ZC3HAV1</w:t>
            </w: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46EFC"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ZCCHC8</w:t>
            </w: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9170"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ZMYM2</w:t>
            </w: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25201"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ZMYM4</w:t>
            </w: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E509B72"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ZNF34</w:t>
            </w:r>
          </w:p>
        </w:tc>
      </w:tr>
      <w:tr w:rsidR="003D63A2" w14:paraId="1602A0AB" w14:textId="77777777" w:rsidTr="006A59F5">
        <w:trPr>
          <w:trHeight w:val="312"/>
          <w:jc w:val="center"/>
        </w:trPr>
        <w:tc>
          <w:tcPr>
            <w:tcW w:w="1293" w:type="dxa"/>
            <w:tcBorders>
              <w:top w:val="dotted" w:sz="4" w:space="0" w:color="4472C4"/>
              <w:bottom w:val="dotted" w:sz="4" w:space="0" w:color="4472C4"/>
              <w:right w:val="dotted" w:sz="4" w:space="0" w:color="4472C4"/>
            </w:tcBorders>
            <w:shd w:val="clear" w:color="auto" w:fill="FFFFFF" w:themeFill="background1"/>
            <w:vAlign w:val="center"/>
          </w:tcPr>
          <w:p w14:paraId="3DB59814"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ZNF485</w:t>
            </w:r>
          </w:p>
        </w:tc>
        <w:tc>
          <w:tcPr>
            <w:tcW w:w="1434" w:type="dxa"/>
            <w:tcBorders>
              <w:top w:val="dotted" w:sz="4" w:space="0" w:color="4472C4"/>
              <w:bottom w:val="dotted" w:sz="4" w:space="0" w:color="4472C4"/>
              <w:right w:val="dotted" w:sz="4" w:space="0" w:color="4472C4"/>
            </w:tcBorders>
            <w:shd w:val="clear" w:color="auto" w:fill="FFFFFF" w:themeFill="background1"/>
            <w:vAlign w:val="center"/>
          </w:tcPr>
          <w:p w14:paraId="7A980FE7"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ZNF703</w:t>
            </w:r>
          </w:p>
        </w:tc>
        <w:tc>
          <w:tcPr>
            <w:tcW w:w="1311" w:type="dxa"/>
            <w:tcBorders>
              <w:top w:val="dotted" w:sz="4" w:space="0" w:color="4472C4"/>
              <w:bottom w:val="dotted" w:sz="4" w:space="0" w:color="4472C4"/>
              <w:right w:val="dotted" w:sz="4" w:space="0" w:color="4472C4"/>
            </w:tcBorders>
            <w:shd w:val="clear" w:color="auto" w:fill="FFFFFF" w:themeFill="background1"/>
            <w:vAlign w:val="center"/>
          </w:tcPr>
          <w:p w14:paraId="36A70C8D" w14:textId="77777777" w:rsidR="003D63A2" w:rsidRDefault="003D63A2" w:rsidP="006A59F5">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ZSCAN30</w:t>
            </w:r>
          </w:p>
        </w:tc>
        <w:tc>
          <w:tcPr>
            <w:tcW w:w="130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94BF9" w14:textId="77777777" w:rsidR="003D63A2" w:rsidRDefault="003D63A2" w:rsidP="006A59F5">
            <w:pPr>
              <w:spacing w:after="0" w:line="240" w:lineRule="auto"/>
              <w:jc w:val="center"/>
              <w:textAlignment w:val="bottom"/>
              <w:rPr>
                <w:rFonts w:ascii="Times New Roman" w:hAnsi="Times New Roman"/>
                <w:sz w:val="18"/>
                <w:szCs w:val="18"/>
              </w:rPr>
            </w:pPr>
          </w:p>
        </w:tc>
        <w:tc>
          <w:tcPr>
            <w:tcW w:w="129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465A0" w14:textId="77777777" w:rsidR="003D63A2" w:rsidRDefault="003D63A2" w:rsidP="006A59F5">
            <w:pPr>
              <w:spacing w:after="0" w:line="240" w:lineRule="auto"/>
              <w:jc w:val="center"/>
              <w:textAlignment w:val="bottom"/>
              <w:rPr>
                <w:rFonts w:ascii="Times New Roman" w:hAnsi="Times New Roman"/>
                <w:sz w:val="18"/>
                <w:szCs w:val="18"/>
              </w:rPr>
            </w:pPr>
          </w:p>
        </w:tc>
        <w:tc>
          <w:tcPr>
            <w:tcW w:w="123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B809F" w14:textId="77777777" w:rsidR="003D63A2" w:rsidRDefault="003D63A2" w:rsidP="006A59F5">
            <w:pPr>
              <w:spacing w:after="0" w:line="240" w:lineRule="auto"/>
              <w:jc w:val="center"/>
              <w:textAlignment w:val="bottom"/>
              <w:rPr>
                <w:rFonts w:ascii="Times New Roman" w:hAnsi="Times New Roman"/>
                <w:sz w:val="18"/>
                <w:szCs w:val="18"/>
              </w:rPr>
            </w:pPr>
          </w:p>
        </w:tc>
        <w:tc>
          <w:tcPr>
            <w:tcW w:w="121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210E8" w14:textId="77777777" w:rsidR="003D63A2" w:rsidRDefault="003D63A2" w:rsidP="006A59F5">
            <w:pPr>
              <w:spacing w:after="0" w:line="240" w:lineRule="auto"/>
              <w:jc w:val="center"/>
              <w:textAlignment w:val="bottom"/>
              <w:rPr>
                <w:rFonts w:ascii="Times New Roman" w:hAnsi="Times New Roman"/>
                <w:sz w:val="18"/>
                <w:szCs w:val="18"/>
              </w:rPr>
            </w:pPr>
          </w:p>
        </w:tc>
        <w:tc>
          <w:tcPr>
            <w:tcW w:w="1320" w:type="dxa"/>
            <w:tcBorders>
              <w:top w:val="dotted" w:sz="4" w:space="0" w:color="4472C4"/>
              <w:left w:val="dotted" w:sz="4" w:space="0" w:color="4472C4"/>
              <w:bottom w:val="dotted" w:sz="4" w:space="0" w:color="4472C4"/>
            </w:tcBorders>
            <w:shd w:val="clear" w:color="auto" w:fill="FFFFFF" w:themeFill="background1"/>
            <w:vAlign w:val="center"/>
          </w:tcPr>
          <w:p w14:paraId="758F5025" w14:textId="77777777" w:rsidR="003D63A2" w:rsidRDefault="003D63A2" w:rsidP="006A59F5">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46B3191B"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FD703DD" w14:textId="6EC1E313" w:rsidR="007C5C7D" w:rsidRPr="007908EE" w:rsidRDefault="007C5C7D" w:rsidP="00D33EB0">
      <w:pPr>
        <w:pStyle w:val="-0"/>
        <w:spacing w:after="48"/>
        <w:rPr>
          <w:rFonts w:ascii="Times New Roman" w:eastAsia="宋体" w:hAnsi="Times New Roman"/>
          <w:sz w:val="18"/>
          <w:szCs w:val="18"/>
        </w:rPr>
      </w:pPr>
      <w:r w:rsidRPr="0018420D">
        <w:rPr>
          <w:rFonts w:ascii="Times New Roman" w:eastAsia="宋体" w:hAnsi="Times New Roman" w:hint="eastAsia"/>
          <w:sz w:val="18"/>
          <w:szCs w:val="18"/>
          <w:highlight w:val="magenta"/>
        </w:rPr>
        <w:t>{</w:t>
      </w:r>
      <w:r w:rsidRPr="0018420D">
        <w:rPr>
          <w:rFonts w:ascii="Times New Roman" w:eastAsia="宋体" w:hAnsi="Times New Roman"/>
          <w:sz w:val="18"/>
          <w:szCs w:val="18"/>
          <w:highlight w:val="magenta"/>
        </w:rPr>
        <w:t>%p endif%}</w:t>
      </w:r>
    </w:p>
    <w:bookmarkEnd w:id="7"/>
    <w:p w14:paraId="4308CD54" w14:textId="5EC1FED2"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1911">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6ACA3D0F"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for a in (refer.fixed + refer.dynamic.s_var12 + refer.dynamic.s_var_onco_nodrug </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w:t>
      </w:r>
      <w:r w:rsidRPr="003F10CB">
        <w:rPr>
          <w:rFonts w:ascii="Times New Roman" w:eastAsia="宋体" w:hAnsi="Times New Roman"/>
          <w:b w:val="0"/>
          <w:bCs/>
          <w:color w:val="3B3838"/>
          <w:sz w:val="18"/>
          <w:szCs w:val="18"/>
          <w:shd w:val="clear" w:color="auto" w:fill="FFFFFF"/>
        </w:rPr>
        <w:t xml:space="preserve"> + refer.dynamic.knb)|unique%}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endfor%}</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5FBF1" w14:textId="77777777" w:rsidR="00082933" w:rsidRDefault="00082933">
      <w:pPr>
        <w:spacing w:line="240" w:lineRule="auto"/>
      </w:pPr>
      <w:r>
        <w:separator/>
      </w:r>
    </w:p>
  </w:endnote>
  <w:endnote w:type="continuationSeparator" w:id="0">
    <w:p w14:paraId="252F737C" w14:textId="77777777" w:rsidR="00082933" w:rsidRDefault="00082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283CF13C" w14:textId="77777777" w:rsidR="00AB38B5" w:rsidRDefault="00AB38B5">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hint="eastAsia"/>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hint="eastAsia"/>
              <w:color w:val="1654B0"/>
              <w:sz w:val="16"/>
              <w:szCs w:val="16"/>
            </w:rPr>
          </w:pPr>
        </w:p>
      </w:tc>
    </w:tr>
  </w:tbl>
  <w:p w14:paraId="7BEFCC2A" w14:textId="77777777" w:rsidR="00AB38B5" w:rsidRDefault="00AB38B5">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1322D" w14:textId="77777777" w:rsidR="00082933" w:rsidRDefault="00082933">
      <w:pPr>
        <w:spacing w:after="0"/>
      </w:pPr>
      <w:r>
        <w:separator/>
      </w:r>
    </w:p>
  </w:footnote>
  <w:footnote w:type="continuationSeparator" w:id="0">
    <w:p w14:paraId="125DC27D" w14:textId="77777777" w:rsidR="00082933" w:rsidRDefault="000829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sidR="008F7CB4">
      <w:rPr>
        <w:rFonts w:ascii="Times New Roman" w:hAnsi="Times New Roman" w:hint="eastAsia"/>
        <w:sz w:val="22"/>
        <w:szCs w:val="22"/>
      </w:rPr>
      <w:t>，</w:t>
    </w:r>
    <w:r w:rsidRPr="00765959">
      <w:rPr>
        <w:rFonts w:ascii="Times New Roman" w:hAnsi="Times New Roman"/>
        <w:sz w:val="22"/>
        <w:szCs w:val="22"/>
      </w:rPr>
      <w:t>{{ sample.gender }}</w:t>
    </w:r>
    <w:r w:rsidR="008F7CB4">
      <w:rPr>
        <w:rFonts w:ascii="Times New Roman" w:hAnsi="Times New Roman" w:hint="eastAsia"/>
        <w:sz w:val="22"/>
        <w:szCs w:val="22"/>
      </w:rPr>
      <w:t>，</w:t>
    </w:r>
    <w:r w:rsidRPr="00765959">
      <w:rPr>
        <w:rFonts w:ascii="Times New Roman" w:hAnsi="Times New Roman"/>
        <w:sz w:val="22"/>
        <w:szCs w:val="22"/>
      </w:rPr>
      <w:t>{{ sample.age}}</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{{sample.</w:t>
    </w:r>
    <w:r w:rsidR="00D42954" w:rsidRPr="00D42954">
      <w:rPr>
        <w:rFonts w:ascii="Times New Roman" w:hAnsi="Times New Roman"/>
        <w:sz w:val="22"/>
        <w:szCs w:val="22"/>
      </w:rPr>
      <w:t>report_number</w:t>
    </w:r>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62569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6969430">
    <w:abstractNumId w:val="0"/>
  </w:num>
  <w:num w:numId="3" w16cid:durableId="964656829">
    <w:abstractNumId w:val="3"/>
  </w:num>
  <w:num w:numId="4" w16cid:durableId="53123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ABE"/>
    <w:rsid w:val="00015BB6"/>
    <w:rsid w:val="00016822"/>
    <w:rsid w:val="00016D4C"/>
    <w:rsid w:val="00017FF0"/>
    <w:rsid w:val="00020326"/>
    <w:rsid w:val="00023CD1"/>
    <w:rsid w:val="0002402D"/>
    <w:rsid w:val="00025078"/>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F03"/>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4BC"/>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35E"/>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97E42"/>
    <w:rsid w:val="008A116F"/>
    <w:rsid w:val="008A1957"/>
    <w:rsid w:val="008A22F4"/>
    <w:rsid w:val="008A2350"/>
    <w:rsid w:val="008A2FD3"/>
    <w:rsid w:val="008A30BB"/>
    <w:rsid w:val="008A35E3"/>
    <w:rsid w:val="008A37FA"/>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CA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3F35"/>
    <w:rsid w:val="00AC3FDD"/>
    <w:rsid w:val="00AC466A"/>
    <w:rsid w:val="00AC5618"/>
    <w:rsid w:val="00AC5D33"/>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0B62"/>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1120</TotalTime>
  <Pages>41</Pages>
  <Words>11168</Words>
  <Characters>56515</Characters>
  <Application>Microsoft Office Word</Application>
  <DocSecurity>0</DocSecurity>
  <Lines>5651</Lines>
  <Paragraphs>3760</Paragraphs>
  <ScaleCrop>false</ScaleCrop>
  <Company>P R C</Company>
  <LinksUpToDate>false</LinksUpToDate>
  <CharactersWithSpaces>63923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256</cp:revision>
  <cp:lastPrinted>2024-05-24T10:36:00Z</cp:lastPrinted>
  <dcterms:created xsi:type="dcterms:W3CDTF">2024-05-24T07:03:00Z</dcterms:created>
  <dcterms:modified xsi:type="dcterms:W3CDTF">2025-07-26T12:34:00Z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