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patient_name</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gender</w:t>
            </w:r>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{%if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 sample.</w:t>
            </w:r>
            <w:r w:rsidR="00C31D14">
              <w:rPr>
                <w:rFonts w:ascii="Times New Roman" w:hAnsi="Times New Roman"/>
                <w:sz w:val="24"/>
                <w:szCs w:val="24"/>
                <w:lang w:val="en-CA"/>
              </w:rPr>
              <w:t>age</w:t>
            </w:r>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%if sample.report_module_type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E145C4">
              <w:rPr>
                <w:rFonts w:ascii="Times New Roman" w:hAnsi="Times New Roman"/>
                <w:sz w:val="24"/>
                <w:szCs w:val="24"/>
                <w:lang w:val="en-CA"/>
              </w:rPr>
              <w:t>hosp_depart</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bed_number</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hospitalization_no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outpatient_service_no</w:t>
            </w:r>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report_number</w:t>
            </w:r>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pathological_id</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pathol_diagn</w:t>
            </w:r>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501C8FC7"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314706" w:rsidRPr="00314706">
              <w:rPr>
                <w:rFonts w:ascii="Times New Roman" w:hAnsi="Times New Roman"/>
                <w:sz w:val="24"/>
                <w:szCs w:val="24"/>
                <w:lang w:val="en-CA"/>
              </w:rPr>
              <w:t>{% if  sample.sample_type and  sample.control_sample_type %}{{sample.sample_type}} {{sample.control_sample_type}}{% elif  sample.sample_type and  not sample.control_sample_type %}{{sample.sample_type}}{% elif not sample.sample_type and   sample.control_sample_type %}{{sample.control_sample_type}}{%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339CA4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C31D14">
              <w:rPr>
                <w:rFonts w:ascii="Times New Roman" w:hAnsi="Times New Roman" w:hint="eastAsia"/>
                <w:sz w:val="24"/>
                <w:szCs w:val="24"/>
                <w:lang w:val="en-CA"/>
              </w:rPr>
              <w:t>{</w:t>
            </w:r>
            <w:r w:rsidR="00C31D14">
              <w:rPr>
                <w:rFonts w:ascii="Times New Roman" w:hAnsi="Times New Roman"/>
                <w:sz w:val="24"/>
                <w:szCs w:val="24"/>
                <w:lang w:val="en-CA"/>
              </w:rPr>
              <w:t>%if sample.</w:t>
            </w:r>
            <w:r w:rsidR="00C31D14" w:rsidRPr="00680054">
              <w:rPr>
                <w:rFonts w:ascii="Times New Roman" w:hAnsi="Times New Roman"/>
                <w:sz w:val="24"/>
                <w:szCs w:val="24"/>
                <w:lang w:val="en-CA"/>
              </w:rPr>
              <w:t>receive_data</w:t>
            </w:r>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sample.</w:t>
            </w:r>
            <w:r w:rsidR="00C31D14" w:rsidRPr="00680054">
              <w:rPr>
                <w:rFonts w:ascii="Times New Roman" w:hAnsi="Times New Roman"/>
                <w:sz w:val="24"/>
                <w:szCs w:val="24"/>
                <w:lang w:val="en-CA"/>
              </w:rPr>
              <w:t>receive_data</w:t>
            </w:r>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25E1BE66"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03972">
              <w:rPr>
                <w:rFonts w:ascii="Times New Roman" w:hAnsi="Times New Roman" w:hint="eastAsia"/>
                <w:sz w:val="24"/>
                <w:szCs w:val="24"/>
              </w:rPr>
              <w:t>{{</w:t>
            </w:r>
            <w:r w:rsidR="00803972">
              <w:rPr>
                <w:rFonts w:ascii="Times New Roman" w:hAnsi="Times New Roman"/>
                <w:sz w:val="24"/>
                <w:szCs w:val="24"/>
              </w:rPr>
              <w:t>sample.report_date</w:t>
            </w:r>
            <w:r w:rsidR="00803972">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31D14" w:rsidRPr="007538B2" w14:paraId="0A20264D" w14:textId="77777777" w:rsidTr="000142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F898780" w14:textId="77777777" w:rsidR="00C31D14" w:rsidRPr="007538B2" w:rsidRDefault="00C31D14" w:rsidP="0001424C">
            <w:pPr>
              <w:spacing w:after="0" w:line="240" w:lineRule="auto"/>
              <w:rPr>
                <w:rFonts w:ascii="Times New Roman" w:hAnsi="Times New Roman"/>
                <w:b w:val="0"/>
                <w:bCs w:val="0"/>
                <w:sz w:val="24"/>
                <w:szCs w:val="24"/>
              </w:rPr>
            </w:pPr>
            <w:r w:rsidRPr="007538B2">
              <w:rPr>
                <w:rFonts w:ascii="Times New Roman" w:hAnsi="Times New Roman" w:hint="eastAsia"/>
                <w:sz w:val="24"/>
                <w:szCs w:val="24"/>
              </w:rPr>
              <w:t>检测结果</w:t>
            </w:r>
          </w:p>
        </w:tc>
      </w:tr>
      <w:tr w:rsidR="00C31D14" w:rsidRPr="007538B2" w14:paraId="13CA9D86" w14:textId="77777777" w:rsidTr="0001424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6A0190" w14:textId="77777777" w:rsidR="00C31D14" w:rsidRPr="007538B2" w:rsidRDefault="00C31D14" w:rsidP="0001424C">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31D14" w:rsidRPr="007538B2" w14:paraId="6998576A"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F09D799" w14:textId="77777777" w:rsidR="00C31D14" w:rsidRPr="007538B2" w:rsidRDefault="00C31D14" w:rsidP="0001424C">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17A0F215" w14:textId="77777777" w:rsidR="00C31D14" w:rsidRPr="007538B2" w:rsidRDefault="00C31D14" w:rsidP="0001424C">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473DFE1"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3C6082D2"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5D878216"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29670FE"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5079826F"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608DC513"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9CE4132"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8A7E618"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1C32F2C6" w14:textId="77777777" w:rsidR="00C31D14" w:rsidRPr="007538B2" w:rsidRDefault="00C31D14" w:rsidP="000142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31D14" w:rsidRPr="007538B2" w14:paraId="13AE669C"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F6808D"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C31D14" w:rsidRPr="007538B2" w14:paraId="2287104A"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A329CB" w14:textId="7FCAAF7E"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6C1E81" w:rsidRPr="007538B2" w14:paraId="109E203E"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2889B8F" w14:textId="77777777" w:rsidR="006C1E81" w:rsidRPr="007538B2" w:rsidRDefault="006C1E81" w:rsidP="006C1E8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3DC48B0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3816495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3E0860B4" w14:textId="7D1B934F" w:rsidR="006C1E81"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4A0922A4" w14:textId="24CBEB23"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82CDB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41A9AA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BACDDB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1C209B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BFBD50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291B3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F057EA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D94BB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B3ADDB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C5953D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F2DB3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4D1957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775FDC0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389FF8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01C63A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C283C2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E97DA3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29B3F2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8D3A15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E0D04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0A356E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54A130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C9642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3761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7A564D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F1A268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2945F3F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BAE526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99B3DC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39E2D4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663AB2E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4EF6DF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05B63B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D0D576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3DE977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D652E5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DB0448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40F4F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D03458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18E5D8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DA6BAA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053F59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000402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4AAADE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2DF440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6FCBE4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391DACF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280AE5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“&lt;w:br/&gt;”)}}</w:t>
            </w:r>
          </w:p>
          <w:p w14:paraId="5DADCF3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F3825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DC2C2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95D6C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5EC7E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A27906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“&lt;w:br/&gt;”)}}</w:t>
            </w:r>
          </w:p>
          <w:p w14:paraId="5ADBB50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BDBAD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B4D0D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B7CBED" w14:textId="39BDD8E6"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585F42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1EF39EC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320389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“&lt;w:br/&gt;”)}}</w:t>
            </w:r>
          </w:p>
          <w:p w14:paraId="062837C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F079E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807A2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DA26E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12F00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38F892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“&lt;w:br/&gt;”)}}</w:t>
            </w:r>
          </w:p>
          <w:p w14:paraId="248E392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332A5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8EB322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F10EF2" w14:textId="21EFDC02"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0D7315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1A8D48E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39336FE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558FFE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25D4A7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FFE3DA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E12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C1A5DB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1A896F4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57EA2C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63777A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6D0F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FBC22A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F8AF32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31D14" w:rsidRPr="007538B2" w14:paraId="6145A37F"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47A9B1"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C31D14" w:rsidRPr="007538B2" w14:paraId="1884313C"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9E21D1"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C31D14" w:rsidRPr="007538B2" w14:paraId="1302006A"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618A43" w14:textId="1DBB7919"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6C1E81" w:rsidRPr="007538B2" w14:paraId="6CC7CB5E"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ED68E57" w14:textId="77777777" w:rsidR="006C1E81" w:rsidRPr="007538B2" w:rsidRDefault="006C1E81" w:rsidP="006C1E8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81F836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0C012AE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3D714D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D4755C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4B336D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A4BDE1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B9458E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524288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733B84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6326C7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776F84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A20864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CCD1A2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3703C0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3BBC2C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452CAF1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464B9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9CFB7B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0C73CE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678FCF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8DFB7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3F47BE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54293A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26563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7C7385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0C8C40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3114643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6560DA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E571D1E"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F04EEC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490AD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C314C3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A46CF9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996073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B9F36B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66023E9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F278D8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E5B5F6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267F1A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8AE311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“&lt;w:br/&gt;”)}}</w:t>
            </w:r>
          </w:p>
          <w:p w14:paraId="5D9F0E2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EE1E1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046BB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A4F06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827D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70D3D5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“&lt;w:br/&gt;”)}}</w:t>
            </w:r>
          </w:p>
          <w:p w14:paraId="51F640F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26226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02ED3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852A76" w14:textId="7C530D26"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9F207F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3527DEED"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55A0084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“&lt;w:br/&gt;”)}}</w:t>
            </w:r>
          </w:p>
          <w:p w14:paraId="776A985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63D1F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7AFB20"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00C0E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56CA9"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D5643D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“&lt;w:br/&gt;”)}}</w:t>
            </w:r>
          </w:p>
          <w:p w14:paraId="31759501"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E2118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9C7D498"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CB9E5DC" w14:textId="72338F8D"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2B40E7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309B3057"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9A35EC"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313810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E4A427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1E47CEF"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599D562"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99BF47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EFEF164"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57F79F3"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7612FB"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AC2E766"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2340115"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01A51FA" w14:textId="77777777" w:rsidR="006C1E81" w:rsidRPr="007538B2" w:rsidRDefault="006C1E81" w:rsidP="006C1E8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31D14" w:rsidRPr="007538B2" w14:paraId="581AEDA1"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1D666"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C31D14" w:rsidRPr="007538B2" w14:paraId="59958316"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1B2CE1"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6C1E81" w:rsidRPr="007538B2" w14:paraId="4355541E"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7D2CA8B" w14:textId="77777777" w:rsidR="006C1E81" w:rsidRPr="007538B2" w:rsidRDefault="006C1E81" w:rsidP="006C1E8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CB11162"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FF4C31B" w14:textId="54795580"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2BEDA8D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774201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E8C9D2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5376BFE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0DAD0B17"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2B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A37E32" w14:textId="083454AD"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72F5961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528B8542"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4D8428E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18C97"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DB132A" w14:textId="3C1B6DEC"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57B031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6B32FC45"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E04DEA0"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3BDD67D5"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7E529B3"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D7D914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3AC45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3A8BAB3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1B33C30F"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BCECFC5"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80590AF"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8C546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A8FC50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88722F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31D14" w:rsidRPr="007538B2" w14:paraId="0C7D90DA"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88DC70"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31D14" w:rsidRPr="007538B2" w14:paraId="3FBAB734"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2ABEB5" w14:textId="77777777" w:rsidR="00C31D14" w:rsidRPr="007538B2" w:rsidRDefault="00C31D14" w:rsidP="0001424C">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AE2F27B"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F7D3285"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108105A"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D682617"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F89E837"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89E7819"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722323"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31D14" w:rsidRPr="007538B2" w14:paraId="6C4AEAE6"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131649"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31D14" w:rsidRPr="007538B2" w14:paraId="6FE878C7"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22677A"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C31D14" w:rsidRPr="007538B2" w14:paraId="576924F4"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46E52BE" w14:textId="3C218588"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6C1E81" w:rsidRPr="007538B2" w14:paraId="6C2F1CF0"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7BB8DFD" w14:textId="77777777" w:rsidR="006C1E81" w:rsidRPr="007538B2" w:rsidRDefault="006C1E81" w:rsidP="006C1E8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1430B95"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342049E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5BF85E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F817D43"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5AF349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D81D9C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798D6FDA"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208EB11"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2EC22A"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BDBC10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889792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CFA4D0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96AAACF"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C27C52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CC3500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BE29EE6"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F69C6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2DB9DE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E46338A"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633EF9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7ACE52"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F49D330"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E37C982"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2D3A42D7"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F22F7F1"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B8E971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8482713"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30FE156"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3448D7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7F4C7CF"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4A20A1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76B0A67"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07ABB4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6F70676A"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63C43A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0FCE232"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07E614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1DABC2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F71C83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2B1BA75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“&lt;w:br/&gt;”) }}</w:t>
            </w:r>
          </w:p>
          <w:p w14:paraId="5EEFDD5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0B54E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4C51D40"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FFF957"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F0D5751"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DDBC107"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w:t>
            </w:r>
            <w:r w:rsidRPr="00055C1B">
              <w:rPr>
                <w:rFonts w:ascii="Times New Roman" w:hAnsi="Times New Roman"/>
                <w:sz w:val="21"/>
                <w:szCs w:val="21"/>
              </w:rPr>
              <w:lastRenderedPageBreak/>
              <w:t>dy_regimen_add_deng|replace(“\t”, “&lt;w:br/&gt;”) }}</w:t>
            </w:r>
          </w:p>
          <w:p w14:paraId="3288F41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0932A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E92D20"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511E3F" w14:textId="1E74F32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1CEBDD1"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354DD4F"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59BAE621"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“&lt;w:br/&gt;”) }}</w:t>
            </w:r>
          </w:p>
          <w:p w14:paraId="721B764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963A8C"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850C6E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DEC698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19974E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7277ED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“&lt;w:br/&gt;”)}}</w:t>
            </w:r>
          </w:p>
          <w:p w14:paraId="413ACB2A"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90D86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CAF8E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B5503F" w14:textId="37BC928F"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ED45F3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455DB7B"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D1EC81"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C6ADD24"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AB2847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D90D9F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7BC6A"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8D411D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0ABE1F95"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ACE57DE"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0DB718"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35C639"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23C85"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0D87C8D" w14:textId="77777777" w:rsidR="006C1E81" w:rsidRPr="007538B2" w:rsidRDefault="006C1E81" w:rsidP="006C1E8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31D14" w:rsidRPr="007538B2" w14:paraId="5C38B0A9"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6761CB8"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C31D14" w:rsidRPr="007538B2" w14:paraId="3492FE4A"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DE19DE"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31D14" w:rsidRPr="007538B2" w14:paraId="7616972B"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6322FE8" w14:textId="77777777" w:rsidR="00C31D14" w:rsidRPr="007538B2" w:rsidRDefault="00C31D14" w:rsidP="0001424C">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E6494A6"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3A77515"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A4352C3"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3CADC28"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86CB1C9"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CED6242"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9DF4995"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31D14" w:rsidRPr="007538B2" w14:paraId="5EC4B43B"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235BE"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31D14" w:rsidRPr="007538B2" w14:paraId="190C7F2A"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431F17"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C31D14" w:rsidRPr="007538B2" w14:paraId="67DA6087"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771E84" w14:textId="1239E36B"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C31D14" w:rsidRPr="007538B2" w14:paraId="28852311"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FB60C2F" w14:textId="77777777" w:rsidR="00C31D14" w:rsidRPr="007538B2" w:rsidRDefault="00C31D14" w:rsidP="0001424C">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5FE4B8E"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7A55051"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2C070313"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40DCCF7"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07CEA22"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32F025B"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7A1509"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F85A1AF"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987EE1"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486271"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8F567AF"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9978E38"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637FF0B"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D4016D8"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EB9521B"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68FB68B"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5AB914"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D7B1227"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5742C7F"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4DBE52B"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F38513"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03451DAC"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8FF507"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6B7C118"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277A55D"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30FACFD"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B6C3555"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146EC67"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8E7DBE6"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1EBCE0A"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4C1F8D"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963321C"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D86421D"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2A31DEA"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BF6983"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83F6F59"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49FA258"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B23CAEE"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72CF8CE"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351E9D9" w14:textId="77777777" w:rsidR="00C31D14" w:rsidRPr="007538B2" w:rsidRDefault="00C31D14" w:rsidP="000142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31D14" w:rsidRPr="007538B2" w14:paraId="70937AD9"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9F191F"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C31D14" w:rsidRPr="007538B2" w14:paraId="04BFA237"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DCC6B3" w14:textId="77777777" w:rsidR="00C31D14" w:rsidRPr="007538B2" w:rsidRDefault="00C31D14" w:rsidP="0001424C">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31D14" w:rsidRPr="007538B2" w14:paraId="406FE109" w14:textId="77777777" w:rsidTr="000142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6BEBBA5" w14:textId="77777777" w:rsidR="00C31D14" w:rsidRPr="007538B2" w:rsidRDefault="00C31D14" w:rsidP="0001424C">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E319477"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F1965CE"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3C63821A"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082F96F"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BA7F6EF"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5B8FFFA"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540C26F" w14:textId="77777777" w:rsidR="00C31D14" w:rsidRPr="007538B2" w:rsidRDefault="00C31D14" w:rsidP="000142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31D14" w:rsidRPr="007538B2" w14:paraId="183F30B0" w14:textId="77777777" w:rsidTr="00014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8DF67" w14:textId="77777777" w:rsidR="00C31D14" w:rsidRPr="007538B2" w:rsidRDefault="00C31D14" w:rsidP="0001424C">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314C9AC" w14:textId="77777777" w:rsidR="00C31D14" w:rsidRPr="007908EE" w:rsidRDefault="00C31D14">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7ED511B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C31D14" w:rsidRPr="007908EE" w14:paraId="03B1113B" w14:textId="77777777" w:rsidTr="0001424C">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F156ADA" w14:textId="77777777" w:rsidR="00C31D14" w:rsidRPr="007908EE" w:rsidRDefault="00C31D14" w:rsidP="0001424C">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C31D14" w:rsidRPr="007908EE" w14:paraId="14871D22" w14:textId="77777777" w:rsidTr="0001424C">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3AEEA45B" w14:textId="77777777" w:rsidR="00C31D14" w:rsidRPr="007908EE" w:rsidRDefault="00C31D14" w:rsidP="0001424C">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7023F911" w14:textId="77777777" w:rsidR="00C31D14" w:rsidRPr="007908EE" w:rsidRDefault="00C31D14" w:rsidP="0001424C">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F17025A" w14:textId="77777777" w:rsidR="00C31D14" w:rsidRPr="007908EE" w:rsidRDefault="00C31D14" w:rsidP="0001424C">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20C2163B" w14:textId="77777777" w:rsidR="00C31D14" w:rsidRPr="007908EE" w:rsidRDefault="00C31D14" w:rsidP="0001424C">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50DB9F9D" w14:textId="77777777" w:rsidR="00C31D14" w:rsidRPr="007908EE" w:rsidRDefault="00C31D14" w:rsidP="0001424C">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C31D14" w:rsidRPr="007908EE" w14:paraId="18CADD98" w14:textId="77777777" w:rsidTr="0001424C">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E7565B0" w14:textId="77777777" w:rsidR="00C31D14" w:rsidRPr="007908EE"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C31D14" w:rsidRPr="007908EE" w14:paraId="35141C13" w14:textId="77777777" w:rsidTr="0001424C">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39A3BCBA"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598C015D"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6B1D25CC"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83FFB38" w14:textId="77777777" w:rsidR="00C31D14" w:rsidRPr="00B10A60" w:rsidRDefault="00C31D14" w:rsidP="0001424C">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299573C7"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65876A5D"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17086028"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75DA75D"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1EEA638B"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20F98D49"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0ADEF6E"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4BC7147E"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2F6A1531" w14:textId="77777777" w:rsidR="00C31D14"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3BBD677" w14:textId="77777777" w:rsidR="00C31D14" w:rsidRPr="00B10A60" w:rsidRDefault="00C31D14" w:rsidP="0001424C">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 xml:space="preserve">{%if a.hgvs_p != “p.?”%} </w:t>
            </w:r>
            <w:r>
              <w:rPr>
                <w:rFonts w:ascii="Times New Roman" w:hAnsi="Times New Roman"/>
                <w:sz w:val="21"/>
                <w:szCs w:val="21"/>
              </w:rPr>
              <w:lastRenderedPageBreak/>
              <w:t>{{a.hgvs_p}}{%endif%}</w:t>
            </w:r>
          </w:p>
          <w:p w14:paraId="281F48A8" w14:textId="77777777" w:rsidR="00C31D14" w:rsidRPr="00B10A60"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3331C10" w14:textId="77777777" w:rsidR="00C31D14" w:rsidRPr="007908EE" w:rsidRDefault="00C31D14" w:rsidP="0001424C">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6AC87324"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26F62A69"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CC5BB36"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58ABE1E1"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550557B8"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490305A9"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13FCF9BE"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B059D3A"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16DA48B"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764E46AE"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33FA676A" w14:textId="77777777" w:rsidR="00C31D14" w:rsidRPr="007908EE"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285E1E0F"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if var.ec_type.var_id == “POLE-ultramutated type EC”%}</w:t>
            </w:r>
          </w:p>
          <w:p w14:paraId="3DB3E30A"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919DC50"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3025AF32"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30BEEB9B"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27615601"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5C2D1CC8"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49B61C3E"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6A664C77" w14:textId="77777777" w:rsidR="00C31D14" w:rsidRPr="007908EE"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190582E"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4993CC94"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461C2AF3"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41A8764F"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6CF79DB"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082B980" w14:textId="77777777" w:rsidR="00C31D14" w:rsidRPr="005853A7" w:rsidRDefault="00C31D14" w:rsidP="0001424C">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02132F8E" w14:textId="77777777" w:rsidR="00C31D14" w:rsidRPr="007908EE" w:rsidRDefault="00C31D14" w:rsidP="0001424C">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C31D14" w:rsidRPr="007908EE" w14:paraId="2C54D7FF" w14:textId="77777777" w:rsidTr="0001424C">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5F85D54D" w14:textId="77777777" w:rsidR="00C31D14" w:rsidRPr="007908EE" w:rsidRDefault="00C31D14" w:rsidP="0001424C">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DEF1020"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if var.ec_type.var_id == “POLE-ultramutated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elif var.ec_type.var_id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elif var.ec_type.var_id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elif var.ec_type.var_id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{{var.ec_type.variant_desc_cn|e}}</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var.ec_type.evi_interpretation_dia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var.ec_type.evi_interpretation_dia|e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if var.ec_type.evi_interpretation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{{var.ec_type.evi_interpretation|e}}</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hint="eastAsia"/>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6FF212BF" w14:textId="224902C0" w:rsidR="009F4392" w:rsidRPr="002A58FC" w:rsidRDefault="009F4392" w:rsidP="0013742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{%if msi.var_id==</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000E0D0B">
              <w:rPr>
                <w:rFonts w:ascii="Times New Roman" w:hAnsi="Times New Roman" w:hint="eastAsia"/>
                <w:b/>
                <w:sz w:val="21"/>
                <w:szCs w:val="21"/>
              </w:rPr>
              <w:t>；</w:t>
            </w:r>
            <w:r w:rsidR="000E0D0B">
              <w:rPr>
                <w:rFonts w:ascii="Times New Roman" w:hAnsi="Times New Roman" w:hint="eastAsia"/>
                <w:b/>
                <w:sz w:val="21"/>
                <w:szCs w:val="21"/>
              </w:rPr>
              <w:t>MSI_Ratio</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msi.msi_score_str</w:t>
            </w:r>
            <w:r w:rsidR="009448E4">
              <w:rPr>
                <w:rFonts w:ascii="Times New Roman" w:hAnsi="Times New Roman" w:hint="eastAsia"/>
                <w:b/>
                <w:sz w:val="21"/>
                <w:szCs w:val="21"/>
              </w:rPr>
              <w:t>}}</w:t>
            </w:r>
            <w:r w:rsidR="000E0D0B">
              <w:rPr>
                <w:rFonts w:ascii="Times New Roman" w:hAnsi="Times New Roman" w:hint="eastAsia"/>
                <w:b/>
                <w:sz w:val="21"/>
                <w:szCs w:val="21"/>
              </w:rPr>
              <w:t>；</w:t>
            </w:r>
            <w:r w:rsidR="000E0D0B">
              <w:rPr>
                <w:rFonts w:ascii="Times New Roman" w:hAnsi="Times New Roman" w:hint="eastAsia"/>
                <w:b/>
                <w:sz w:val="21"/>
                <w:szCs w:val="21"/>
              </w:rPr>
              <w:t>MSI_Num</w:t>
            </w:r>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{msi.msi_num_116}}</w:t>
            </w:r>
            <w:r w:rsidR="00683EC6">
              <w:rPr>
                <w:rFonts w:ascii="Times New Roman" w:hAnsi="Times New Roman"/>
                <w:b/>
                <w:sz w:val="21"/>
                <w:szCs w:val="21"/>
              </w:rPr>
              <w:t>/53</w:t>
            </w:r>
            <w:r w:rsidRPr="002A58FC">
              <w:rPr>
                <w:rFonts w:ascii="Times New Roman" w:hAnsi="Times New Roman" w:hint="eastAsia"/>
                <w:b/>
                <w:sz w:val="21"/>
                <w:szCs w:val="21"/>
              </w:rPr>
              <w:t>）</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lastRenderedPageBreak/>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191818" w:rsidRPr="00191818">
              <w:rPr>
                <w:rFonts w:ascii="Times New Roman" w:hAnsi="Times New Roman"/>
                <w:bCs/>
                <w:sz w:val="21"/>
                <w:szCs w:val="21"/>
              </w:rPr>
              <w:t>{% if a.evi_sum.evi_split and a.evi_sum.evi_split.Predictive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|e }}{% endif%}{% if a.xajdy_kras_a_prognostic%}{{ a.xajdy_kras_a_prognostic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lastRenderedPageBreak/>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r w:rsidRPr="003E518F">
        <w:rPr>
          <w:rFonts w:ascii="Times New Roman" w:hAnsi="Times New Roman" w:hint="eastAsia"/>
          <w:color w:val="3B3838"/>
          <w:sz w:val="18"/>
          <w:szCs w:val="18"/>
          <w:lang w:val="en-CA"/>
        </w:rPr>
        <w:t>OncoKB</w:t>
      </w:r>
      <w:r w:rsidRPr="003E518F">
        <w:rPr>
          <w:rFonts w:ascii="Times New Roman" w:hAnsi="Times New Roman" w:hint="eastAsia"/>
          <w:color w:val="3B3838"/>
          <w:sz w:val="18"/>
          <w:szCs w:val="18"/>
          <w:lang w:val="en-CA"/>
        </w:rPr>
        <w:t>等公共数据库，本内部数据库将基因变异所对应的靶向药物敏感性分为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0DBEC9F6"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依据美国医学遗传学与基因组学学会（</w:t>
      </w:r>
      <w:r w:rsidRPr="003E518F">
        <w:rPr>
          <w:rFonts w:ascii="Times New Roman" w:hAnsi="Times New Roman" w:hint="eastAsia"/>
          <w:bCs/>
          <w:color w:val="3B3838"/>
          <w:sz w:val="18"/>
          <w:szCs w:val="18"/>
        </w:rPr>
        <w:t>The American College of Medical Genetics and Genomics</w:t>
      </w:r>
      <w:r w:rsidRPr="003E518F">
        <w:rPr>
          <w:rFonts w:ascii="Times New Roman" w:hAnsi="Times New Roman" w:hint="eastAsia"/>
          <w:bCs/>
          <w:color w:val="3B3838"/>
          <w:sz w:val="18"/>
          <w:szCs w:val="18"/>
        </w:rPr>
        <w:t>，</w:t>
      </w:r>
      <w:r w:rsidRPr="003E518F">
        <w:rPr>
          <w:rFonts w:ascii="Times New Roman" w:hAnsi="Times New Roman" w:hint="eastAsia"/>
          <w:bCs/>
          <w:color w:val="3B3838"/>
          <w:sz w:val="18"/>
          <w:szCs w:val="18"/>
        </w:rPr>
        <w:t>ACMG</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致病、可能致病和意义未明的胚系变异</w:t>
      </w:r>
      <w:r w:rsidR="00A25292" w:rsidRPr="003E518F">
        <w:rPr>
          <w:rFonts w:ascii="Times New Roman" w:hAnsi="Times New Roman" w:hint="eastAsia"/>
          <w:bCs/>
          <w:sz w:val="18"/>
          <w:szCs w:val="18"/>
        </w:rPr>
        <w:t>（需做对照）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sample.tumor_list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sample.tumor_names_cn%}</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基因多态性对化疗药物的药效学提示，参考</w:t>
      </w:r>
      <w:r w:rsidRPr="003E518F">
        <w:rPr>
          <w:rFonts w:ascii="Times New Roman" w:hAnsi="Times New Roman" w:hint="eastAsia"/>
          <w:color w:val="3B3838"/>
          <w:sz w:val="18"/>
          <w:szCs w:val="18"/>
          <w:lang w:val="en-CA"/>
        </w:rPr>
        <w:t>PharmGKB</w:t>
      </w:r>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lastRenderedPageBreak/>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67C52D28"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的检测灵敏度受限，体液中肿瘤占比暂无法评估。共检测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，当检出值位于</w:t>
      </w:r>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r w:rsidRPr="00E97DB6">
        <w:rPr>
          <w:rFonts w:ascii="Times New Roman" w:hAnsi="Times New Roman"/>
          <w:bCs/>
          <w:color w:val="3B3838"/>
          <w:sz w:val="18"/>
          <w:szCs w:val="18"/>
        </w:rPr>
        <w:t>ctDNA</w:t>
      </w:r>
      <w:r w:rsidRPr="00E97DB6">
        <w:rPr>
          <w:rFonts w:ascii="Times New Roman" w:hAnsi="Times New Roman"/>
          <w:bCs/>
          <w:color w:val="3B3838"/>
          <w:sz w:val="18"/>
          <w:szCs w:val="18"/>
        </w:rPr>
        <w:t>）源自病灶部位细胞释放入血液，但并非所有病变细胞的变异都能释放入血。</w:t>
      </w:r>
      <w:r w:rsidRPr="00E97DB6">
        <w:rPr>
          <w:rFonts w:ascii="Times New Roman" w:hAnsi="Times New Roman"/>
          <w:bCs/>
          <w:color w:val="3B3838"/>
          <w:sz w:val="18"/>
          <w:szCs w:val="18"/>
        </w:rPr>
        <w:t>ctDNA</w:t>
      </w:r>
      <w:r w:rsidRPr="00E97DB6">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493361" w:rsidRPr="00493361">
              <w:rPr>
                <w:rFonts w:ascii="Times New Roman" w:hAnsi="Times New Roman"/>
                <w:color w:val="3B3838"/>
              </w:rPr>
              <w:t>report_number</w:t>
            </w:r>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t>{%p if sample.report_module_type == “rummage” and sample.locate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{{qc.control_data_qc.depth_mean_uniq}}</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{%p if sample.report_module_type == “rummage” and sample.locate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{%p if lib_quality_control and lib_quality_control.lib_dna_qc and lib_quality_control.lib_dna_qc.dna_qty and lib_quality_control.lib_dna_qc.dna_pre_library_qty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 xml:space="preserve">0 and </w:t>
            </w:r>
            <w:r w:rsidRPr="00B32C96">
              <w:rPr>
                <w:rFonts w:ascii="Times New Roman" w:hAnsi="Times New Roman"/>
                <w:color w:val="3B3838"/>
              </w:rPr>
              <w:lastRenderedPageBreak/>
              <w:t>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BD1408">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lastRenderedPageBreak/>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r w:rsidRPr="000F1B63">
              <w:rPr>
                <w:rFonts w:ascii="Times New Roman" w:hAnsi="Times New Roman" w:hint="eastAsia"/>
                <w:color w:val="3B3838"/>
              </w:rPr>
              <w:lastRenderedPageBreak/>
              <w:t>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a.var1.bio_category == “Cnv”%}</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elif a.var2.bio_category == “Cnv”%}</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610243C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E97DB6" w:rsidRDefault="00390BEA"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94C47EE" w14:textId="77777777" w:rsidR="008E7CA3"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2E7051C6" w14:textId="77777777" w:rsidR="008E7CA3"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{{a}}</w:t>
      </w:r>
    </w:p>
    <w:p w14:paraId="43B9DE91" w14:textId="38346CFC" w:rsidR="00AB38B5" w:rsidRPr="00E97DB6" w:rsidRDefault="008E7CA3" w:rsidP="00E97DB6">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E97DB6">
        <w:rPr>
          <w:rFonts w:ascii="Times New Roman" w:eastAsia="宋体" w:hAnsi="Times New Roman"/>
          <w:b w:val="0"/>
          <w:bCs/>
          <w:color w:val="3B3838"/>
          <w:sz w:val="18"/>
          <w:szCs w:val="18"/>
          <w:shd w:val="clear" w:color="auto" w:fill="FFFFFF"/>
        </w:rPr>
        <w:t>{%p endfor%}</w:t>
      </w: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D483" w14:textId="77777777" w:rsidR="00403557" w:rsidRDefault="00403557">
      <w:pPr>
        <w:spacing w:line="240" w:lineRule="auto"/>
      </w:pPr>
      <w:r>
        <w:separator/>
      </w:r>
    </w:p>
  </w:endnote>
  <w:endnote w:type="continuationSeparator" w:id="0">
    <w:p w14:paraId="23F9C9D6" w14:textId="77777777" w:rsidR="00403557" w:rsidRDefault="004035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283CF13C" w14:textId="77777777" w:rsidR="00AB38B5" w:rsidRDefault="00AB38B5">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7BEFCC2A" w14:textId="77777777" w:rsidR="00AB38B5" w:rsidRDefault="00AB38B5">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49EA0" w14:textId="77777777" w:rsidR="00403557" w:rsidRDefault="00403557">
      <w:pPr>
        <w:spacing w:after="0"/>
      </w:pPr>
      <w:r>
        <w:separator/>
      </w:r>
    </w:p>
  </w:footnote>
  <w:footnote w:type="continuationSeparator" w:id="0">
    <w:p w14:paraId="3E47FFBA" w14:textId="77777777" w:rsidR="00403557" w:rsidRDefault="004035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493361" w:rsidRPr="00493361">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898033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9474275">
    <w:abstractNumId w:val="0"/>
  </w:num>
  <w:num w:numId="3" w16cid:durableId="1248659585">
    <w:abstractNumId w:val="4"/>
  </w:num>
  <w:num w:numId="4" w16cid:durableId="1262714069">
    <w:abstractNumId w:val="2"/>
  </w:num>
  <w:num w:numId="5" w16cid:durableId="661273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2C96"/>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534</TotalTime>
  <Pages>26</Pages>
  <Words>7366</Words>
  <Characters>34621</Characters>
  <Application>Microsoft Office Word</Application>
  <DocSecurity>0</DocSecurity>
  <Lines>2308</Lines>
  <Paragraphs>1354</Paragraphs>
  <ScaleCrop>false</ScaleCrop>
  <Company>P R C</Company>
  <LinksUpToDate>false</LinksUpToDate>
  <CharactersWithSpaces>40633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98</cp:revision>
  <cp:lastPrinted>2024-05-24T10:36:00Z</cp:lastPrinted>
  <dcterms:created xsi:type="dcterms:W3CDTF">2024-05-24T07:03:00Z</dcterms:created>
  <dcterms:modified xsi:type="dcterms:W3CDTF">2025-07-26T14:00:00Z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