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C268BE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052D1" w:rsidRPr="00F66D46">
              <w:rPr>
                <w:rFonts w:ascii="Times New Roman" w:hAnsi="Times New Roman" w:hint="eastAsia"/>
                <w:sz w:val="24"/>
                <w:szCs w:val="24"/>
                <w:highlight w:val="yellow"/>
                <w:lang w:val="en-CA"/>
              </w:rPr>
              <w:t>{</w:t>
            </w:r>
            <w:r w:rsidR="00F052D1" w:rsidRPr="00F66D46">
              <w:rPr>
                <w:rFonts w:ascii="Times New Roman" w:hAnsi="Times New Roman"/>
                <w:sz w:val="24"/>
                <w:szCs w:val="24"/>
                <w:highlight w:val="yellow"/>
                <w:lang w:val="en-CA"/>
              </w:rPr>
              <w:t>%if sample.report_module_type == “hospital”%</w:t>
            </w:r>
            <w:r w:rsidR="00F052D1" w:rsidRPr="00F66D46">
              <w:rPr>
                <w:rFonts w:ascii="Times New Roman" w:hAnsi="Times New Roman" w:hint="eastAsia"/>
                <w:sz w:val="24"/>
                <w:szCs w:val="24"/>
                <w:highlight w:val="yellow"/>
                <w:lang w:val="en-CA"/>
              </w:rPr>
              <w:t>}</w:t>
            </w:r>
            <w:r w:rsidR="00F052D1">
              <w:rPr>
                <w:rFonts w:ascii="Times New Roman" w:hAnsi="Times New Roman"/>
                <w:sz w:val="24"/>
                <w:szCs w:val="24"/>
                <w:lang w:val="en-CA"/>
              </w:rPr>
              <w:t>{{sample.</w:t>
            </w:r>
            <w:r w:rsidR="00F052D1" w:rsidRPr="002B684C">
              <w:rPr>
                <w:rFonts w:ascii="Times New Roman" w:hAnsi="Times New Roman"/>
                <w:sz w:val="24"/>
                <w:szCs w:val="24"/>
                <w:lang w:val="en-CA"/>
              </w:rPr>
              <w:t>origin_company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{%else%}</w:t>
            </w:r>
            <w:r w:rsidR="00F052D1">
              <w:rPr>
                <w:rFonts w:ascii="Times New Roman" w:hAnsi="Times New Roman"/>
                <w:sz w:val="24"/>
                <w:szCs w:val="24"/>
                <w:lang w:val="en-CA"/>
              </w:rPr>
              <w:t>{{sample.</w:t>
            </w:r>
            <w:r w:rsidR="00F052D1" w:rsidRPr="002B684C">
              <w:rPr>
                <w:rFonts w:ascii="Times New Roman" w:hAnsi="Times New Roman"/>
                <w:sz w:val="24"/>
                <w:szCs w:val="24"/>
                <w:lang w:val="en-CA"/>
              </w:rPr>
              <w:t>company</w:t>
            </w:r>
            <w:r w:rsidR="00F052D1">
              <w:rPr>
                <w:rFonts w:ascii="Times New Roman" w:hAnsi="Times New Roman"/>
                <w:sz w:val="24"/>
                <w:szCs w:val="24"/>
                <w:lang w:val="en-CA"/>
              </w:rPr>
              <w:t>}}</w:t>
            </w:r>
            <w:r w:rsidR="00F052D1" w:rsidRPr="00F66D46">
              <w:rPr>
                <w:rFonts w:ascii="Times New Roman" w:hAnsi="Times New Roman"/>
                <w:sz w:val="24"/>
                <w:szCs w:val="24"/>
                <w:highlight w:val="yellow"/>
                <w:lang w:val="en-CA"/>
              </w:rPr>
              <w:t>{%endif%}</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3E04969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01A05" w:rsidRPr="00AF0F1E">
              <w:rPr>
                <w:rFonts w:ascii="Times New Roman" w:hAnsi="Times New Roman"/>
                <w:sz w:val="24"/>
                <w:szCs w:val="24"/>
                <w:highlight w:val="green"/>
                <w:lang w:val="en-CA"/>
              </w:rPr>
              <w:t>{% if sample.order_type%}</w:t>
            </w:r>
            <w:r w:rsidR="00F01A05" w:rsidRPr="00AF0F1E">
              <w:rPr>
                <w:rFonts w:ascii="Times New Roman" w:hAnsi="Times New Roman"/>
                <w:sz w:val="24"/>
                <w:szCs w:val="24"/>
                <w:highlight w:val="yellow"/>
                <w:lang w:val="en-CA"/>
              </w:rPr>
              <w:t>{%if sample.receive_data and sample.blood_date_received %}</w:t>
            </w:r>
            <w:r w:rsidR="00F01A05" w:rsidRPr="008B50F9">
              <w:rPr>
                <w:rFonts w:ascii="Times New Roman" w:hAnsi="Times New Roman"/>
                <w:sz w:val="24"/>
                <w:szCs w:val="24"/>
                <w:lang w:val="en-CA"/>
              </w:rPr>
              <w:t>{{sample.receive_data}}</w:t>
            </w:r>
            <w:r w:rsidR="00F01A05">
              <w:rPr>
                <w:rFonts w:ascii="Times New Roman" w:hAnsi="Times New Roman" w:hint="eastAsia"/>
                <w:sz w:val="24"/>
                <w:szCs w:val="24"/>
                <w:lang w:val="en-CA"/>
              </w:rPr>
              <w:t>、</w:t>
            </w:r>
            <w:r w:rsidR="00F01A05" w:rsidRPr="008B50F9">
              <w:rPr>
                <w:rFonts w:ascii="Times New Roman" w:hAnsi="Times New Roman"/>
                <w:sz w:val="24"/>
                <w:szCs w:val="24"/>
                <w:lang w:val="en-CA"/>
              </w:rPr>
              <w:t>{{sample.blood_date_received}}</w:t>
            </w:r>
            <w:r w:rsidR="00F01A05" w:rsidRPr="00AF0F1E">
              <w:rPr>
                <w:rFonts w:ascii="Times New Roman" w:hAnsi="Times New Roman"/>
                <w:sz w:val="24"/>
                <w:szCs w:val="24"/>
                <w:highlight w:val="yellow"/>
                <w:lang w:val="en-CA"/>
              </w:rPr>
              <w:t>{%elif sample.receive_data and not sample.blood_date_received %}</w:t>
            </w:r>
            <w:r w:rsidR="00F01A05" w:rsidRPr="008B50F9">
              <w:rPr>
                <w:rFonts w:ascii="Times New Roman" w:hAnsi="Times New Roman"/>
                <w:sz w:val="24"/>
                <w:szCs w:val="24"/>
                <w:lang w:val="en-CA"/>
              </w:rPr>
              <w:t>{{sample.receive_data}}</w:t>
            </w:r>
            <w:r w:rsidR="00F01A05" w:rsidRPr="00AF0F1E">
              <w:rPr>
                <w:rFonts w:ascii="Times New Roman" w:hAnsi="Times New Roman"/>
                <w:sz w:val="24"/>
                <w:szCs w:val="24"/>
                <w:highlight w:val="yellow"/>
                <w:lang w:val="en-CA"/>
              </w:rPr>
              <w:t>{%elif not sample.receive_data and sample.blood_date_received %}</w:t>
            </w:r>
            <w:r w:rsidR="00F01A05" w:rsidRPr="008B50F9">
              <w:rPr>
                <w:rFonts w:ascii="Times New Roman" w:hAnsi="Times New Roman"/>
                <w:sz w:val="24"/>
                <w:szCs w:val="24"/>
                <w:lang w:val="en-CA"/>
              </w:rPr>
              <w:t>{{sample.blood_date_received}}</w:t>
            </w:r>
            <w:r w:rsidR="00F01A05" w:rsidRPr="00AF0F1E">
              <w:rPr>
                <w:rFonts w:ascii="Times New Roman" w:hAnsi="Times New Roman"/>
                <w:sz w:val="24"/>
                <w:szCs w:val="24"/>
                <w:highlight w:val="yellow"/>
                <w:lang w:val="en-CA"/>
              </w:rPr>
              <w:t>{%endif%}</w:t>
            </w:r>
            <w:r w:rsidR="00F01A05" w:rsidRPr="00AF0F1E">
              <w:rPr>
                <w:rFonts w:ascii="Times New Roman" w:hAnsi="Times New Roman"/>
                <w:sz w:val="24"/>
                <w:szCs w:val="24"/>
                <w:highlight w:val="green"/>
                <w:lang w:val="en-CA"/>
              </w:rPr>
              <w:t>{% else%}</w:t>
            </w:r>
            <w:r w:rsidR="00F01A05" w:rsidRPr="008B50F9">
              <w:rPr>
                <w:rFonts w:ascii="Times New Roman" w:hAnsi="Times New Roman"/>
                <w:sz w:val="24"/>
                <w:szCs w:val="24"/>
                <w:lang w:val="en-CA"/>
              </w:rPr>
              <w:t>{{sample.receive_data}}</w:t>
            </w:r>
            <w:r w:rsidR="00F01A05" w:rsidRPr="00AF0F1E">
              <w:rPr>
                <w:rFonts w:ascii="Times New Roman" w:hAnsi="Times New Roman"/>
                <w:sz w:val="24"/>
                <w:szCs w:val="24"/>
                <w:highlight w:val="green"/>
                <w:lang w:val="en-CA"/>
              </w:rPr>
              <w:t>{% 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lastRenderedPageBreak/>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275F4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07FE98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4D3B63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310A42CF" w14:textId="3DE167CF" w:rsidR="00275F48"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7A6034D6" w14:textId="0E42BAF0"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3D9E52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1A2A4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239BA9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w:t>
            </w:r>
          </w:p>
          <w:p w14:paraId="0578E1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21FA470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 or a.gene_symbol in [“KRAS”, “NRAS”, “BRAF”]%}</w:t>
            </w:r>
          </w:p>
          <w:p w14:paraId="1983477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C5845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a.evi_sum.regimen_S|filter_csco|xajdy_filter_regimen_level|xajdy_regimen_add_deng|replace(“\t”, “&lt;w:br/&gt;”)}}</w:t>
            </w:r>
          </w:p>
          <w:p w14:paraId="41614B6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C9743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210F9F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5197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51BA0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5FE5D72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1F4F49">
              <w:rPr>
                <w:rFonts w:ascii="Times New Roman" w:hAnsi="Times New Roman"/>
                <w:sz w:val="21"/>
                <w:szCs w:val="21"/>
              </w:rPr>
              <w:t>{{ a.evi_sum.regimen_S|xajdy_filter_regimen_level|xajdy_regimen_add_deng|replace(“\t”, “&lt;w:br/&gt;”)}}</w:t>
            </w:r>
          </w:p>
          <w:p w14:paraId="0F7CBCE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F68B9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F9973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2CEAF5E6"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05F312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a.var_id==”KRAS/NRAS/BRAF WT” or a.gene_symbol in [“KRAS”, “NRAS”, “BRAF”]%}</w:t>
            </w:r>
          </w:p>
          <w:p w14:paraId="59111C0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06C80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a.evi_sum.regimen_R|filter_csco|xajdy_filter_regimen_level|xajdy_regimen_add_deng|replace(“\t”, “&lt;w:br/&gt;”)}}</w:t>
            </w:r>
          </w:p>
          <w:p w14:paraId="5D84A75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1428E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17297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435E0C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FBDA5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65F475C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C7B80">
              <w:rPr>
                <w:rFonts w:ascii="Times New Roman" w:hAnsi="Times New Roman"/>
                <w:sz w:val="21"/>
                <w:szCs w:val="21"/>
              </w:rPr>
              <w:t xml:space="preserve">{{ a.evi_sum.regimen_R|xajdy_filter_regimen_level|xajdy_regimen_add_deng|replace(“\t”, </w:t>
            </w:r>
            <w:r w:rsidRPr="007C7B80">
              <w:rPr>
                <w:rFonts w:ascii="Times New Roman" w:hAnsi="Times New Roman"/>
                <w:sz w:val="21"/>
                <w:szCs w:val="21"/>
              </w:rPr>
              <w:lastRenderedPageBreak/>
              <w:t>“&lt;w:br/&gt;”)}}</w:t>
            </w:r>
          </w:p>
          <w:p w14:paraId="6E5821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6175CA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4A05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C0E37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CBDFEB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7FE087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275F4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tc>
        <w:tc>
          <w:tcPr>
            <w:tcW w:w="2551" w:type="dxa"/>
          </w:tcPr>
          <w:p w14:paraId="177AC09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5B3B864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6FC6DA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4D08440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7047B"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a.evi_sum.regimen_S|filter_csco|xajdy_filter_regimen_level|xajdy_regimen_add_deng|replace(“\t”, “&lt;w:br/&gt;”)}}</w:t>
            </w:r>
          </w:p>
          <w:p w14:paraId="60E3BC2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BB5D30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96C6EA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DD093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DB6ED4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0DB8968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a.evi_sum.regimen_S|xajdy_filter_regimen_level|xajdy_regimen_add_deng|replace(“\t”, “&lt;w:br/&gt;”)}}</w:t>
            </w:r>
          </w:p>
          <w:p w14:paraId="7D73908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57D9D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F1AE7C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563AD399"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7BF1E5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59FB92E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233F4A3D"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a.evi_sum.regimen_R|filter_csco|xajdy_filter_regimen_level|xajdy_regimen_add_deng|replace(“\t”, “&lt;w:br/&gt;”)}}</w:t>
            </w:r>
          </w:p>
          <w:p w14:paraId="4E0FC0F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D6B2736"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2CC2E2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E12E7A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64DE3F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2E21BC"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030087">
              <w:rPr>
                <w:rFonts w:ascii="Times New Roman" w:hAnsi="Times New Roman"/>
                <w:sz w:val="21"/>
                <w:szCs w:val="21"/>
              </w:rPr>
              <w:t>{{ a.evi_sum.regimen_R|xajdy_filter_regimen</w:t>
            </w:r>
            <w:r w:rsidRPr="00030087">
              <w:rPr>
                <w:rFonts w:ascii="Times New Roman" w:hAnsi="Times New Roman"/>
                <w:sz w:val="21"/>
                <w:szCs w:val="21"/>
              </w:rPr>
              <w:lastRenderedPageBreak/>
              <w:t>_level|xajdy_regimen_add_deng|replace(“\t”, “&lt;w:br/&gt;”)}}</w:t>
            </w:r>
          </w:p>
          <w:p w14:paraId="05D1284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403E751"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4CDE3FE"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49B071BF"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w:t>
            </w:r>
            <w:r w:rsidRPr="007538B2">
              <w:rPr>
                <w:rFonts w:ascii="Times New Roman" w:hAnsi="Times New Roman"/>
                <w:sz w:val="21"/>
                <w:szCs w:val="21"/>
                <w:highlight w:val="magenta"/>
              </w:rPr>
              <w:lastRenderedPageBreak/>
              <w:t>Diagnostic%}</w:t>
            </w:r>
          </w:p>
          <w:p w14:paraId="4EA4D9F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470C747"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275F48" w:rsidRPr="007538B2" w:rsidRDefault="00275F48" w:rsidP="00275F48">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275F4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7EFA25C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64AB9D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26D22FD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var.knb.evi_sum.regimen_S|filter_csco|xajdy_filter_regimen_level|xajdy_regimen_add_deng|replace(“\t”, “&lt;w:br/&gt;”)}}</w:t>
            </w:r>
          </w:p>
          <w:p w14:paraId="68815D6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5E961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2560B60C"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23917EA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1FB3E53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425C49">
              <w:rPr>
                <w:rFonts w:ascii="Times New Roman" w:hAnsi="Times New Roman"/>
                <w:sz w:val="21"/>
                <w:szCs w:val="21"/>
              </w:rPr>
              <w:t>{{ var.knb.evi_sum.regimen_R|filter_csco|xajdy_filter_regimen_level|xajdy_regimen_add_deng|replace(“\t”, “&lt;w:br/&gt;”) }}</w:t>
            </w:r>
          </w:p>
          <w:p w14:paraId="536C688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0F415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2ED7C101"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6BBF7BD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FD83D4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275F4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275F48" w:rsidRPr="007538B2" w:rsidRDefault="00275F48" w:rsidP="00275F48">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6A1CB1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68D7F8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2C4F17F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CDCD65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A4BF4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484B633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351E077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5C125FB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47EEBB6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a.evi_sum.regimen_S|filter_csco|xajdy_filter_regimen_level|xajdy_regimen_add_deng|replace(“\t”, “&lt;w:br/&gt;”) }}</w:t>
            </w:r>
          </w:p>
          <w:p w14:paraId="2C97788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F73898"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2C42F47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AA2E0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EB3F15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383DB486"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a.evi_sum.regimen_S|xajdy_filter_regimen_level|xajdy_regimen_add_deng|replace(“\t”, “&lt;w:br/&gt;”) }}</w:t>
            </w:r>
          </w:p>
          <w:p w14:paraId="32435B7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179A9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D92C14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320E0854"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593AFFDF"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4776E381"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702AF5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a.evi_sum.regimen_R|filter_csco|xajdy_filte</w:t>
            </w:r>
            <w:r w:rsidRPr="00055C1B">
              <w:rPr>
                <w:rFonts w:ascii="Times New Roman" w:hAnsi="Times New Roman"/>
                <w:sz w:val="21"/>
                <w:szCs w:val="21"/>
              </w:rPr>
              <w:lastRenderedPageBreak/>
              <w:t>r_regimen_level|xajdy_regimen_add_deng|replace(“\t”, “&lt;w:br/&gt;”) }}</w:t>
            </w:r>
          </w:p>
          <w:p w14:paraId="7D0E8B6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205E719"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77F826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B48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8EC175B"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4448EB27"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055C1B">
              <w:rPr>
                <w:rFonts w:ascii="Times New Roman" w:hAnsi="Times New Roman"/>
                <w:sz w:val="21"/>
                <w:szCs w:val="21"/>
              </w:rPr>
              <w:t>{{ a.evi_sum.regimen_R|xajdy_filter_regimen_level|xajdy_regimen_add_deng|replace(“\t”, “&lt;w:br/&gt;”)}}</w:t>
            </w:r>
          </w:p>
          <w:p w14:paraId="3C7222F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1B52C5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E73A735"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55E2514E"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sidRPr="007538B2">
              <w:rPr>
                <w:rFonts w:ascii="Times New Roman" w:hAnsi="Times New Roman"/>
                <w:sz w:val="21"/>
                <w:szCs w:val="21"/>
              </w:rPr>
              <w:lastRenderedPageBreak/>
              <w:t>a.evi_sum.evi_split.Prognostic %}</w:t>
            </w:r>
          </w:p>
          <w:p w14:paraId="67D4CAF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97ABEE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275F48" w:rsidRPr="007538B2" w:rsidRDefault="00275F48" w:rsidP="00275F48">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w:t>
            </w:r>
            <w:r w:rsidRPr="007538B2">
              <w:rPr>
                <w:rFonts w:ascii="Times New Roman" w:hAnsi="Times New Roman"/>
                <w:sz w:val="21"/>
                <w:szCs w:val="21"/>
              </w:rPr>
              <w:lastRenderedPageBreak/>
              <w:t>_somatic.level_onco_nodrug + var.var_somatic.level_III)</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a.gene_symbol and </w:t>
            </w:r>
            <w:r w:rsidRPr="007538B2">
              <w:rPr>
                <w:rFonts w:ascii="Times New Roman" w:hAnsi="Times New Roman"/>
                <w:sz w:val="21"/>
                <w:szCs w:val="21"/>
              </w:rPr>
              <w:lastRenderedPageBreak/>
              <w:t>(a.bio_category==”Sv”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w:t>
            </w:r>
            <w:r w:rsidRPr="007538B2">
              <w:rPr>
                <w:rFonts w:ascii="Times New Roman" w:hAnsi="Times New Roman"/>
                <w:sz w:val="21"/>
                <w:szCs w:val="21"/>
                <w:highlight w:val="green"/>
              </w:rPr>
              <w:lastRenderedPageBreak/>
              <w:t>”Snvindel”%}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48" w:type="dxa"/>
        <w:tblLayout w:type="fixed"/>
        <w:tblLook w:val="04A0" w:firstRow="1" w:lastRow="0" w:firstColumn="1" w:lastColumn="0" w:noHBand="0" w:noVBand="1"/>
      </w:tblPr>
      <w:tblGrid>
        <w:gridCol w:w="1250"/>
        <w:gridCol w:w="4286"/>
        <w:gridCol w:w="2630"/>
        <w:gridCol w:w="2182"/>
      </w:tblGrid>
      <w:tr w:rsidR="00275F48" w:rsidRPr="00BD6AC9" w14:paraId="7569EC38"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153D8D7F" w14:textId="77777777" w:rsidR="00275F48" w:rsidRPr="00BD6AC9" w:rsidRDefault="00275F48"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275F48" w:rsidRPr="00BD6AC9" w14:paraId="47EE7B47"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B980B30" w14:textId="77777777" w:rsidR="00275F48" w:rsidRPr="00343C93" w:rsidRDefault="00275F48"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12F2318B"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06353C5"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2D91A833" w14:textId="77777777" w:rsidR="00275F48" w:rsidRPr="00343C93" w:rsidRDefault="00275F48"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275F48" w:rsidRPr="00BD6AC9" w14:paraId="3EBC3AD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2FC28F6" w14:textId="77777777" w:rsidR="00275F48" w:rsidRDefault="00275F48"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47E350D4"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562AED6D" w14:textId="77777777" w:rsidR="00275F48" w:rsidRPr="000176C6" w:rsidRDefault="00275F48"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var.var_germline.level_5+var.var_germline.level_4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275F48" w:rsidRPr="00BD6AC9" w14:paraId="7D779D8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76A0B3DF" w14:textId="77777777" w:rsidR="00275F48" w:rsidRDefault="00275F48"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{{a.gene_symbol}}</w:t>
            </w:r>
          </w:p>
        </w:tc>
        <w:tc>
          <w:tcPr>
            <w:tcW w:w="4286" w:type="dxa"/>
          </w:tcPr>
          <w:p w14:paraId="0E217092"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{a.hgvs_c}}</w:t>
            </w:r>
          </w:p>
          <w:p w14:paraId="33E83C93"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if a.hgvs_p!=”p.?”%}</w:t>
            </w:r>
          </w:p>
          <w:p w14:paraId="6F689B55"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{{a.hgvs_p}}</w:t>
            </w:r>
          </w:p>
          <w:p w14:paraId="1B1BF41B" w14:textId="77777777" w:rsidR="00275F48" w:rsidRPr="00BD6AC9"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lastRenderedPageBreak/>
              <w:t>{%p endif%}</w:t>
            </w:r>
          </w:p>
          <w:p w14:paraId="1A707CC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r w:rsidRPr="00BD6AC9">
              <w:rPr>
                <w:rFonts w:ascii="Times New Roman" w:hAnsi="Times New Roman"/>
                <w:sz w:val="21"/>
                <w:szCs w:val="21"/>
              </w:rPr>
              <w:t>a.varInfo_XAJDY</w:t>
            </w:r>
            <w:r w:rsidRPr="00BD6AC9">
              <w:rPr>
                <w:rFonts w:ascii="Times New Roman" w:hAnsi="Times New Roman" w:hint="eastAsia"/>
                <w:sz w:val="21"/>
                <w:szCs w:val="21"/>
              </w:rPr>
              <w:t>}}</w:t>
            </w:r>
          </w:p>
        </w:tc>
        <w:tc>
          <w:tcPr>
            <w:tcW w:w="2630" w:type="dxa"/>
          </w:tcPr>
          <w:p w14:paraId="686F0D38"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if a.freq_rc%}</w:t>
            </w:r>
          </w:p>
          <w:p w14:paraId="075B0905"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lastRenderedPageBreak/>
              <w:t>{%if a.</w:t>
            </w:r>
            <w:r>
              <w:rPr>
                <w:rFonts w:ascii="Times New Roman" w:hAnsi="Times New Roman" w:hint="eastAsia"/>
                <w:sz w:val="21"/>
                <w:szCs w:val="21"/>
              </w:rPr>
              <w:t>freq_rc</w:t>
            </w:r>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4A75B8F7"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2145C5C2" w14:textId="77777777" w:rsidR="00275F48"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freq_rc</w:t>
            </w:r>
            <w:r>
              <w:rPr>
                <w:rFonts w:ascii="Times New Roman" w:hAnsi="Times New Roman" w:hint="eastAsia"/>
                <w:sz w:val="21"/>
                <w:szCs w:val="21"/>
              </w:rPr>
              <w:t>数据，请人工填写！</w:t>
            </w:r>
          </w:p>
          <w:p w14:paraId="0CC057C8"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49F43EE4"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if a.clinic_num_g == 3%}</w:t>
            </w:r>
          </w:p>
          <w:p w14:paraId="3A1D8340"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19410099"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lastRenderedPageBreak/>
              <w:t>{%p elif a.clinic_num_g == 4%}</w:t>
            </w:r>
          </w:p>
          <w:p w14:paraId="6DC0B8F5"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158484DE"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17EA07DA" w14:textId="77777777" w:rsidR="00275F48" w:rsidRPr="003E2D2B" w:rsidRDefault="00275F48"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83BE973" w14:textId="77777777" w:rsidR="00275F48" w:rsidRDefault="00275F48"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275F48" w:rsidRPr="00BD6AC9" w14:paraId="6CC63B80"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70E3C33F"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%tr endfor%}</w:t>
            </w:r>
          </w:p>
        </w:tc>
      </w:tr>
      <w:tr w:rsidR="00275F48" w:rsidRPr="00BD6AC9" w14:paraId="7EB2843E"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E581D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275F48" w:rsidRPr="00BD6AC9" w14:paraId="039BCEBB"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18843C0" w14:textId="77777777" w:rsidR="00275F48" w:rsidRDefault="00275F48"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275F48" w:rsidRPr="00BD6AC9" w14:paraId="13AB969A"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B569555" w14:textId="77777777" w:rsidR="00275F48" w:rsidRDefault="00275F48"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094170B" w:rsidR="00F64088" w:rsidRPr="002A58FC"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{%if msi.var_id==</w:t>
            </w:r>
            <w:r w:rsidRPr="00BA10CC">
              <w:rPr>
                <w:rFonts w:ascii="Times New Roman" w:hAnsi="Times New Roman" w:hint="eastAsia"/>
                <w:b/>
                <w:sz w:val="21"/>
                <w:szCs w:val="21"/>
              </w:rPr>
              <w:t>”</w:t>
            </w:r>
            <w:r w:rsidRPr="00BA10CC">
              <w:rPr>
                <w:rFonts w:ascii="Times New Roman" w:hAnsi="Times New Roman" w:hint="eastAsia"/>
                <w:b/>
                <w:sz w:val="21"/>
                <w:szCs w:val="21"/>
              </w:rPr>
              <w:t>MSS</w:t>
            </w:r>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r w:rsidRPr="00BA10CC">
              <w:rPr>
                <w:rFonts w:ascii="Times New Roman" w:hAnsi="Times New Roman" w:hint="eastAsia"/>
                <w:b/>
                <w:sz w:val="21"/>
                <w:szCs w:val="21"/>
              </w:rPr>
              <w:t>MSI_Ratio:{{msi.msi_score_str}}</w:t>
            </w:r>
            <w:r w:rsidRPr="00BA10CC">
              <w:rPr>
                <w:rFonts w:ascii="Times New Roman" w:hAnsi="Times New Roman" w:hint="eastAsia"/>
                <w:b/>
                <w:sz w:val="21"/>
                <w:szCs w:val="21"/>
              </w:rPr>
              <w:t>；</w:t>
            </w:r>
            <w:r w:rsidRPr="00BA10CC">
              <w:rPr>
                <w:rFonts w:ascii="Times New Roman" w:hAnsi="Times New Roman" w:hint="eastAsia"/>
                <w:b/>
                <w:sz w:val="21"/>
                <w:szCs w:val="21"/>
              </w:rPr>
              <w:t>MSI_Num:{{msi.msi_num_116}}/53</w:t>
            </w:r>
            <w:r w:rsidRPr="00BA10C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w:t>
            </w:r>
            <w:r w:rsidRPr="007E5C5C">
              <w:rPr>
                <w:rFonts w:ascii="Times New Roman" w:hAnsi="Times New Roman" w:hint="eastAsia"/>
                <w:bCs/>
                <w:sz w:val="21"/>
                <w:szCs w:val="21"/>
              </w:rPr>
              <w:lastRenderedPageBreak/>
              <w:t>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lastRenderedPageBreak/>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4E97B2E5"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5D6D7BA3"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r w:rsidR="00275F48" w:rsidRPr="00275F48">
              <w:rPr>
                <w:rFonts w:ascii="Times New Roman" w:hAnsi="Times New Roman"/>
                <w:bCs/>
                <w:sz w:val="21"/>
                <w:szCs w:val="21"/>
              </w:rPr>
              <w:t>{% if a.evi_sum.evi_split and a.evi_sum.evi_split.Predictive %}{{ a.evi_sum.evi_split.Predictive|xajdy_evi_summary</w:t>
            </w:r>
            <w:r w:rsidR="002F3F28">
              <w:rPr>
                <w:rFonts w:ascii="Times New Roman" w:hAnsi="Times New Roman"/>
                <w:bCs/>
                <w:sz w:val="21"/>
                <w:szCs w:val="21"/>
              </w:rPr>
              <w:t>_v2</w:t>
            </w:r>
            <w:r w:rsidR="00275F48" w:rsidRPr="00275F48">
              <w:rPr>
                <w:rFonts w:ascii="Times New Roman" w:hAnsi="Times New Roman"/>
                <w:bCs/>
                <w:sz w:val="21"/>
                <w:szCs w:val="21"/>
              </w:rPr>
              <w:t>|e }}{% endif%}{% if a.xajdy_kras_a_prognostic%}{{ a.xajdy_kras_a_prognostic }}{% endif%}</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5261930D" w14:textId="77777777" w:rsidR="00275F48" w:rsidRDefault="00275F48" w:rsidP="00275F48">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var.var_germline.level_5+var.var_germline.level_4%}</w:t>
      </w:r>
    </w:p>
    <w:p w14:paraId="14AE8E41" w14:textId="77777777" w:rsidR="00F64088" w:rsidRPr="00275F48"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EFCA9D2"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0A1CB686" w14:textId="77777777" w:rsidTr="00F140A5">
        <w:trPr>
          <w:trHeight w:val="454"/>
        </w:trPr>
        <w:tc>
          <w:tcPr>
            <w:tcW w:w="10348" w:type="dxa"/>
            <w:shd w:val="clear" w:color="auto" w:fill="D9D9D9"/>
            <w:vAlign w:val="center"/>
          </w:tcPr>
          <w:p w14:paraId="3E8186CA" w14:textId="3E0BD566"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lastRenderedPageBreak/>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2DF9B760"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endfor%}</w:t>
            </w:r>
          </w:p>
          <w:p w14:paraId="0C89DDCE" w14:textId="77777777"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if a.evi_sum.evi_split and a.evi_sum.evi_split.Predictive %}</w:t>
            </w:r>
          </w:p>
          <w:p w14:paraId="200EEE92" w14:textId="19707A3F" w:rsidR="008B29B6" w:rsidRDefault="008B29B6" w:rsidP="008B29B6">
            <w:pPr>
              <w:autoSpaceDE w:val="0"/>
              <w:autoSpaceDN w:val="0"/>
              <w:adjustRightInd w:val="0"/>
              <w:spacing w:after="0" w:line="240" w:lineRule="auto"/>
              <w:ind w:firstLineChars="200" w:firstLine="420"/>
              <w:rPr>
                <w:rFonts w:ascii="Times New Roman" w:hAnsi="Times New Roman"/>
                <w:bCs/>
                <w:sz w:val="21"/>
                <w:szCs w:val="21"/>
              </w:rPr>
            </w:pPr>
            <w:r w:rsidRPr="00C476AA">
              <w:rPr>
                <w:rFonts w:ascii="Times New Roman" w:hAnsi="Times New Roman"/>
                <w:bCs/>
                <w:sz w:val="21"/>
                <w:szCs w:val="21"/>
              </w:rPr>
              <w:t>{{ a.evi_sum.evi_split.Predictive|xajdy_evi_summary</w:t>
            </w:r>
            <w:r w:rsidR="002F3F28">
              <w:rPr>
                <w:rFonts w:ascii="Times New Roman" w:hAnsi="Times New Roman"/>
                <w:bCs/>
                <w:sz w:val="21"/>
                <w:szCs w:val="21"/>
              </w:rPr>
              <w:t>_v2</w:t>
            </w:r>
            <w:r w:rsidRPr="00C476AA">
              <w:rPr>
                <w:rFonts w:ascii="Times New Roman" w:hAnsi="Times New Roman"/>
                <w:bCs/>
                <w:sz w:val="21"/>
                <w:szCs w:val="21"/>
              </w:rPr>
              <w:t>|e }}</w:t>
            </w:r>
          </w:p>
          <w:p w14:paraId="34173D68" w14:textId="77E31C7F" w:rsidR="008B29B6" w:rsidRPr="007908EE" w:rsidRDefault="008B29B6" w:rsidP="008B29B6">
            <w:pPr>
              <w:autoSpaceDE w:val="0"/>
              <w:autoSpaceDN w:val="0"/>
              <w:adjustRightInd w:val="0"/>
              <w:spacing w:after="0" w:line="240" w:lineRule="auto"/>
              <w:ind w:firstLineChars="200" w:firstLine="420"/>
              <w:rPr>
                <w:rFonts w:ascii="Times New Roman" w:hAnsi="Times New Roman"/>
                <w:bCs/>
                <w:u w:val="single"/>
                <w:lang w:val="en-CA"/>
              </w:rPr>
            </w:pPr>
            <w:r w:rsidRPr="00C476AA">
              <w:rPr>
                <w:rFonts w:ascii="Times New Roman" w:hAnsi="Times New Roman"/>
                <w:bCs/>
                <w:sz w:val="21"/>
                <w:szCs w:val="21"/>
              </w:rPr>
              <w:t>{%</w:t>
            </w:r>
            <w:r>
              <w:rPr>
                <w:rFonts w:ascii="Times New Roman" w:hAnsi="Times New Roman" w:hint="eastAsia"/>
                <w:bCs/>
                <w:sz w:val="21"/>
                <w:szCs w:val="21"/>
              </w:rPr>
              <w:t>p</w:t>
            </w:r>
            <w:r w:rsidRPr="00C476AA">
              <w:rPr>
                <w:rFonts w:ascii="Times New Roman" w:hAnsi="Times New Roman"/>
                <w:bCs/>
                <w:sz w:val="21"/>
                <w:szCs w:val="21"/>
              </w:rPr>
              <w:t xml:space="preserve"> endif%}</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lastRenderedPageBreak/>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2419A51C" w14:textId="77777777" w:rsidR="00275F48" w:rsidRPr="00B622B8" w:rsidRDefault="00275F48" w:rsidP="00275F48">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7B4D2A96" w14:textId="3FD05079"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r w:rsidRPr="00BA10CC">
        <w:rPr>
          <w:rFonts w:ascii="Times New Roman" w:hAnsi="Times New Roman" w:hint="eastAsia"/>
          <w:bCs/>
          <w:color w:val="3B3838"/>
          <w:sz w:val="18"/>
          <w:szCs w:val="18"/>
        </w:rPr>
        <w:t>OncoKB</w:t>
      </w:r>
      <w:r w:rsidRPr="00BA10CC">
        <w:rPr>
          <w:rFonts w:ascii="Times New Roman" w:hAnsi="Times New Roman" w:hint="eastAsia"/>
          <w:bCs/>
          <w:color w:val="3B3838"/>
          <w:sz w:val="18"/>
          <w:szCs w:val="18"/>
        </w:rPr>
        <w:t>等公共数据库，本内部数据库将基因变异所对应的靶向药物敏感性分为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668C0B9"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（需做对照）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r w:rsidRPr="00BA10CC">
        <w:rPr>
          <w:rFonts w:ascii="Times New Roman" w:hAnsi="Times New Roman" w:hint="eastAsia"/>
          <w:bCs/>
          <w:color w:val="3B3838"/>
          <w:sz w:val="18"/>
          <w:szCs w:val="18"/>
        </w:rPr>
        <w:t>PharmGKB</w:t>
      </w:r>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35112625"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的检测灵敏度受限，体液中肿瘤占比暂无法评估。共检测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，当检出值位于</w:t>
      </w:r>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r w:rsidRPr="00BA10CC">
        <w:rPr>
          <w:rFonts w:ascii="Times New Roman" w:hAnsi="Times New Roman"/>
          <w:bCs/>
          <w:color w:val="3B3838"/>
          <w:sz w:val="18"/>
          <w:szCs w:val="18"/>
        </w:rPr>
        <w:t>ctDNA</w:t>
      </w:r>
      <w:r w:rsidRPr="00BA10CC">
        <w:rPr>
          <w:rFonts w:ascii="Times New Roman" w:hAnsi="Times New Roman"/>
          <w:bCs/>
          <w:color w:val="3B3838"/>
          <w:sz w:val="18"/>
          <w:szCs w:val="18"/>
        </w:rPr>
        <w:t>）源自病灶部位细胞释放入血液，但并非所有病变细胞的变异都能释放入血。</w:t>
      </w:r>
      <w:r w:rsidRPr="00BA10CC">
        <w:rPr>
          <w:rFonts w:ascii="Times New Roman" w:hAnsi="Times New Roman"/>
          <w:bCs/>
          <w:color w:val="3B3838"/>
          <w:sz w:val="18"/>
          <w:szCs w:val="18"/>
        </w:rPr>
        <w:t>ctDNA</w:t>
      </w:r>
      <w:r w:rsidRPr="00BA10CC">
        <w:rPr>
          <w:rFonts w:ascii="Times New Roman" w:hAnsi="Times New Roman"/>
          <w:bCs/>
          <w:color w:val="3B3838"/>
          <w:sz w:val="18"/>
          <w:szCs w:val="18"/>
        </w:rPr>
        <w:t>在血液中的释放受多种因素影响，如肿瘤种类、肿瘤分期、进展程度、末次用药时间及目前进展中主要病灶部位（如脑部）等。因此，血浆中检测到的变异可能无法完全反映病灶部位全部细胞变异情况。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lastRenderedPageBreak/>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5368D7" w:rsidRPr="005368D7">
              <w:rPr>
                <w:rFonts w:ascii="Times New Roman" w:hAnsi="Times New Roman"/>
                <w:color w:val="3B3838"/>
              </w:rPr>
              <w:t>report_number</w:t>
            </w:r>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ACAE57C" w14:textId="2E3F7372"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D16AAD">
              <w:rPr>
                <w:rFonts w:ascii="Times New Roman" w:hAnsi="Times New Roman"/>
                <w:color w:val="3B3838"/>
                <w:lang w:eastAsia="en-US"/>
              </w:rPr>
              <w:t>{%p if sample.report_module_type == “rummage” and sample.locate == “SH”%}</w:t>
            </w:r>
          </w:p>
          <w:p w14:paraId="533C95BC" w14:textId="36A1ADC3"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color w:val="3B3838"/>
              </w:rPr>
              <w:t>60</w:t>
            </w:r>
          </w:p>
          <w:p w14:paraId="7393F232" w14:textId="44CEDDF6" w:rsidR="00D16AAD"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%p else%</w:t>
            </w:r>
            <w:r>
              <w:rPr>
                <w:rFonts w:ascii="Times New Roman" w:hAnsi="Times New Roman" w:hint="eastAsia"/>
                <w:color w:val="3B3838"/>
              </w:rPr>
              <w:t>}</w:t>
            </w:r>
          </w:p>
          <w:p w14:paraId="7E8132D4" w14:textId="77777777" w:rsidR="00FC04B2"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p w14:paraId="29FA65DB" w14:textId="3CB37056" w:rsidR="00D16AAD" w:rsidRPr="007908EE" w:rsidRDefault="00D16AAD"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rPr>
              <w:t>{%p endif%}</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275F48" w:rsidRPr="007908EE" w14:paraId="215173B8" w14:textId="77777777" w:rsidTr="00FC04B2">
        <w:trPr>
          <w:jc w:val="center"/>
        </w:trPr>
        <w:tc>
          <w:tcPr>
            <w:tcW w:w="3829" w:type="dxa"/>
            <w:tcBorders>
              <w:top w:val="dotted" w:sz="4" w:space="0" w:color="0000FF"/>
              <w:bottom w:val="dotted" w:sz="4" w:space="0" w:color="0000FF"/>
            </w:tcBorders>
            <w:shd w:val="clear" w:color="auto" w:fill="FFFFFF"/>
            <w:vAlign w:val="center"/>
          </w:tcPr>
          <w:p w14:paraId="35F1A576" w14:textId="336B973C"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2656E3F" w14:textId="41959FFB" w:rsidR="00275F48" w:rsidRPr="00016743" w:rsidRDefault="00275F48" w:rsidP="00275F48">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w:t>
            </w:r>
            <w:r w:rsidRPr="00516ECB">
              <w:rPr>
                <w:rFonts w:ascii="Times New Roman" w:hAnsi="Times New Roman"/>
                <w:color w:val="3B3838"/>
                <w:lang w:eastAsia="en-US"/>
              </w:rPr>
              <w:t>inssize_ontarget</w:t>
            </w:r>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8431A36" w14:textId="552D9EEB" w:rsidR="00275F48" w:rsidRDefault="00A5253E"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275F48" w:rsidRPr="007908EE" w14:paraId="42EA8366" w14:textId="77777777" w:rsidTr="00096F65">
        <w:trPr>
          <w:jc w:val="center"/>
        </w:trPr>
        <w:tc>
          <w:tcPr>
            <w:tcW w:w="10205" w:type="dxa"/>
            <w:gridSpan w:val="3"/>
            <w:tcBorders>
              <w:top w:val="dotted" w:sz="4" w:space="0" w:color="0000FF"/>
              <w:bottom w:val="dotted" w:sz="4" w:space="0" w:color="0000FF"/>
            </w:tcBorders>
            <w:shd w:val="clear" w:color="auto" w:fill="FFFFFF"/>
            <w:vAlign w:val="center"/>
          </w:tcPr>
          <w:p w14:paraId="4B70D6BA" w14:textId="6297C95D"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color w:val="3B3838"/>
                <w:highlight w:val="magenta"/>
              </w:rPr>
              <w:t>{%</w:t>
            </w:r>
            <w:r w:rsidRPr="00B423AE">
              <w:rPr>
                <w:rFonts w:ascii="Times New Roman" w:hAnsi="Times New Roman" w:hint="eastAsia"/>
                <w:color w:val="3B3838"/>
                <w:highlight w:val="magenta"/>
              </w:rPr>
              <w:t>tr</w:t>
            </w:r>
            <w:r w:rsidRPr="00B423AE">
              <w:rPr>
                <w:rFonts w:ascii="Times New Roman" w:hAnsi="Times New Roman"/>
                <w:color w:val="3B3838"/>
                <w:highlight w:val="magenta"/>
              </w:rPr>
              <w:t xml:space="preserve"> if sample.control_sample_id%}</w:t>
            </w:r>
          </w:p>
        </w:tc>
      </w:tr>
      <w:tr w:rsidR="00275F48" w:rsidRPr="007908EE" w14:paraId="21392147" w14:textId="77777777" w:rsidTr="00FC04B2">
        <w:trPr>
          <w:jc w:val="center"/>
        </w:trPr>
        <w:tc>
          <w:tcPr>
            <w:tcW w:w="3829" w:type="dxa"/>
            <w:tcBorders>
              <w:top w:val="dotted" w:sz="4" w:space="0" w:color="0000FF"/>
              <w:bottom w:val="dotted" w:sz="4" w:space="0" w:color="0000FF"/>
            </w:tcBorders>
            <w:shd w:val="clear" w:color="auto" w:fill="FFFFFF"/>
            <w:vAlign w:val="center"/>
          </w:tcPr>
          <w:p w14:paraId="6674F634" w14:textId="33169CA8" w:rsidR="00275F48" w:rsidRPr="0057754A"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01603B4" w14:textId="0584980D" w:rsidR="00275F48" w:rsidRPr="00016743" w:rsidRDefault="00275F48" w:rsidP="00275F48">
            <w:pPr>
              <w:spacing w:after="0" w:line="240" w:lineRule="exact"/>
              <w:jc w:val="center"/>
              <w:rPr>
                <w:rFonts w:ascii="Times New Roman" w:hAnsi="Times New Roman"/>
                <w:color w:val="3B3838"/>
                <w:lang w:eastAsia="en-US"/>
              </w:rPr>
            </w:pPr>
            <w:r w:rsidRPr="006B6A9C">
              <w:rPr>
                <w:rFonts w:ascii="Times New Roman" w:hAnsi="Times New Roman"/>
                <w:color w:val="3B3838"/>
              </w:rPr>
              <w:t>{{qc.control_data_qc.depth_mean_uniq}}</w:t>
            </w:r>
          </w:p>
        </w:tc>
        <w:tc>
          <w:tcPr>
            <w:tcW w:w="2955" w:type="dxa"/>
            <w:tcBorders>
              <w:top w:val="dotted" w:sz="4" w:space="0" w:color="0000FF"/>
              <w:bottom w:val="dotted" w:sz="4" w:space="0" w:color="0000FF"/>
            </w:tcBorders>
            <w:shd w:val="clear" w:color="auto" w:fill="FFFFFF"/>
            <w:vAlign w:val="center"/>
          </w:tcPr>
          <w:p w14:paraId="5798EFEC" w14:textId="4AC9D4FB" w:rsidR="00275F48"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100</w:t>
            </w:r>
          </w:p>
        </w:tc>
      </w:tr>
      <w:tr w:rsidR="00275F48" w:rsidRPr="007908EE" w14:paraId="16B455A3" w14:textId="77777777" w:rsidTr="00056ADF">
        <w:trPr>
          <w:jc w:val="center"/>
        </w:trPr>
        <w:tc>
          <w:tcPr>
            <w:tcW w:w="10205" w:type="dxa"/>
            <w:gridSpan w:val="3"/>
            <w:tcBorders>
              <w:top w:val="dotted" w:sz="4" w:space="0" w:color="0000FF"/>
              <w:bottom w:val="dotted" w:sz="4" w:space="0" w:color="0000FF"/>
            </w:tcBorders>
            <w:shd w:val="clear" w:color="auto" w:fill="FFFFFF"/>
            <w:vAlign w:val="center"/>
          </w:tcPr>
          <w:p w14:paraId="6AC15A5B" w14:textId="7C090F0B" w:rsidR="00275F48" w:rsidRDefault="00275F48"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w:t>
            </w:r>
            <w:r w:rsidRPr="00B423AE">
              <w:rPr>
                <w:rFonts w:ascii="Times New Roman" w:hAnsi="Times New Roman" w:hint="eastAsia"/>
                <w:color w:val="3B3838"/>
                <w:highlight w:val="magenta"/>
              </w:rPr>
              <w:t>t</w:t>
            </w:r>
            <w:r w:rsidRPr="00B423AE">
              <w:rPr>
                <w:rFonts w:ascii="Times New Roman" w:hAnsi="Times New Roman"/>
                <w:color w:val="3B3838"/>
                <w:highlight w:val="magenta"/>
              </w:rPr>
              <w:t>r endif%</w:t>
            </w:r>
            <w:r w:rsidRPr="00B423AE">
              <w:rPr>
                <w:rFonts w:ascii="Times New Roman" w:hAnsi="Times New Roman" w:hint="eastAsia"/>
                <w:color w:val="3B3838"/>
                <w:highlight w:val="magenta"/>
              </w:rPr>
              <w:t>}</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275F48"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275F48" w:rsidRPr="007908EE" w:rsidRDefault="00275F48" w:rsidP="00275F48">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56821B2D" w14:textId="18846B53" w:rsidR="0063799C" w:rsidRPr="0063799C" w:rsidRDefault="0063799C" w:rsidP="00275F48">
            <w:pPr>
              <w:spacing w:after="0" w:line="240" w:lineRule="exact"/>
              <w:jc w:val="center"/>
              <w:rPr>
                <w:rFonts w:ascii="Times New Roman" w:hAnsi="Times New Roman"/>
                <w:color w:val="FF0000"/>
                <w:highlight w:val="magenta"/>
              </w:rPr>
            </w:pPr>
            <w:r w:rsidRPr="0063799C">
              <w:rPr>
                <w:rFonts w:ascii="Times New Roman" w:hAnsi="Times New Roman"/>
                <w:color w:val="FF0000"/>
              </w:rPr>
              <w:t>{%p if sample.report_module_type == “rummage” and sample.locate == “SH”%}</w:t>
            </w:r>
          </w:p>
          <w:p w14:paraId="3ED0A5AD" w14:textId="0826E093" w:rsidR="00275F48" w:rsidRPr="00B423AE"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6570B42A"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2FBC9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0544533" w14:textId="3D23726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lastRenderedPageBreak/>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63799C">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6BEF9881"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1BA8B1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4C77DA4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2CFDFAF0"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690898E"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11F9C130"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575158C" w14:textId="047F260D"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63799C">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67C85DCB"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C32EF5"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36ED2A4C"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37C6F6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17CB0C21"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39D0090" w14:textId="5E634963"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63799C">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92B8575"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5AB979F"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 xml:space="preserve">)|float &gt;= 95 and qc.dna_data_qc.cleandata_q30_num &gt;= 0.75 and </w:t>
            </w:r>
            <w:r w:rsidRPr="000F1B63">
              <w:rPr>
                <w:rFonts w:ascii="Times New Roman" w:hAnsi="Times New Roman" w:hint="eastAsia"/>
                <w:color w:val="3B3838"/>
              </w:rPr>
              <w:lastRenderedPageBreak/>
              <w:t>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2E4787F"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1EF496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3E0914C"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4932DB03" w14:textId="77777777" w:rsidR="00275F48" w:rsidRDefault="00275F48" w:rsidP="00275F48">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3F08EA1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540952B0"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04B61E15" w14:textId="703012F4"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63799C">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9ACAD92"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08B9EBE"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755BDA9"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F59BFAE" w14:textId="77777777" w:rsidR="00275F48" w:rsidRPr="000F1B63"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411B5465"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50818CE5" w14:textId="77777777" w:rsidR="00275F48"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1506FDBE" w14:textId="56DBF621"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sidR="0063799C">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8411F9D"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566AFB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F6FC59D"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DFCF27A" w14:textId="77777777" w:rsidR="00275F48"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BEEEF03"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color w:val="3B3838"/>
                <w:highlight w:val="cyan"/>
              </w:rPr>
              <w:lastRenderedPageBreak/>
              <w:t>{%p if lib_quality_control and lib_quality_control.lib_dna_qc and lib_quality_control.lib_dna_qc.dna_qty and lib_quality_control.lib_dna_qc.dna_pre_library_qty %}</w:t>
            </w:r>
          </w:p>
          <w:p w14:paraId="585424DF" w14:textId="3A338C5B"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sidR="0063799C">
              <w:rPr>
                <w:rFonts w:ascii="Times New Roman" w:hAnsi="Times New Roman"/>
                <w:color w:val="3B3838"/>
              </w:rPr>
              <w:t>6</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F177699" w14:textId="77777777" w:rsidR="00275F48" w:rsidRDefault="00275F48" w:rsidP="00275F48">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22DA187"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B9A78A2" w14:textId="77777777" w:rsidR="00275F48" w:rsidRPr="000F1B63" w:rsidRDefault="00275F48" w:rsidP="00275F48">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012A85C" w14:textId="77777777" w:rsidR="00275F48" w:rsidRPr="000F1B63" w:rsidRDefault="00275F48" w:rsidP="00275F48">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36D18C2B" w14:textId="77777777" w:rsidR="00275F48" w:rsidRDefault="00275F48" w:rsidP="00275F48">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094F8B0E" w14:textId="77777777" w:rsidR="00275F48" w:rsidRDefault="00275F48" w:rsidP="00275F48">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242E5565" w14:textId="5ECCCBEA" w:rsidR="0063799C" w:rsidRDefault="0063799C" w:rsidP="00275F48">
            <w:pPr>
              <w:spacing w:after="0" w:line="240" w:lineRule="exact"/>
              <w:jc w:val="center"/>
              <w:rPr>
                <w:rFonts w:ascii="Times New Roman" w:hAnsi="Times New Roman"/>
                <w:color w:val="FF0000"/>
              </w:rPr>
            </w:pPr>
            <w:r w:rsidRPr="0063799C">
              <w:rPr>
                <w:rFonts w:ascii="Times New Roman" w:hAnsi="Times New Roman" w:hint="eastAsia"/>
                <w:color w:val="FF0000"/>
              </w:rPr>
              <w:t>{</w:t>
            </w:r>
            <w:r w:rsidRPr="0063799C">
              <w:rPr>
                <w:rFonts w:ascii="Times New Roman" w:hAnsi="Times New Roman"/>
                <w:color w:val="FF0000"/>
              </w:rPr>
              <w:t>%p else%}</w:t>
            </w:r>
          </w:p>
          <w:p w14:paraId="2FEA2543" w14:textId="77777777" w:rsidR="0063799C" w:rsidRPr="00B423AE"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sample.control_sample_id%}</w:t>
            </w:r>
          </w:p>
          <w:p w14:paraId="44A44299"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6C9BB774"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CD9CF1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AEB234A"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9B5979C"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768631A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152CE3A3"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7625AEC4"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1EAE8B25"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291CBA53"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w:t>
            </w:r>
            <w:r>
              <w:rPr>
                <w:rFonts w:ascii="Times New Roman" w:hAnsi="Times New Roman"/>
                <w:color w:val="3B3838"/>
              </w:rPr>
              <w:lastRenderedPageBreak/>
              <w:t xml:space="preserve">&lt;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E24B84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1BD4EA2"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67E7F76"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3DEC86D8"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5FDD00E"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5237CC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D76DA6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73A466E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50D419B"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89A9113"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0CBC87D5"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37B3A882" w14:textId="77777777" w:rsidR="0063799C" w:rsidRDefault="0063799C" w:rsidP="0063799C">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02544A90"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76BD26CA"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186013B"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B423AE">
              <w:rPr>
                <w:rFonts w:ascii="Times New Roman" w:hAnsi="Times New Roman" w:hint="eastAsia"/>
                <w:color w:val="3B3838"/>
              </w:rPr>
              <w:t xml:space="preserve"> </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CEA09EE"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598BAC9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lastRenderedPageBreak/>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69722D"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E4E0736" w14:textId="77777777" w:rsidR="0063799C" w:rsidRPr="000F1B63"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62775471"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16EF6B3D" w14:textId="77777777" w:rsidR="0063799C"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79F1C41F"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4AFDC59C"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492BE5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0C9C4907"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2AA40F9" w14:textId="77777777" w:rsidR="0063799C"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388B6979"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575A18B4"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Pr>
                <w:rFonts w:ascii="Times New Roman" w:hAnsi="Times New Roman"/>
                <w:color w:val="3B3838"/>
              </w:rPr>
              <w:t xml:space="preserve">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67291C0" w14:textId="77777777" w:rsidR="0063799C" w:rsidRDefault="0063799C" w:rsidP="0063799C">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644E3CDA"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w:t>
            </w:r>
            <w:r w:rsidRPr="00B423AE">
              <w:rPr>
                <w:rFonts w:ascii="Times New Roman" w:hAnsi="Times New Roman"/>
                <w:color w:val="3B3838"/>
                <w:highlight w:val="magenta"/>
              </w:rPr>
              <w:t>and qc.control_data_qc.depth_mean_uniq_num &gt;= 100</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288169B0" w14:textId="77777777" w:rsidR="0063799C" w:rsidRPr="000F1B63" w:rsidRDefault="0063799C" w:rsidP="0063799C">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07C04D66" w14:textId="77777777" w:rsidR="0063799C" w:rsidRPr="000F1B63" w:rsidRDefault="0063799C" w:rsidP="0063799C">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7765E7F7" w14:textId="77777777" w:rsidR="0063799C" w:rsidRDefault="0063799C" w:rsidP="0063799C">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p w14:paraId="1B80EB7D" w14:textId="77777777" w:rsidR="0063799C" w:rsidRDefault="0063799C" w:rsidP="0063799C">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p w14:paraId="119F0B7C" w14:textId="5F5ACC6D" w:rsidR="0063799C" w:rsidRPr="007908EE" w:rsidRDefault="0063799C" w:rsidP="00275F48">
            <w:pPr>
              <w:spacing w:after="0" w:line="240" w:lineRule="exact"/>
              <w:jc w:val="center"/>
              <w:rPr>
                <w:rFonts w:ascii="Times New Roman" w:hAnsi="Times New Roman"/>
                <w:color w:val="3B3838"/>
              </w:rPr>
            </w:pPr>
            <w:r w:rsidRPr="0063799C">
              <w:rPr>
                <w:rFonts w:ascii="Times New Roman" w:hAnsi="Times New Roman" w:hint="eastAsia"/>
                <w:color w:val="FF0000"/>
              </w:rPr>
              <w:t>{</w:t>
            </w:r>
            <w:r w:rsidRPr="0063799C">
              <w:rPr>
                <w:rFonts w:ascii="Times New Roman" w:hAnsi="Times New Roman"/>
                <w:color w:val="FF0000"/>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704F4E5B" w14:textId="77777777" w:rsidR="00EE0C96" w:rsidRDefault="00EE0C96" w:rsidP="00EE0C96">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2D7DE9C1" w14:textId="77777777" w:rsidR="00EE0C96" w:rsidRDefault="00EE0C96" w:rsidP="00EE0C96">
      <w:pPr>
        <w:spacing w:after="0" w:line="240" w:lineRule="auto"/>
        <w:rPr>
          <w:rFonts w:ascii="Times New Roman" w:hAnsi="Times New Roman"/>
          <w:b/>
          <w:bCs/>
          <w:sz w:val="24"/>
          <w:szCs w:val="24"/>
        </w:rPr>
      </w:pPr>
    </w:p>
    <w:p w14:paraId="527D4BC8" w14:textId="77777777" w:rsidR="00EE0C96" w:rsidRDefault="00EE0C96" w:rsidP="00EE0C96">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%if sample.tumor_type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r>
        <w:rPr>
          <w:rFonts w:ascii="Times New Roman" w:hAnsi="Times New Roman"/>
          <w:sz w:val="24"/>
          <w:szCs w:val="24"/>
        </w:rPr>
        <w:t>sample.tumor_type</w:t>
      </w:r>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EE0C96" w14:paraId="66C23F69"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2BD11A1D"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0FE397F0"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9489E04"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61E2D266"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5AE6FD1"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00479D2" w14:textId="77777777" w:rsidR="00EE0C96" w:rsidRDefault="00EE0C96"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EE0C96" w14:paraId="4B2C280C"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45077BFB" w14:textId="0B0E8BCC"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[var.cdx.</w:t>
            </w:r>
            <w:r w:rsidRPr="007C20C8">
              <w:rPr>
                <w:rFonts w:ascii="Times New Roman" w:hAnsi="Times New Roman"/>
                <w:sz w:val="21"/>
                <w:szCs w:val="21"/>
              </w:rPr>
              <w:t>format6_for116</w:t>
            </w:r>
            <w:r>
              <w:rPr>
                <w:rFonts w:ascii="Times New Roman" w:hAnsi="Times New Roman"/>
                <w:sz w:val="21"/>
                <w:szCs w:val="21"/>
              </w:rPr>
              <w:t xml:space="preserve">, </w:t>
            </w:r>
            <w:r w:rsidRPr="007C20C8">
              <w:rPr>
                <w:rFonts w:ascii="Times New Roman" w:hAnsi="Times New Roman"/>
                <w:sz w:val="21"/>
                <w:szCs w:val="21"/>
              </w:rPr>
              <w:t>var.var_somatic.level_I +var.var_somatic.level_II</w:t>
            </w:r>
            <w:r>
              <w:rPr>
                <w:rFonts w:ascii="Times New Roman" w:hAnsi="Times New Roman"/>
                <w:sz w:val="21"/>
                <w:szCs w:val="21"/>
              </w:rPr>
              <w:t xml:space="preserve"> + </w:t>
            </w:r>
            <w:r w:rsidRPr="007C20C8">
              <w:rPr>
                <w:rFonts w:ascii="Times New Roman" w:hAnsi="Times New Roman"/>
                <w:sz w:val="21"/>
                <w:szCs w:val="21"/>
              </w:rPr>
              <w:t>var.var_somatic.level_onco_nodrug + var.var_somatic.level_III</w:t>
            </w:r>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r w:rsidRPr="00ED6402">
              <w:rPr>
                <w:rFonts w:ascii="Times New Roman" w:hAnsi="Times New Roman"/>
                <w:sz w:val="21"/>
                <w:szCs w:val="21"/>
              </w:rPr>
              <w:t xml:space="preserve">xajdy_nccn_result </w:t>
            </w:r>
            <w:r>
              <w:rPr>
                <w:rFonts w:ascii="Times New Roman" w:hAnsi="Times New Roman"/>
                <w:sz w:val="21"/>
                <w:szCs w:val="21"/>
              </w:rPr>
              <w:t>%}</w:t>
            </w:r>
          </w:p>
        </w:tc>
      </w:tr>
      <w:tr w:rsidR="00EE0C96" w14:paraId="4365E268"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7809225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a.var1%}</w:t>
            </w:r>
          </w:p>
          <w:p w14:paraId="117800A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43BD1F3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49627A8F" w14:textId="77777777" w:rsidR="00EE0C96" w:rsidRDefault="00EE0C96" w:rsidP="0008354C">
            <w:pPr>
              <w:spacing w:after="0" w:line="240" w:lineRule="auto"/>
              <w:rPr>
                <w:rFonts w:ascii="Times New Roman" w:hAnsi="Times New Roman"/>
                <w:sz w:val="21"/>
                <w:szCs w:val="21"/>
              </w:rPr>
            </w:pPr>
          </w:p>
          <w:p w14:paraId="62049F08" w14:textId="77777777" w:rsidR="00EE0C96" w:rsidRPr="00714EF3"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6655E300"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07F262D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“Snvindel”%}</w:t>
            </w:r>
          </w:p>
          <w:p w14:paraId="78C5FABC"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{{a.var1.hgvs_c}}{%if a.var1.hgvs_p != “p.?”%} {{a.var1.hgvs_p}}{%endif%}</w:t>
            </w:r>
          </w:p>
          <w:p w14:paraId="5E310671"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elif a.var1.bio_category == “Cnv”%}</w:t>
            </w:r>
          </w:p>
          <w:p w14:paraId="19D0F88A"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00DB97A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a.var1.bio_category == “Sv”%</w:t>
            </w:r>
            <w:r>
              <w:rPr>
                <w:rFonts w:ascii="Times New Roman" w:hAnsi="Times New Roman" w:hint="eastAsia"/>
                <w:sz w:val="21"/>
                <w:szCs w:val="21"/>
              </w:rPr>
              <w:t>}</w:t>
            </w:r>
          </w:p>
          <w:p w14:paraId="0355D37D" w14:textId="17553DB8"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0E9F1285"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0796287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269AC430"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A652D81"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68F5F2B" w14:textId="77777777" w:rsidR="00EE0C96" w:rsidRDefault="00EE0C96" w:rsidP="0008354C">
            <w:pPr>
              <w:spacing w:after="0" w:line="240" w:lineRule="auto"/>
              <w:rPr>
                <w:rFonts w:ascii="Times New Roman" w:hAnsi="Times New Roman"/>
                <w:sz w:val="21"/>
                <w:szCs w:val="21"/>
              </w:rPr>
            </w:pPr>
          </w:p>
          <w:p w14:paraId="3542BC0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5C34365A"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a.var1%}</w:t>
            </w:r>
          </w:p>
          <w:p w14:paraId="5A16046B"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9B46207"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“germline”%}</w:t>
            </w:r>
          </w:p>
          <w:p w14:paraId="38216243"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a.var1.clinic_num_g == 5</w:t>
            </w:r>
            <w:r w:rsidRPr="00F34FA6">
              <w:rPr>
                <w:rFonts w:ascii="Times New Roman" w:hAnsi="Times New Roman"/>
                <w:sz w:val="21"/>
                <w:szCs w:val="21"/>
              </w:rPr>
              <w:t>%}</w:t>
            </w:r>
          </w:p>
          <w:p w14:paraId="73C37542"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2C766BC6"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a.var1.clinic_num_g == 4</w:t>
            </w:r>
            <w:r w:rsidRPr="00F34FA6">
              <w:rPr>
                <w:rFonts w:ascii="Times New Roman" w:hAnsi="Times New Roman"/>
                <w:sz w:val="21"/>
                <w:szCs w:val="21"/>
              </w:rPr>
              <w:t>%}</w:t>
            </w:r>
          </w:p>
          <w:p w14:paraId="56115C1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73063A3D"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0F5213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6708C400"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6541F99"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44D0420"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evi_sum.evi_split.Predictive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49A42DC5"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A7CB90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5DD23E6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65B16D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2C8974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445F6E8E"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C21248A" w14:textId="77777777" w:rsidR="00EE0C96" w:rsidRPr="002512F1" w:rsidRDefault="00EE0C96" w:rsidP="0008354C">
            <w:pPr>
              <w:spacing w:after="0" w:line="240" w:lineRule="auto"/>
              <w:rPr>
                <w:rFonts w:ascii="Times New Roman" w:hAnsi="Times New Roman"/>
                <w:sz w:val="21"/>
                <w:szCs w:val="21"/>
                <w:highlight w:val="green"/>
              </w:rPr>
            </w:pPr>
          </w:p>
          <w:p w14:paraId="3E838BA3"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5790CD5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21AC36" w14:textId="77777777" w:rsidR="00EE0C96" w:rsidRDefault="00EE0C96" w:rsidP="0008354C">
            <w:pPr>
              <w:spacing w:after="0" w:line="240" w:lineRule="auto"/>
              <w:rPr>
                <w:rFonts w:ascii="Times New Roman" w:hAnsi="Times New Roman"/>
                <w:sz w:val="21"/>
                <w:szCs w:val="21"/>
              </w:rPr>
            </w:pPr>
          </w:p>
          <w:p w14:paraId="4BD8834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4C306D8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78E73CEB"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{{a.var2.gene_symbol|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“&lt;w:br/&gt;”)</w:t>
            </w:r>
            <w:r>
              <w:rPr>
                <w:rFonts w:ascii="Times New Roman" w:hAnsi="Times New Roman"/>
                <w:sz w:val="21"/>
                <w:szCs w:val="21"/>
              </w:rPr>
              <w:t>}}</w:t>
            </w:r>
          </w:p>
          <w:p w14:paraId="5A18F1E4"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0A048EAC" w14:textId="77777777" w:rsidR="00EE0C96" w:rsidRDefault="00EE0C96" w:rsidP="0008354C">
            <w:pPr>
              <w:spacing w:after="0" w:line="240" w:lineRule="auto"/>
              <w:rPr>
                <w:rFonts w:ascii="Times New Roman" w:hAnsi="Times New Roman"/>
                <w:sz w:val="21"/>
                <w:szCs w:val="21"/>
              </w:rPr>
            </w:pPr>
          </w:p>
          <w:p w14:paraId="6BE223F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5D8A9F82"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2A1623E8"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“Snvindel”%}</w:t>
            </w:r>
          </w:p>
          <w:p w14:paraId="2E6C416A"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{{a.var2.hgvs_c}}{% if a.var2.hgvs_p != “p.?”%} {{a.var2.hgvs_p}}{%endif%}</w:t>
            </w:r>
          </w:p>
          <w:p w14:paraId="0A1659F3"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elif a.var2.bio_category == “Cnv”%}</w:t>
            </w:r>
          </w:p>
          <w:p w14:paraId="16857BF9"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19F1B7E1"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elif a.var2.bio_category == “Sv”%</w:t>
            </w:r>
            <w:r>
              <w:rPr>
                <w:rFonts w:ascii="Times New Roman" w:hAnsi="Times New Roman" w:hint="eastAsia"/>
                <w:sz w:val="21"/>
                <w:szCs w:val="21"/>
              </w:rPr>
              <w:t>}</w:t>
            </w:r>
          </w:p>
          <w:p w14:paraId="692803F5" w14:textId="657E488D"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080213">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3F2CCA4F" w14:textId="77777777" w:rsidR="00EE0C96" w:rsidRDefault="00EE0C96" w:rsidP="0008354C">
            <w:pPr>
              <w:spacing w:after="0" w:line="240" w:lineRule="auto"/>
              <w:rPr>
                <w:rFonts w:ascii="Times New Roman" w:hAnsi="Times New Roman"/>
                <w:sz w:val="21"/>
                <w:szCs w:val="21"/>
              </w:rPr>
            </w:pPr>
            <w:r>
              <w:rPr>
                <w:rFonts w:ascii="Times New Roman" w:hAnsi="Times New Roman"/>
                <w:sz w:val="21"/>
                <w:szCs w:val="21"/>
              </w:rPr>
              <w:t>{%p else%}</w:t>
            </w:r>
          </w:p>
          <w:p w14:paraId="345A1FA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007D132D" w14:textId="77777777" w:rsidR="00EE0C96" w:rsidRPr="00994C78"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5955601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3B543BC8" w14:textId="77777777" w:rsidR="00EE0C96" w:rsidRDefault="00EE0C96" w:rsidP="0008354C">
            <w:pPr>
              <w:spacing w:after="0" w:line="240" w:lineRule="auto"/>
              <w:rPr>
                <w:rFonts w:ascii="Times New Roman" w:hAnsi="Times New Roman"/>
                <w:sz w:val="21"/>
                <w:szCs w:val="21"/>
              </w:rPr>
            </w:pPr>
          </w:p>
          <w:p w14:paraId="29863C67"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1DC7FF9B"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if a.var</w:t>
            </w:r>
            <w:r>
              <w:rPr>
                <w:rFonts w:ascii="Times New Roman" w:hAnsi="Times New Roman"/>
                <w:sz w:val="21"/>
                <w:szCs w:val="21"/>
                <w:highlight w:val="yellow"/>
              </w:rPr>
              <w:t>2</w:t>
            </w:r>
            <w:r w:rsidRPr="00994C78">
              <w:rPr>
                <w:rFonts w:ascii="Times New Roman" w:hAnsi="Times New Roman"/>
                <w:sz w:val="21"/>
                <w:szCs w:val="21"/>
                <w:highlight w:val="yellow"/>
              </w:rPr>
              <w:t>%}</w:t>
            </w:r>
          </w:p>
          <w:p w14:paraId="1CA59C07" w14:textId="77777777" w:rsidR="00EE0C96" w:rsidRDefault="00EE0C96"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185F6D4C" w14:textId="77777777" w:rsidR="00EE0C96" w:rsidRPr="00F34FA6" w:rsidRDefault="00EE0C96"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“germline”%}</w:t>
            </w:r>
          </w:p>
          <w:p w14:paraId="1FF0AB4B"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if a.var2.clinic_num_g == 5</w:t>
            </w:r>
            <w:r w:rsidRPr="00F34FA6">
              <w:rPr>
                <w:rFonts w:ascii="Times New Roman" w:hAnsi="Times New Roman"/>
                <w:sz w:val="21"/>
                <w:szCs w:val="21"/>
              </w:rPr>
              <w:t>%}</w:t>
            </w:r>
          </w:p>
          <w:p w14:paraId="6EE815F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589E9325"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hint="eastAsia"/>
                <w:sz w:val="21"/>
                <w:szCs w:val="21"/>
              </w:rPr>
              <w:t>el</w:t>
            </w:r>
            <w:r>
              <w:rPr>
                <w:rFonts w:ascii="Times New Roman" w:hAnsi="Times New Roman"/>
                <w:sz w:val="21"/>
                <w:szCs w:val="21"/>
              </w:rPr>
              <w:t>if a.var2.clinic_num_g == 4</w:t>
            </w:r>
            <w:r w:rsidRPr="00F34FA6">
              <w:rPr>
                <w:rFonts w:ascii="Times New Roman" w:hAnsi="Times New Roman"/>
                <w:sz w:val="21"/>
                <w:szCs w:val="21"/>
              </w:rPr>
              <w:t>%}</w:t>
            </w:r>
          </w:p>
          <w:p w14:paraId="567FCF2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0039F2EB"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A28D140"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1AF060B7" w14:textId="77777777" w:rsidR="00EE0C96" w:rsidRPr="00F34FA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2BB13E4" w14:textId="77777777" w:rsidR="00EE0C96" w:rsidRPr="00F34FA6" w:rsidRDefault="00EE0C96"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2DF6C947" w14:textId="77777777" w:rsidR="00EE0C96" w:rsidRDefault="00EE0C96"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evi_sum.evi_split.Predictive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6F946C27"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2C05F953"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C3AA104"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0401BAC"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6729430" w14:textId="77777777" w:rsidR="00EE0C96" w:rsidRDefault="00EE0C96"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54ABD545" w14:textId="77777777" w:rsidR="00EE0C96" w:rsidRPr="002512F1" w:rsidRDefault="00EE0C96"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5F219E1E" w14:textId="77777777" w:rsidR="00EE0C96" w:rsidRPr="002512F1" w:rsidRDefault="00EE0C96" w:rsidP="0008354C">
            <w:pPr>
              <w:spacing w:after="0" w:line="240" w:lineRule="auto"/>
              <w:rPr>
                <w:rFonts w:ascii="Times New Roman" w:hAnsi="Times New Roman"/>
                <w:sz w:val="21"/>
                <w:szCs w:val="21"/>
                <w:highlight w:val="green"/>
              </w:rPr>
            </w:pPr>
          </w:p>
          <w:p w14:paraId="27BBCDE0" w14:textId="77777777" w:rsidR="00EE0C96" w:rsidRDefault="00EE0C96"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6AD5D035"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27A1662F" w14:textId="77777777" w:rsidR="00EE0C96" w:rsidRDefault="00EE0C96" w:rsidP="0008354C">
            <w:pPr>
              <w:spacing w:after="0" w:line="240" w:lineRule="auto"/>
              <w:rPr>
                <w:rFonts w:ascii="Times New Roman" w:hAnsi="Times New Roman"/>
                <w:sz w:val="21"/>
                <w:szCs w:val="21"/>
              </w:rPr>
            </w:pPr>
          </w:p>
          <w:p w14:paraId="75D9E653" w14:textId="77777777" w:rsidR="00EE0C96" w:rsidRDefault="00EE0C96"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EE0C96" w14:paraId="6E04E7D8"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6AB8B1F" w14:textId="77777777" w:rsidR="00EE0C96" w:rsidRDefault="00EE0C96"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%tr endfor%}</w:t>
            </w:r>
          </w:p>
        </w:tc>
      </w:tr>
    </w:tbl>
    <w:p w14:paraId="4D3F4387" w14:textId="77777777" w:rsidR="00EE0C96" w:rsidRDefault="00EE0C96" w:rsidP="00EE0C96">
      <w:pPr>
        <w:spacing w:after="0" w:line="240" w:lineRule="auto"/>
        <w:rPr>
          <w:rFonts w:ascii="Times New Roman" w:hAnsi="Times New Roman"/>
          <w:b/>
          <w:bCs/>
          <w:sz w:val="24"/>
          <w:szCs w:val="24"/>
        </w:rPr>
      </w:pPr>
    </w:p>
    <w:p w14:paraId="0D2C7AE9" w14:textId="10957A2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57D2B2BF" w14:textId="77777777" w:rsidR="000628B4" w:rsidRDefault="000628B4" w:rsidP="000628B4">
      <w:pPr>
        <w:spacing w:after="0" w:line="240" w:lineRule="auto"/>
        <w:rPr>
          <w:rFonts w:ascii="Times New Roman" w:hAnsi="Times New Roman"/>
          <w:sz w:val="18"/>
          <w:szCs w:val="18"/>
        </w:rPr>
      </w:pPr>
      <w:r w:rsidRPr="00E83813">
        <w:rPr>
          <w:rFonts w:ascii="Times New Roman" w:hAnsi="Times New Roman"/>
          <w:sz w:val="18"/>
          <w:szCs w:val="18"/>
          <w:highlight w:val="magenta"/>
        </w:rPr>
        <w:t>{%p if sample.control_sample_id%}</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628B4" w:rsidRPr="007908EE" w14:paraId="00E3A9CB"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557EE9FE" w14:textId="77777777" w:rsidR="000628B4" w:rsidRPr="007908EE" w:rsidRDefault="000628B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628B4" w:rsidRPr="007908EE" w14:paraId="18429EB7"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8F56F2B"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3AB694B9" w14:textId="129A5B26" w:rsidR="000628B4" w:rsidRPr="00F75781" w:rsidRDefault="00D831C0" w:rsidP="0008354C">
            <w:pPr>
              <w:spacing w:after="0" w:line="240" w:lineRule="auto"/>
              <w:jc w:val="center"/>
              <w:textAlignment w:val="bottom"/>
              <w:rPr>
                <w:rFonts w:ascii="Times New Roman" w:hAnsi="Times New Roman"/>
                <w:sz w:val="18"/>
                <w:szCs w:val="18"/>
              </w:rPr>
            </w:pPr>
            <w:r w:rsidRPr="007A39C5">
              <w:rPr>
                <w:rFonts w:ascii="Times New Roman" w:hAnsi="Times New Roman" w:hint="eastAsia"/>
                <w:sz w:val="18"/>
                <w:szCs w:val="18"/>
              </w:rPr>
              <w:t>ALK#</w:t>
            </w:r>
            <w:r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97442D2" w14:textId="3CFF649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341BF3"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62112D2"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DDBB81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1320DDE" w14:textId="1C2CFAE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84AC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0628B4" w:rsidRPr="007908EE" w14:paraId="2EFF7C08"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CFA427"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D94590"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4E4D2D" w14:textId="77777777" w:rsidR="000628B4" w:rsidRPr="007C73DD" w:rsidRDefault="000628B4" w:rsidP="0008354C">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3831A"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6F9486D" w14:textId="2C9D4E40"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45C381D"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0E1AB6C" w14:textId="05BF82E5"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r w:rsidR="00D831C0" w:rsidRPr="00613701">
              <w:rPr>
                <w:rFonts w:ascii="Times New Roman" w:hAnsi="Times New Roman" w:hint="eastAsia"/>
                <w:sz w:val="18"/>
                <w:szCs w:val="18"/>
                <w:vertAlign w:val="superscript"/>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C79FD84"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0628B4" w:rsidRPr="007908EE" w14:paraId="086E9859"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4618E6" w14:textId="541A8CEF"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r w:rsidR="00D831C0" w:rsidRPr="00613701">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35E8CE" w14:textId="76436D48"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r w:rsidR="00D831C0" w:rsidRPr="00613701">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30D19F" w14:textId="2CB055BF" w:rsidR="000628B4" w:rsidRPr="00F75781" w:rsidRDefault="000628B4" w:rsidP="0008354C">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r w:rsidR="00D831C0" w:rsidRPr="00613701">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E68FBC" w14:textId="3318F55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r w:rsidR="00D831C0" w:rsidRPr="00613701">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4250A5F" w14:textId="77777777" w:rsidR="000628B4" w:rsidRPr="00F75781" w:rsidRDefault="000628B4" w:rsidP="0008354C">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C0BA7B8"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62E0314" w14:textId="77777777" w:rsidR="000628B4" w:rsidRPr="00F75781" w:rsidRDefault="000628B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1E38E9D0" w14:textId="77777777" w:rsidR="000628B4" w:rsidRPr="00F75781" w:rsidRDefault="000628B4" w:rsidP="0008354C">
            <w:pPr>
              <w:spacing w:after="0" w:line="240" w:lineRule="auto"/>
              <w:jc w:val="center"/>
              <w:textAlignment w:val="bottom"/>
              <w:rPr>
                <w:rFonts w:ascii="Times New Roman" w:hAnsi="Times New Roman"/>
                <w:sz w:val="18"/>
                <w:szCs w:val="18"/>
              </w:rPr>
            </w:pPr>
          </w:p>
        </w:tc>
      </w:tr>
    </w:tbl>
    <w:p w14:paraId="10FA4BEC" w14:textId="77777777" w:rsidR="000628B4" w:rsidRPr="00E83813" w:rsidRDefault="000628B4" w:rsidP="000628B4">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r>
        <w:rPr>
          <w:rFonts w:ascii="Times New Roman" w:eastAsia="宋体" w:hAnsi="Times New Roman" w:hint="eastAsia"/>
          <w:sz w:val="18"/>
          <w:szCs w:val="18"/>
        </w:rPr>
        <w:t>；“</w:t>
      </w:r>
      <w:r w:rsidRPr="00EA26CE">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r w:rsidRPr="007908EE">
        <w:rPr>
          <w:rFonts w:ascii="Times New Roman" w:eastAsia="宋体" w:hAnsi="Times New Roman" w:hint="eastAsia"/>
          <w:sz w:val="18"/>
          <w:szCs w:val="18"/>
        </w:rPr>
        <w:t>。</w:t>
      </w:r>
    </w:p>
    <w:p w14:paraId="7E15B317" w14:textId="1A758C21" w:rsidR="000628B4" w:rsidRDefault="000628B4" w:rsidP="000628B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1455E120"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45F32D13" w14:textId="77777777" w:rsidR="000628B4" w:rsidRPr="00E83813" w:rsidRDefault="000628B4" w:rsidP="000628B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18AACC5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12241F">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endfor%}</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0454E" w14:textId="77777777" w:rsidR="000C04E0" w:rsidRDefault="000C04E0">
      <w:pPr>
        <w:spacing w:line="240" w:lineRule="auto"/>
      </w:pPr>
      <w:r>
        <w:separator/>
      </w:r>
    </w:p>
  </w:endnote>
  <w:endnote w:type="continuationSeparator" w:id="0">
    <w:p w14:paraId="0D0F2993" w14:textId="77777777" w:rsidR="000C04E0" w:rsidRDefault="000C04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94FD5" w14:textId="77777777" w:rsidR="000C04E0" w:rsidRDefault="000C04E0">
      <w:pPr>
        <w:spacing w:after="0"/>
      </w:pPr>
      <w:r>
        <w:separator/>
      </w:r>
    </w:p>
  </w:footnote>
  <w:footnote w:type="continuationSeparator" w:id="0">
    <w:p w14:paraId="67516DA0" w14:textId="77777777" w:rsidR="000C04E0" w:rsidRDefault="000C04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8B4"/>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213"/>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04E0"/>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41F"/>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4E4"/>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5"/>
    <w:rsid w:val="001E4EB6"/>
    <w:rsid w:val="001E57BF"/>
    <w:rsid w:val="001E6AAE"/>
    <w:rsid w:val="001E7936"/>
    <w:rsid w:val="001F02E6"/>
    <w:rsid w:val="001F09E9"/>
    <w:rsid w:val="001F1999"/>
    <w:rsid w:val="001F36D5"/>
    <w:rsid w:val="001F5FAB"/>
    <w:rsid w:val="001F631F"/>
    <w:rsid w:val="001F6CF5"/>
    <w:rsid w:val="001F7739"/>
    <w:rsid w:val="00201BEA"/>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5F48"/>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3F28"/>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873"/>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AD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BFC"/>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3799C"/>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B2B"/>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2FFE"/>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B6"/>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53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08C6"/>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AAD"/>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1C0"/>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430"/>
    <w:rsid w:val="00ED4043"/>
    <w:rsid w:val="00ED4AF7"/>
    <w:rsid w:val="00ED50BB"/>
    <w:rsid w:val="00ED69D5"/>
    <w:rsid w:val="00EE057B"/>
    <w:rsid w:val="00EE0C96"/>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EF7C9A"/>
    <w:rsid w:val="00F00F2E"/>
    <w:rsid w:val="00F010F2"/>
    <w:rsid w:val="00F01A05"/>
    <w:rsid w:val="00F01AA2"/>
    <w:rsid w:val="00F01DC4"/>
    <w:rsid w:val="00F027D3"/>
    <w:rsid w:val="00F0357B"/>
    <w:rsid w:val="00F03ADB"/>
    <w:rsid w:val="00F03F30"/>
    <w:rsid w:val="00F03FA5"/>
    <w:rsid w:val="00F04B42"/>
    <w:rsid w:val="00F050AB"/>
    <w:rsid w:val="00F052D1"/>
    <w:rsid w:val="00F06C10"/>
    <w:rsid w:val="00F0771B"/>
    <w:rsid w:val="00F10654"/>
    <w:rsid w:val="00F117CD"/>
    <w:rsid w:val="00F11BC4"/>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449</TotalTime>
  <Pages>20</Pages>
  <Words>5159</Words>
  <Characters>29412</Characters>
  <Application>Microsoft Office Word</Application>
  <DocSecurity>0</DocSecurity>
  <Lines>245</Lines>
  <Paragraphs>69</Paragraphs>
  <ScaleCrop>false</ScaleCrop>
  <Company>P R C</Company>
  <LinksUpToDate>false</LinksUpToDate>
  <CharactersWithSpaces>34502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66</cp:revision>
  <cp:lastPrinted>2024-05-24T10:36:00Z</cp:lastPrinted>
  <dcterms:created xsi:type="dcterms:W3CDTF">2024-05-24T07:03:00Z</dcterms:created>
  <dcterms:modified xsi:type="dcterms:W3CDTF">2026-02-02T05:06:00Z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