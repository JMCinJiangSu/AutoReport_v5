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rsidTr="001F574E">
        <w:trPr>
          <w:trHeight w:val="20"/>
        </w:trPr>
        <w:tc>
          <w:tcPr>
            <w:tcW w:w="10348" w:type="dxa"/>
            <w:gridSpan w:val="6"/>
            <w:shd w:val="clear" w:color="auto" w:fill="E7E6E6"/>
          </w:tcPr>
          <w:p w14:paraId="20F9BB3C" w14:textId="6D07AC74"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rsidTr="001F574E">
        <w:trPr>
          <w:trHeight w:val="20"/>
        </w:trPr>
        <w:tc>
          <w:tcPr>
            <w:tcW w:w="3712" w:type="dxa"/>
            <w:gridSpan w:val="2"/>
            <w:vAlign w:val="center"/>
          </w:tcPr>
          <w:p w14:paraId="74303A47" w14:textId="6D5DA92D" w:rsidR="00AB38B5" w:rsidRDefault="008F7CB4" w:rsidP="00D65517">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patient_name</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patient_name</w:t>
            </w:r>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372" w:type="dxa"/>
            <w:gridSpan w:val="3"/>
            <w:vAlign w:val="center"/>
          </w:tcPr>
          <w:p w14:paraId="7938AA3A" w14:textId="6B64C81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gender</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gender</w:t>
            </w:r>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264" w:type="dxa"/>
            <w:vAlign w:val="center"/>
          </w:tcPr>
          <w:p w14:paraId="0DE77DC4" w14:textId="145E290D"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145C4" w:rsidRPr="00E145C4">
              <w:rPr>
                <w:rFonts w:ascii="Times New Roman" w:hAnsi="Times New Roman"/>
                <w:sz w:val="24"/>
                <w:szCs w:val="24"/>
                <w:lang w:val="en-CA"/>
              </w:rPr>
              <w:t>{%if sample.</w:t>
            </w:r>
            <w:r w:rsidR="00E145C4">
              <w:rPr>
                <w:rFonts w:ascii="Times New Roman" w:hAnsi="Times New Roman"/>
                <w:sz w:val="24"/>
                <w:szCs w:val="24"/>
                <w:lang w:val="en-CA"/>
              </w:rPr>
              <w:t>age</w:t>
            </w:r>
            <w:r w:rsidR="00E145C4" w:rsidRPr="00E145C4">
              <w:rPr>
                <w:rFonts w:ascii="Times New Roman" w:hAnsi="Times New Roman"/>
                <w:sz w:val="24"/>
                <w:szCs w:val="24"/>
                <w:lang w:val="en-CA"/>
              </w:rPr>
              <w:t>%}{{ sample.</w:t>
            </w:r>
            <w:r w:rsidR="00E145C4">
              <w:rPr>
                <w:rFonts w:ascii="Times New Roman" w:hAnsi="Times New Roman"/>
                <w:sz w:val="24"/>
                <w:szCs w:val="24"/>
                <w:lang w:val="en-CA"/>
              </w:rPr>
              <w:t>age</w:t>
            </w:r>
            <w:r w:rsidR="00E145C4" w:rsidRPr="00E145C4">
              <w:rPr>
                <w:rFonts w:ascii="Times New Roman" w:hAnsi="Times New Roman"/>
                <w:sz w:val="24"/>
                <w:szCs w:val="24"/>
                <w:lang w:val="en-CA"/>
              </w:rPr>
              <w:t>}}</w:t>
            </w:r>
            <w:r w:rsidR="00E145C4">
              <w:rPr>
                <w:rFonts w:ascii="Times New Roman" w:hAnsi="Times New Roman" w:hint="eastAsia"/>
                <w:sz w:val="24"/>
                <w:szCs w:val="24"/>
                <w:lang w:val="en-CA"/>
              </w:rPr>
              <w:t>岁</w:t>
            </w:r>
            <w:r w:rsidR="00E145C4" w:rsidRPr="00E145C4">
              <w:rPr>
                <w:rFonts w:ascii="Times New Roman" w:hAnsi="Times New Roman"/>
                <w:sz w:val="24"/>
                <w:szCs w:val="24"/>
                <w:lang w:val="en-CA"/>
              </w:rPr>
              <w:t>{%else%}{%endif%}</w:t>
            </w:r>
          </w:p>
        </w:tc>
      </w:tr>
      <w:tr w:rsidR="00AB38B5" w14:paraId="736A8314" w14:textId="77777777" w:rsidTr="001F574E">
        <w:trPr>
          <w:trHeight w:val="20"/>
        </w:trPr>
        <w:tc>
          <w:tcPr>
            <w:tcW w:w="3712" w:type="dxa"/>
            <w:gridSpan w:val="2"/>
            <w:vAlign w:val="center"/>
          </w:tcPr>
          <w:p w14:paraId="4E678566" w14:textId="4234B101"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D534EE" w:rsidRPr="00F66D46">
              <w:rPr>
                <w:rFonts w:ascii="Times New Roman" w:hAnsi="Times New Roman" w:hint="eastAsia"/>
                <w:sz w:val="24"/>
                <w:szCs w:val="24"/>
                <w:highlight w:val="yellow"/>
                <w:lang w:val="en-CA"/>
              </w:rPr>
              <w:t>{</w:t>
            </w:r>
            <w:r w:rsidR="00D534EE" w:rsidRPr="00F66D46">
              <w:rPr>
                <w:rFonts w:ascii="Times New Roman" w:hAnsi="Times New Roman"/>
                <w:sz w:val="24"/>
                <w:szCs w:val="24"/>
                <w:highlight w:val="yellow"/>
                <w:lang w:val="en-CA"/>
              </w:rPr>
              <w:t>%if sample.report_module_type == “hospital”%</w:t>
            </w:r>
            <w:r w:rsidR="00D534EE" w:rsidRPr="00F66D46">
              <w:rPr>
                <w:rFonts w:ascii="Times New Roman" w:hAnsi="Times New Roman" w:hint="eastAsia"/>
                <w:sz w:val="24"/>
                <w:szCs w:val="24"/>
                <w:highlight w:val="yellow"/>
                <w:lang w:val="en-CA"/>
              </w:rPr>
              <w:t>}</w:t>
            </w:r>
            <w:r w:rsidR="00D534EE">
              <w:rPr>
                <w:rFonts w:ascii="Times New Roman" w:hAnsi="Times New Roman"/>
                <w:sz w:val="24"/>
                <w:szCs w:val="24"/>
                <w:lang w:val="en-CA"/>
              </w:rPr>
              <w:t>{{sample.</w:t>
            </w:r>
            <w:r w:rsidR="00D534EE" w:rsidRPr="002B684C">
              <w:rPr>
                <w:rFonts w:ascii="Times New Roman" w:hAnsi="Times New Roman"/>
                <w:sz w:val="24"/>
                <w:szCs w:val="24"/>
                <w:lang w:val="en-CA"/>
              </w:rPr>
              <w:t>origin_company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{%else%}</w:t>
            </w:r>
            <w:r w:rsidR="00D534EE">
              <w:rPr>
                <w:rFonts w:ascii="Times New Roman" w:hAnsi="Times New Roman"/>
                <w:sz w:val="24"/>
                <w:szCs w:val="24"/>
                <w:lang w:val="en-CA"/>
              </w:rPr>
              <w:t>{{sample.</w:t>
            </w:r>
            <w:r w:rsidR="00D534EE" w:rsidRPr="002B684C">
              <w:rPr>
                <w:rFonts w:ascii="Times New Roman" w:hAnsi="Times New Roman"/>
                <w:sz w:val="24"/>
                <w:szCs w:val="24"/>
                <w:lang w:val="en-CA"/>
              </w:rPr>
              <w:t>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{%endif%}</w:t>
            </w:r>
          </w:p>
        </w:tc>
        <w:tc>
          <w:tcPr>
            <w:tcW w:w="3372" w:type="dxa"/>
            <w:gridSpan w:val="3"/>
            <w:vAlign w:val="center"/>
          </w:tcPr>
          <w:p w14:paraId="7475723E" w14:textId="1D0899E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hosp_depart</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hosp_depart</w:t>
            </w:r>
            <w:r w:rsidR="00E145C4">
              <w:rPr>
                <w:rFonts w:ascii="Times New Roman" w:hAnsi="Times New Roman"/>
                <w:sz w:val="24"/>
                <w:szCs w:val="24"/>
                <w:lang w:val="en-CA"/>
              </w:rPr>
              <w:t>}}{%else%}</w:t>
            </w:r>
            <w:r w:rsidR="00E145C4">
              <w:rPr>
                <w:rFonts w:ascii="Times New Roman" w:hAnsi="Times New Roman"/>
                <w:sz w:val="24"/>
                <w:szCs w:val="24"/>
              </w:rPr>
              <w:t>{%endif%}</w:t>
            </w:r>
          </w:p>
        </w:tc>
        <w:tc>
          <w:tcPr>
            <w:tcW w:w="3264" w:type="dxa"/>
            <w:vAlign w:val="center"/>
          </w:tcPr>
          <w:p w14:paraId="58ACACB5" w14:textId="0BED943D"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床号：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bed_number</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bed_number</w:t>
            </w:r>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7432B9FD" w14:textId="77777777" w:rsidTr="001F574E">
        <w:trPr>
          <w:trHeight w:val="212"/>
        </w:trPr>
        <w:tc>
          <w:tcPr>
            <w:tcW w:w="3712" w:type="dxa"/>
            <w:gridSpan w:val="2"/>
            <w:vAlign w:val="center"/>
          </w:tcPr>
          <w:p w14:paraId="5833829C" w14:textId="422BE790"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住院号：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hospitalization_no</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hospitalization_no</w:t>
            </w:r>
            <w:r w:rsidR="00680054">
              <w:rPr>
                <w:rFonts w:ascii="Times New Roman" w:hAnsi="Times New Roman"/>
                <w:sz w:val="24"/>
                <w:szCs w:val="24"/>
                <w:lang w:val="en-CA"/>
              </w:rPr>
              <w:t>}}{%else%}</w:t>
            </w:r>
            <w:r w:rsidR="00680054">
              <w:rPr>
                <w:rFonts w:ascii="Times New Roman" w:hAnsi="Times New Roman"/>
                <w:sz w:val="24"/>
                <w:szCs w:val="24"/>
              </w:rPr>
              <w:t>{%endif%}</w:t>
            </w:r>
          </w:p>
        </w:tc>
        <w:tc>
          <w:tcPr>
            <w:tcW w:w="3376" w:type="dxa"/>
            <w:gridSpan w:val="3"/>
            <w:vAlign w:val="center"/>
          </w:tcPr>
          <w:p w14:paraId="4B268DB0" w14:textId="4D0E8C5F"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门诊号：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outpatient_service_no</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outpatient_service_no</w:t>
            </w:r>
            <w:r w:rsidR="00680054">
              <w:rPr>
                <w:rFonts w:ascii="Times New Roman" w:hAnsi="Times New Roman"/>
                <w:sz w:val="24"/>
                <w:szCs w:val="24"/>
                <w:lang w:val="en-CA"/>
              </w:rPr>
              <w:t>}}{%else%}</w:t>
            </w:r>
            <w:r w:rsidR="00680054">
              <w:rPr>
                <w:rFonts w:ascii="Times New Roman" w:hAnsi="Times New Roman"/>
                <w:sz w:val="24"/>
                <w:szCs w:val="24"/>
              </w:rPr>
              <w:t>{%endif%}</w:t>
            </w:r>
          </w:p>
        </w:tc>
        <w:tc>
          <w:tcPr>
            <w:tcW w:w="3260" w:type="dxa"/>
            <w:vAlign w:val="center"/>
          </w:tcPr>
          <w:p w14:paraId="21166BCF" w14:textId="148CE727" w:rsidR="00AB38B5" w:rsidRDefault="008F7CB4" w:rsidP="00D65517">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rsidTr="001F574E">
        <w:trPr>
          <w:trHeight w:val="20"/>
        </w:trPr>
        <w:tc>
          <w:tcPr>
            <w:tcW w:w="10348" w:type="dxa"/>
            <w:gridSpan w:val="6"/>
            <w:shd w:val="clear" w:color="auto" w:fill="E7E6E6"/>
          </w:tcPr>
          <w:p w14:paraId="59161E49" w14:textId="474B0D9C" w:rsidR="00AB38B5" w:rsidRDefault="008F7CB4" w:rsidP="00D65517">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680054">
              <w:rPr>
                <w:rFonts w:ascii="Times New Roman" w:hAnsi="Times New Roman" w:hint="eastAsia"/>
                <w:b/>
                <w:bCs/>
                <w:sz w:val="24"/>
                <w:szCs w:val="24"/>
                <w:lang w:val="en-CA"/>
              </w:rPr>
              <w:t>{{</w:t>
            </w:r>
            <w:r w:rsidR="00680054">
              <w:rPr>
                <w:rFonts w:ascii="Times New Roman" w:hAnsi="Times New Roman"/>
                <w:b/>
                <w:bCs/>
                <w:sz w:val="24"/>
                <w:szCs w:val="24"/>
                <w:lang w:val="en-CA"/>
              </w:rPr>
              <w:t>sample.</w:t>
            </w:r>
            <w:r w:rsidR="00D42954" w:rsidRPr="00D42954">
              <w:rPr>
                <w:rFonts w:ascii="Times New Roman" w:hAnsi="Times New Roman"/>
                <w:b/>
                <w:bCs/>
                <w:sz w:val="24"/>
                <w:szCs w:val="24"/>
                <w:lang w:val="en-CA"/>
              </w:rPr>
              <w:t>report_number</w:t>
            </w:r>
            <w:r w:rsidR="00680054">
              <w:rPr>
                <w:rFonts w:ascii="Times New Roman" w:hAnsi="Times New Roman" w:hint="eastAsia"/>
                <w:b/>
                <w:bCs/>
                <w:sz w:val="24"/>
                <w:szCs w:val="24"/>
                <w:lang w:val="en-CA"/>
              </w:rPr>
              <w:t>}}</w:t>
            </w:r>
          </w:p>
        </w:tc>
      </w:tr>
      <w:tr w:rsidR="00AB38B5" w14:paraId="231F1F51" w14:textId="77777777" w:rsidTr="001F574E">
        <w:trPr>
          <w:trHeight w:val="20"/>
        </w:trPr>
        <w:tc>
          <w:tcPr>
            <w:tcW w:w="5545" w:type="dxa"/>
            <w:gridSpan w:val="3"/>
            <w:vAlign w:val="center"/>
          </w:tcPr>
          <w:p w14:paraId="27C7D6D9" w14:textId="295F4AF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病理号：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pathological_id</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pathological_id</w:t>
            </w:r>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vAlign w:val="center"/>
          </w:tcPr>
          <w:p w14:paraId="388A0CF0" w14:textId="390AE78F" w:rsidR="00AB38B5" w:rsidRDefault="00AB38B5" w:rsidP="00D65517">
            <w:pPr>
              <w:spacing w:after="0" w:line="0" w:lineRule="atLeast"/>
              <w:rPr>
                <w:rFonts w:ascii="Times New Roman" w:hAnsi="Times New Roman"/>
                <w:sz w:val="24"/>
                <w:szCs w:val="24"/>
              </w:rPr>
            </w:pPr>
          </w:p>
        </w:tc>
      </w:tr>
      <w:tr w:rsidR="00AB38B5" w14:paraId="54706061" w14:textId="77777777" w:rsidTr="001F574E">
        <w:trPr>
          <w:trHeight w:val="20"/>
        </w:trPr>
        <w:tc>
          <w:tcPr>
            <w:tcW w:w="10348" w:type="dxa"/>
            <w:gridSpan w:val="6"/>
            <w:vAlign w:val="center"/>
          </w:tcPr>
          <w:p w14:paraId="7C012EE1" w14:textId="47CCB748"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病理诊断：</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pathol_diagn</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pathol_diagn</w:t>
            </w:r>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437EC88A" w14:textId="77777777" w:rsidTr="001F574E">
        <w:trPr>
          <w:trHeight w:val="20"/>
        </w:trPr>
        <w:tc>
          <w:tcPr>
            <w:tcW w:w="5545" w:type="dxa"/>
            <w:gridSpan w:val="3"/>
            <w:vAlign w:val="center"/>
          </w:tcPr>
          <w:p w14:paraId="762E3FC7" w14:textId="7D944128"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标本类型：</w:t>
            </w:r>
            <w:r w:rsidR="00713F71" w:rsidRPr="00713F71">
              <w:rPr>
                <w:rFonts w:ascii="Times New Roman" w:hAnsi="Times New Roman"/>
                <w:sz w:val="24"/>
                <w:szCs w:val="24"/>
                <w:lang w:val="en-CA"/>
              </w:rPr>
              <w:t>{% if  sample.sample_type and  sample.control_sample_type %}{{sample.sample_type}} {{sample.control_sample_type}}{% elif  sample.sample_type and  not sample.control_sample_type %}{{sample.sample_type}}{% elif not sample.sample_type and   sample.control_sample_type %}{{sample.control_sample_type}}{% else%}{% endif%}</w:t>
            </w:r>
          </w:p>
        </w:tc>
        <w:tc>
          <w:tcPr>
            <w:tcW w:w="4803" w:type="dxa"/>
            <w:gridSpan w:val="3"/>
            <w:vAlign w:val="center"/>
          </w:tcPr>
          <w:p w14:paraId="6751ADA0" w14:textId="027E3B0B"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肿瘤细胞含量：</w:t>
            </w:r>
            <w:r w:rsidR="00335276"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rsidTr="001F574E">
        <w:trPr>
          <w:trHeight w:val="20"/>
        </w:trPr>
        <w:tc>
          <w:tcPr>
            <w:tcW w:w="5545" w:type="dxa"/>
            <w:gridSpan w:val="3"/>
            <w:tcBorders>
              <w:bottom w:val="single" w:sz="4" w:space="0" w:color="D9D9D9" w:themeColor="background1" w:themeShade="D9"/>
            </w:tcBorders>
            <w:vAlign w:val="center"/>
          </w:tcPr>
          <w:p w14:paraId="71E021CF" w14:textId="3FABC7CC"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标本接收日期：</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receive_data</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receive_data</w:t>
            </w:r>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07970CB5"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报告日期：</w:t>
            </w:r>
            <w:r w:rsidR="00680054">
              <w:rPr>
                <w:rFonts w:ascii="Times New Roman" w:hAnsi="Times New Roman"/>
                <w:sz w:val="24"/>
                <w:szCs w:val="24"/>
              </w:rPr>
              <w:t>{{sample.report_date}}</w:t>
            </w:r>
          </w:p>
        </w:tc>
      </w:tr>
      <w:tr w:rsidR="00AB38B5" w14:paraId="746C0A12" w14:textId="77777777" w:rsidTr="001F574E">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rsidTr="001F574E">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2D9B34A" w14:textId="77777777" w:rsidR="00563ABA" w:rsidRPr="00563ABA"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泛实体瘤</w:t>
            </w:r>
            <w:r w:rsidRPr="00563ABA">
              <w:rPr>
                <w:rFonts w:ascii="Times New Roman" w:hAnsi="Times New Roman" w:hint="eastAsia"/>
                <w:sz w:val="24"/>
                <w:szCs w:val="24"/>
                <w:lang w:val="en-CA"/>
              </w:rPr>
              <w:t>571</w:t>
            </w:r>
            <w:r w:rsidRPr="00563ABA">
              <w:rPr>
                <w:rFonts w:ascii="Times New Roman" w:hAnsi="Times New Roman" w:hint="eastAsia"/>
                <w:sz w:val="24"/>
                <w:szCs w:val="24"/>
                <w:lang w:val="en-CA"/>
              </w:rPr>
              <w:t>基因检测</w:t>
            </w:r>
          </w:p>
          <w:p w14:paraId="6FCB3E43" w14:textId="6D34FA2E" w:rsidR="00AB38B5"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（含</w:t>
            </w:r>
            <w:r w:rsidRPr="00563ABA">
              <w:rPr>
                <w:rFonts w:ascii="Times New Roman" w:hAnsi="Times New Roman" w:hint="eastAsia"/>
                <w:sz w:val="24"/>
                <w:szCs w:val="24"/>
                <w:lang w:val="en-CA"/>
              </w:rPr>
              <w:t>HRD+TMB+MSI</w:t>
            </w:r>
            <w:r w:rsidRPr="00563ABA">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78E22937" w14:textId="09E6A29F" w:rsidR="00C40240" w:rsidRPr="00B75248" w:rsidRDefault="00D65517" w:rsidP="00B75248">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0C1163A4">
                <wp:simplePos x="0" y="0"/>
                <wp:positionH relativeFrom="margin">
                  <wp:posOffset>3693795</wp:posOffset>
                </wp:positionH>
                <wp:positionV relativeFrom="page">
                  <wp:posOffset>372745</wp:posOffset>
                </wp:positionV>
                <wp:extent cx="2786400" cy="43920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6400" cy="43920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290.85pt;margin-top:29.35pt;width:219.4pt;height:34.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anchory="page"/>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88407188"/>
      <w:bookmarkStart w:id="2" w:name="_Toc487641878"/>
      <w:bookmarkStart w:id="3" w:name="_Toc487641538"/>
    </w:p>
    <w:p w14:paraId="372C710F" w14:textId="77777777" w:rsidR="00B75248" w:rsidRPr="007908EE" w:rsidRDefault="00B75248" w:rsidP="00B75248">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sample.tumor_list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sample.tumor_names_cn%}</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B75248" w:rsidRPr="007908EE" w14:paraId="1B5430CF" w14:textId="77777777" w:rsidTr="001A56D3">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3EFA1714" w14:textId="28408F03" w:rsidR="00B75248" w:rsidRPr="007908EE" w:rsidRDefault="00B75248" w:rsidP="001A56D3">
            <w:pPr>
              <w:spacing w:after="0"/>
              <w:jc w:val="left"/>
              <w:rPr>
                <w:rFonts w:ascii="Times New Roman" w:hAnsi="Times New Roman"/>
                <w:b/>
                <w:bCs/>
                <w:sz w:val="24"/>
                <w:szCs w:val="24"/>
              </w:rPr>
            </w:pPr>
            <w:r>
              <w:rPr>
                <w:rFonts w:ascii="Times New Roman" w:hAnsi="Times New Roman" w:hint="eastAsia"/>
                <w:b/>
                <w:bCs/>
                <w:sz w:val="24"/>
                <w:szCs w:val="24"/>
              </w:rPr>
              <w:t>检测结果</w:t>
            </w:r>
          </w:p>
        </w:tc>
      </w:tr>
      <w:tr w:rsidR="00B75248" w:rsidRPr="007908EE" w14:paraId="2FD80816" w14:textId="77777777" w:rsidTr="005A62F4">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545A861E" w14:textId="2E85ED31" w:rsidR="00B75248" w:rsidRPr="007908EE" w:rsidRDefault="00B75248" w:rsidP="00B75248">
            <w:pPr>
              <w:spacing w:after="0"/>
              <w:jc w:val="left"/>
              <w:rPr>
                <w:rFonts w:ascii="Times New Roman" w:hAnsi="Times New Roman"/>
                <w:b/>
                <w:color w:val="000000"/>
                <w:sz w:val="24"/>
                <w:szCs w:val="24"/>
              </w:rPr>
            </w:pPr>
            <w:r w:rsidRPr="007908EE">
              <w:rPr>
                <w:rFonts w:ascii="Times New Roman" w:hAnsi="Times New Roman" w:hint="eastAsia"/>
                <w:b/>
                <w:bCs/>
                <w:sz w:val="24"/>
                <w:szCs w:val="24"/>
              </w:rPr>
              <w:t>子宫内膜癌分子分型</w:t>
            </w:r>
          </w:p>
        </w:tc>
      </w:tr>
      <w:tr w:rsidR="00B75248" w:rsidRPr="007908EE" w14:paraId="62BAA35F" w14:textId="77777777" w:rsidTr="001A56D3">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1C5196B0" w14:textId="09F0D983"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010E9204" w14:textId="77D53AC6"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27046026" w14:textId="4A3CA302"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6DE94A39" w14:textId="13465EEB"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29D16FCC" w14:textId="0DB41306" w:rsidR="00B75248" w:rsidRPr="007908EE" w:rsidRDefault="00B75248" w:rsidP="00B75248">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B75248" w:rsidRPr="007908EE" w14:paraId="5C61D24D" w14:textId="77777777" w:rsidTr="001A56D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0DBB1002" w14:textId="77777777" w:rsidR="00B75248" w:rsidRPr="007908EE"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{%tr for a in var.ec_type.POLE_level12_withECtype + [msi] + var.ec_type.TP53_level12_withECtype%}</w:t>
            </w:r>
          </w:p>
        </w:tc>
      </w:tr>
      <w:tr w:rsidR="00B75248" w:rsidRPr="007908EE" w14:paraId="3B56AB0C" w14:textId="77777777" w:rsidTr="001A56D3">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2FCDA8F1"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if a.var_id in [”MSI-H”, ”MSS”]%}</w:t>
            </w:r>
          </w:p>
          <w:p w14:paraId="7FD6FEA3"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MSI</w:t>
            </w:r>
          </w:p>
          <w:p w14:paraId="75F3B24A"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10BC37C" w14:textId="77777777" w:rsidR="00B75248" w:rsidRPr="00B10A60" w:rsidRDefault="00B75248" w:rsidP="00B75248">
            <w:pPr>
              <w:spacing w:after="0" w:line="240" w:lineRule="auto"/>
              <w:jc w:val="center"/>
              <w:rPr>
                <w:rFonts w:ascii="Times New Roman" w:hAnsi="Times New Roman"/>
                <w:i/>
                <w:iCs/>
                <w:sz w:val="21"/>
                <w:szCs w:val="21"/>
              </w:rPr>
            </w:pPr>
            <w:r w:rsidRPr="00B10A60">
              <w:rPr>
                <w:rFonts w:ascii="Times New Roman" w:hAnsi="Times New Roman"/>
                <w:i/>
                <w:iCs/>
                <w:sz w:val="21"/>
                <w:szCs w:val="21"/>
              </w:rPr>
              <w:t>{{a.gene_symbol}}</w:t>
            </w:r>
          </w:p>
          <w:p w14:paraId="5B573699"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3BD68185"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{%p if a.var_id==”MSI-H”%}</w:t>
            </w:r>
          </w:p>
          <w:p w14:paraId="2F33A169"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6AC407AB"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elif a.var_id==”MSS”%}</w:t>
            </w:r>
          </w:p>
          <w:p w14:paraId="7D6712BE"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hint="eastAsia"/>
                <w:sz w:val="21"/>
                <w:szCs w:val="21"/>
              </w:rPr>
              <w:lastRenderedPageBreak/>
              <w:t>未检测到</w:t>
            </w:r>
            <w:r w:rsidRPr="00B10A60">
              <w:rPr>
                <w:rFonts w:ascii="Times New Roman" w:hAnsi="Times New Roman" w:hint="eastAsia"/>
                <w:sz w:val="21"/>
                <w:szCs w:val="21"/>
              </w:rPr>
              <w:t>MSI-H</w:t>
            </w:r>
          </w:p>
          <w:p w14:paraId="76470B3D"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E872C0E"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if a.result==”nofound”%}</w:t>
            </w:r>
          </w:p>
          <w:p w14:paraId="42B1E988"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hint="eastAsia"/>
                <w:sz w:val="21"/>
                <w:szCs w:val="21"/>
              </w:rPr>
              <w:t>{%if a.gene_symbol==</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3E58D515" w14:textId="77777777" w:rsidR="00B75248"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0F355D3" w14:textId="77777777" w:rsidR="00B75248" w:rsidRPr="00B10A60" w:rsidRDefault="00B75248" w:rsidP="00B75248">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a.hgvs_c</w:t>
            </w:r>
            <w:r>
              <w:rPr>
                <w:rFonts w:ascii="Times New Roman" w:hAnsi="Times New Roman" w:hint="eastAsia"/>
                <w:sz w:val="21"/>
                <w:szCs w:val="21"/>
              </w:rPr>
              <w:t>}}</w:t>
            </w:r>
            <w:r>
              <w:rPr>
                <w:rFonts w:ascii="Times New Roman" w:hAnsi="Times New Roman"/>
                <w:sz w:val="21"/>
                <w:szCs w:val="21"/>
              </w:rPr>
              <w:t>{%if a.hgvs_p != “p.?”%} {{a.hgvs_p}}{%endif%}</w:t>
            </w:r>
          </w:p>
          <w:p w14:paraId="42307FA1" w14:textId="77777777" w:rsidR="00B75248" w:rsidRPr="00B10A60"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599D269E" w14:textId="77777777" w:rsidR="00B75248" w:rsidRPr="007908EE" w:rsidRDefault="00B75248" w:rsidP="00B75248">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7CDF612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a.var_id==”MSI-H”%}</w:t>
            </w:r>
          </w:p>
          <w:p w14:paraId="209EE24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A5B477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a.var_id==”MSS”%}</w:t>
            </w:r>
          </w:p>
          <w:p w14:paraId="6AD13DE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78409E0E"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61FC88E1"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if a.result==”nofound”%}</w:t>
            </w:r>
          </w:p>
          <w:p w14:paraId="301BFB14"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3C7BF1D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9FA0BE3"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{{a.freq_str}}</w:t>
            </w:r>
          </w:p>
          <w:p w14:paraId="08A6FF8D"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09A66FE9"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511FED26"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var.ec_type.var_id == “POLE-ultramutated type EC”%}</w:t>
            </w:r>
          </w:p>
          <w:p w14:paraId="50D9AAC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{%vm%}POLE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4979D502"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var.ec_type.var_id == “MSI-H type EC”%}</w:t>
            </w:r>
          </w:p>
          <w:p w14:paraId="61ED8E7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r w:rsidRPr="005853A7">
              <w:rPr>
                <w:rFonts w:ascii="Times New Roman" w:hAnsi="Times New Roman" w:hint="eastAsia"/>
                <w:sz w:val="21"/>
                <w:szCs w:val="21"/>
              </w:rPr>
              <w:t>MMRd</w:t>
            </w:r>
            <w:r w:rsidRPr="005853A7">
              <w:rPr>
                <w:rFonts w:ascii="Times New Roman" w:hAnsi="Times New Roman" w:hint="eastAsia"/>
                <w:sz w:val="21"/>
                <w:szCs w:val="21"/>
              </w:rPr>
              <w:t>）</w:t>
            </w:r>
          </w:p>
          <w:p w14:paraId="717F0B72"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“CNH type EC”%}</w:t>
            </w:r>
          </w:p>
          <w:p w14:paraId="31E718A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p53 abn</w:t>
            </w:r>
            <w:r w:rsidRPr="005853A7">
              <w:rPr>
                <w:rFonts w:ascii="Times New Roman" w:hAnsi="Times New Roman" w:hint="eastAsia"/>
                <w:sz w:val="21"/>
                <w:szCs w:val="21"/>
              </w:rPr>
              <w:t>）</w:t>
            </w:r>
          </w:p>
          <w:p w14:paraId="09A9FC2A"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“CNL type EC”%}</w:t>
            </w:r>
          </w:p>
          <w:p w14:paraId="593B98E5"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5E656786"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734173D1"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“Poor” in var.ec_type.clinical_significance%}</w:t>
            </w:r>
          </w:p>
          <w:p w14:paraId="31050799"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{%vm%}</w:t>
            </w:r>
            <w:r w:rsidRPr="005853A7">
              <w:rPr>
                <w:rFonts w:ascii="Times New Roman" w:hAnsi="Times New Roman" w:hint="eastAsia"/>
                <w:sz w:val="21"/>
                <w:szCs w:val="21"/>
              </w:rPr>
              <w:t>预后最差</w:t>
            </w:r>
          </w:p>
          <w:p w14:paraId="29013700"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elif “Better” in var.ec_type.clinical_significance%}</w:t>
            </w:r>
          </w:p>
          <w:p w14:paraId="2EA7BA3E"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73A09BAF"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73818D7F" w14:textId="77777777" w:rsidR="00B75248" w:rsidRPr="005853A7" w:rsidRDefault="00B75248" w:rsidP="00B75248">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4C1E23F7" w14:textId="77777777" w:rsidR="00B75248" w:rsidRPr="007908EE" w:rsidRDefault="00B75248" w:rsidP="00B75248">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B75248" w:rsidRPr="007908EE" w14:paraId="45F114B5" w14:textId="77777777" w:rsidTr="001A56D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06ECCFEB" w14:textId="77777777" w:rsidR="00B75248" w:rsidRPr="007908EE" w:rsidRDefault="00B75248" w:rsidP="00B75248">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4CB42F48" w14:textId="2DD1260E" w:rsidR="00B75248" w:rsidRDefault="00B75248" w:rsidP="00B75248">
      <w:pPr>
        <w:autoSpaceDE w:val="0"/>
        <w:autoSpaceDN w:val="0"/>
        <w:adjustRightInd w:val="0"/>
        <w:spacing w:after="0" w:line="240" w:lineRule="auto"/>
        <w:rPr>
          <w:rFonts w:ascii="Times New Roman" w:hAnsi="Times New Roman"/>
          <w:sz w:val="16"/>
          <w:szCs w:val="16"/>
        </w:rPr>
      </w:pPr>
    </w:p>
    <w:p w14:paraId="4BADB9A4" w14:textId="77777777" w:rsidR="007B57DE" w:rsidRDefault="007B57DE" w:rsidP="00B75248">
      <w:pPr>
        <w:autoSpaceDE w:val="0"/>
        <w:autoSpaceDN w:val="0"/>
        <w:adjustRightInd w:val="0"/>
        <w:spacing w:after="0" w:line="240" w:lineRule="auto"/>
        <w:rPr>
          <w:rFonts w:ascii="Times New Roman" w:hAnsi="Times New Roman"/>
          <w:sz w:val="16"/>
          <w:szCs w:val="16"/>
        </w:rPr>
      </w:pPr>
    </w:p>
    <w:p w14:paraId="27D9A981" w14:textId="3786BA98" w:rsidR="00B75248" w:rsidRDefault="00B75248" w:rsidP="00B7524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B75248" w:rsidRPr="007538B2" w14:paraId="314F2723" w14:textId="77777777" w:rsidTr="00B7524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single" w:sz="4" w:space="0" w:color="4472C4"/>
            </w:tcBorders>
          </w:tcPr>
          <w:p w14:paraId="4592F1B3" w14:textId="2FCCEC9C" w:rsidR="00B75248" w:rsidRPr="007538B2" w:rsidRDefault="00B75248" w:rsidP="00B75248">
            <w:pPr>
              <w:spacing w:after="0" w:line="240" w:lineRule="auto"/>
              <w:rPr>
                <w:rFonts w:ascii="Times New Roman" w:hAnsi="Times New Roman"/>
                <w:b w:val="0"/>
                <w:bCs w:val="0"/>
                <w:sz w:val="24"/>
                <w:szCs w:val="24"/>
              </w:rPr>
            </w:pPr>
            <w:r w:rsidRPr="00F549F2">
              <w:rPr>
                <w:rFonts w:ascii="Times New Roman" w:hAnsi="Times New Roman" w:hint="eastAsia"/>
                <w:sz w:val="24"/>
                <w:szCs w:val="24"/>
              </w:rPr>
              <w:t>{%</w:t>
            </w:r>
            <w:r>
              <w:rPr>
                <w:rFonts w:ascii="Times New Roman" w:hAnsi="Times New Roman" w:hint="eastAsia"/>
                <w:sz w:val="24"/>
                <w:szCs w:val="24"/>
              </w:rPr>
              <w:t>tr</w:t>
            </w:r>
            <w:r w:rsidRPr="00F549F2">
              <w:rPr>
                <w:rFonts w:ascii="Times New Roman" w:hAnsi="Times New Roman" w:hint="eastAsia"/>
                <w:sz w:val="24"/>
                <w:szCs w:val="24"/>
              </w:rPr>
              <w:t xml:space="preserve"> if </w:t>
            </w:r>
            <w:r w:rsidRPr="00F549F2">
              <w:rPr>
                <w:rFonts w:ascii="Times New Roman" w:hAnsi="Times New Roman" w:hint="eastAsia"/>
                <w:sz w:val="24"/>
                <w:szCs w:val="24"/>
              </w:rPr>
              <w:t>“子宫内膜癌”</w:t>
            </w:r>
            <w:r w:rsidRPr="00F549F2">
              <w:rPr>
                <w:rFonts w:ascii="Times New Roman" w:hAnsi="Times New Roman" w:hint="eastAsia"/>
                <w:sz w:val="24"/>
                <w:szCs w:val="24"/>
              </w:rPr>
              <w:t xml:space="preserve"> in sample.tumor_list and </w:t>
            </w:r>
            <w:r w:rsidRPr="00F549F2">
              <w:rPr>
                <w:rFonts w:ascii="Times New Roman" w:hAnsi="Times New Roman" w:hint="eastAsia"/>
                <w:sz w:val="24"/>
                <w:szCs w:val="24"/>
              </w:rPr>
              <w:t>“实体瘤”</w:t>
            </w:r>
            <w:r w:rsidRPr="00F549F2">
              <w:rPr>
                <w:rFonts w:ascii="Times New Roman" w:hAnsi="Times New Roman" w:hint="eastAsia"/>
                <w:sz w:val="24"/>
                <w:szCs w:val="24"/>
              </w:rPr>
              <w:t xml:space="preserve"> not in sample.tumor_names_cn%}</w:t>
            </w:r>
          </w:p>
        </w:tc>
      </w:tr>
      <w:tr w:rsidR="00B75248" w:rsidRPr="007538B2" w14:paraId="1B753706" w14:textId="77777777" w:rsidTr="00B7524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72CC1CAE" w14:textId="754B0428" w:rsidR="00B75248" w:rsidRPr="007538B2" w:rsidRDefault="00B75248" w:rsidP="00B75248">
            <w:pPr>
              <w:spacing w:after="0" w:line="240" w:lineRule="auto"/>
              <w:rPr>
                <w:rFonts w:ascii="Times New Roman" w:hAnsi="Times New Roman"/>
                <w:sz w:val="24"/>
                <w:szCs w:val="24"/>
              </w:rPr>
            </w:pPr>
            <w:r w:rsidRPr="007538B2">
              <w:rPr>
                <w:rFonts w:ascii="Times New Roman" w:hAnsi="Times New Roman" w:hint="eastAsia"/>
                <w:sz w:val="24"/>
                <w:szCs w:val="24"/>
              </w:rPr>
              <w:t>体细胞变异</w:t>
            </w:r>
          </w:p>
        </w:tc>
      </w:tr>
      <w:tr w:rsidR="00B75248" w:rsidRPr="007538B2" w14:paraId="368C790F" w14:textId="77777777" w:rsidTr="00B75248">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shd w:val="clear" w:color="auto" w:fill="E7E6E6"/>
          </w:tcPr>
          <w:p w14:paraId="4F4C20A0" w14:textId="23FC4ACB" w:rsidR="00B75248" w:rsidRPr="007538B2" w:rsidRDefault="00B75248" w:rsidP="00B75248">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else%</w:t>
            </w:r>
            <w:r>
              <w:rPr>
                <w:rFonts w:ascii="Times New Roman" w:hAnsi="Times New Roman" w:hint="eastAsia"/>
                <w:sz w:val="24"/>
                <w:szCs w:val="24"/>
              </w:rPr>
              <w:t>}</w:t>
            </w:r>
          </w:p>
        </w:tc>
      </w:tr>
      <w:tr w:rsidR="00B75248" w:rsidRPr="007538B2" w14:paraId="25F20FBF" w14:textId="77777777" w:rsidTr="00B7524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61BCE034" w14:textId="23F8AD85" w:rsidR="00B75248" w:rsidRPr="007538B2" w:rsidRDefault="00B75248" w:rsidP="00B75248">
            <w:pPr>
              <w:spacing w:after="0" w:line="240" w:lineRule="auto"/>
              <w:rPr>
                <w:rFonts w:ascii="Times New Roman" w:hAnsi="Times New Roman"/>
                <w:sz w:val="24"/>
                <w:szCs w:val="24"/>
              </w:rPr>
            </w:pPr>
            <w:r w:rsidRPr="007538B2">
              <w:rPr>
                <w:rFonts w:ascii="Times New Roman" w:hAnsi="Times New Roman" w:hint="eastAsia"/>
                <w:sz w:val="24"/>
                <w:szCs w:val="24"/>
              </w:rPr>
              <w:t>检测结果</w:t>
            </w:r>
          </w:p>
        </w:tc>
      </w:tr>
      <w:tr w:rsidR="00B75248" w:rsidRPr="007538B2" w14:paraId="4C44D57A" w14:textId="77777777" w:rsidTr="001A56D3">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2A063C52" w14:textId="16259D30" w:rsidR="00B75248" w:rsidRPr="007538B2" w:rsidRDefault="00B75248" w:rsidP="00B75248">
            <w:pPr>
              <w:spacing w:after="0" w:line="240" w:lineRule="auto"/>
              <w:rPr>
                <w:rFonts w:ascii="Times New Roman" w:hAnsi="Times New Roman"/>
                <w:sz w:val="24"/>
                <w:szCs w:val="24"/>
              </w:rPr>
            </w:pPr>
            <w:r w:rsidRPr="007538B2">
              <w:rPr>
                <w:rFonts w:ascii="Times New Roman" w:hAnsi="Times New Roman" w:hint="eastAsia"/>
                <w:sz w:val="24"/>
                <w:szCs w:val="24"/>
              </w:rPr>
              <w:t>体细胞变异</w:t>
            </w:r>
          </w:p>
        </w:tc>
      </w:tr>
      <w:tr w:rsidR="00B75248" w:rsidRPr="007538B2" w14:paraId="0D5BD149" w14:textId="77777777" w:rsidTr="001A56D3">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47C4F5" w14:textId="24C336C2" w:rsidR="00B75248" w:rsidRPr="007538B2" w:rsidRDefault="00B75248" w:rsidP="00B75248">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endif%}</w:t>
            </w:r>
          </w:p>
        </w:tc>
      </w:tr>
      <w:tr w:rsidR="00B75248" w:rsidRPr="007538B2" w14:paraId="79E3B9C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13627A3F" w14:textId="77777777" w:rsidR="00B75248" w:rsidRPr="007538B2" w:rsidRDefault="00B75248" w:rsidP="00B75248">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43F88CB1" w14:textId="77777777" w:rsidR="00B75248" w:rsidRPr="007538B2" w:rsidRDefault="00B75248" w:rsidP="00B75248">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313A38EB"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21A66850"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07FC8FD8"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F270F95"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188DB739"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0FBAD55C"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0D97E11F"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16A42CAB"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33525DC2" w14:textId="77777777" w:rsidR="00B75248" w:rsidRPr="007538B2"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B75248" w:rsidRPr="007538B2" w14:paraId="5B6A880F"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05C2E5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tr</w:t>
            </w:r>
            <w:r w:rsidRPr="00DE0DE7">
              <w:rPr>
                <w:rFonts w:ascii="Times New Roman" w:hAnsi="Times New Roman"/>
                <w:sz w:val="21"/>
                <w:szCs w:val="21"/>
                <w:highlight w:val="magenta"/>
              </w:rPr>
              <w:t xml:space="preserve"> if sample.control_sample_id%}</w:t>
            </w:r>
          </w:p>
        </w:tc>
      </w:tr>
      <w:tr w:rsidR="00B75248" w:rsidRPr="007538B2" w14:paraId="160E3AC0"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0F29A17"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B75248" w:rsidRPr="007538B2" w14:paraId="3B954529"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AF09BC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w:t>
            </w:r>
            <w:r w:rsidRPr="007538B2">
              <w:rPr>
                <w:rFonts w:ascii="Times New Roman" w:hAnsi="Times New Roman" w:hint="eastAsia"/>
                <w:sz w:val="21"/>
                <w:szCs w:val="21"/>
              </w:rPr>
              <w:t>|</w:t>
            </w:r>
            <w:r w:rsidRPr="007538B2">
              <w:rPr>
                <w:rFonts w:ascii="Times New Roman" w:hAnsi="Times New Roman"/>
                <w:sz w:val="21"/>
                <w:szCs w:val="21"/>
              </w:rPr>
              <w:t>xajdy_master_var_list%}</w:t>
            </w:r>
          </w:p>
        </w:tc>
      </w:tr>
      <w:tr w:rsidR="00B75248" w:rsidRPr="007538B2" w14:paraId="54E47819"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88B193F"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3B54808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33D43B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6FFF3405"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 xml:space="preserve">KRAS/NRAS/BRAF </w:t>
            </w:r>
            <w:r w:rsidRPr="007538B2">
              <w:rPr>
                <w:rFonts w:ascii="Times New Roman" w:hAnsi="Times New Roman"/>
                <w:sz w:val="21"/>
                <w:szCs w:val="21"/>
              </w:rPr>
              <w:lastRenderedPageBreak/>
              <w:t>V600E</w:t>
            </w:r>
            <w:r>
              <w:rPr>
                <w:rFonts w:ascii="Times New Roman" w:hAnsi="Times New Roman" w:hint="eastAsia"/>
                <w:sz w:val="21"/>
                <w:szCs w:val="21"/>
              </w:rPr>
              <w:t>激活突变</w:t>
            </w:r>
          </w:p>
          <w:p w14:paraId="2C7BA30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2AC75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6A2D64F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A8718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BD0EA6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78BCC29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81E08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D8FE54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45B91D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7F780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2CFD6E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73E6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66E014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65333C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9B47AC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BD61C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000595F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15613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0E2C2E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{{a.hgvs_p}}</w:t>
            </w:r>
          </w:p>
          <w:p w14:paraId="50110AC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D7FFA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176EDA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A87E68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AA4829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433C7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17D67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305777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3C54B0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2DC1E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198DD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077445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7A8544D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B0109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E79D7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349AD7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C906B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B711DE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D93D6F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BABA61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30F95B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7EEC9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3EB8B6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4F4582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8A8D56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0EBEE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0BEADD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7E20BA1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48911200"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a.evi_sum.regimen_S|filter_csco%}</w:t>
            </w:r>
          </w:p>
          <w:p w14:paraId="006C62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a.evi_sum.regimen_S|filter_csco|xajdy_filter_regimen_level|xajdy_regimen_add_deng|replace(“\t”, “&lt;w:br/&gt;”)}}</w:t>
            </w:r>
          </w:p>
          <w:p w14:paraId="591102D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A70D6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FBB2F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07A8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DC41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2FD0CE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a.evi_sum.regimen_S|xajdy_filter_regimen_level|xajdy_regimen_add_deng|replace(“\t”, “&lt;w:br/&gt;”)}}</w:t>
            </w:r>
          </w:p>
          <w:p w14:paraId="7895EF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B226D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E00FA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C5BC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4D11F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a.var_id==”KRAS/NRAS/BRAF WT” or a.gene_symbol in [“KRAS”, “NRAS”, </w:t>
            </w:r>
            <w:r w:rsidRPr="007538B2">
              <w:rPr>
                <w:rFonts w:ascii="Times New Roman" w:hAnsi="Times New Roman"/>
                <w:sz w:val="21"/>
                <w:szCs w:val="21"/>
                <w:highlight w:val="yellow"/>
              </w:rPr>
              <w:lastRenderedPageBreak/>
              <w:t>“BRAF”]%}</w:t>
            </w:r>
          </w:p>
          <w:p w14:paraId="45A7F1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56DD186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a.evi_sum.regimen_R|filter_csco|xajdy_filter_regimen_level|xajdy_regimen_add_deng|replace(“\t”, “&lt;w:br/&gt;”)}}</w:t>
            </w:r>
          </w:p>
          <w:p w14:paraId="7AFE10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C4D8A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B867C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72AA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807468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2A28D96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a.evi_sum.regimen_R|xajdy_filter_regimen_level|xajdy_regimen_add_deng|replace(“\t”, “&lt;w:br/&gt;”)}}</w:t>
            </w:r>
          </w:p>
          <w:p w14:paraId="7C28CE4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7F85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B36AF6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F4FA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03753E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59AA2E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{%p if a.evi_sum.evi_split.Prognostic%}</w:t>
            </w:r>
          </w:p>
          <w:p w14:paraId="686763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6154EC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211F4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5D6DE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2D75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7DF5F77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024B8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BC305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3ACA3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F6B0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62E146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7495F9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424EA494"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E02DE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265E081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0CA68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B75248" w:rsidRPr="007538B2" w14:paraId="6C441B3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0698C9D"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var.var_somatic.level_I|xajdy_master_var_list %}</w:t>
            </w:r>
          </w:p>
        </w:tc>
      </w:tr>
      <w:tr w:rsidR="00B75248" w:rsidRPr="007538B2" w14:paraId="6888BEAC"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D5891E"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{%vm%}I</w:t>
            </w:r>
            <w:r w:rsidRPr="007538B2">
              <w:rPr>
                <w:rFonts w:ascii="Times New Roman" w:hAnsi="Times New Roman" w:hint="eastAsia"/>
                <w:b w:val="0"/>
                <w:bCs w:val="0"/>
                <w:sz w:val="21"/>
                <w:szCs w:val="21"/>
              </w:rPr>
              <w:t>类</w:t>
            </w:r>
          </w:p>
        </w:tc>
        <w:tc>
          <w:tcPr>
            <w:tcW w:w="709" w:type="dxa"/>
          </w:tcPr>
          <w:p w14:paraId="19FA0E4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290387F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078439C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76A9EE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03052F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08EC72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EABFD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5CE14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F5C00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7D4AF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75615F5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3946A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FC1947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20690D1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9281B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2A93A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4226F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61DE81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00F01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AA65E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7AA3C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AE8E92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446108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EF4F9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70880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C3F34C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FD80AD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E24801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952F61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EB743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ACC2C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9B83DB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2C24093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7D817E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BE7B54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32273F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BC842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5CACB61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68D27F0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E5FED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a.evi_sum.regimen_S|filter_csco|xajdy_filter_regimen_level|xajdy_regimen_add_deng|replace(“\t”, “&lt;w:br/&gt;”)}}</w:t>
            </w:r>
          </w:p>
          <w:p w14:paraId="7135D5B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955770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EC3E00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76EF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CBD6C2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09EB41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a.evi_sum.regimen_S|xajdy_filter_regimen_level|xajdy_regimen_add_deng|replace(“\t”, “&lt;w:br/&gt;”)}}</w:t>
            </w:r>
          </w:p>
          <w:p w14:paraId="214463F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7BAEE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955642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EF238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031B3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4DBA52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000DD4A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a.evi_sum.regimen_R|filter_csco|xajdy_filter_regimen_level|xajdy_regimen_add_deng|replace(“\t”, “&lt;w:br/&gt;”)}}</w:t>
            </w:r>
          </w:p>
          <w:p w14:paraId="2DA4CFD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C6EA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826392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6B777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ED3ECF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335E76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a.evi_sum.regimen_R|xajdy_filter_regimen_level|xajdy_regimen_add_deng|replace(“\t”, “&lt;w:br/&gt;”)}}</w:t>
            </w:r>
          </w:p>
          <w:p w14:paraId="75FABB3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EEE4A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6AD49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E3B94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B4843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{%p if a.evi_sum.evi_split.Prognostic or a.evi_sum.evi_split.Diagnostic %}</w:t>
            </w:r>
          </w:p>
          <w:p w14:paraId="1E5408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18D3609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002E30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7175E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694C20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3E4D32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6C85BF2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203D3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7C4E76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7EE25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1013E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21D856E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38A37B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01616357"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107C01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1E3918F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2CB56F"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B75248" w:rsidRPr="007538B2" w14:paraId="4B477696"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F7FEFE6"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A2307C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CEF69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37B6E3E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7E52C42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483BE9D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3D8645F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var.knb.evi_sum.regimen_S|filter_csco|xajdy_filter_regimen_level|xajdy_regimen_add_deng|replace(“\t”, “&lt;w:br/&gt;”)}}</w:t>
            </w:r>
          </w:p>
          <w:p w14:paraId="6336769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B7117C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CA96C8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0AB65FD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1186EC3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var.knb.evi_sum.regimen_R|filter_csco|xajdy_filter_regimen_level|xajdy_regimen_add_deng|replace(“\t”, “&lt;w:br/&gt;”) }}</w:t>
            </w:r>
          </w:p>
          <w:p w14:paraId="00207CD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61A71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254AB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754BC1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7651E6E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3F14433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0762CB2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4195A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BAE388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BC3AF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112DC82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246363A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3F279A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830A9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F472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5EA731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E4D6C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1CA3986D"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9D326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B75248" w:rsidRPr="007538B2" w14:paraId="478EF7B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1B3C81"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6EECEF7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2AB70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6063C9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84FC2B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6ED364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54909A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E052C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6AA1CF41"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2C1A9F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B75248" w:rsidRPr="007538B2" w14:paraId="6E0005C6"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C98D3BE"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B75248" w:rsidRPr="007538B2" w14:paraId="69E6A915"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EA7066"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var.var_somatic.level_II|xajdy_master_var_list %}</w:t>
            </w:r>
          </w:p>
        </w:tc>
      </w:tr>
      <w:tr w:rsidR="00B75248" w:rsidRPr="007538B2" w14:paraId="5B4FDD90"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F17507"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5A2364A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1ADA70E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492B2E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18AD89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475DA6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48493A1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46BB4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08A95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8B285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8973E6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{{a.gene_symbol}}</w:t>
            </w:r>
          </w:p>
          <w:p w14:paraId="5D423F4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182477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0DFC23F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1CFD0AC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32946AA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02CBB4F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EA92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0FFE4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3E1398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726916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9250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C260F8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B2F1C5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95E1A9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A2E80B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50D14D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71E581E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CB64AA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85B7FC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941C0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7816C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C0DF8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5EFF5EC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5E416E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A4FFD4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09B55B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D7880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2E2D73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3366629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79E13B5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a.evi_sum.regimen_S|filter_csco|xajdy_filter_regimen_level|xajdy_regimen_add_deng|replace(“\t”, “&lt;w:br/&gt;”) }}</w:t>
            </w:r>
          </w:p>
          <w:p w14:paraId="50AEFF9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490A65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C4B1B7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68C0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5A251E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2F2DAC1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a.evi_sum.regimen_S|xajdy_filter_regimen_level|xajdy_regimen_add_deng|replace(“\t”, “&lt;w:br/&gt;”) }}</w:t>
            </w:r>
          </w:p>
          <w:p w14:paraId="062EE0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59A85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9C9EC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82F09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65567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5799A0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751796C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a.evi_sum.regimen_R|filter_csco|xajdy_filter_regimen_level|xajdy_regimen_add_deng|replace(“\t”, “&lt;w:br/&gt;”) }}</w:t>
            </w:r>
          </w:p>
          <w:p w14:paraId="250010A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E8BD81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5ECF89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0A83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158A93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615FE9A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w:t>
            </w:r>
            <w:r w:rsidRPr="009356A0">
              <w:rPr>
                <w:rFonts w:ascii="Times New Roman" w:hAnsi="Times New Roman"/>
                <w:sz w:val="21"/>
                <w:szCs w:val="21"/>
              </w:rPr>
              <w:lastRenderedPageBreak/>
              <w:t>R|xajdy_filter_regimen_level|xajdy_regimen_add_deng|replace(“\t”, “&lt;w:br/&gt;”)}}</w:t>
            </w:r>
          </w:p>
          <w:p w14:paraId="3793D3F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D37367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A326D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9E6B6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78C6F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0191A96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4C1C93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7F59798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6994CF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22AC73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E28A1B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{%p if a.evi_sum.evi_split.Diagnostic%}</w:t>
            </w:r>
          </w:p>
          <w:p w14:paraId="17D151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54263D8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A12DF2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1087C3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93278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6000B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B085FC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217D9A09"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F3CFF4"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B75248" w:rsidRPr="007538B2" w14:paraId="73D6FA7A"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8B0F4D"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3750446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953FDAE"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37AA4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08CCD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4C4A5F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71E9B7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4C3DFA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0CC09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E9C25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7417579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5C2C2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680AB516"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874FBC"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B75248" w:rsidRPr="007538B2" w14:paraId="7E316A4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DD20C5E"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var.var_somatic.level_III)|xajdy_master_var_list %}</w:t>
            </w:r>
          </w:p>
        </w:tc>
      </w:tr>
      <w:tr w:rsidR="00B75248" w:rsidRPr="007538B2" w14:paraId="76FB452D"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8C64669"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987FB4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var.var_somatic.level_III)</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70C03B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19ACBE9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131797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B2810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{{a.three_prime_gene}}</w:t>
            </w:r>
          </w:p>
          <w:p w14:paraId="1B056E7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6B18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9A647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0588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E55599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B5A45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11600B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642666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302472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015345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28B30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E292B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6F23DFE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E50B3A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909AD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61E17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D129A6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DBAEA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06B256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2BDD0B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6FBBCD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42875F5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E616D0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AA0E9B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A328C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4EDDA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C9AD83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{{a.cn_mean}}</w:t>
            </w:r>
          </w:p>
          <w:p w14:paraId="3B6684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6EEB6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EEE33F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34D60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A75544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522DFE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497655A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5BC02F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B75248" w:rsidRPr="007538B2" w14:paraId="460FD950"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099C463"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B75248" w:rsidRPr="007538B2" w14:paraId="41AD96EC"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10B99C"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06238914"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B83C23D" w14:textId="77777777" w:rsidR="00B75248" w:rsidRPr="007538B2" w:rsidRDefault="00B75248" w:rsidP="00B752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48BF64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1748BD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F2491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8F7DE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8120D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78F779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45EBE7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B45CF53"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4E84B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056E356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2F6624" w14:textId="77777777" w:rsidR="00B75248" w:rsidRPr="007538B2" w:rsidRDefault="00B75248" w:rsidP="00B75248">
            <w:pPr>
              <w:tabs>
                <w:tab w:val="left" w:pos="3495"/>
              </w:tabs>
              <w:spacing w:after="0" w:line="240" w:lineRule="auto"/>
              <w:jc w:val="center"/>
              <w:rPr>
                <w:rFonts w:ascii="Times New Roman" w:hAnsi="Times New Roman"/>
                <w:sz w:val="21"/>
                <w:szCs w:val="21"/>
                <w:highlight w:val="cyan"/>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w:t>
            </w:r>
            <w:r w:rsidRPr="00DE0DE7">
              <w:rPr>
                <w:rFonts w:ascii="Times New Roman" w:hAnsi="Times New Roman"/>
                <w:sz w:val="21"/>
                <w:szCs w:val="21"/>
                <w:highlight w:val="magenta"/>
              </w:rPr>
              <w:t>r else%</w:t>
            </w:r>
            <w:r w:rsidRPr="00DE0DE7">
              <w:rPr>
                <w:rFonts w:ascii="Times New Roman" w:hAnsi="Times New Roman" w:hint="eastAsia"/>
                <w:sz w:val="21"/>
                <w:szCs w:val="21"/>
                <w:highlight w:val="magenta"/>
              </w:rPr>
              <w:t>}</w:t>
            </w:r>
          </w:p>
        </w:tc>
      </w:tr>
      <w:tr w:rsidR="00B75248" w:rsidRPr="007538B2" w14:paraId="402F8EB8"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30DA6" w14:textId="77777777" w:rsidR="00B75248" w:rsidRPr="00DE0DE7" w:rsidRDefault="00B75248" w:rsidP="00B75248">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highlight w:val="cyan"/>
              </w:rPr>
              <w:t>{%tr if var.knb and var.var_somatic.level</w:t>
            </w:r>
            <w:r w:rsidRPr="00E51CED">
              <w:rPr>
                <w:rFonts w:ascii="Times New Roman" w:hAnsi="Times New Roman"/>
                <w:sz w:val="21"/>
                <w:szCs w:val="21"/>
                <w:highlight w:val="cyan"/>
              </w:rPr>
              <w:t>_I + var.var_germline.regimen_level_I %}</w:t>
            </w:r>
          </w:p>
        </w:tc>
      </w:tr>
      <w:tr w:rsidR="00B75248" w:rsidRPr="007538B2" w14:paraId="69EE5D8F"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B82F498" w14:textId="77777777" w:rsidR="00B75248" w:rsidRPr="00DE0DE7" w:rsidRDefault="00B75248" w:rsidP="00B75248">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rPr>
              <w:t>{%tr for a in ([var.knb] + 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sz w:val="21"/>
                <w:szCs w:val="21"/>
              </w:rPr>
              <w:t>xajdy_master_var_list%}</w:t>
            </w:r>
          </w:p>
        </w:tc>
      </w:tr>
      <w:tr w:rsidR="00B75248" w:rsidRPr="007538B2" w14:paraId="7D95C01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88817F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180CDA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rsidRPr="007538B2">
              <w:rPr>
                <w:rFonts w:ascii="Times New Roman" w:hAnsi="Times New Roman" w:hint="eastAsia"/>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402C932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091532C2" w14:textId="7777777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0D48E0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FE58F7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64BC898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w:t>
            </w:r>
            <w:r w:rsidRPr="007538B2">
              <w:rPr>
                <w:rFonts w:ascii="Times New Roman" w:hAnsi="Times New Roman"/>
                <w:sz w:val="21"/>
                <w:szCs w:val="21"/>
              </w:rPr>
              <w:lastRenderedPageBreak/>
              <w:t>= a.three_prime_gene %}</w:t>
            </w:r>
          </w:p>
          <w:p w14:paraId="2FF5426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F0170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5407EC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64D17E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699B5F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E639B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84106C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1AE16A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A8B38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78FC23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7BE0491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6614CF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DD2E7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EFEEA6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4725A6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20454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5B22F11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88583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17AC69A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C5D1BC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B0091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D1B8F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BB1BEB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CEE23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46E55D2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83410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05DEBE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1E3027C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3871F65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04890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408A8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B381EF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308C47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626608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56BB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5349C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w:t>
            </w:r>
            <w:r w:rsidRPr="007538B2">
              <w:rPr>
                <w:rFonts w:ascii="Times New Roman" w:hAnsi="Times New Roman"/>
                <w:sz w:val="21"/>
                <w:szCs w:val="21"/>
                <w:highlight w:val="green"/>
              </w:rPr>
              <w:lastRenderedPageBreak/>
              <w:t>egory==”Cnv”%}</w:t>
            </w:r>
          </w:p>
          <w:p w14:paraId="3F421F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66C315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514702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C1F71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D5E3D1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35B41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EE7D06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E33A33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7E084E1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1FA99B0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a.evi_sum.regimen_S|filter_csco|xajdy_filter_regimen_level|xajdy_regimen_add_deng|replace(“\t”, “&lt;w:br/&gt;”)}}</w:t>
            </w:r>
          </w:p>
          <w:p w14:paraId="48AD5C5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DBC7F0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61E7F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0CBFF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A2CC99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133E401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a.evi_sum.regimen_S|xajdy_filter</w:t>
            </w:r>
            <w:r w:rsidRPr="009356A0">
              <w:rPr>
                <w:rFonts w:ascii="Times New Roman" w:hAnsi="Times New Roman"/>
                <w:sz w:val="21"/>
                <w:szCs w:val="21"/>
              </w:rPr>
              <w:lastRenderedPageBreak/>
              <w:t>_regimen_level|xajdy_regimen_add_deng|replace(“\t”, “&lt;w:br/&gt;”)}}</w:t>
            </w:r>
          </w:p>
          <w:p w14:paraId="562D2F2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760C7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1C8CD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90ECB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5D701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5456DD9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237EF93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a.evi_sum.regimen_R|filter_csco|xajdy_filter_regimen_level|xajdy_regimen_add_deng|replace(“\t”, “&lt;w:br/&gt;”)}}</w:t>
            </w:r>
          </w:p>
          <w:p w14:paraId="592C72C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193BF9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CE9A3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CFE89F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C00AB9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60C3A3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a.evi_sum.regimen_R|xajdy_filter_regimen_level|xajdy_regimen_add_deng|replace(“\t”, “&lt;w:br/&gt;”)}}</w:t>
            </w:r>
          </w:p>
          <w:p w14:paraId="4C5C02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E395A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F0660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28716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36D764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495F8A9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715576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76B3324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539BD8D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CDA28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5202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7D3ECC0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D25B5C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ABC7F8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C74E9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2EF20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30089DB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5962EF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5D9A4C08"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F7B2F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219835B3"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363AAB3"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w:t>
            </w:r>
            <w:r w:rsidRPr="00E51CED">
              <w:rPr>
                <w:rFonts w:ascii="Times New Roman" w:hAnsi="Times New Roman"/>
                <w:sz w:val="21"/>
                <w:szCs w:val="21"/>
                <w:highlight w:val="cyan"/>
              </w:rPr>
              <w:t>el_I + var.var_germline.regimen_level_I %</w:t>
            </w:r>
            <w:r w:rsidRPr="007538B2">
              <w:rPr>
                <w:rFonts w:ascii="Times New Roman" w:hAnsi="Times New Roman"/>
                <w:sz w:val="21"/>
                <w:szCs w:val="21"/>
                <w:highlight w:val="cyan"/>
              </w:rPr>
              <w:t>}</w:t>
            </w:r>
          </w:p>
        </w:tc>
      </w:tr>
      <w:tr w:rsidR="00B75248" w:rsidRPr="007538B2" w14:paraId="2221E49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750CEFE"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r>
              <w:rPr>
                <w:rFonts w:ascii="Times New Roman" w:hAnsi="Times New Roman"/>
                <w:sz w:val="21"/>
                <w:szCs w:val="21"/>
              </w:rPr>
              <w:t>(</w:t>
            </w:r>
            <w:r w:rsidRPr="007538B2">
              <w:rPr>
                <w:rFonts w:ascii="Times New Roman" w:hAnsi="Times New Roman"/>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sz w:val="21"/>
                <w:szCs w:val="21"/>
              </w:rPr>
              <w:t>|xajdy_master_var_list %}</w:t>
            </w:r>
          </w:p>
        </w:tc>
      </w:tr>
      <w:tr w:rsidR="00B75248" w:rsidRPr="007538B2" w14:paraId="23580365"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94BCB3B"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3BC03D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rsidRPr="007538B2">
              <w:rPr>
                <w:rFonts w:ascii="Times New Roman" w:hAnsi="Times New Roman" w:hint="eastAsia"/>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590036E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847861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AEF63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{{a.five_prime_gene}}</w:t>
            </w:r>
          </w:p>
          <w:p w14:paraId="7CC0E6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0F52B8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374800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760F0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F0812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98CA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D9E90D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26211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2CD0BC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ED6EE0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677B11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68D141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C03CB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6FE703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C78E56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50623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0636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941159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0E6392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B2AFA8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r w:rsidRPr="007538B2">
              <w:rPr>
                <w:rFonts w:ascii="Times New Roman" w:hAnsi="Times New Roman" w:hint="eastAsia"/>
                <w:sz w:val="21"/>
                <w:szCs w:val="21"/>
              </w:rPr>
              <w:lastRenderedPageBreak/>
              <w:t>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AD944A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C2C014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F39653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7ECF5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886A56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08423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466F7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w:t>
            </w:r>
            <w:r w:rsidRPr="007538B2">
              <w:rPr>
                <w:rFonts w:ascii="Times New Roman" w:hAnsi="Times New Roman"/>
                <w:sz w:val="21"/>
                <w:szCs w:val="21"/>
                <w:highlight w:val="green"/>
              </w:rPr>
              <w:lastRenderedPageBreak/>
              <w:t>”Cnv”%}</w:t>
            </w:r>
          </w:p>
          <w:p w14:paraId="312F9E5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0ADB707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1F754EE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261DCE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2F65291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6E746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18B7E1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5F705E5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74E110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a.evi_sum.regimen_S|filter_csco|xajdy_filter_regimen_level|xajdy_regimen_add_deng|replace(“\t”, “&lt;w:br/&gt;”)}}</w:t>
            </w:r>
          </w:p>
          <w:p w14:paraId="7938120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7178C4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D6E3B0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DAE8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1199E0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a.evi_sum.regimen_S %}</w:t>
            </w:r>
          </w:p>
          <w:p w14:paraId="3ED1579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a.evi_sum.regimen_S|xajdy_filter_regimen_level|xajdy_regimen_add_deng|replace(“\t”, “&lt;w:br/&gt;”)}}</w:t>
            </w:r>
          </w:p>
          <w:p w14:paraId="0019901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B9E5E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9B67C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D62C5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B6F884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10CCE07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1ECD188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a.evi_sum.regimen_R|filter_csco|xajdy_filter_regimen_level|xajdy_regimen_add</w:t>
            </w:r>
            <w:r w:rsidRPr="009356A0">
              <w:rPr>
                <w:rFonts w:ascii="Times New Roman" w:hAnsi="Times New Roman"/>
                <w:sz w:val="21"/>
                <w:szCs w:val="21"/>
              </w:rPr>
              <w:lastRenderedPageBreak/>
              <w:t>_deng|replace(“\t”, “&lt;w:br/&gt;”)}}</w:t>
            </w:r>
          </w:p>
          <w:p w14:paraId="3D334D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1E2EA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4EF95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4186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ADDFA1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00CEEE2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a.evi_sum.regimen_R|xajdy_filter_regimen_level|xajdy_regimen_add_deng|replace(“\t”, “&lt;w:br/&gt;”)}}</w:t>
            </w:r>
          </w:p>
          <w:p w14:paraId="1D9282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8AAA3D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5B974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C6604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6688D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3FE2F6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196D53A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w:t>
            </w:r>
            <w:r w:rsidRPr="007538B2">
              <w:rPr>
                <w:rFonts w:ascii="Times New Roman" w:hAnsi="Times New Roman"/>
                <w:sz w:val="21"/>
                <w:szCs w:val="21"/>
              </w:rPr>
              <w:lastRenderedPageBreak/>
              <w:t>rognostic %}</w:t>
            </w:r>
          </w:p>
          <w:p w14:paraId="122E908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F6B254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C81919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BA6F2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846C7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3E6E58E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A566EA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0E03F2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E4B63B"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22FCC3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EB9A76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10059C9D"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286FF8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B75248" w:rsidRPr="007538B2" w14:paraId="72934E1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255D9D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w:t>
            </w:r>
            <w:r w:rsidRPr="00E51CED">
              <w:rPr>
                <w:rFonts w:ascii="Times New Roman" w:hAnsi="Times New Roman"/>
                <w:sz w:val="21"/>
                <w:szCs w:val="21"/>
                <w:highlight w:val="cyan"/>
              </w:rPr>
              <w:t>el_I + var.var_germline.regimen_level_I %</w:t>
            </w:r>
            <w:r w:rsidRPr="007538B2">
              <w:rPr>
                <w:rFonts w:ascii="Times New Roman" w:hAnsi="Times New Roman"/>
                <w:sz w:val="21"/>
                <w:szCs w:val="21"/>
                <w:highlight w:val="cyan"/>
              </w:rPr>
              <w:t>}</w:t>
            </w:r>
          </w:p>
        </w:tc>
      </w:tr>
      <w:tr w:rsidR="00B75248" w:rsidRPr="007538B2" w14:paraId="06E20A98"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828D182"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0FA1E6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66D156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61DB15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2CD16D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795575B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5E91D3A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54AB2">
              <w:rPr>
                <w:rFonts w:ascii="Times New Roman" w:hAnsi="Times New Roman"/>
                <w:sz w:val="21"/>
                <w:szCs w:val="21"/>
              </w:rPr>
              <w:t>{{ var.knb.evi_sum.regimen_S|filter_csco|xajdy_filter_regimen_level|xajdy_regimen_add_deng|replace(“\t”, “&lt;w:br/&gt;”)}}</w:t>
            </w:r>
          </w:p>
          <w:p w14:paraId="1B72B12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1A01D63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383E1A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0574D6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6E56D3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54AB2">
              <w:rPr>
                <w:rFonts w:ascii="Times New Roman" w:hAnsi="Times New Roman"/>
                <w:sz w:val="21"/>
                <w:szCs w:val="21"/>
              </w:rPr>
              <w:t>{{ var.knb.evi_sum.regimen_R|filter_csco|xajdy_filter_regimen_level|x</w:t>
            </w:r>
            <w:r w:rsidRPr="00954AB2">
              <w:rPr>
                <w:rFonts w:ascii="Times New Roman" w:hAnsi="Times New Roman"/>
                <w:sz w:val="21"/>
                <w:szCs w:val="21"/>
              </w:rPr>
              <w:lastRenderedPageBreak/>
              <w:t>ajdy_regimen_add_deng|replace(“\t”, “&lt;w:br/&gt;”) }}</w:t>
            </w:r>
          </w:p>
          <w:p w14:paraId="13FBF8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82499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54E2B6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32E2F5F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4801DFE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0AF6F04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3E6D252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C36C33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BED3AA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F0E32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5248178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32BA87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8F6D36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019CE0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0266D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C30473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32894D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78F1969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BD159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B75248" w:rsidRPr="007538B2" w14:paraId="6632581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72C3304"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5AE17F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2DA2DB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7183D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7FAC75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ABEF90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B653F6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63DA6B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5275F90"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6AED8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B75248" w:rsidRPr="007538B2" w14:paraId="0C71AAD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289D308"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if var.var_somatic.lev</w:t>
            </w:r>
            <w:r w:rsidRPr="00E51CED">
              <w:rPr>
                <w:rFonts w:ascii="Times New Roman" w:hAnsi="Times New Roman"/>
                <w:sz w:val="21"/>
                <w:szCs w:val="21"/>
                <w:highlight w:val="cyan"/>
              </w:rPr>
              <w:t xml:space="preserve">el_II + var.var_germline.regimen_level_II </w:t>
            </w:r>
            <w:r w:rsidRPr="007538B2">
              <w:rPr>
                <w:rFonts w:ascii="Times New Roman" w:hAnsi="Times New Roman"/>
                <w:sz w:val="21"/>
                <w:szCs w:val="21"/>
                <w:highlight w:val="cyan"/>
              </w:rPr>
              <w:t>%}</w:t>
            </w:r>
          </w:p>
        </w:tc>
      </w:tr>
      <w:tr w:rsidR="00B75248" w:rsidRPr="007538B2" w14:paraId="209477D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B36772"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for a in </w:t>
            </w:r>
            <w:r>
              <w:rPr>
                <w:rFonts w:ascii="Times New Roman" w:hAnsi="Times New Roman"/>
                <w:sz w:val="21"/>
                <w:szCs w:val="21"/>
                <w:highlight w:val="cyan"/>
              </w:rPr>
              <w:t>(</w:t>
            </w:r>
            <w:r w:rsidRPr="007538B2">
              <w:rPr>
                <w:rFonts w:ascii="Times New Roman" w:hAnsi="Times New Roman"/>
                <w:sz w:val="21"/>
                <w:szCs w:val="21"/>
                <w:highlight w:val="cyan"/>
              </w:rPr>
              <w:t>var.var_somatic.level_</w:t>
            </w:r>
            <w:r w:rsidRPr="00E51CED">
              <w:rPr>
                <w:rFonts w:ascii="Times New Roman" w:hAnsi="Times New Roman"/>
                <w:sz w:val="21"/>
                <w:szCs w:val="21"/>
                <w:highlight w:val="cyan"/>
              </w:rPr>
              <w:t>II + var.var_germline.regimen_level_II)|x</w:t>
            </w:r>
            <w:r w:rsidRPr="007538B2">
              <w:rPr>
                <w:rFonts w:ascii="Times New Roman" w:hAnsi="Times New Roman"/>
                <w:sz w:val="21"/>
                <w:szCs w:val="21"/>
                <w:highlight w:val="cyan"/>
              </w:rPr>
              <w:t>ajdy_master_var_list %}</w:t>
            </w:r>
          </w:p>
        </w:tc>
      </w:tr>
      <w:tr w:rsidR="00B75248" w:rsidRPr="007538B2" w14:paraId="1A864C07"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AC6AE5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331B89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t xml:space="preserve"> </w:t>
            </w:r>
            <w:r w:rsidRPr="00F55E9F">
              <w:rPr>
                <w:rFonts w:ascii="Times New Roman" w:hAnsi="Times New Roman"/>
                <w:sz w:val="21"/>
                <w:szCs w:val="21"/>
              </w:rPr>
              <w:t>var.var_somatic.level_II + var.var_germline.regimen_level_II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42755AE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2B2CD3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71C0FDB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3D34BD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C10A36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59D11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1B7CA1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2D14AB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22C57A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5A2C51C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4B0A0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6CC7F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4E3A392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2AAE650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F66A6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14C1E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75F24A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780E699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BF6C6C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34042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78F1EE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A2927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FD9985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9B591B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5A463D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E97E03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3816A0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66CD9CC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9038ED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8CFD6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3E1D33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397203A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6023F7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F4A458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5F59F8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99E2F3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4865B7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16F180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DF9A8C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a.evi_sum.regimen_S|filter_csco|xajdy_filter_regimen_level|xajdy_regimen_add_deng|replace(“\t”, “&lt;w:br/&gt;”) }}</w:t>
            </w:r>
          </w:p>
          <w:p w14:paraId="1DCD754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19C0B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024F9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CB364E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9323201" w14:textId="77777777" w:rsidR="00B75248"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75B52C8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a.evi_sum.regimen_S|xajdy_filter_regimen_level|xajdy_regimen_add_deng|replace(“\t”, “&lt;w:br/&gt;”) }}</w:t>
            </w:r>
          </w:p>
          <w:p w14:paraId="4279FA8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8DE66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ACC44C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9772D7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C18A17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27F6837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71EE332"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a.evi_sum.regimen_R|filter_csco|xajdy_filter_regimen_level|xajdy_regimen_add_deng|replace(“\t”, “&lt;w:br/&gt;”) }}</w:t>
            </w:r>
          </w:p>
          <w:p w14:paraId="36FEC30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8C3FBA"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D75A32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00EE2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FBE1A7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1B0A83E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a.evi_sum.regimen_R|xajdy_filter_regimen_level|xajdy_regimen_add_deng|replace(“\t”, “&lt;w:br/&gt;”)}}</w:t>
            </w:r>
          </w:p>
          <w:p w14:paraId="7D72F6A0"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E6C63C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3D2C66"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DD341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924844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{%p if a.evi_sum.evi_split.Prognostic or a.evi_sum.evi_split.Diagnostic %}</w:t>
            </w:r>
          </w:p>
          <w:p w14:paraId="38F2EEB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5ABD6774"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2F36C015"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6273B188"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B6E8853"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A708A6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3A7B733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D006D09"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463BA8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0F69E3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1021468E"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679C787F"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8C78D5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B75248" w:rsidRPr="007538B2" w14:paraId="27DD74B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D1F611E"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endfor%}</w:t>
            </w:r>
          </w:p>
        </w:tc>
      </w:tr>
      <w:tr w:rsidR="00B75248" w:rsidRPr="007538B2" w14:paraId="2C123D7D"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D29E5D"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504F69B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2CDA6DF"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3687974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AC31F3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A92339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5D1E5D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06A8B8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2774C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5B232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5D0D3C39"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96B0E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38E4EBB8"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CC3A49"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if var.var_somatic.level_onco_nod</w:t>
            </w:r>
            <w:r w:rsidRPr="00F55E9F">
              <w:rPr>
                <w:rFonts w:ascii="Times New Roman" w:hAnsi="Times New Roman"/>
                <w:sz w:val="21"/>
                <w:szCs w:val="21"/>
                <w:highlight w:val="cyan"/>
              </w:rPr>
              <w:t>rug +</w:t>
            </w:r>
            <w:r w:rsidRPr="00F55E9F">
              <w:rPr>
                <w:highlight w:val="cyan"/>
              </w:rPr>
              <w:t xml:space="preserve"> </w:t>
            </w:r>
            <w:r w:rsidRPr="00F55E9F">
              <w:rPr>
                <w:rFonts w:ascii="Times New Roman" w:hAnsi="Times New Roman"/>
                <w:sz w:val="21"/>
                <w:szCs w:val="21"/>
                <w:highlight w:val="cyan"/>
              </w:rPr>
              <w:t xml:space="preserve">var.var_germline_nodrug  + var.var_somatic.level_III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 %}</w:t>
            </w:r>
          </w:p>
        </w:tc>
      </w:tr>
      <w:tr w:rsidR="00B75248" w:rsidRPr="007538B2" w14:paraId="7B3C48B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33CC9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for a in (var.var_somatic.level_onco_nod</w:t>
            </w:r>
            <w:r w:rsidRPr="00F55E9F">
              <w:rPr>
                <w:rFonts w:ascii="Times New Roman" w:hAnsi="Times New Roman"/>
                <w:sz w:val="21"/>
                <w:szCs w:val="21"/>
                <w:highlight w:val="cyan"/>
              </w:rPr>
              <w:t>rug +</w:t>
            </w:r>
            <w:r w:rsidRPr="00F55E9F">
              <w:rPr>
                <w:highlight w:val="cyan"/>
              </w:rPr>
              <w:t xml:space="preserve"> </w:t>
            </w:r>
            <w:r w:rsidRPr="00F55E9F">
              <w:rPr>
                <w:rFonts w:ascii="Times New Roman" w:hAnsi="Times New Roman"/>
                <w:sz w:val="21"/>
                <w:szCs w:val="21"/>
                <w:highlight w:val="cyan"/>
              </w:rPr>
              <w:t xml:space="preserve">var.var_germline_nodrug  + var.var_somatic.level_III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w:t>
            </w:r>
            <w:r w:rsidRPr="007538B2">
              <w:rPr>
                <w:rFonts w:ascii="Times New Roman" w:hAnsi="Times New Roman"/>
                <w:sz w:val="21"/>
                <w:szCs w:val="21"/>
                <w:highlight w:val="cyan"/>
              </w:rPr>
              <w:t>)|xajdy_master_var_list %}</w:t>
            </w:r>
          </w:p>
        </w:tc>
      </w:tr>
      <w:tr w:rsidR="00B75248" w:rsidRPr="007538B2" w14:paraId="7C77660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2BDA2F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5021B08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w:t>
            </w:r>
            <w:r>
              <w:t xml:space="preserve"> </w:t>
            </w:r>
            <w:r w:rsidRPr="00F55E9F">
              <w:rPr>
                <w:rFonts w:ascii="Times New Roman" w:hAnsi="Times New Roman"/>
                <w:sz w:val="21"/>
                <w:szCs w:val="21"/>
              </w:rPr>
              <w:t xml:space="preserve">var.var_somatic.level_onco_nodrug + var.var_germline_nodrug  + var.var_somatic.level_III +  </w:t>
            </w:r>
            <w:r>
              <w:rPr>
                <w:rFonts w:ascii="Times New Roman" w:hAnsi="Times New Roman"/>
                <w:sz w:val="21"/>
                <w:szCs w:val="21"/>
              </w:rPr>
              <w:t>var.</w:t>
            </w:r>
            <w:r w:rsidRPr="00F55E9F">
              <w:rPr>
                <w:rFonts w:ascii="Times New Roman" w:hAnsi="Times New Roman"/>
                <w:sz w:val="21"/>
                <w:szCs w:val="21"/>
              </w:rPr>
              <w:t>var_germline_level3_noregimen</w:t>
            </w:r>
            <w:r w:rsidRPr="007538B2">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377DF9D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6E796C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2D906E6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8E7D65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1174DB5"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60CDAC4"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6316C0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09B4F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C71182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29B8DD5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40F795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0AFD82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050505B3"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2CB865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390FC9D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C0302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1040E3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3A29A8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00F8750"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C6C01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9C4C6E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0FE98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367FD1D1"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0A1019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BC7B0D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6D7E28C"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31B08C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F2C6DB2"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679105E"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75C3A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9DFF83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043583D"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29CDD5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6E47A38"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16319CDA"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85B0DE6"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endif%}</w:t>
            </w:r>
          </w:p>
        </w:tc>
        <w:tc>
          <w:tcPr>
            <w:tcW w:w="1842" w:type="dxa"/>
          </w:tcPr>
          <w:p w14:paraId="2830D499"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7458B337"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09E049AF" w14:textId="77777777" w:rsidR="00B75248" w:rsidRPr="007538B2"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B75248" w:rsidRPr="007538B2" w14:paraId="2B8183BA"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B934317"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B75248" w:rsidRPr="007538B2" w14:paraId="04E1DF0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A73D28"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B75248" w:rsidRPr="007538B2" w14:paraId="5768561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836E66A"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1D32518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E6EFD9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3035741"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2374ACD"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E3D93C7"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1B5B3C6C"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629A9EB" w14:textId="77777777" w:rsidR="00B75248" w:rsidRPr="007538B2"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B75248" w:rsidRPr="007538B2" w14:paraId="0A69C82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BA9EC5"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B75248" w:rsidRPr="007538B2" w14:paraId="5A63A17C"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73153AC" w14:textId="77777777" w:rsidR="00B75248" w:rsidRPr="007538B2" w:rsidRDefault="00B75248" w:rsidP="00B75248">
            <w:pPr>
              <w:tabs>
                <w:tab w:val="left" w:pos="3495"/>
              </w:tabs>
              <w:spacing w:after="0" w:line="240" w:lineRule="auto"/>
              <w:jc w:val="center"/>
              <w:rPr>
                <w:rFonts w:ascii="Times New Roman" w:hAnsi="Times New Roman"/>
                <w:sz w:val="21"/>
                <w:szCs w:val="21"/>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%tr endif%}</w:t>
            </w:r>
          </w:p>
        </w:tc>
      </w:tr>
    </w:tbl>
    <w:p w14:paraId="0B7011E2" w14:textId="656AC266" w:rsidR="00B75248" w:rsidRDefault="00B75248">
      <w:pPr>
        <w:autoSpaceDE w:val="0"/>
        <w:autoSpaceDN w:val="0"/>
        <w:adjustRightInd w:val="0"/>
        <w:spacing w:after="0" w:line="240" w:lineRule="auto"/>
        <w:rPr>
          <w:rFonts w:ascii="Times New Roman" w:hAnsi="Times New Roman"/>
          <w:sz w:val="16"/>
          <w:szCs w:val="16"/>
        </w:rPr>
      </w:pPr>
    </w:p>
    <w:p w14:paraId="4BB09ED7" w14:textId="77777777" w:rsidR="00B75248" w:rsidRPr="007908EE" w:rsidRDefault="00B75248">
      <w:pPr>
        <w:autoSpaceDE w:val="0"/>
        <w:autoSpaceDN w:val="0"/>
        <w:adjustRightInd w:val="0"/>
        <w:spacing w:after="0" w:line="240" w:lineRule="auto"/>
        <w:rPr>
          <w:rFonts w:ascii="Times New Roman" w:hAnsi="Times New Roman"/>
          <w:sz w:val="16"/>
          <w:szCs w:val="16"/>
        </w:rPr>
      </w:pPr>
    </w:p>
    <w:p w14:paraId="415C5431" w14:textId="30C50937" w:rsidR="00AB38B5" w:rsidRDefault="00171007">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p w14:paraId="32031EBE" w14:textId="77777777" w:rsidR="00D04787" w:rsidRDefault="00D04787"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var.var_germline.level_5+var.var_germline.level_4]|xajdy_germline_45%}</w:t>
      </w:r>
    </w:p>
    <w:tbl>
      <w:tblPr>
        <w:tblStyle w:val="4b"/>
        <w:tblW w:w="10348" w:type="dxa"/>
        <w:tblLayout w:type="fixed"/>
        <w:tblLook w:val="04A0" w:firstRow="1" w:lastRow="0" w:firstColumn="1" w:lastColumn="0" w:noHBand="0" w:noVBand="1"/>
      </w:tblPr>
      <w:tblGrid>
        <w:gridCol w:w="1250"/>
        <w:gridCol w:w="4286"/>
        <w:gridCol w:w="2630"/>
        <w:gridCol w:w="2182"/>
      </w:tblGrid>
      <w:tr w:rsidR="00193822" w:rsidRPr="00BD6AC9" w14:paraId="76CFD5C1"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494BAA44" w14:textId="77777777" w:rsidR="00193822" w:rsidRPr="00BD6AC9" w:rsidRDefault="00193822" w:rsidP="006A59F5">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193822" w:rsidRPr="00BD6AC9" w14:paraId="13DADB63"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1E485243" w14:textId="77777777" w:rsidR="00193822" w:rsidRPr="00343C93" w:rsidRDefault="00193822"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5788A5A3"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30473B21"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37B41D75"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193822" w:rsidRPr="00BD6AC9" w14:paraId="1A893242" w14:textId="77777777" w:rsidTr="006A59F5">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4E1F1C30"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193822" w:rsidRPr="00BD6AC9" w14:paraId="3DEBA7F2" w14:textId="77777777" w:rsidTr="006A59F5">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1C59D922"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193822" w:rsidRPr="00BD6AC9" w14:paraId="0DCD4FB3"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496CA68"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77DFA2F0"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97AC30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5597D3E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CA93D4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39FB583"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610346B1"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5BBE7E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4BCE044"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CF44586"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21C280E"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4D397D0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317E242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F3D9EE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0A058FE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26E938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71E1FC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9B69DB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2F256FB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8772DD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40437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A3B6937"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19905DC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069EA7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4A542806"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DC7BE18"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6953FC"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096D16CB"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2D4668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193822" w:rsidRPr="00BD6AC9" w14:paraId="3988CD8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910188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193822" w:rsidRPr="00BD6AC9" w14:paraId="0DEF5F8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041848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7C8598F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C4918F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0B5067AC"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6A5E915"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5EB9BE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7AC9B00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6721F8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3317AE8"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C44D479"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1797F6A9"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3BDE6D90"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F1E01AE"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D335E4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6B4C37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FBBF88F"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93B6C9B"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7C22418"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5FA0451D"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330510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0E6332"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2885AC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else%}</w:t>
            </w:r>
          </w:p>
        </w:tc>
      </w:tr>
      <w:tr w:rsidR="00193822" w:rsidRPr="00BD6AC9" w14:paraId="54B56B33"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7006123"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049B4BBE"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4409CCD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EDE5FB0"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5C2E34B8"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703144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MSH2</w:t>
            </w:r>
            <w:r w:rsidRPr="003E2D2B">
              <w:rPr>
                <w:rFonts w:ascii="Times New Roman" w:hAnsi="Times New Roman"/>
                <w:sz w:val="21"/>
                <w:szCs w:val="21"/>
              </w:rPr>
              <w:t>%}</w:t>
            </w:r>
          </w:p>
        </w:tc>
      </w:tr>
      <w:tr w:rsidR="00193822" w:rsidRPr="00BD6AC9" w14:paraId="460F8721"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3A96EE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MSH2</w:t>
            </w:r>
            <w:r w:rsidRPr="003E2D2B">
              <w:rPr>
                <w:rFonts w:ascii="Times New Roman" w:hAnsi="Times New Roman"/>
                <w:sz w:val="21"/>
                <w:szCs w:val="21"/>
              </w:rPr>
              <w:t>%}</w:t>
            </w:r>
          </w:p>
        </w:tc>
      </w:tr>
      <w:tr w:rsidR="00193822" w:rsidRPr="00BD6AC9" w14:paraId="36FBB30B"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CBFCB49"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44E6A89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FDF0A2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0A95CE85"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0206EF4"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74D47AD"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1AC3AB2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F8A32A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3C582E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B3B18F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53A18D9"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0D7F12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174A76F4"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EC21AB3"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787176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4988941"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AD6521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B18F1A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1E573C5A"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1106DF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5846CA3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3B3155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27848E9B"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EC802AF"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4A1BCC97"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3499C7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35F8A4E"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F9A182A"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A03672D"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193822" w:rsidRPr="00BD6AC9" w14:paraId="77EF4EF2"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59DF5E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MSH6</w:t>
            </w:r>
            <w:r w:rsidRPr="003E2D2B">
              <w:rPr>
                <w:rFonts w:ascii="Times New Roman" w:hAnsi="Times New Roman"/>
                <w:sz w:val="21"/>
                <w:szCs w:val="21"/>
              </w:rPr>
              <w:t>%}</w:t>
            </w:r>
          </w:p>
        </w:tc>
      </w:tr>
      <w:tr w:rsidR="00193822" w:rsidRPr="00BD6AC9" w14:paraId="175C8977"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2B48450"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394" w:type="dxa"/>
          </w:tcPr>
          <w:p w14:paraId="5244C834"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3C1563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B16832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49B362D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1E29D02"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6DAE083A"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487E833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387DE12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0326F47"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39E3CAC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2E7729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3424B299"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EE46F05"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C84120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1B51A53"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BBF8BF6"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6943D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60CB216E"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412657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EC786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BCE5053"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32C109C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ED44283"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10088AC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5FB4C08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2A0D915"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409F02D"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44B33AB"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193822" w:rsidRPr="00BD6AC9" w14:paraId="2C524484"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C4FCC02"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for a in var.gLS5.</w:t>
            </w:r>
            <w:r>
              <w:rPr>
                <w:rFonts w:ascii="Times New Roman" w:hAnsi="Times New Roman"/>
                <w:sz w:val="21"/>
                <w:szCs w:val="21"/>
              </w:rPr>
              <w:t>PMS2</w:t>
            </w:r>
            <w:r w:rsidRPr="003E2D2B">
              <w:rPr>
                <w:rFonts w:ascii="Times New Roman" w:hAnsi="Times New Roman"/>
                <w:sz w:val="21"/>
                <w:szCs w:val="21"/>
              </w:rPr>
              <w:t>%}</w:t>
            </w:r>
          </w:p>
        </w:tc>
      </w:tr>
      <w:tr w:rsidR="00193822" w:rsidRPr="00BD6AC9" w14:paraId="6B52C19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B1B42FC"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394" w:type="dxa"/>
          </w:tcPr>
          <w:p w14:paraId="0FE59EE2"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770CF5C7"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73DBD8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69D46D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7AB3EC5D" w14:textId="77777777" w:rsidR="00193822" w:rsidRPr="00043230"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637F9D7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31C833BF"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876009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201E21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6D4B9DDD"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8F41DC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182608F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632F11B"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6B58589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74AC8F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4B0D2D6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393E205"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19E79372"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0D9ADA6"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5EFE0D7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4104398"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728D65E2"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3584422"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7C3AB06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1C1C1DF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58A77A1"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76A77799" w14:textId="0D4D0906" w:rsidR="00D04787" w:rsidRPr="001156DE" w:rsidRDefault="00D04787" w:rsidP="00D04787">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D04787" w:rsidRPr="00BD6AC9" w14:paraId="7ADF0FAE" w14:textId="77777777" w:rsidTr="00D0478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54F94BD5" w14:textId="77777777" w:rsidR="00D04787" w:rsidRPr="00BD6AC9" w:rsidRDefault="00D04787" w:rsidP="006A59F5">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D04787" w:rsidRPr="00BD6AC9" w14:paraId="436649BD"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5A69763A" w14:textId="77777777" w:rsidR="00D04787" w:rsidRPr="00343C93" w:rsidRDefault="00D04787"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1AE97E31"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0A9ADF97"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728069C3"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D04787" w:rsidRPr="00BD6AC9" w14:paraId="794D6A23"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627A0B7" w14:textId="77777777" w:rsidR="00D04787" w:rsidRDefault="00D04787"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D04787" w:rsidRPr="00BD6AC9" w14:paraId="215985C2"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9EDC2DE"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04787" w:rsidRPr="00BD6AC9" w14:paraId="3041275B"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26D256B"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%tr if a.gene_symbol not in [“EPCAM”, “MLH1”, “MSH2”, “MSH6”, “PMS2”]%}</w:t>
            </w:r>
          </w:p>
        </w:tc>
      </w:tr>
      <w:tr w:rsidR="00D04787" w:rsidRPr="00BD6AC9" w14:paraId="7DBA0D11"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4E8F8B5A" w14:textId="77777777" w:rsidR="00D04787" w:rsidRDefault="00D04787"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73E1DC80"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AD50E6A"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A96D259"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7107201"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CF269C1"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3ACFDF57"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3B7D85B"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EF40D66"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3B2E2F1"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0B8E5B6"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50512665"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43AE222"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20217C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558116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EA1697A"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1582FDC"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F30C9CA"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D04787" w:rsidRPr="00BD6AC9" w14:paraId="03FB7EAD"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59443D7"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D04787" w:rsidRPr="00BD6AC9" w14:paraId="0506912E"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2377814"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D04787" w:rsidRPr="00BD6AC9" w14:paraId="51425347"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7FC3320"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D04787" w:rsidRPr="00BD6AC9" w14:paraId="1FE094AC"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8819FE9" w14:textId="77777777" w:rsidR="00D04787" w:rsidRDefault="00D04787"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D04787" w:rsidRPr="00BD6AC9" w14:paraId="731525DC"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5B45B09"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5F43CDB9" w14:textId="77777777" w:rsidR="00664CE8" w:rsidRDefault="00664CE8" w:rsidP="00664CE8">
      <w:pPr>
        <w:autoSpaceDE w:val="0"/>
        <w:autoSpaceDN w:val="0"/>
        <w:adjustRightInd w:val="0"/>
        <w:spacing w:after="0" w:line="240" w:lineRule="auto"/>
        <w:rPr>
          <w:rFonts w:ascii="Times New Roman" w:hAnsi="Times New Roman"/>
          <w:color w:val="3B3838"/>
          <w:sz w:val="18"/>
          <w:szCs w:val="18"/>
          <w:lang w:val="en-CA"/>
        </w:rPr>
      </w:pPr>
    </w:p>
    <w:p w14:paraId="473820A7" w14:textId="77777777" w:rsidR="00664CE8" w:rsidRPr="00AD4AE6" w:rsidRDefault="00664CE8" w:rsidP="00664CE8">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lastRenderedPageBreak/>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39346E48" w14:textId="7C8E9D75" w:rsidR="0055331F" w:rsidRPr="00193822" w:rsidRDefault="00664CE8" w:rsidP="0055331F">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55331F" w:rsidRPr="00BD6AC9" w14:paraId="0039E2AE"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A5BD653" w14:textId="77777777" w:rsidR="0055331F" w:rsidRPr="00BD6AC9" w:rsidRDefault="0055331F" w:rsidP="006A59F5">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55331F" w:rsidRPr="00BD6AC9" w14:paraId="7B7926C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47B9ED59" w14:textId="77777777" w:rsidR="0055331F" w:rsidRPr="00343C93" w:rsidRDefault="0055331F"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2D35BC1"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4173DCF8"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14F0F87A"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5331F" w:rsidRPr="00BD6AC9" w14:paraId="684D5A75"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1D08A0F" w14:textId="77777777" w:rsidR="0055331F" w:rsidRDefault="0055331F"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1FE2AE5D"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A9421D4" w14:textId="77777777" w:rsidR="0055331F" w:rsidRPr="000176C6" w:rsidRDefault="0055331F"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2DF9865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647F270" w14:textId="77777777" w:rsidR="0055331F" w:rsidRDefault="0055331F"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212C858F"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440C94BE"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31B3160A"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E614F61"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62F1C99"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4868E3B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7AF3A31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FC38BA1"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BD09234"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B85B253"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6317076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0583A774"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26BBC6F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0CCD941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5B697A3"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8E40FE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043A40E"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55331F" w:rsidRPr="00BD6AC9" w14:paraId="00FC26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8A304CE"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55331F" w:rsidRPr="00BD6AC9" w14:paraId="656E163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46A849B"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55331F" w:rsidRPr="00BD6AC9" w14:paraId="0504905F"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B57DEA0" w14:textId="77777777" w:rsidR="0055331F" w:rsidRDefault="0055331F"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55331F" w:rsidRPr="00BD6AC9" w14:paraId="32EA581E"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B2343BD"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6C60AA63" w14:textId="77777777" w:rsidR="00193822" w:rsidRDefault="00193822" w:rsidP="00193822">
      <w:pPr>
        <w:autoSpaceDE w:val="0"/>
        <w:autoSpaceDN w:val="0"/>
        <w:adjustRightInd w:val="0"/>
        <w:spacing w:after="0" w:line="240" w:lineRule="auto"/>
        <w:rPr>
          <w:rFonts w:ascii="Times New Roman" w:hAnsi="Times New Roman"/>
          <w:color w:val="3B3838"/>
          <w:sz w:val="18"/>
          <w:szCs w:val="18"/>
          <w:lang w:val="en-CA"/>
        </w:rPr>
      </w:pPr>
    </w:p>
    <w:p w14:paraId="53758330" w14:textId="77777777" w:rsidR="00193822" w:rsidRPr="00AD4AE6" w:rsidRDefault="00193822" w:rsidP="00193822">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188551A6" w14:textId="7C01A022" w:rsidR="00171007" w:rsidRDefault="00171007">
      <w:pPr>
        <w:autoSpaceDE w:val="0"/>
        <w:autoSpaceDN w:val="0"/>
        <w:adjustRightInd w:val="0"/>
        <w:spacing w:after="0" w:line="240" w:lineRule="auto"/>
        <w:rPr>
          <w:rFonts w:ascii="Times New Roman" w:hAnsi="Times New Roman"/>
          <w:sz w:val="16"/>
          <w:szCs w:val="16"/>
        </w:rPr>
      </w:pPr>
      <w:r w:rsidRPr="00F10CBE">
        <w:rPr>
          <w:rFonts w:ascii="Times New Roman" w:hAnsi="Times New Roman" w:hint="eastAsia"/>
          <w:sz w:val="16"/>
          <w:szCs w:val="16"/>
          <w:highlight w:val="yellow"/>
        </w:rPr>
        <w:t>{</w:t>
      </w:r>
      <w:r w:rsidRPr="00F10CBE">
        <w:rPr>
          <w:rFonts w:ascii="Times New Roman" w:hAnsi="Times New Roman"/>
          <w:sz w:val="16"/>
          <w:szCs w:val="16"/>
          <w:highlight w:val="yellow"/>
        </w:rPr>
        <w:t>%</w:t>
      </w:r>
      <w:r w:rsidRPr="00F10CBE">
        <w:rPr>
          <w:rFonts w:ascii="Times New Roman" w:hAnsi="Times New Roman" w:hint="eastAsia"/>
          <w:sz w:val="16"/>
          <w:szCs w:val="16"/>
          <w:highlight w:val="yellow"/>
        </w:rPr>
        <w:t>p</w:t>
      </w:r>
      <w:r w:rsidRPr="00F10CBE">
        <w:rPr>
          <w:rFonts w:ascii="Times New Roman" w:hAnsi="Times New Roman"/>
          <w:sz w:val="16"/>
          <w:szCs w:val="16"/>
          <w:highlight w:val="yellow"/>
        </w:rPr>
        <w:t xml:space="preserve"> endif%</w:t>
      </w:r>
      <w:r w:rsidRPr="00F10CBE">
        <w:rPr>
          <w:rFonts w:ascii="Times New Roman" w:hAnsi="Times New Roman" w:hint="eastAsia"/>
          <w:sz w:val="16"/>
          <w:szCs w:val="16"/>
          <w:highlight w:val="yellow"/>
        </w:rPr>
        <w:t>}</w:t>
      </w:r>
    </w:p>
    <w:p w14:paraId="65693927" w14:textId="197F1FFC" w:rsidR="00664CE8" w:rsidRDefault="00664CE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AA554A" w:rsidRPr="00AA554A" w14:paraId="1CF684CC" w14:textId="77777777" w:rsidTr="00F77A19">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36C41F6E" w14:textId="2DC82C73" w:rsidR="00AA554A" w:rsidRPr="00AA554A" w:rsidRDefault="00AA554A" w:rsidP="00F77A19">
            <w:pPr>
              <w:spacing w:after="0" w:line="240" w:lineRule="auto"/>
              <w:rPr>
                <w:rFonts w:ascii="Times New Roman" w:hAnsi="Times New Roman"/>
                <w:b/>
                <w:bCs/>
                <w:sz w:val="24"/>
                <w:szCs w:val="24"/>
              </w:rPr>
            </w:pPr>
            <w:r w:rsidRPr="00AA554A">
              <w:rPr>
                <w:rFonts w:ascii="Times New Roman" w:hAnsi="Times New Roman"/>
                <w:b/>
                <w:bCs/>
                <w:sz w:val="24"/>
                <w:szCs w:val="24"/>
              </w:rPr>
              <w:lastRenderedPageBreak/>
              <w:t>同源重组缺陷（</w:t>
            </w:r>
            <w:r w:rsidRPr="00AA554A">
              <w:rPr>
                <w:rFonts w:ascii="Times New Roman" w:hAnsi="Times New Roman"/>
                <w:b/>
                <w:bCs/>
                <w:sz w:val="24"/>
                <w:szCs w:val="24"/>
              </w:rPr>
              <w:t>HRD</w:t>
            </w:r>
            <w:r w:rsidRPr="00AA554A">
              <w:rPr>
                <w:rFonts w:ascii="Times New Roman" w:hAnsi="Times New Roman"/>
                <w:b/>
                <w:bCs/>
                <w:sz w:val="24"/>
                <w:szCs w:val="24"/>
              </w:rPr>
              <w:t>）</w:t>
            </w:r>
          </w:p>
        </w:tc>
      </w:tr>
      <w:tr w:rsidR="00AA554A" w:rsidRPr="00AA554A" w14:paraId="3F6F2955" w14:textId="77777777" w:rsidTr="00AA554A">
        <w:trPr>
          <w:trHeight w:val="454"/>
          <w:tblHeader/>
        </w:trPr>
        <w:tc>
          <w:tcPr>
            <w:tcW w:w="709" w:type="dxa"/>
            <w:tcBorders>
              <w:top w:val="dotted" w:sz="4" w:space="0" w:color="4472C4" w:themeColor="accent1"/>
              <w:bottom w:val="dotted" w:sz="4" w:space="0" w:color="4472C4" w:themeColor="accent1"/>
            </w:tcBorders>
            <w:shd w:val="clear" w:color="auto" w:fill="FFFFFF" w:themeFill="background1"/>
            <w:vAlign w:val="center"/>
          </w:tcPr>
          <w:p w14:paraId="2ABDB978"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B80E98A"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HRD</w:t>
            </w:r>
            <w:r w:rsidRPr="00AA554A">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2B8C2EC6"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检测项及结果</w:t>
            </w:r>
          </w:p>
        </w:tc>
        <w:tc>
          <w:tcPr>
            <w:tcW w:w="3260" w:type="dxa"/>
            <w:tcBorders>
              <w:top w:val="dotted" w:sz="4" w:space="0" w:color="4472C4" w:themeColor="accent1"/>
              <w:bottom w:val="dotted" w:sz="4" w:space="0" w:color="4472C4" w:themeColor="accent1"/>
            </w:tcBorders>
            <w:shd w:val="clear" w:color="auto" w:fill="FFFFFF" w:themeFill="background1"/>
            <w:vAlign w:val="center"/>
          </w:tcPr>
          <w:p w14:paraId="3BEB1B07" w14:textId="77777777" w:rsidR="00AA554A" w:rsidRPr="00AA554A" w:rsidRDefault="00AA554A" w:rsidP="00204FE0">
            <w:pPr>
              <w:tabs>
                <w:tab w:val="left" w:pos="3495"/>
              </w:tabs>
              <w:spacing w:after="0" w:line="240" w:lineRule="auto"/>
              <w:jc w:val="left"/>
              <w:rPr>
                <w:rFonts w:ascii="Times New Roman" w:hAnsi="Times New Roman"/>
                <w:b/>
                <w:bCs/>
                <w:sz w:val="22"/>
                <w:szCs w:val="22"/>
              </w:rPr>
            </w:pPr>
            <w:r w:rsidRPr="00AA554A">
              <w:rPr>
                <w:rFonts w:ascii="Times New Roman" w:hAnsi="Times New Roman"/>
                <w:b/>
                <w:bCs/>
                <w:sz w:val="22"/>
                <w:szCs w:val="22"/>
              </w:rPr>
              <w:t>临床提示</w:t>
            </w:r>
          </w:p>
          <w:p w14:paraId="45789EC1" w14:textId="77777777" w:rsidR="00AA554A" w:rsidRPr="00AA554A" w:rsidRDefault="00AA554A" w:rsidP="00204FE0">
            <w:pPr>
              <w:spacing w:after="0" w:line="240" w:lineRule="auto"/>
              <w:jc w:val="left"/>
              <w:rPr>
                <w:rFonts w:ascii="Times New Roman" w:hAnsi="Times New Roman"/>
                <w:b/>
                <w:bCs/>
                <w:sz w:val="24"/>
                <w:szCs w:val="24"/>
              </w:rPr>
            </w:pPr>
            <w:r w:rsidRPr="00AA554A">
              <w:rPr>
                <w:rFonts w:ascii="Times New Roman" w:hAnsi="Times New Roman"/>
                <w:b/>
                <w:bCs/>
                <w:sz w:val="22"/>
                <w:szCs w:val="22"/>
              </w:rPr>
              <w:t>（敏感</w:t>
            </w:r>
            <w:r w:rsidRPr="00AA554A">
              <w:rPr>
                <w:rFonts w:ascii="Times New Roman" w:hAnsi="Times New Roman"/>
                <w:b/>
                <w:bCs/>
                <w:sz w:val="22"/>
                <w:szCs w:val="22"/>
              </w:rPr>
              <w:t>/</w:t>
            </w:r>
            <w:r w:rsidRPr="00AA554A">
              <w:rPr>
                <w:rFonts w:ascii="Times New Roman" w:hAnsi="Times New Roman"/>
                <w:b/>
                <w:bCs/>
                <w:sz w:val="22"/>
                <w:szCs w:val="22"/>
              </w:rPr>
              <w:t>耐药，等级）</w:t>
            </w:r>
          </w:p>
        </w:tc>
      </w:tr>
      <w:tr w:rsidR="00AA554A" w:rsidRPr="00AA554A" w14:paraId="70EEB62D" w14:textId="77777777" w:rsidTr="00AA554A">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1DCB1260" w14:textId="5FC6ECE1"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sz w:val="21"/>
                <w:szCs w:val="21"/>
                <w:highlight w:val="green"/>
              </w:rPr>
              <w:t>{%</w:t>
            </w:r>
            <w:r w:rsidR="00293C27" w:rsidRPr="0086735E">
              <w:rPr>
                <w:rFonts w:ascii="Times New Roman" w:hAnsi="Times New Roman"/>
                <w:sz w:val="21"/>
                <w:szCs w:val="21"/>
                <w:highlight w:val="green"/>
              </w:rPr>
              <w:t>p</w:t>
            </w:r>
            <w:r w:rsidRPr="0086735E">
              <w:rPr>
                <w:rFonts w:ascii="Times New Roman" w:hAnsi="Times New Roman"/>
                <w:sz w:val="21"/>
                <w:szCs w:val="21"/>
                <w:highlight w:val="green"/>
              </w:rPr>
              <w:t xml:space="preserve"> if var.gss.gss.var_id == “HRD+”%}</w:t>
            </w:r>
          </w:p>
          <w:p w14:paraId="2B53B96C" w14:textId="595144D9"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var.gss.gss.level_num == 5%}</w:t>
            </w:r>
          </w:p>
          <w:p w14:paraId="5B216722" w14:textId="7A9AA8D8" w:rsidR="00433D72" w:rsidRDefault="00433D72" w:rsidP="00F77A19">
            <w:pPr>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hint="eastAsia"/>
                <w:sz w:val="21"/>
                <w:szCs w:val="21"/>
              </w:rPr>
              <w:t>类</w:t>
            </w:r>
          </w:p>
          <w:p w14:paraId="1A4C4F12" w14:textId="0B1B639F" w:rsidR="00433D72" w:rsidRP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var.gss.gss.level_num == 4%</w:t>
            </w:r>
            <w:r>
              <w:rPr>
                <w:rFonts w:ascii="Times New Roman" w:hAnsi="Times New Roman" w:hint="eastAsia"/>
                <w:sz w:val="21"/>
                <w:szCs w:val="21"/>
              </w:rPr>
              <w:t>}</w:t>
            </w:r>
          </w:p>
          <w:p w14:paraId="30DA3D63" w14:textId="77777777" w:rsidR="00AA554A" w:rsidRDefault="00AA554A" w:rsidP="00F77A19">
            <w:pPr>
              <w:spacing w:after="0" w:line="240" w:lineRule="auto"/>
              <w:jc w:val="center"/>
              <w:rPr>
                <w:rFonts w:ascii="Times New Roman" w:hAnsi="Times New Roman"/>
                <w:sz w:val="21"/>
                <w:szCs w:val="21"/>
              </w:rPr>
            </w:pPr>
            <w:r w:rsidRPr="00AA554A">
              <w:rPr>
                <w:rFonts w:ascii="Times New Roman" w:hAnsi="Times New Roman" w:hint="eastAsia"/>
                <w:sz w:val="21"/>
                <w:szCs w:val="21"/>
              </w:rPr>
              <w:t>II</w:t>
            </w:r>
            <w:r w:rsidRPr="00AA554A">
              <w:rPr>
                <w:rFonts w:ascii="Times New Roman" w:hAnsi="Times New Roman" w:hint="eastAsia"/>
                <w:sz w:val="21"/>
                <w:szCs w:val="21"/>
              </w:rPr>
              <w:t>类</w:t>
            </w:r>
          </w:p>
          <w:p w14:paraId="1B798BBD"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09AEA03"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7BA68027"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E342D95" w14:textId="77777777"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else%}</w:t>
            </w:r>
          </w:p>
          <w:p w14:paraId="2874E623" w14:textId="77777777" w:rsidR="001C43E0" w:rsidRDefault="001C43E0"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269165D7" w14:textId="56DD02EA" w:rsidR="001C43E0" w:rsidRPr="00AA554A" w:rsidRDefault="001C43E0" w:rsidP="00F77A19">
            <w:pPr>
              <w:spacing w:after="0" w:line="240" w:lineRule="auto"/>
              <w:jc w:val="center"/>
              <w:rPr>
                <w:rFonts w:ascii="Times New Roman" w:hAnsi="Times New Roman"/>
                <w:b/>
                <w:bCs/>
                <w:sz w:val="24"/>
                <w:szCs w:val="24"/>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32FCB948" w14:textId="1B31EFE9" w:rsidR="007062A7" w:rsidRPr="00640738" w:rsidRDefault="00640738" w:rsidP="005D5168">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if var.gss.gss.var_id == “HRD+”%}</w:t>
            </w:r>
            <w:r w:rsidR="00AA554A" w:rsidRPr="00AA554A">
              <w:rPr>
                <w:rFonts w:ascii="Times New Roman" w:hAnsi="Times New Roman" w:hint="eastAsia"/>
                <w:sz w:val="21"/>
                <w:szCs w:val="21"/>
              </w:rPr>
              <w:t>HRD</w:t>
            </w:r>
            <w:r w:rsidR="00AA554A" w:rsidRPr="00AA554A">
              <w:rPr>
                <w:rFonts w:ascii="Times New Roman" w:hAnsi="Times New Roman" w:hint="eastAsia"/>
                <w:sz w:val="21"/>
                <w:szCs w:val="21"/>
              </w:rPr>
              <w:t>阳性</w:t>
            </w:r>
            <w:r>
              <w:rPr>
                <w:rFonts w:ascii="Times New Roman" w:hAnsi="Times New Roman" w:hint="eastAsia"/>
                <w:sz w:val="21"/>
                <w:szCs w:val="21"/>
              </w:rPr>
              <w:t>{</w:t>
            </w:r>
            <w:r>
              <w:rPr>
                <w:rFonts w:ascii="Times New Roman" w:hAnsi="Times New Roman"/>
                <w:sz w:val="21"/>
                <w:szCs w:val="21"/>
              </w:rPr>
              <w:t>% else%}</w:t>
            </w:r>
            <w:r>
              <w:rPr>
                <w:rFonts w:ascii="Times New Roman" w:hAnsi="Times New Roman" w:hint="eastAsia"/>
                <w:sz w:val="21"/>
                <w:szCs w:val="21"/>
              </w:rPr>
              <w:t>H</w:t>
            </w:r>
            <w:r>
              <w:rPr>
                <w:rFonts w:ascii="Times New Roman" w:hAnsi="Times New Roman"/>
                <w:sz w:val="21"/>
                <w:szCs w:val="21"/>
              </w:rPr>
              <w:t>RD</w:t>
            </w:r>
            <w:r>
              <w:rPr>
                <w:rFonts w:ascii="Times New Roman" w:hAnsi="Times New Roman" w:hint="eastAsia"/>
                <w:sz w:val="21"/>
                <w:szCs w:val="21"/>
              </w:rPr>
              <w:t>阴性</w:t>
            </w:r>
            <w:r>
              <w:rPr>
                <w:rFonts w:ascii="Times New Roman" w:hAnsi="Times New Roman" w:hint="eastAsia"/>
                <w:sz w:val="21"/>
                <w:szCs w:val="21"/>
              </w:rPr>
              <w:t>{</w:t>
            </w:r>
            <w:r>
              <w:rPr>
                <w:rFonts w:ascii="Times New Roman" w:hAnsi="Times New Roman"/>
                <w:sz w:val="21"/>
                <w:szCs w:val="21"/>
              </w:rPr>
              <w:t>% endif%</w:t>
            </w:r>
            <w:r>
              <w:rPr>
                <w:rFonts w:ascii="Times New Roman" w:hAnsi="Times New Roman" w:hint="eastAsia"/>
                <w:sz w:val="21"/>
                <w:szCs w:val="21"/>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45CC045" w14:textId="77777777" w:rsidR="00AA554A" w:rsidRPr="00AA554A" w:rsidRDefault="00AA554A" w:rsidP="005D5168">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HRD</w:t>
            </w:r>
            <w:r w:rsidRPr="00AA554A">
              <w:rPr>
                <w:rFonts w:ascii="Times New Roman" w:hAnsi="Times New Roman"/>
                <w:sz w:val="21"/>
                <w:szCs w:val="21"/>
              </w:rPr>
              <w:t>评分：</w:t>
            </w:r>
          </w:p>
          <w:p w14:paraId="1548EAFD" w14:textId="4DECFD7B" w:rsidR="007062A7" w:rsidRPr="007062A7" w:rsidRDefault="00640738" w:rsidP="005D5168">
            <w:pPr>
              <w:spacing w:after="0" w:line="240" w:lineRule="auto"/>
              <w:jc w:val="center"/>
              <w:rPr>
                <w:rFonts w:ascii="Times New Roman" w:hAnsi="Times New Roman"/>
                <w:b/>
                <w:bCs/>
                <w:sz w:val="24"/>
                <w:szCs w:val="24"/>
              </w:rPr>
            </w:pPr>
            <w:r w:rsidRPr="00640738">
              <w:rPr>
                <w:rFonts w:ascii="Times New Roman" w:hAnsi="Times New Roman"/>
                <w:sz w:val="21"/>
                <w:szCs w:val="21"/>
              </w:rPr>
              <w:t>{% if var.gss.gss.gsscore|float &gt;= 45%}</w:t>
            </w:r>
            <w:r w:rsidRPr="00640738">
              <w:rPr>
                <w:rFonts w:ascii="Times New Roman" w:hAnsi="Times New Roman" w:hint="eastAsia"/>
                <w:sz w:val="21"/>
                <w:szCs w:val="21"/>
              </w:rPr>
              <w:t>阳性</w:t>
            </w:r>
            <w:r w:rsidRPr="00640738">
              <w:rPr>
                <w:rFonts w:ascii="Times New Roman" w:hAnsi="Times New Roman"/>
                <w:sz w:val="21"/>
                <w:szCs w:val="21"/>
              </w:rPr>
              <w:t>{% else%}</w:t>
            </w:r>
            <w:r w:rsidRPr="00640738">
              <w:rPr>
                <w:rFonts w:ascii="Times New Roman" w:hAnsi="Times New Roman" w:hint="eastAsia"/>
                <w:sz w:val="21"/>
                <w:szCs w:val="21"/>
              </w:rPr>
              <w:t>阴性</w:t>
            </w:r>
            <w:r w:rsidRPr="00640738">
              <w:rPr>
                <w:rFonts w:ascii="Times New Roman" w:hAnsi="Times New Roman"/>
                <w:sz w:val="21"/>
                <w:szCs w:val="21"/>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296BB02C"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GSS</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3524DAB" w14:textId="17C542E9" w:rsidR="00A317DB" w:rsidRPr="00A52445" w:rsidRDefault="00640738" w:rsidP="00A52445">
            <w:pPr>
              <w:spacing w:after="0" w:line="240" w:lineRule="auto"/>
              <w:jc w:val="center"/>
              <w:rPr>
                <w:rFonts w:ascii="Times New Roman" w:hAnsi="Times New Roman"/>
                <w:sz w:val="21"/>
                <w:szCs w:val="21"/>
              </w:rPr>
            </w:pPr>
            <w:r w:rsidRPr="00640738">
              <w:rPr>
                <w:rFonts w:ascii="Times New Roman" w:hAnsi="Times New Roman"/>
                <w:sz w:val="21"/>
                <w:szCs w:val="21"/>
              </w:rPr>
              <w:t>{{var.gss.gss.gsscore}}</w:t>
            </w:r>
          </w:p>
        </w:tc>
        <w:tc>
          <w:tcPr>
            <w:tcW w:w="3260" w:type="dxa"/>
            <w:vMerge w:val="restart"/>
            <w:tcBorders>
              <w:top w:val="dotted" w:sz="4" w:space="0" w:color="4472C4" w:themeColor="accent1"/>
              <w:bottom w:val="single" w:sz="4" w:space="0" w:color="4472C4" w:themeColor="accent1"/>
            </w:tcBorders>
            <w:shd w:val="clear" w:color="auto" w:fill="FFFFFF" w:themeFill="background1"/>
            <w:vAlign w:val="center"/>
          </w:tcPr>
          <w:p w14:paraId="305A5BBB" w14:textId="6EA03291" w:rsidR="00293C27" w:rsidRDefault="00293C27" w:rsidP="00C93B49">
            <w:pPr>
              <w:tabs>
                <w:tab w:val="left" w:pos="3495"/>
              </w:tabs>
              <w:spacing w:after="0" w:line="240" w:lineRule="auto"/>
              <w:jc w:val="left"/>
              <w:rPr>
                <w:rFonts w:ascii="Times New Roman" w:hAnsi="Times New Roman"/>
                <w:sz w:val="21"/>
                <w:szCs w:val="21"/>
              </w:rPr>
            </w:pPr>
            <w:r w:rsidRPr="00C87633">
              <w:rPr>
                <w:rFonts w:ascii="Times New Roman" w:hAnsi="Times New Roman"/>
                <w:sz w:val="21"/>
                <w:szCs w:val="21"/>
                <w:highlight w:val="green"/>
              </w:rPr>
              <w:t>{%p if var.gss.gss.var_id == “HRD+”%}</w:t>
            </w:r>
          </w:p>
          <w:p w14:paraId="20B5D784" w14:textId="2254F57C"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 xml:space="preserve">{%p if </w:t>
            </w:r>
            <w:r w:rsidR="006B6836">
              <w:rPr>
                <w:rFonts w:ascii="Times New Roman" w:hAnsi="Times New Roman"/>
                <w:sz w:val="21"/>
                <w:szCs w:val="21"/>
              </w:rPr>
              <w:t>var</w:t>
            </w:r>
            <w:r w:rsidR="006B6836">
              <w:rPr>
                <w:rFonts w:ascii="Times New Roman" w:hAnsi="Times New Roman" w:hint="eastAsia"/>
                <w:sz w:val="21"/>
                <w:szCs w:val="21"/>
              </w:rPr>
              <w:t>.</w:t>
            </w:r>
            <w:r w:rsidR="006B6836">
              <w:rPr>
                <w:rFonts w:ascii="Times New Roman" w:hAnsi="Times New Roman"/>
                <w:sz w:val="21"/>
                <w:szCs w:val="21"/>
              </w:rPr>
              <w:t>gss.gss</w:t>
            </w:r>
            <w:r w:rsidR="006B6836" w:rsidRPr="00C93B49">
              <w:rPr>
                <w:rFonts w:ascii="Times New Roman" w:hAnsi="Times New Roman"/>
                <w:sz w:val="21"/>
                <w:szCs w:val="21"/>
              </w:rPr>
              <w:t>.evi_sum</w:t>
            </w:r>
            <w:r w:rsidR="006B6836">
              <w:rPr>
                <w:rFonts w:ascii="Times New Roman" w:hAnsi="Times New Roman"/>
                <w:sz w:val="21"/>
                <w:szCs w:val="21"/>
              </w:rPr>
              <w:t xml:space="preserve"> and </w:t>
            </w:r>
            <w:r>
              <w:rPr>
                <w:rFonts w:ascii="Times New Roman" w:hAnsi="Times New Roman"/>
                <w:sz w:val="21"/>
                <w:szCs w:val="21"/>
              </w:rPr>
              <w:t>var</w:t>
            </w:r>
            <w:r w:rsidR="00A378AE">
              <w:rPr>
                <w:rFonts w:ascii="Times New Roman" w:hAnsi="Times New Roman" w:hint="eastAsia"/>
                <w:sz w:val="21"/>
                <w:szCs w:val="21"/>
              </w:rPr>
              <w:t>.</w:t>
            </w:r>
            <w:r>
              <w:rPr>
                <w:rFonts w:ascii="Times New Roman" w:hAnsi="Times New Roman"/>
                <w:sz w:val="21"/>
                <w:szCs w:val="21"/>
              </w:rPr>
              <w:t>gss.gss</w:t>
            </w:r>
            <w:r w:rsidRPr="00C93B49">
              <w:rPr>
                <w:rFonts w:ascii="Times New Roman" w:hAnsi="Times New Roman"/>
                <w:sz w:val="21"/>
                <w:szCs w:val="21"/>
              </w:rPr>
              <w:t>.evi_sum.evi_split.Predictive%}</w:t>
            </w:r>
          </w:p>
          <w:p w14:paraId="7B199467" w14:textId="6E4D2D02"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 xml:space="preserve">{%p for b in </w:t>
            </w:r>
            <w:r>
              <w:rPr>
                <w:rFonts w:ascii="Times New Roman" w:hAnsi="Times New Roman"/>
                <w:sz w:val="21"/>
                <w:szCs w:val="21"/>
              </w:rPr>
              <w:t>var.gss.gss</w:t>
            </w:r>
            <w:r w:rsidRPr="00C93B49">
              <w:rPr>
                <w:rFonts w:ascii="Times New Roman" w:hAnsi="Times New Roman"/>
                <w:sz w:val="21"/>
                <w:szCs w:val="21"/>
              </w:rPr>
              <w:t>.evi_sum.evi_split.Predictive%}</w:t>
            </w:r>
          </w:p>
          <w:p w14:paraId="1F5F2F20" w14:textId="77777777"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hint="eastAsia"/>
                <w:sz w:val="21"/>
                <w:szCs w:val="21"/>
              </w:rPr>
              <w:t>{{b.regimen_name}}</w:t>
            </w:r>
            <w:r w:rsidRPr="00C93B49">
              <w:rPr>
                <w:rFonts w:ascii="Times New Roman" w:hAnsi="Times New Roman" w:hint="eastAsia"/>
                <w:sz w:val="21"/>
                <w:szCs w:val="21"/>
              </w:rPr>
              <w:t>（</w:t>
            </w:r>
            <w:r w:rsidRPr="00C93B49">
              <w:rPr>
                <w:rFonts w:ascii="Times New Roman" w:hAnsi="Times New Roman" w:hint="eastAsia"/>
                <w:sz w:val="21"/>
                <w:szCs w:val="21"/>
              </w:rPr>
              <w:t>{{b.clinical_significance_cn}}</w:t>
            </w:r>
            <w:r w:rsidRPr="00C93B49">
              <w:rPr>
                <w:rFonts w:ascii="Times New Roman" w:hAnsi="Times New Roman" w:hint="eastAsia"/>
                <w:sz w:val="21"/>
                <w:szCs w:val="21"/>
              </w:rPr>
              <w:t>，</w:t>
            </w:r>
            <w:r w:rsidRPr="00C93B49">
              <w:rPr>
                <w:rFonts w:ascii="Times New Roman" w:hAnsi="Times New Roman" w:hint="eastAsia"/>
                <w:sz w:val="21"/>
                <w:szCs w:val="21"/>
              </w:rPr>
              <w:t>{{b.evi_conclusion_simple}}</w:t>
            </w:r>
            <w:r w:rsidRPr="00C93B49">
              <w:rPr>
                <w:rFonts w:ascii="Times New Roman" w:hAnsi="Times New Roman" w:hint="eastAsia"/>
                <w:sz w:val="21"/>
                <w:szCs w:val="21"/>
              </w:rPr>
              <w:t>级）</w:t>
            </w:r>
          </w:p>
          <w:p w14:paraId="219FB445" w14:textId="21C49320" w:rsid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{%p endfor%}</w:t>
            </w:r>
          </w:p>
          <w:p w14:paraId="0D4CED99" w14:textId="798BFE33" w:rsidR="00C93B49" w:rsidRDefault="00C93B49" w:rsidP="00C93B49">
            <w:pPr>
              <w:tabs>
                <w:tab w:val="left" w:pos="3495"/>
              </w:tabs>
              <w:spacing w:after="0" w:line="240" w:lineRule="auto"/>
              <w:jc w:val="left"/>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AA3F67F" w14:textId="4F34254D" w:rsidR="00C93B49" w:rsidRPr="00C93B49" w:rsidRDefault="00C93B49" w:rsidP="00C93B49">
            <w:pPr>
              <w:tabs>
                <w:tab w:val="left" w:pos="3495"/>
              </w:tabs>
              <w:spacing w:after="0" w:line="240" w:lineRule="auto"/>
              <w:jc w:val="left"/>
              <w:rPr>
                <w:rFonts w:ascii="Times New Roman" w:hAnsi="Times New Roman"/>
                <w:sz w:val="21"/>
                <w:szCs w:val="21"/>
              </w:rPr>
            </w:pPr>
            <w:r>
              <w:rPr>
                <w:rFonts w:ascii="Times New Roman" w:hAnsi="Times New Roman" w:hint="eastAsia"/>
                <w:sz w:val="21"/>
                <w:szCs w:val="21"/>
              </w:rPr>
              <w:t>-</w:t>
            </w:r>
          </w:p>
          <w:p w14:paraId="0CC3215E" w14:textId="77777777" w:rsid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{%p endif%}</w:t>
            </w:r>
          </w:p>
          <w:p w14:paraId="60012E2B" w14:textId="77777777" w:rsidR="00293C27" w:rsidRDefault="00293C27" w:rsidP="00C93B49">
            <w:pPr>
              <w:tabs>
                <w:tab w:val="left" w:pos="3495"/>
              </w:tabs>
              <w:spacing w:after="0" w:line="240" w:lineRule="auto"/>
              <w:jc w:val="left"/>
              <w:rPr>
                <w:rFonts w:ascii="Times New Roman" w:hAnsi="Times New Roman"/>
                <w:sz w:val="21"/>
                <w:szCs w:val="21"/>
              </w:rPr>
            </w:pPr>
            <w:r w:rsidRPr="00C87633">
              <w:rPr>
                <w:rFonts w:ascii="Times New Roman" w:hAnsi="Times New Roman" w:hint="eastAsia"/>
                <w:sz w:val="21"/>
                <w:szCs w:val="21"/>
                <w:highlight w:val="green"/>
              </w:rPr>
              <w:t>{</w:t>
            </w:r>
            <w:r w:rsidRPr="00C87633">
              <w:rPr>
                <w:rFonts w:ascii="Times New Roman" w:hAnsi="Times New Roman"/>
                <w:sz w:val="21"/>
                <w:szCs w:val="21"/>
                <w:highlight w:val="green"/>
              </w:rPr>
              <w:t>%p else%}</w:t>
            </w:r>
          </w:p>
          <w:p w14:paraId="3AF3F360" w14:textId="77777777" w:rsidR="00293C27" w:rsidRDefault="00293C27" w:rsidP="00C93B49">
            <w:pPr>
              <w:tabs>
                <w:tab w:val="left" w:pos="3495"/>
              </w:tabs>
              <w:spacing w:after="0" w:line="240" w:lineRule="auto"/>
              <w:jc w:val="left"/>
              <w:rPr>
                <w:rFonts w:ascii="Times New Roman" w:hAnsi="Times New Roman"/>
                <w:sz w:val="21"/>
                <w:szCs w:val="21"/>
              </w:rPr>
            </w:pPr>
            <w:r>
              <w:rPr>
                <w:rFonts w:ascii="Times New Roman" w:hAnsi="Times New Roman" w:hint="eastAsia"/>
                <w:sz w:val="21"/>
                <w:szCs w:val="21"/>
              </w:rPr>
              <w:t>-</w:t>
            </w:r>
          </w:p>
          <w:p w14:paraId="1F2BDDF5" w14:textId="2003C817" w:rsidR="00293C27" w:rsidRPr="00AA554A" w:rsidRDefault="00293C27" w:rsidP="00C93B49">
            <w:pPr>
              <w:tabs>
                <w:tab w:val="left" w:pos="3495"/>
              </w:tabs>
              <w:spacing w:after="0" w:line="240" w:lineRule="auto"/>
              <w:jc w:val="left"/>
              <w:rPr>
                <w:rFonts w:ascii="Times New Roman" w:hAnsi="Times New Roman"/>
                <w:b/>
                <w:bCs/>
                <w:sz w:val="24"/>
                <w:szCs w:val="24"/>
              </w:rPr>
            </w:pPr>
            <w:r w:rsidRPr="00C87633">
              <w:rPr>
                <w:rFonts w:ascii="Times New Roman" w:hAnsi="Times New Roman" w:hint="eastAsia"/>
                <w:sz w:val="21"/>
                <w:szCs w:val="21"/>
                <w:highlight w:val="green"/>
              </w:rPr>
              <w:t>{</w:t>
            </w:r>
            <w:r w:rsidRPr="00C87633">
              <w:rPr>
                <w:rFonts w:ascii="Times New Roman" w:hAnsi="Times New Roman"/>
                <w:sz w:val="21"/>
                <w:szCs w:val="21"/>
                <w:highlight w:val="green"/>
              </w:rPr>
              <w:t>%p endif%}</w:t>
            </w:r>
          </w:p>
        </w:tc>
      </w:tr>
      <w:tr w:rsidR="00AA554A" w:rsidRPr="00AA554A" w14:paraId="63CE1AB2" w14:textId="77777777" w:rsidTr="00AA554A">
        <w:trPr>
          <w:trHeight w:val="454"/>
          <w:tblHeader/>
        </w:trPr>
        <w:tc>
          <w:tcPr>
            <w:tcW w:w="709" w:type="dxa"/>
            <w:vMerge/>
            <w:tcBorders>
              <w:top w:val="dotted" w:sz="4" w:space="0" w:color="4472C4" w:themeColor="accent1"/>
              <w:bottom w:val="nil"/>
            </w:tcBorders>
            <w:shd w:val="clear" w:color="auto" w:fill="E7E6E6"/>
            <w:vAlign w:val="center"/>
          </w:tcPr>
          <w:p w14:paraId="10CFC2B4"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0D6D2BAA" w14:textId="77777777" w:rsidR="00AA554A" w:rsidRPr="00AA554A" w:rsidRDefault="00AA554A" w:rsidP="00F77A19">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3030DC0B" w14:textId="77777777" w:rsidR="00AA554A" w:rsidRPr="00AA554A" w:rsidRDefault="00AA554A" w:rsidP="00F77A19">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BRCA</w:t>
            </w:r>
            <w:r w:rsidRPr="00AA554A">
              <w:rPr>
                <w:rFonts w:ascii="Times New Roman" w:hAnsi="Times New Roman"/>
                <w:sz w:val="21"/>
                <w:szCs w:val="21"/>
              </w:rPr>
              <w:t>突变：</w:t>
            </w:r>
          </w:p>
          <w:p w14:paraId="4DD17D98"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if var.gss.BRCA1 or var.gss.BRCA2%}</w:t>
            </w:r>
          </w:p>
          <w:p w14:paraId="78CBFE4A"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阳性</w:t>
            </w:r>
          </w:p>
          <w:p w14:paraId="44E7676D"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else%}</w:t>
            </w:r>
          </w:p>
          <w:p w14:paraId="7C7794E3"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阴性</w:t>
            </w:r>
          </w:p>
          <w:p w14:paraId="5D76702E" w14:textId="1297D5EF"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23BA7AEA"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BRCA1</w:t>
            </w:r>
          </w:p>
          <w:p w14:paraId="440A338E"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692A5F4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if var.gss.BRCA1%}</w:t>
            </w:r>
          </w:p>
          <w:p w14:paraId="19974F9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for a in var.gss.BRCA1%}</w:t>
            </w:r>
          </w:p>
          <w:p w14:paraId="5CD4166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{{a.gene_region}} {{a.hgvs_c}}{%if a.hgvs_p!=”p.?”%} {{a.hgvs_p}}{%endif%}</w:t>
            </w:r>
          </w:p>
          <w:p w14:paraId="4F6D9955"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endfor%}</w:t>
            </w:r>
          </w:p>
          <w:p w14:paraId="3AA0392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69D3C4F0"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5668B28A" w14:textId="66472986" w:rsidR="00AA554A"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09963DD0" w14:textId="77777777" w:rsidR="00AA554A" w:rsidRPr="00AA554A" w:rsidRDefault="00AA554A" w:rsidP="00F77A19">
            <w:pPr>
              <w:spacing w:after="0" w:line="240" w:lineRule="auto"/>
              <w:rPr>
                <w:rFonts w:ascii="Times New Roman" w:hAnsi="Times New Roman"/>
                <w:b/>
                <w:bCs/>
                <w:sz w:val="24"/>
                <w:szCs w:val="24"/>
              </w:rPr>
            </w:pPr>
          </w:p>
        </w:tc>
      </w:tr>
      <w:tr w:rsidR="00AA554A" w:rsidRPr="00AA554A" w14:paraId="4E084C2F" w14:textId="77777777" w:rsidTr="00AA554A">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74E2F919"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427B3D80" w14:textId="77777777" w:rsidR="00AA554A" w:rsidRPr="00AA554A" w:rsidRDefault="00AA554A" w:rsidP="00F77A19">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0CF33670" w14:textId="77777777" w:rsidR="00AA554A" w:rsidRPr="00AA554A" w:rsidRDefault="00AA554A" w:rsidP="00F77A19">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97C1F7B"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BRCA2</w:t>
            </w:r>
          </w:p>
          <w:p w14:paraId="59D0A5BF"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0AD1A8FB"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if var.gss.BRCA2%}</w:t>
            </w:r>
          </w:p>
          <w:p w14:paraId="284C4CE6"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for a in var.gss.BRCA2%}</w:t>
            </w:r>
          </w:p>
          <w:p w14:paraId="122ED16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{{a.gene_region}} {{a.hgvs_c}}{%if a.hgvs_p!=”p.?”%} {{a.hgvs_p}}{%endif%}</w:t>
            </w:r>
          </w:p>
          <w:p w14:paraId="2922FDBC"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endfor%}</w:t>
            </w:r>
          </w:p>
          <w:p w14:paraId="3E6CCF1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14756D38"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34737817" w14:textId="024D1D28"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4CD2CCD1" w14:textId="77777777" w:rsidR="00AA554A" w:rsidRPr="00AA554A" w:rsidRDefault="00AA554A" w:rsidP="00F77A19">
            <w:pPr>
              <w:spacing w:after="0" w:line="240" w:lineRule="auto"/>
              <w:rPr>
                <w:rFonts w:ascii="Times New Roman" w:hAnsi="Times New Roman"/>
                <w:b/>
                <w:bCs/>
                <w:sz w:val="24"/>
                <w:szCs w:val="24"/>
              </w:rPr>
            </w:pPr>
          </w:p>
        </w:tc>
      </w:tr>
    </w:tbl>
    <w:p w14:paraId="34DEDD46" w14:textId="77777777" w:rsidR="00640738" w:rsidRPr="007908EE" w:rsidRDefault="00640738">
      <w:pPr>
        <w:autoSpaceDE w:val="0"/>
        <w:autoSpaceDN w:val="0"/>
        <w:adjustRightInd w:val="0"/>
        <w:spacing w:after="0" w:line="240" w:lineRule="auto"/>
        <w:rPr>
          <w:rFonts w:ascii="Times New Roman"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992"/>
        <w:gridCol w:w="2551"/>
        <w:gridCol w:w="2411"/>
      </w:tblGrid>
      <w:tr w:rsidR="00AB38B5" w:rsidRPr="007908EE" w14:paraId="3E34E38A" w14:textId="77777777">
        <w:trPr>
          <w:trHeight w:val="454"/>
          <w:tblHeader/>
        </w:trPr>
        <w:tc>
          <w:tcPr>
            <w:tcW w:w="10348" w:type="dxa"/>
            <w:gridSpan w:val="5"/>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AB38B5" w:rsidRPr="007908EE" w14:paraId="2ABC40B2" w14:textId="77777777">
        <w:trPr>
          <w:trHeight w:val="454"/>
        </w:trPr>
        <w:tc>
          <w:tcPr>
            <w:tcW w:w="2834" w:type="dxa"/>
            <w:tcBorders>
              <w:top w:val="dotted" w:sz="4" w:space="0" w:color="4472C4"/>
              <w:bottom w:val="dotted" w:sz="4" w:space="0" w:color="4472C4"/>
            </w:tcBorders>
            <w:shd w:val="clear" w:color="auto" w:fill="D9D9D9"/>
            <w:vAlign w:val="center"/>
          </w:tcPr>
          <w:p w14:paraId="0E09EEA4" w14:textId="488BBFDE"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肿瘤突变负荷（</w:t>
            </w:r>
            <w:r w:rsidRPr="007908EE">
              <w:rPr>
                <w:rFonts w:ascii="Times New Roman" w:hAnsi="Times New Roman" w:hint="eastAsia"/>
                <w:b/>
                <w:color w:val="000000"/>
                <w:sz w:val="24"/>
                <w:szCs w:val="24"/>
                <w:lang w:val="en-CA"/>
              </w:rPr>
              <w:t>TMB</w:t>
            </w:r>
            <w:r w:rsidRPr="007908EE">
              <w:rPr>
                <w:rFonts w:ascii="Times New Roman" w:hAnsi="Times New Roman" w:hint="eastAsia"/>
                <w:b/>
                <w:color w:val="000000"/>
                <w:sz w:val="24"/>
                <w:szCs w:val="24"/>
                <w:lang w:val="en-CA"/>
              </w:rPr>
              <w:t>）</w:t>
            </w:r>
          </w:p>
        </w:tc>
        <w:tc>
          <w:tcPr>
            <w:tcW w:w="2552" w:type="dxa"/>
            <w:gridSpan w:val="2"/>
            <w:tcBorders>
              <w:top w:val="dotted" w:sz="4" w:space="0" w:color="4472C4"/>
              <w:bottom w:val="dotted" w:sz="4" w:space="0" w:color="4472C4"/>
            </w:tcBorders>
            <w:shd w:val="clear" w:color="auto" w:fill="auto"/>
            <w:vAlign w:val="center"/>
          </w:tcPr>
          <w:p w14:paraId="2E14C453" w14:textId="4CE76B50" w:rsidR="00AB38B5" w:rsidRPr="007908EE" w:rsidRDefault="00423257">
            <w:pPr>
              <w:autoSpaceDE w:val="0"/>
              <w:autoSpaceDN w:val="0"/>
              <w:adjustRightInd w:val="0"/>
              <w:spacing w:after="0" w:line="240" w:lineRule="auto"/>
              <w:jc w:val="center"/>
              <w:rPr>
                <w:rFonts w:ascii="Times New Roman" w:hAnsi="Times New Roman"/>
                <w:b/>
                <w:color w:val="0070C0"/>
                <w:sz w:val="22"/>
              </w:rPr>
            </w:pPr>
            <w:r w:rsidRPr="00423257">
              <w:rPr>
                <w:rFonts w:ascii="Times New Roman" w:hAnsi="Times New Roman"/>
                <w:color w:val="000000" w:themeColor="text1"/>
                <w:sz w:val="21"/>
                <w:szCs w:val="21"/>
              </w:rPr>
              <w:t>{{tmb.TMB_value}}</w:t>
            </w:r>
            <w:r w:rsidR="008F7CB4" w:rsidRPr="007908EE">
              <w:rPr>
                <w:rFonts w:ascii="Times New Roman" w:hAnsi="Times New Roman" w:hint="eastAsia"/>
                <w:color w:val="000000" w:themeColor="text1"/>
                <w:sz w:val="21"/>
                <w:szCs w:val="21"/>
              </w:rPr>
              <w:t>个突变</w:t>
            </w:r>
            <w:r w:rsidR="008F7CB4" w:rsidRPr="007908EE">
              <w:rPr>
                <w:rFonts w:ascii="Times New Roman" w:hAnsi="Times New Roman" w:hint="eastAsia"/>
                <w:color w:val="000000" w:themeColor="text1"/>
                <w:sz w:val="21"/>
                <w:szCs w:val="21"/>
              </w:rPr>
              <w:t>/Mb</w:t>
            </w:r>
            <w:r w:rsidR="008F7CB4" w:rsidRPr="007908EE">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{%if tmb.var_id==</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TMB-L</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低</w:t>
            </w:r>
            <w:r w:rsidRPr="00423257">
              <w:rPr>
                <w:rFonts w:ascii="Times New Roman" w:hAnsi="Times New Roman" w:hint="eastAsia"/>
                <w:color w:val="000000" w:themeColor="text1"/>
                <w:sz w:val="21"/>
                <w:szCs w:val="21"/>
              </w:rPr>
              <w:t>{%else%}</w:t>
            </w:r>
            <w:r w:rsidRPr="00423257">
              <w:rPr>
                <w:rFonts w:ascii="Times New Roman" w:hAnsi="Times New Roman" w:hint="eastAsia"/>
                <w:color w:val="000000" w:themeColor="text1"/>
                <w:sz w:val="21"/>
                <w:szCs w:val="21"/>
              </w:rPr>
              <w:t>高</w:t>
            </w:r>
            <w:r w:rsidRPr="00423257">
              <w:rPr>
                <w:rFonts w:ascii="Times New Roman" w:hAnsi="Times New Roman" w:hint="eastAsia"/>
                <w:color w:val="000000" w:themeColor="text1"/>
                <w:sz w:val="21"/>
                <w:szCs w:val="21"/>
              </w:rPr>
              <w:t>{%endif%}</w:t>
            </w:r>
            <w:r w:rsidR="008F7CB4" w:rsidRPr="007908EE">
              <w:rPr>
                <w:rFonts w:ascii="Times New Roman" w:hAnsi="Times New Roman" w:hint="eastAsia"/>
                <w:color w:val="000000" w:themeColor="text1"/>
                <w:sz w:val="21"/>
                <w:szCs w:val="21"/>
              </w:rPr>
              <w:t>）</w:t>
            </w:r>
          </w:p>
        </w:tc>
        <w:tc>
          <w:tcPr>
            <w:tcW w:w="2551" w:type="dxa"/>
            <w:tcBorders>
              <w:top w:val="dotted" w:sz="4" w:space="0" w:color="4472C4"/>
              <w:bottom w:val="dotted" w:sz="4" w:space="0" w:color="4472C4"/>
            </w:tcBorders>
            <w:shd w:val="clear" w:color="auto" w:fill="D9D9D9"/>
            <w:vAlign w:val="center"/>
          </w:tcPr>
          <w:p w14:paraId="6DBC6736" w14:textId="069CBD32"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2411" w:type="dxa"/>
            <w:tcBorders>
              <w:top w:val="dotted" w:sz="4" w:space="0" w:color="4472C4"/>
              <w:bottom w:val="dotted" w:sz="4" w:space="0" w:color="4472C4"/>
            </w:tcBorders>
            <w:shd w:val="clear" w:color="auto" w:fill="auto"/>
            <w:vAlign w:val="center"/>
          </w:tcPr>
          <w:p w14:paraId="359C7A38" w14:textId="00A56B08"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if msi.var_id == “MSI-H”%}</w:t>
            </w:r>
          </w:p>
          <w:p w14:paraId="6507B186" w14:textId="3ADAACF4"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MSI-H</w:t>
            </w:r>
          </w:p>
          <w:p w14:paraId="084DC015" w14:textId="0A6BA9DA" w:rsidR="00423257" w:rsidRP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A29F4E6" w14:textId="77777777" w:rsidR="00AB38B5" w:rsidRDefault="008D623F">
            <w:pPr>
              <w:autoSpaceDE w:val="0"/>
              <w:autoSpaceDN w:val="0"/>
              <w:adjustRightInd w:val="0"/>
              <w:spacing w:after="0" w:line="240" w:lineRule="auto"/>
              <w:jc w:val="center"/>
              <w:rPr>
                <w:rFonts w:ascii="Times New Roman" w:hAnsi="Times New Roman"/>
                <w:color w:val="000000" w:themeColor="text1"/>
                <w:sz w:val="21"/>
                <w:szCs w:val="21"/>
              </w:rPr>
            </w:pPr>
            <w:r w:rsidRPr="008D623F">
              <w:rPr>
                <w:rFonts w:ascii="Times New Roman" w:hAnsi="Times New Roman" w:hint="eastAsia"/>
                <w:color w:val="000000" w:themeColor="text1"/>
                <w:sz w:val="21"/>
                <w:szCs w:val="21"/>
              </w:rPr>
              <w:t>未检测到</w:t>
            </w:r>
            <w:r w:rsidRPr="008D623F">
              <w:rPr>
                <w:rFonts w:ascii="Times New Roman" w:hAnsi="Times New Roman" w:hint="eastAsia"/>
                <w:color w:val="000000" w:themeColor="text1"/>
                <w:sz w:val="21"/>
                <w:szCs w:val="21"/>
              </w:rPr>
              <w:t>MSI-H</w:t>
            </w:r>
          </w:p>
          <w:p w14:paraId="6FD07242" w14:textId="340B2955" w:rsidR="00423257" w:rsidRPr="007908EE" w:rsidRDefault="00423257">
            <w:pPr>
              <w:autoSpaceDE w:val="0"/>
              <w:autoSpaceDN w:val="0"/>
              <w:adjustRightInd w:val="0"/>
              <w:spacing w:after="0" w:line="240" w:lineRule="auto"/>
              <w:jc w:val="center"/>
              <w:rPr>
                <w:rFonts w:ascii="Times New Roman" w:hAnsi="Times New Roman"/>
                <w:b/>
                <w:color w:val="0070C0"/>
                <w:sz w:val="22"/>
              </w:rPr>
            </w:pPr>
            <w:r>
              <w:rPr>
                <w:rFonts w:ascii="Times New Roman" w:hAnsi="Times New Roman" w:hint="eastAsia"/>
                <w:color w:val="000000" w:themeColor="text1"/>
                <w:sz w:val="21"/>
                <w:szCs w:val="21"/>
              </w:rPr>
              <w:lastRenderedPageBreak/>
              <w:t>{</w:t>
            </w:r>
            <w:r>
              <w:rPr>
                <w:rFonts w:ascii="Times New Roman" w:hAnsi="Times New Roman"/>
                <w:color w:val="000000" w:themeColor="text1"/>
                <w:sz w:val="21"/>
                <w:szCs w:val="21"/>
              </w:rPr>
              <w:t>%p endif%}</w:t>
            </w:r>
          </w:p>
        </w:tc>
      </w:tr>
      <w:tr w:rsidR="00AB38B5"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AB38B5" w:rsidRPr="007908EE" w:rsidRDefault="008F7CB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lastRenderedPageBreak/>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AB38B5" w:rsidRPr="007908EE" w:rsidRDefault="008F7CB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gridSpan w:val="3"/>
            <w:tcBorders>
              <w:top w:val="dotted" w:sz="4" w:space="0" w:color="4472C4"/>
              <w:bottom w:val="dotted" w:sz="4" w:space="0" w:color="4472C4"/>
            </w:tcBorders>
            <w:shd w:val="clear" w:color="auto" w:fill="auto"/>
            <w:vAlign w:val="center"/>
          </w:tcPr>
          <w:p w14:paraId="36EDEC5A" w14:textId="48431B89"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 xml:space="preserve">var.io.io_p_summary_new_cnvlist </w:t>
            </w:r>
            <w:r>
              <w:rPr>
                <w:rFonts w:ascii="Times New Roman" w:hAnsi="Times New Roman"/>
                <w:color w:val="000000" w:themeColor="text1"/>
                <w:sz w:val="21"/>
                <w:szCs w:val="21"/>
              </w:rPr>
              <w:t>%}</w:t>
            </w:r>
          </w:p>
          <w:p w14:paraId="51842D63" w14:textId="3BA30986"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var.io.io_p_summary_new_cnvlist|replace(", ", "&lt;w:br/&gt;") }}</w:t>
            </w:r>
          </w:p>
          <w:p w14:paraId="39121A0F" w14:textId="018DF12A"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14E61FB0" w14:textId="77777777" w:rsidR="00AB38B5" w:rsidRDefault="008F7CB4"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03D04501" w:rsidR="00B353DF"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3522C0"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3522C0" w:rsidRPr="007908EE" w:rsidRDefault="003522C0" w:rsidP="003522C0">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3522C0" w:rsidRPr="007908EE" w:rsidRDefault="003522C0" w:rsidP="003522C0">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gridSpan w:val="3"/>
            <w:tcBorders>
              <w:top w:val="dotted" w:sz="4" w:space="0" w:color="4472C4"/>
              <w:bottom w:val="single" w:sz="4" w:space="0" w:color="4472C4"/>
            </w:tcBorders>
            <w:shd w:val="clear" w:color="auto" w:fill="auto"/>
            <w:vAlign w:val="center"/>
          </w:tcPr>
          <w:p w14:paraId="2AAC9483" w14:textId="343BD0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 xml:space="preserve">_summary_new_cnvlist </w:t>
            </w:r>
            <w:r>
              <w:rPr>
                <w:rFonts w:ascii="Times New Roman" w:hAnsi="Times New Roman"/>
                <w:color w:val="000000" w:themeColor="text1"/>
                <w:sz w:val="21"/>
                <w:szCs w:val="21"/>
              </w:rPr>
              <w:t>%}</w:t>
            </w:r>
          </w:p>
          <w:p w14:paraId="39CA32EB" w14:textId="7863E760"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var.io.io_n_summary_new_cnvlist|replace(", ", "&lt;w:br/&gt;") }}</w:t>
            </w:r>
          </w:p>
          <w:p w14:paraId="1D10263C" w14:textId="77777777"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F977C81" w14:textId="777777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419016E3" w:rsidR="003522C0"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2652F75C" w14:textId="4239C843" w:rsidR="00AB38B5" w:rsidRDefault="00AB38B5">
      <w:pPr>
        <w:autoSpaceDE w:val="0"/>
        <w:autoSpaceDN w:val="0"/>
        <w:adjustRightInd w:val="0"/>
        <w:spacing w:after="0" w:line="240" w:lineRule="auto"/>
        <w:rPr>
          <w:rFonts w:ascii="Times New Roman" w:hAnsi="Times New Roman"/>
          <w:sz w:val="16"/>
          <w:szCs w:val="16"/>
        </w:rPr>
      </w:pPr>
    </w:p>
    <w:p w14:paraId="662172CA" w14:textId="5DE68ABC" w:rsidR="00C90034" w:rsidRPr="007908EE" w:rsidRDefault="00C90034">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AB38B5" w:rsidRPr="007908EE" w14:paraId="167580C3" w14:textId="77777777">
        <w:trPr>
          <w:trHeight w:hRule="exact" w:val="454"/>
          <w:tblHeader/>
        </w:trPr>
        <w:tc>
          <w:tcPr>
            <w:tcW w:w="10348" w:type="dxa"/>
            <w:gridSpan w:val="5"/>
            <w:shd w:val="clear" w:color="auto" w:fill="D9D9D9" w:themeFill="background1" w:themeFillShade="D9"/>
            <w:vAlign w:val="center"/>
          </w:tcPr>
          <w:p w14:paraId="03E8D665"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AB38B5" w:rsidRPr="007908EE" w14:paraId="1E0A0871" w14:textId="77777777" w:rsidTr="00BB140A">
        <w:trPr>
          <w:tblHeader/>
        </w:trPr>
        <w:tc>
          <w:tcPr>
            <w:tcW w:w="1242" w:type="dxa"/>
            <w:shd w:val="clear" w:color="auto" w:fill="D9D9D9" w:themeFill="background1" w:themeFillShade="D9"/>
            <w:vAlign w:val="center"/>
          </w:tcPr>
          <w:p w14:paraId="34D988CA" w14:textId="77777777" w:rsidR="00AB38B5" w:rsidRPr="007908EE" w:rsidRDefault="008F7CB4">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18617FF5" w14:textId="11CDEFF1"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6F7693EC" w14:textId="1337EC96"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3315AE3C" w14:textId="154C29F4"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1CA040B" w14:textId="1FF655C0"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D648DA" w:rsidRPr="007908EE" w14:paraId="5CD31F0D" w14:textId="77777777" w:rsidTr="003F15C9">
        <w:tc>
          <w:tcPr>
            <w:tcW w:w="10348" w:type="dxa"/>
            <w:gridSpan w:val="5"/>
            <w:shd w:val="clear" w:color="auto" w:fill="FFFFFF" w:themeFill="background1"/>
            <w:vAlign w:val="center"/>
          </w:tcPr>
          <w:p w14:paraId="566431B0" w14:textId="5B9D559C"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3522C0" w:rsidRPr="007908EE" w14:paraId="56194757" w14:textId="77777777" w:rsidTr="00AA554A">
        <w:tc>
          <w:tcPr>
            <w:tcW w:w="1242" w:type="dxa"/>
            <w:shd w:val="clear" w:color="auto" w:fill="FFFFFF" w:themeFill="background1"/>
            <w:vAlign w:val="center"/>
          </w:tcPr>
          <w:p w14:paraId="5E2A95E0" w14:textId="3A1F1B38"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22C49D73" w14:textId="70F4DEA3"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6BD90DE8" w14:textId="77E14CE9"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234C2C9E"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3C5860D9"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00F761EA" w14:textId="25882832" w:rsidR="003522C0" w:rsidRPr="007908EE" w:rsidRDefault="00D648DA" w:rsidP="00D648DA">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2D73FF63" w14:textId="1C0C1050"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D648DA" w:rsidRPr="007908EE" w14:paraId="31D4308E" w14:textId="77777777" w:rsidTr="00016606">
        <w:tc>
          <w:tcPr>
            <w:tcW w:w="10348" w:type="dxa"/>
            <w:gridSpan w:val="5"/>
            <w:shd w:val="clear" w:color="auto" w:fill="FFFFFF" w:themeFill="background1"/>
            <w:vAlign w:val="center"/>
          </w:tcPr>
          <w:p w14:paraId="379A3446" w14:textId="25290425"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AB38B5" w:rsidRPr="007908EE" w14:paraId="0F7DB680" w14:textId="77777777" w:rsidTr="00204FE0">
        <w:trPr>
          <w:trHeight w:val="454"/>
        </w:trPr>
        <w:tc>
          <w:tcPr>
            <w:tcW w:w="10354" w:type="dxa"/>
            <w:shd w:val="clear" w:color="auto" w:fill="D9D9D9" w:themeFill="background1" w:themeFillShade="D9"/>
            <w:vAlign w:val="center"/>
          </w:tcPr>
          <w:p w14:paraId="715CC851" w14:textId="6B5171B1" w:rsidR="00AB38B5" w:rsidRPr="007908EE" w:rsidRDefault="008F7CB4">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A25292" w:rsidRPr="007908EE" w14:paraId="2D8BE79F" w14:textId="77777777" w:rsidTr="00204FE0">
        <w:trPr>
          <w:trHeight w:val="454"/>
        </w:trPr>
        <w:tc>
          <w:tcPr>
            <w:tcW w:w="10354" w:type="dxa"/>
            <w:shd w:val="clear" w:color="auto" w:fill="D9D9D9"/>
            <w:vAlign w:val="center"/>
          </w:tcPr>
          <w:p w14:paraId="3B4051B9" w14:textId="6CA85DAC" w:rsidR="00A25292" w:rsidRPr="00204FE0" w:rsidRDefault="00AA554A" w:rsidP="00A25292">
            <w:pPr>
              <w:autoSpaceDE w:val="0"/>
              <w:autoSpaceDN w:val="0"/>
              <w:adjustRightInd w:val="0"/>
              <w:spacing w:after="0" w:line="240" w:lineRule="auto"/>
              <w:rPr>
                <w:rFonts w:ascii="Times New Roman" w:hAnsi="Times New Roman"/>
                <w:b/>
                <w:sz w:val="24"/>
                <w:szCs w:val="24"/>
              </w:rPr>
            </w:pPr>
            <w:r w:rsidRPr="00204FE0">
              <w:rPr>
                <w:rFonts w:ascii="Times New Roman" w:hAnsi="Times New Roman" w:hint="eastAsia"/>
                <w:b/>
                <w:sz w:val="21"/>
                <w:szCs w:val="21"/>
              </w:rPr>
              <w:t>同源重组缺陷状态（</w:t>
            </w:r>
            <w:r w:rsidRPr="00204FE0">
              <w:rPr>
                <w:rFonts w:ascii="Times New Roman" w:hAnsi="Times New Roman" w:hint="eastAsia"/>
                <w:b/>
                <w:sz w:val="21"/>
                <w:szCs w:val="21"/>
              </w:rPr>
              <w:t xml:space="preserve">HRD </w:t>
            </w:r>
            <w:r w:rsidR="001018A3">
              <w:rPr>
                <w:rFonts w:ascii="Times New Roman" w:hAnsi="Times New Roman" w:hint="eastAsia"/>
                <w:b/>
                <w:sz w:val="21"/>
                <w:szCs w:val="21"/>
              </w:rPr>
              <w:t>{</w:t>
            </w:r>
            <w:r w:rsidR="001018A3">
              <w:rPr>
                <w:rFonts w:ascii="Times New Roman" w:hAnsi="Times New Roman"/>
                <w:b/>
                <w:sz w:val="21"/>
                <w:szCs w:val="21"/>
              </w:rPr>
              <w:t>%if var.gss.gss.var_id == “HRD+”%</w:t>
            </w:r>
            <w:r w:rsidR="001018A3">
              <w:rPr>
                <w:rFonts w:ascii="Times New Roman" w:hAnsi="Times New Roman" w:hint="eastAsia"/>
                <w:b/>
                <w:sz w:val="21"/>
                <w:szCs w:val="21"/>
              </w:rPr>
              <w:t>}</w:t>
            </w:r>
            <w:r w:rsidRPr="00204FE0">
              <w:rPr>
                <w:rFonts w:ascii="Times New Roman" w:hAnsi="Times New Roman" w:hint="eastAsia"/>
                <w:b/>
                <w:sz w:val="21"/>
                <w:szCs w:val="21"/>
              </w:rPr>
              <w:t>阳性</w:t>
            </w:r>
            <w:r w:rsidR="001018A3">
              <w:rPr>
                <w:rFonts w:ascii="Times New Roman" w:hAnsi="Times New Roman" w:hint="eastAsia"/>
                <w:b/>
                <w:sz w:val="21"/>
                <w:szCs w:val="21"/>
              </w:rPr>
              <w:t>{</w:t>
            </w:r>
            <w:r w:rsidR="001018A3">
              <w:rPr>
                <w:rFonts w:ascii="Times New Roman" w:hAnsi="Times New Roman"/>
                <w:b/>
                <w:sz w:val="21"/>
                <w:szCs w:val="21"/>
              </w:rPr>
              <w:t>%else%}</w:t>
            </w:r>
            <w:r w:rsidR="001018A3">
              <w:rPr>
                <w:rFonts w:ascii="Times New Roman" w:hAnsi="Times New Roman" w:hint="eastAsia"/>
                <w:b/>
                <w:sz w:val="21"/>
                <w:szCs w:val="21"/>
              </w:rPr>
              <w:t>阴性</w:t>
            </w:r>
            <w:r w:rsidR="001018A3">
              <w:rPr>
                <w:rFonts w:ascii="Times New Roman" w:hAnsi="Times New Roman"/>
                <w:b/>
                <w:sz w:val="21"/>
                <w:szCs w:val="21"/>
              </w:rPr>
              <w:t>{%endif%}</w:t>
            </w:r>
            <w:r w:rsidRPr="00204FE0">
              <w:rPr>
                <w:rFonts w:ascii="Times New Roman" w:hAnsi="Times New Roman" w:hint="eastAsia"/>
                <w:b/>
                <w:sz w:val="21"/>
                <w:szCs w:val="21"/>
              </w:rPr>
              <w:t>）</w:t>
            </w:r>
          </w:p>
        </w:tc>
      </w:tr>
      <w:tr w:rsidR="00A25292" w:rsidRPr="007908EE" w14:paraId="5D116F78" w14:textId="77777777" w:rsidTr="00204FE0">
        <w:trPr>
          <w:trHeight w:val="454"/>
        </w:trPr>
        <w:tc>
          <w:tcPr>
            <w:tcW w:w="10354" w:type="dxa"/>
            <w:shd w:val="clear" w:color="auto" w:fill="auto"/>
            <w:vAlign w:val="center"/>
          </w:tcPr>
          <w:p w14:paraId="4247F1BB" w14:textId="1E6C223D" w:rsidR="00A25292" w:rsidRPr="007908EE" w:rsidRDefault="00204FE0" w:rsidP="00F904E2">
            <w:pPr>
              <w:autoSpaceDE w:val="0"/>
              <w:autoSpaceDN w:val="0"/>
              <w:adjustRightInd w:val="0"/>
              <w:spacing w:after="0" w:line="240" w:lineRule="auto"/>
              <w:ind w:firstLineChars="200" w:firstLine="420"/>
              <w:rPr>
                <w:rFonts w:ascii="Times New Roman" w:hAnsi="Times New Roman"/>
                <w:b/>
                <w:bCs/>
                <w:sz w:val="24"/>
                <w:szCs w:val="24"/>
              </w:rPr>
            </w:pPr>
            <w:r w:rsidRPr="00204FE0">
              <w:rPr>
                <w:rFonts w:ascii="Times New Roman" w:hAnsi="Times New Roman" w:hint="eastAsia"/>
                <w:sz w:val="21"/>
                <w:szCs w:val="21"/>
              </w:rPr>
              <w:t>多项临床研究证明，</w:t>
            </w:r>
            <w:r w:rsidRPr="00204FE0">
              <w:rPr>
                <w:rFonts w:ascii="Times New Roman" w:hAnsi="Times New Roman" w:hint="eastAsia"/>
                <w:sz w:val="21"/>
                <w:szCs w:val="21"/>
              </w:rPr>
              <w:t xml:space="preserve">HRD </w:t>
            </w:r>
            <w:r w:rsidRPr="00204FE0">
              <w:rPr>
                <w:rFonts w:ascii="Times New Roman" w:hAnsi="Times New Roman" w:hint="eastAsia"/>
                <w:sz w:val="21"/>
                <w:szCs w:val="21"/>
              </w:rPr>
              <w:t>阳性患者可从</w:t>
            </w:r>
            <w:r w:rsidRPr="00204FE0">
              <w:rPr>
                <w:rFonts w:ascii="Times New Roman" w:hAnsi="Times New Roman" w:hint="eastAsia"/>
                <w:sz w:val="21"/>
                <w:szCs w:val="21"/>
              </w:rPr>
              <w:t>PARP</w:t>
            </w:r>
            <w:r w:rsidRPr="00204FE0">
              <w:rPr>
                <w:rFonts w:ascii="Times New Roman" w:hAnsi="Times New Roman" w:hint="eastAsia"/>
                <w:sz w:val="21"/>
                <w:szCs w:val="21"/>
              </w:rPr>
              <w:t>抑制剂的治疗中获益。目前，</w:t>
            </w:r>
            <w:r w:rsidRPr="00204FE0">
              <w:rPr>
                <w:rFonts w:ascii="Times New Roman" w:hAnsi="Times New Roman" w:hint="eastAsia"/>
                <w:sz w:val="21"/>
                <w:szCs w:val="21"/>
              </w:rPr>
              <w:t>FDA</w:t>
            </w:r>
            <w:r w:rsidRPr="00204FE0">
              <w:rPr>
                <w:rFonts w:ascii="Times New Roman" w:hAnsi="Times New Roman" w:hint="eastAsia"/>
                <w:sz w:val="21"/>
                <w:szCs w:val="21"/>
              </w:rPr>
              <w:t>或</w:t>
            </w:r>
            <w:r w:rsidRPr="00204FE0">
              <w:rPr>
                <w:rFonts w:ascii="Times New Roman" w:hAnsi="Times New Roman" w:hint="eastAsia"/>
                <w:sz w:val="21"/>
                <w:szCs w:val="21"/>
              </w:rPr>
              <w:t>NMPA</w:t>
            </w:r>
            <w:r w:rsidRPr="00204FE0">
              <w:rPr>
                <w:rFonts w:ascii="Times New Roman" w:hAnsi="Times New Roman" w:hint="eastAsia"/>
                <w:sz w:val="21"/>
                <w:szCs w:val="21"/>
              </w:rPr>
              <w:t>已批准多个</w:t>
            </w:r>
            <w:r w:rsidRPr="00204FE0">
              <w:rPr>
                <w:rFonts w:ascii="Times New Roman" w:hAnsi="Times New Roman" w:hint="eastAsia"/>
                <w:sz w:val="21"/>
                <w:szCs w:val="21"/>
              </w:rPr>
              <w:t>PARP</w:t>
            </w:r>
            <w:r w:rsidRPr="00204FE0">
              <w:rPr>
                <w:rFonts w:ascii="Times New Roman" w:hAnsi="Times New Roman" w:hint="eastAsia"/>
                <w:sz w:val="21"/>
                <w:szCs w:val="21"/>
              </w:rPr>
              <w:t>抑制剂用于</w:t>
            </w:r>
            <w:r w:rsidRPr="00204FE0">
              <w:rPr>
                <w:rFonts w:ascii="Times New Roman" w:hAnsi="Times New Roman" w:hint="eastAsia"/>
                <w:sz w:val="21"/>
                <w:szCs w:val="21"/>
              </w:rPr>
              <w:t>HRD</w:t>
            </w:r>
            <w:r w:rsidRPr="00204FE0">
              <w:rPr>
                <w:rFonts w:ascii="Times New Roman" w:hAnsi="Times New Roman" w:hint="eastAsia"/>
                <w:sz w:val="21"/>
                <w:szCs w:val="21"/>
              </w:rPr>
              <w:t>阳性癌症患者的治疗；其中，奥拉帕利联合贝伐珠单抗（</w:t>
            </w:r>
            <w:r w:rsidRPr="00204FE0">
              <w:rPr>
                <w:rFonts w:ascii="Times New Roman" w:hAnsi="Times New Roman" w:hint="eastAsia"/>
                <w:sz w:val="21"/>
                <w:szCs w:val="21"/>
              </w:rPr>
              <w:t>FDA/NMPA</w:t>
            </w:r>
            <w:r w:rsidRPr="00204FE0">
              <w:rPr>
                <w:rFonts w:ascii="Times New Roman" w:hAnsi="Times New Roman" w:hint="eastAsia"/>
                <w:sz w:val="21"/>
                <w:szCs w:val="21"/>
              </w:rPr>
              <w:t>）、尼拉帕利（</w:t>
            </w:r>
            <w:r w:rsidRPr="00204FE0">
              <w:rPr>
                <w:rFonts w:ascii="Times New Roman" w:hAnsi="Times New Roman" w:hint="eastAsia"/>
                <w:sz w:val="21"/>
                <w:szCs w:val="21"/>
              </w:rPr>
              <w:t>FDA/NMPA</w:t>
            </w:r>
            <w:r w:rsidRPr="00204FE0">
              <w:rPr>
                <w:rFonts w:ascii="Times New Roman" w:hAnsi="Times New Roman" w:hint="eastAsia"/>
                <w:sz w:val="21"/>
                <w:szCs w:val="21"/>
              </w:rPr>
              <w:t>）获批用于卵巢癌、输卵管癌或原发性腹膜癌患者的治疗。</w:t>
            </w:r>
          </w:p>
        </w:tc>
      </w:tr>
      <w:tr w:rsidR="006E4376" w:rsidRPr="007908EE" w14:paraId="30D88B03" w14:textId="77777777" w:rsidTr="00204FE0">
        <w:trPr>
          <w:trHeight w:val="454"/>
        </w:trPr>
        <w:tc>
          <w:tcPr>
            <w:tcW w:w="10354" w:type="dxa"/>
            <w:shd w:val="clear" w:color="auto" w:fill="auto"/>
            <w:vAlign w:val="center"/>
          </w:tcPr>
          <w:p w14:paraId="232DD887" w14:textId="6FD89AB0" w:rsidR="006E4376" w:rsidRPr="00204FE0" w:rsidRDefault="006E4376" w:rsidP="00204FE0">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sample.tumor_list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sample.tumor_names_cn%}</w:t>
            </w:r>
          </w:p>
        </w:tc>
      </w:tr>
      <w:tr w:rsidR="00BA5A00" w:rsidRPr="007908EE" w14:paraId="3CA4BD84" w14:textId="77777777" w:rsidTr="00BA5A00">
        <w:trPr>
          <w:trHeight w:val="454"/>
        </w:trPr>
        <w:tc>
          <w:tcPr>
            <w:tcW w:w="10354" w:type="dxa"/>
            <w:shd w:val="clear" w:color="auto" w:fill="D9D9D9"/>
            <w:vAlign w:val="center"/>
          </w:tcPr>
          <w:p w14:paraId="5D05A556" w14:textId="6ACD90FC" w:rsidR="006E4376" w:rsidRPr="00BA5A00" w:rsidRDefault="00BA5A00" w:rsidP="006E4376">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子宫内膜癌分子分型</w:t>
            </w:r>
            <w:r>
              <w:rPr>
                <w:rFonts w:ascii="Times New Roman" w:hAnsi="Times New Roman" w:hint="eastAsia"/>
                <w:b/>
                <w:bCs/>
                <w:sz w:val="21"/>
                <w:szCs w:val="21"/>
              </w:rPr>
              <w:t>（</w:t>
            </w:r>
            <w:r w:rsidR="006E4376" w:rsidRPr="006E4376">
              <w:rPr>
                <w:rFonts w:ascii="Times New Roman" w:hAnsi="Times New Roman"/>
                <w:b/>
                <w:bCs/>
                <w:sz w:val="21"/>
                <w:szCs w:val="21"/>
              </w:rPr>
              <w:t>{% if var.ec_type.var_id == “POLE-ultramutated type EC”%}</w:t>
            </w:r>
            <w:r w:rsidR="006E4376" w:rsidRPr="006E4376">
              <w:rPr>
                <w:rFonts w:ascii="Times New Roman" w:hAnsi="Times New Roman" w:hint="eastAsia"/>
                <w:b/>
                <w:bCs/>
                <w:sz w:val="21"/>
                <w:szCs w:val="21"/>
              </w:rPr>
              <w:t>POLE</w:t>
            </w:r>
            <w:r w:rsidR="006E4376" w:rsidRPr="006E4376">
              <w:rPr>
                <w:rFonts w:ascii="Times New Roman" w:hAnsi="Times New Roman" w:hint="eastAsia"/>
                <w:b/>
                <w:bCs/>
                <w:sz w:val="21"/>
                <w:szCs w:val="21"/>
              </w:rPr>
              <w:t>突变型</w:t>
            </w:r>
            <w:r w:rsidR="006E4376" w:rsidRPr="006E4376">
              <w:rPr>
                <w:rFonts w:ascii="Times New Roman" w:hAnsi="Times New Roman"/>
                <w:b/>
                <w:bCs/>
                <w:sz w:val="21"/>
                <w:szCs w:val="21"/>
              </w:rPr>
              <w:t>{% elif var.ec_type.var_id == “MSI-H type EC”%}</w:t>
            </w:r>
            <w:r w:rsidR="006E4376" w:rsidRPr="006E4376">
              <w:rPr>
                <w:rFonts w:ascii="Times New Roman" w:hAnsi="Times New Roman" w:hint="eastAsia"/>
                <w:b/>
                <w:bCs/>
                <w:sz w:val="21"/>
                <w:szCs w:val="21"/>
              </w:rPr>
              <w:t>错配修复功能缺陷</w:t>
            </w:r>
            <w:r w:rsidR="006E4376" w:rsidRPr="006E4376">
              <w:rPr>
                <w:rFonts w:ascii="Times New Roman" w:hAnsi="Times New Roman"/>
                <w:b/>
                <w:bCs/>
                <w:sz w:val="21"/>
                <w:szCs w:val="21"/>
              </w:rPr>
              <w:t>{% elif var.ec_type.var_id == “CNH type EC”%}</w:t>
            </w:r>
            <w:r w:rsidR="006E4376" w:rsidRPr="006E4376">
              <w:rPr>
                <w:rFonts w:ascii="Times New Roman" w:hAnsi="Times New Roman" w:hint="eastAsia"/>
                <w:b/>
                <w:bCs/>
                <w:sz w:val="21"/>
                <w:szCs w:val="21"/>
              </w:rPr>
              <w:t>TP53</w:t>
            </w:r>
            <w:r w:rsidR="006E4376" w:rsidRPr="006E4376">
              <w:rPr>
                <w:rFonts w:ascii="Times New Roman" w:hAnsi="Times New Roman" w:hint="eastAsia"/>
                <w:b/>
                <w:bCs/>
                <w:sz w:val="21"/>
                <w:szCs w:val="21"/>
              </w:rPr>
              <w:t>基因突变</w:t>
            </w:r>
            <w:r w:rsidR="00B12D97">
              <w:rPr>
                <w:rFonts w:ascii="Times New Roman" w:hAnsi="Times New Roman" w:hint="eastAsia"/>
                <w:b/>
                <w:bCs/>
                <w:sz w:val="21"/>
                <w:szCs w:val="21"/>
              </w:rPr>
              <w:t>型</w:t>
            </w:r>
            <w:r w:rsidR="006E4376" w:rsidRPr="006E4376">
              <w:rPr>
                <w:rFonts w:ascii="Times New Roman" w:hAnsi="Times New Roman"/>
                <w:b/>
                <w:bCs/>
                <w:sz w:val="21"/>
                <w:szCs w:val="21"/>
              </w:rPr>
              <w:t>{% elif var.ec_type.var_id == “CNL type EC”%}</w:t>
            </w:r>
            <w:r w:rsidR="006E4376" w:rsidRPr="006E4376">
              <w:rPr>
                <w:rFonts w:ascii="Times New Roman" w:hAnsi="Times New Roman" w:hint="eastAsia"/>
                <w:b/>
                <w:bCs/>
                <w:sz w:val="21"/>
                <w:szCs w:val="21"/>
              </w:rPr>
              <w:t>非特异性分子谱</w:t>
            </w:r>
            <w:r w:rsidR="006E4376" w:rsidRPr="006E4376">
              <w:rPr>
                <w:rFonts w:ascii="Times New Roman" w:hAnsi="Times New Roman"/>
                <w:b/>
                <w:bCs/>
                <w:sz w:val="21"/>
                <w:szCs w:val="21"/>
              </w:rPr>
              <w:t>{% endif%}</w:t>
            </w:r>
            <w:r>
              <w:rPr>
                <w:rFonts w:ascii="Times New Roman" w:hAnsi="Times New Roman" w:hint="eastAsia"/>
                <w:b/>
                <w:bCs/>
                <w:sz w:val="21"/>
                <w:szCs w:val="21"/>
              </w:rPr>
              <w:t>）</w:t>
            </w:r>
          </w:p>
        </w:tc>
      </w:tr>
      <w:tr w:rsidR="00BA5A00" w:rsidRPr="007908EE" w14:paraId="081CA11A" w14:textId="77777777" w:rsidTr="00204FE0">
        <w:trPr>
          <w:trHeight w:val="454"/>
        </w:trPr>
        <w:tc>
          <w:tcPr>
            <w:tcW w:w="10354" w:type="dxa"/>
            <w:shd w:val="clear" w:color="auto" w:fill="auto"/>
            <w:vAlign w:val="center"/>
          </w:tcPr>
          <w:p w14:paraId="601194BA"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1D838474" w14:textId="10DB95A7" w:rsidR="00BA5A00" w:rsidRPr="005E7B9E" w:rsidRDefault="00624AA9" w:rsidP="00BA5A00">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本次检测结果显示患者的子宫内膜癌分子分型为</w:t>
            </w:r>
            <w:r w:rsidRPr="00624AA9">
              <w:rPr>
                <w:rFonts w:ascii="Times New Roman" w:hAnsi="Times New Roman" w:hint="eastAsia"/>
                <w:sz w:val="21"/>
                <w:szCs w:val="21"/>
              </w:rPr>
              <w:t xml:space="preserve">{%if var.ec_type.var_id == </w:t>
            </w:r>
            <w:r w:rsidRPr="00624AA9">
              <w:rPr>
                <w:rFonts w:ascii="Times New Roman" w:hAnsi="Times New Roman" w:hint="eastAsia"/>
                <w:sz w:val="21"/>
                <w:szCs w:val="21"/>
              </w:rPr>
              <w:t>“</w:t>
            </w:r>
            <w:r w:rsidRPr="00624AA9">
              <w:rPr>
                <w:rFonts w:ascii="Times New Roman" w:hAnsi="Times New Roman" w:hint="eastAsia"/>
                <w:sz w:val="21"/>
                <w:szCs w:val="21"/>
              </w:rPr>
              <w:t>POLE-ultramutated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r w:rsidRPr="00624AA9">
              <w:rPr>
                <w:rFonts w:ascii="Times New Roman" w:hAnsi="Times New Roman" w:hint="eastAsia"/>
                <w:sz w:val="21"/>
                <w:szCs w:val="21"/>
              </w:rPr>
              <w:t>MMRd</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p53 abn</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w:t>
            </w:r>
            <w:r w:rsidRPr="00624AA9">
              <w:rPr>
                <w:rFonts w:ascii="Times New Roman" w:hAnsi="Times New Roman" w:hint="eastAsia"/>
                <w:sz w:val="21"/>
                <w:szCs w:val="21"/>
              </w:rPr>
              <w:t>最好</w:t>
            </w:r>
            <w:r w:rsidRPr="00624AA9">
              <w:rPr>
                <w:rFonts w:ascii="Times New Roman" w:hAnsi="Times New Roman" w:hint="eastAsia"/>
                <w:sz w:val="21"/>
                <w:szCs w:val="21"/>
              </w:rPr>
              <w:t xml:space="preserve">{%elif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597D2AA9"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20FDDD79"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{{var.ec_type.variant_desc_cn|e}}</w:t>
            </w:r>
          </w:p>
          <w:p w14:paraId="462630DD"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if var.ec_type.evi_interpretation_dia %}</w:t>
            </w:r>
          </w:p>
          <w:p w14:paraId="422D7A2F"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 var.ec_type.evi_interpretation_dia|e }}</w:t>
            </w:r>
          </w:p>
          <w:p w14:paraId="65B52621"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endif%}</w:t>
            </w:r>
          </w:p>
          <w:p w14:paraId="71849DA5"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lastRenderedPageBreak/>
              <w:t>{%p if var.ec_type.evi_interpretation %}</w:t>
            </w:r>
          </w:p>
          <w:p w14:paraId="07A0C518"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{{var.ec_type.evi_interpretation|e}}</w:t>
            </w:r>
          </w:p>
          <w:p w14:paraId="3DB5F0D3"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else%}</w:t>
            </w:r>
          </w:p>
          <w:p w14:paraId="07E4B6F5"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color w:val="EE0000"/>
                <w:sz w:val="21"/>
                <w:szCs w:val="21"/>
              </w:rPr>
            </w:pPr>
            <w:r w:rsidRPr="00C022F2">
              <w:rPr>
                <w:rFonts w:ascii="Times New Roman" w:hAnsi="Times New Roman" w:hint="eastAsia"/>
                <w:color w:val="EE0000"/>
                <w:sz w:val="21"/>
                <w:szCs w:val="21"/>
              </w:rPr>
              <w:t>未返回预后证据，请检查证据匹配情况！</w:t>
            </w:r>
          </w:p>
          <w:p w14:paraId="34505012" w14:textId="6C4B827C" w:rsidR="003C04BC" w:rsidRPr="00204FE0" w:rsidRDefault="00C022F2" w:rsidP="00C022F2">
            <w:pPr>
              <w:autoSpaceDE w:val="0"/>
              <w:autoSpaceDN w:val="0"/>
              <w:adjustRightInd w:val="0"/>
              <w:spacing w:after="0" w:line="240" w:lineRule="auto"/>
              <w:ind w:firstLineChars="200" w:firstLine="420"/>
              <w:rPr>
                <w:rFonts w:ascii="Times New Roman" w:hAnsi="Times New Roman"/>
                <w:sz w:val="21"/>
                <w:szCs w:val="21"/>
              </w:rPr>
            </w:pPr>
            <w:r w:rsidRPr="00C022F2">
              <w:rPr>
                <w:rFonts w:ascii="Times New Roman" w:hAnsi="Times New Roman"/>
                <w:sz w:val="21"/>
                <w:szCs w:val="21"/>
              </w:rPr>
              <w:t>{%p endif%}</w:t>
            </w:r>
          </w:p>
        </w:tc>
      </w:tr>
      <w:tr w:rsidR="006E4376" w:rsidRPr="007908EE" w14:paraId="516C18AF" w14:textId="77777777" w:rsidTr="00204FE0">
        <w:trPr>
          <w:trHeight w:val="454"/>
        </w:trPr>
        <w:tc>
          <w:tcPr>
            <w:tcW w:w="10354" w:type="dxa"/>
            <w:shd w:val="clear" w:color="auto" w:fill="auto"/>
            <w:vAlign w:val="center"/>
          </w:tcPr>
          <w:p w14:paraId="6DEDA8A8" w14:textId="4C2C954D" w:rsidR="006E4376" w:rsidRPr="005E7B9E" w:rsidRDefault="006E4376" w:rsidP="00BA5A00">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lastRenderedPageBreak/>
              <w:t>{</w:t>
            </w:r>
            <w:r>
              <w:rPr>
                <w:rFonts w:ascii="Times New Roman" w:hAnsi="Times New Roman"/>
                <w:b/>
                <w:bCs/>
                <w:sz w:val="21"/>
                <w:szCs w:val="21"/>
              </w:rPr>
              <w:t>%tr endif%}</w:t>
            </w:r>
          </w:p>
        </w:tc>
      </w:tr>
      <w:tr w:rsidR="00A25292" w:rsidRPr="007908EE" w14:paraId="778085FC" w14:textId="77777777" w:rsidTr="00204FE0">
        <w:trPr>
          <w:trHeight w:val="454"/>
        </w:trPr>
        <w:tc>
          <w:tcPr>
            <w:tcW w:w="10354" w:type="dxa"/>
            <w:shd w:val="clear" w:color="auto" w:fill="D9D9D9" w:themeFill="background1" w:themeFillShade="D9"/>
            <w:vAlign w:val="center"/>
          </w:tcPr>
          <w:p w14:paraId="64CF15B4" w14:textId="1B792F35" w:rsidR="00A25292" w:rsidRPr="00204FE0" w:rsidRDefault="00A25292" w:rsidP="00A25292">
            <w:pPr>
              <w:autoSpaceDE w:val="0"/>
              <w:autoSpaceDN w:val="0"/>
              <w:adjustRightInd w:val="0"/>
              <w:spacing w:after="0" w:line="240" w:lineRule="auto"/>
              <w:rPr>
                <w:rFonts w:ascii="Times New Roman" w:hAnsi="Times New Roman"/>
                <w:b/>
                <w:sz w:val="21"/>
                <w:szCs w:val="21"/>
              </w:rPr>
            </w:pPr>
            <w:r w:rsidRPr="00204FE0">
              <w:rPr>
                <w:rFonts w:ascii="Times New Roman" w:hAnsi="Times New Roman" w:hint="eastAsia"/>
                <w:b/>
                <w:sz w:val="21"/>
                <w:szCs w:val="21"/>
              </w:rPr>
              <w:t>肿瘤突变负荷（</w:t>
            </w:r>
            <w:r w:rsidR="00CE58D2" w:rsidRPr="00CE58D2">
              <w:rPr>
                <w:rFonts w:ascii="Times New Roman" w:hAnsi="Times New Roman" w:hint="eastAsia"/>
                <w:b/>
                <w:sz w:val="21"/>
                <w:szCs w:val="21"/>
              </w:rPr>
              <w:t>{%if tmb.var_id==</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TMB-L</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低</w:t>
            </w:r>
            <w:r w:rsidR="00CE58D2" w:rsidRPr="00CE58D2">
              <w:rPr>
                <w:rFonts w:ascii="Times New Roman" w:hAnsi="Times New Roman" w:hint="eastAsia"/>
                <w:b/>
                <w:sz w:val="21"/>
                <w:szCs w:val="21"/>
              </w:rPr>
              <w:t>TMB{%else%}</w:t>
            </w:r>
            <w:r w:rsidR="00CE58D2" w:rsidRPr="00CE58D2">
              <w:rPr>
                <w:rFonts w:ascii="Times New Roman" w:hAnsi="Times New Roman" w:hint="eastAsia"/>
                <w:b/>
                <w:sz w:val="21"/>
                <w:szCs w:val="21"/>
              </w:rPr>
              <w:t>高</w:t>
            </w:r>
            <w:r w:rsidR="00CE58D2" w:rsidRPr="00CE58D2">
              <w:rPr>
                <w:rFonts w:ascii="Times New Roman" w:hAnsi="Times New Roman" w:hint="eastAsia"/>
                <w:b/>
                <w:sz w:val="21"/>
                <w:szCs w:val="21"/>
              </w:rPr>
              <w:t>TMB{%endif%}</w:t>
            </w:r>
            <w:r w:rsidRPr="00204FE0">
              <w:rPr>
                <w:rFonts w:ascii="Times New Roman" w:hAnsi="Times New Roman" w:hint="eastAsia"/>
                <w:b/>
                <w:sz w:val="21"/>
                <w:szCs w:val="21"/>
              </w:rPr>
              <w:t>）</w:t>
            </w:r>
          </w:p>
        </w:tc>
      </w:tr>
      <w:tr w:rsidR="00A25292" w:rsidRPr="007908EE" w14:paraId="75B4665B" w14:textId="77777777" w:rsidTr="00204FE0">
        <w:trPr>
          <w:trHeight w:val="454"/>
        </w:trPr>
        <w:tc>
          <w:tcPr>
            <w:tcW w:w="10354" w:type="dxa"/>
            <w:shd w:val="clear" w:color="auto" w:fill="auto"/>
            <w:vAlign w:val="center"/>
          </w:tcPr>
          <w:p w14:paraId="18A10E75" w14:textId="3506216B" w:rsidR="00A25292" w:rsidRPr="007908EE" w:rsidRDefault="00A25292" w:rsidP="00A25292">
            <w:pPr>
              <w:autoSpaceDE w:val="0"/>
              <w:autoSpaceDN w:val="0"/>
              <w:adjustRightInd w:val="0"/>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肿瘤突变负荷高（</w:t>
            </w:r>
            <w:r w:rsidRPr="007908EE">
              <w:rPr>
                <w:rFonts w:ascii="Times New Roman" w:hAnsi="Times New Roman" w:hint="eastAsia"/>
                <w:sz w:val="21"/>
                <w:szCs w:val="21"/>
              </w:rPr>
              <w:t>TMB-H</w:t>
            </w:r>
            <w:r w:rsidRPr="007908EE">
              <w:rPr>
                <w:rFonts w:ascii="Times New Roman" w:hAnsi="Times New Roman" w:hint="eastAsia"/>
                <w:sz w:val="21"/>
                <w:szCs w:val="21"/>
              </w:rPr>
              <w:t>）的患者可能有较好的免疫治疗应答，可能从纳武利尤单抗</w:t>
            </w:r>
            <w:r w:rsidRPr="007908EE">
              <w:rPr>
                <w:rFonts w:ascii="Times New Roman" w:hAnsi="Times New Roman" w:hint="eastAsia"/>
                <w:sz w:val="21"/>
                <w:szCs w:val="21"/>
              </w:rPr>
              <w:t xml:space="preserve"> + </w:t>
            </w:r>
            <w:r w:rsidRPr="007908EE">
              <w:rPr>
                <w:rFonts w:ascii="Times New Roman" w:hAnsi="Times New Roman" w:hint="eastAsia"/>
                <w:sz w:val="21"/>
                <w:szCs w:val="21"/>
              </w:rPr>
              <w:t>伊匹木单抗、帕博利珠单抗等药物治疗中获益。</w:t>
            </w:r>
          </w:p>
        </w:tc>
      </w:tr>
      <w:tr w:rsidR="00A25292" w:rsidRPr="007908EE" w14:paraId="1D04BC5C" w14:textId="77777777" w:rsidTr="00204FE0">
        <w:trPr>
          <w:trHeight w:val="454"/>
        </w:trPr>
        <w:tc>
          <w:tcPr>
            <w:tcW w:w="10354" w:type="dxa"/>
            <w:shd w:val="clear" w:color="auto" w:fill="D9D9D9" w:themeFill="background1" w:themeFillShade="D9"/>
            <w:vAlign w:val="center"/>
          </w:tcPr>
          <w:p w14:paraId="24C7B8AE" w14:textId="031D6328" w:rsidR="00A25292" w:rsidRPr="002A58FC" w:rsidRDefault="00A25292" w:rsidP="00A25292">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002E31A6" w:rsidRPr="002E31A6">
              <w:rPr>
                <w:rFonts w:ascii="Times New Roman" w:hAnsi="Times New Roman" w:hint="eastAsia"/>
                <w:b/>
                <w:sz w:val="21"/>
                <w:szCs w:val="21"/>
              </w:rPr>
              <w:t>{%if msi.var_id==</w:t>
            </w:r>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MSS</w:t>
            </w:r>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w:t>
            </w:r>
            <w:r w:rsidR="002E31A6" w:rsidRPr="002A58FC">
              <w:rPr>
                <w:rFonts w:ascii="Times New Roman" w:hAnsi="Times New Roman" w:hint="eastAsia"/>
                <w:b/>
                <w:sz w:val="21"/>
                <w:szCs w:val="21"/>
              </w:rPr>
              <w:t>未检测到</w:t>
            </w:r>
            <w:r w:rsidR="002E31A6" w:rsidRPr="002A58FC">
              <w:rPr>
                <w:rFonts w:ascii="Times New Roman" w:hAnsi="Times New Roman" w:hint="eastAsia"/>
                <w:b/>
                <w:sz w:val="21"/>
                <w:szCs w:val="21"/>
              </w:rPr>
              <w:t>M</w:t>
            </w:r>
            <w:r w:rsidR="002E31A6" w:rsidRPr="002A58FC">
              <w:rPr>
                <w:rFonts w:ascii="Times New Roman" w:hAnsi="Times New Roman"/>
                <w:b/>
                <w:sz w:val="21"/>
                <w:szCs w:val="21"/>
              </w:rPr>
              <w:t>SI-H</w:t>
            </w:r>
            <w:r w:rsidR="002E31A6" w:rsidRPr="002E31A6">
              <w:rPr>
                <w:rFonts w:ascii="Times New Roman" w:hAnsi="Times New Roman" w:hint="eastAsia"/>
                <w:b/>
                <w:sz w:val="21"/>
                <w:szCs w:val="21"/>
              </w:rPr>
              <w:t>{%else%}</w:t>
            </w:r>
            <w:r w:rsidR="002E31A6">
              <w:rPr>
                <w:rFonts w:ascii="Times New Roman" w:hAnsi="Times New Roman" w:hint="eastAsia"/>
                <w:b/>
                <w:sz w:val="21"/>
                <w:szCs w:val="21"/>
              </w:rPr>
              <w:t>MSI-H</w:t>
            </w:r>
            <w:r w:rsidR="002E31A6" w:rsidRPr="002E31A6">
              <w:rPr>
                <w:rFonts w:ascii="Times New Roman" w:hAnsi="Times New Roman" w:hint="eastAsia"/>
                <w:b/>
                <w:sz w:val="21"/>
                <w:szCs w:val="21"/>
              </w:rPr>
              <w:t>{%endif%}</w:t>
            </w:r>
            <w:r w:rsidRPr="002A58FC">
              <w:rPr>
                <w:rFonts w:ascii="Times New Roman" w:hAnsi="Times New Roman" w:hint="eastAsia"/>
                <w:b/>
                <w:sz w:val="21"/>
                <w:szCs w:val="21"/>
              </w:rPr>
              <w:t>）</w:t>
            </w:r>
          </w:p>
        </w:tc>
      </w:tr>
      <w:tr w:rsidR="00A25292" w:rsidRPr="007908EE" w14:paraId="71D8E1C3" w14:textId="77777777" w:rsidTr="00204FE0">
        <w:trPr>
          <w:trHeight w:val="454"/>
        </w:trPr>
        <w:tc>
          <w:tcPr>
            <w:tcW w:w="10354" w:type="dxa"/>
            <w:shd w:val="clear" w:color="auto" w:fill="auto"/>
            <w:vAlign w:val="center"/>
          </w:tcPr>
          <w:p w14:paraId="59BAE465" w14:textId="260E0DB6" w:rsidR="00A25292" w:rsidRPr="007908EE" w:rsidRDefault="00A25292" w:rsidP="00A25292">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C65B08" w:rsidRPr="007908EE" w14:paraId="757ECB3A" w14:textId="77777777" w:rsidTr="00204FE0">
        <w:trPr>
          <w:trHeight w:val="454"/>
        </w:trPr>
        <w:tc>
          <w:tcPr>
            <w:tcW w:w="10354" w:type="dxa"/>
            <w:shd w:val="clear" w:color="auto" w:fill="auto"/>
            <w:vAlign w:val="center"/>
          </w:tcPr>
          <w:p w14:paraId="730A8435" w14:textId="465C0138" w:rsidR="00C65B08" w:rsidRPr="007908EE" w:rsidRDefault="00C65B08" w:rsidP="00465E54">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A25292" w:rsidRPr="007908EE" w14:paraId="336E1C27" w14:textId="77777777" w:rsidTr="00204FE0">
        <w:trPr>
          <w:trHeight w:val="454"/>
        </w:trPr>
        <w:tc>
          <w:tcPr>
            <w:tcW w:w="10354" w:type="dxa"/>
            <w:shd w:val="clear" w:color="auto" w:fill="D9D9D9"/>
            <w:vAlign w:val="center"/>
          </w:tcPr>
          <w:p w14:paraId="5C39E0B3" w14:textId="16E481AF" w:rsidR="00A25292" w:rsidRPr="007908EE" w:rsidRDefault="0084303D" w:rsidP="00A25292">
            <w:pPr>
              <w:spacing w:after="0"/>
              <w:rPr>
                <w:rFonts w:ascii="Times New Roman" w:hAnsi="Times New Roman"/>
                <w:sz w:val="21"/>
                <w:szCs w:val="21"/>
              </w:rPr>
            </w:pPr>
            <w:r w:rsidRPr="0084303D">
              <w:rPr>
                <w:rFonts w:ascii="Times New Roman" w:hAnsi="Times New Roman" w:hint="eastAsia"/>
                <w:bCs/>
                <w:sz w:val="21"/>
                <w:szCs w:val="21"/>
              </w:rPr>
              <w:t>未检测到</w:t>
            </w:r>
            <w:r w:rsidRPr="0084303D">
              <w:rPr>
                <w:rFonts w:ascii="Times New Roman" w:hAnsi="Times New Roman" w:hint="eastAsia"/>
                <w:bCs/>
                <w:sz w:val="21"/>
                <w:szCs w:val="21"/>
              </w:rPr>
              <w:t xml:space="preserve">KRAS/NRAS/BRAF V600E </w:t>
            </w:r>
            <w:r w:rsidRPr="0084303D">
              <w:rPr>
                <w:rFonts w:ascii="Times New Roman" w:hAnsi="Times New Roman" w:hint="eastAsia"/>
                <w:bCs/>
                <w:sz w:val="21"/>
                <w:szCs w:val="21"/>
              </w:rPr>
              <w:t>激活突变</w:t>
            </w:r>
          </w:p>
        </w:tc>
      </w:tr>
      <w:tr w:rsidR="00A25292" w:rsidRPr="007908EE" w14:paraId="1A123785" w14:textId="77777777" w:rsidTr="00204FE0">
        <w:trPr>
          <w:trHeight w:val="454"/>
        </w:trPr>
        <w:tc>
          <w:tcPr>
            <w:tcW w:w="10354" w:type="dxa"/>
            <w:shd w:val="clear" w:color="auto" w:fill="auto"/>
            <w:vAlign w:val="center"/>
          </w:tcPr>
          <w:p w14:paraId="223AD7F1" w14:textId="77777777" w:rsidR="00A25292" w:rsidRPr="007908EE" w:rsidRDefault="00A25292" w:rsidP="00A2529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745C138" w14:textId="530D7770" w:rsidR="00A25292" w:rsidRPr="007908EE" w:rsidRDefault="007E5C5C" w:rsidP="007E5C5C">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C65B08" w:rsidRPr="007908EE" w14:paraId="74FED4B2" w14:textId="77777777" w:rsidTr="00204FE0">
        <w:trPr>
          <w:trHeight w:val="454"/>
        </w:trPr>
        <w:tc>
          <w:tcPr>
            <w:tcW w:w="10354" w:type="dxa"/>
            <w:shd w:val="clear" w:color="auto" w:fill="auto"/>
            <w:vAlign w:val="center"/>
          </w:tcPr>
          <w:p w14:paraId="05FA78F4" w14:textId="399D4264" w:rsidR="00C65B08" w:rsidRPr="00C65B08" w:rsidRDefault="00C65B08" w:rsidP="00A25292">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6C6EDF" w:rsidRPr="007908EE" w14:paraId="6A36756D" w14:textId="77777777" w:rsidTr="00204FE0">
        <w:trPr>
          <w:trHeight w:val="454"/>
        </w:trPr>
        <w:tc>
          <w:tcPr>
            <w:tcW w:w="10354" w:type="dxa"/>
            <w:shd w:val="clear" w:color="auto" w:fill="auto"/>
            <w:vAlign w:val="center"/>
          </w:tcPr>
          <w:p w14:paraId="1DF8BB4F" w14:textId="53BC70DB" w:rsidR="006C6EDF" w:rsidRPr="00C65B08" w:rsidRDefault="006C6EDF" w:rsidP="00A25292">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bCs/>
                <w:sz w:val="21"/>
                <w:szCs w:val="21"/>
                <w:highlight w:val="cyan"/>
              </w:rPr>
              <w:t>{%</w:t>
            </w:r>
            <w:r>
              <w:rPr>
                <w:rFonts w:ascii="Times New Roman" w:hAnsi="Times New Roman"/>
                <w:bCs/>
                <w:sz w:val="21"/>
                <w:szCs w:val="21"/>
                <w:highlight w:val="cyan"/>
              </w:rPr>
              <w:t>tr</w:t>
            </w:r>
            <w:r w:rsidRPr="006C6EDF">
              <w:rPr>
                <w:rFonts w:ascii="Times New Roman" w:hAnsi="Times New Roman"/>
                <w:bCs/>
                <w:sz w:val="21"/>
                <w:szCs w:val="21"/>
                <w:highlight w:val="cyan"/>
              </w:rPr>
              <w:t xml:space="preserve"> if sample.control_sample_id%}</w:t>
            </w:r>
          </w:p>
        </w:tc>
      </w:tr>
      <w:tr w:rsidR="00C65B08" w:rsidRPr="007908EE" w14:paraId="6BAA678A" w14:textId="77777777" w:rsidTr="00C65B08">
        <w:trPr>
          <w:trHeight w:val="454"/>
        </w:trPr>
        <w:tc>
          <w:tcPr>
            <w:tcW w:w="10354" w:type="dxa"/>
            <w:tcBorders>
              <w:bottom w:val="dotted" w:sz="4" w:space="0" w:color="4472C4"/>
            </w:tcBorders>
            <w:shd w:val="clear" w:color="auto" w:fill="auto"/>
            <w:vAlign w:val="center"/>
          </w:tcPr>
          <w:p w14:paraId="298B9A47" w14:textId="614D5C6D" w:rsidR="00C65B08" w:rsidRPr="00C65B08" w:rsidRDefault="00C65B08" w:rsidP="00A25292">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w:t>
            </w:r>
          </w:p>
        </w:tc>
      </w:tr>
      <w:tr w:rsidR="00C65B08" w:rsidRPr="007908EE" w14:paraId="4C4DC1AE" w14:textId="77777777" w:rsidTr="00C65B08">
        <w:trPr>
          <w:trHeight w:val="454"/>
        </w:trPr>
        <w:tc>
          <w:tcPr>
            <w:tcW w:w="10354" w:type="dxa"/>
            <w:tcBorders>
              <w:top w:val="dotted" w:sz="4" w:space="0" w:color="4472C4"/>
              <w:bottom w:val="dotted" w:sz="4" w:space="0" w:color="4472C4"/>
            </w:tcBorders>
            <w:shd w:val="clear" w:color="auto" w:fill="D9D9D9"/>
            <w:vAlign w:val="center"/>
          </w:tcPr>
          <w:p w14:paraId="5C6AE02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0B25D11F" w14:textId="1EA51701" w:rsid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0FCB365A"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01F0D837"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E704ADE" w14:textId="0FA36E54"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4D4586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14FF522"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137BD60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0CF42C9"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7A41C3E0"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480464AE"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6B974E3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26A14AA3"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7CE730F2" w14:textId="383530B3" w:rsidR="00C65B08" w:rsidRPr="008250FD" w:rsidRDefault="008250FD" w:rsidP="00A25292">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C65B08" w:rsidRPr="007908EE" w14:paraId="6ADDDDA2" w14:textId="77777777" w:rsidTr="00C65B08">
        <w:trPr>
          <w:trHeight w:val="454"/>
        </w:trPr>
        <w:tc>
          <w:tcPr>
            <w:tcW w:w="10354" w:type="dxa"/>
            <w:tcBorders>
              <w:top w:val="dotted" w:sz="4" w:space="0" w:color="4472C4"/>
            </w:tcBorders>
            <w:shd w:val="clear" w:color="auto" w:fill="auto"/>
            <w:vAlign w:val="center"/>
          </w:tcPr>
          <w:p w14:paraId="03E1993D" w14:textId="77777777" w:rsidR="00C65B08" w:rsidRPr="007908EE" w:rsidRDefault="00C65B08" w:rsidP="00C65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3BDCA7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630E123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2DDDF55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71AD6C3"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lastRenderedPageBreak/>
              <w:t>{{a.three_prime_gene_function|e}}</w:t>
            </w:r>
          </w:p>
          <w:p w14:paraId="1BADD8D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64C6C8"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702AF192"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3A826540"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F66EBBF" w14:textId="77777777"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7DD29D3C" w14:textId="21045CC0"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712899FB" w14:textId="0874A460" w:rsidR="00C65B08" w:rsidRPr="007908EE" w:rsidRDefault="00C65B08" w:rsidP="008250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A73660" w14:textId="2E626C80" w:rsidR="0055331F" w:rsidRPr="006E6B7D" w:rsidRDefault="008250FD"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{{a.variant_desc_cn|e|trim}}{{a.variant_interpret_cn|e|trim}}</w:t>
            </w:r>
            <w:r w:rsidR="006E6B7D" w:rsidRPr="006E6B7D">
              <w:rPr>
                <w:rFonts w:ascii="Times New Roman" w:hAnsi="Times New Roman"/>
                <w:bCs/>
                <w:sz w:val="21"/>
                <w:szCs w:val="21"/>
              </w:rPr>
              <w:t>{% if a.evi_sum.evi_split and a.evi_sum.evi_split.Predictive %}{{ a.evi_sum.evi_split.Predictive|xajdy_evi_summary</w:t>
            </w:r>
            <w:r w:rsidR="00187E3C">
              <w:rPr>
                <w:rFonts w:ascii="Times New Roman" w:hAnsi="Times New Roman"/>
                <w:bCs/>
                <w:sz w:val="21"/>
                <w:szCs w:val="21"/>
              </w:rPr>
              <w:t>_v2</w:t>
            </w:r>
            <w:r w:rsidR="006E6B7D" w:rsidRPr="006E6B7D">
              <w:rPr>
                <w:rFonts w:ascii="Times New Roman" w:hAnsi="Times New Roman"/>
                <w:bCs/>
                <w:sz w:val="21"/>
                <w:szCs w:val="21"/>
              </w:rPr>
              <w:t>|e }}{% endif%}{% if a.xajdy_kras_a_prognostic%}{{ a.xajdy_kras_a_prognostic }}{% endif%}</w:t>
            </w:r>
          </w:p>
        </w:tc>
      </w:tr>
      <w:tr w:rsidR="006C6EDF" w:rsidRPr="007908EE" w14:paraId="48FA99B3" w14:textId="77777777" w:rsidTr="00C65B08">
        <w:trPr>
          <w:trHeight w:val="454"/>
        </w:trPr>
        <w:tc>
          <w:tcPr>
            <w:tcW w:w="10354" w:type="dxa"/>
            <w:tcBorders>
              <w:top w:val="dotted" w:sz="4" w:space="0" w:color="4472C4"/>
            </w:tcBorders>
            <w:shd w:val="clear" w:color="auto" w:fill="auto"/>
            <w:vAlign w:val="center"/>
          </w:tcPr>
          <w:p w14:paraId="6C385AA7" w14:textId="3B6ECB3E" w:rsidR="006C6EDF" w:rsidRPr="007908EE" w:rsidRDefault="006C6EDF" w:rsidP="00C65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endfor%}</w:t>
            </w:r>
          </w:p>
        </w:tc>
      </w:tr>
      <w:tr w:rsidR="006C6EDF" w:rsidRPr="007908EE" w14:paraId="51B41C0A" w14:textId="77777777" w:rsidTr="00C65B08">
        <w:trPr>
          <w:trHeight w:val="454"/>
        </w:trPr>
        <w:tc>
          <w:tcPr>
            <w:tcW w:w="10354" w:type="dxa"/>
            <w:tcBorders>
              <w:top w:val="dotted" w:sz="4" w:space="0" w:color="4472C4"/>
            </w:tcBorders>
            <w:shd w:val="clear" w:color="auto" w:fill="auto"/>
            <w:vAlign w:val="center"/>
          </w:tcPr>
          <w:p w14:paraId="2BC2228C" w14:textId="62055438" w:rsidR="006C6EDF" w:rsidRPr="00C65B08" w:rsidRDefault="006C6EDF" w:rsidP="00C65B08">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else%}</w:t>
            </w:r>
          </w:p>
        </w:tc>
      </w:tr>
      <w:tr w:rsidR="006C6EDF" w:rsidRPr="007908EE" w14:paraId="766247C3" w14:textId="77777777" w:rsidTr="0069777E">
        <w:trPr>
          <w:trHeight w:val="454"/>
        </w:trPr>
        <w:tc>
          <w:tcPr>
            <w:tcW w:w="10354" w:type="dxa"/>
            <w:tcBorders>
              <w:top w:val="dotted" w:sz="4" w:space="0" w:color="4472C4"/>
              <w:bottom w:val="dotted" w:sz="4" w:space="0" w:color="4472C4"/>
            </w:tcBorders>
            <w:shd w:val="clear" w:color="auto" w:fill="auto"/>
            <w:vAlign w:val="center"/>
          </w:tcPr>
          <w:p w14:paraId="53A4DA94" w14:textId="04122B23" w:rsidR="006C6EDF" w:rsidRPr="006C6EDF" w:rsidRDefault="006C6EDF" w:rsidP="00C65B08">
            <w:pPr>
              <w:autoSpaceDE w:val="0"/>
              <w:autoSpaceDN w:val="0"/>
              <w:adjustRightInd w:val="0"/>
              <w:spacing w:after="0" w:line="240" w:lineRule="auto"/>
              <w:rPr>
                <w:rFonts w:ascii="Times New Roman" w:hAnsi="Times New Roman"/>
                <w:bCs/>
                <w:sz w:val="21"/>
                <w:szCs w:val="21"/>
                <w:highlight w:val="cya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w:t>
            </w:r>
            <w:r w:rsidRPr="0069777E">
              <w:rPr>
                <w:rFonts w:ascii="Times New Roman" w:hAnsi="Times New Roman"/>
                <w:bCs/>
                <w:sz w:val="21"/>
                <w:szCs w:val="21"/>
                <w:highlight w:val="green"/>
              </w:rPr>
              <w:t>+ var.var_germline.regimen_level_I +var.var_somatic.level_II + var.var_germline.regimen_level_II %}</w:t>
            </w:r>
          </w:p>
        </w:tc>
      </w:tr>
      <w:tr w:rsidR="00C1448D" w:rsidRPr="007908EE" w14:paraId="1524C0F6" w14:textId="77777777" w:rsidTr="0069777E">
        <w:trPr>
          <w:trHeight w:val="454"/>
        </w:trPr>
        <w:tc>
          <w:tcPr>
            <w:tcW w:w="10354" w:type="dxa"/>
            <w:tcBorders>
              <w:top w:val="dotted" w:sz="4" w:space="0" w:color="4472C4"/>
              <w:bottom w:val="dotted" w:sz="4" w:space="0" w:color="4472C4"/>
            </w:tcBorders>
            <w:shd w:val="clear" w:color="auto" w:fill="D9D9D9"/>
            <w:vAlign w:val="center"/>
          </w:tcPr>
          <w:p w14:paraId="65D380FE"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7E087BA4" w14:textId="77777777" w:rsidR="00C1448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267C4DF2"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09C71110"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E6459D"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010977B9"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6342A5F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0EE5993A"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933F042"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7894D191"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388D5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1493A24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7EC4EC1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7AA239B" w14:textId="63A2DB79" w:rsidR="00C1448D" w:rsidRPr="006C6EDF" w:rsidRDefault="00C1448D" w:rsidP="00C1448D">
            <w:pPr>
              <w:autoSpaceDE w:val="0"/>
              <w:autoSpaceDN w:val="0"/>
              <w:adjustRightInd w:val="0"/>
              <w:spacing w:after="0" w:line="240" w:lineRule="auto"/>
              <w:rPr>
                <w:rFonts w:ascii="Times New Roman" w:hAnsi="Times New Roman"/>
                <w:bCs/>
                <w:sz w:val="21"/>
                <w:szCs w:val="21"/>
                <w:highlight w:val="cyan"/>
              </w:rPr>
            </w:pPr>
            <w:r w:rsidRPr="008250FD">
              <w:rPr>
                <w:rFonts w:ascii="Times New Roman" w:hAnsi="Times New Roman"/>
                <w:bCs/>
                <w:sz w:val="21"/>
                <w:szCs w:val="21"/>
              </w:rPr>
              <w:t>{%p endif%}</w:t>
            </w:r>
          </w:p>
        </w:tc>
      </w:tr>
      <w:tr w:rsidR="0069777E" w:rsidRPr="007908EE" w14:paraId="16305CE2" w14:textId="77777777" w:rsidTr="0069777E">
        <w:trPr>
          <w:trHeight w:val="454"/>
        </w:trPr>
        <w:tc>
          <w:tcPr>
            <w:tcW w:w="10354" w:type="dxa"/>
            <w:tcBorders>
              <w:top w:val="dotted" w:sz="4" w:space="0" w:color="4472C4"/>
            </w:tcBorders>
            <w:shd w:val="clear" w:color="auto" w:fill="auto"/>
            <w:vAlign w:val="center"/>
          </w:tcPr>
          <w:p w14:paraId="16678A2B"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D2C4A65"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472ED610"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6AD707B1"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564EF002"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2D5A6D58"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0121A309"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0278507D"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5CB47213"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1891DC1"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54472DFC"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9BBF137"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2C261D8" w14:textId="7E5D323B" w:rsidR="0055331F" w:rsidRPr="006E6B7D" w:rsidRDefault="0069777E"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{{a.variant_desc_cn|e|trim}}{{a.variant_interpret_cn|e|trim}}</w:t>
            </w:r>
            <w:r w:rsidR="006E6B7D" w:rsidRPr="006E6B7D">
              <w:rPr>
                <w:rFonts w:ascii="Times New Roman" w:hAnsi="Times New Roman"/>
                <w:bCs/>
                <w:sz w:val="21"/>
                <w:szCs w:val="21"/>
              </w:rPr>
              <w:t>{% if a.evi_sum.evi_split and a.evi_sum.evi_split.Predictive %}{{ a.evi_sum.evi_split.Predictive|xajdy_evi_summary</w:t>
            </w:r>
            <w:r w:rsidR="00BA6E37">
              <w:rPr>
                <w:rFonts w:ascii="Times New Roman" w:hAnsi="Times New Roman"/>
                <w:bCs/>
                <w:sz w:val="21"/>
                <w:szCs w:val="21"/>
              </w:rPr>
              <w:t>_v2</w:t>
            </w:r>
            <w:r w:rsidR="006E6B7D" w:rsidRPr="006E6B7D">
              <w:rPr>
                <w:rFonts w:ascii="Times New Roman" w:hAnsi="Times New Roman"/>
                <w:bCs/>
                <w:sz w:val="21"/>
                <w:szCs w:val="21"/>
              </w:rPr>
              <w:t>|e }}{% endif%}{% if a.xajdy_kras_a_prognostic%}{{ a.xajdy_kras_a_prognostic }}{% endif%}</w:t>
            </w:r>
          </w:p>
        </w:tc>
      </w:tr>
      <w:tr w:rsidR="00D30A01" w:rsidRPr="007908EE" w14:paraId="0B6673AD" w14:textId="77777777" w:rsidTr="0069777E">
        <w:trPr>
          <w:trHeight w:val="454"/>
        </w:trPr>
        <w:tc>
          <w:tcPr>
            <w:tcW w:w="10354" w:type="dxa"/>
            <w:tcBorders>
              <w:top w:val="dotted" w:sz="4" w:space="0" w:color="4472C4"/>
            </w:tcBorders>
            <w:shd w:val="clear" w:color="auto" w:fill="auto"/>
            <w:vAlign w:val="center"/>
          </w:tcPr>
          <w:p w14:paraId="24347482" w14:textId="158C6019" w:rsidR="00D30A01" w:rsidRPr="007908EE" w:rsidRDefault="00D30A01" w:rsidP="0069777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r w:rsidR="00C65B08" w:rsidRPr="007908EE" w14:paraId="3145511A" w14:textId="77777777" w:rsidTr="00204FE0">
        <w:trPr>
          <w:trHeight w:val="454"/>
        </w:trPr>
        <w:tc>
          <w:tcPr>
            <w:tcW w:w="10354" w:type="dxa"/>
            <w:shd w:val="clear" w:color="auto" w:fill="auto"/>
            <w:vAlign w:val="center"/>
          </w:tcPr>
          <w:p w14:paraId="571A914E" w14:textId="204A222A" w:rsidR="00C65B08" w:rsidRPr="00C65B08" w:rsidRDefault="006C6EDF" w:rsidP="00C65B08">
            <w:pPr>
              <w:autoSpaceDE w:val="0"/>
              <w:autoSpaceDN w:val="0"/>
              <w:adjustRightInd w:val="0"/>
              <w:spacing w:after="0" w:line="240" w:lineRule="auto"/>
              <w:rPr>
                <w:rFonts w:ascii="Times New Roman" w:hAnsi="Times New Roman"/>
                <w:bCs/>
                <w:sz w:val="21"/>
                <w:szCs w:val="21"/>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endif%}</w:t>
            </w:r>
          </w:p>
        </w:tc>
      </w:tr>
    </w:tbl>
    <w:p w14:paraId="2E612DE1" w14:textId="64A1C027" w:rsidR="00AB38B5"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55BE8836" w14:textId="77777777" w:rsidR="0055331F" w:rsidRDefault="0055331F" w:rsidP="0055331F">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6129EAF3" w14:textId="2606B59C" w:rsidR="00AB38B5" w:rsidRPr="0055331F" w:rsidRDefault="00AB38B5">
      <w:pPr>
        <w:pStyle w:val="Default"/>
        <w:snapToGrid w:val="0"/>
        <w:jc w:val="both"/>
        <w:rPr>
          <w:rFonts w:ascii="Times New Roman" w:eastAsia="宋体" w:hAnsi="Times New Roman" w:cs="Times New Roman"/>
          <w:bCs/>
          <w:color w:val="3B3838"/>
          <w:sz w:val="18"/>
          <w:szCs w:val="18"/>
        </w:rPr>
      </w:pPr>
    </w:p>
    <w:p w14:paraId="6A71EDB9"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4E4B3C">
        <w:trPr>
          <w:trHeight w:val="454"/>
          <w:tblHeader/>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B93453" w:rsidRPr="007908EE" w14:paraId="4A7EDDAB" w14:textId="77777777" w:rsidTr="00F35E11">
        <w:trPr>
          <w:trHeight w:val="454"/>
        </w:trPr>
        <w:tc>
          <w:tcPr>
            <w:tcW w:w="10348" w:type="dxa"/>
            <w:shd w:val="clear" w:color="auto" w:fill="D9D9D9"/>
            <w:vAlign w:val="center"/>
          </w:tcPr>
          <w:p w14:paraId="215EBCD4" w14:textId="3D8F1300" w:rsidR="00B93453" w:rsidRPr="007908EE"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B93453" w:rsidRPr="007908EE" w14:paraId="631CED5A" w14:textId="77777777" w:rsidTr="00F35E11">
        <w:trPr>
          <w:trHeight w:val="454"/>
        </w:trPr>
        <w:tc>
          <w:tcPr>
            <w:tcW w:w="10348" w:type="dxa"/>
            <w:shd w:val="clear" w:color="auto" w:fill="D9D9D9"/>
            <w:vAlign w:val="center"/>
          </w:tcPr>
          <w:p w14:paraId="755F4668" w14:textId="34D8AB30" w:rsidR="00B93453" w:rsidRPr="00B93453"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AB38B5" w:rsidRPr="007908EE" w14:paraId="6E92925E" w14:textId="77777777" w:rsidTr="00F35E11">
        <w:trPr>
          <w:trHeight w:val="454"/>
        </w:trPr>
        <w:tc>
          <w:tcPr>
            <w:tcW w:w="10348" w:type="dxa"/>
            <w:shd w:val="clear" w:color="auto" w:fill="D9D9D9"/>
            <w:vAlign w:val="center"/>
          </w:tcPr>
          <w:p w14:paraId="53BC0181" w14:textId="2FC74543" w:rsidR="00AB38B5" w:rsidRPr="007908EE" w:rsidRDefault="00B93453">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AB38B5" w:rsidRPr="007908EE" w14:paraId="6DCEF18B" w14:textId="77777777">
        <w:tc>
          <w:tcPr>
            <w:tcW w:w="10348" w:type="dxa"/>
            <w:shd w:val="clear" w:color="auto" w:fill="auto"/>
          </w:tcPr>
          <w:p w14:paraId="0E42D3D8" w14:textId="77777777"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A27FE2" w14:textId="77777777" w:rsid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30A63DD1" w14:textId="695EBDC1"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1840251" w14:textId="6FE9F532" w:rsidR="00B93453" w:rsidRDefault="00B93453" w:rsidP="004E4B3C">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371854BE"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3B77BE96"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358855F0" w14:textId="77777777" w:rsidR="00AB38B5"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endfor%}</w:t>
            </w:r>
          </w:p>
          <w:p w14:paraId="713915FE" w14:textId="77777777"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a.evi_sum.evi_split and a.evi_sum.evi_split.Predictive %}</w:t>
            </w:r>
          </w:p>
          <w:p w14:paraId="360DADA8" w14:textId="6BC301C0"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 a.evi_sum.evi_split.Predictive|xajdy_evi_summary</w:t>
            </w:r>
            <w:r w:rsidR="00BA6E37">
              <w:rPr>
                <w:rFonts w:ascii="Times New Roman" w:hAnsi="Times New Roman"/>
                <w:bCs/>
                <w:sz w:val="21"/>
                <w:szCs w:val="21"/>
              </w:rPr>
              <w:t>_v2</w:t>
            </w:r>
            <w:r w:rsidRPr="00C476AA">
              <w:rPr>
                <w:rFonts w:ascii="Times New Roman" w:hAnsi="Times New Roman"/>
                <w:bCs/>
                <w:sz w:val="21"/>
                <w:szCs w:val="21"/>
              </w:rPr>
              <w:t>|e }}</w:t>
            </w:r>
          </w:p>
          <w:p w14:paraId="08061E8E" w14:textId="45CBCD96" w:rsidR="0055331F" w:rsidRPr="00B93453"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B93453" w:rsidRPr="007908EE" w14:paraId="32570D7B" w14:textId="77777777">
        <w:tc>
          <w:tcPr>
            <w:tcW w:w="10348" w:type="dxa"/>
            <w:shd w:val="clear" w:color="auto" w:fill="auto"/>
          </w:tcPr>
          <w:p w14:paraId="478E1F64" w14:textId="14E30823"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{%tr endfor%}</w:t>
            </w:r>
          </w:p>
        </w:tc>
      </w:tr>
      <w:tr w:rsidR="00B93453" w:rsidRPr="007908EE" w14:paraId="647684FC" w14:textId="77777777">
        <w:tc>
          <w:tcPr>
            <w:tcW w:w="10348" w:type="dxa"/>
            <w:shd w:val="clear" w:color="auto" w:fill="auto"/>
          </w:tcPr>
          <w:p w14:paraId="1507B9FB" w14:textId="7892B1BC"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B93453" w:rsidRPr="007908EE" w14:paraId="7D3EE487" w14:textId="77777777">
        <w:tc>
          <w:tcPr>
            <w:tcW w:w="10348" w:type="dxa"/>
            <w:shd w:val="clear" w:color="auto" w:fill="auto"/>
          </w:tcPr>
          <w:p w14:paraId="0EB97EB7" w14:textId="47F53DE6" w:rsidR="00B93453" w:rsidRPr="00B93453" w:rsidRDefault="00B93453" w:rsidP="00B93453">
            <w:pPr>
              <w:autoSpaceDE w:val="0"/>
              <w:autoSpaceDN w:val="0"/>
              <w:adjustRightInd w:val="0"/>
              <w:spacing w:after="0" w:line="240" w:lineRule="auto"/>
              <w:jc w:val="center"/>
              <w:rPr>
                <w:rFonts w:ascii="Times New Roman" w:hAnsi="Times New Roman"/>
                <w:bCs/>
                <w:sz w:val="21"/>
                <w:szCs w:val="21"/>
              </w:rPr>
            </w:pPr>
            <w:r w:rsidRPr="00B93453">
              <w:rPr>
                <w:rFonts w:ascii="Times New Roman" w:hAnsi="Times New Roman" w:hint="eastAsia"/>
                <w:bCs/>
                <w:sz w:val="21"/>
                <w:szCs w:val="21"/>
              </w:rPr>
              <w:t>未检测到相关变异</w:t>
            </w:r>
          </w:p>
        </w:tc>
      </w:tr>
      <w:tr w:rsidR="00B93453" w:rsidRPr="007908EE" w14:paraId="520012B8" w14:textId="77777777">
        <w:tc>
          <w:tcPr>
            <w:tcW w:w="10348" w:type="dxa"/>
            <w:shd w:val="clear" w:color="auto" w:fill="auto"/>
          </w:tcPr>
          <w:p w14:paraId="1B6021DE" w14:textId="32ECD0BB"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4E4FA1B9" w14:textId="77777777" w:rsidR="0055331F" w:rsidRPr="00B622B8" w:rsidRDefault="0055331F" w:rsidP="0055331F">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2D3CF6DC" w14:textId="32B51FAA" w:rsidR="00051C91"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0323A1DA"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47AB5EC1" w14:textId="77777777" w:rsidR="00FE4D12" w:rsidRDefault="00C26B99"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参照</w:t>
      </w:r>
      <w:r w:rsidRPr="00FE4D12">
        <w:rPr>
          <w:rFonts w:ascii="Times New Roman" w:hAnsi="Times New Roman" w:hint="eastAsia"/>
          <w:color w:val="3B3838"/>
          <w:sz w:val="18"/>
          <w:szCs w:val="18"/>
          <w:lang w:val="en-CA"/>
        </w:rPr>
        <w:t>AMP/ASCO/CAP</w:t>
      </w:r>
      <w:r w:rsidRPr="00FE4D12">
        <w:rPr>
          <w:rFonts w:ascii="Times New Roman" w:hAnsi="Times New Roman" w:hint="eastAsia"/>
          <w:color w:val="3B3838"/>
          <w:sz w:val="18"/>
          <w:szCs w:val="18"/>
          <w:lang w:val="en-CA"/>
        </w:rPr>
        <w:t>指南</w:t>
      </w:r>
      <w:r w:rsidRPr="00FE4D12">
        <w:rPr>
          <w:rFonts w:ascii="Times New Roman" w:hAnsi="Times New Roman" w:hint="eastAsia"/>
          <w:color w:val="3B3838"/>
          <w:sz w:val="18"/>
          <w:szCs w:val="18"/>
          <w:lang w:val="en-CA"/>
        </w:rPr>
        <w:t>(Li, Marilyn M., et al. 2017)</w:t>
      </w:r>
      <w:r w:rsidRPr="00FE4D12">
        <w:rPr>
          <w:rFonts w:ascii="Times New Roman" w:hAnsi="Times New Roman" w:hint="eastAsia"/>
          <w:color w:val="3B3838"/>
          <w:sz w:val="18"/>
          <w:szCs w:val="18"/>
          <w:lang w:val="en-CA"/>
        </w:rPr>
        <w:t>及</w:t>
      </w:r>
      <w:r w:rsidRPr="00FE4D12">
        <w:rPr>
          <w:rFonts w:ascii="Times New Roman" w:hAnsi="Times New Roman" w:hint="eastAsia"/>
          <w:color w:val="3B3838"/>
          <w:sz w:val="18"/>
          <w:szCs w:val="18"/>
          <w:lang w:val="en-CA"/>
        </w:rPr>
        <w:t>OncoKB</w:t>
      </w:r>
      <w:r w:rsidRPr="00FE4D12">
        <w:rPr>
          <w:rFonts w:ascii="Times New Roman" w:hAnsi="Times New Roman" w:hint="eastAsia"/>
          <w:color w:val="3B3838"/>
          <w:sz w:val="18"/>
          <w:szCs w:val="18"/>
          <w:lang w:val="en-CA"/>
        </w:rPr>
        <w:t>等公共数据库，本内部数据库将基因变异所对应的靶向药物敏感性分为</w:t>
      </w:r>
      <w:r w:rsidRPr="00FE4D12">
        <w:rPr>
          <w:rFonts w:ascii="Times New Roman" w:hAnsi="Times New Roman" w:hint="eastAsia"/>
          <w:color w:val="3B3838"/>
          <w:sz w:val="18"/>
          <w:szCs w:val="18"/>
          <w:lang w:val="en-CA"/>
        </w:rPr>
        <w:t>ABCD</w:t>
      </w:r>
      <w:r w:rsidRPr="00FE4D12">
        <w:rPr>
          <w:rFonts w:ascii="Times New Roman" w:hAnsi="Times New Roman" w:hint="eastAsia"/>
          <w:color w:val="3B3838"/>
          <w:sz w:val="18"/>
          <w:szCs w:val="18"/>
          <w:lang w:val="en-CA"/>
        </w:rPr>
        <w:t>四个等级：</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w:t>
      </w:r>
      <w:r w:rsidRPr="00FE4D12">
        <w:rPr>
          <w:rFonts w:ascii="Times New Roman" w:hAnsi="Times New Roman" w:hint="eastAsia"/>
          <w:color w:val="3B3838"/>
          <w:sz w:val="18"/>
          <w:szCs w:val="18"/>
          <w:lang w:val="en-CA"/>
        </w:rPr>
        <w:t>FDA/NMPA</w:t>
      </w:r>
      <w:r w:rsidRPr="00FE4D12">
        <w:rPr>
          <w:rFonts w:ascii="Times New Roman" w:hAnsi="Times New Roman" w:hint="eastAsia"/>
          <w:color w:val="3B3838"/>
          <w:sz w:val="18"/>
          <w:szCs w:val="18"/>
          <w:lang w:val="en-CA"/>
        </w:rPr>
        <w:t>批准，或来自于专业临床指南；</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级，较大规模的临床研究证实，且取得临床专家共识；</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级，在其他癌种中的</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级证据、或者已作为临床试验的筛选入组标准、或者有多个小型研究支持；</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798E7659" w14:textId="6853A5AE" w:rsidR="00FE4D12" w:rsidRDefault="008F7CB4"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FE4D12">
        <w:rPr>
          <w:rFonts w:ascii="Times New Roman" w:hAnsi="Times New Roman" w:hint="eastAsia"/>
          <w:color w:val="3B3838"/>
          <w:sz w:val="18"/>
          <w:szCs w:val="18"/>
          <w:lang w:val="en-CA"/>
        </w:rPr>
        <w:t>I-IV</w:t>
      </w:r>
      <w:r w:rsidRPr="00FE4D12">
        <w:rPr>
          <w:rFonts w:ascii="Times New Roman" w:hAnsi="Times New Roman" w:hint="eastAsia"/>
          <w:color w:val="3B3838"/>
          <w:sz w:val="18"/>
          <w:szCs w:val="18"/>
          <w:lang w:val="en-CA"/>
        </w:rPr>
        <w:t>四类：</w:t>
      </w:r>
      <w:r w:rsidRPr="00FE4D12">
        <w:rPr>
          <w:rFonts w:ascii="Times New Roman" w:hAnsi="Times New Roman"/>
          <w:color w:val="3B3838"/>
          <w:sz w:val="18"/>
          <w:szCs w:val="18"/>
          <w:lang w:val="en-CA"/>
        </w:rPr>
        <w:t>Ⅰ</w:t>
      </w:r>
      <w:r w:rsidRPr="00FE4D12">
        <w:rPr>
          <w:rFonts w:ascii="Times New Roman" w:hAnsi="Times New Roman" w:hint="eastAsia"/>
          <w:color w:val="3B3838"/>
          <w:sz w:val="18"/>
          <w:szCs w:val="18"/>
          <w:lang w:val="en-CA"/>
        </w:rPr>
        <w:t>类，具有明确临床意义（涵盖</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Ⅱ</w:t>
      </w:r>
      <w:r w:rsidRPr="00FE4D12">
        <w:rPr>
          <w:rFonts w:ascii="Times New Roman" w:hAnsi="Times New Roman" w:hint="eastAsia"/>
          <w:color w:val="3B3838"/>
          <w:sz w:val="18"/>
          <w:szCs w:val="18"/>
          <w:lang w:val="en-CA"/>
        </w:rPr>
        <w:t>类，具有潜在临床意义（涵盖</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类，临床意义尚不明确；</w:t>
      </w:r>
      <w:r w:rsidRPr="00FE4D12">
        <w:rPr>
          <w:rFonts w:ascii="Times New Roman" w:hAnsi="Times New Roman" w:hint="eastAsia"/>
          <w:color w:val="3B3838"/>
          <w:sz w:val="18"/>
          <w:szCs w:val="18"/>
          <w:lang w:val="en-CA"/>
        </w:rPr>
        <w:t>IV</w:t>
      </w:r>
      <w:r w:rsidRPr="00FE4D12">
        <w:rPr>
          <w:rFonts w:ascii="Times New Roman" w:hAnsi="Times New Roman" w:hint="eastAsia"/>
          <w:color w:val="3B3838"/>
          <w:sz w:val="18"/>
          <w:szCs w:val="18"/>
          <w:lang w:val="en-CA"/>
        </w:rPr>
        <w:t>类，良性或可能良性变异。本报告中仅列出</w:t>
      </w:r>
      <w:r w:rsidRPr="00FE4D12">
        <w:rPr>
          <w:rFonts w:ascii="Times New Roman" w:hAnsi="Times New Roman" w:hint="eastAsia"/>
          <w:color w:val="3B3838"/>
          <w:sz w:val="18"/>
          <w:szCs w:val="18"/>
          <w:lang w:val="en-CA"/>
        </w:rPr>
        <w:t>I-</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类变异。</w:t>
      </w:r>
    </w:p>
    <w:p w14:paraId="2B575456"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本报告各基因的具体检测范围见</w:t>
      </w:r>
      <w:r w:rsidRPr="00FE4D12">
        <w:rPr>
          <w:rFonts w:ascii="Times New Roman" w:hAnsi="Times New Roman" w:hint="eastAsia"/>
          <w:color w:val="3B3838"/>
          <w:sz w:val="18"/>
          <w:szCs w:val="18"/>
          <w:lang w:val="en-CA"/>
        </w:rPr>
        <w:t>后</w:t>
      </w:r>
      <w:r w:rsidRPr="00FE4D12">
        <w:rPr>
          <w:rFonts w:ascii="Times New Roman" w:hAnsi="Times New Roman"/>
          <w:color w:val="3B3838"/>
          <w:sz w:val="18"/>
          <w:szCs w:val="18"/>
          <w:lang w:val="en-CA"/>
        </w:rPr>
        <w:t>。表格内未包含的基因为未检出。</w:t>
      </w:r>
    </w:p>
    <w:p w14:paraId="4B091FF3"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本报告中参考药物并非按照疗效排序，相关药物可能在不同病人身上产生不同程度的疗效，仅供参考。</w:t>
      </w:r>
    </w:p>
    <w:p w14:paraId="47FB3C11"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bCs/>
          <w:color w:val="3B3838"/>
          <w:sz w:val="18"/>
          <w:szCs w:val="18"/>
        </w:rPr>
        <w:t>体细胞变异</w:t>
      </w:r>
      <w:r w:rsidRPr="00FE4D12">
        <w:rPr>
          <w:rFonts w:ascii="Times New Roman" w:hAnsi="Times New Roman"/>
          <w:bCs/>
          <w:color w:val="3B3838"/>
          <w:sz w:val="18"/>
          <w:szCs w:val="18"/>
        </w:rPr>
        <w:t>：</w:t>
      </w:r>
      <w:r w:rsidRPr="00FE4D12">
        <w:rPr>
          <w:rFonts w:ascii="Times New Roman" w:hAnsi="Times New Roman" w:hint="eastAsia"/>
          <w:bCs/>
          <w:color w:val="3B3838"/>
          <w:sz w:val="18"/>
          <w:szCs w:val="18"/>
        </w:rPr>
        <w:t>体</w:t>
      </w:r>
      <w:r w:rsidRPr="00FE4D12">
        <w:rPr>
          <w:rFonts w:ascii="Times New Roman" w:hAnsi="Times New Roman"/>
          <w:bCs/>
          <w:color w:val="3B3838"/>
          <w:sz w:val="18"/>
          <w:szCs w:val="18"/>
        </w:rPr>
        <w:t>细胞中含有的突变，非胚系突变，不具遗传</w:t>
      </w:r>
      <w:r w:rsidRPr="00FE4D12">
        <w:rPr>
          <w:rFonts w:ascii="Times New Roman" w:hAnsi="Times New Roman"/>
          <w:bCs/>
          <w:sz w:val="18"/>
          <w:szCs w:val="18"/>
        </w:rPr>
        <w:t>性，其中可能含有克隆性造血突变。</w:t>
      </w:r>
    </w:p>
    <w:p w14:paraId="3C842412"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突变丰度：该位点所有等位基因中，突变等位基因的具体占比。如突变丰度</w:t>
      </w:r>
      <w:r w:rsidRPr="00FE4D12">
        <w:rPr>
          <w:rFonts w:ascii="Times New Roman" w:hAnsi="Times New Roman"/>
          <w:bCs/>
          <w:color w:val="3B3838"/>
          <w:sz w:val="18"/>
          <w:szCs w:val="18"/>
        </w:rPr>
        <w:t>5%</w:t>
      </w:r>
      <w:r w:rsidRPr="00FE4D12">
        <w:rPr>
          <w:rFonts w:ascii="Times New Roman" w:hAnsi="Times New Roman"/>
          <w:bCs/>
          <w:color w:val="3B3838"/>
          <w:sz w:val="18"/>
          <w:szCs w:val="18"/>
        </w:rPr>
        <w:t>意为该位点含有</w:t>
      </w:r>
      <w:r w:rsidRPr="00FE4D12">
        <w:rPr>
          <w:rFonts w:ascii="Times New Roman" w:hAnsi="Times New Roman"/>
          <w:bCs/>
          <w:color w:val="3B3838"/>
          <w:sz w:val="18"/>
          <w:szCs w:val="18"/>
        </w:rPr>
        <w:t>5%</w:t>
      </w:r>
      <w:r w:rsidRPr="00FE4D12">
        <w:rPr>
          <w:rFonts w:ascii="Times New Roman" w:hAnsi="Times New Roman"/>
          <w:bCs/>
          <w:color w:val="3B3838"/>
          <w:sz w:val="18"/>
          <w:szCs w:val="18"/>
        </w:rPr>
        <w:t>的突变等位基因和</w:t>
      </w:r>
      <w:r w:rsidRPr="00FE4D12">
        <w:rPr>
          <w:rFonts w:ascii="Times New Roman" w:hAnsi="Times New Roman"/>
          <w:bCs/>
          <w:color w:val="3B3838"/>
          <w:sz w:val="18"/>
          <w:szCs w:val="18"/>
        </w:rPr>
        <w:t>95%</w:t>
      </w:r>
      <w:r w:rsidRPr="00FE4D12">
        <w:rPr>
          <w:rFonts w:ascii="Times New Roman" w:hAnsi="Times New Roman"/>
          <w:bCs/>
          <w:color w:val="3B3838"/>
          <w:sz w:val="18"/>
          <w:szCs w:val="18"/>
        </w:rPr>
        <w:t>的野生型等位基因。对于拷贝数变异结果，以发生扩增或缺失后的具体拷贝数（</w:t>
      </w:r>
      <w:r w:rsidRPr="00FE4D12">
        <w:rPr>
          <w:rFonts w:ascii="Times New Roman" w:hAnsi="Times New Roman"/>
          <w:bCs/>
          <w:color w:val="3B3838"/>
          <w:sz w:val="18"/>
          <w:szCs w:val="18"/>
        </w:rPr>
        <w:t>CN</w:t>
      </w:r>
      <w:r w:rsidRPr="00FE4D12">
        <w:rPr>
          <w:rFonts w:ascii="Times New Roman" w:hAnsi="Times New Roman"/>
          <w:bCs/>
          <w:color w:val="3B3838"/>
          <w:sz w:val="18"/>
          <w:szCs w:val="18"/>
        </w:rPr>
        <w:t>）表示，正常基因组为</w:t>
      </w:r>
      <w:r w:rsidRPr="00FE4D12">
        <w:rPr>
          <w:rFonts w:ascii="Times New Roman" w:hAnsi="Times New Roman"/>
          <w:bCs/>
          <w:color w:val="3B3838"/>
          <w:sz w:val="18"/>
          <w:szCs w:val="18"/>
        </w:rPr>
        <w:t>2</w:t>
      </w:r>
      <w:r w:rsidRPr="00FE4D12">
        <w:rPr>
          <w:rFonts w:ascii="Times New Roman" w:hAnsi="Times New Roman"/>
          <w:bCs/>
          <w:color w:val="3B3838"/>
          <w:sz w:val="18"/>
          <w:szCs w:val="18"/>
        </w:rPr>
        <w:t>个拷贝。</w:t>
      </w:r>
    </w:p>
    <w:p w14:paraId="50E858A2" w14:textId="5257A99A"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胚系</w:t>
      </w:r>
      <w:r w:rsidRPr="00FE4D12">
        <w:rPr>
          <w:rFonts w:ascii="Times New Roman" w:hAnsi="Times New Roman" w:hint="eastAsia"/>
          <w:bCs/>
          <w:color w:val="3B3838"/>
          <w:sz w:val="18"/>
          <w:szCs w:val="18"/>
        </w:rPr>
        <w:t>变异</w:t>
      </w:r>
      <w:r w:rsidRPr="00FE4D12">
        <w:rPr>
          <w:rFonts w:ascii="Times New Roman" w:hAnsi="Times New Roman"/>
          <w:bCs/>
          <w:color w:val="3B3838"/>
          <w:sz w:val="18"/>
          <w:szCs w:val="18"/>
        </w:rPr>
        <w:t>：胚胎发育时已经携带的突变，可能具有遗传性，但并非所有胚系突变都具有致病性。</w:t>
      </w:r>
      <w:r w:rsidRPr="00FE4D12">
        <w:rPr>
          <w:rFonts w:ascii="Times New Roman" w:hAnsi="Times New Roman" w:hint="eastAsia"/>
          <w:bCs/>
          <w:color w:val="3B3838"/>
          <w:sz w:val="18"/>
          <w:szCs w:val="18"/>
        </w:rPr>
        <w:t>依据美国医学遗传学与基因组学学会（</w:t>
      </w:r>
      <w:r w:rsidRPr="00FE4D12">
        <w:rPr>
          <w:rFonts w:ascii="Times New Roman" w:hAnsi="Times New Roman" w:hint="eastAsia"/>
          <w:bCs/>
          <w:color w:val="3B3838"/>
          <w:sz w:val="18"/>
          <w:szCs w:val="18"/>
        </w:rPr>
        <w:t>The American College of Medical Genetics and Genomics</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ACMG</w:t>
      </w:r>
      <w:r w:rsidRPr="00FE4D12">
        <w:rPr>
          <w:rFonts w:ascii="Times New Roman" w:hAnsi="Times New Roman" w:hint="eastAsia"/>
          <w:bCs/>
          <w:color w:val="3B3838"/>
          <w:sz w:val="18"/>
          <w:szCs w:val="18"/>
        </w:rPr>
        <w:t>）相关指南，胚系变异的致病风险分为</w:t>
      </w:r>
      <w:r w:rsidRPr="00FE4D12">
        <w:rPr>
          <w:rFonts w:ascii="Times New Roman" w:hAnsi="Times New Roman" w:hint="eastAsia"/>
          <w:bCs/>
          <w:color w:val="3B3838"/>
          <w:sz w:val="18"/>
          <w:szCs w:val="18"/>
        </w:rPr>
        <w:t>5</w:t>
      </w:r>
      <w:r w:rsidRPr="00FE4D12">
        <w:rPr>
          <w:rFonts w:ascii="Times New Roman" w:hAnsi="Times New Roman" w:hint="eastAsia"/>
          <w:bCs/>
          <w:color w:val="3B3838"/>
          <w:sz w:val="18"/>
          <w:szCs w:val="18"/>
        </w:rPr>
        <w:t>级：致病、可能致病、意义未明、可能良性和良性。</w:t>
      </w:r>
      <w:r w:rsidRPr="00FE4D12">
        <w:rPr>
          <w:rFonts w:ascii="Times New Roman" w:hAnsi="Times New Roman" w:hint="eastAsia"/>
          <w:bCs/>
          <w:sz w:val="18"/>
          <w:szCs w:val="18"/>
        </w:rPr>
        <w:t>本报告仅展示</w:t>
      </w:r>
      <w:r w:rsidR="00F02403">
        <w:rPr>
          <w:rFonts w:ascii="Times New Roman" w:hAnsi="Times New Roman"/>
          <w:bCs/>
          <w:sz w:val="18"/>
          <w:szCs w:val="18"/>
        </w:rPr>
        <w:t>115</w:t>
      </w:r>
      <w:r w:rsidR="00F94F71" w:rsidRPr="00FE4D12">
        <w:rPr>
          <w:rFonts w:ascii="Times New Roman" w:hAnsi="Times New Roman" w:hint="eastAsia"/>
          <w:bCs/>
          <w:sz w:val="18"/>
          <w:szCs w:val="18"/>
        </w:rPr>
        <w:t>个遗传性肿瘤</w:t>
      </w:r>
      <w:r w:rsidR="00F94F71" w:rsidRPr="00FE4D12">
        <w:rPr>
          <w:rFonts w:ascii="Times New Roman" w:hAnsi="Times New Roman" w:hint="eastAsia"/>
          <w:bCs/>
          <w:sz w:val="18"/>
          <w:szCs w:val="18"/>
        </w:rPr>
        <w:t>/</w:t>
      </w:r>
      <w:r w:rsidR="00F94F71" w:rsidRPr="00FE4D12">
        <w:rPr>
          <w:rFonts w:ascii="Times New Roman" w:hAnsi="Times New Roman" w:hint="eastAsia"/>
          <w:bCs/>
          <w:sz w:val="18"/>
          <w:szCs w:val="18"/>
        </w:rPr>
        <w:t>综合征相关基因的</w:t>
      </w:r>
      <w:r w:rsidRPr="00FE4D12">
        <w:rPr>
          <w:rFonts w:ascii="Times New Roman" w:hAnsi="Times New Roman" w:hint="eastAsia"/>
          <w:bCs/>
          <w:sz w:val="18"/>
          <w:szCs w:val="18"/>
        </w:rPr>
        <w:t>致病、可能致病和意义未明的胚系变异</w:t>
      </w:r>
      <w:r w:rsidR="00A25292" w:rsidRPr="00FE4D12">
        <w:rPr>
          <w:rFonts w:ascii="Times New Roman" w:hAnsi="Times New Roman" w:hint="eastAsia"/>
          <w:bCs/>
          <w:sz w:val="18"/>
          <w:szCs w:val="18"/>
        </w:rPr>
        <w:t>（需做对照）</w:t>
      </w:r>
      <w:r w:rsidRPr="00FE4D12">
        <w:rPr>
          <w:rFonts w:ascii="Times New Roman" w:hAnsi="Times New Roman" w:hint="eastAsia"/>
          <w:bCs/>
          <w:sz w:val="18"/>
          <w:szCs w:val="18"/>
        </w:rPr>
        <w:t>，</w:t>
      </w:r>
      <w:r w:rsidRPr="00FE4D12">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99C137D" w14:textId="3563BDFB" w:rsidR="002A58FC" w:rsidRPr="00FE4D12" w:rsidRDefault="002A58FC"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同源重组缺陷（</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）评分：对基因测序下机数据进行拆分、质控，进行格式转化后与人类参考基因组进行比对，根据比对结果分析染色体结构变异，考虑</w:t>
      </w:r>
      <w:r w:rsidRPr="00FE4D12">
        <w:rPr>
          <w:rFonts w:ascii="Times New Roman" w:hAnsi="Times New Roman" w:hint="eastAsia"/>
          <w:bCs/>
          <w:color w:val="3B3838"/>
          <w:sz w:val="18"/>
          <w:szCs w:val="18"/>
        </w:rPr>
        <w:t>22</w:t>
      </w:r>
      <w:r w:rsidRPr="00FE4D12">
        <w:rPr>
          <w:rFonts w:ascii="Times New Roman" w:hAnsi="Times New Roman" w:hint="eastAsia"/>
          <w:bCs/>
          <w:color w:val="3B3838"/>
          <w:sz w:val="18"/>
          <w:szCs w:val="18"/>
        </w:rPr>
        <w:t>对常染色体结构变异长度（</w:t>
      </w:r>
      <w:r w:rsidRPr="00FE4D12">
        <w:rPr>
          <w:rFonts w:ascii="Times New Roman" w:hAnsi="Times New Roman" w:hint="eastAsia"/>
          <w:bCs/>
          <w:color w:val="3B3838"/>
          <w:sz w:val="18"/>
          <w:szCs w:val="18"/>
        </w:rPr>
        <w:t>length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LCN</w:t>
      </w:r>
      <w:r w:rsidRPr="00FE4D12">
        <w:rPr>
          <w:rFonts w:ascii="Times New Roman" w:hAnsi="Times New Roman" w:hint="eastAsia"/>
          <w:bCs/>
          <w:color w:val="3B3838"/>
          <w:sz w:val="18"/>
          <w:szCs w:val="18"/>
        </w:rPr>
        <w:t>）、变异类型（</w:t>
      </w:r>
      <w:r w:rsidRPr="00FE4D12">
        <w:rPr>
          <w:rFonts w:ascii="Times New Roman" w:hAnsi="Times New Roman" w:hint="eastAsia"/>
          <w:bCs/>
          <w:color w:val="3B3838"/>
          <w:sz w:val="18"/>
          <w:szCs w:val="18"/>
        </w:rPr>
        <w:t>type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TCN</w:t>
      </w:r>
      <w:r w:rsidRPr="00FE4D12">
        <w:rPr>
          <w:rFonts w:ascii="Times New Roman" w:hAnsi="Times New Roman" w:hint="eastAsia"/>
          <w:bCs/>
          <w:color w:val="3B3838"/>
          <w:sz w:val="18"/>
          <w:szCs w:val="18"/>
        </w:rPr>
        <w:t>）及变异在染色体上的位置信息（</w:t>
      </w:r>
      <w:r w:rsidRPr="00FE4D12">
        <w:rPr>
          <w:rFonts w:ascii="Times New Roman" w:hAnsi="Times New Roman" w:hint="eastAsia"/>
          <w:bCs/>
          <w:color w:val="3B3838"/>
          <w:sz w:val="18"/>
          <w:szCs w:val="18"/>
        </w:rPr>
        <w:t>site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SCN</w:t>
      </w:r>
      <w:r w:rsidRPr="00FE4D12">
        <w:rPr>
          <w:rFonts w:ascii="Times New Roman" w:hAnsi="Times New Roman" w:hint="eastAsia"/>
          <w:bCs/>
          <w:color w:val="3B3838"/>
          <w:sz w:val="18"/>
          <w:szCs w:val="18"/>
        </w:rPr>
        <w:t>），对三类信息进行组合得到变异特征，计算每个染色体结构变异所属的特征，同时考虑染色体断裂点作为额外的特征，通过模型训练赋予特征相应的权重，对特征进行加权求和（线性），得到</w:t>
      </w:r>
      <w:r w:rsidRPr="00FE4D12">
        <w:rPr>
          <w:rFonts w:ascii="Times New Roman" w:hAnsi="Times New Roman" w:hint="eastAsia"/>
          <w:bCs/>
          <w:color w:val="3B3838"/>
          <w:sz w:val="18"/>
          <w:szCs w:val="18"/>
        </w:rPr>
        <w:t>GSS</w:t>
      </w:r>
      <w:r w:rsidRPr="00FE4D12">
        <w:rPr>
          <w:rFonts w:ascii="Times New Roman" w:hAnsi="Times New Roman" w:hint="eastAsia"/>
          <w:bCs/>
          <w:color w:val="3B3838"/>
          <w:sz w:val="18"/>
          <w:szCs w:val="18"/>
        </w:rPr>
        <w:t>评分。</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评分的阳性</w:t>
      </w:r>
      <w:r w:rsidRPr="00FE4D12">
        <w:rPr>
          <w:rFonts w:ascii="Times New Roman" w:hAnsi="Times New Roman" w:hint="eastAsia"/>
          <w:bCs/>
          <w:color w:val="3B3838"/>
          <w:sz w:val="18"/>
          <w:szCs w:val="18"/>
        </w:rPr>
        <w:t>cut off</w:t>
      </w:r>
      <w:r w:rsidRPr="00FE4D12">
        <w:rPr>
          <w:rFonts w:ascii="Times New Roman" w:hAnsi="Times New Roman" w:hint="eastAsia"/>
          <w:bCs/>
          <w:color w:val="3B3838"/>
          <w:sz w:val="18"/>
          <w:szCs w:val="18"/>
        </w:rPr>
        <w:t>为</w:t>
      </w:r>
      <w:r w:rsidRPr="00FE4D12">
        <w:rPr>
          <w:rFonts w:ascii="Times New Roman" w:hAnsi="Times New Roman" w:hint="eastAsia"/>
          <w:bCs/>
          <w:color w:val="3B3838"/>
          <w:sz w:val="18"/>
          <w:szCs w:val="18"/>
        </w:rPr>
        <w:t>45</w:t>
      </w:r>
      <w:r w:rsidRPr="00FE4D12">
        <w:rPr>
          <w:rFonts w:ascii="Times New Roman" w:hAnsi="Times New Roman" w:hint="eastAsia"/>
          <w:bCs/>
          <w:color w:val="3B3838"/>
          <w:sz w:val="18"/>
          <w:szCs w:val="18"/>
        </w:rPr>
        <w:t>，具体判定规则如下：</w:t>
      </w:r>
    </w:p>
    <w:p w14:paraId="67477EE2"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3CDB849C"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，但</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4C7B2CB6"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，且</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基因未检测到致病性或可能致病性变异，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检测结果判为阴性。</w:t>
      </w:r>
    </w:p>
    <w:p w14:paraId="2C6F2C5E" w14:textId="073B9881" w:rsidR="002A58FC"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评分判定标准仅适用于卵巢癌和乳腺癌患者，其他肿瘤患者基于本评分标准得出的判定结果仅供参考。</w:t>
      </w:r>
    </w:p>
    <w:p w14:paraId="38FD8004"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sz w:val="18"/>
          <w:szCs w:val="18"/>
          <w:highlight w:val="yellow"/>
        </w:rPr>
        <w:t xml:space="preserve">{%p if </w:t>
      </w:r>
      <w:r w:rsidRPr="00FE4D12">
        <w:rPr>
          <w:rFonts w:ascii="Times New Roman" w:hAnsi="Times New Roman" w:hint="eastAsia"/>
          <w:bCs/>
          <w:sz w:val="18"/>
          <w:szCs w:val="18"/>
          <w:highlight w:val="yellow"/>
        </w:rPr>
        <w:t>“子宫内膜癌”</w:t>
      </w:r>
      <w:r w:rsidRPr="00FE4D12">
        <w:rPr>
          <w:rFonts w:ascii="Times New Roman" w:hAnsi="Times New Roman" w:hint="eastAsia"/>
          <w:bCs/>
          <w:sz w:val="18"/>
          <w:szCs w:val="18"/>
          <w:highlight w:val="yellow"/>
        </w:rPr>
        <w:t xml:space="preserve"> in sample.tumor_list and </w:t>
      </w:r>
      <w:r w:rsidRPr="00FE4D12">
        <w:rPr>
          <w:rFonts w:ascii="Times New Roman" w:hAnsi="Times New Roman" w:hint="eastAsia"/>
          <w:bCs/>
          <w:sz w:val="18"/>
          <w:szCs w:val="18"/>
          <w:highlight w:val="yellow"/>
        </w:rPr>
        <w:t>“实体瘤”</w:t>
      </w:r>
      <w:r w:rsidRPr="00FE4D12">
        <w:rPr>
          <w:rFonts w:ascii="Times New Roman" w:hAnsi="Times New Roman" w:hint="eastAsia"/>
          <w:bCs/>
          <w:sz w:val="18"/>
          <w:szCs w:val="18"/>
          <w:highlight w:val="yellow"/>
        </w:rPr>
        <w:t xml:space="preserve"> not in sample.tumor_names_cn%}</w:t>
      </w:r>
    </w:p>
    <w:p w14:paraId="6F895A94" w14:textId="77777777" w:rsidR="00FE4D12" w:rsidRPr="00FE4D12" w:rsidRDefault="00763E9A"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bCs/>
          <w:color w:val="3B3838"/>
          <w:sz w:val="18"/>
          <w:szCs w:val="18"/>
        </w:rPr>
        <w:lastRenderedPageBreak/>
        <w:t>《子宫内膜癌分子检测中国专家共识（</w:t>
      </w:r>
      <w:r w:rsidRPr="00FE4D12">
        <w:rPr>
          <w:rFonts w:ascii="Times New Roman" w:hAnsi="Times New Roman" w:hint="eastAsia"/>
          <w:bCs/>
          <w:color w:val="3B3838"/>
          <w:sz w:val="18"/>
          <w:szCs w:val="18"/>
        </w:rPr>
        <w:t>2021</w:t>
      </w:r>
      <w:r w:rsidRPr="00FE4D12">
        <w:rPr>
          <w:rFonts w:ascii="Times New Roman" w:hAnsi="Times New Roman" w:hint="eastAsia"/>
          <w:bCs/>
          <w:color w:val="3B3838"/>
          <w:sz w:val="18"/>
          <w:szCs w:val="18"/>
        </w:rPr>
        <w:t>年版）》对分子分型检测方案的基本推荐为：联合</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基因热点突变检测（</w:t>
      </w:r>
      <w:r w:rsidRPr="00FE4D12">
        <w:rPr>
          <w:rFonts w:ascii="Times New Roman" w:hAnsi="Times New Roman" w:hint="eastAsia"/>
          <w:bCs/>
          <w:color w:val="3B3838"/>
          <w:sz w:val="18"/>
          <w:szCs w:val="18"/>
        </w:rPr>
        <w:t>Sanger</w:t>
      </w:r>
      <w:r w:rsidRPr="00FE4D12">
        <w:rPr>
          <w:rFonts w:ascii="Times New Roman" w:hAnsi="Times New Roman" w:hint="eastAsia"/>
          <w:bCs/>
          <w:color w:val="3B3838"/>
          <w:sz w:val="18"/>
          <w:szCs w:val="18"/>
        </w:rPr>
        <w:t>测序）、</w:t>
      </w:r>
      <w:r w:rsidRPr="00FE4D12">
        <w:rPr>
          <w:rFonts w:ascii="Times New Roman" w:hAnsi="Times New Roman" w:hint="eastAsia"/>
          <w:bCs/>
          <w:color w:val="3B3838"/>
          <w:sz w:val="18"/>
          <w:szCs w:val="18"/>
        </w:rPr>
        <w:t>MMR</w:t>
      </w:r>
      <w:r w:rsidRPr="00FE4D12">
        <w:rPr>
          <w:rFonts w:ascii="Times New Roman" w:hAnsi="Times New Roman" w:hint="eastAsia"/>
          <w:bCs/>
          <w:color w:val="3B3838"/>
          <w:sz w:val="18"/>
          <w:szCs w:val="18"/>
        </w:rPr>
        <w:t>蛋白检测（免疫组织化学法）</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检测（</w:t>
      </w:r>
      <w:r w:rsidRPr="00FE4D12">
        <w:rPr>
          <w:rFonts w:ascii="Times New Roman" w:hAnsi="Times New Roman" w:hint="eastAsia"/>
          <w:bCs/>
          <w:color w:val="3B3838"/>
          <w:sz w:val="18"/>
          <w:szCs w:val="18"/>
        </w:rPr>
        <w:t>PCR</w:t>
      </w:r>
      <w:r w:rsidRPr="00FE4D12">
        <w:rPr>
          <w:rFonts w:ascii="Times New Roman" w:hAnsi="Times New Roman" w:hint="eastAsia"/>
          <w:bCs/>
          <w:color w:val="3B3838"/>
          <w:sz w:val="18"/>
          <w:szCs w:val="18"/>
        </w:rPr>
        <w:t>法）和</w:t>
      </w:r>
      <w:r w:rsidRPr="00FE4D12">
        <w:rPr>
          <w:rFonts w:ascii="Times New Roman" w:hAnsi="Times New Roman" w:hint="eastAsia"/>
          <w:bCs/>
          <w:color w:val="3B3838"/>
          <w:sz w:val="18"/>
          <w:szCs w:val="18"/>
        </w:rPr>
        <w:t>p53</w:t>
      </w:r>
      <w:r w:rsidRPr="00FE4D12">
        <w:rPr>
          <w:rFonts w:ascii="Times New Roman" w:hAnsi="Times New Roman" w:hint="eastAsia"/>
          <w:bCs/>
          <w:color w:val="3B3838"/>
          <w:sz w:val="18"/>
          <w:szCs w:val="18"/>
        </w:rPr>
        <w:t>蛋白检测（免疫组织化学法）进行分型；可选推荐为：采用高通量测序方法检测</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基因突变、</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状态和</w:t>
      </w:r>
      <w:r w:rsidRPr="00FE4D12">
        <w:rPr>
          <w:rFonts w:ascii="Times New Roman" w:hAnsi="Times New Roman" w:hint="eastAsia"/>
          <w:bCs/>
          <w:color w:val="3B3838"/>
          <w:sz w:val="18"/>
          <w:szCs w:val="18"/>
        </w:rPr>
        <w:t>TP53</w:t>
      </w:r>
      <w:r w:rsidRPr="00FE4D12">
        <w:rPr>
          <w:rFonts w:ascii="Times New Roman" w:hAnsi="Times New Roman" w:hint="eastAsia"/>
          <w:bCs/>
          <w:color w:val="3B3838"/>
          <w:sz w:val="18"/>
          <w:szCs w:val="18"/>
        </w:rPr>
        <w:t>基因突变，进行分子分型。</w:t>
      </w:r>
    </w:p>
    <w:p w14:paraId="107625E2"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color w:val="3B3838"/>
          <w:sz w:val="18"/>
          <w:szCs w:val="18"/>
          <w:highlight w:val="yellow"/>
        </w:rPr>
        <w:t>{</w:t>
      </w:r>
      <w:r w:rsidRPr="00FE4D12">
        <w:rPr>
          <w:rFonts w:ascii="Times New Roman" w:hAnsi="Times New Roman"/>
          <w:bCs/>
          <w:color w:val="3B3838"/>
          <w:sz w:val="18"/>
          <w:szCs w:val="18"/>
          <w:highlight w:val="yellow"/>
        </w:rPr>
        <w:t>%</w:t>
      </w:r>
      <w:r w:rsidRPr="00FE4D12">
        <w:rPr>
          <w:rFonts w:ascii="Times New Roman" w:hAnsi="Times New Roman" w:hint="eastAsia"/>
          <w:bCs/>
          <w:color w:val="3B3838"/>
          <w:sz w:val="18"/>
          <w:szCs w:val="18"/>
          <w:highlight w:val="yellow"/>
        </w:rPr>
        <w:t>p</w:t>
      </w:r>
      <w:r w:rsidRPr="00FE4D12">
        <w:rPr>
          <w:rFonts w:ascii="Times New Roman" w:hAnsi="Times New Roman"/>
          <w:bCs/>
          <w:color w:val="3B3838"/>
          <w:sz w:val="18"/>
          <w:szCs w:val="18"/>
          <w:highlight w:val="yellow"/>
        </w:rPr>
        <w:t xml:space="preserve"> endif%</w:t>
      </w:r>
      <w:r w:rsidRPr="00FE4D12">
        <w:rPr>
          <w:rFonts w:ascii="Times New Roman" w:hAnsi="Times New Roman" w:hint="eastAsia"/>
          <w:bCs/>
          <w:color w:val="3B3838"/>
          <w:sz w:val="18"/>
          <w:szCs w:val="18"/>
          <w:highlight w:val="yellow"/>
        </w:rPr>
        <w:t>}</w:t>
      </w:r>
    </w:p>
    <w:p w14:paraId="06DB1498"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hint="eastAsia"/>
          <w:bCs/>
          <w:color w:val="3B3838"/>
          <w:sz w:val="18"/>
          <w:szCs w:val="18"/>
        </w:rPr>
        <w:t>TMB</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Tumor Mutational Burden</w:t>
      </w:r>
      <w:r w:rsidRPr="00FE4D12">
        <w:rPr>
          <w:rFonts w:ascii="Times New Roman" w:hAnsi="Times New Roman" w:hint="eastAsia"/>
          <w:bCs/>
          <w:color w:val="3B3838"/>
          <w:sz w:val="18"/>
          <w:szCs w:val="18"/>
        </w:rPr>
        <w:t>）为肿瘤突变负荷，其定义为肿瘤基因组中平均</w:t>
      </w:r>
      <w:r w:rsidRPr="00FE4D12">
        <w:rPr>
          <w:rFonts w:ascii="Times New Roman" w:hAnsi="Times New Roman" w:hint="eastAsia"/>
          <w:bCs/>
          <w:color w:val="3B3838"/>
          <w:sz w:val="18"/>
          <w:szCs w:val="18"/>
        </w:rPr>
        <w:t xml:space="preserve"> 1Mb </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100</w:t>
      </w:r>
      <w:r w:rsidRPr="00FE4D12">
        <w:rPr>
          <w:rFonts w:ascii="Times New Roman" w:hAnsi="Times New Roman" w:hint="eastAsia"/>
          <w:bCs/>
          <w:color w:val="3B3838"/>
          <w:sz w:val="18"/>
          <w:szCs w:val="18"/>
        </w:rPr>
        <w:t>万个碱基）范围内所含体细胞突变（含同义突变）的数量，单位为</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个突变</w:t>
      </w:r>
      <w:r w:rsidRPr="00FE4D12">
        <w:rPr>
          <w:rFonts w:ascii="Times New Roman" w:hAnsi="Times New Roman" w:hint="eastAsia"/>
          <w:bCs/>
          <w:color w:val="3B3838"/>
          <w:sz w:val="18"/>
          <w:szCs w:val="18"/>
        </w:rPr>
        <w:t>/Mb)</w:t>
      </w:r>
      <w:r w:rsidRPr="00FE4D12">
        <w:rPr>
          <w:rFonts w:ascii="Times New Roman" w:hAnsi="Times New Roman" w:hint="eastAsia"/>
          <w:bCs/>
          <w:color w:val="3B3838"/>
          <w:sz w:val="18"/>
          <w:szCs w:val="18"/>
        </w:rPr>
        <w:t>。</w:t>
      </w:r>
    </w:p>
    <w:p w14:paraId="677FD67C"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bCs/>
          <w:color w:val="3B3838"/>
          <w:sz w:val="18"/>
          <w:szCs w:val="18"/>
        </w:rPr>
        <w:t>微卫星</w:t>
      </w:r>
      <w:r w:rsidRPr="00FE4D12">
        <w:rPr>
          <w:rFonts w:ascii="Times New Roman" w:hAnsi="Times New Roman" w:hint="eastAsia"/>
          <w:bCs/>
          <w:color w:val="3B3838"/>
          <w:sz w:val="18"/>
          <w:szCs w:val="18"/>
        </w:rPr>
        <w:t>分析</w:t>
      </w:r>
      <w:r w:rsidRPr="00FE4D12">
        <w:rPr>
          <w:rFonts w:ascii="Times New Roman" w:hAnsi="Times New Roman"/>
          <w:bCs/>
          <w:color w:val="3B3838"/>
          <w:sz w:val="18"/>
          <w:szCs w:val="18"/>
        </w:rPr>
        <w:t>：检测基因组内特定微卫星位点，通过每个微卫星位点等位基因变化情况结合多项专利算法评估是否出现微卫星不稳定（</w:t>
      </w:r>
      <w:r w:rsidRPr="00FE4D12">
        <w:rPr>
          <w:rFonts w:ascii="Times New Roman" w:hAnsi="Times New Roman"/>
          <w:bCs/>
          <w:color w:val="3B3838"/>
          <w:sz w:val="18"/>
          <w:szCs w:val="18"/>
        </w:rPr>
        <w:t>MSI</w:t>
      </w:r>
      <w:r w:rsidRPr="00FE4D12">
        <w:rPr>
          <w:rFonts w:ascii="Times New Roman" w:hAnsi="Times New Roman"/>
          <w:bCs/>
          <w:color w:val="3B3838"/>
          <w:sz w:val="18"/>
          <w:szCs w:val="18"/>
        </w:rPr>
        <w:t>）</w:t>
      </w:r>
      <w:r w:rsidRPr="00D37411">
        <w:rPr>
          <w:rFonts w:ascii="Times New Roman" w:hAnsi="Times New Roman"/>
          <w:bCs/>
          <w:color w:val="3B3838"/>
          <w:sz w:val="18"/>
          <w:szCs w:val="18"/>
        </w:rPr>
        <w:t>。</w:t>
      </w:r>
      <w:r w:rsidR="00C26B99" w:rsidRPr="00D37411">
        <w:rPr>
          <w:rFonts w:ascii="Times New Roman" w:hAnsi="Times New Roman" w:hint="eastAsia"/>
          <w:bCs/>
          <w:color w:val="3B3838"/>
          <w:sz w:val="18"/>
          <w:szCs w:val="18"/>
        </w:rPr>
        <w:t>微卫星检测与样本测序数据质量、各微卫星位点测序数据质量、肿瘤细胞含量、肿瘤细胞坏死程度等多个因素都可能相关。若微卫星分析未能通过内部计算质控，则该样本</w:t>
      </w:r>
      <w:r w:rsidR="00C26B99" w:rsidRPr="00D37411">
        <w:rPr>
          <w:rFonts w:ascii="Times New Roman" w:hAnsi="Times New Roman" w:hint="eastAsia"/>
          <w:bCs/>
          <w:color w:val="3B3838"/>
          <w:sz w:val="18"/>
          <w:szCs w:val="18"/>
        </w:rPr>
        <w:t>MS</w:t>
      </w:r>
      <w:r w:rsidR="00C26B99" w:rsidRPr="00D37411">
        <w:rPr>
          <w:rFonts w:ascii="Times New Roman" w:hAnsi="Times New Roman" w:hint="eastAsia"/>
          <w:bCs/>
          <w:color w:val="3B3838"/>
          <w:sz w:val="18"/>
          <w:szCs w:val="18"/>
        </w:rPr>
        <w:t>状态可能无法评估。</w:t>
      </w:r>
    </w:p>
    <w:p w14:paraId="49053C96"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60A6870F"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克隆性造血（</w:t>
      </w:r>
      <w:r w:rsidRPr="00D37411">
        <w:rPr>
          <w:rFonts w:ascii="Times New Roman" w:hAnsi="Times New Roman" w:hint="eastAsia"/>
          <w:bCs/>
          <w:color w:val="3B3838"/>
          <w:sz w:val="18"/>
          <w:szCs w:val="18"/>
        </w:rPr>
        <w:t>Clonal Hematopoiesis CH</w:t>
      </w:r>
      <w:r w:rsidRPr="00D37411">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D37411">
        <w:rPr>
          <w:rFonts w:ascii="Times New Roman" w:hAnsi="Times New Roman" w:hint="eastAsia"/>
          <w:bCs/>
          <w:color w:val="3B3838"/>
          <w:sz w:val="18"/>
          <w:szCs w:val="18"/>
        </w:rPr>
        <w:t>DNMT3A</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TET2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ASXL1</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JAK2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SF3B1</w:t>
      </w:r>
      <w:r w:rsidRPr="00D37411">
        <w:rPr>
          <w:rFonts w:ascii="Times New Roman" w:hAnsi="Times New Roman" w:hint="eastAsia"/>
          <w:bCs/>
          <w:color w:val="3B3838"/>
          <w:sz w:val="18"/>
          <w:szCs w:val="18"/>
        </w:rPr>
        <w:t>等基因中，</w:t>
      </w:r>
      <w:r w:rsidRPr="00D37411">
        <w:rPr>
          <w:rFonts w:ascii="Times New Roman" w:hAnsi="Times New Roman" w:hint="eastAsia"/>
          <w:bCs/>
          <w:color w:val="3B3838"/>
          <w:sz w:val="18"/>
          <w:szCs w:val="18"/>
        </w:rPr>
        <w:t>90%</w:t>
      </w:r>
      <w:r w:rsidRPr="00D37411">
        <w:rPr>
          <w:rFonts w:ascii="Times New Roman" w:hAnsi="Times New Roman" w:hint="eastAsia"/>
          <w:bCs/>
          <w:color w:val="3B3838"/>
          <w:sz w:val="18"/>
          <w:szCs w:val="18"/>
        </w:rPr>
        <w:t>的克隆性造血突变丰度</w:t>
      </w:r>
      <w:r w:rsidRPr="00D37411">
        <w:rPr>
          <w:rFonts w:ascii="Times New Roman" w:hAnsi="Times New Roman" w:hint="eastAsia"/>
          <w:bCs/>
          <w:color w:val="3B3838"/>
          <w:sz w:val="18"/>
          <w:szCs w:val="18"/>
        </w:rPr>
        <w:t>&lt;1%</w:t>
      </w:r>
      <w:r w:rsidR="00C26B99" w:rsidRPr="00D37411">
        <w:rPr>
          <w:rFonts w:ascii="Times New Roman" w:hAnsi="Times New Roman" w:hint="eastAsia"/>
          <w:bCs/>
          <w:color w:val="3B3838"/>
          <w:sz w:val="18"/>
          <w:szCs w:val="18"/>
        </w:rPr>
        <w:t>。</w:t>
      </w:r>
    </w:p>
    <w:p w14:paraId="51C6E503" w14:textId="0210FC2A" w:rsidR="00AB38B5"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基因多态性对化疗药物的药效学提示，参考</w:t>
      </w:r>
      <w:r w:rsidRPr="00D37411">
        <w:rPr>
          <w:rFonts w:ascii="Times New Roman" w:hAnsi="Times New Roman" w:hint="eastAsia"/>
          <w:bCs/>
          <w:color w:val="3B3838"/>
          <w:sz w:val="18"/>
          <w:szCs w:val="18"/>
        </w:rPr>
        <w:t>PharmGKB</w:t>
      </w:r>
      <w:r w:rsidRPr="00D37411">
        <w:rPr>
          <w:rFonts w:ascii="Times New Roman" w:hAnsi="Times New Roman" w:hint="eastAsia"/>
          <w:bCs/>
          <w:color w:val="3B3838"/>
          <w:sz w:val="18"/>
          <w:szCs w:val="18"/>
        </w:rPr>
        <w:t>数据库（</w:t>
      </w:r>
      <w:r w:rsidRPr="00D37411">
        <w:rPr>
          <w:rFonts w:ascii="Times New Roman" w:hAnsi="Times New Roman" w:hint="eastAsia"/>
          <w:bCs/>
          <w:color w:val="3B3838"/>
          <w:sz w:val="18"/>
          <w:szCs w:val="18"/>
        </w:rPr>
        <w:t>https://www.pharmgkb.org</w:t>
      </w:r>
      <w:r w:rsidRPr="00D37411">
        <w:rPr>
          <w:rFonts w:ascii="Times New Roman" w:hAnsi="Times New Roman" w:hint="eastAsia"/>
          <w:bCs/>
          <w:color w:val="3B3838"/>
          <w:sz w:val="18"/>
          <w:szCs w:val="18"/>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5B26B5D4" w:rsidR="00AB38B5" w:rsidRPr="003F10CB" w:rsidRDefault="008F7CB4" w:rsidP="003F10CB">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3F10CB">
        <w:rPr>
          <w:rFonts w:ascii="Times New Roman" w:hAnsi="Times New Roman"/>
          <w:bCs/>
          <w:color w:val="3B3838"/>
          <w:sz w:val="18"/>
          <w:szCs w:val="18"/>
        </w:rPr>
        <w:t>本检测只适用于检测特定肿瘤基因的</w:t>
      </w:r>
      <w:r w:rsidRPr="003F10CB">
        <w:rPr>
          <w:rFonts w:ascii="Times New Roman" w:hAnsi="Times New Roman"/>
          <w:bCs/>
          <w:color w:val="3B3838"/>
          <w:sz w:val="18"/>
          <w:szCs w:val="18"/>
        </w:rPr>
        <w:t>DNA</w:t>
      </w:r>
      <w:r w:rsidR="00C26B99" w:rsidRPr="003F10CB">
        <w:rPr>
          <w:rFonts w:ascii="Times New Roman" w:hAnsi="Times New Roman" w:hint="eastAsia"/>
          <w:bCs/>
          <w:color w:val="3B3838"/>
          <w:sz w:val="18"/>
          <w:szCs w:val="18"/>
        </w:rPr>
        <w:t>或</w:t>
      </w:r>
      <w:r w:rsidR="00C26B99" w:rsidRPr="003F10CB">
        <w:rPr>
          <w:rFonts w:ascii="Times New Roman" w:hAnsi="Times New Roman" w:hint="eastAsia"/>
          <w:bCs/>
          <w:color w:val="3B3838"/>
          <w:sz w:val="18"/>
          <w:szCs w:val="18"/>
        </w:rPr>
        <w:t>R</w:t>
      </w:r>
      <w:r w:rsidR="00C26B99" w:rsidRPr="003F10CB">
        <w:rPr>
          <w:rFonts w:ascii="Times New Roman" w:hAnsi="Times New Roman"/>
          <w:bCs/>
          <w:color w:val="3B3838"/>
          <w:sz w:val="18"/>
          <w:szCs w:val="18"/>
        </w:rPr>
        <w:t>NA</w:t>
      </w:r>
      <w:r w:rsidRPr="003F10CB">
        <w:rPr>
          <w:rFonts w:ascii="Times New Roman" w:hAnsi="Times New Roman"/>
          <w:bCs/>
          <w:color w:val="3B3838"/>
          <w:sz w:val="18"/>
          <w:szCs w:val="18"/>
        </w:rPr>
        <w:t>水平变异，不涉及蛋白质水平。</w:t>
      </w:r>
    </w:p>
    <w:p w14:paraId="55242A46"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血浆中循环肿瘤</w:t>
      </w:r>
      <w:r w:rsidRPr="003F10CB">
        <w:rPr>
          <w:rFonts w:ascii="Times New Roman" w:hAnsi="Times New Roman"/>
          <w:bCs/>
          <w:color w:val="3B3838"/>
          <w:sz w:val="18"/>
          <w:szCs w:val="18"/>
        </w:rPr>
        <w:t>DNA</w:t>
      </w:r>
      <w:r w:rsidRPr="003F10CB">
        <w:rPr>
          <w:rFonts w:ascii="Times New Roman" w:hAnsi="Times New Roman"/>
          <w:bCs/>
          <w:color w:val="3B3838"/>
          <w:sz w:val="18"/>
          <w:szCs w:val="18"/>
        </w:rPr>
        <w:t>（</w:t>
      </w:r>
      <w:r w:rsidRPr="003F10CB">
        <w:rPr>
          <w:rFonts w:ascii="Times New Roman" w:hAnsi="Times New Roman"/>
          <w:bCs/>
          <w:color w:val="3B3838"/>
          <w:sz w:val="18"/>
          <w:szCs w:val="18"/>
        </w:rPr>
        <w:t>ctDNA</w:t>
      </w:r>
      <w:r w:rsidRPr="003F10CB">
        <w:rPr>
          <w:rFonts w:ascii="Times New Roman" w:hAnsi="Times New Roman"/>
          <w:bCs/>
          <w:color w:val="3B3838"/>
          <w:sz w:val="18"/>
          <w:szCs w:val="18"/>
        </w:rPr>
        <w:t>）源自病灶部位细胞释放入血液，但并非所有病变细胞的变异都能释放入血。</w:t>
      </w:r>
      <w:r w:rsidRPr="003F10CB">
        <w:rPr>
          <w:rFonts w:ascii="Times New Roman" w:hAnsi="Times New Roman"/>
          <w:bCs/>
          <w:color w:val="3B3838"/>
          <w:sz w:val="18"/>
          <w:szCs w:val="18"/>
        </w:rPr>
        <w:t>ctDNA</w:t>
      </w:r>
      <w:r w:rsidRPr="003F10CB">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4B9DC0D7" w14:textId="0C1E37C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当肿瘤细胞含量</w:t>
      </w:r>
      <w:r w:rsidRPr="003F10CB">
        <w:rPr>
          <w:rFonts w:ascii="Times New Roman" w:hAnsi="Times New Roman"/>
          <w:bCs/>
          <w:color w:val="3B3838"/>
          <w:sz w:val="18"/>
          <w:szCs w:val="18"/>
        </w:rPr>
        <w:t>&lt;</w:t>
      </w:r>
      <w:r w:rsidR="00AC2724" w:rsidRPr="003F10CB">
        <w:rPr>
          <w:rFonts w:ascii="Times New Roman" w:hAnsi="Times New Roman"/>
          <w:bCs/>
          <w:color w:val="3B3838"/>
          <w:sz w:val="18"/>
          <w:szCs w:val="18"/>
        </w:rPr>
        <w:t>2</w:t>
      </w:r>
      <w:r w:rsidRPr="003F10CB">
        <w:rPr>
          <w:rFonts w:ascii="Times New Roman" w:hAnsi="Times New Roman"/>
          <w:bCs/>
          <w:color w:val="3B3838"/>
          <w:sz w:val="18"/>
          <w:szCs w:val="18"/>
        </w:rPr>
        <w:t>0%</w:t>
      </w:r>
      <w:r w:rsidRPr="003F10CB">
        <w:rPr>
          <w:rFonts w:ascii="Times New Roman" w:hAnsi="Times New Roman"/>
          <w:bCs/>
          <w:color w:val="3B3838"/>
          <w:sz w:val="18"/>
          <w:szCs w:val="18"/>
        </w:rPr>
        <w:t>时，</w:t>
      </w:r>
      <w:r w:rsidRPr="003F10CB">
        <w:rPr>
          <w:rFonts w:ascii="Times New Roman" w:hAnsi="Times New Roman"/>
          <w:bCs/>
          <w:color w:val="3B3838"/>
          <w:sz w:val="18"/>
          <w:szCs w:val="18"/>
        </w:rPr>
        <w:t>DNA</w:t>
      </w:r>
      <w:r w:rsidRPr="003F10CB">
        <w:rPr>
          <w:rFonts w:ascii="Times New Roman" w:hAnsi="Times New Roman"/>
          <w:bCs/>
          <w:color w:val="3B3838"/>
          <w:sz w:val="18"/>
          <w:szCs w:val="18"/>
        </w:rPr>
        <w:t>变异检出的敏感性可能受限，微卫星分析及</w:t>
      </w:r>
      <w:r w:rsidRPr="003F10CB">
        <w:rPr>
          <w:rFonts w:ascii="Times New Roman" w:hAnsi="Times New Roman"/>
          <w:bCs/>
          <w:color w:val="3B3838"/>
          <w:sz w:val="18"/>
          <w:szCs w:val="18"/>
        </w:rPr>
        <w:t>TMB</w:t>
      </w:r>
      <w:r w:rsidRPr="003F10CB">
        <w:rPr>
          <w:rFonts w:ascii="Times New Roman" w:hAnsi="Times New Roman"/>
          <w:bCs/>
          <w:color w:val="3B3838"/>
          <w:sz w:val="18"/>
          <w:szCs w:val="18"/>
        </w:rPr>
        <w:t>结果可能不准确。</w:t>
      </w:r>
    </w:p>
    <w:p w14:paraId="7DFBE7AC"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bookmarkStart w:id="5" w:name="_Hlk28026152"/>
      <w:r w:rsidRPr="003F10CB">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969"/>
        <w:gridCol w:w="3261"/>
        <w:gridCol w:w="2975"/>
      </w:tblGrid>
      <w:tr w:rsidR="00AB38B5" w:rsidRPr="007908EE" w14:paraId="27064021" w14:textId="77777777" w:rsidTr="00135611">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263F03">
              <w:rPr>
                <w:rFonts w:ascii="Times New Roman" w:hAnsi="Times New Roman" w:hint="eastAsia"/>
                <w:b/>
                <w:lang w:val="en-CA"/>
              </w:rPr>
              <w:t>样本质控</w:t>
            </w:r>
          </w:p>
        </w:tc>
      </w:tr>
      <w:tr w:rsidR="00AB38B5" w:rsidRPr="007908EE" w14:paraId="160494A8" w14:textId="77777777" w:rsidTr="00135611">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AB38B5" w:rsidRPr="007908EE" w14:paraId="142DFDBB" w14:textId="77777777" w:rsidTr="00135611">
        <w:trPr>
          <w:jc w:val="center"/>
        </w:trPr>
        <w:tc>
          <w:tcPr>
            <w:tcW w:w="3969" w:type="dxa"/>
            <w:tcBorders>
              <w:top w:val="dotted" w:sz="4" w:space="0" w:color="0000FF"/>
              <w:bottom w:val="dotted" w:sz="4" w:space="0" w:color="0000FF"/>
            </w:tcBorders>
            <w:shd w:val="clear" w:color="auto" w:fill="FFFFFF"/>
            <w:vAlign w:val="center"/>
          </w:tcPr>
          <w:p w14:paraId="48C7A974"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236" w:type="dxa"/>
            <w:gridSpan w:val="2"/>
            <w:tcBorders>
              <w:top w:val="dotted" w:sz="4" w:space="0" w:color="0000FF"/>
              <w:bottom w:val="dotted" w:sz="4" w:space="0" w:color="0000FF"/>
            </w:tcBorders>
            <w:shd w:val="clear" w:color="auto" w:fill="FFFFFF"/>
            <w:vAlign w:val="center"/>
          </w:tcPr>
          <w:p w14:paraId="2EBC985D" w14:textId="70983FBA"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D42954" w:rsidRPr="00D42954">
              <w:rPr>
                <w:rFonts w:ascii="Times New Roman" w:hAnsi="Times New Roman"/>
                <w:color w:val="3B3838"/>
              </w:rPr>
              <w:t>report_number</w:t>
            </w:r>
            <w:r>
              <w:rPr>
                <w:rFonts w:ascii="Times New Roman" w:hAnsi="Times New Roman" w:hint="eastAsia"/>
                <w:color w:val="3B3838"/>
              </w:rPr>
              <w:t>}}</w:t>
            </w:r>
          </w:p>
        </w:tc>
      </w:tr>
      <w:tr w:rsidR="00AB38B5" w:rsidRPr="007908EE" w14:paraId="57B7F92E" w14:textId="77777777" w:rsidTr="00135611">
        <w:trPr>
          <w:jc w:val="center"/>
        </w:trPr>
        <w:tc>
          <w:tcPr>
            <w:tcW w:w="3969" w:type="dxa"/>
            <w:tcBorders>
              <w:top w:val="dotted" w:sz="4" w:space="0" w:color="0000FF"/>
              <w:bottom w:val="dotted" w:sz="4" w:space="0" w:color="0000FF"/>
            </w:tcBorders>
            <w:shd w:val="clear" w:color="auto" w:fill="FFFFFF"/>
            <w:vAlign w:val="center"/>
          </w:tcPr>
          <w:p w14:paraId="436BAF86"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236" w:type="dxa"/>
            <w:gridSpan w:val="2"/>
            <w:tcBorders>
              <w:top w:val="dotted" w:sz="4" w:space="0" w:color="0000FF"/>
              <w:bottom w:val="dotted" w:sz="4" w:space="0" w:color="0000FF"/>
            </w:tcBorders>
            <w:shd w:val="clear" w:color="auto" w:fill="FFFFFF"/>
            <w:vAlign w:val="center"/>
          </w:tcPr>
          <w:p w14:paraId="15397130" w14:textId="7090A2B3"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7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E1A1C8F" w14:textId="6F8BBA26"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{%if sample.tumor_content%}{{sample.tumor_content</w:t>
            </w:r>
            <w:r w:rsidR="003E711C">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sidR="003E711C">
              <w:rPr>
                <w:rFonts w:ascii="Times New Roman" w:hAnsi="Times New Roman"/>
                <w:color w:val="3B3838"/>
              </w:rPr>
              <w:t>|replace(“%”, “”)</w:t>
            </w:r>
            <w:r w:rsidRPr="00135611">
              <w:rPr>
                <w:rFonts w:ascii="Times New Roman" w:hAnsi="Times New Roman"/>
                <w:color w:val="3B3838"/>
              </w:rPr>
              <w:t>}}{%else%}/{%endif%}{%endif%}</w:t>
            </w:r>
          </w:p>
        </w:tc>
        <w:tc>
          <w:tcPr>
            <w:tcW w:w="2975" w:type="dxa"/>
            <w:tcBorders>
              <w:top w:val="dotted" w:sz="4" w:space="0" w:color="0000FF"/>
              <w:bottom w:val="dotted" w:sz="4" w:space="0" w:color="0000FF"/>
            </w:tcBorders>
            <w:shd w:val="clear" w:color="auto" w:fill="FFFFFF"/>
            <w:vAlign w:val="center"/>
          </w:tcPr>
          <w:p w14:paraId="7AC69714" w14:textId="0E617DB2"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135611">
        <w:trPr>
          <w:jc w:val="center"/>
        </w:trPr>
        <w:tc>
          <w:tcPr>
            <w:tcW w:w="396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1BF891B4" w14:textId="7FA10C7E"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75" w:type="dxa"/>
            <w:tcBorders>
              <w:top w:val="dotted" w:sz="4" w:space="0" w:color="0000FF"/>
              <w:bottom w:val="dotted" w:sz="4" w:space="0" w:color="0000FF"/>
            </w:tcBorders>
            <w:shd w:val="clear" w:color="auto" w:fill="FFFFFF"/>
            <w:vAlign w:val="center"/>
          </w:tcPr>
          <w:p w14:paraId="29FA65DB" w14:textId="736613F7"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60</w:t>
            </w:r>
          </w:p>
        </w:tc>
      </w:tr>
      <w:tr w:rsidR="003F1E8E" w:rsidRPr="007908EE" w14:paraId="43C6F4A6" w14:textId="77777777" w:rsidTr="00135611">
        <w:trPr>
          <w:jc w:val="center"/>
        </w:trPr>
        <w:tc>
          <w:tcPr>
            <w:tcW w:w="3969" w:type="dxa"/>
            <w:tcBorders>
              <w:top w:val="dotted" w:sz="4" w:space="0" w:color="0000FF"/>
              <w:bottom w:val="dotted" w:sz="4" w:space="0" w:color="0000FF"/>
            </w:tcBorders>
            <w:shd w:val="clear" w:color="auto" w:fill="FFFFFF"/>
            <w:vAlign w:val="center"/>
          </w:tcPr>
          <w:p w14:paraId="64AE2667" w14:textId="7558C35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D</w:t>
            </w:r>
            <w:r w:rsidRPr="007908EE">
              <w:rPr>
                <w:rFonts w:ascii="Times New Roman" w:hAnsi="Times New Roman"/>
                <w:color w:val="3B3838"/>
              </w:rPr>
              <w:t>NA</w:t>
            </w: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08043622" w14:textId="2599B4A2"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w:t>
            </w:r>
            <w:r w:rsidRPr="00135611">
              <w:rPr>
                <w:rFonts w:ascii="Times New Roman" w:hAnsi="Times New Roman"/>
                <w:color w:val="3B3838"/>
                <w:lang w:eastAsia="en-US"/>
              </w:rPr>
              <w:lastRenderedPageBreak/>
              <w:t>ol.lib_dna_qc.dna_pre_library_qty|replace(“.00”,””)}}{%else%}{%endif%}</w:t>
            </w:r>
          </w:p>
        </w:tc>
        <w:tc>
          <w:tcPr>
            <w:tcW w:w="2975" w:type="dxa"/>
            <w:tcBorders>
              <w:top w:val="dotted" w:sz="4" w:space="0" w:color="0000FF"/>
              <w:bottom w:val="dotted" w:sz="4" w:space="0" w:color="0000FF"/>
            </w:tcBorders>
            <w:shd w:val="clear" w:color="auto" w:fill="FFFFFF"/>
            <w:vAlign w:val="center"/>
          </w:tcPr>
          <w:p w14:paraId="249D5B5E" w14:textId="5F463273"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lastRenderedPageBreak/>
              <w:t>≥</w:t>
            </w:r>
            <w:r w:rsidRPr="007908EE">
              <w:rPr>
                <w:rFonts w:ascii="Times New Roman" w:hAnsi="Times New Roman" w:hint="eastAsia"/>
                <w:color w:val="3B3838"/>
                <w:lang w:eastAsia="en-US"/>
              </w:rPr>
              <w:t>500</w:t>
            </w:r>
          </w:p>
        </w:tc>
      </w:tr>
      <w:tr w:rsidR="006D1BE2" w:rsidRPr="007908EE" w14:paraId="6A408EF2" w14:textId="77777777" w:rsidTr="00691765">
        <w:trPr>
          <w:jc w:val="center"/>
        </w:trPr>
        <w:tc>
          <w:tcPr>
            <w:tcW w:w="10205" w:type="dxa"/>
            <w:gridSpan w:val="3"/>
            <w:tcBorders>
              <w:top w:val="dotted" w:sz="4" w:space="0" w:color="0000FF"/>
              <w:bottom w:val="dotted" w:sz="4" w:space="0" w:color="0000FF"/>
            </w:tcBorders>
            <w:shd w:val="clear" w:color="auto" w:fill="FFFFFF"/>
            <w:vAlign w:val="center"/>
          </w:tcPr>
          <w:p w14:paraId="73B462D6" w14:textId="40F99710" w:rsidR="006D1BE2" w:rsidRPr="007908EE" w:rsidRDefault="006D1BE2"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{%tr if qc.rna_data_qc%}</w:t>
            </w:r>
          </w:p>
        </w:tc>
      </w:tr>
      <w:tr w:rsidR="003F1E8E" w:rsidRPr="007908EE" w14:paraId="5EFFF3C5" w14:textId="77777777" w:rsidTr="00135611">
        <w:trPr>
          <w:jc w:val="center"/>
        </w:trPr>
        <w:tc>
          <w:tcPr>
            <w:tcW w:w="3969" w:type="dxa"/>
            <w:tcBorders>
              <w:top w:val="dotted" w:sz="4" w:space="0" w:color="0000FF"/>
              <w:bottom w:val="dotted" w:sz="4" w:space="0" w:color="0000FF"/>
            </w:tcBorders>
            <w:shd w:val="clear" w:color="auto" w:fill="FFFFFF"/>
            <w:vAlign w:val="center"/>
          </w:tcPr>
          <w:p w14:paraId="09CE2D55" w14:textId="101456C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RNA</w:t>
            </w:r>
            <w:r w:rsidRPr="007908EE">
              <w:rPr>
                <w:rFonts w:ascii="Times New Roman" w:hAnsi="Times New Roman" w:hint="eastAsia"/>
                <w:color w:val="3B3838"/>
                <w:lang w:eastAsia="en-US"/>
              </w:rPr>
              <w:t>总量（</w:t>
            </w:r>
            <w:r w:rsidRPr="007908EE">
              <w:rPr>
                <w:rFonts w:ascii="Times New Roman" w:hAnsi="Times New Roman" w:hint="eastAsia"/>
                <w:color w:val="3B3838"/>
                <w:lang w:eastAsia="en-US"/>
              </w:rPr>
              <w:t>ng</w:t>
            </w:r>
            <w:r w:rsidRPr="007908EE">
              <w:rPr>
                <w:rFonts w:ascii="Times New Roman" w:hAnsi="Times New Roman" w:hint="eastAsia"/>
                <w:color w:val="3B3838"/>
                <w:lang w:eastAsia="en-US"/>
              </w:rPr>
              <w:t>）</w:t>
            </w:r>
          </w:p>
        </w:tc>
        <w:tc>
          <w:tcPr>
            <w:tcW w:w="3261" w:type="dxa"/>
            <w:tcBorders>
              <w:top w:val="dotted" w:sz="4" w:space="0" w:color="0000FF"/>
              <w:bottom w:val="dotted" w:sz="4" w:space="0" w:color="0000FF"/>
            </w:tcBorders>
            <w:shd w:val="clear" w:color="auto" w:fill="FFFFFF"/>
            <w:vAlign w:val="center"/>
          </w:tcPr>
          <w:p w14:paraId="45ADC023" w14:textId="2F6BDF8E"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lib_quality_control.rna_lib_qc and lib_quality_control.rna_lib_qc.rna_qty %}{{lib_quality_control.rna_lib_qc.rna_qty|replace(“.00”,””)}}{%else%}{%endif%}</w:t>
            </w:r>
          </w:p>
        </w:tc>
        <w:tc>
          <w:tcPr>
            <w:tcW w:w="2975" w:type="dxa"/>
            <w:tcBorders>
              <w:top w:val="dotted" w:sz="4" w:space="0" w:color="0000FF"/>
              <w:bottom w:val="dotted" w:sz="4" w:space="0" w:color="0000FF"/>
            </w:tcBorders>
            <w:shd w:val="clear" w:color="auto" w:fill="FFFFFF"/>
            <w:vAlign w:val="center"/>
          </w:tcPr>
          <w:p w14:paraId="35B0E9A3" w14:textId="3595146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D623F">
              <w:rPr>
                <w:rFonts w:ascii="Times New Roman" w:hAnsi="Times New Roman" w:hint="eastAsia"/>
                <w:lang w:eastAsia="en-US"/>
              </w:rPr>
              <w:t>≥</w:t>
            </w:r>
            <w:r w:rsidRPr="008D623F">
              <w:rPr>
                <w:rFonts w:ascii="Times New Roman" w:hAnsi="Times New Roman" w:hint="eastAsia"/>
                <w:lang w:eastAsia="en-US"/>
              </w:rPr>
              <w:t>200</w:t>
            </w:r>
          </w:p>
        </w:tc>
      </w:tr>
      <w:tr w:rsidR="003F1E8E" w:rsidRPr="007908EE" w14:paraId="46EE008F" w14:textId="77777777" w:rsidTr="00135611">
        <w:trPr>
          <w:jc w:val="center"/>
        </w:trPr>
        <w:tc>
          <w:tcPr>
            <w:tcW w:w="3969" w:type="dxa"/>
            <w:tcBorders>
              <w:top w:val="dotted" w:sz="4" w:space="0" w:color="0000FF"/>
              <w:bottom w:val="dotted" w:sz="4" w:space="0" w:color="0000FF"/>
            </w:tcBorders>
            <w:shd w:val="clear" w:color="auto" w:fill="FFFFFF"/>
            <w:vAlign w:val="center"/>
          </w:tcPr>
          <w:p w14:paraId="6E6230AF" w14:textId="19786D69" w:rsidR="003F1E8E" w:rsidRPr="007908EE" w:rsidRDefault="0051153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R</w:t>
            </w:r>
            <w:r>
              <w:rPr>
                <w:rFonts w:ascii="Times New Roman" w:hAnsi="Times New Roman"/>
                <w:color w:val="3B3838"/>
              </w:rPr>
              <w:t>NA</w:t>
            </w:r>
            <w:r w:rsidR="003F1E8E" w:rsidRPr="007908EE">
              <w:rPr>
                <w:rFonts w:ascii="Times New Roman" w:hAnsi="Times New Roman" w:hint="eastAsia"/>
                <w:color w:val="3B3838"/>
              </w:rPr>
              <w:t>预文库总量（</w:t>
            </w:r>
            <w:r w:rsidR="003F1E8E" w:rsidRPr="007908EE">
              <w:rPr>
                <w:rFonts w:ascii="Times New Roman" w:hAnsi="Times New Roman" w:hint="eastAsia"/>
                <w:color w:val="3B3838"/>
              </w:rPr>
              <w:t>ng</w:t>
            </w:r>
            <w:r w:rsidR="003F1E8E" w:rsidRPr="007908EE">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47F28D61" w14:textId="255D2D29" w:rsidR="003F1E8E" w:rsidRPr="007908EE" w:rsidRDefault="00135611"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135611">
              <w:rPr>
                <w:rFonts w:ascii="Times New Roman" w:hAnsi="Times New Roman"/>
                <w:color w:val="3B3838"/>
              </w:rPr>
              <w:t>{%if lib_quality_control and lib_quality_control.rna_lib_qc and lib_quality_control.rna_lib_qc.rna_pre_library_qty%}{{lib_quality_control.rna_lib_qc.rna_pre_library_qty|replace(“.00”,””)}}{%else%}{%endif%}</w:t>
            </w:r>
          </w:p>
        </w:tc>
        <w:tc>
          <w:tcPr>
            <w:tcW w:w="2975" w:type="dxa"/>
            <w:tcBorders>
              <w:top w:val="dotted" w:sz="4" w:space="0" w:color="0000FF"/>
              <w:bottom w:val="dotted" w:sz="4" w:space="0" w:color="0000FF"/>
            </w:tcBorders>
            <w:shd w:val="clear" w:color="auto" w:fill="FFFFFF"/>
            <w:vAlign w:val="center"/>
          </w:tcPr>
          <w:p w14:paraId="3F2699FB" w14:textId="5DA99E8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500</w:t>
            </w:r>
          </w:p>
        </w:tc>
      </w:tr>
      <w:tr w:rsidR="006D1BE2" w:rsidRPr="007908EE" w14:paraId="15650F49" w14:textId="77777777" w:rsidTr="00A64F9A">
        <w:trPr>
          <w:jc w:val="center"/>
        </w:trPr>
        <w:tc>
          <w:tcPr>
            <w:tcW w:w="10205" w:type="dxa"/>
            <w:gridSpan w:val="3"/>
            <w:tcBorders>
              <w:top w:val="dotted" w:sz="4" w:space="0" w:color="0000FF"/>
              <w:bottom w:val="dotted" w:sz="4" w:space="0" w:color="0000FF"/>
            </w:tcBorders>
            <w:shd w:val="clear" w:color="auto" w:fill="FFFFFF"/>
            <w:vAlign w:val="center"/>
          </w:tcPr>
          <w:p w14:paraId="62B6AF04" w14:textId="4C9F210A" w:rsidR="006D1BE2" w:rsidRPr="007908EE" w:rsidRDefault="006D1BE2" w:rsidP="006D1BE2">
            <w:pPr>
              <w:overflowPunct w:val="0"/>
              <w:autoSpaceDE w:val="0"/>
              <w:autoSpaceDN w:val="0"/>
              <w:adjustRightInd w:val="0"/>
              <w:spacing w:after="0" w:line="240" w:lineRule="auto"/>
              <w:jc w:val="center"/>
              <w:textAlignment w:val="baseline"/>
              <w:rPr>
                <w:rFonts w:ascii="Times New Roman" w:hAnsi="Times New Roman"/>
                <w:color w:val="3B3838"/>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3F1E8E" w:rsidRPr="007908EE" w14:paraId="6A8E38B1"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135611">
        <w:trPr>
          <w:jc w:val="center"/>
        </w:trPr>
        <w:tc>
          <w:tcPr>
            <w:tcW w:w="396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58A61BF" w14:textId="5E713BEA"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{{qc.dna_data_qc.cleandata_q30</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8D4A73D" w14:textId="77777777" w:rsidR="003F1E8E" w:rsidRPr="007908EE" w:rsidRDefault="003F1E8E"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3F1E8E" w:rsidRPr="007908EE" w14:paraId="25A2FB6A" w14:textId="77777777" w:rsidTr="00135611">
        <w:trPr>
          <w:jc w:val="center"/>
        </w:trPr>
        <w:tc>
          <w:tcPr>
            <w:tcW w:w="3969" w:type="dxa"/>
            <w:tcBorders>
              <w:top w:val="dotted" w:sz="4" w:space="0" w:color="0000FF"/>
              <w:bottom w:val="dotted" w:sz="4" w:space="0" w:color="0000FF"/>
            </w:tcBorders>
            <w:shd w:val="clear" w:color="auto" w:fill="FFFFFF"/>
            <w:vAlign w:val="center"/>
          </w:tcPr>
          <w:p w14:paraId="1FA3B848" w14:textId="15674AF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66E1722D" w14:textId="39146071" w:rsidR="003F1E8E" w:rsidRPr="007908EE" w:rsidRDefault="00135611" w:rsidP="003F1E8E">
            <w:pPr>
              <w:spacing w:after="0" w:line="240" w:lineRule="exact"/>
              <w:jc w:val="center"/>
              <w:rPr>
                <w:rFonts w:ascii="Times New Roman" w:hAnsi="Times New Roman"/>
                <w:bCs/>
                <w:color w:val="3B3838"/>
              </w:rPr>
            </w:pPr>
            <w:r w:rsidRPr="00135611">
              <w:rPr>
                <w:rFonts w:ascii="Times New Roman" w:hAnsi="Times New Roman"/>
                <w:bCs/>
                <w:color w:val="3B3838"/>
              </w:rPr>
              <w:t>{{qc.dna_data_qc.cover_ratio</w:t>
            </w:r>
            <w:r w:rsidR="003E711C">
              <w:rPr>
                <w:rFonts w:ascii="Times New Roman" w:hAnsi="Times New Roman"/>
                <w:color w:val="3B3838"/>
              </w:rPr>
              <w:t>|replace(“%”, “”)</w:t>
            </w:r>
            <w:r w:rsidRPr="00135611">
              <w:rPr>
                <w:rFonts w:ascii="Times New Roman" w:hAnsi="Times New Roman"/>
                <w:bCs/>
                <w:color w:val="3B3838"/>
              </w:rPr>
              <w:t>}}</w:t>
            </w:r>
          </w:p>
        </w:tc>
        <w:tc>
          <w:tcPr>
            <w:tcW w:w="2975" w:type="dxa"/>
            <w:tcBorders>
              <w:top w:val="dotted" w:sz="4" w:space="0" w:color="0000FF"/>
              <w:bottom w:val="dotted" w:sz="4" w:space="0" w:color="0000FF"/>
            </w:tcBorders>
            <w:shd w:val="clear" w:color="auto" w:fill="FFFFFF"/>
            <w:vAlign w:val="center"/>
          </w:tcPr>
          <w:p w14:paraId="71E6283F" w14:textId="3AC2BA05"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3F1E8E" w:rsidRPr="007908EE" w14:paraId="17126010" w14:textId="77777777" w:rsidTr="00135611">
        <w:trPr>
          <w:jc w:val="center"/>
        </w:trPr>
        <w:tc>
          <w:tcPr>
            <w:tcW w:w="3969" w:type="dxa"/>
            <w:tcBorders>
              <w:top w:val="dotted" w:sz="4" w:space="0" w:color="0000FF"/>
              <w:bottom w:val="dotted" w:sz="4" w:space="0" w:color="0000FF"/>
            </w:tcBorders>
            <w:shd w:val="clear" w:color="auto" w:fill="FFFFFF"/>
            <w:vAlign w:val="center"/>
          </w:tcPr>
          <w:p w14:paraId="7893D52A" w14:textId="4AB32E28"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5A65AD48" w14:textId="7EB35E40"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{{qc.dna_data_qc.depth_mean_uniq_hot}}</w:t>
            </w:r>
          </w:p>
        </w:tc>
        <w:tc>
          <w:tcPr>
            <w:tcW w:w="2975" w:type="dxa"/>
            <w:tcBorders>
              <w:top w:val="dotted" w:sz="4" w:space="0" w:color="0000FF"/>
              <w:bottom w:val="dotted" w:sz="4" w:space="0" w:color="0000FF"/>
            </w:tcBorders>
            <w:shd w:val="clear" w:color="auto" w:fill="FFFFFF"/>
            <w:vAlign w:val="center"/>
          </w:tcPr>
          <w:p w14:paraId="09B59B45" w14:textId="0BAB03F0"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800</w:t>
            </w:r>
          </w:p>
        </w:tc>
      </w:tr>
      <w:tr w:rsidR="003F1E8E" w:rsidRPr="007908EE" w14:paraId="17DF875C" w14:textId="77777777" w:rsidTr="00135611">
        <w:trPr>
          <w:jc w:val="center"/>
        </w:trPr>
        <w:tc>
          <w:tcPr>
            <w:tcW w:w="3969" w:type="dxa"/>
            <w:tcBorders>
              <w:top w:val="dotted" w:sz="4" w:space="0" w:color="0000FF"/>
              <w:bottom w:val="dotted" w:sz="4" w:space="0" w:color="0000FF"/>
            </w:tcBorders>
            <w:shd w:val="clear" w:color="auto" w:fill="FFFFFF"/>
            <w:vAlign w:val="center"/>
          </w:tcPr>
          <w:p w14:paraId="36FC0FEB" w14:textId="0043B1B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组织平均有效深度（非热点区域）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EFB767F" w14:textId="71C5AE15"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{{qc.dna_data_qc.depth_mean_uniq_nonhot}}</w:t>
            </w:r>
          </w:p>
        </w:tc>
        <w:tc>
          <w:tcPr>
            <w:tcW w:w="2975" w:type="dxa"/>
            <w:tcBorders>
              <w:top w:val="dotted" w:sz="4" w:space="0" w:color="0000FF"/>
              <w:bottom w:val="dotted" w:sz="4" w:space="0" w:color="0000FF"/>
            </w:tcBorders>
            <w:shd w:val="clear" w:color="auto" w:fill="FFFFFF"/>
            <w:vAlign w:val="center"/>
          </w:tcPr>
          <w:p w14:paraId="0FFDD4F5" w14:textId="5B67359F"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400</w:t>
            </w:r>
          </w:p>
        </w:tc>
      </w:tr>
      <w:tr w:rsidR="003F1E8E" w:rsidRPr="007908EE" w14:paraId="30AB2C7F" w14:textId="77777777" w:rsidTr="00135611">
        <w:trPr>
          <w:jc w:val="center"/>
        </w:trPr>
        <w:tc>
          <w:tcPr>
            <w:tcW w:w="3969" w:type="dxa"/>
            <w:tcBorders>
              <w:top w:val="dotted" w:sz="4" w:space="0" w:color="0000FF"/>
              <w:bottom w:val="dotted" w:sz="4" w:space="0" w:color="0000FF"/>
            </w:tcBorders>
            <w:shd w:val="clear" w:color="auto" w:fill="FFFFFF"/>
            <w:vAlign w:val="center"/>
          </w:tcPr>
          <w:p w14:paraId="75588B6B" w14:textId="75E0A284"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组织均一性（热点区域）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0E96E26" w14:textId="5DC4A01F"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{{qc.dna_data_qc.uni20_uniq_hot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76337F65" w14:textId="57DD9BF9"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3F1E8E" w:rsidRPr="007908EE" w14:paraId="256A4F91" w14:textId="77777777" w:rsidTr="00135611">
        <w:trPr>
          <w:jc w:val="center"/>
        </w:trPr>
        <w:tc>
          <w:tcPr>
            <w:tcW w:w="3969" w:type="dxa"/>
            <w:tcBorders>
              <w:top w:val="dotted" w:sz="4" w:space="0" w:color="0000FF"/>
              <w:bottom w:val="dotted" w:sz="4" w:space="0" w:color="0000FF"/>
            </w:tcBorders>
            <w:shd w:val="clear" w:color="auto" w:fill="FFFFFF"/>
            <w:vAlign w:val="center"/>
          </w:tcPr>
          <w:p w14:paraId="31D6BFB5" w14:textId="62F10AA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组织均一性（非热点区域）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168545BE" w14:textId="5B3FB3A1"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{{qc.dna_data_qc.uni20_uniq_nonhot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11D14C57" w14:textId="6BB57852"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474C85" w:rsidRPr="007908EE" w14:paraId="5AB01E40" w14:textId="77777777" w:rsidTr="00135611">
        <w:trPr>
          <w:jc w:val="center"/>
        </w:trPr>
        <w:tc>
          <w:tcPr>
            <w:tcW w:w="3969" w:type="dxa"/>
            <w:tcBorders>
              <w:top w:val="dotted" w:sz="4" w:space="0" w:color="0000FF"/>
              <w:bottom w:val="dotted" w:sz="4" w:space="0" w:color="0000FF"/>
            </w:tcBorders>
            <w:shd w:val="clear" w:color="auto" w:fill="FFFFFF"/>
            <w:vAlign w:val="center"/>
          </w:tcPr>
          <w:p w14:paraId="28B04C64" w14:textId="2E19A93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
        </w:tc>
        <w:tc>
          <w:tcPr>
            <w:tcW w:w="3261" w:type="dxa"/>
            <w:tcBorders>
              <w:top w:val="dotted" w:sz="4" w:space="0" w:color="0000FF"/>
              <w:bottom w:val="dotted" w:sz="4" w:space="0" w:color="0000FF"/>
            </w:tcBorders>
            <w:shd w:val="clear" w:color="auto" w:fill="FFFFFF"/>
            <w:vAlign w:val="center"/>
          </w:tcPr>
          <w:p w14:paraId="0E6F5D31" w14:textId="2819D7E1"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var.gss.gss.baf_noise|</w:t>
            </w:r>
            <w:r w:rsidRPr="002A152D">
              <w:rPr>
                <w:rFonts w:ascii="Times New Roman" w:hAnsi="Times New Roman"/>
                <w:color w:val="3B3838"/>
              </w:rPr>
              <w:t>xajdy_decimal_float</w:t>
            </w:r>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6156D181" w14:textId="5AE52A8A"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474C85" w:rsidRPr="007908EE" w14:paraId="2EC2F0A8" w14:textId="77777777" w:rsidTr="00135611">
        <w:trPr>
          <w:jc w:val="center"/>
        </w:trPr>
        <w:tc>
          <w:tcPr>
            <w:tcW w:w="3969" w:type="dxa"/>
            <w:tcBorders>
              <w:top w:val="dotted" w:sz="4" w:space="0" w:color="0000FF"/>
              <w:bottom w:val="dotted" w:sz="4" w:space="0" w:color="0000FF"/>
            </w:tcBorders>
            <w:shd w:val="clear" w:color="auto" w:fill="FFFFFF"/>
            <w:vAlign w:val="center"/>
          </w:tcPr>
          <w:p w14:paraId="323E852D" w14:textId="5635F8B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lang w:eastAsia="en-US"/>
              </w:rPr>
              <w:t>深度噪音系数</w:t>
            </w:r>
          </w:p>
        </w:tc>
        <w:tc>
          <w:tcPr>
            <w:tcW w:w="3261" w:type="dxa"/>
            <w:tcBorders>
              <w:top w:val="dotted" w:sz="4" w:space="0" w:color="0000FF"/>
              <w:bottom w:val="dotted" w:sz="4" w:space="0" w:color="0000FF"/>
            </w:tcBorders>
            <w:shd w:val="clear" w:color="auto" w:fill="FFFFFF"/>
            <w:vAlign w:val="center"/>
          </w:tcPr>
          <w:p w14:paraId="2387E871" w14:textId="606B5682"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var.gss.gss.depth_noise|</w:t>
            </w:r>
            <w:r w:rsidRPr="002A152D">
              <w:rPr>
                <w:rFonts w:ascii="Times New Roman" w:hAnsi="Times New Roman"/>
                <w:color w:val="3B3838"/>
              </w:rPr>
              <w:t>xajdy_decimal_float</w:t>
            </w:r>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2FECE967" w14:textId="61B4A7E0"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1D35E0" w:rsidRPr="007908EE" w14:paraId="7619C378" w14:textId="77777777" w:rsidTr="00135611">
        <w:trPr>
          <w:jc w:val="center"/>
        </w:trPr>
        <w:tc>
          <w:tcPr>
            <w:tcW w:w="3969" w:type="dxa"/>
            <w:tcBorders>
              <w:top w:val="dotted" w:sz="4" w:space="0" w:color="0000FF"/>
              <w:bottom w:val="dotted" w:sz="4" w:space="0" w:color="0000FF"/>
            </w:tcBorders>
            <w:shd w:val="clear" w:color="auto" w:fill="FFFFFF"/>
            <w:vAlign w:val="center"/>
          </w:tcPr>
          <w:p w14:paraId="5F036AC8" w14:textId="61B661B3" w:rsidR="001D35E0" w:rsidRPr="002E599B" w:rsidRDefault="001D35E0"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21246249" w14:textId="2CCEE7EB" w:rsidR="001D35E0" w:rsidRDefault="001D35E0" w:rsidP="001D35E0">
            <w:pPr>
              <w:spacing w:after="0" w:line="240" w:lineRule="exact"/>
              <w:jc w:val="center"/>
              <w:rPr>
                <w:rFonts w:ascii="Times New Roman" w:hAnsi="Times New Roman"/>
                <w:color w:val="3B3838"/>
              </w:rPr>
            </w:pPr>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r w:rsidRPr="00016743">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BDB4604" w14:textId="5842575B" w:rsidR="001D35E0" w:rsidRPr="001B7E55" w:rsidRDefault="0094013C"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w:t>
            </w:r>
          </w:p>
        </w:tc>
      </w:tr>
      <w:tr w:rsidR="00F21FDE" w:rsidRPr="007908EE" w14:paraId="5D7C837D" w14:textId="77777777" w:rsidTr="00825291">
        <w:trPr>
          <w:jc w:val="center"/>
        </w:trPr>
        <w:tc>
          <w:tcPr>
            <w:tcW w:w="10205" w:type="dxa"/>
            <w:gridSpan w:val="3"/>
            <w:tcBorders>
              <w:top w:val="dotted" w:sz="4" w:space="0" w:color="0000FF"/>
              <w:bottom w:val="dotted" w:sz="4" w:space="0" w:color="0000FF"/>
            </w:tcBorders>
            <w:shd w:val="clear" w:color="auto" w:fill="FFFFFF"/>
            <w:vAlign w:val="center"/>
          </w:tcPr>
          <w:p w14:paraId="655087F4" w14:textId="325A161E" w:rsidR="00F21FDE" w:rsidRPr="001B7E55" w:rsidRDefault="00F21FDE"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sample.control_sample_id%}</w:t>
            </w:r>
          </w:p>
        </w:tc>
      </w:tr>
      <w:tr w:rsidR="00F21FDE" w:rsidRPr="007908EE" w14:paraId="1DE7B624" w14:textId="77777777" w:rsidTr="00135611">
        <w:trPr>
          <w:jc w:val="center"/>
        </w:trPr>
        <w:tc>
          <w:tcPr>
            <w:tcW w:w="3969" w:type="dxa"/>
            <w:tcBorders>
              <w:top w:val="dotted" w:sz="4" w:space="0" w:color="0000FF"/>
              <w:bottom w:val="dotted" w:sz="4" w:space="0" w:color="0000FF"/>
            </w:tcBorders>
            <w:shd w:val="clear" w:color="auto" w:fill="FFFFFF"/>
            <w:vAlign w:val="center"/>
          </w:tcPr>
          <w:p w14:paraId="404A41C3" w14:textId="1EF36B6A" w:rsidR="00F21FDE" w:rsidRPr="002E599B"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BC9AD47" w14:textId="0311526E" w:rsidR="00F21FDE" w:rsidRDefault="00C8420C" w:rsidP="00F21FDE">
            <w:pPr>
              <w:spacing w:after="0" w:line="240" w:lineRule="exact"/>
              <w:jc w:val="center"/>
              <w:rPr>
                <w:rFonts w:ascii="Times New Roman" w:hAnsi="Times New Roman"/>
                <w:color w:val="3B3838"/>
              </w:rPr>
            </w:pPr>
            <w:r w:rsidRPr="00C8420C">
              <w:rPr>
                <w:rFonts w:ascii="Times New Roman" w:hAnsi="Times New Roman"/>
                <w:color w:val="3B3838"/>
              </w:rPr>
              <w:t>{{qc.control_data_qc.depth_mean_uniq}}</w:t>
            </w:r>
          </w:p>
        </w:tc>
        <w:tc>
          <w:tcPr>
            <w:tcW w:w="2975" w:type="dxa"/>
            <w:tcBorders>
              <w:top w:val="dotted" w:sz="4" w:space="0" w:color="0000FF"/>
              <w:bottom w:val="dotted" w:sz="4" w:space="0" w:color="0000FF"/>
            </w:tcBorders>
            <w:shd w:val="clear" w:color="auto" w:fill="FFFFFF"/>
            <w:vAlign w:val="center"/>
          </w:tcPr>
          <w:p w14:paraId="03097C06" w14:textId="7B6C75BB" w:rsidR="00F21FDE" w:rsidRPr="001B7E55"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100</w:t>
            </w:r>
          </w:p>
        </w:tc>
      </w:tr>
      <w:tr w:rsidR="00C8420C" w:rsidRPr="007908EE" w14:paraId="31F913D3" w14:textId="77777777" w:rsidTr="00135611">
        <w:trPr>
          <w:jc w:val="center"/>
        </w:trPr>
        <w:tc>
          <w:tcPr>
            <w:tcW w:w="3969" w:type="dxa"/>
            <w:tcBorders>
              <w:top w:val="dotted" w:sz="4" w:space="0" w:color="0000FF"/>
              <w:bottom w:val="dotted" w:sz="4" w:space="0" w:color="0000FF"/>
            </w:tcBorders>
            <w:shd w:val="clear" w:color="auto" w:fill="FFFFFF"/>
            <w:vAlign w:val="center"/>
          </w:tcPr>
          <w:p w14:paraId="3BA45012" w14:textId="0AED77EE" w:rsidR="00C8420C" w:rsidRPr="002E599B"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均一性</w:t>
            </w:r>
            <w:r>
              <w:rPr>
                <w:rFonts w:ascii="Times New Roman" w:hAnsi="Times New Roman"/>
                <w:color w:val="3B3838"/>
              </w:rPr>
              <w:t>（</w:t>
            </w:r>
            <w:r>
              <w:rPr>
                <w:rFonts w:ascii="Times New Roman" w:hAnsi="Times New Roman"/>
                <w:color w:val="3B3838"/>
              </w:rPr>
              <w:t>%</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29A08ED1" w14:textId="66DB2D09" w:rsidR="00C8420C"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lang w:eastAsia="en-US"/>
              </w:rPr>
              <w:t>{{qc.</w:t>
            </w:r>
            <w:r w:rsidRPr="00C8420C">
              <w:rPr>
                <w:rFonts w:ascii="Times New Roman" w:hAnsi="Times New Roman"/>
                <w:color w:val="3B3838"/>
                <w:lang w:eastAsia="en-US"/>
              </w:rPr>
              <w:t>control_data_qc</w:t>
            </w:r>
            <w:r w:rsidRPr="00135611">
              <w:rPr>
                <w:rFonts w:ascii="Times New Roman" w:hAnsi="Times New Roman"/>
                <w:color w:val="3B3838"/>
                <w:lang w:eastAsia="en-US"/>
              </w:rPr>
              <w:t>.uni20_uniq</w:t>
            </w:r>
            <w:r>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F93BE52" w14:textId="531E95A4"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90</w:t>
            </w:r>
          </w:p>
        </w:tc>
      </w:tr>
      <w:tr w:rsidR="00C8420C" w:rsidRPr="007908EE" w14:paraId="6E347B6E" w14:textId="77777777" w:rsidTr="006A457D">
        <w:trPr>
          <w:jc w:val="center"/>
        </w:trPr>
        <w:tc>
          <w:tcPr>
            <w:tcW w:w="10205" w:type="dxa"/>
            <w:gridSpan w:val="3"/>
            <w:tcBorders>
              <w:top w:val="dotted" w:sz="4" w:space="0" w:color="0000FF"/>
              <w:bottom w:val="dotted" w:sz="4" w:space="0" w:color="0000FF"/>
            </w:tcBorders>
            <w:shd w:val="clear" w:color="auto" w:fill="FFFFFF"/>
            <w:vAlign w:val="center"/>
          </w:tcPr>
          <w:p w14:paraId="376664C4" w14:textId="51BE6F12"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C8420C" w:rsidRPr="007908EE" w14:paraId="3B040A0A" w14:textId="77777777" w:rsidTr="002F4B3D">
        <w:trPr>
          <w:jc w:val="center"/>
        </w:trPr>
        <w:tc>
          <w:tcPr>
            <w:tcW w:w="10205" w:type="dxa"/>
            <w:gridSpan w:val="3"/>
            <w:tcBorders>
              <w:top w:val="dotted" w:sz="4" w:space="0" w:color="0000FF"/>
              <w:bottom w:val="dotted" w:sz="4" w:space="0" w:color="0000FF"/>
            </w:tcBorders>
            <w:shd w:val="clear" w:color="auto" w:fill="FFFFFF"/>
            <w:vAlign w:val="center"/>
          </w:tcPr>
          <w:p w14:paraId="51300A32" w14:textId="3C37C345"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{%tr if qc.rna_data_qc%}</w:t>
            </w:r>
          </w:p>
        </w:tc>
      </w:tr>
      <w:tr w:rsidR="00C8420C" w:rsidRPr="007908EE" w14:paraId="35B86845"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6D2D7D4" w14:textId="45B32D39" w:rsidR="00C8420C" w:rsidRPr="007908EE" w:rsidRDefault="00C8420C" w:rsidP="00C8420C">
            <w:pPr>
              <w:spacing w:after="0" w:line="240" w:lineRule="exact"/>
              <w:jc w:val="left"/>
              <w:rPr>
                <w:rFonts w:ascii="Times New Roman" w:hAnsi="Times New Roman"/>
                <w:color w:val="3B3838"/>
                <w:lang w:eastAsia="en-US"/>
              </w:rPr>
            </w:pPr>
            <w:r w:rsidRPr="007908EE">
              <w:rPr>
                <w:rFonts w:ascii="Times New Roman" w:hAnsi="Times New Roman" w:hint="eastAsia"/>
                <w:b/>
                <w:lang w:val="en-CA"/>
              </w:rPr>
              <w:t>R</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51AEB090" w14:textId="5051B925" w:rsidR="00C8420C" w:rsidRPr="007908EE" w:rsidRDefault="00C8420C" w:rsidP="00C8420C">
            <w:pPr>
              <w:spacing w:after="0" w:line="240" w:lineRule="exact"/>
              <w:jc w:val="left"/>
              <w:rPr>
                <w:rFonts w:ascii="Times New Roman" w:hAnsi="Times New Roman"/>
                <w:color w:val="3B3838"/>
              </w:rPr>
            </w:pPr>
            <w:r w:rsidRPr="007908EE">
              <w:rPr>
                <w:rFonts w:ascii="Times New Roman" w:hAnsi="Times New Roman"/>
                <w:b/>
                <w:lang w:val="en-CA"/>
              </w:rPr>
              <w:t>参考范围</w:t>
            </w:r>
          </w:p>
        </w:tc>
      </w:tr>
      <w:tr w:rsidR="00C8420C" w:rsidRPr="007908EE" w14:paraId="44287778" w14:textId="77777777" w:rsidTr="00135611">
        <w:trPr>
          <w:jc w:val="center"/>
        </w:trPr>
        <w:tc>
          <w:tcPr>
            <w:tcW w:w="3969" w:type="dxa"/>
            <w:tcBorders>
              <w:top w:val="dotted" w:sz="4" w:space="0" w:color="0000FF"/>
              <w:bottom w:val="dotted" w:sz="4" w:space="0" w:color="0000FF"/>
            </w:tcBorders>
            <w:shd w:val="clear" w:color="auto" w:fill="FFFFFF"/>
            <w:vAlign w:val="center"/>
          </w:tcPr>
          <w:p w14:paraId="62430F09" w14:textId="06C1F63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1A4A86E" w14:textId="6F3AC10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{{qc.rna_data_qc.cleandata_q30</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4DE6DD5" w14:textId="4D1FC432"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C8420C" w:rsidRPr="007908EE" w14:paraId="49F5D316" w14:textId="77777777" w:rsidTr="00135611">
        <w:trPr>
          <w:jc w:val="center"/>
        </w:trPr>
        <w:tc>
          <w:tcPr>
            <w:tcW w:w="3969" w:type="dxa"/>
            <w:tcBorders>
              <w:top w:val="dotted" w:sz="4" w:space="0" w:color="0000FF"/>
              <w:bottom w:val="dotted" w:sz="4" w:space="0" w:color="0000FF"/>
            </w:tcBorders>
            <w:shd w:val="clear" w:color="auto" w:fill="FFFFFF"/>
            <w:vAlign w:val="center"/>
          </w:tcPr>
          <w:p w14:paraId="5FED45C4" w14:textId="590EEFB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比对率</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2C9A6252" w14:textId="3C0CD1A9"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{{qc.rna_data_qc.mapping_ratio</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39BAAFC4" w14:textId="56B6844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w:t>
            </w:r>
          </w:p>
        </w:tc>
      </w:tr>
      <w:tr w:rsidR="00C8420C" w:rsidRPr="007908EE" w14:paraId="23F3A573"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A453C" w14:textId="6D0A51AA"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链特异性</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560EEA49" w14:textId="52D4143D"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{{qc.rna_data_qc.end2sense_ratio</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153EC40B" w14:textId="32FDC1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C8420C" w:rsidRPr="007908EE" w14:paraId="66AB46B9" w14:textId="77777777" w:rsidTr="00135611">
        <w:trPr>
          <w:jc w:val="center"/>
        </w:trPr>
        <w:tc>
          <w:tcPr>
            <w:tcW w:w="3969" w:type="dxa"/>
            <w:tcBorders>
              <w:top w:val="dotted" w:sz="4" w:space="0" w:color="0000FF"/>
              <w:bottom w:val="dotted" w:sz="4" w:space="0" w:color="0000FF"/>
            </w:tcBorders>
            <w:shd w:val="clear" w:color="auto" w:fill="FFFFFF"/>
            <w:vAlign w:val="center"/>
          </w:tcPr>
          <w:p w14:paraId="04C3B391" w14:textId="30AF2C08"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有效</w:t>
            </w:r>
            <w:r w:rsidRPr="007908EE">
              <w:rPr>
                <w:rFonts w:ascii="Times New Roman" w:hAnsi="Times New Roman" w:hint="eastAsia"/>
                <w:color w:val="3B3838"/>
                <w:lang w:eastAsia="en-US"/>
              </w:rPr>
              <w:t>Reads</w:t>
            </w:r>
            <w:r w:rsidRPr="007908EE">
              <w:rPr>
                <w:rFonts w:ascii="Times New Roman" w:hAnsi="Times New Roman" w:hint="eastAsia"/>
                <w:color w:val="3B3838"/>
                <w:lang w:eastAsia="en-US"/>
              </w:rPr>
              <w:t>数</w:t>
            </w:r>
          </w:p>
        </w:tc>
        <w:tc>
          <w:tcPr>
            <w:tcW w:w="3261" w:type="dxa"/>
            <w:tcBorders>
              <w:top w:val="dotted" w:sz="4" w:space="0" w:color="0000FF"/>
              <w:bottom w:val="dotted" w:sz="4" w:space="0" w:color="0000FF"/>
            </w:tcBorders>
            <w:shd w:val="clear" w:color="auto" w:fill="FFFFFF"/>
            <w:vAlign w:val="center"/>
          </w:tcPr>
          <w:p w14:paraId="62CC6C15" w14:textId="423D7AB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{{qc.rna_data_qc.effectivereads|replace(“.00”,””) }}</w:t>
            </w:r>
          </w:p>
        </w:tc>
        <w:tc>
          <w:tcPr>
            <w:tcW w:w="2975" w:type="dxa"/>
            <w:tcBorders>
              <w:top w:val="dotted" w:sz="4" w:space="0" w:color="0000FF"/>
              <w:bottom w:val="dotted" w:sz="4" w:space="0" w:color="0000FF"/>
            </w:tcBorders>
            <w:shd w:val="clear" w:color="auto" w:fill="FFFFFF"/>
            <w:vAlign w:val="center"/>
          </w:tcPr>
          <w:p w14:paraId="575B5A7D" w14:textId="2D8153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4000000</w:t>
            </w:r>
          </w:p>
        </w:tc>
      </w:tr>
      <w:tr w:rsidR="00C8420C" w:rsidRPr="007908EE" w14:paraId="33A728D5" w14:textId="77777777" w:rsidTr="005A0F87">
        <w:trPr>
          <w:jc w:val="center"/>
        </w:trPr>
        <w:tc>
          <w:tcPr>
            <w:tcW w:w="10205" w:type="dxa"/>
            <w:gridSpan w:val="3"/>
            <w:tcBorders>
              <w:top w:val="dotted" w:sz="4" w:space="0" w:color="0000FF"/>
              <w:bottom w:val="dotted" w:sz="4" w:space="0" w:color="0000FF"/>
            </w:tcBorders>
            <w:shd w:val="clear" w:color="auto" w:fill="FFFFFF"/>
            <w:vAlign w:val="center"/>
          </w:tcPr>
          <w:p w14:paraId="3E71ED3E" w14:textId="4449039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C8420C" w:rsidRPr="007908EE" w14:paraId="17B8D5BD"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7E84DE61"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75" w:type="dxa"/>
            <w:tcBorders>
              <w:top w:val="dotted" w:sz="4" w:space="0" w:color="0000FF"/>
              <w:bottom w:val="dotted" w:sz="4" w:space="0" w:color="0000FF"/>
            </w:tcBorders>
            <w:shd w:val="clear" w:color="auto" w:fill="EDEDED"/>
            <w:vAlign w:val="center"/>
          </w:tcPr>
          <w:p w14:paraId="4A541BBC"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C8420C" w:rsidRPr="007908EE" w14:paraId="1D883EE9" w14:textId="77777777" w:rsidTr="00135611">
        <w:trPr>
          <w:jc w:val="center"/>
        </w:trPr>
        <w:tc>
          <w:tcPr>
            <w:tcW w:w="3969" w:type="dxa"/>
            <w:tcBorders>
              <w:top w:val="dotted" w:sz="4" w:space="0" w:color="0000FF"/>
              <w:bottom w:val="single" w:sz="4" w:space="0" w:color="4472C4"/>
            </w:tcBorders>
            <w:shd w:val="clear" w:color="auto" w:fill="FFFFFF"/>
            <w:vAlign w:val="center"/>
          </w:tcPr>
          <w:p w14:paraId="28EC705B" w14:textId="77777777"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37535">
              <w:rPr>
                <w:rFonts w:ascii="Times New Roman" w:hAnsi="Times New Roman"/>
                <w:color w:val="3B3838"/>
                <w:lang w:eastAsia="en-US"/>
              </w:rPr>
              <w:lastRenderedPageBreak/>
              <w:t>综合评估</w:t>
            </w:r>
          </w:p>
        </w:tc>
        <w:tc>
          <w:tcPr>
            <w:tcW w:w="6236" w:type="dxa"/>
            <w:gridSpan w:val="2"/>
            <w:tcBorders>
              <w:top w:val="dotted" w:sz="4" w:space="0" w:color="0000FF"/>
              <w:bottom w:val="single" w:sz="4" w:space="0" w:color="4472C4"/>
            </w:tcBorders>
            <w:shd w:val="clear" w:color="auto" w:fill="FFFFFF"/>
            <w:vAlign w:val="center"/>
          </w:tcPr>
          <w:p w14:paraId="67A742D2" w14:textId="1B5F7171" w:rsidR="00AB7BBF" w:rsidRDefault="00AB7BBF" w:rsidP="00C8420C">
            <w:pPr>
              <w:spacing w:after="0" w:line="240" w:lineRule="exact"/>
              <w:jc w:val="center"/>
              <w:rPr>
                <w:rFonts w:ascii="Times New Roman" w:hAnsi="Times New Roman"/>
                <w:color w:val="3B3838"/>
                <w:highlight w:val="red"/>
              </w:rPr>
            </w:pPr>
            <w:r w:rsidRPr="00AB7BBF">
              <w:rPr>
                <w:rFonts w:ascii="Times New Roman" w:hAnsi="Times New Roman"/>
                <w:color w:val="3B3838"/>
                <w:highlight w:val="red"/>
              </w:rPr>
              <w:t>{%p if sample.control_sample_id%}</w:t>
            </w:r>
          </w:p>
          <w:p w14:paraId="69B08F1D" w14:textId="77777777" w:rsidR="00AB7BB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{%p if qc.rna_data_qc%}</w:t>
            </w:r>
          </w:p>
          <w:p w14:paraId="356F339D" w14:textId="77777777" w:rsidR="00AB7BBF" w:rsidRPr="00910730" w:rsidRDefault="00AB7BBF" w:rsidP="00AB7BBF">
            <w:pPr>
              <w:spacing w:after="0" w:line="240" w:lineRule="exact"/>
              <w:jc w:val="center"/>
              <w:rPr>
                <w:rFonts w:ascii="Times New Roman" w:hAnsi="Times New Roman"/>
                <w:color w:val="FF0000"/>
                <w:highlight w:val="darkGray"/>
              </w:rPr>
            </w:pPr>
            <w:r w:rsidRPr="00910730">
              <w:rPr>
                <w:rFonts w:ascii="Times New Roman" w:hAnsi="Times New Roman"/>
                <w:color w:val="FF0000"/>
              </w:rPr>
              <w:t>{%p if qc.rna_data_qc.effectivereads %}</w:t>
            </w:r>
          </w:p>
          <w:p w14:paraId="061BCCFB"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0.8 and qc.rna_data_qc.mapping_ratio_num &gt;= 0.8 and qc.rna_data_qc.end2sense_ratio_num &gt;= 0.9 and </w:t>
            </w:r>
          </w:p>
          <w:p w14:paraId="73935C79" w14:textId="6B5343E1"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qc.rna_data_qc.effectivereads_num &gt;= 4000000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Pr>
                <w:rFonts w:ascii="Times New Roman" w:hAnsi="Times New Roman"/>
                <w:color w:val="3B3838"/>
              </w:rPr>
              <w:t xml:space="preserve"> and </w:t>
            </w:r>
            <w:r w:rsidRPr="00AB7BBF">
              <w:rPr>
                <w:rFonts w:ascii="Times New Roman" w:hAnsi="Times New Roman"/>
                <w:color w:val="3B3838"/>
              </w:rPr>
              <w:t>qc.control_data_qc.depth_mean_uniq</w:t>
            </w:r>
            <w:r>
              <w:rPr>
                <w:rFonts w:ascii="Times New Roman" w:hAnsi="Times New Roman"/>
                <w:color w:val="3B3838"/>
              </w:rPr>
              <w:t xml:space="preserve">_num &gt;= 100 and </w:t>
            </w:r>
            <w:r w:rsidRPr="00AB7BBF">
              <w:rPr>
                <w:rFonts w:ascii="Times New Roman" w:hAnsi="Times New Roman"/>
                <w:color w:val="3B3838"/>
              </w:rPr>
              <w:t>qc.control_data_qc.uni20_uniq</w:t>
            </w:r>
            <w:r>
              <w:rPr>
                <w:rFonts w:ascii="Times New Roman" w:hAnsi="Times New Roman"/>
                <w:color w:val="3B3838"/>
              </w:rPr>
              <w:t>_num &gt;= 0.9</w:t>
            </w:r>
            <w:r w:rsidRPr="00AB7BBF">
              <w:rPr>
                <w:rFonts w:ascii="Times New Roman" w:hAnsi="Times New Roman"/>
                <w:color w:val="3B3838"/>
                <w:highlight w:val="green"/>
              </w:rPr>
              <w:t xml:space="preserve"> </w:t>
            </w:r>
            <w:r w:rsidRPr="00667FD8">
              <w:rPr>
                <w:rFonts w:ascii="Times New Roman" w:hAnsi="Times New Roman"/>
                <w:color w:val="3B3838"/>
                <w:highlight w:val="green"/>
              </w:rPr>
              <w:t>%}</w:t>
            </w:r>
          </w:p>
          <w:p w14:paraId="774F7C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3F7B4A55"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77DF76EB"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52E1FF9E"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318401E"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609212"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57D087D7"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5F831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4DA2FD3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00DA2C3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CDFC52D"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3F9C1ED9"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6358456B"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4C6C0ADD"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7E996D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lastRenderedPageBreak/>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074C14FE"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CCDFCD0"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568754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2368FE97"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0DFBA4C0"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09EC0E94"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3FF7F96A"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27283372"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4C4A7162"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EEC95B1" w14:textId="77777777" w:rsidR="00AB7BBF"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35378004" w14:textId="77777777" w:rsidR="00AB7BBF" w:rsidRPr="00910730" w:rsidRDefault="00AB7BBF" w:rsidP="00AB7BBF">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r w:rsidRPr="00910730">
              <w:rPr>
                <w:rFonts w:ascii="Times New Roman" w:hAnsi="Times New Roman" w:hint="eastAsia"/>
                <w:color w:val="000000" w:themeColor="text1"/>
              </w:rPr>
              <w:t>effectivereads</w:t>
            </w:r>
            <w:r w:rsidRPr="00910730">
              <w:rPr>
                <w:rFonts w:ascii="Times New Roman" w:hAnsi="Times New Roman" w:hint="eastAsia"/>
                <w:color w:val="000000" w:themeColor="text1"/>
              </w:rPr>
              <w:t>数据，请人工评估！</w:t>
            </w:r>
          </w:p>
          <w:p w14:paraId="2D36F5B1" w14:textId="77777777" w:rsidR="00AB7BBF" w:rsidRPr="00910730"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307C51C8" w14:textId="77777777" w:rsidR="00AB7BBF" w:rsidRPr="0048557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2C5A2E43" w14:textId="00E39E73"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Pr>
                <w:rFonts w:ascii="Times New Roman" w:hAnsi="Times New Roman"/>
                <w:color w:val="3B3838"/>
              </w:rPr>
              <w:t xml:space="preserve"> and </w:t>
            </w:r>
            <w:r w:rsidRPr="00AB7BBF">
              <w:rPr>
                <w:rFonts w:ascii="Times New Roman" w:hAnsi="Times New Roman"/>
                <w:color w:val="3B3838"/>
              </w:rPr>
              <w:t>qc.control_data_qc.depth_mean_uniq</w:t>
            </w:r>
            <w:r>
              <w:rPr>
                <w:rFonts w:ascii="Times New Roman" w:hAnsi="Times New Roman"/>
                <w:color w:val="3B3838"/>
              </w:rPr>
              <w:t xml:space="preserve">_num &gt;= 100 and </w:t>
            </w:r>
            <w:r w:rsidRPr="00AB7BBF">
              <w:rPr>
                <w:rFonts w:ascii="Times New Roman" w:hAnsi="Times New Roman"/>
                <w:color w:val="3B3838"/>
              </w:rPr>
              <w:t>qc.control_data_qc.uni20_uniq</w:t>
            </w:r>
            <w:r>
              <w:rPr>
                <w:rFonts w:ascii="Times New Roman" w:hAnsi="Times New Roman"/>
                <w:color w:val="3B3838"/>
              </w:rPr>
              <w:t>_num &gt;= 0.9</w:t>
            </w:r>
            <w:r w:rsidRPr="00667FD8">
              <w:rPr>
                <w:rFonts w:ascii="Times New Roman" w:hAnsi="Times New Roman"/>
                <w:color w:val="3B3838"/>
                <w:highlight w:val="green"/>
              </w:rPr>
              <w:t>%}</w:t>
            </w:r>
          </w:p>
          <w:p w14:paraId="1AAD9A8E"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110F07BD"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08A8A273"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86CBF83"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0EFBE51A"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7090C81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7D5A3782"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091065F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5523C829"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58C29F2A"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D60F908"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C3E7B87"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lastRenderedPageBreak/>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15B8CC"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205F19EA"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7B71FB7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5ECA4101"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102CA599"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1BD99715"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0585B276"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751C045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4EDECB7A"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5430F3BE"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7503937E"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53E2FF4"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DC25BC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444316D0" w14:textId="54911277" w:rsidR="00AB7BBF" w:rsidRPr="00AB7BBF" w:rsidRDefault="00AB7BBF" w:rsidP="00C8420C">
            <w:pPr>
              <w:spacing w:after="0" w:line="240" w:lineRule="exact"/>
              <w:jc w:val="center"/>
              <w:rPr>
                <w:rFonts w:ascii="Times New Roman" w:hAnsi="Times New Roman"/>
                <w:color w:val="3B3838"/>
                <w:highlight w:val="red"/>
              </w:rPr>
            </w:pPr>
            <w:r>
              <w:rPr>
                <w:rFonts w:ascii="Times New Roman" w:hAnsi="Times New Roman" w:hint="eastAsia"/>
                <w:color w:val="3B3838"/>
                <w:highlight w:val="red"/>
              </w:rPr>
              <w:t>{</w:t>
            </w:r>
            <w:r>
              <w:rPr>
                <w:rFonts w:ascii="Times New Roman" w:hAnsi="Times New Roman"/>
                <w:color w:val="3B3838"/>
                <w:highlight w:val="red"/>
              </w:rPr>
              <w:t>%p else%}</w:t>
            </w:r>
          </w:p>
          <w:p w14:paraId="07D78AEB" w14:textId="00BCD796" w:rsidR="00C8420C"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{%p if qc.rna_data_qc%}</w:t>
            </w:r>
          </w:p>
          <w:p w14:paraId="351202A1" w14:textId="4D4403E1" w:rsidR="00C8420C" w:rsidRPr="00910730" w:rsidRDefault="00C8420C" w:rsidP="00C8420C">
            <w:pPr>
              <w:spacing w:after="0" w:line="240" w:lineRule="exact"/>
              <w:jc w:val="center"/>
              <w:rPr>
                <w:rFonts w:ascii="Times New Roman" w:hAnsi="Times New Roman"/>
                <w:color w:val="FF0000"/>
                <w:highlight w:val="darkGray"/>
              </w:rPr>
            </w:pPr>
            <w:r w:rsidRPr="00910730">
              <w:rPr>
                <w:rFonts w:ascii="Times New Roman" w:hAnsi="Times New Roman"/>
                <w:color w:val="FF0000"/>
              </w:rPr>
              <w:t>{%p if qc.rna_data_qc.effectivereads %}</w:t>
            </w:r>
          </w:p>
          <w:p w14:paraId="4EDD6086" w14:textId="4B89BF0D"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0.8 and qc.rna_data_qc.mapping_ratio_num &gt;= 0.8 and qc.rna_data_qc.end2sense_ratio_num &gt;= 0.9 and </w:t>
            </w:r>
          </w:p>
          <w:p w14:paraId="32718CE8" w14:textId="1348905B"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qc.rna_data_qc.effectivereads_num &gt;= 4000000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sidRPr="00667FD8">
              <w:rPr>
                <w:rFonts w:ascii="Times New Roman" w:hAnsi="Times New Roman"/>
                <w:color w:val="3B3838"/>
                <w:highlight w:val="green"/>
              </w:rPr>
              <w:t>%}</w:t>
            </w:r>
          </w:p>
          <w:p w14:paraId="2CE76F61" w14:textId="17D4FC9A"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60EB675A" w14:textId="3F733ECF"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4498FFF3" w14:textId="433D5B86"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367C63" w14:textId="4F10CEA2"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2D3FCD5" w14:textId="79F842E5"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FCD20E1" w14:textId="03B611ED"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19EDCF97" w14:textId="78C3D93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4C4BE28" w14:textId="3E5D1963"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lastRenderedPageBreak/>
              <w:t>{%p if lib_quality_control and lib_quality_control.lib_dna_qc and lib_quality_control.lib_dna_qc.tumor_content%}</w:t>
            </w:r>
          </w:p>
          <w:p w14:paraId="5503E172" w14:textId="23ECF2B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10ECA49D" w14:textId="5428BB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7654720"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136680BA" w14:textId="412B259D"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E651AD6"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09E528AC" w14:textId="025ABD0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DD2F1A9" w14:textId="39B23B0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508DCC11" w14:textId="058FFA0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ADA82C3"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BD763D5"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711DB8EB"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5AF37EAD" w14:textId="53F629F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F35837F" w14:textId="14BF99A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476835C3" w14:textId="380D1366"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8ADF9B5" w14:textId="4C63401C"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3D31135" w14:textId="751A894F"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16129FCD" w14:textId="5EFA554B" w:rsidR="00C8420C"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44A70F3D" w14:textId="09198802" w:rsidR="00C8420C" w:rsidRPr="00910730" w:rsidRDefault="00C8420C" w:rsidP="00C8420C">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r w:rsidRPr="00910730">
              <w:rPr>
                <w:rFonts w:ascii="Times New Roman" w:hAnsi="Times New Roman" w:hint="eastAsia"/>
                <w:color w:val="000000" w:themeColor="text1"/>
              </w:rPr>
              <w:t>effectivereads</w:t>
            </w:r>
            <w:r w:rsidRPr="00910730">
              <w:rPr>
                <w:rFonts w:ascii="Times New Roman" w:hAnsi="Times New Roman" w:hint="eastAsia"/>
                <w:color w:val="000000" w:themeColor="text1"/>
              </w:rPr>
              <w:t>数据，请人工评估！</w:t>
            </w:r>
          </w:p>
          <w:p w14:paraId="6AF6DD4E" w14:textId="3127EE46" w:rsidR="00C8420C" w:rsidRPr="00910730"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6D2FED24" w14:textId="1B795041" w:rsidR="00C8420C" w:rsidRPr="0048557F"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492C5822" w14:textId="032722CA"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sidRPr="00667FD8">
              <w:rPr>
                <w:rFonts w:ascii="Times New Roman" w:hAnsi="Times New Roman"/>
                <w:color w:val="3B3838"/>
                <w:highlight w:val="green"/>
              </w:rPr>
              <w:t>%}</w:t>
            </w:r>
          </w:p>
          <w:p w14:paraId="453DF102"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7453BFB3" w14:textId="7F76A624"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4BEE3E65" w14:textId="05D0B2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lastRenderedPageBreak/>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DDC9903"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62E6C64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4A5188DB"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34FC0516" w14:textId="7CD093EA"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435BFA6E"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3AA314D8" w14:textId="3260C425"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1D6375DE" w14:textId="45517F2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BAD7F7F"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2AD098F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F88FA39"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4F422EA" w14:textId="77777777"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04EC4C6B" w14:textId="6286FDF6"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783C5D70" w14:textId="6FC9B290"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ED99736"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3C8AC078"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32068ADE"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00A473B"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55B8171" w14:textId="441706E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0281B22F" w14:textId="77777777"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449D584A" w14:textId="77777777"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6350F6F5" w14:textId="77777777"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71F5B27C"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119F0B7C" w14:textId="53B44A7B" w:rsidR="00AB7BBF" w:rsidRPr="007908EE" w:rsidRDefault="00AB7BBF" w:rsidP="00C8420C">
            <w:pPr>
              <w:spacing w:after="0" w:line="240" w:lineRule="exact"/>
              <w:jc w:val="center"/>
              <w:rPr>
                <w:rFonts w:ascii="Times New Roman" w:hAnsi="Times New Roman"/>
                <w:color w:val="3B3838"/>
              </w:rPr>
            </w:pPr>
            <w:r w:rsidRPr="00AB7BBF">
              <w:rPr>
                <w:rFonts w:ascii="Times New Roman" w:hAnsi="Times New Roman" w:hint="eastAsia"/>
                <w:color w:val="3B3838"/>
                <w:highlight w:val="red"/>
              </w:rPr>
              <w:t>{</w:t>
            </w:r>
            <w:r w:rsidRPr="00AB7BBF">
              <w:rPr>
                <w:rFonts w:ascii="Times New Roman" w:hAnsi="Times New Roman"/>
                <w:color w:val="3B3838"/>
                <w:highlight w:val="red"/>
              </w:rPr>
              <w:t>%p endif%}</w:t>
            </w:r>
          </w:p>
        </w:tc>
      </w:tr>
      <w:bookmarkEnd w:id="6"/>
    </w:tbl>
    <w:p w14:paraId="13FB11A9" w14:textId="3D91AB32" w:rsidR="00AB38B5" w:rsidRPr="007908EE" w:rsidRDefault="00AB38B5">
      <w:pPr>
        <w:spacing w:after="0" w:line="240" w:lineRule="auto"/>
        <w:jc w:val="left"/>
        <w:rPr>
          <w:rFonts w:ascii="Times New Roman" w:hAnsi="Times New Roman"/>
          <w:b/>
          <w:bCs/>
          <w:sz w:val="24"/>
          <w:szCs w:val="24"/>
        </w:rPr>
      </w:pPr>
    </w:p>
    <w:p w14:paraId="3D104449" w14:textId="77777777" w:rsidR="003D63A2" w:rsidRDefault="003D63A2" w:rsidP="003D63A2">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3418670F" w14:textId="77777777" w:rsidR="003D63A2" w:rsidRDefault="003D63A2" w:rsidP="003D63A2">
      <w:pPr>
        <w:spacing w:after="0" w:line="240" w:lineRule="auto"/>
        <w:rPr>
          <w:rFonts w:ascii="Times New Roman" w:hAnsi="Times New Roman"/>
          <w:b/>
          <w:bCs/>
          <w:sz w:val="24"/>
          <w:szCs w:val="24"/>
        </w:rPr>
      </w:pPr>
    </w:p>
    <w:p w14:paraId="27366951" w14:textId="433E66CE" w:rsidR="003D63A2" w:rsidRDefault="003D63A2" w:rsidP="003D63A2">
      <w:pPr>
        <w:spacing w:after="0" w:line="240" w:lineRule="auto"/>
        <w:rPr>
          <w:rFonts w:ascii="Times New Roman" w:hAnsi="Times New Roman"/>
          <w:sz w:val="24"/>
          <w:szCs w:val="24"/>
        </w:rPr>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%if sample.tumor_type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sample.tumor_type</w:t>
      </w:r>
      <w:r>
        <w:rPr>
          <w:rFonts w:ascii="Times New Roman" w:hAnsi="Times New Roman" w:hint="eastAsia"/>
          <w:sz w:val="24"/>
          <w:szCs w:val="24"/>
        </w:rPr>
        <w:t>}}</w:t>
      </w:r>
      <w:r>
        <w:rPr>
          <w:rFonts w:ascii="Times New Roman" w:hAnsi="Times New Roman"/>
          <w:sz w:val="24"/>
          <w:szCs w:val="24"/>
        </w:rPr>
        <w:t>{%endif%}</w:t>
      </w:r>
    </w:p>
    <w:p w14:paraId="4BFACB52" w14:textId="29AAE8DC" w:rsidR="00481ED4" w:rsidRDefault="00481ED4" w:rsidP="003D63A2">
      <w:pPr>
        <w:spacing w:after="0" w:line="240" w:lineRule="auto"/>
      </w:pPr>
      <w:r w:rsidRPr="00481ED4">
        <w:rPr>
          <w:highlight w:val="cyan"/>
        </w:rPr>
        <w:t>{%p if sample.control_sample_id%}</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3D63A2" w14:paraId="5F1DD8BB"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6D730B1C"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17E2455"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F44D821"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5F241838"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06C1F8F5"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5A7895F6"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3D63A2" w14:paraId="695A54B8"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7105A06" w14:textId="548C3971" w:rsidR="003D63A2" w:rsidRDefault="003D63A2"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7C20C8">
              <w:rPr>
                <w:rFonts w:ascii="Times New Roman" w:hAnsi="Times New Roman"/>
                <w:sz w:val="21"/>
                <w:szCs w:val="21"/>
              </w:rPr>
              <w:t>var.var_somatic.level_I +var.var_somatic.level_II</w:t>
            </w:r>
            <w:r>
              <w:rPr>
                <w:rFonts w:ascii="Times New Roman" w:hAnsi="Times New Roman"/>
                <w:sz w:val="21"/>
                <w:szCs w:val="21"/>
              </w:rPr>
              <w:t xml:space="preserve"> + </w:t>
            </w:r>
            <w:r w:rsidRPr="007C20C8">
              <w:rPr>
                <w:rFonts w:ascii="Times New Roman" w:hAnsi="Times New Roman"/>
                <w:sz w:val="21"/>
                <w:szCs w:val="21"/>
              </w:rPr>
              <w:t>var.var_somatic.level_onco_nodrug + var.var_somatic.level_III</w:t>
            </w:r>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EB5452" w14:paraId="61218699"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5C59E220"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7F44D916" w14:textId="43ABE638"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a.var1.bio_category </w:t>
            </w:r>
            <w:r w:rsidR="00026A37">
              <w:rPr>
                <w:rFonts w:ascii="Times New Roman" w:hAnsi="Times New Roman"/>
                <w:sz w:val="21"/>
                <w:szCs w:val="21"/>
              </w:rPr>
              <w:t>in</w:t>
            </w:r>
            <w:r>
              <w:rPr>
                <w:rFonts w:ascii="Times New Roman" w:hAnsi="Times New Roman"/>
                <w:sz w:val="21"/>
                <w:szCs w:val="21"/>
              </w:rPr>
              <w:t xml:space="preserve"> </w:t>
            </w:r>
            <w:r w:rsidR="00026A37">
              <w:rPr>
                <w:rFonts w:ascii="Times New Roman" w:hAnsi="Times New Roman"/>
                <w:sz w:val="21"/>
                <w:szCs w:val="21"/>
              </w:rPr>
              <w:t>[</w:t>
            </w:r>
            <w:r>
              <w:rPr>
                <w:rFonts w:ascii="Times New Roman" w:hAnsi="Times New Roman"/>
                <w:sz w:val="21"/>
                <w:szCs w:val="21"/>
              </w:rPr>
              <w:t>“Sv”</w:t>
            </w:r>
            <w:r w:rsidR="00026A37">
              <w:rPr>
                <w:rFonts w:ascii="Times New Roman" w:hAnsi="Times New Roman"/>
                <w:sz w:val="21"/>
                <w:szCs w:val="21"/>
              </w:rPr>
              <w:t>, “</w:t>
            </w:r>
            <w:r w:rsidR="00026A37" w:rsidRPr="008E2E26">
              <w:rPr>
                <w:rFonts w:ascii="Times New Roman" w:hAnsi="Times New Roman"/>
                <w:sz w:val="21"/>
                <w:szCs w:val="21"/>
              </w:rPr>
              <w:t>PSeqRnaSv</w:t>
            </w:r>
            <w:r w:rsidR="00026A37">
              <w:rPr>
                <w:rFonts w:ascii="Times New Roman" w:hAnsi="Times New Roman"/>
                <w:sz w:val="21"/>
                <w:szCs w:val="21"/>
              </w:rPr>
              <w:t>”]</w:t>
            </w:r>
            <w:r>
              <w:rPr>
                <w:rFonts w:ascii="Times New Roman" w:hAnsi="Times New Roman"/>
                <w:sz w:val="21"/>
                <w:szCs w:val="21"/>
              </w:rPr>
              <w:t xml:space="preserve"> and a.var1.five_prime_gene == “MET” and a.var1.three_prime_gene == “MET”%}</w:t>
            </w:r>
          </w:p>
          <w:p w14:paraId="0F491DAD"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sz w:val="21"/>
                <w:szCs w:val="21"/>
              </w:rPr>
              <w:t>MET</w:t>
            </w:r>
          </w:p>
          <w:p w14:paraId="030432EB"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3221645"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5DBD380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F1C132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31897FD" w14:textId="77777777" w:rsidR="00EB5452" w:rsidRDefault="00EB5452" w:rsidP="00EB5452">
            <w:pPr>
              <w:spacing w:after="0" w:line="240" w:lineRule="auto"/>
              <w:rPr>
                <w:rFonts w:ascii="Times New Roman" w:hAnsi="Times New Roman"/>
                <w:sz w:val="21"/>
                <w:szCs w:val="21"/>
              </w:rPr>
            </w:pPr>
          </w:p>
          <w:p w14:paraId="0208FF38" w14:textId="518B9B4D" w:rsidR="00EB5452" w:rsidRPr="00714EF3"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E33BE58"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1219F5E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08FACDA0" w14:textId="187316C5"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219DFC01"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a.var1.judge_mergeMET%}</w:t>
            </w:r>
          </w:p>
          <w:p w14:paraId="44D98768"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hint="eastAsia"/>
                <w:sz w:val="21"/>
                <w:szCs w:val="21"/>
              </w:rPr>
              <w:t>（</w:t>
            </w:r>
            <w:r w:rsidRPr="00481ED4">
              <w:rPr>
                <w:rFonts w:ascii="Times New Roman" w:hAnsi="Times New Roman" w:hint="eastAsia"/>
                <w:sz w:val="21"/>
                <w:szCs w:val="21"/>
              </w:rPr>
              <w:t>MET exon14 skipping</w:t>
            </w:r>
            <w:r w:rsidRPr="00481ED4">
              <w:rPr>
                <w:rFonts w:ascii="Times New Roman" w:hAnsi="Times New Roman" w:hint="eastAsia"/>
                <w:sz w:val="21"/>
                <w:szCs w:val="21"/>
              </w:rPr>
              <w:t>）</w:t>
            </w:r>
          </w:p>
          <w:p w14:paraId="123D3E17" w14:textId="682C80D6"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endif%}</w:t>
            </w:r>
          </w:p>
          <w:p w14:paraId="18AF2388"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elif a.var1.bio_category == “Cnv”%}</w:t>
            </w:r>
          </w:p>
          <w:p w14:paraId="11F2D8E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扩增</w:t>
            </w:r>
          </w:p>
          <w:p w14:paraId="2C789846" w14:textId="063E4C34"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a.var1.bio_category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2FF98D52"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a.var1.five_prime_gene == “MET” and a.var1.three_prime_gene==”MET”%}</w:t>
            </w:r>
          </w:p>
          <w:p w14:paraId="13AF573C"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28CFEF71" w14:textId="48B26779"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else%}</w:t>
            </w:r>
          </w:p>
          <w:p w14:paraId="2976744C" w14:textId="6BBDD693"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5D45EF">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0344426" w14:textId="614B1E21"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0584A4C"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else%}</w:t>
            </w:r>
          </w:p>
          <w:p w14:paraId="1627126A"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未检测到</w:t>
            </w:r>
          </w:p>
          <w:p w14:paraId="73FA26F3" w14:textId="77777777" w:rsidR="00EB5452" w:rsidRPr="00994C78"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EB52C31"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76D2DA3" w14:textId="77777777" w:rsidR="00EB5452" w:rsidRDefault="00EB5452" w:rsidP="00EB5452">
            <w:pPr>
              <w:spacing w:after="0" w:line="240" w:lineRule="auto"/>
              <w:rPr>
                <w:rFonts w:ascii="Times New Roman" w:hAnsi="Times New Roman"/>
                <w:sz w:val="21"/>
                <w:szCs w:val="21"/>
              </w:rPr>
            </w:pPr>
          </w:p>
          <w:p w14:paraId="627CBE40"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69B76A3"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5233FCD" w14:textId="77777777" w:rsidR="00EB5452" w:rsidRDefault="00EB5452" w:rsidP="00EB5452">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4538D96" w14:textId="77777777" w:rsidR="00EB5452" w:rsidRPr="00F34FA6" w:rsidRDefault="00EB5452" w:rsidP="00EB5452">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746BA5E8"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60C89D2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致病性</w:t>
            </w:r>
          </w:p>
          <w:p w14:paraId="0B40F1E7"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a.var1.clinic_num_g == 4</w:t>
            </w:r>
            <w:r w:rsidRPr="00F34FA6">
              <w:rPr>
                <w:rFonts w:ascii="Times New Roman" w:hAnsi="Times New Roman"/>
                <w:sz w:val="21"/>
                <w:szCs w:val="21"/>
              </w:rPr>
              <w:t>%}</w:t>
            </w:r>
          </w:p>
          <w:p w14:paraId="558CE88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疑似致病性</w:t>
            </w:r>
          </w:p>
          <w:p w14:paraId="19C0A8E8"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1C926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意义不明确</w:t>
            </w:r>
          </w:p>
          <w:p w14:paraId="5629C6F2" w14:textId="77777777" w:rsidR="00EB5452" w:rsidRPr="00F34FA6"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BC214F9" w14:textId="77777777" w:rsidR="00EB5452" w:rsidRPr="00F34FA6"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FAB4CE0" w14:textId="77777777" w:rsidR="00EB5452" w:rsidRDefault="00EB5452" w:rsidP="00EB5452">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69B124F5"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BE3C74F"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C6208A6"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57F2B82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1590512B"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C86A8A6" w14:textId="77777777" w:rsidR="00EB5452" w:rsidRPr="002512F1" w:rsidRDefault="00EB5452" w:rsidP="00EB5452">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3500D3D4" w14:textId="77777777" w:rsidR="00EB5452" w:rsidRPr="002512F1" w:rsidRDefault="00EB5452" w:rsidP="00EB5452">
            <w:pPr>
              <w:spacing w:after="0" w:line="240" w:lineRule="auto"/>
              <w:rPr>
                <w:rFonts w:ascii="Times New Roman" w:hAnsi="Times New Roman"/>
                <w:sz w:val="21"/>
                <w:szCs w:val="21"/>
                <w:highlight w:val="green"/>
              </w:rPr>
            </w:pPr>
          </w:p>
          <w:p w14:paraId="7BCB3897" w14:textId="77777777" w:rsidR="00EB5452" w:rsidRDefault="00EB5452" w:rsidP="00EB5452">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3E46EB1F"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1B6DE40" w14:textId="77777777" w:rsidR="00EB5452" w:rsidRDefault="00EB5452" w:rsidP="00EB5452">
            <w:pPr>
              <w:spacing w:after="0" w:line="240" w:lineRule="auto"/>
              <w:rPr>
                <w:rFonts w:ascii="Times New Roman" w:hAnsi="Times New Roman"/>
                <w:sz w:val="21"/>
                <w:szCs w:val="21"/>
              </w:rPr>
            </w:pPr>
          </w:p>
          <w:p w14:paraId="1F791CDC"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396402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6291315" w14:textId="525F4E0E"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a.var2.bio_category </w:t>
            </w:r>
            <w:r w:rsidR="00026A37">
              <w:rPr>
                <w:rFonts w:ascii="Times New Roman" w:hAnsi="Times New Roman"/>
                <w:sz w:val="21"/>
                <w:szCs w:val="21"/>
              </w:rPr>
              <w:t>in [“Sv”, “</w:t>
            </w:r>
            <w:r w:rsidR="00026A37" w:rsidRPr="008E2E26">
              <w:rPr>
                <w:rFonts w:ascii="Times New Roman" w:hAnsi="Times New Roman"/>
                <w:sz w:val="21"/>
                <w:szCs w:val="21"/>
              </w:rPr>
              <w:t>PSeqRnaSv</w:t>
            </w:r>
            <w:r w:rsidR="00026A37">
              <w:rPr>
                <w:rFonts w:ascii="Times New Roman" w:hAnsi="Times New Roman"/>
                <w:sz w:val="21"/>
                <w:szCs w:val="21"/>
              </w:rPr>
              <w:t>”]</w:t>
            </w:r>
            <w:r>
              <w:rPr>
                <w:rFonts w:ascii="Times New Roman" w:hAnsi="Times New Roman"/>
                <w:sz w:val="21"/>
                <w:szCs w:val="21"/>
              </w:rPr>
              <w:t xml:space="preserve"> and a.var2.five_prime_gene == “MET” and a.var2.three_prime_gene == “MET”%}</w:t>
            </w:r>
          </w:p>
          <w:p w14:paraId="40CDD576"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sz w:val="21"/>
                <w:szCs w:val="21"/>
              </w:rPr>
              <w:t>MET</w:t>
            </w:r>
          </w:p>
          <w:p w14:paraId="3382D8A0"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DBD33EA"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1E7D5DE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A88C5E7"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C1D1E55" w14:textId="77777777" w:rsidR="00EB5452" w:rsidRDefault="00EB5452" w:rsidP="00EB5452">
            <w:pPr>
              <w:spacing w:after="0" w:line="240" w:lineRule="auto"/>
              <w:rPr>
                <w:rFonts w:ascii="Times New Roman" w:hAnsi="Times New Roman"/>
                <w:sz w:val="21"/>
                <w:szCs w:val="21"/>
              </w:rPr>
            </w:pPr>
          </w:p>
          <w:p w14:paraId="3CCF5918" w14:textId="0421A6E8"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7999C562"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B362E6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089DD067" w14:textId="1BAB97CA"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6FF04100" w14:textId="77777777" w:rsidR="00EB5452" w:rsidRPr="00427D21" w:rsidRDefault="00EB5452" w:rsidP="00EB5452">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judge_mergeMET%}</w:t>
            </w:r>
          </w:p>
          <w:p w14:paraId="6EFA885F" w14:textId="77777777" w:rsidR="00EB5452" w:rsidRPr="00427D21" w:rsidRDefault="00EB5452" w:rsidP="00EB5452">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1C4E8998" w14:textId="77777777" w:rsidR="00EB5452" w:rsidRDefault="00EB5452" w:rsidP="00EB5452">
            <w:pPr>
              <w:spacing w:after="0" w:line="240" w:lineRule="auto"/>
              <w:rPr>
                <w:rFonts w:ascii="Times New Roman" w:hAnsi="Times New Roman"/>
                <w:sz w:val="21"/>
                <w:szCs w:val="21"/>
              </w:rPr>
            </w:pPr>
            <w:r w:rsidRPr="00427D21">
              <w:rPr>
                <w:rFonts w:ascii="Times New Roman" w:hAnsi="Times New Roman"/>
                <w:sz w:val="21"/>
                <w:szCs w:val="21"/>
              </w:rPr>
              <w:t>{%p endif%}</w:t>
            </w:r>
          </w:p>
          <w:p w14:paraId="2950A363"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elif a.var2.bio_category == “Cnv”%}</w:t>
            </w:r>
          </w:p>
          <w:p w14:paraId="1598C7A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扩增</w:t>
            </w:r>
          </w:p>
          <w:p w14:paraId="1F0A2DBB" w14:textId="79C9A11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a.var2.bio_category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71396ED9" w14:textId="4CFF41A6"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w:t>
            </w:r>
            <w:r>
              <w:rPr>
                <w:rFonts w:ascii="Times New Roman" w:hAnsi="Times New Roman"/>
                <w:sz w:val="21"/>
                <w:szCs w:val="21"/>
              </w:rPr>
              <w:t>2</w:t>
            </w:r>
            <w:r w:rsidRPr="00481ED4">
              <w:rPr>
                <w:rFonts w:ascii="Times New Roman" w:hAnsi="Times New Roman"/>
                <w:sz w:val="21"/>
                <w:szCs w:val="21"/>
              </w:rPr>
              <w:t>.five_prime_gene == “MET” and a.var</w:t>
            </w:r>
            <w:r>
              <w:rPr>
                <w:rFonts w:ascii="Times New Roman" w:hAnsi="Times New Roman"/>
                <w:sz w:val="21"/>
                <w:szCs w:val="21"/>
              </w:rPr>
              <w:t>2</w:t>
            </w:r>
            <w:r w:rsidRPr="00481ED4">
              <w:rPr>
                <w:rFonts w:ascii="Times New Roman" w:hAnsi="Times New Roman"/>
                <w:sz w:val="21"/>
                <w:szCs w:val="21"/>
              </w:rPr>
              <w:t>.three_prime_gene==”MET”%}</w:t>
            </w:r>
          </w:p>
          <w:p w14:paraId="435E738B"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198366F4" w14:textId="77777777"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else%}</w:t>
            </w:r>
          </w:p>
          <w:p w14:paraId="348DC81A" w14:textId="21DF72CF"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5D45EF">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45FB2D1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E425946"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else%}</w:t>
            </w:r>
          </w:p>
          <w:p w14:paraId="1267A56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未检测到</w:t>
            </w:r>
          </w:p>
          <w:p w14:paraId="2D4030A3" w14:textId="77777777" w:rsidR="00EB5452" w:rsidRPr="00994C78"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296B21D"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A3BAE4B" w14:textId="77777777" w:rsidR="00EB5452" w:rsidRDefault="00EB5452" w:rsidP="00EB5452">
            <w:pPr>
              <w:spacing w:after="0" w:line="240" w:lineRule="auto"/>
              <w:rPr>
                <w:rFonts w:ascii="Times New Roman" w:hAnsi="Times New Roman"/>
                <w:sz w:val="21"/>
                <w:szCs w:val="21"/>
              </w:rPr>
            </w:pPr>
          </w:p>
          <w:p w14:paraId="1E9A5016"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20FF117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44EDCC5" w14:textId="77777777" w:rsidR="00EB5452" w:rsidRDefault="00EB5452" w:rsidP="00EB5452">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0787525" w14:textId="77777777" w:rsidR="00EB5452" w:rsidRPr="00F34FA6" w:rsidRDefault="00EB5452" w:rsidP="00EB5452">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7832BE6A"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4DBFEEA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致病性</w:t>
            </w:r>
          </w:p>
          <w:p w14:paraId="573275B9"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a.var2.clinic_num_g == 4</w:t>
            </w:r>
            <w:r w:rsidRPr="00F34FA6">
              <w:rPr>
                <w:rFonts w:ascii="Times New Roman" w:hAnsi="Times New Roman"/>
                <w:sz w:val="21"/>
                <w:szCs w:val="21"/>
              </w:rPr>
              <w:t>%}</w:t>
            </w:r>
          </w:p>
          <w:p w14:paraId="45DB0EE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疑似致病性</w:t>
            </w:r>
          </w:p>
          <w:p w14:paraId="7FD68AF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649D9BD7"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意义不明确</w:t>
            </w:r>
          </w:p>
          <w:p w14:paraId="0D7061D9" w14:textId="77777777" w:rsidR="00EB5452" w:rsidRPr="00F34FA6"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B667409" w14:textId="77777777" w:rsidR="00EB5452" w:rsidRPr="00F34FA6"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147E4B93" w14:textId="77777777" w:rsidR="00EB5452" w:rsidRDefault="00EB5452" w:rsidP="00EB5452">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4C25F2C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6DEEAB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0DE8FED"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54421B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1CEEA55"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A00B231" w14:textId="77777777" w:rsidR="00EB5452" w:rsidRPr="002512F1" w:rsidRDefault="00EB5452" w:rsidP="00EB5452">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67C0F08B" w14:textId="77777777" w:rsidR="00EB5452" w:rsidRPr="002512F1" w:rsidRDefault="00EB5452" w:rsidP="00EB5452">
            <w:pPr>
              <w:spacing w:after="0" w:line="240" w:lineRule="auto"/>
              <w:rPr>
                <w:rFonts w:ascii="Times New Roman" w:hAnsi="Times New Roman"/>
                <w:sz w:val="21"/>
                <w:szCs w:val="21"/>
                <w:highlight w:val="green"/>
              </w:rPr>
            </w:pPr>
          </w:p>
          <w:p w14:paraId="6FD8F02A" w14:textId="77777777" w:rsidR="00EB5452" w:rsidRDefault="00EB5452" w:rsidP="00EB5452">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70827C22"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8E10E60" w14:textId="77777777" w:rsidR="00EB5452" w:rsidRDefault="00EB5452" w:rsidP="00EB5452">
            <w:pPr>
              <w:spacing w:after="0" w:line="240" w:lineRule="auto"/>
              <w:rPr>
                <w:rFonts w:ascii="Times New Roman" w:hAnsi="Times New Roman"/>
                <w:sz w:val="21"/>
                <w:szCs w:val="21"/>
              </w:rPr>
            </w:pPr>
          </w:p>
          <w:p w14:paraId="4CF1539D"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3D63A2" w14:paraId="47EB939B"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5E35903E" w14:textId="77777777" w:rsidR="003D63A2" w:rsidRDefault="003D63A2"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endfor%}</w:t>
            </w:r>
          </w:p>
        </w:tc>
      </w:tr>
    </w:tbl>
    <w:p w14:paraId="45432C88" w14:textId="32F6B345" w:rsidR="003D63A2" w:rsidRDefault="00481ED4" w:rsidP="00D33EB0">
      <w:pPr>
        <w:spacing w:after="0" w:line="240" w:lineRule="auto"/>
        <w:rPr>
          <w:rFonts w:ascii="Times New Roman" w:hAnsi="Times New Roman"/>
          <w:b/>
          <w:bCs/>
          <w:sz w:val="24"/>
          <w:szCs w:val="24"/>
          <w:highlight w:val="cyan"/>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else%}</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1B26CD" w14:paraId="62A16D5F"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759F3C1C"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8D1F348"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96F0DC4"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246FCE61"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704D1F39"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59B3D28E"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1B26CD" w14:paraId="6D5B1F9C"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5EDC2E8" w14:textId="4FF28498" w:rsidR="001B26CD" w:rsidRDefault="001B26CD"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1B26CD">
              <w:rPr>
                <w:rFonts w:ascii="Times New Roman" w:hAnsi="Times New Roman"/>
                <w:sz w:val="21"/>
                <w:szCs w:val="21"/>
              </w:rPr>
              <w:t>var.var_somatic.level_I + var.var_germline.regimen_level_I</w:t>
            </w:r>
            <w:r>
              <w:rPr>
                <w:rFonts w:ascii="Times New Roman" w:hAnsi="Times New Roman"/>
                <w:sz w:val="21"/>
                <w:szCs w:val="21"/>
              </w:rPr>
              <w:t xml:space="preserve"> + </w:t>
            </w:r>
            <w:r w:rsidRPr="001B26CD">
              <w:rPr>
                <w:rFonts w:ascii="Times New Roman" w:hAnsi="Times New Roman"/>
                <w:sz w:val="21"/>
                <w:szCs w:val="21"/>
              </w:rPr>
              <w:t>var.var_somatic.level_II + var.var_germline.regimen_level_II</w:t>
            </w:r>
            <w:r>
              <w:rPr>
                <w:rFonts w:ascii="Times New Roman" w:hAnsi="Times New Roman"/>
                <w:sz w:val="21"/>
                <w:szCs w:val="21"/>
              </w:rPr>
              <w:t xml:space="preserve"> + </w:t>
            </w:r>
            <w:r w:rsidRPr="001B26CD">
              <w:rPr>
                <w:rFonts w:ascii="Times New Roman" w:hAnsi="Times New Roman"/>
                <w:sz w:val="21"/>
                <w:szCs w:val="21"/>
              </w:rPr>
              <w:t>var.var_somatic.level_onco_nodrug + var.var_germline_nodrug  + var.var_somatic.level_III +  var.var_germline_level3_noregimen</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F55A93" w14:paraId="2688EEAB"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492D4A14"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697FCB10"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in [“Sv”, “</w:t>
            </w:r>
            <w:r w:rsidRPr="008E2E26">
              <w:rPr>
                <w:rFonts w:ascii="Times New Roman" w:hAnsi="Times New Roman"/>
                <w:sz w:val="21"/>
                <w:szCs w:val="21"/>
              </w:rPr>
              <w:t>PSeqRnaSv</w:t>
            </w:r>
            <w:r>
              <w:rPr>
                <w:rFonts w:ascii="Times New Roman" w:hAnsi="Times New Roman"/>
                <w:sz w:val="21"/>
                <w:szCs w:val="21"/>
              </w:rPr>
              <w:t>”] and a.var1.five_prime_gene == “MET” and a.var1.three_prime_gene == “MET”%}</w:t>
            </w:r>
          </w:p>
          <w:p w14:paraId="669E10EF"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sz w:val="21"/>
                <w:szCs w:val="21"/>
              </w:rPr>
              <w:t>MET</w:t>
            </w:r>
          </w:p>
          <w:p w14:paraId="58FC7EC8"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6998B651"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22971E57"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A73AC13"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29D1EC8" w14:textId="77777777" w:rsidR="00F55A93" w:rsidRDefault="00F55A93" w:rsidP="00F55A93">
            <w:pPr>
              <w:spacing w:after="0" w:line="240" w:lineRule="auto"/>
              <w:rPr>
                <w:rFonts w:ascii="Times New Roman" w:hAnsi="Times New Roman"/>
                <w:sz w:val="21"/>
                <w:szCs w:val="21"/>
              </w:rPr>
            </w:pPr>
          </w:p>
          <w:p w14:paraId="1304D0C2" w14:textId="40B2BC3E" w:rsidR="00F55A93" w:rsidRPr="00714EF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AC95175"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5846CB1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2EE95C03"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497BBD33"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a.var1.judge_mergeMET%}</w:t>
            </w:r>
          </w:p>
          <w:p w14:paraId="2B162CC3"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hint="eastAsia"/>
                <w:sz w:val="21"/>
                <w:szCs w:val="21"/>
              </w:rPr>
              <w:t>（</w:t>
            </w:r>
            <w:r w:rsidRPr="00481ED4">
              <w:rPr>
                <w:rFonts w:ascii="Times New Roman" w:hAnsi="Times New Roman" w:hint="eastAsia"/>
                <w:sz w:val="21"/>
                <w:szCs w:val="21"/>
              </w:rPr>
              <w:t>MET exon14 skipping</w:t>
            </w:r>
            <w:r w:rsidRPr="00481ED4">
              <w:rPr>
                <w:rFonts w:ascii="Times New Roman" w:hAnsi="Times New Roman" w:hint="eastAsia"/>
                <w:sz w:val="21"/>
                <w:szCs w:val="21"/>
              </w:rPr>
              <w:t>）</w:t>
            </w:r>
          </w:p>
          <w:p w14:paraId="0CC00983"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endif%}</w:t>
            </w:r>
          </w:p>
          <w:p w14:paraId="3E39A3CF"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elif a.var1.bio_category == “Cnv”%}</w:t>
            </w:r>
          </w:p>
          <w:p w14:paraId="444DFF09"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扩增</w:t>
            </w:r>
          </w:p>
          <w:p w14:paraId="7F3DD701"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a.var1.bio_category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026E404C"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a.var1.five_prime_gene == “MET” and a.var1.three_prime_gene==”MET”%}</w:t>
            </w:r>
          </w:p>
          <w:p w14:paraId="5AA54BB2"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1255CC54"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else%}</w:t>
            </w:r>
          </w:p>
          <w:p w14:paraId="008C62C6" w14:textId="4D8A3C84"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017FF0">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4B5F88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40B5E01"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else%}</w:t>
            </w:r>
          </w:p>
          <w:p w14:paraId="73223C57"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未检测到</w:t>
            </w:r>
          </w:p>
          <w:p w14:paraId="0371D477" w14:textId="77777777" w:rsidR="00F55A93" w:rsidRPr="00994C78"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0F07A46"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48FAD3D" w14:textId="77777777" w:rsidR="00F55A93" w:rsidRDefault="00F55A93" w:rsidP="00F55A93">
            <w:pPr>
              <w:spacing w:after="0" w:line="240" w:lineRule="auto"/>
              <w:rPr>
                <w:rFonts w:ascii="Times New Roman" w:hAnsi="Times New Roman"/>
                <w:sz w:val="21"/>
                <w:szCs w:val="21"/>
              </w:rPr>
            </w:pPr>
          </w:p>
          <w:p w14:paraId="76F5E6E2"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52A75141"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7E50CD7" w14:textId="77777777" w:rsidR="00F55A93" w:rsidRDefault="00F55A93" w:rsidP="00F55A93">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54DCF6B2" w14:textId="77777777" w:rsidR="00F55A93" w:rsidRDefault="00F55A93" w:rsidP="00F55A93">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3BF1009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7B0EA0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90F5028"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B82F628"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1A83E7E" w14:textId="77777777" w:rsidR="00F55A93" w:rsidRPr="002512F1" w:rsidRDefault="00F55A93" w:rsidP="00F55A93">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E726282" w14:textId="77777777" w:rsidR="00F55A93" w:rsidRPr="002512F1" w:rsidRDefault="00F55A93" w:rsidP="00F55A93">
            <w:pPr>
              <w:spacing w:after="0" w:line="240" w:lineRule="auto"/>
              <w:rPr>
                <w:rFonts w:ascii="Times New Roman" w:hAnsi="Times New Roman"/>
                <w:sz w:val="21"/>
                <w:szCs w:val="21"/>
                <w:highlight w:val="green"/>
              </w:rPr>
            </w:pPr>
          </w:p>
          <w:p w14:paraId="5539DCEF" w14:textId="77777777" w:rsidR="00F55A93" w:rsidRDefault="00F55A93" w:rsidP="00F55A93">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7DD9025"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9EFB4AE" w14:textId="77777777" w:rsidR="00F55A93" w:rsidRDefault="00F55A93" w:rsidP="00F55A93">
            <w:pPr>
              <w:spacing w:after="0" w:line="240" w:lineRule="auto"/>
              <w:rPr>
                <w:rFonts w:ascii="Times New Roman" w:hAnsi="Times New Roman"/>
                <w:sz w:val="21"/>
                <w:szCs w:val="21"/>
              </w:rPr>
            </w:pPr>
          </w:p>
          <w:p w14:paraId="7BF35DD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BEFE13D"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CA0B1B4"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in [“Sv”, “</w:t>
            </w:r>
            <w:r w:rsidRPr="008E2E26">
              <w:rPr>
                <w:rFonts w:ascii="Times New Roman" w:hAnsi="Times New Roman"/>
                <w:sz w:val="21"/>
                <w:szCs w:val="21"/>
              </w:rPr>
              <w:t>PSeqRnaSv</w:t>
            </w:r>
            <w:r>
              <w:rPr>
                <w:rFonts w:ascii="Times New Roman" w:hAnsi="Times New Roman"/>
                <w:sz w:val="21"/>
                <w:szCs w:val="21"/>
              </w:rPr>
              <w:t>”] and a.var2.five_prime_gene == “MET” and a.var2.three_prime_gene == “MET”%}</w:t>
            </w:r>
          </w:p>
          <w:p w14:paraId="3BCE50B5"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sz w:val="21"/>
                <w:szCs w:val="21"/>
              </w:rPr>
              <w:t>MET</w:t>
            </w:r>
          </w:p>
          <w:p w14:paraId="74FB1594"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F77C932"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116E7BE0"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6930BC0"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236BA9C" w14:textId="77777777" w:rsidR="00F55A93" w:rsidRDefault="00F55A93" w:rsidP="00F55A93">
            <w:pPr>
              <w:spacing w:after="0" w:line="240" w:lineRule="auto"/>
              <w:rPr>
                <w:rFonts w:ascii="Times New Roman" w:hAnsi="Times New Roman"/>
                <w:sz w:val="21"/>
                <w:szCs w:val="21"/>
              </w:rPr>
            </w:pPr>
          </w:p>
          <w:p w14:paraId="1DD639FC" w14:textId="68A1E828"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E7B3A1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8711B8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463A4F08"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45F6ADD6" w14:textId="77777777" w:rsidR="00F55A93" w:rsidRPr="00427D21" w:rsidRDefault="00F55A93" w:rsidP="00F55A93">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judge_mergeMET%}</w:t>
            </w:r>
          </w:p>
          <w:p w14:paraId="2377D2F8" w14:textId="77777777" w:rsidR="00F55A93" w:rsidRPr="00427D21" w:rsidRDefault="00F55A93" w:rsidP="00F55A93">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46E540F8" w14:textId="77777777" w:rsidR="00F55A93" w:rsidRDefault="00F55A93" w:rsidP="00F55A93">
            <w:pPr>
              <w:spacing w:after="0" w:line="240" w:lineRule="auto"/>
              <w:rPr>
                <w:rFonts w:ascii="Times New Roman" w:hAnsi="Times New Roman"/>
                <w:sz w:val="21"/>
                <w:szCs w:val="21"/>
              </w:rPr>
            </w:pPr>
            <w:r w:rsidRPr="00427D21">
              <w:rPr>
                <w:rFonts w:ascii="Times New Roman" w:hAnsi="Times New Roman"/>
                <w:sz w:val="21"/>
                <w:szCs w:val="21"/>
              </w:rPr>
              <w:t>{%p endif%}</w:t>
            </w:r>
          </w:p>
          <w:p w14:paraId="63FA51DE"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elif a.var2.bio_category == “Cnv”%}</w:t>
            </w:r>
          </w:p>
          <w:p w14:paraId="1523A17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扩增</w:t>
            </w:r>
          </w:p>
          <w:p w14:paraId="12F54631" w14:textId="7A709B7D"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a.var2.bio_category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66928CFB" w14:textId="306DA5E8"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w:t>
            </w:r>
            <w:r>
              <w:rPr>
                <w:rFonts w:ascii="Times New Roman" w:hAnsi="Times New Roman"/>
                <w:sz w:val="21"/>
                <w:szCs w:val="21"/>
              </w:rPr>
              <w:t>2</w:t>
            </w:r>
            <w:r w:rsidRPr="00481ED4">
              <w:rPr>
                <w:rFonts w:ascii="Times New Roman" w:hAnsi="Times New Roman"/>
                <w:sz w:val="21"/>
                <w:szCs w:val="21"/>
              </w:rPr>
              <w:t>.five_prime_gene == “MET” and a.var</w:t>
            </w:r>
            <w:r>
              <w:rPr>
                <w:rFonts w:ascii="Times New Roman" w:hAnsi="Times New Roman"/>
                <w:sz w:val="21"/>
                <w:szCs w:val="21"/>
              </w:rPr>
              <w:t>2</w:t>
            </w:r>
            <w:r w:rsidRPr="00481ED4">
              <w:rPr>
                <w:rFonts w:ascii="Times New Roman" w:hAnsi="Times New Roman"/>
                <w:sz w:val="21"/>
                <w:szCs w:val="21"/>
              </w:rPr>
              <w:t>.three_prime_gene==”MET”%}</w:t>
            </w:r>
          </w:p>
          <w:p w14:paraId="1F376874"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2BAEF9DE"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else%}</w:t>
            </w:r>
          </w:p>
          <w:p w14:paraId="72B47750" w14:textId="4F03A7A4"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017FF0">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105224B6"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A571C48"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else%}</w:t>
            </w:r>
          </w:p>
          <w:p w14:paraId="3AE4B88B"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未检测到</w:t>
            </w:r>
          </w:p>
          <w:p w14:paraId="738883C9" w14:textId="77777777" w:rsidR="00F55A93" w:rsidRPr="00994C78"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734A74F"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A03741E" w14:textId="77777777" w:rsidR="00F55A93" w:rsidRDefault="00F55A93" w:rsidP="00F55A93">
            <w:pPr>
              <w:spacing w:after="0" w:line="240" w:lineRule="auto"/>
              <w:rPr>
                <w:rFonts w:ascii="Times New Roman" w:hAnsi="Times New Roman"/>
                <w:sz w:val="21"/>
                <w:szCs w:val="21"/>
              </w:rPr>
            </w:pPr>
          </w:p>
          <w:p w14:paraId="118A6464"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0539FA5E"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C4697CE" w14:textId="77777777" w:rsidR="00F55A93" w:rsidRDefault="00F55A93" w:rsidP="00F55A93">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E2EE43F" w14:textId="77777777" w:rsidR="00F55A93" w:rsidRDefault="00F55A93" w:rsidP="00F55A93">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17F734FB"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01B850D6"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701D871"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3CD93175"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263616B6" w14:textId="77777777" w:rsidR="00F55A93" w:rsidRPr="002512F1" w:rsidRDefault="00F55A93" w:rsidP="00F55A93">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41212DF" w14:textId="77777777" w:rsidR="00F55A93" w:rsidRPr="002512F1" w:rsidRDefault="00F55A93" w:rsidP="00F55A93">
            <w:pPr>
              <w:spacing w:after="0" w:line="240" w:lineRule="auto"/>
              <w:rPr>
                <w:rFonts w:ascii="Times New Roman" w:hAnsi="Times New Roman"/>
                <w:sz w:val="21"/>
                <w:szCs w:val="21"/>
                <w:highlight w:val="green"/>
              </w:rPr>
            </w:pPr>
          </w:p>
          <w:p w14:paraId="446AA4D1" w14:textId="77777777" w:rsidR="00F55A93" w:rsidRDefault="00F55A93" w:rsidP="00F55A93">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4A41BB6B"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6BFDB60" w14:textId="77777777" w:rsidR="00F55A93" w:rsidRDefault="00F55A93" w:rsidP="00F55A93">
            <w:pPr>
              <w:spacing w:after="0" w:line="240" w:lineRule="auto"/>
              <w:rPr>
                <w:rFonts w:ascii="Times New Roman" w:hAnsi="Times New Roman"/>
                <w:sz w:val="21"/>
                <w:szCs w:val="21"/>
              </w:rPr>
            </w:pPr>
          </w:p>
          <w:p w14:paraId="194FD41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1B26CD" w14:paraId="191B44E3"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E38EE4F" w14:textId="77777777" w:rsidR="001B26CD" w:rsidRDefault="001B26CD"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18B887DA" w14:textId="4686FF99" w:rsidR="00481ED4" w:rsidRDefault="00481ED4" w:rsidP="00D33EB0">
      <w:pPr>
        <w:spacing w:after="0" w:line="240" w:lineRule="auto"/>
        <w:rPr>
          <w:rFonts w:ascii="Times New Roman" w:hAnsi="Times New Roman"/>
          <w:b/>
          <w:bCs/>
          <w:sz w:val="24"/>
          <w:szCs w:val="24"/>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endif%}</w:t>
      </w:r>
    </w:p>
    <w:p w14:paraId="1CC8A0D7" w14:textId="77777777" w:rsidR="00481ED4" w:rsidRDefault="00481ED4" w:rsidP="00D33EB0">
      <w:pPr>
        <w:spacing w:after="0" w:line="240" w:lineRule="auto"/>
        <w:rPr>
          <w:rFonts w:ascii="Times New Roman" w:hAnsi="Times New Roman"/>
          <w:b/>
          <w:bCs/>
          <w:sz w:val="24"/>
          <w:szCs w:val="24"/>
        </w:rPr>
      </w:pPr>
    </w:p>
    <w:p w14:paraId="0D2C7AE9" w14:textId="28CA3BD9"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3D63A2">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7166BCE2" w14:textId="3A4611BD" w:rsidR="007C5C7D" w:rsidRDefault="007C5C7D" w:rsidP="00D33EB0">
      <w:pPr>
        <w:spacing w:after="0" w:line="240" w:lineRule="auto"/>
        <w:rPr>
          <w:rFonts w:ascii="Times New Roman" w:hAnsi="Times New Roman"/>
          <w:sz w:val="18"/>
          <w:szCs w:val="18"/>
        </w:rPr>
      </w:pPr>
      <w:r w:rsidRPr="007C5C7D">
        <w:rPr>
          <w:rFonts w:ascii="Times New Roman" w:hAnsi="Times New Roman"/>
          <w:sz w:val="18"/>
          <w:szCs w:val="18"/>
          <w:highlight w:val="magenta"/>
        </w:rPr>
        <w:t>{%p if sample.control_sample_id%}</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18420D" w14:paraId="5911A69A"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0BD4BCB" w14:textId="77777777" w:rsidR="0018420D" w:rsidRDefault="0018420D" w:rsidP="0008354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b/>
                <w:bCs/>
                <w:sz w:val="18"/>
                <w:szCs w:val="18"/>
                <w:lang w:val="en-CA"/>
              </w:rPr>
              <w:t>571</w:t>
            </w:r>
            <w:r>
              <w:rPr>
                <w:rFonts w:ascii="Times New Roman" w:hAnsi="Times New Roman"/>
                <w:b/>
                <w:bCs/>
                <w:sz w:val="18"/>
                <w:szCs w:val="18"/>
                <w:lang w:val="en-CA"/>
              </w:rPr>
              <w:t>个）</w:t>
            </w:r>
          </w:p>
        </w:tc>
      </w:tr>
      <w:tr w:rsidR="0018420D" w14:paraId="39C4994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3145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E422F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C123E9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7D8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ABRAXAS1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4083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ACVR1B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0080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5D6C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1F8F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AKT2*</w:t>
            </w:r>
          </w:p>
        </w:tc>
      </w:tr>
      <w:tr w:rsidR="0018420D" w14:paraId="7A34F47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38E9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06E09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85C59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ALOX12B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E86A4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AMER1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4132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8BCF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8665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FFF8F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APEX1</w:t>
            </w:r>
          </w:p>
        </w:tc>
      </w:tr>
      <w:tr w:rsidR="0018420D" w14:paraId="61A92CC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944E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9B39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ARAF</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DE6ECB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ARFRP1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145DB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5CB7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FF8BD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58E9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ARID5B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65B8F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ASXL1</w:t>
            </w:r>
            <w:r w:rsidRPr="00613701">
              <w:rPr>
                <w:rFonts w:ascii="Times New Roman" w:hAnsi="Times New Roman" w:hint="eastAsia"/>
                <w:sz w:val="18"/>
                <w:szCs w:val="18"/>
                <w:vertAlign w:val="superscript"/>
              </w:rPr>
              <w:t>▲</w:t>
            </w:r>
          </w:p>
        </w:tc>
      </w:tr>
      <w:tr w:rsidR="0018420D" w14:paraId="02F1174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2279EB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ATM</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4FFC25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CE8B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ATRX</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C49AB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03F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52A64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AUTS2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C180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55C59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AXIN2</w:t>
            </w:r>
            <w:r w:rsidRPr="00613701">
              <w:rPr>
                <w:rFonts w:ascii="Times New Roman" w:hAnsi="Times New Roman" w:hint="eastAsia"/>
                <w:sz w:val="18"/>
                <w:szCs w:val="18"/>
                <w:vertAlign w:val="superscript"/>
              </w:rPr>
              <w:t>▲</w:t>
            </w:r>
          </w:p>
        </w:tc>
      </w:tr>
      <w:tr w:rsidR="0018420D" w14:paraId="17FA67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616F9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A69B8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B2M</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4C517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BAP1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1B67A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BARD1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64F9A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C9DF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8A19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E0E5C5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BCL2L2</w:t>
            </w:r>
          </w:p>
        </w:tc>
      </w:tr>
      <w:tr w:rsidR="0018420D" w14:paraId="16337F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C5CB6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BE26EE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8C54E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BCORL1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5EF33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A50D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BIRC3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12FBA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BLK</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4C4F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BLM</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9FCAC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BMP2</w:t>
            </w:r>
          </w:p>
        </w:tc>
      </w:tr>
      <w:tr w:rsidR="0018420D" w14:paraId="0DBE36C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0AF1C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8DF94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BMPR1A</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44315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B63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7E6F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98B35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24B4B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35E5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BRIP1</w:t>
            </w:r>
            <w:r w:rsidRPr="00613701">
              <w:rPr>
                <w:rFonts w:ascii="Times New Roman" w:hAnsi="Times New Roman" w:hint="eastAsia"/>
                <w:sz w:val="18"/>
                <w:szCs w:val="18"/>
                <w:vertAlign w:val="superscript"/>
              </w:rPr>
              <w:t>▲</w:t>
            </w:r>
          </w:p>
        </w:tc>
      </w:tr>
      <w:tr w:rsidR="0018420D" w14:paraId="1A440B5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5483E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BTG1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90603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C7549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065E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CALR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6944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CARD11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84C91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22CD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CBFB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3160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w:t>
            </w:r>
          </w:p>
        </w:tc>
      </w:tr>
      <w:tr w:rsidR="0018420D" w14:paraId="411E1F9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F741D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4909BB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AB1CCA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0556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DF9D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9937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E73E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CD274*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C54827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CD34</w:t>
            </w:r>
          </w:p>
        </w:tc>
      </w:tr>
      <w:tr w:rsidR="0018420D" w14:paraId="76B5B67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BAFCB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CD44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0DF6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B2EC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2A49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036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CD80</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79DB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E499F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BF3E5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CDC73</w:t>
            </w:r>
            <w:r w:rsidRPr="00613701">
              <w:rPr>
                <w:rFonts w:ascii="Times New Roman" w:hAnsi="Times New Roman" w:hint="eastAsia"/>
                <w:sz w:val="18"/>
                <w:szCs w:val="18"/>
                <w:vertAlign w:val="superscript"/>
              </w:rPr>
              <w:t>▲</w:t>
            </w:r>
          </w:p>
        </w:tc>
      </w:tr>
      <w:tr w:rsidR="0018420D" w14:paraId="228EF6B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42565E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CDH1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C2CF7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19D06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CDK4*</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7B9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6525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63D33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ABA0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2AEB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CDKN2A</w:t>
            </w:r>
            <w:r w:rsidRPr="00613701">
              <w:rPr>
                <w:rFonts w:ascii="Times New Roman" w:hAnsi="Times New Roman" w:hint="eastAsia"/>
                <w:sz w:val="18"/>
                <w:szCs w:val="18"/>
                <w:vertAlign w:val="superscript"/>
              </w:rPr>
              <w:t>▲</w:t>
            </w:r>
          </w:p>
        </w:tc>
      </w:tr>
      <w:tr w:rsidR="0018420D" w14:paraId="6A17445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9BEB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5A0B4D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473B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CEBPA</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C6816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FFD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B10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FA46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CHEK2</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476513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CIC</w:t>
            </w:r>
          </w:p>
        </w:tc>
      </w:tr>
      <w:tr w:rsidR="0018420D" w14:paraId="750D6E7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9A573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CORO2A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B4920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CREBBP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68A9F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CRKL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4D8F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CRLF2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7F28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392B8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868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CSF3R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CDDFC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CTCF</w:t>
            </w:r>
          </w:p>
        </w:tc>
      </w:tr>
      <w:tr w:rsidR="0018420D" w14:paraId="24E77BA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F52A6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CTLA4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CBD8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72CFF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CTNNB1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52F75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CUL3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E6B7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CXCL8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0CBC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CYLD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A139E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CYP19A1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A3741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CYP2C8</w:t>
            </w:r>
          </w:p>
        </w:tc>
      </w:tr>
      <w:tr w:rsidR="0018420D" w14:paraId="7C83B81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F8090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CYP2D6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2F04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DAXX</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0CF25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DCUN1D1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0903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39B2C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B33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DICER1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8BD6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DIS3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D979D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DKK3</w:t>
            </w:r>
          </w:p>
        </w:tc>
      </w:tr>
      <w:tr w:rsidR="0018420D" w14:paraId="23B59DA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439EE9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8420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DNMT3A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D822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DOT1L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A8FF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DPYD</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6274C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DYNC2H1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26310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34EC9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64EBC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EIF1AX</w:t>
            </w:r>
          </w:p>
        </w:tc>
      </w:tr>
      <w:tr w:rsidR="0018420D" w14:paraId="25E7CD4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96E461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684D20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EMSY</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7B1E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ENG</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995C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EP300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D313E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EPAS1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FA2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EPCAM</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234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5B258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EPHA5</w:t>
            </w:r>
          </w:p>
        </w:tc>
      </w:tr>
      <w:tr w:rsidR="0018420D" w14:paraId="1653FE2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8BBC4C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67832B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C3FB5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A7A9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DD37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963C9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9FA6F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3D5A62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ERCC2</w:t>
            </w:r>
            <w:r w:rsidRPr="00613701">
              <w:rPr>
                <w:rFonts w:ascii="Times New Roman" w:hAnsi="Times New Roman" w:hint="eastAsia"/>
                <w:sz w:val="18"/>
                <w:szCs w:val="18"/>
                <w:vertAlign w:val="superscript"/>
              </w:rPr>
              <w:t>▲</w:t>
            </w:r>
          </w:p>
        </w:tc>
      </w:tr>
      <w:tr w:rsidR="0018420D" w14:paraId="68428D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4941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ERCC3</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867B1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04F69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ERRFI1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416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80E6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0BE49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4CE87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68004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ETV5#</w:t>
            </w:r>
          </w:p>
        </w:tc>
      </w:tr>
      <w:tr w:rsidR="0018420D" w14:paraId="7E3A61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4580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15FA8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DD80B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3A851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F2R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10F4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FANCA</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8C1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7F03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FANCD2</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B34A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FANCE</w:t>
            </w:r>
            <w:r w:rsidRPr="00613701">
              <w:rPr>
                <w:rFonts w:ascii="Times New Roman" w:hAnsi="Times New Roman" w:hint="eastAsia"/>
                <w:sz w:val="18"/>
                <w:szCs w:val="18"/>
                <w:vertAlign w:val="superscript"/>
              </w:rPr>
              <w:t>▲</w:t>
            </w:r>
          </w:p>
        </w:tc>
      </w:tr>
      <w:tr w:rsidR="0018420D" w14:paraId="594E05B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0BB77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FANCF</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2D1B6A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FANCG</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5A366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FANCI</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7188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FANCL</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A451C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FANCM</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E2004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30A9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F50F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FBXW7</w:t>
            </w:r>
          </w:p>
        </w:tc>
      </w:tr>
      <w:tr w:rsidR="0018420D" w14:paraId="0B1CFA7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13D06B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FCGR2B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380C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FGF10</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A5598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B5FE8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FGF19*</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F2BE3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FGF23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8F6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8D3D5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776FE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FGF6</w:t>
            </w:r>
          </w:p>
        </w:tc>
      </w:tr>
      <w:tr w:rsidR="0018420D" w14:paraId="660ABDD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1C29E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FGF7</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23AD52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60F100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E7C4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646D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C26D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0105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FH</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F4E331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FLCN</w:t>
            </w:r>
            <w:r w:rsidRPr="00613701">
              <w:rPr>
                <w:rFonts w:ascii="Times New Roman" w:hAnsi="Times New Roman" w:hint="eastAsia"/>
                <w:sz w:val="18"/>
                <w:szCs w:val="18"/>
                <w:vertAlign w:val="superscript"/>
              </w:rPr>
              <w:t>▲</w:t>
            </w:r>
          </w:p>
        </w:tc>
      </w:tr>
      <w:tr w:rsidR="0018420D" w14:paraId="1DC3607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521BB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A2A664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7A321C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54145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9DB5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5A5C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8C6B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FOXP1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01F2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FRS2</w:t>
            </w:r>
          </w:p>
        </w:tc>
      </w:tr>
      <w:tr w:rsidR="0018420D" w14:paraId="6253DF3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B58B37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FUBP1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EA78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21832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FYN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459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GABRA6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CA37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CE64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GATA2</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033F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B560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GATA4</w:t>
            </w:r>
          </w:p>
        </w:tc>
      </w:tr>
      <w:tr w:rsidR="0018420D" w14:paraId="4E725FB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A795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1B68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GEN1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4805A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2B5D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AC09D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01945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GNAQ</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A5437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GNAS</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1944D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GREM1</w:t>
            </w:r>
            <w:r w:rsidRPr="00613701">
              <w:rPr>
                <w:rFonts w:ascii="Times New Roman" w:hAnsi="Times New Roman" w:hint="eastAsia"/>
                <w:sz w:val="18"/>
                <w:szCs w:val="18"/>
                <w:vertAlign w:val="superscript"/>
              </w:rPr>
              <w:t>▲</w:t>
            </w:r>
          </w:p>
        </w:tc>
      </w:tr>
      <w:tr w:rsidR="0018420D" w14:paraId="0722697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CFD7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GRIN2A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47A4E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GRM3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3313EA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GSK3B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3D142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GSTP1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3B49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H1-2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6D6D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H2BC5</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025D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H3-3A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4BD24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H3-5</w:t>
            </w:r>
          </w:p>
        </w:tc>
      </w:tr>
      <w:tr w:rsidR="0018420D" w14:paraId="3B48585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34786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H3C2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DFD066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HAMP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EEA78B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HAVCR2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2647F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HCK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3CB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HDAC2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B6BE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HEY1#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C8CAF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HGF*</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82054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HIF1A</w:t>
            </w:r>
          </w:p>
        </w:tc>
      </w:tr>
      <w:tr w:rsidR="0018420D" w14:paraId="08D5FD2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72FA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11E5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0AC21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BAE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HNF1A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F57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HOXB13</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20A5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HRAS</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7C27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HSD3B1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FF22D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HSP90AA1</w:t>
            </w:r>
          </w:p>
        </w:tc>
      </w:tr>
      <w:tr w:rsidR="0018420D" w14:paraId="5E913BD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5CBB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8EEF4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A7F71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ICOSLG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39F59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8F444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3A0D0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12FE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CBBE0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w:t>
            </w:r>
          </w:p>
        </w:tc>
      </w:tr>
      <w:tr w:rsidR="0018420D" w14:paraId="76E2547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B133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219A8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323D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IKBKE</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65BF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F1A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3961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5680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9E745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IL6</w:t>
            </w:r>
          </w:p>
        </w:tc>
      </w:tr>
      <w:tr w:rsidR="0018420D" w14:paraId="56FB417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3CF6D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IL7R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79AC7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INHBA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7D641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8EBE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CDDDD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48F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IP6K1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CF2C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E2A5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w:t>
            </w:r>
          </w:p>
        </w:tc>
      </w:tr>
      <w:tr w:rsidR="0018420D" w14:paraId="701C452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0BDE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6E62F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IRS2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D876E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5742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A30C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D9C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0FA93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DB17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JUN</w:t>
            </w:r>
          </w:p>
        </w:tc>
      </w:tr>
      <w:tr w:rsidR="0018420D" w14:paraId="452283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9567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B6FE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5196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KDM6A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1366A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5509C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KEAP1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3ED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A9B6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ECAC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KLF4</w:t>
            </w:r>
          </w:p>
        </w:tc>
      </w:tr>
      <w:tr w:rsidR="0018420D" w14:paraId="120A7AA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825E0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KLHL6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292A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61D83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B170D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42589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4DA8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45CB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LAG3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E9C022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LATS1</w:t>
            </w:r>
          </w:p>
        </w:tc>
      </w:tr>
      <w:tr w:rsidR="0018420D" w14:paraId="30E58A5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7109A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15829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LCK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40CA8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LGALS3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A682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LIG4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993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LIN28B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A682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F9EE4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LRP1B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C360E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LYN</w:t>
            </w:r>
          </w:p>
        </w:tc>
      </w:tr>
      <w:tr w:rsidR="0018420D" w14:paraId="1DA496E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0F99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LZTR1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30412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E4EF2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B970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1D456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FC39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FDFC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78A02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MAP3K14</w:t>
            </w:r>
          </w:p>
        </w:tc>
      </w:tr>
      <w:tr w:rsidR="0018420D" w14:paraId="7972DC8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3D6E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C28E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3E9B5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EACA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MAX</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5BA3A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MCL1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2F09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4113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E4649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MDM4*</w:t>
            </w:r>
          </w:p>
        </w:tc>
      </w:tr>
      <w:tr w:rsidR="0018420D" w14:paraId="3E57753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8401D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MED12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14654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21D73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MEN1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E117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7B9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A3EC6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B190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BEF17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MIF</w:t>
            </w:r>
          </w:p>
        </w:tc>
      </w:tr>
      <w:tr w:rsidR="0018420D" w14:paraId="5FEBA38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C381D6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MITF</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CD36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MKI67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C251D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CA49B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7BF76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CF348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1E56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E400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MPO</w:t>
            </w:r>
          </w:p>
        </w:tc>
      </w:tr>
      <w:tr w:rsidR="0018420D" w14:paraId="66FC15B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DEE00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MRE11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E8617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949C6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MSH3</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4E9E8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MSH6</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4E48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MST1R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600B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MT2A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5FC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MTHFR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CC259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MTOR</w:t>
            </w:r>
          </w:p>
        </w:tc>
      </w:tr>
      <w:tr w:rsidR="0018420D" w14:paraId="41C373E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D909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MTRR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455450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MUC16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452D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MUC5B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F6187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MUTYH</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16810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60A8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2F469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7B339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MYCN</w:t>
            </w:r>
          </w:p>
        </w:tc>
      </w:tr>
      <w:tr w:rsidR="0018420D" w14:paraId="6549B7B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24328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MYD88</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579B68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MYOD1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95C01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NAA11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C3E5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DB8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NBN</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C9320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9199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ABAA4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NCOR1</w:t>
            </w:r>
          </w:p>
        </w:tc>
      </w:tr>
      <w:tr w:rsidR="0018420D" w14:paraId="16A8232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81A70A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NEIL1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6089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794C8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NF2</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92C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NFE2L2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93BC1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A3B6F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NFKBIA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B009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NKX2-1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7013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NOS2</w:t>
            </w:r>
          </w:p>
        </w:tc>
      </w:tr>
      <w:tr w:rsidR="0018420D" w14:paraId="33C61A4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B59AE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A954A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C65FB8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FD59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62EB3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E738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7579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NQO1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7BEF4E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NR1I2</w:t>
            </w:r>
          </w:p>
        </w:tc>
      </w:tr>
      <w:tr w:rsidR="0018420D" w14:paraId="7DFF18E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1EA35B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NR4A3#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1C4C6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5AB125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EB32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04E5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E45B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87CF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3DF57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NUP93</w:t>
            </w:r>
          </w:p>
        </w:tc>
      </w:tr>
      <w:tr w:rsidR="0018420D" w14:paraId="3BCB81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E6ADF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NUTM1#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04C21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297E7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98AA8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D21FF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PAK5</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21C9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PALB2</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3A6F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PAPPA2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2CC1E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PARP1</w:t>
            </w:r>
          </w:p>
        </w:tc>
      </w:tr>
      <w:tr w:rsidR="0018420D" w14:paraId="461DEF4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92F35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33042A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PAX5</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D79F58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CE303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1C69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PBRM1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0729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CF74C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PDCD1LG2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EBFFB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PDGFB#</w:t>
            </w:r>
          </w:p>
        </w:tc>
      </w:tr>
      <w:tr w:rsidR="0018420D" w14:paraId="6FFEE45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571266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0D9F17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4112B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C7AC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PDPK1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2DD4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PEG3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4B2BC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DA30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894D01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PIK3C2B</w:t>
            </w:r>
          </w:p>
        </w:tc>
      </w:tr>
      <w:tr w:rsidR="0018420D" w14:paraId="5126341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08A67A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PIK3C2G</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B70B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152F99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3D0C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2158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5DAC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PIK3CG</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7541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E2233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PIK3R2</w:t>
            </w:r>
          </w:p>
        </w:tc>
      </w:tr>
      <w:tr w:rsidR="0018420D" w14:paraId="04736C1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1A93C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49369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PLCG2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6509F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57F0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E7CA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4C79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PNRC1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CFCB2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POLD1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CB204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w:t>
            </w:r>
            <w:r w:rsidRPr="00613701">
              <w:rPr>
                <w:rFonts w:ascii="Times New Roman" w:hAnsi="Times New Roman" w:hint="eastAsia"/>
                <w:sz w:val="18"/>
                <w:szCs w:val="18"/>
                <w:vertAlign w:val="superscript"/>
              </w:rPr>
              <w:t>▲</w:t>
            </w:r>
          </w:p>
        </w:tc>
      </w:tr>
      <w:tr w:rsidR="0018420D" w14:paraId="2CCFDCC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B0745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10670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2611B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82F5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PPP2R2A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04625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3D76C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27B9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B4C651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PREX2</w:t>
            </w:r>
          </w:p>
        </w:tc>
      </w:tr>
      <w:tr w:rsidR="0018420D" w14:paraId="583310C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D55B6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PRKAA1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C578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PRKACA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5C41AA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3E87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PRKCI</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4F51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PRKDC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9C2F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PRKN</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503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PRSS8</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112C5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PSMD4</w:t>
            </w:r>
          </w:p>
        </w:tc>
      </w:tr>
      <w:tr w:rsidR="0018420D" w14:paraId="031DAB5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A17F4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PTCH1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0D46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PTEN</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4AD3D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PTGS2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AEAE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PTPN11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A466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PTPRD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4CD7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PTTG1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EBBF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PXDNL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C1F2D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r>
      <w:tr w:rsidR="0018420D" w14:paraId="3BAAAB3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442600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69B9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RAD21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FCF6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RAD50</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8698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9640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RAD51B</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2D61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0246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RAD51D</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55EA9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RAD52</w:t>
            </w:r>
          </w:p>
        </w:tc>
      </w:tr>
      <w:tr w:rsidR="0018420D" w14:paraId="5D137BD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D7731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RAD54L</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0C410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CB4BED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B00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RARA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1FEAC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7E7C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7955C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DC22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RBM10</w:t>
            </w:r>
            <w:r w:rsidRPr="00613701">
              <w:rPr>
                <w:rFonts w:ascii="Times New Roman" w:hAnsi="Times New Roman" w:hint="eastAsia"/>
                <w:sz w:val="18"/>
                <w:szCs w:val="18"/>
                <w:vertAlign w:val="superscript"/>
              </w:rPr>
              <w:t>▲</w:t>
            </w:r>
          </w:p>
        </w:tc>
      </w:tr>
      <w:tr w:rsidR="0018420D" w14:paraId="0AA09E0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F8260D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7C8DB8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RECQL4</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F9A032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781C2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DDD3D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REV3L</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14FC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RHEB</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1779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RHOA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4A50A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RICTOR*</w:t>
            </w:r>
          </w:p>
        </w:tc>
      </w:tr>
      <w:tr w:rsidR="0018420D" w14:paraId="46D4DB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DA74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RIPK4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DC3113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RIT1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78424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RNASEL</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9342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RNF43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658F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ROBO2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3DFC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1861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RPPH1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6500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RPS6KB1</w:t>
            </w:r>
          </w:p>
        </w:tc>
      </w:tr>
      <w:tr w:rsidR="0018420D" w14:paraId="4E3EAF8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EF5A93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16AB75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RPTOR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609772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RSF1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2BE8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858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C3BB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SCN8A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F8BC0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52241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SDHAF2</w:t>
            </w:r>
            <w:r w:rsidRPr="00613701">
              <w:rPr>
                <w:rFonts w:ascii="Times New Roman" w:hAnsi="Times New Roman" w:hint="eastAsia"/>
                <w:sz w:val="18"/>
                <w:szCs w:val="18"/>
                <w:vertAlign w:val="superscript"/>
              </w:rPr>
              <w:t>▲</w:t>
            </w:r>
          </w:p>
        </w:tc>
      </w:tr>
      <w:tr w:rsidR="0018420D" w14:paraId="234C53D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5E020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SDHB</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56A3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SDHC</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0DC6E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SDHD</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8635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BC75E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0420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6FB6D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SERPINE1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C5CC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SETBP1</w:t>
            </w:r>
          </w:p>
        </w:tc>
      </w:tr>
      <w:tr w:rsidR="0018420D" w14:paraId="4FB00E6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23834A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SETD2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486E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SF3B1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D1F4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A607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SKP2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8A95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A340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SLC47A1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E5E8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SLCO1B1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A17D76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SLIT2</w:t>
            </w:r>
          </w:p>
        </w:tc>
      </w:tr>
      <w:tr w:rsidR="0018420D" w14:paraId="077A701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02603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SLX4</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725C6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74F3D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F245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SMAD4</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63C6A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SMARCA4</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C811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SMARCB1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52C9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FD10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SMO*</w:t>
            </w:r>
          </w:p>
        </w:tc>
      </w:tr>
      <w:tr w:rsidR="0018420D" w14:paraId="7E0E45B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F29E10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SNCAIP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4A9C0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SOCS1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F3C60A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SOD2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5560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5799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SOX17</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A6E1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2D02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SOX9</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B32E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SPEN</w:t>
            </w:r>
          </w:p>
        </w:tc>
      </w:tr>
      <w:tr w:rsidR="0018420D" w14:paraId="689478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9583E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SPOP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6F209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SPTA1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E6982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D13CC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SRSF2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1587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SS18#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F607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STAG2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9AB11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89913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STAT4</w:t>
            </w:r>
          </w:p>
        </w:tc>
      </w:tr>
      <w:tr w:rsidR="0018420D" w14:paraId="535187B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2E9E13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7248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STK11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85D25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SUFU</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8394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SUZ12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E928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SYK</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D2402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F471F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TAOK1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C5AB8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TBX3</w:t>
            </w:r>
          </w:p>
        </w:tc>
      </w:tr>
      <w:tr w:rsidR="0018420D" w14:paraId="5799435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9CFA00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D3B7A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DD546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TENT5C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0FA2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TERT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D835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8D19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0FAB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TFE3#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13EF7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TGFB1</w:t>
            </w:r>
          </w:p>
        </w:tc>
      </w:tr>
      <w:tr w:rsidR="0018420D" w14:paraId="1F867CB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B8ECE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TGFBR2</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64DE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TIGIT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AC97D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TMEM127</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E22D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0A28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D1284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TNFAIP3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01E7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17578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TNFRSF18</w:t>
            </w:r>
          </w:p>
        </w:tc>
      </w:tr>
      <w:tr w:rsidR="0018420D" w14:paraId="326B21E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56C213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TNFRSF9</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04260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78C56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TOP2A*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38E70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044B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CEFB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971C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TRAF7</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353CD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TRRAP</w:t>
            </w:r>
          </w:p>
        </w:tc>
      </w:tr>
      <w:tr w:rsidR="0018420D" w14:paraId="2468929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2FF63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8D405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7E944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TSHR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F13F1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TXNRD2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0E26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TYMS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651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U2AF1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959B4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F7271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UMPS</w:t>
            </w:r>
          </w:p>
        </w:tc>
      </w:tr>
      <w:tr w:rsidR="0018420D" w14:paraId="0A0F01A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ACB5B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VEGFA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688F2F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VHL</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DE80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WRN</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E2FF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WT1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69675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XPC</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AD84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7395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F062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XRCC2</w:t>
            </w:r>
            <w:r w:rsidRPr="00613701">
              <w:rPr>
                <w:rFonts w:ascii="Times New Roman" w:hAnsi="Times New Roman" w:hint="eastAsia"/>
                <w:sz w:val="18"/>
                <w:szCs w:val="18"/>
                <w:vertAlign w:val="superscript"/>
              </w:rPr>
              <w:t>▲</w:t>
            </w:r>
          </w:p>
        </w:tc>
      </w:tr>
      <w:tr w:rsidR="0018420D" w14:paraId="296BF6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CBF0C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XRCC3</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860C9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426C8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XRCC5</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F7BB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YES1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E080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AEA3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ZBTB2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BEF4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ZFHX4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DBA26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ZNF217</w:t>
            </w:r>
          </w:p>
        </w:tc>
      </w:tr>
      <w:tr w:rsidR="0018420D" w14:paraId="02836D9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DC52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666AC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ZNRF3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C1B00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ZRSR2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EF0EF0" w14:textId="77777777" w:rsidR="0018420D" w:rsidRDefault="0018420D" w:rsidP="000835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1CB7E6" w14:textId="77777777" w:rsidR="0018420D" w:rsidRDefault="0018420D" w:rsidP="000835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7BA8F" w14:textId="77777777" w:rsidR="0018420D" w:rsidRDefault="0018420D"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4D0626" w14:textId="77777777" w:rsidR="0018420D" w:rsidRDefault="0018420D"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F19F91" w14:textId="77777777" w:rsidR="0018420D" w:rsidRDefault="0018420D" w:rsidP="0008354C">
            <w:pPr>
              <w:spacing w:after="0" w:line="240" w:lineRule="auto"/>
              <w:jc w:val="center"/>
              <w:textAlignment w:val="bottom"/>
              <w:rPr>
                <w:rFonts w:ascii="Times New Roman" w:hAnsi="Times New Roman"/>
                <w:sz w:val="18"/>
                <w:szCs w:val="18"/>
              </w:rPr>
            </w:pPr>
          </w:p>
        </w:tc>
      </w:tr>
    </w:tbl>
    <w:p w14:paraId="22C30F9C" w14:textId="77777777" w:rsidR="0018420D" w:rsidRDefault="0018420D" w:rsidP="0018420D">
      <w:pPr>
        <w:pStyle w:val="Default"/>
        <w:snapToGrid w:val="0"/>
        <w:jc w:val="both"/>
        <w:rPr>
          <w:rFonts w:ascii="Times New Roman" w:eastAsia="宋体" w:hAnsi="Times New Roman" w:cs="Times New Roman"/>
          <w:bCs/>
          <w:color w:val="000000" w:themeColor="text1"/>
          <w:sz w:val="18"/>
          <w:szCs w:val="18"/>
        </w:rPr>
      </w:pPr>
      <w:r w:rsidRPr="00C02DE9">
        <w:rPr>
          <w:rFonts w:ascii="Times New Roman" w:eastAsia="宋体" w:hAnsi="Times New Roman" w:cs="Times New Roman"/>
          <w:bCs/>
          <w:color w:val="000000" w:themeColor="text1"/>
          <w:sz w:val="18"/>
          <w:szCs w:val="18"/>
        </w:rPr>
        <w:t>{%p if qc.rna_data_qc%}</w:t>
      </w:r>
    </w:p>
    <w:p w14:paraId="2D23541B" w14:textId="225771FD" w:rsidR="007C5C7D" w:rsidRPr="0018420D" w:rsidRDefault="007C5C7D" w:rsidP="00D33EB0">
      <w:pPr>
        <w:spacing w:after="0" w:line="240" w:lineRule="auto"/>
        <w:rPr>
          <w:rFonts w:ascii="Times New Roman" w:hAnsi="Times New Roman"/>
          <w:sz w:val="18"/>
          <w:szCs w:val="18"/>
        </w:rPr>
      </w:pPr>
    </w:p>
    <w:tbl>
      <w:tblPr>
        <w:tblW w:w="5000" w:type="pct"/>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70"/>
        <w:gridCol w:w="1408"/>
        <w:gridCol w:w="1288"/>
        <w:gridCol w:w="1274"/>
        <w:gridCol w:w="1253"/>
        <w:gridCol w:w="1224"/>
        <w:gridCol w:w="1192"/>
        <w:gridCol w:w="1296"/>
      </w:tblGrid>
      <w:tr w:rsidR="0018420D" w14:paraId="6F505C62" w14:textId="77777777" w:rsidTr="0018420D">
        <w:trPr>
          <w:trHeight w:val="312"/>
        </w:trPr>
        <w:tc>
          <w:tcPr>
            <w:tcW w:w="10205" w:type="dxa"/>
            <w:gridSpan w:val="8"/>
            <w:tcBorders>
              <w:top w:val="single" w:sz="4" w:space="0" w:color="0070C0"/>
              <w:bottom w:val="single" w:sz="4" w:space="0" w:color="0070C0"/>
            </w:tcBorders>
            <w:shd w:val="clear" w:color="auto" w:fill="D9D9D9" w:themeFill="background1" w:themeFillShade="D9"/>
          </w:tcPr>
          <w:p w14:paraId="581D18E1" w14:textId="77777777" w:rsidR="0018420D" w:rsidRDefault="0018420D" w:rsidP="0018420D">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R</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347</w:t>
            </w:r>
            <w:r>
              <w:rPr>
                <w:rFonts w:ascii="Times New Roman" w:hAnsi="Times New Roman"/>
                <w:b/>
                <w:bCs/>
                <w:sz w:val="18"/>
                <w:szCs w:val="18"/>
                <w:lang w:val="en-CA"/>
              </w:rPr>
              <w:t>个）</w:t>
            </w:r>
          </w:p>
        </w:tc>
      </w:tr>
      <w:tr w:rsidR="0018420D" w14:paraId="6F040A5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8F503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ABR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AA668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ACADM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D0BCE5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ADAMTS16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F75FE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2716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AFF3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9C06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A088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AGBL4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4A23C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AGGF1</w:t>
            </w:r>
          </w:p>
        </w:tc>
      </w:tr>
      <w:tr w:rsidR="0018420D" w14:paraId="3E70A4F1"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90DCBC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AGK</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1505EC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AGTRAP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351A4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AHCYL1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1EE9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AKAP13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E376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AKAP9</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42233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ALAD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4DA7A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AMBRA1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524C39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w:t>
            </w:r>
          </w:p>
        </w:tc>
      </w:tr>
      <w:tr w:rsidR="0018420D" w14:paraId="3724890D"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2747BA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AMOTL2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9B8A82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ANO3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C17F55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AP1M1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2C60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9124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248A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APOLD1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E872D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ARHGEF2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A89E5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ARMC10</w:t>
            </w:r>
          </w:p>
        </w:tc>
      </w:tr>
      <w:tr w:rsidR="0018420D" w14:paraId="62D37C9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FAA781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ASPSCR1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9CDBE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ATF7IP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52384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ATG7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900E7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ATIC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880B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ATP1B1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399B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ATP6V1D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010A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BAG4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D07E4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BAIAP2L1</w:t>
            </w:r>
          </w:p>
        </w:tc>
      </w:tr>
      <w:tr w:rsidR="0018420D" w14:paraId="03299C6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65FC03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BCAN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25EC90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95264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EC88C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BICC1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916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BTBD1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ED343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BTF3L4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F9618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F1E297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CACNA2D1</w:t>
            </w:r>
          </w:p>
        </w:tc>
      </w:tr>
      <w:tr w:rsidR="0018420D" w14:paraId="76E129C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E6159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CAPZA2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7C102E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2980D8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CAV1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4C29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CBR4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E1AA9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CBX5</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AED9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CCAR2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9F8F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CCDC186</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3B2367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CCDC6</w:t>
            </w:r>
          </w:p>
        </w:tc>
      </w:tr>
      <w:tr w:rsidR="0018420D" w14:paraId="2E13B70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70DC03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CCDC91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593EBE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CDC27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6CDC2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A3E5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CEP43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A679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CEP72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7E76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CEP85L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3055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CEP89</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870E5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CHTOP</w:t>
            </w:r>
          </w:p>
        </w:tc>
      </w:tr>
      <w:tr w:rsidR="0018420D" w14:paraId="14C2558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561415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CIDEA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F1375A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CIT</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894539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CLCN6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89BB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CLIP1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5B2BC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CLTC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AB38C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CNIH4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DE8D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CNTRL</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CCB0D1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COL14A1</w:t>
            </w:r>
          </w:p>
        </w:tc>
      </w:tr>
      <w:tr w:rsidR="0018420D" w14:paraId="369C7D1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E5796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COL16A1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2CD5C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CREB5</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012A8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9960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CTRC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2D5EA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CTTN</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94EF3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CUX1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A9831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CWH43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17FE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CYSTM1</w:t>
            </w:r>
          </w:p>
        </w:tc>
      </w:tr>
      <w:tr w:rsidR="0018420D" w14:paraId="76E0349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C77548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DCTN1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8F2F7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DDX21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C14242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DGCR2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CB01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DHX15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BBF86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DIAPH1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4B0E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DUSP6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263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DYNC1I2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54FF11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DZANK1</w:t>
            </w:r>
          </w:p>
        </w:tc>
      </w:tr>
      <w:tr w:rsidR="0018420D" w14:paraId="2541EE8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24DE0F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EEF1G</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0BC3D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08D1BF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EIF2AK3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76DAB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EIF3L</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B1DF0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C6A2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ELAVL3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47A75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EEC2B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EPS15</w:t>
            </w:r>
          </w:p>
        </w:tc>
      </w:tr>
      <w:tr w:rsidR="0018420D" w14:paraId="036EF33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D68E1A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BA57C0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6936F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ERLIN2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14C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ERP44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5FB45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EZR</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978F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73BB7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F11R</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8EB3C2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FAM114A2</w:t>
            </w:r>
          </w:p>
        </w:tc>
      </w:tr>
      <w:tr w:rsidR="0018420D" w14:paraId="01DACB3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27653E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FAM131B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07DE8F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FBXO28</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95E0A1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FCHSD1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B6ECF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FGFR1OP2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AD0E2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FILIP1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3D86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FIP1L1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9123F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FKBP15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61E421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FLI1</w:t>
            </w:r>
          </w:p>
        </w:tc>
      </w:tr>
      <w:tr w:rsidR="0018420D" w14:paraId="66A145F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1B1F86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FN1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39487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42AAD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61C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GCGR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43B6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GHITM</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57895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GIT2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D1E9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GKAP1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DCC03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GLOD4</w:t>
            </w:r>
          </w:p>
        </w:tc>
      </w:tr>
      <w:tr w:rsidR="0018420D" w14:paraId="0367C97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405A59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GOLGA5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7AE66A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GOPC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8A5C5F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GRB10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9CF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GRIPAP1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7848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FC50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GTF2IRD1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B7982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GYG1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25509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HIP1</w:t>
            </w:r>
          </w:p>
        </w:tc>
      </w:tr>
      <w:tr w:rsidR="0018420D" w14:paraId="0F05EF4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FA78D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9FE83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HNRNPA2B1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413B4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HSF2BP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3241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BC841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INSL4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411E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IRF2BP2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CF1F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JAKMIP1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6023DB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KCTD8</w:t>
            </w:r>
          </w:p>
        </w:tc>
      </w:tr>
      <w:tr w:rsidR="0018420D" w14:paraId="7F59A77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1B8EB7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KDM7A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E2E97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KIAA1217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C680DA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KIAA1549</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E16D0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KIAA1598</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094D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KIF5B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F9BF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KLC1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2F17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AA24C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KLK2</w:t>
            </w:r>
          </w:p>
        </w:tc>
      </w:tr>
      <w:tr w:rsidR="0018420D" w14:paraId="7CD305F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D79715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LIMA1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6FE07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LMNA</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A84AE7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LOH12CR1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6620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LRRC71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8C5D9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EE838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LSM14A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37C10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LUC7L2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BF624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LZTFL1</w:t>
            </w:r>
          </w:p>
        </w:tc>
      </w:tr>
      <w:tr w:rsidR="0018420D" w14:paraId="161494E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6994B8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MAD1L1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F3F9E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7C7B8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MEF2D</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F1E1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MGEA5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52C75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MKRN1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B61E3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MLLT10</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249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MORC3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AAC10F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MPRIP</w:t>
            </w:r>
          </w:p>
        </w:tc>
      </w:tr>
      <w:tr w:rsidR="0018420D" w14:paraId="3105748F" w14:textId="77777777" w:rsidTr="0018420D">
        <w:trPr>
          <w:trHeight w:val="90"/>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EA01C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F7182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MYH9</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0BAD1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MYO18A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FFCC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MYO5A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67A95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MYRIP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8B85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MZT1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23AE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NACC2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8D727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NCOA4</w:t>
            </w:r>
          </w:p>
        </w:tc>
      </w:tr>
      <w:tr w:rsidR="0018420D" w14:paraId="08F0BFAD"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9555BA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NFASC</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AAAF1D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NFIB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B0D61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NOL4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74CAF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NOS1AP</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9AB44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02E6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34DC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NRBF2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F0B20A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r>
      <w:tr w:rsidR="0018420D" w14:paraId="0E20DBD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6F5FFE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NUB1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6661EC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NUP214</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6B7691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OCIAD1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46BA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OFD1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7F97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DE61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PAN3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3D947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PAPD7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574D51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PAPSS1</w:t>
            </w:r>
          </w:p>
        </w:tc>
      </w:tr>
      <w:tr w:rsidR="0018420D" w14:paraId="292A648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D9E3E7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PAWR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AD01F8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PCM1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D56108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PDE7A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C5C5E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PDE9A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459F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PEAR1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0701B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9E8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PHC3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6C11A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PHF12</w:t>
            </w:r>
          </w:p>
        </w:tc>
      </w:tr>
      <w:tr w:rsidR="0018420D" w14:paraId="52C7F3D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A5EA6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PHLDB3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C18A7E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PLEKHG6</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8EDB6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PMEPA1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E992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POC1B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C71CE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POF1B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AD982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3B54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PPFIBP1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93EA18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PPHLN1</w:t>
            </w:r>
          </w:p>
        </w:tc>
      </w:tr>
      <w:tr w:rsidR="0018420D" w14:paraId="73F7F44B"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BE153B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E56906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PPP1R1B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9EF1E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PPP1R21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FE58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PPP4R3B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F671D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795B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A80DA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PRKAR2A</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2044B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PSMB3</w:t>
            </w:r>
          </w:p>
        </w:tc>
      </w:tr>
      <w:tr w:rsidR="0018420D" w14:paraId="185BBDB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A63D1B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PSPH</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27125A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PTGFRN</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9BF7A0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PWWP2A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B81A2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D047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RAB3IL1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4C15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RABGAP1L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E135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RAD18</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6DF877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r>
      <w:tr w:rsidR="0018420D" w14:paraId="6C6BBE4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289C9C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RBMS3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B0ECF4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RBPMS</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231C3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REG4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14029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RNF130</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B532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RNF213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69CB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ROCK1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BBF9D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RPL3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56DB2A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RTN4RL1</w:t>
            </w:r>
          </w:p>
        </w:tc>
      </w:tr>
      <w:tr w:rsidR="0018420D" w14:paraId="53B38FC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C6FB58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SARS</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494197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SCP2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0A1DC3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SCYL3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94E9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SDC4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97F9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SEC22B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57015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SEC31A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DA641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SEC61G</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43E439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SEPT10</w:t>
            </w:r>
          </w:p>
        </w:tc>
      </w:tr>
      <w:tr w:rsidR="0018420D" w14:paraId="7804863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A9EDD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SEPT14</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B969B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SEPTIN3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BE5B1A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SHROOM3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DCCA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SHTN1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49D1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E89A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SLC12A7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83E2A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SLC34A2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09BE74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SLC3A2</w:t>
            </w:r>
          </w:p>
        </w:tc>
      </w:tr>
      <w:tr w:rsidR="0018420D" w14:paraId="377DCEB9"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09E4D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SLC43A2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40DBC7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SLMAP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E0522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1554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SORBS1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196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SPAG17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D5C3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SPECC1L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B113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SQSTM1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C522C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SSBP2</w:t>
            </w:r>
          </w:p>
        </w:tc>
      </w:tr>
      <w:tr w:rsidR="0018420D" w14:paraId="40067DF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070533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03648A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D8E853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985DB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STARD3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4F7F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C8478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STK26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6D74D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STMN2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B2831A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w:t>
            </w:r>
          </w:p>
        </w:tc>
      </w:tr>
      <w:tr w:rsidR="0018420D" w14:paraId="0D38271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41AFE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A937DC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74CC33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AB86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B024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TANK</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67A78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TATDN1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9221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TAX1BP1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10A24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TBC1D1</w:t>
            </w:r>
          </w:p>
        </w:tc>
      </w:tr>
      <w:tr w:rsidR="0018420D" w14:paraId="1A05524C"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E415D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C9F5DE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TBL1XR1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8E37F9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TEAD2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21E0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TFG</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6663B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TLCD2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0BF1F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D868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D301E4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r>
      <w:tr w:rsidR="0018420D" w14:paraId="4C5204E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932E74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0E06FE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D32DA1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E4D1D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53BF4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DE2FC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DAEF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234529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r>
      <w:tr w:rsidR="0018420D" w14:paraId="5E4A32DF"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192469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3ABE02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3C43B2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1EF2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5B710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0BF31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7948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FEA65A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r>
      <w:tr w:rsidR="0018420D" w14:paraId="3203079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F8E7D3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8675A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FF5F30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9DCD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AEB6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C544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EB69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E3713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r>
      <w:tr w:rsidR="0018420D" w14:paraId="0855BC7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94800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A4A1E5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87B499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24EF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5B326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A9F5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3E3B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8715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r>
      <w:tr w:rsidR="0018420D" w14:paraId="6F22FA2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C2B3E1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FA396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777C7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37139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F6E4D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B6D2C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C18DC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669425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r>
      <w:tr w:rsidR="0018420D" w14:paraId="11ECBC59"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BE31E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318019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B017C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0C96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918E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0D9AE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FC7E3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682C5D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r>
      <w:tr w:rsidR="0018420D" w14:paraId="03203FE1"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20263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0BF1F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F2A82D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EA86D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43AF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9DD5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20709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48C3D8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r>
      <w:tr w:rsidR="0018420D" w14:paraId="748D13D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73F4F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TRIM27</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2CDC3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AE408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BE9A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AEC59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E0091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A07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1A00FD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r>
      <w:tr w:rsidR="0018420D" w14:paraId="752F565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33EB2F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76471F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375E2F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90A8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F76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CD446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C60A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8E67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r>
      <w:tr w:rsidR="0018420D" w14:paraId="413559F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41031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C5287F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53705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D7A8E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78316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0C748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DED0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031B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r>
      <w:tr w:rsidR="0018420D" w14:paraId="1B60FE5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6C95EE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64B90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BE5EAC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6CC07D" w14:textId="77777777" w:rsidR="0018420D" w:rsidRDefault="0018420D" w:rsidP="0018420D">
            <w:pPr>
              <w:spacing w:after="0" w:line="240" w:lineRule="auto"/>
              <w:jc w:val="center"/>
              <w:textAlignment w:val="bottom"/>
              <w:rPr>
                <w:rFonts w:ascii="Times New Roman" w:hAnsi="Times New Roman"/>
                <w:sz w:val="18"/>
                <w:szCs w:val="18"/>
              </w:rPr>
            </w:pP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216056" w14:textId="77777777" w:rsidR="0018420D" w:rsidRDefault="0018420D" w:rsidP="0018420D">
            <w:pPr>
              <w:spacing w:after="0" w:line="240" w:lineRule="auto"/>
              <w:jc w:val="center"/>
              <w:textAlignment w:val="bottom"/>
              <w:rPr>
                <w:rFonts w:ascii="Times New Roman" w:hAnsi="Times New Roman"/>
                <w:sz w:val="18"/>
                <w:szCs w:val="18"/>
              </w:rPr>
            </w:pP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9B6C8" w14:textId="77777777" w:rsidR="0018420D" w:rsidRDefault="0018420D" w:rsidP="0018420D">
            <w:pPr>
              <w:spacing w:after="0" w:line="240" w:lineRule="auto"/>
              <w:jc w:val="center"/>
              <w:textAlignment w:val="bottom"/>
              <w:rPr>
                <w:rFonts w:ascii="Times New Roman" w:hAnsi="Times New Roman"/>
                <w:sz w:val="18"/>
                <w:szCs w:val="18"/>
              </w:rPr>
            </w:pP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65F418" w14:textId="77777777" w:rsidR="0018420D" w:rsidRDefault="0018420D" w:rsidP="0018420D">
            <w:pPr>
              <w:spacing w:after="0" w:line="240" w:lineRule="auto"/>
              <w:jc w:val="center"/>
              <w:textAlignment w:val="bottom"/>
              <w:rPr>
                <w:rFonts w:ascii="Times New Roman" w:hAnsi="Times New Roman"/>
                <w:sz w:val="18"/>
                <w:szCs w:val="18"/>
              </w:rPr>
            </w:pP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E52039A" w14:textId="77777777" w:rsidR="0018420D" w:rsidRDefault="0018420D" w:rsidP="0018420D">
            <w:pPr>
              <w:spacing w:after="0" w:line="240" w:lineRule="auto"/>
              <w:jc w:val="center"/>
              <w:textAlignment w:val="bottom"/>
              <w:rPr>
                <w:rFonts w:ascii="Times New Roman" w:hAnsi="Times New Roman"/>
                <w:sz w:val="18"/>
                <w:szCs w:val="18"/>
              </w:rPr>
            </w:pPr>
          </w:p>
        </w:tc>
      </w:tr>
    </w:tbl>
    <w:p w14:paraId="11E0647D" w14:textId="77777777" w:rsidR="0018420D" w:rsidRDefault="0018420D" w:rsidP="0018420D">
      <w:pPr>
        <w:pStyle w:val="-0"/>
        <w:spacing w:after="48"/>
        <w:rPr>
          <w:rFonts w:ascii="Times New Roman" w:eastAsia="宋体" w:hAnsi="Times New Roman"/>
          <w:bCs/>
          <w:color w:val="000000" w:themeColor="text1"/>
          <w:sz w:val="18"/>
          <w:szCs w:val="18"/>
        </w:rPr>
      </w:pPr>
      <w:r>
        <w:rPr>
          <w:rFonts w:ascii="Times New Roman" w:eastAsia="宋体" w:hAnsi="Times New Roman" w:hint="eastAsia"/>
          <w:bCs/>
          <w:color w:val="000000" w:themeColor="text1"/>
          <w:sz w:val="18"/>
          <w:szCs w:val="18"/>
        </w:rPr>
        <w:t>{</w:t>
      </w:r>
      <w:r>
        <w:rPr>
          <w:rFonts w:ascii="Times New Roman" w:eastAsia="宋体" w:hAnsi="Times New Roman"/>
          <w:bCs/>
          <w:color w:val="000000" w:themeColor="text1"/>
          <w:sz w:val="18"/>
          <w:szCs w:val="18"/>
        </w:rPr>
        <w:t>%p endif%}</w:t>
      </w:r>
    </w:p>
    <w:p w14:paraId="1F109BEF" w14:textId="5433C260" w:rsidR="0018420D" w:rsidRDefault="0018420D" w:rsidP="0018420D">
      <w:pPr>
        <w:pStyle w:val="-0"/>
        <w:spacing w:after="48"/>
        <w:rPr>
          <w:rFonts w:ascii="Times New Roman" w:eastAsia="宋体" w:hAnsi="Times New Roman"/>
          <w:sz w:val="18"/>
          <w:szCs w:val="18"/>
        </w:rPr>
      </w:pPr>
      <w:r>
        <w:rPr>
          <w:rFonts w:ascii="Times New Roman" w:eastAsia="宋体" w:hAnsi="Times New Roman"/>
          <w:bCs/>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eastAsia="宋体" w:hAnsi="Times New Roman" w:hint="eastAsia"/>
          <w:sz w:val="18"/>
          <w:szCs w:val="18"/>
        </w:rPr>
        <w:t>*</w:t>
      </w:r>
      <w:r>
        <w:rPr>
          <w:rFonts w:ascii="Times New Roman" w:eastAsia="宋体" w:hAnsi="Times New Roman" w:hint="eastAsia"/>
          <w:sz w:val="18"/>
          <w:szCs w:val="18"/>
        </w:rPr>
        <w:t>”标识为可检测拷贝数变异的基因；“</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225B8A40" w14:textId="4F7E98A7" w:rsidR="007C5C7D" w:rsidRDefault="007C5C7D" w:rsidP="00D33EB0">
      <w:pPr>
        <w:spacing w:after="0" w:line="240" w:lineRule="auto"/>
        <w:rPr>
          <w:rFonts w:ascii="Times New Roman" w:hAnsi="Times New Roman"/>
          <w:sz w:val="18"/>
          <w:szCs w:val="18"/>
        </w:rPr>
      </w:pPr>
      <w:r w:rsidRPr="007C5C7D">
        <w:rPr>
          <w:rFonts w:ascii="Times New Roman" w:hAnsi="Times New Roman" w:hint="eastAsia"/>
          <w:sz w:val="18"/>
          <w:szCs w:val="18"/>
          <w:highlight w:val="magenta"/>
        </w:rPr>
        <w:t>{</w:t>
      </w:r>
      <w:r w:rsidRPr="007C5C7D">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77777777"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hint="eastAsia"/>
                <w:b/>
                <w:bCs/>
                <w:sz w:val="18"/>
                <w:szCs w:val="18"/>
                <w:lang w:val="en-CA"/>
              </w:rPr>
              <w:t>D</w:t>
            </w:r>
            <w:r w:rsidRPr="007908EE">
              <w:rPr>
                <w:rFonts w:ascii="Times New Roman" w:hAnsi="Times New Roman"/>
                <w:b/>
                <w:bCs/>
                <w:sz w:val="18"/>
                <w:szCs w:val="18"/>
                <w:lang w:val="en-CA"/>
              </w:rPr>
              <w:t>NA</w:t>
            </w:r>
            <w:r w:rsidRPr="007908EE">
              <w:rPr>
                <w:rFonts w:ascii="Times New Roman" w:hAnsi="Times New Roman"/>
                <w:b/>
                <w:bCs/>
                <w:sz w:val="18"/>
                <w:szCs w:val="18"/>
                <w:lang w:val="en-CA"/>
              </w:rPr>
              <w:t>基因列表（</w:t>
            </w:r>
            <w:r w:rsidRPr="007908EE">
              <w:rPr>
                <w:rFonts w:ascii="Times New Roman" w:hAnsi="Times New Roman"/>
                <w:b/>
                <w:bCs/>
                <w:sz w:val="18"/>
                <w:szCs w:val="18"/>
                <w:lang w:val="en-CA"/>
              </w:rPr>
              <w:t>571</w:t>
            </w:r>
            <w:r w:rsidRPr="007908EE">
              <w:rPr>
                <w:rFonts w:ascii="Times New Roman" w:hAnsi="Times New Roman"/>
                <w:b/>
                <w:bCs/>
                <w:sz w:val="18"/>
                <w:szCs w:val="18"/>
                <w:lang w:val="en-CA"/>
              </w:rPr>
              <w:t>个）</w:t>
            </w:r>
          </w:p>
        </w:tc>
      </w:tr>
      <w:tr w:rsidR="00D33EB0" w:rsidRPr="007908EE" w14:paraId="0F917BD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07CDC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33DE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F107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AB56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ABRAXAS1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2C0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139F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E08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095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AKT2*</w:t>
            </w:r>
          </w:p>
        </w:tc>
      </w:tr>
      <w:tr w:rsidR="00D33EB0" w:rsidRPr="007908EE" w14:paraId="2B2AD58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B47FF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420E3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CC4B3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ALOX12B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1B2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AMER1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61DF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AP3B1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C3E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6EC1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BF96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APEX1</w:t>
            </w:r>
          </w:p>
        </w:tc>
      </w:tr>
      <w:tr w:rsidR="00D33EB0" w:rsidRPr="007908EE" w14:paraId="225FA1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4EA7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581DA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ARAF</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B79C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ARFRP1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041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3F1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6A99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809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ARID5B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3691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ASXL1</w:t>
            </w:r>
          </w:p>
        </w:tc>
      </w:tr>
      <w:tr w:rsidR="00D33EB0" w:rsidRPr="007908EE" w14:paraId="3F935D7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9BC6F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18E6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4ED7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ATRX</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0E2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EFB4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EE7F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AUTS2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8D23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8E9F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AXIN2</w:t>
            </w:r>
          </w:p>
        </w:tc>
      </w:tr>
      <w:tr w:rsidR="00D33EB0" w:rsidRPr="007908EE" w14:paraId="01F9D0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37695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74B4F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B2M</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43D2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F957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BARD1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AD59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24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9EE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BBD23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BCL2L2</w:t>
            </w:r>
          </w:p>
        </w:tc>
      </w:tr>
      <w:tr w:rsidR="00D33EB0" w:rsidRPr="007908EE" w14:paraId="467F9F5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B06B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6133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B5581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BCORL1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613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3F3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3F0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BLK</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6967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BLM</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203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BMP2</w:t>
            </w:r>
          </w:p>
        </w:tc>
      </w:tr>
      <w:tr w:rsidR="00D33EB0" w:rsidRPr="007908EE" w14:paraId="20797DF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11B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8FC3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BMPR1A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12C8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BRAF#</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AB38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A631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C3DE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413F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3E34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BRIP1</w:t>
            </w:r>
          </w:p>
        </w:tc>
      </w:tr>
      <w:tr w:rsidR="00D33EB0" w:rsidRPr="007908EE" w14:paraId="1BFF21B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E14D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BTG1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158E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DEC1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C8orf34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B499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6A70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CARD11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66C6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E981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CBFB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61C0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w:t>
            </w:r>
          </w:p>
        </w:tc>
      </w:tr>
      <w:tr w:rsidR="00D33EB0" w:rsidRPr="007908EE" w14:paraId="784133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BCE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6FF7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84E8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C8E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A41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D73A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EF35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EC10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CD34</w:t>
            </w:r>
          </w:p>
        </w:tc>
      </w:tr>
      <w:tr w:rsidR="00D33EB0" w:rsidRPr="007908EE" w14:paraId="2BD382A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8644F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B510E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AD5F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03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D24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CD80</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E96C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FA7D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BD50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CDC73</w:t>
            </w:r>
          </w:p>
        </w:tc>
      </w:tr>
      <w:tr w:rsidR="00D33EB0" w:rsidRPr="007908EE" w14:paraId="12B3C19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490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94FDE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CDK12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8206B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97C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EF82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500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8AF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A142A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CDKN2A</w:t>
            </w:r>
          </w:p>
        </w:tc>
      </w:tr>
      <w:tr w:rsidR="00D33EB0" w:rsidRPr="007908EE" w14:paraId="6E2F56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16C8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0465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1C6DD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1D5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4D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4FAF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0A9C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7193C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CIC</w:t>
            </w:r>
          </w:p>
        </w:tc>
      </w:tr>
      <w:tr w:rsidR="00D33EB0" w:rsidRPr="007908EE" w14:paraId="2021CF8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2845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CORO2A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8F4B9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CREBBP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8BD7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CRKL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DA70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CRLF2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AA0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2DA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5F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CSF3R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6DCCF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CTCF</w:t>
            </w:r>
          </w:p>
        </w:tc>
      </w:tr>
      <w:tr w:rsidR="00D33EB0" w:rsidRPr="007908EE" w14:paraId="20CC8AD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C224C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CTLA4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EBE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7CA29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AAB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B9E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3BF0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CYLD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C27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CYP19A1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E2F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CYP2C8</w:t>
            </w:r>
          </w:p>
        </w:tc>
      </w:tr>
      <w:tr w:rsidR="00D33EB0" w:rsidRPr="007908EE" w14:paraId="1057D72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F6DD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CYP2D6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989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DAXX</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62440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DCUN1D1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BE75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A066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8E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DICER1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46C8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DIS3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F85F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DKK3</w:t>
            </w:r>
          </w:p>
        </w:tc>
      </w:tr>
      <w:tr w:rsidR="00D33EB0" w:rsidRPr="007908EE" w14:paraId="3C3E0DC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E4D8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5BBD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DNMT3A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C6E8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DOT1L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C77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DPYD</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5E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DYNC2H1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834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EED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0B5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6F8B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EIF1AX</w:t>
            </w:r>
          </w:p>
        </w:tc>
      </w:tr>
      <w:tr w:rsidR="00D33EB0" w:rsidRPr="007908EE" w14:paraId="708469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3A2C0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EIF4A2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CEB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EMSY</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63C5E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F808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EP300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7674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EPAS1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64AA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EPCAM</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F035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544F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EPHA5</w:t>
            </w:r>
          </w:p>
        </w:tc>
      </w:tr>
      <w:tr w:rsidR="00D33EB0" w:rsidRPr="007908EE" w14:paraId="04CB286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2E214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2CEE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C54F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89CB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5F7A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D8A7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AED2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D58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ERCC2</w:t>
            </w:r>
          </w:p>
        </w:tc>
      </w:tr>
      <w:tr w:rsidR="00D33EB0" w:rsidRPr="007908EE" w14:paraId="394DD3A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DA5F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87A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415D4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ERRFI1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81ED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ESR1#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C9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02D6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995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E773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ETV5#</w:t>
            </w:r>
          </w:p>
        </w:tc>
      </w:tr>
      <w:tr w:rsidR="00D33EB0" w:rsidRPr="007908EE" w14:paraId="412A1BE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9BE48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FC8A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EWSR1#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501A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EZH2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027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F2R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5C95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E4CB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5B21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FANCD2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114AC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FANCE</w:t>
            </w:r>
          </w:p>
        </w:tc>
      </w:tr>
      <w:tr w:rsidR="00D33EB0" w:rsidRPr="007908EE" w14:paraId="7130C0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CC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869F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D478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FANCI</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20EA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FANCL</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2E1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FANCM</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2150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09D6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C7D6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FBXW7</w:t>
            </w:r>
          </w:p>
        </w:tc>
      </w:tr>
      <w:tr w:rsidR="00D33EB0" w:rsidRPr="007908EE" w14:paraId="3F0284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667CF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8965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FGF10</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1795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CAF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FGF19*</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5308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66BE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AB8C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33B0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FGF6</w:t>
            </w:r>
          </w:p>
        </w:tc>
      </w:tr>
      <w:tr w:rsidR="00D33EB0" w:rsidRPr="007908EE" w14:paraId="43F5245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E91E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FGF7</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CC1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915F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0D61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5C7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F44A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FED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FH</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FE0F3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FLCN</w:t>
            </w:r>
          </w:p>
        </w:tc>
      </w:tr>
      <w:tr w:rsidR="00D33EB0" w:rsidRPr="007908EE" w14:paraId="322300A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E80BC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BBB4E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BC86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A34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58C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A67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FOXP1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3781D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FRS2</w:t>
            </w:r>
          </w:p>
        </w:tc>
      </w:tr>
      <w:tr w:rsidR="00D33EB0" w:rsidRPr="007908EE" w14:paraId="7171EB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3DBB6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FUBP1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F014E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356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FYN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B078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GABRA6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0D79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6E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542F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99CDA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GATA4</w:t>
            </w:r>
          </w:p>
        </w:tc>
      </w:tr>
      <w:tr w:rsidR="00D33EB0" w:rsidRPr="007908EE" w14:paraId="24F3566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A707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6EF6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GEN1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6F8EA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550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6E93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0D11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GNAQ</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6AED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2C5C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GREM1</w:t>
            </w:r>
          </w:p>
        </w:tc>
      </w:tr>
      <w:tr w:rsidR="00D33EB0" w:rsidRPr="007908EE" w14:paraId="1FAA0D4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646E8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6418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GRM3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FF9DB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GSK3B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57F8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D5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H1-2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C73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H2BC5</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98A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H3-3A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C4F77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H3-5</w:t>
            </w:r>
          </w:p>
        </w:tc>
      </w:tr>
      <w:tr w:rsidR="00D33EB0" w:rsidRPr="007908EE" w14:paraId="6FF1B7D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CD1B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CB1CA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HAMP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C25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HAVCR2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139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HCK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594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6FB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4616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HGF*</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DBF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HIF1A</w:t>
            </w:r>
          </w:p>
        </w:tc>
      </w:tr>
      <w:tr w:rsidR="00D33EB0" w:rsidRPr="007908EE" w14:paraId="418D399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72784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207C6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65BF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153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HNF1A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674C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HOXB13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E457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F16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HSD3B1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50A91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HSP90AA1</w:t>
            </w:r>
          </w:p>
        </w:tc>
      </w:tr>
      <w:tr w:rsidR="00D33EB0" w:rsidRPr="007908EE" w14:paraId="4EB1C80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E83A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1105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90120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ICOSLG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4CEB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427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ABB9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07F6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07C61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w:t>
            </w:r>
          </w:p>
        </w:tc>
      </w:tr>
      <w:tr w:rsidR="00D33EB0" w:rsidRPr="007908EE" w14:paraId="26B15C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5432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12DC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0A97C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IKBKE</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2A1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E32F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3CC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B1A1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E8606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w:t>
            </w:r>
          </w:p>
        </w:tc>
      </w:tr>
      <w:tr w:rsidR="00D33EB0" w:rsidRPr="007908EE" w14:paraId="480535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D2F45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IL7R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8265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INHBA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A7ADB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52C8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C9D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186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IP6K1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8F4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B822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IRF2</w:t>
            </w:r>
          </w:p>
        </w:tc>
      </w:tr>
      <w:tr w:rsidR="00D33EB0" w:rsidRPr="007908EE" w14:paraId="10940E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AE98E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1603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IRS2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8FAA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7B62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81A7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12FE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AE7D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3084D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JUN</w:t>
            </w:r>
          </w:p>
        </w:tc>
      </w:tr>
      <w:tr w:rsidR="00D33EB0" w:rsidRPr="007908EE" w14:paraId="0A7D640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B062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KDM5A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70A3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KDM5C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0D08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KDM6A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C7F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A5B2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KEAP1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BE14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365B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85406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KLF4</w:t>
            </w:r>
          </w:p>
        </w:tc>
      </w:tr>
      <w:tr w:rsidR="00D33EB0" w:rsidRPr="007908EE" w14:paraId="6550C9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35A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KLHL6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64BB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8530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B256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B30F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FEC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CBF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LAG3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EEEAC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LATS1</w:t>
            </w:r>
          </w:p>
        </w:tc>
      </w:tr>
      <w:tr w:rsidR="00D33EB0" w:rsidRPr="007908EE" w14:paraId="2AC5801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412E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AACC4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0FBB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23CE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A310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LIN28B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BCB5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LMO1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CEE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7BC8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LYN</w:t>
            </w:r>
          </w:p>
        </w:tc>
      </w:tr>
      <w:tr w:rsidR="00D33EB0" w:rsidRPr="007908EE" w14:paraId="03A4F88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5D032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LZTR1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247B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MAGI2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AA29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FBFC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1BF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BCAD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66E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655C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MAP3K14</w:t>
            </w:r>
          </w:p>
        </w:tc>
      </w:tr>
      <w:tr w:rsidR="00D33EB0" w:rsidRPr="007908EE" w14:paraId="5ECE17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ADE98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910B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7B0E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F28A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MAX</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F43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MCL1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8DC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4A2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03E3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MDM4*</w:t>
            </w:r>
          </w:p>
        </w:tc>
      </w:tr>
      <w:tr w:rsidR="00D33EB0" w:rsidRPr="007908EE" w14:paraId="3EB9D61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3586E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MED12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877D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MEF2B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2DCF6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MEN1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E325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19B4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397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53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8198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MIF</w:t>
            </w:r>
          </w:p>
        </w:tc>
      </w:tr>
      <w:tr w:rsidR="00D33EB0" w:rsidRPr="007908EE" w14:paraId="2997553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5715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MITF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9D57E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MKI67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6F4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26C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2B4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B442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D25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340D7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MPO</w:t>
            </w:r>
          </w:p>
        </w:tc>
      </w:tr>
      <w:tr w:rsidR="00D33EB0" w:rsidRPr="007908EE" w14:paraId="6065EE4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ACD6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MRE11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9C9D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6506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B6C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194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MST1R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B42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MT2A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5FAD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MTHFR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7FF8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MTOR</w:t>
            </w:r>
          </w:p>
        </w:tc>
      </w:tr>
      <w:tr w:rsidR="00D33EB0" w:rsidRPr="007908EE" w14:paraId="1F68A57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173E6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MTRR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6663B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MUC16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B1846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MUC5B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0DF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MUTYH</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9C84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A64E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1D6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F306A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MYCN</w:t>
            </w:r>
          </w:p>
        </w:tc>
      </w:tr>
      <w:tr w:rsidR="00D33EB0" w:rsidRPr="007908EE" w14:paraId="1970326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CA09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MYD88</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6E7DE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MYOD1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84460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NAA11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4973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D522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NBN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ED5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A06A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3417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NCOR1</w:t>
            </w:r>
          </w:p>
        </w:tc>
      </w:tr>
      <w:tr w:rsidR="00D33EB0" w:rsidRPr="007908EE" w14:paraId="1596EEE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49A2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NEIL1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3DAE5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ABE6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864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NFE2L2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6FE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ED9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F461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NKX2-1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4895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NOS2</w:t>
            </w:r>
          </w:p>
        </w:tc>
      </w:tr>
      <w:tr w:rsidR="00D33EB0" w:rsidRPr="007908EE" w14:paraId="4554AEC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A57A6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9878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74AAC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02F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E870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724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NPM1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29D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NQO1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CDB54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NR1I2</w:t>
            </w:r>
          </w:p>
        </w:tc>
      </w:tr>
      <w:tr w:rsidR="00D33EB0" w:rsidRPr="007908EE" w14:paraId="7829262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C2F7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NR4A3#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AFA4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45F6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00E6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916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85F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6FA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4ACE7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NUP93</w:t>
            </w:r>
          </w:p>
        </w:tc>
      </w:tr>
      <w:tr w:rsidR="00D33EB0" w:rsidRPr="007908EE" w14:paraId="7B93BD9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DA9A2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NUTM1#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BC83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OXSR1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157C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53AB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E07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PAK5</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788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PALB2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A34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PAPPA2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5E23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PARP1</w:t>
            </w:r>
          </w:p>
        </w:tc>
      </w:tr>
      <w:tr w:rsidR="00D33EB0" w:rsidRPr="007908EE" w14:paraId="0EB3A6D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DDE1D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D1BE6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PAX5</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25EA3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B11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PAX8#</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85B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PBRM1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08A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2CE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PDCD1LG2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4C257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PDGFB#</w:t>
            </w:r>
          </w:p>
        </w:tc>
      </w:tr>
      <w:tr w:rsidR="00D33EB0" w:rsidRPr="007908EE" w14:paraId="0919F8D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D136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D86D9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9453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D10E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PDPK1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B39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PEG3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2AE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955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FD00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PIK3C2B</w:t>
            </w:r>
          </w:p>
        </w:tc>
      </w:tr>
      <w:tr w:rsidR="00D33EB0" w:rsidRPr="007908EE" w14:paraId="279814B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46B26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PIK3C2G</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B27A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30B2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807F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263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BB4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PIK3CG</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60A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0B3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PIK3R2</w:t>
            </w:r>
          </w:p>
        </w:tc>
      </w:tr>
      <w:tr w:rsidR="00D33EB0" w:rsidRPr="007908EE" w14:paraId="0DB339B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06099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4F5A9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PLCG2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62E1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7B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E25C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F5DA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PNRC1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BAD9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3E6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w:t>
            </w:r>
          </w:p>
        </w:tc>
      </w:tr>
      <w:tr w:rsidR="00D33EB0" w:rsidRPr="007908EE" w14:paraId="0E319A0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BAA7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BEA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A33C6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5DC6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PPP2R2A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76F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6F4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79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95B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PREX2</w:t>
            </w:r>
          </w:p>
        </w:tc>
      </w:tr>
      <w:tr w:rsidR="00D33EB0" w:rsidRPr="007908EE" w14:paraId="4538D1B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FEDD1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PRKAA1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7DDF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4F7B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716D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PRKCI</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7700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PRKDC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69E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PRKN</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434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PRSS8</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ECE23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PSMD4</w:t>
            </w:r>
          </w:p>
        </w:tc>
      </w:tr>
      <w:tr w:rsidR="00D33EB0" w:rsidRPr="007908EE" w14:paraId="2C8825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D337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F86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PTEN</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7D2DF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PTGS2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C4CB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BC6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B40F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PTTG1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C1C2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PXDNL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75F42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QKI</w:t>
            </w:r>
          </w:p>
        </w:tc>
      </w:tr>
      <w:tr w:rsidR="00D33EB0" w:rsidRPr="007908EE" w14:paraId="2C68F2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E1F5E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46DA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RAD21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DF3F4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RAD50</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E9B1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5E17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B81B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EAD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RAD51D</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E2DC1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RAD52</w:t>
            </w:r>
          </w:p>
        </w:tc>
      </w:tr>
      <w:tr w:rsidR="00D33EB0" w:rsidRPr="007908EE" w14:paraId="765C971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131FC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RAD54L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AA38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E5598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RANBP2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BE16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RARA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8465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E94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0FF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886A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RBM10</w:t>
            </w:r>
          </w:p>
        </w:tc>
      </w:tr>
      <w:tr w:rsidR="00D33EB0" w:rsidRPr="007908EE" w14:paraId="453232F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1DE8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622D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082A3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C183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EFA3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REV3L</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CE0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RHEB</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4AED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RHOA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7F5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RICTOR*</w:t>
            </w:r>
          </w:p>
        </w:tc>
      </w:tr>
      <w:tr w:rsidR="00D33EB0" w:rsidRPr="007908EE" w14:paraId="0E2071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1DA5C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1953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RIT1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39B0C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RNASEL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2CED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RNF43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446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ROBO2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24F1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935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RPPH1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48A71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RPS6KB1</w:t>
            </w:r>
          </w:p>
        </w:tc>
      </w:tr>
      <w:tr w:rsidR="00D33EB0" w:rsidRPr="007908EE" w14:paraId="7C20EB1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DC0F3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5B0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RPTOR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4CA37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RSF1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D09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FDB7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6301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SCN8A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3C63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CDF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SDHAF2</w:t>
            </w:r>
          </w:p>
        </w:tc>
      </w:tr>
      <w:tr w:rsidR="00D33EB0" w:rsidRPr="007908EE" w14:paraId="006BEA0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E8E3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6F33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1E53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SDHD</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6EC0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EB81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1BF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72A4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SERPINE1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0CBA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SETBP1</w:t>
            </w:r>
          </w:p>
        </w:tc>
      </w:tr>
      <w:tr w:rsidR="00D33EB0" w:rsidRPr="007908EE" w14:paraId="2B2BBAF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86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SETD2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0D72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SF3B1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9FFB6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217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SKP2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3F9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3519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SLC47A1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2046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SLCO1B1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F423D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SLIT2</w:t>
            </w:r>
          </w:p>
        </w:tc>
      </w:tr>
      <w:tr w:rsidR="00D33EB0" w:rsidRPr="007908EE" w14:paraId="13DBBB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7AF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SLX4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EE9D0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DF03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A92A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D9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303A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SMARCB1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4A6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7D57A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SMO*</w:t>
            </w:r>
          </w:p>
        </w:tc>
      </w:tr>
      <w:tr w:rsidR="00D33EB0" w:rsidRPr="007908EE" w14:paraId="29CDA0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BC13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SNCAIP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5330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B6714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SOD2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91F6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B55C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SOX17</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B3E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BB1F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SOX9</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1C5BC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SPEN</w:t>
            </w:r>
          </w:p>
        </w:tc>
      </w:tr>
      <w:tr w:rsidR="00D33EB0" w:rsidRPr="007908EE" w14:paraId="5B28D6D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0853A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13CE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SPTA1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CE77A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2DA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SRSF2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CA47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SS18#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3F5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STAG2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91B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E722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STAT4</w:t>
            </w:r>
          </w:p>
        </w:tc>
      </w:tr>
      <w:tr w:rsidR="00D33EB0" w:rsidRPr="007908EE" w14:paraId="2EF7444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8C74A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09154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25E4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SUFU</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2878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SUZ12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92FD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SYK</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F28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650C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TAOK1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9DC7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TBX3</w:t>
            </w:r>
          </w:p>
        </w:tc>
      </w:tr>
      <w:tr w:rsidR="00D33EB0" w:rsidRPr="007908EE" w14:paraId="46CE7D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F046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66F55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2A6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TENT5C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F93F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13D0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433D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9F8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TFE3#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9CA7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TGFB1</w:t>
            </w:r>
          </w:p>
        </w:tc>
      </w:tr>
      <w:tr w:rsidR="00D33EB0" w:rsidRPr="007908EE" w14:paraId="68029AE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B42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TGFBR2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C35D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TIGIT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9414F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TMEM127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E8E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BBD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F64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9C6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D754C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TNFRSF18</w:t>
            </w:r>
          </w:p>
        </w:tc>
      </w:tr>
      <w:tr w:rsidR="00D33EB0" w:rsidRPr="007908EE" w14:paraId="2607DAC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D3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TNFRSF9</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9E53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EE536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TOP2A*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5EF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TP53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A53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ED5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AD5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TRAF7</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93CC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TRRAP</w:t>
            </w:r>
          </w:p>
        </w:tc>
      </w:tr>
      <w:tr w:rsidR="00D33EB0" w:rsidRPr="007908EE" w14:paraId="1B2755A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660C5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905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1DBA1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TSHR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C050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D7EB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TYMS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73A2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U2AF1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1C27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180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UMPS</w:t>
            </w:r>
          </w:p>
        </w:tc>
      </w:tr>
      <w:tr w:rsidR="00D33EB0" w:rsidRPr="007908EE" w14:paraId="478CEFF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F0EC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F25B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VHL</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A072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WRN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5E88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WT1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CB6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D2B1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36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0DF09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XRCC2</w:t>
            </w:r>
          </w:p>
        </w:tc>
      </w:tr>
      <w:tr w:rsidR="00D33EB0" w:rsidRPr="007908EE" w14:paraId="41797C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DE9D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5CE2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579FA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XRCC5</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94BB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YES1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F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YWHAE#</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590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B400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ZFHX4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7285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ZNF217</w:t>
            </w:r>
          </w:p>
        </w:tc>
      </w:tr>
      <w:tr w:rsidR="00D33EB0" w:rsidRPr="007908EE" w14:paraId="6730D4B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B039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ZNF703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F9924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ZNRF3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0A06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ZRSR2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10A41"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E31CAE"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01A79"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9476EF"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A3AD02" w14:textId="77777777" w:rsidR="00D33EB0" w:rsidRPr="00F75781" w:rsidRDefault="00D33EB0" w:rsidP="00F77A19">
            <w:pPr>
              <w:spacing w:after="0" w:line="240" w:lineRule="auto"/>
              <w:jc w:val="center"/>
              <w:textAlignment w:val="bottom"/>
              <w:rPr>
                <w:rFonts w:ascii="Times New Roman" w:hAnsi="Times New Roman"/>
                <w:sz w:val="18"/>
                <w:szCs w:val="18"/>
              </w:rPr>
            </w:pPr>
          </w:p>
        </w:tc>
      </w:tr>
    </w:tbl>
    <w:p w14:paraId="575CF952" w14:textId="388CE19B" w:rsidR="00D33EB0" w:rsidRDefault="00C02DE9" w:rsidP="00D33EB0">
      <w:pPr>
        <w:pStyle w:val="Default"/>
        <w:snapToGrid w:val="0"/>
        <w:jc w:val="both"/>
        <w:rPr>
          <w:rFonts w:ascii="Times New Roman" w:eastAsia="宋体" w:hAnsi="Times New Roman" w:cs="Times New Roman"/>
          <w:bCs/>
          <w:color w:val="000000" w:themeColor="text1"/>
          <w:sz w:val="18"/>
          <w:szCs w:val="18"/>
        </w:rPr>
      </w:pPr>
      <w:r w:rsidRPr="00C02DE9">
        <w:rPr>
          <w:rFonts w:ascii="Times New Roman" w:eastAsia="宋体" w:hAnsi="Times New Roman" w:cs="Times New Roman"/>
          <w:bCs/>
          <w:color w:val="000000" w:themeColor="text1"/>
          <w:sz w:val="18"/>
          <w:szCs w:val="18"/>
        </w:rPr>
        <w:t>{%p if qc.rna_data_qc%}</w:t>
      </w:r>
    </w:p>
    <w:p w14:paraId="0FB7BA4C" w14:textId="77777777" w:rsidR="00C02DE9" w:rsidRPr="007908EE" w:rsidRDefault="00C02DE9" w:rsidP="00D33EB0">
      <w:pPr>
        <w:pStyle w:val="Default"/>
        <w:snapToGrid w:val="0"/>
        <w:jc w:val="both"/>
        <w:rPr>
          <w:rFonts w:ascii="Times New Roman" w:eastAsia="宋体" w:hAnsi="Times New Roman" w:cs="Times New Roman"/>
          <w:bCs/>
          <w:color w:val="000000" w:themeColor="text1"/>
          <w:sz w:val="18"/>
          <w:szCs w:val="18"/>
        </w:rPr>
      </w:pP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70"/>
        <w:gridCol w:w="1408"/>
        <w:gridCol w:w="1288"/>
        <w:gridCol w:w="1274"/>
        <w:gridCol w:w="1253"/>
        <w:gridCol w:w="1224"/>
        <w:gridCol w:w="1192"/>
        <w:gridCol w:w="1296"/>
      </w:tblGrid>
      <w:tr w:rsidR="003D63A2" w14:paraId="530EAEA7" w14:textId="77777777" w:rsidTr="006A59F5">
        <w:trPr>
          <w:trHeight w:val="312"/>
          <w:jc w:val="center"/>
        </w:trPr>
        <w:tc>
          <w:tcPr>
            <w:tcW w:w="10421" w:type="dxa"/>
            <w:gridSpan w:val="8"/>
            <w:tcBorders>
              <w:top w:val="single" w:sz="4" w:space="0" w:color="0070C0"/>
              <w:bottom w:val="single" w:sz="4" w:space="0" w:color="0070C0"/>
            </w:tcBorders>
            <w:shd w:val="clear" w:color="auto" w:fill="D9D9D9" w:themeFill="background1" w:themeFillShade="D9"/>
          </w:tcPr>
          <w:p w14:paraId="46A8C15C" w14:textId="77777777" w:rsidR="003D63A2" w:rsidRDefault="003D63A2" w:rsidP="006A59F5">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lastRenderedPageBreak/>
              <w:t>R</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347</w:t>
            </w:r>
            <w:r>
              <w:rPr>
                <w:rFonts w:ascii="Times New Roman" w:hAnsi="Times New Roman"/>
                <w:b/>
                <w:bCs/>
                <w:sz w:val="18"/>
                <w:szCs w:val="18"/>
                <w:lang w:val="en-CA"/>
              </w:rPr>
              <w:t>个）</w:t>
            </w:r>
          </w:p>
        </w:tc>
      </w:tr>
      <w:tr w:rsidR="003D63A2" w14:paraId="32660CE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754F1A6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B4C42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ACADM</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FD6B56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ADAMTS16</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FA468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AFAP1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6F6FA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AFF3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1BE4C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AGAP3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24E1E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AGBL4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AFBA1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AGGF1</w:t>
            </w:r>
          </w:p>
        </w:tc>
      </w:tr>
      <w:tr w:rsidR="003D63A2" w14:paraId="4C5F854D"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00924E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AGK</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9D878F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AGTRAP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0A69D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AHCYL1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F0B5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AKAP13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61AE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AKAP9</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D77F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ALAD</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706D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AMBRA1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D2CD7C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w:t>
            </w:r>
          </w:p>
        </w:tc>
      </w:tr>
      <w:tr w:rsidR="003D63A2" w14:paraId="27FA38A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789ACC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AMOTL2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7B6CF1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ANO3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B32D1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AP1M1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AABD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6980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APIP</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43229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APOLD1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2601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ARHGEF2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F7DCB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ARMC10</w:t>
            </w:r>
          </w:p>
        </w:tc>
      </w:tr>
      <w:tr w:rsidR="003D63A2" w14:paraId="21BE0EB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55B617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ASPSCR1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DB6D81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ATF7IP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8BC2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ATG7</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BAC03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ATIC</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6C41D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ATP1B1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5A7F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ATP6V1D</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8D1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BAG4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F7AB6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BAIAP2L1</w:t>
            </w:r>
          </w:p>
        </w:tc>
      </w:tr>
      <w:tr w:rsidR="003D63A2" w14:paraId="131CC61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346770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BCAN</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151933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188D9D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196C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BICC1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6D568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BTBD1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9CF2D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BTF3L4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1C5F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C8B32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CACNA2D1</w:t>
            </w:r>
          </w:p>
        </w:tc>
      </w:tr>
      <w:tr w:rsidR="003D63A2" w14:paraId="48D92BE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1E7602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CAPZA2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4609A2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9077A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CAV1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EBC08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CBR4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45CBE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CBX5</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ABC3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CCAR2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6FE9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CCDC186</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15B5BB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CCDC6</w:t>
            </w:r>
          </w:p>
        </w:tc>
      </w:tr>
      <w:tr w:rsidR="003D63A2" w14:paraId="5AAB82C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E771DC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CCDC91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ABD5C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CDC27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D87816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CE51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CEP43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DDA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CEP72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AD8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CEP85L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257F5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CEP89</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692D96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CHTOP</w:t>
            </w:r>
          </w:p>
        </w:tc>
      </w:tr>
      <w:tr w:rsidR="003D63A2" w14:paraId="7D540D7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0C62E1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CIDEA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DE321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CIT</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D9AD3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CLCN6</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9D9D3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CLIP1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5F8C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CLTC</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4535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CNIH4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1874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CNTRL</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53FD82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COL14A1</w:t>
            </w:r>
          </w:p>
        </w:tc>
      </w:tr>
      <w:tr w:rsidR="003D63A2" w14:paraId="07AE6386"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C9531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COL16A1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29F6A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CREB5</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8B920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174AA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CTRC</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970D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CTTN</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F59E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CUX1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E024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CWH43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4EF9ED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CYSTM1</w:t>
            </w:r>
          </w:p>
        </w:tc>
      </w:tr>
      <w:tr w:rsidR="003D63A2" w14:paraId="3D9D366C"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82CB9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DCTN1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E7DC2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DDX21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7F4A0D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DGCR2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CA99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DHX15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6B69E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DIAPH1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A447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DUSP6</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268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DYNC1I2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56277D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DZANK1</w:t>
            </w:r>
          </w:p>
        </w:tc>
      </w:tr>
      <w:tr w:rsidR="003D63A2" w14:paraId="6E62703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33D9E9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EEF1G</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DFA84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EAE042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EIF2AK3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E1F00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EIF3L</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C349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E80D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ELAVL3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DF7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EML4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7226AA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EPS15</w:t>
            </w:r>
          </w:p>
        </w:tc>
      </w:tr>
      <w:tr w:rsidR="003D63A2" w14:paraId="6F085CE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177FA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2DACD3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FEDB4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ERLIN2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2EB3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ERP44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A225A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EZR</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8C7C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98957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F11R</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3AC2B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FAM114A2</w:t>
            </w:r>
          </w:p>
        </w:tc>
      </w:tr>
      <w:tr w:rsidR="003D63A2" w14:paraId="24AD946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EE227F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FAM131B</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5244B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FBXO28</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C7926D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FCHSD1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D3AF8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FGFR1OP2</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022C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FILIP1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3D68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FIP1L1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9486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FKBP15</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7CBE8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FLI1</w:t>
            </w:r>
          </w:p>
        </w:tc>
      </w:tr>
      <w:tr w:rsidR="003D63A2" w14:paraId="05B1F1B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221F34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FN1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B7FB54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D5B2D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DF22E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GCGR</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49EE0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GHITM</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3E3A2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GIT2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4A6E7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GKAP1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37CCC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GLOD4</w:t>
            </w:r>
          </w:p>
        </w:tc>
      </w:tr>
      <w:tr w:rsidR="003D63A2" w14:paraId="6763663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6925CF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GOLGA5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8040E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GOPC</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B8770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GRB10</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BA6BD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GRIPAP1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C797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10DF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GTF2IRD1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457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GYG1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9784E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HIP1</w:t>
            </w:r>
          </w:p>
        </w:tc>
      </w:tr>
      <w:tr w:rsidR="003D63A2" w14:paraId="334C9C8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6B54D4F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7B268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HNRNPA2B1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F80F8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HSF2BP</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D5DD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A580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INSL4</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00405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IRF2BP2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B01E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JAKMIP1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98520E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KCTD8</w:t>
            </w:r>
          </w:p>
        </w:tc>
      </w:tr>
      <w:tr w:rsidR="003D63A2" w14:paraId="26A278D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D1DD9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KDM7A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D40647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KIAA1217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5A69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KIAA1549</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583F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KIAA1598</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F389D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KIF5B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FB0B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KLC1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3F21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KLHL7</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86A07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KLK2</w:t>
            </w:r>
          </w:p>
        </w:tc>
      </w:tr>
      <w:tr w:rsidR="003D63A2" w14:paraId="509AD9E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202464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LIMA1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C4F669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LMNA</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D1F834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LOH12CR1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FCEFB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LRRC71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8562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1BD28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LSM14A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803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LUC7L2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D5713A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LZTFL1</w:t>
            </w:r>
          </w:p>
        </w:tc>
      </w:tr>
      <w:tr w:rsidR="003D63A2" w14:paraId="074C0A5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FA5FE4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MAD1L1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E19E78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2D4F7A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MEF2D</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2E473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MGEA5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FF37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MKRN1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DCAD7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MLLT10</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F8A59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MORC3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3F69F5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MPRIP</w:t>
            </w:r>
          </w:p>
        </w:tc>
      </w:tr>
      <w:tr w:rsidR="003D63A2" w14:paraId="3EC8001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B34E8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MSN</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7CFC6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MYH9</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9042A1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MYO18A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D07E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MYO5A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9726D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MYRIP</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B9774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MZT1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16D4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NACC2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06932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NCOA4</w:t>
            </w:r>
          </w:p>
        </w:tc>
      </w:tr>
      <w:tr w:rsidR="003D63A2" w14:paraId="690FFC1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9B73AC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NFASC</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556E3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NFIB</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16BEF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NOL4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C094A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NOS1AP</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14C80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B89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NRAP</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F3E5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NRBF2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2AEDAE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r>
      <w:tr w:rsidR="003D63A2" w14:paraId="6CF35C4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54634E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NUB1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16941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NUP214</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E07E6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OCIAD1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1DDA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OFD1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5DC47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OXR1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47562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PAN3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C134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PAPD7</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A0D57E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PAPSS1</w:t>
            </w:r>
          </w:p>
        </w:tc>
      </w:tr>
      <w:tr w:rsidR="003D63A2" w14:paraId="1ACA12FB"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F28757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PAWR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E2E8C4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PCM1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AC84EE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PDE7A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88600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PDE9A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D860B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PEAR1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02BE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PGAP3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5D5C3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PHC3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7A688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PHF12</w:t>
            </w:r>
          </w:p>
        </w:tc>
      </w:tr>
      <w:tr w:rsidR="003D63A2" w14:paraId="0D479019"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546ED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PHLDB3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D19763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PLEKHG6</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4D910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PMEPA1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661C6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POC1B</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5C818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POF1B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E2A1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582DC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PPFIBP1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BE0772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PPHLN1</w:t>
            </w:r>
          </w:p>
        </w:tc>
      </w:tr>
      <w:tr w:rsidR="003D63A2" w14:paraId="10E5D126"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D6FD7C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PPL</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6B5350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PPP1R1B</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0BFF13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PPP1R21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9569C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PPP4R3B</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7C3D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20DE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0CA3E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PRKAR2A</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9F96D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PSMB3</w:t>
            </w:r>
          </w:p>
        </w:tc>
      </w:tr>
      <w:tr w:rsidR="003D63A2" w14:paraId="10F99E2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B95470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PSPH</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8D3393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PTGFRN</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2A4743C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PWWP2A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01189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1942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RAB3IL1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0ACD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RABGAP1L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1FA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RAD18</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264D2D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r>
      <w:tr w:rsidR="003D63A2" w14:paraId="2AFCD579"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336324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RBMS3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1330F3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RBPMS</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EDC0A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REG4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8E6F7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RNF130</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56D56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RNF213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460B4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ROCK1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BF02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RPL3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9A99D1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RTN4RL1</w:t>
            </w:r>
          </w:p>
        </w:tc>
      </w:tr>
      <w:tr w:rsidR="003D63A2" w14:paraId="6B2D2CA1"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096536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SARS</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20B7FF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SCP2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6E3850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SCYL3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7D42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SDC4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62FC3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SEC22B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71E26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SEC31A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087A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SEC61G</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D456B2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SEPT10</w:t>
            </w:r>
          </w:p>
        </w:tc>
      </w:tr>
      <w:tr w:rsidR="003D63A2" w14:paraId="20E9F71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F161E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SEPT14</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EA8006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SEPTIN3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2535A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SHROOM3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842A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SHTN1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0D0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4A99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SLC12A7</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EBECC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SLC34A2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BE6D0E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SLC3A2</w:t>
            </w:r>
          </w:p>
        </w:tc>
      </w:tr>
      <w:tr w:rsidR="003D63A2" w14:paraId="59B334A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AB8921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SLC43A2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5C904F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SLMAP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2BD09A0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B1C2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SORBS1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855EC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SPAG17</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91D78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SPECC1L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062A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SQSTM1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6A16B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SSBP2</w:t>
            </w:r>
          </w:p>
        </w:tc>
      </w:tr>
      <w:tr w:rsidR="003D63A2" w14:paraId="52416FD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AF8D0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66A520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7DA37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ST7</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4E7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STARD3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8F008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149B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STK26</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99ABA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STMN2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05A462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w:t>
            </w:r>
          </w:p>
        </w:tc>
      </w:tr>
      <w:tr w:rsidR="003D63A2" w14:paraId="562100C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36CCE7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038B37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4ADEE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761E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537DA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TANK</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09873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TATDN1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94ADA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TAX1BP1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CD5EE3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TBC1D1</w:t>
            </w:r>
          </w:p>
        </w:tc>
      </w:tr>
      <w:tr w:rsidR="003D63A2" w14:paraId="604441E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B27139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526ED5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TBL1XR1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16BA4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TEAD2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64B6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TFG</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08A9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TLCD2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4F2A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303D1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CA4906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r>
      <w:tr w:rsidR="003D63A2" w14:paraId="61A18D6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5A0A1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E5E4F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3107D7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AA0B7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8751F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5F3F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0F21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693DD6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r>
      <w:tr w:rsidR="003D63A2" w14:paraId="5A61040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DB9E80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0839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69E49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7E959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3DD73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7526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58A2D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F6B171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r>
      <w:tr w:rsidR="003D63A2" w14:paraId="77A42C37"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6E3548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A2DD74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BA835F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2A9A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833C2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A70BA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7769C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420C1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r>
      <w:tr w:rsidR="003D63A2" w14:paraId="3938164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70412F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FBE41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0EB6AB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8A2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359E4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0655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146A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34E985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r>
      <w:tr w:rsidR="003D63A2" w14:paraId="7246930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7BC85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64B1D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AB0BB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1D34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718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1C5B8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EF1E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06A8A4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r>
      <w:tr w:rsidR="003D63A2" w14:paraId="43F97E3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882CB2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CB89B1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123A2B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637F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3F129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B938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ACB9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F54D19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r>
      <w:tr w:rsidR="003D63A2" w14:paraId="7A0D11B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56D226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TPM1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6CDE2B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37F9F1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07CF1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A057A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4EB71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3EED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D7F5C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r>
      <w:tr w:rsidR="003D63A2" w14:paraId="64474BB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626C7B2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BD8ED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611E8C4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F756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C52C7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48011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5E8E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89702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r>
      <w:tr w:rsidR="003D63A2" w14:paraId="01B58C8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E3102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926954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8390E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E7379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4D0A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9E7E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08E2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C39D5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r>
      <w:tr w:rsidR="003D63A2" w14:paraId="75684F4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CDCE01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8DFC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225F7D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0CAE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946E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72917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4252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E509B7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r>
      <w:tr w:rsidR="003D63A2" w14:paraId="1602A0AB"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DB5981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A980FE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6A70C8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994BF9" w14:textId="77777777" w:rsidR="003D63A2" w:rsidRDefault="003D63A2" w:rsidP="006A59F5">
            <w:pPr>
              <w:spacing w:after="0" w:line="240" w:lineRule="auto"/>
              <w:jc w:val="center"/>
              <w:textAlignment w:val="bottom"/>
              <w:rPr>
                <w:rFonts w:ascii="Times New Roman" w:hAnsi="Times New Roman"/>
                <w:sz w:val="18"/>
                <w:szCs w:val="18"/>
              </w:rPr>
            </w:pP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465A0" w14:textId="77777777" w:rsidR="003D63A2" w:rsidRDefault="003D63A2" w:rsidP="006A59F5">
            <w:pPr>
              <w:spacing w:after="0" w:line="240" w:lineRule="auto"/>
              <w:jc w:val="center"/>
              <w:textAlignment w:val="bottom"/>
              <w:rPr>
                <w:rFonts w:ascii="Times New Roman" w:hAnsi="Times New Roman"/>
                <w:sz w:val="18"/>
                <w:szCs w:val="18"/>
              </w:rPr>
            </w:pP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B809F" w14:textId="77777777" w:rsidR="003D63A2" w:rsidRDefault="003D63A2" w:rsidP="006A59F5">
            <w:pPr>
              <w:spacing w:after="0" w:line="240" w:lineRule="auto"/>
              <w:jc w:val="center"/>
              <w:textAlignment w:val="bottom"/>
              <w:rPr>
                <w:rFonts w:ascii="Times New Roman" w:hAnsi="Times New Roman"/>
                <w:sz w:val="18"/>
                <w:szCs w:val="18"/>
              </w:rPr>
            </w:pP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210E8" w14:textId="77777777" w:rsidR="003D63A2" w:rsidRDefault="003D63A2" w:rsidP="006A59F5">
            <w:pPr>
              <w:spacing w:after="0" w:line="240" w:lineRule="auto"/>
              <w:jc w:val="center"/>
              <w:textAlignment w:val="bottom"/>
              <w:rPr>
                <w:rFonts w:ascii="Times New Roman" w:hAnsi="Times New Roman"/>
                <w:sz w:val="18"/>
                <w:szCs w:val="18"/>
              </w:rPr>
            </w:pP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58F5025" w14:textId="77777777" w:rsidR="003D63A2" w:rsidRDefault="003D63A2" w:rsidP="006A59F5">
            <w:pPr>
              <w:spacing w:after="0" w:line="240" w:lineRule="auto"/>
              <w:jc w:val="center"/>
              <w:textAlignment w:val="bottom"/>
              <w:rPr>
                <w:rFonts w:ascii="Times New Roman" w:hAnsi="Times New Roman"/>
                <w:sz w:val="18"/>
                <w:szCs w:val="18"/>
              </w:rPr>
            </w:pPr>
          </w:p>
        </w:tc>
      </w:tr>
    </w:tbl>
    <w:p w14:paraId="5DBC9160" w14:textId="5D656E22" w:rsidR="00C02DE9" w:rsidRDefault="00C02DE9" w:rsidP="00D33EB0">
      <w:pPr>
        <w:pStyle w:val="-0"/>
        <w:spacing w:after="48"/>
        <w:rPr>
          <w:rFonts w:ascii="Times New Roman" w:eastAsia="宋体" w:hAnsi="Times New Roman"/>
          <w:bCs/>
          <w:color w:val="000000" w:themeColor="text1"/>
          <w:sz w:val="18"/>
          <w:szCs w:val="18"/>
        </w:rPr>
      </w:pPr>
      <w:r>
        <w:rPr>
          <w:rFonts w:ascii="Times New Roman" w:eastAsia="宋体" w:hAnsi="Times New Roman" w:hint="eastAsia"/>
          <w:bCs/>
          <w:color w:val="000000" w:themeColor="text1"/>
          <w:sz w:val="18"/>
          <w:szCs w:val="18"/>
        </w:rPr>
        <w:t>{</w:t>
      </w:r>
      <w:r>
        <w:rPr>
          <w:rFonts w:ascii="Times New Roman" w:eastAsia="宋体" w:hAnsi="Times New Roman"/>
          <w:bCs/>
          <w:color w:val="000000" w:themeColor="text1"/>
          <w:sz w:val="18"/>
          <w:szCs w:val="18"/>
        </w:rPr>
        <w:t>%p endif%}</w:t>
      </w:r>
    </w:p>
    <w:p w14:paraId="363C1309" w14:textId="46B3191B"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5FD703DD" w14:textId="6EC1E313" w:rsidR="007C5C7D" w:rsidRPr="007908EE" w:rsidRDefault="007C5C7D" w:rsidP="00D33EB0">
      <w:pPr>
        <w:pStyle w:val="-0"/>
        <w:spacing w:after="48"/>
        <w:rPr>
          <w:rFonts w:ascii="Times New Roman" w:eastAsia="宋体" w:hAnsi="Times New Roman"/>
          <w:sz w:val="18"/>
          <w:szCs w:val="18"/>
        </w:rPr>
      </w:pPr>
      <w:r w:rsidRPr="0018420D">
        <w:rPr>
          <w:rFonts w:ascii="Times New Roman" w:eastAsia="宋体" w:hAnsi="Times New Roman" w:hint="eastAsia"/>
          <w:sz w:val="18"/>
          <w:szCs w:val="18"/>
          <w:highlight w:val="magenta"/>
        </w:rPr>
        <w:t>{</w:t>
      </w:r>
      <w:r w:rsidRPr="0018420D">
        <w:rPr>
          <w:rFonts w:ascii="Times New Roman" w:eastAsia="宋体" w:hAnsi="Times New Roman"/>
          <w:sz w:val="18"/>
          <w:szCs w:val="18"/>
          <w:highlight w:val="magenta"/>
        </w:rPr>
        <w:t>%p endif%}</w:t>
      </w:r>
    </w:p>
    <w:bookmarkEnd w:id="7"/>
    <w:p w14:paraId="4308CD54" w14:textId="5EC1FED2"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5E1911">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3F10CB" w:rsidRDefault="00390BE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E8E81D9" w14:textId="6ACA3D0F" w:rsidR="0025616A" w:rsidRPr="003F10CB" w:rsidRDefault="0025616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 xml:space="preserve">{%p for a in (refer.fixed + refer.dynamic.s_var12 + refer.dynamic.s_var_onco_nodrug </w:t>
      </w:r>
      <w:r w:rsidR="00E21A7A" w:rsidRPr="003F10CB">
        <w:rPr>
          <w:rFonts w:ascii="Times New Roman" w:eastAsia="宋体" w:hAnsi="Times New Roman"/>
          <w:b w:val="0"/>
          <w:bCs/>
          <w:color w:val="3B3838"/>
          <w:sz w:val="18"/>
          <w:szCs w:val="18"/>
          <w:shd w:val="clear" w:color="auto" w:fill="FFFFFF"/>
        </w:rPr>
        <w:t xml:space="preserve"> +</w:t>
      </w:r>
      <w:r w:rsidRPr="003F10CB">
        <w:rPr>
          <w:rFonts w:ascii="Times New Roman" w:eastAsia="宋体" w:hAnsi="Times New Roman"/>
          <w:b w:val="0"/>
          <w:bCs/>
          <w:color w:val="3B3838"/>
          <w:sz w:val="18"/>
          <w:szCs w:val="18"/>
          <w:shd w:val="clear" w:color="auto" w:fill="FFFFFF"/>
        </w:rPr>
        <w:t xml:space="preserve"> refer.dynamic.g_var45</w:t>
      </w:r>
      <w:r w:rsidR="00E21A7A" w:rsidRPr="003F10CB">
        <w:rPr>
          <w:rFonts w:ascii="Times New Roman" w:eastAsia="宋体" w:hAnsi="Times New Roman"/>
          <w:b w:val="0"/>
          <w:bCs/>
          <w:color w:val="3B3838"/>
          <w:sz w:val="18"/>
          <w:szCs w:val="18"/>
          <w:shd w:val="clear" w:color="auto" w:fill="FFFFFF"/>
        </w:rPr>
        <w:t xml:space="preserve"> </w:t>
      </w:r>
      <w:r w:rsidRPr="003F10CB">
        <w:rPr>
          <w:rFonts w:ascii="Times New Roman" w:eastAsia="宋体" w:hAnsi="Times New Roman"/>
          <w:b w:val="0"/>
          <w:bCs/>
          <w:color w:val="3B3838"/>
          <w:sz w:val="18"/>
          <w:szCs w:val="18"/>
          <w:shd w:val="clear" w:color="auto" w:fill="FFFFFF"/>
        </w:rPr>
        <w:t xml:space="preserve"> + refer.dynamic.knb)|unique%}</w:t>
      </w:r>
    </w:p>
    <w:p w14:paraId="5C181C20" w14:textId="77777777" w:rsidR="0025616A" w:rsidRPr="003F10CB" w:rsidRDefault="0025616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{{a}}</w:t>
      </w:r>
    </w:p>
    <w:p w14:paraId="7F2A3DE9" w14:textId="4C524961" w:rsidR="007E11B9" w:rsidRPr="003F10CB" w:rsidRDefault="0025616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{%p endfor%}</w:t>
      </w:r>
    </w:p>
    <w:sectPr w:rsidR="007E11B9" w:rsidRPr="003F10CB">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EA6C7" w14:textId="77777777" w:rsidR="004B69D6" w:rsidRDefault="004B69D6">
      <w:pPr>
        <w:spacing w:line="240" w:lineRule="auto"/>
      </w:pPr>
      <w:r>
        <w:separator/>
      </w:r>
    </w:p>
  </w:endnote>
  <w:endnote w:type="continuationSeparator" w:id="0">
    <w:p w14:paraId="41A6CA82" w14:textId="77777777" w:rsidR="004B69D6" w:rsidRDefault="004B69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CAA81" w14:textId="77777777" w:rsidR="004B69D6" w:rsidRDefault="004B69D6">
      <w:pPr>
        <w:spacing w:after="0"/>
      </w:pPr>
      <w:r>
        <w:separator/>
      </w:r>
    </w:p>
  </w:footnote>
  <w:footnote w:type="continuationSeparator" w:id="0">
    <w:p w14:paraId="6245F50A" w14:textId="77777777" w:rsidR="004B69D6" w:rsidRDefault="004B69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23F12C03" w:rsidR="00AB38B5" w:rsidRDefault="0076595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sidR="008F7CB4">
      <w:rPr>
        <w:rFonts w:ascii="Times New Roman" w:hAnsi="Times New Roman" w:hint="eastAsia"/>
        <w:sz w:val="22"/>
        <w:szCs w:val="22"/>
      </w:rPr>
      <w:t>，</w:t>
    </w:r>
    <w:r w:rsidRPr="00765959">
      <w:rPr>
        <w:rFonts w:ascii="Times New Roman" w:hAnsi="Times New Roman"/>
        <w:sz w:val="22"/>
        <w:szCs w:val="22"/>
      </w:rPr>
      <w:t>{{ sample.gender }}</w:t>
    </w:r>
    <w:r w:rsidR="008F7CB4">
      <w:rPr>
        <w:rFonts w:ascii="Times New Roman" w:hAnsi="Times New Roman" w:hint="eastAsia"/>
        <w:sz w:val="22"/>
        <w:szCs w:val="22"/>
      </w:rPr>
      <w:t>，</w:t>
    </w:r>
    <w:r w:rsidRPr="00765959">
      <w:rPr>
        <w:rFonts w:ascii="Times New Roman" w:hAnsi="Times New Roman"/>
        <w:sz w:val="22"/>
        <w:szCs w:val="22"/>
      </w:rPr>
      <w:t>{{ sample.age}}</w:t>
    </w:r>
    <w:r w:rsidR="008F7CB4">
      <w:rPr>
        <w:rFonts w:ascii="Times New Roman" w:hAnsi="Times New Roman" w:hint="eastAsia"/>
        <w:sz w:val="22"/>
        <w:szCs w:val="22"/>
      </w:rPr>
      <w:t xml:space="preserve">      </w:t>
    </w:r>
    <w:r w:rsidR="008F7CB4">
      <w:rPr>
        <w:rFonts w:ascii="Times New Roman" w:hAnsi="Times New Roman"/>
        <w:sz w:val="22"/>
        <w:szCs w:val="22"/>
      </w:rPr>
      <w:t xml:space="preserve">                                                                                             </w:t>
    </w:r>
    <w:r w:rsidR="008F7CB4">
      <w:rPr>
        <w:rFonts w:ascii="Times New Roman" w:hAnsi="Times New Roman" w:hint="eastAsia"/>
        <w:sz w:val="22"/>
        <w:szCs w:val="22"/>
      </w:rPr>
      <w:t xml:space="preserve">                                    </w:t>
    </w:r>
    <w:r w:rsidRPr="00765959">
      <w:rPr>
        <w:rFonts w:ascii="Times New Roman" w:hAnsi="Times New Roman"/>
        <w:sz w:val="22"/>
        <w:szCs w:val="22"/>
      </w:rPr>
      <w:t>{{sample.</w:t>
    </w:r>
    <w:r w:rsidR="00D42954" w:rsidRPr="00D42954">
      <w:rPr>
        <w:rFonts w:ascii="Times New Roman" w:hAnsi="Times New Roman"/>
        <w:sz w:val="22"/>
        <w:szCs w:val="22"/>
      </w:rPr>
      <w:t>report_number</w:t>
    </w:r>
    <w:r w:rsidRPr="00765959">
      <w:rPr>
        <w:rFonts w:ascii="Times New Roman" w:hAnsi="Times New Roman"/>
        <w:sz w:val="22"/>
        <w:szCs w:val="22"/>
      </w:rPr>
      <w:t>}}</w:t>
    </w:r>
    <w:r w:rsidR="008F7CB4">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34FCB5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EA5404"/>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3"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1B09"/>
    <w:rsid w:val="00013169"/>
    <w:rsid w:val="0001351D"/>
    <w:rsid w:val="000136D2"/>
    <w:rsid w:val="00013A22"/>
    <w:rsid w:val="00014ABE"/>
    <w:rsid w:val="00015BB6"/>
    <w:rsid w:val="00016822"/>
    <w:rsid w:val="00016D4C"/>
    <w:rsid w:val="00017FF0"/>
    <w:rsid w:val="00020326"/>
    <w:rsid w:val="00023CD1"/>
    <w:rsid w:val="0002402D"/>
    <w:rsid w:val="00025078"/>
    <w:rsid w:val="00026A37"/>
    <w:rsid w:val="00026CF6"/>
    <w:rsid w:val="0002753A"/>
    <w:rsid w:val="00027954"/>
    <w:rsid w:val="000302AB"/>
    <w:rsid w:val="000307F8"/>
    <w:rsid w:val="000309D4"/>
    <w:rsid w:val="00030B76"/>
    <w:rsid w:val="00030C65"/>
    <w:rsid w:val="000316D7"/>
    <w:rsid w:val="00032556"/>
    <w:rsid w:val="00032EDC"/>
    <w:rsid w:val="00033906"/>
    <w:rsid w:val="00033A5A"/>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0D9E"/>
    <w:rsid w:val="00051667"/>
    <w:rsid w:val="00051C91"/>
    <w:rsid w:val="00053282"/>
    <w:rsid w:val="000539E8"/>
    <w:rsid w:val="00053BF1"/>
    <w:rsid w:val="00053C5A"/>
    <w:rsid w:val="00054A88"/>
    <w:rsid w:val="00054C71"/>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0F"/>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2933"/>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4B9"/>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690"/>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457"/>
    <w:rsid w:val="000E57E0"/>
    <w:rsid w:val="000E591D"/>
    <w:rsid w:val="000E5E49"/>
    <w:rsid w:val="000E79CE"/>
    <w:rsid w:val="000E7AD2"/>
    <w:rsid w:val="000F06DE"/>
    <w:rsid w:val="000F11B4"/>
    <w:rsid w:val="000F252C"/>
    <w:rsid w:val="000F2C3B"/>
    <w:rsid w:val="000F3868"/>
    <w:rsid w:val="000F40C9"/>
    <w:rsid w:val="000F48A3"/>
    <w:rsid w:val="000F4B87"/>
    <w:rsid w:val="000F5237"/>
    <w:rsid w:val="000F528E"/>
    <w:rsid w:val="000F5636"/>
    <w:rsid w:val="000F5927"/>
    <w:rsid w:val="000F5B09"/>
    <w:rsid w:val="000F5DB8"/>
    <w:rsid w:val="000F60A4"/>
    <w:rsid w:val="000F76C0"/>
    <w:rsid w:val="000F78C2"/>
    <w:rsid w:val="000F7AC0"/>
    <w:rsid w:val="000F7D73"/>
    <w:rsid w:val="00100334"/>
    <w:rsid w:val="00100459"/>
    <w:rsid w:val="00100562"/>
    <w:rsid w:val="001009B2"/>
    <w:rsid w:val="001015AC"/>
    <w:rsid w:val="00101628"/>
    <w:rsid w:val="001018A3"/>
    <w:rsid w:val="00102D4F"/>
    <w:rsid w:val="001035D6"/>
    <w:rsid w:val="00104EF6"/>
    <w:rsid w:val="0010527A"/>
    <w:rsid w:val="0010611D"/>
    <w:rsid w:val="00110058"/>
    <w:rsid w:val="00110F0A"/>
    <w:rsid w:val="00111515"/>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B3C"/>
    <w:rsid w:val="001321AB"/>
    <w:rsid w:val="001325FD"/>
    <w:rsid w:val="00132CE3"/>
    <w:rsid w:val="00134938"/>
    <w:rsid w:val="00134BC4"/>
    <w:rsid w:val="00134F2F"/>
    <w:rsid w:val="00135124"/>
    <w:rsid w:val="001351EF"/>
    <w:rsid w:val="00135368"/>
    <w:rsid w:val="00135611"/>
    <w:rsid w:val="00135D61"/>
    <w:rsid w:val="00135D85"/>
    <w:rsid w:val="001361AD"/>
    <w:rsid w:val="0013627A"/>
    <w:rsid w:val="00136940"/>
    <w:rsid w:val="00136DB2"/>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534C"/>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007"/>
    <w:rsid w:val="001719A8"/>
    <w:rsid w:val="00171CBC"/>
    <w:rsid w:val="00172706"/>
    <w:rsid w:val="0017293C"/>
    <w:rsid w:val="00172A27"/>
    <w:rsid w:val="001731F1"/>
    <w:rsid w:val="00173873"/>
    <w:rsid w:val="001738A5"/>
    <w:rsid w:val="0017425D"/>
    <w:rsid w:val="001747FC"/>
    <w:rsid w:val="0017554B"/>
    <w:rsid w:val="00175923"/>
    <w:rsid w:val="00175C41"/>
    <w:rsid w:val="00176DDA"/>
    <w:rsid w:val="0017701A"/>
    <w:rsid w:val="0017752B"/>
    <w:rsid w:val="00180BC3"/>
    <w:rsid w:val="00180DB7"/>
    <w:rsid w:val="00182755"/>
    <w:rsid w:val="00182EAE"/>
    <w:rsid w:val="00183A15"/>
    <w:rsid w:val="00183C09"/>
    <w:rsid w:val="0018420D"/>
    <w:rsid w:val="0018485C"/>
    <w:rsid w:val="00184FAC"/>
    <w:rsid w:val="00185D37"/>
    <w:rsid w:val="00187C1A"/>
    <w:rsid w:val="00187D21"/>
    <w:rsid w:val="00187E3C"/>
    <w:rsid w:val="001903B6"/>
    <w:rsid w:val="00191324"/>
    <w:rsid w:val="00192682"/>
    <w:rsid w:val="00192F35"/>
    <w:rsid w:val="00193822"/>
    <w:rsid w:val="001943EC"/>
    <w:rsid w:val="00195187"/>
    <w:rsid w:val="00195F05"/>
    <w:rsid w:val="00195F20"/>
    <w:rsid w:val="001960E1"/>
    <w:rsid w:val="00196C07"/>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6CD"/>
    <w:rsid w:val="001B2E32"/>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3E0"/>
    <w:rsid w:val="001C4832"/>
    <w:rsid w:val="001C4F8F"/>
    <w:rsid w:val="001C5128"/>
    <w:rsid w:val="001C672C"/>
    <w:rsid w:val="001C733E"/>
    <w:rsid w:val="001C78D2"/>
    <w:rsid w:val="001D082A"/>
    <w:rsid w:val="001D0BA9"/>
    <w:rsid w:val="001D0BDA"/>
    <w:rsid w:val="001D0D2A"/>
    <w:rsid w:val="001D1411"/>
    <w:rsid w:val="001D149C"/>
    <w:rsid w:val="001D18F5"/>
    <w:rsid w:val="001D35E0"/>
    <w:rsid w:val="001D3E8A"/>
    <w:rsid w:val="001D43BF"/>
    <w:rsid w:val="001D4845"/>
    <w:rsid w:val="001D4B9D"/>
    <w:rsid w:val="001D4DC9"/>
    <w:rsid w:val="001D4E4E"/>
    <w:rsid w:val="001D5558"/>
    <w:rsid w:val="001D5EB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74E"/>
    <w:rsid w:val="001F5FAB"/>
    <w:rsid w:val="001F631F"/>
    <w:rsid w:val="001F6CF5"/>
    <w:rsid w:val="001F7739"/>
    <w:rsid w:val="002011D1"/>
    <w:rsid w:val="00201C96"/>
    <w:rsid w:val="0020223D"/>
    <w:rsid w:val="002026DC"/>
    <w:rsid w:val="00203B00"/>
    <w:rsid w:val="00204FE0"/>
    <w:rsid w:val="00205C1E"/>
    <w:rsid w:val="00205F3F"/>
    <w:rsid w:val="0020627B"/>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0972"/>
    <w:rsid w:val="002211CD"/>
    <w:rsid w:val="0022180F"/>
    <w:rsid w:val="002222B9"/>
    <w:rsid w:val="00222601"/>
    <w:rsid w:val="00222BBC"/>
    <w:rsid w:val="00223080"/>
    <w:rsid w:val="00223492"/>
    <w:rsid w:val="00223A6D"/>
    <w:rsid w:val="002243FD"/>
    <w:rsid w:val="00224FE8"/>
    <w:rsid w:val="0022507A"/>
    <w:rsid w:val="002252A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18C"/>
    <w:rsid w:val="0025048E"/>
    <w:rsid w:val="002526DF"/>
    <w:rsid w:val="00253CD2"/>
    <w:rsid w:val="00253F58"/>
    <w:rsid w:val="00255459"/>
    <w:rsid w:val="00255ADE"/>
    <w:rsid w:val="00255C0F"/>
    <w:rsid w:val="0025616A"/>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582"/>
    <w:rsid w:val="00263190"/>
    <w:rsid w:val="00263497"/>
    <w:rsid w:val="00263A55"/>
    <w:rsid w:val="00263F03"/>
    <w:rsid w:val="00266567"/>
    <w:rsid w:val="002677A4"/>
    <w:rsid w:val="002677D1"/>
    <w:rsid w:val="00267BBB"/>
    <w:rsid w:val="00270AC7"/>
    <w:rsid w:val="00271FBD"/>
    <w:rsid w:val="002736CF"/>
    <w:rsid w:val="0027498E"/>
    <w:rsid w:val="00274E20"/>
    <w:rsid w:val="00274FC9"/>
    <w:rsid w:val="00275E16"/>
    <w:rsid w:val="00276354"/>
    <w:rsid w:val="00276D66"/>
    <w:rsid w:val="002775A0"/>
    <w:rsid w:val="002775DA"/>
    <w:rsid w:val="00280893"/>
    <w:rsid w:val="00282479"/>
    <w:rsid w:val="00283503"/>
    <w:rsid w:val="0028368A"/>
    <w:rsid w:val="00284986"/>
    <w:rsid w:val="00284FF9"/>
    <w:rsid w:val="002853AD"/>
    <w:rsid w:val="002863D7"/>
    <w:rsid w:val="002867C3"/>
    <w:rsid w:val="0028697B"/>
    <w:rsid w:val="002879C4"/>
    <w:rsid w:val="002931FE"/>
    <w:rsid w:val="00293C27"/>
    <w:rsid w:val="00293E27"/>
    <w:rsid w:val="00294CEB"/>
    <w:rsid w:val="00294E95"/>
    <w:rsid w:val="00295634"/>
    <w:rsid w:val="00295A75"/>
    <w:rsid w:val="0029666F"/>
    <w:rsid w:val="002A0398"/>
    <w:rsid w:val="002A06E4"/>
    <w:rsid w:val="002A1F41"/>
    <w:rsid w:val="002A2C17"/>
    <w:rsid w:val="002A35FB"/>
    <w:rsid w:val="002A3F12"/>
    <w:rsid w:val="002A4067"/>
    <w:rsid w:val="002A43FA"/>
    <w:rsid w:val="002A46F5"/>
    <w:rsid w:val="002A4EF5"/>
    <w:rsid w:val="002A58FC"/>
    <w:rsid w:val="002A5A59"/>
    <w:rsid w:val="002A61D2"/>
    <w:rsid w:val="002A65DF"/>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9D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3E6E"/>
    <w:rsid w:val="002D43D9"/>
    <w:rsid w:val="002D4B9E"/>
    <w:rsid w:val="002D5962"/>
    <w:rsid w:val="002D607B"/>
    <w:rsid w:val="002D6B86"/>
    <w:rsid w:val="002D6BF5"/>
    <w:rsid w:val="002D73F1"/>
    <w:rsid w:val="002E108C"/>
    <w:rsid w:val="002E136F"/>
    <w:rsid w:val="002E13B9"/>
    <w:rsid w:val="002E30C0"/>
    <w:rsid w:val="002E31A6"/>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4FB"/>
    <w:rsid w:val="00301743"/>
    <w:rsid w:val="003020AE"/>
    <w:rsid w:val="003023C6"/>
    <w:rsid w:val="0030247E"/>
    <w:rsid w:val="0030274B"/>
    <w:rsid w:val="00302DB1"/>
    <w:rsid w:val="00304B25"/>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276"/>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446C"/>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04BC"/>
    <w:rsid w:val="003C1188"/>
    <w:rsid w:val="003C145C"/>
    <w:rsid w:val="003C146F"/>
    <w:rsid w:val="003C2B71"/>
    <w:rsid w:val="003C2FF3"/>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3A2"/>
    <w:rsid w:val="003D6601"/>
    <w:rsid w:val="003D6D4A"/>
    <w:rsid w:val="003D74B8"/>
    <w:rsid w:val="003D7F83"/>
    <w:rsid w:val="003E42BD"/>
    <w:rsid w:val="003E4322"/>
    <w:rsid w:val="003E483A"/>
    <w:rsid w:val="003E48C8"/>
    <w:rsid w:val="003E4BDB"/>
    <w:rsid w:val="003E5A65"/>
    <w:rsid w:val="003E711C"/>
    <w:rsid w:val="003E7225"/>
    <w:rsid w:val="003F0937"/>
    <w:rsid w:val="003F0DF7"/>
    <w:rsid w:val="003F10CB"/>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B1C"/>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1F51"/>
    <w:rsid w:val="004222B1"/>
    <w:rsid w:val="0042265B"/>
    <w:rsid w:val="00423257"/>
    <w:rsid w:val="004246B1"/>
    <w:rsid w:val="00425044"/>
    <w:rsid w:val="0042567D"/>
    <w:rsid w:val="00425ACA"/>
    <w:rsid w:val="004260D8"/>
    <w:rsid w:val="0042662D"/>
    <w:rsid w:val="00426969"/>
    <w:rsid w:val="0042696A"/>
    <w:rsid w:val="0043029B"/>
    <w:rsid w:val="00432F48"/>
    <w:rsid w:val="00433123"/>
    <w:rsid w:val="00433D7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2F1B"/>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3AF"/>
    <w:rsid w:val="00464708"/>
    <w:rsid w:val="00465E54"/>
    <w:rsid w:val="00466EDD"/>
    <w:rsid w:val="00466FDE"/>
    <w:rsid w:val="004708D0"/>
    <w:rsid w:val="00471E4E"/>
    <w:rsid w:val="00472AD3"/>
    <w:rsid w:val="004734E0"/>
    <w:rsid w:val="0047478C"/>
    <w:rsid w:val="00474A97"/>
    <w:rsid w:val="00474C85"/>
    <w:rsid w:val="0047537D"/>
    <w:rsid w:val="004759AC"/>
    <w:rsid w:val="004805B3"/>
    <w:rsid w:val="00480659"/>
    <w:rsid w:val="00480D70"/>
    <w:rsid w:val="004818D4"/>
    <w:rsid w:val="00481CF3"/>
    <w:rsid w:val="00481D6B"/>
    <w:rsid w:val="00481ED4"/>
    <w:rsid w:val="0048279A"/>
    <w:rsid w:val="004828DF"/>
    <w:rsid w:val="00482A02"/>
    <w:rsid w:val="00482A71"/>
    <w:rsid w:val="0048363D"/>
    <w:rsid w:val="00483F22"/>
    <w:rsid w:val="0048421A"/>
    <w:rsid w:val="0048557F"/>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150"/>
    <w:rsid w:val="00496682"/>
    <w:rsid w:val="00496BAD"/>
    <w:rsid w:val="00497954"/>
    <w:rsid w:val="00497D04"/>
    <w:rsid w:val="00497ECC"/>
    <w:rsid w:val="004A02B7"/>
    <w:rsid w:val="004A0429"/>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B69D6"/>
    <w:rsid w:val="004C0DEE"/>
    <w:rsid w:val="004C120E"/>
    <w:rsid w:val="004C2B31"/>
    <w:rsid w:val="004C3218"/>
    <w:rsid w:val="004C327F"/>
    <w:rsid w:val="004C5C5C"/>
    <w:rsid w:val="004C5C8F"/>
    <w:rsid w:val="004C5FCF"/>
    <w:rsid w:val="004C67C1"/>
    <w:rsid w:val="004C6B05"/>
    <w:rsid w:val="004C6C24"/>
    <w:rsid w:val="004C7881"/>
    <w:rsid w:val="004D308D"/>
    <w:rsid w:val="004D3392"/>
    <w:rsid w:val="004D3E22"/>
    <w:rsid w:val="004D7291"/>
    <w:rsid w:val="004D75A4"/>
    <w:rsid w:val="004D7706"/>
    <w:rsid w:val="004E07F4"/>
    <w:rsid w:val="004E12D8"/>
    <w:rsid w:val="004E2A3F"/>
    <w:rsid w:val="004E2C2D"/>
    <w:rsid w:val="004E3126"/>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52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530"/>
    <w:rsid w:val="00511B0D"/>
    <w:rsid w:val="00511D3A"/>
    <w:rsid w:val="00512099"/>
    <w:rsid w:val="005123E1"/>
    <w:rsid w:val="00512585"/>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126"/>
    <w:rsid w:val="005328E1"/>
    <w:rsid w:val="005331D5"/>
    <w:rsid w:val="005336C0"/>
    <w:rsid w:val="00533B8B"/>
    <w:rsid w:val="0053494E"/>
    <w:rsid w:val="005362F8"/>
    <w:rsid w:val="00536C8A"/>
    <w:rsid w:val="00537269"/>
    <w:rsid w:val="00537B04"/>
    <w:rsid w:val="00537C06"/>
    <w:rsid w:val="00537D4D"/>
    <w:rsid w:val="005400CA"/>
    <w:rsid w:val="00540545"/>
    <w:rsid w:val="0054070E"/>
    <w:rsid w:val="005416AF"/>
    <w:rsid w:val="0054176A"/>
    <w:rsid w:val="005425B0"/>
    <w:rsid w:val="005427A4"/>
    <w:rsid w:val="00542CDA"/>
    <w:rsid w:val="00542F41"/>
    <w:rsid w:val="00542F94"/>
    <w:rsid w:val="00543F22"/>
    <w:rsid w:val="00544505"/>
    <w:rsid w:val="005446FA"/>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B4D"/>
    <w:rsid w:val="005522E9"/>
    <w:rsid w:val="00553158"/>
    <w:rsid w:val="0055331F"/>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E9C"/>
    <w:rsid w:val="00575FA6"/>
    <w:rsid w:val="005761EC"/>
    <w:rsid w:val="0057630C"/>
    <w:rsid w:val="00576B1E"/>
    <w:rsid w:val="005801E3"/>
    <w:rsid w:val="005812F6"/>
    <w:rsid w:val="00581A9D"/>
    <w:rsid w:val="005829B0"/>
    <w:rsid w:val="00582E4A"/>
    <w:rsid w:val="005830DD"/>
    <w:rsid w:val="0058372D"/>
    <w:rsid w:val="00584106"/>
    <w:rsid w:val="00584FA6"/>
    <w:rsid w:val="005853A7"/>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1D44"/>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1F93"/>
    <w:rsid w:val="005D247B"/>
    <w:rsid w:val="005D44D6"/>
    <w:rsid w:val="005D45EF"/>
    <w:rsid w:val="005D5168"/>
    <w:rsid w:val="005D58FD"/>
    <w:rsid w:val="005D5EC0"/>
    <w:rsid w:val="005D6F0B"/>
    <w:rsid w:val="005D7C42"/>
    <w:rsid w:val="005E01F2"/>
    <w:rsid w:val="005E0702"/>
    <w:rsid w:val="005E0876"/>
    <w:rsid w:val="005E0C02"/>
    <w:rsid w:val="005E1911"/>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AA9"/>
    <w:rsid w:val="006260A1"/>
    <w:rsid w:val="0062738A"/>
    <w:rsid w:val="0063167E"/>
    <w:rsid w:val="00631D00"/>
    <w:rsid w:val="006329D0"/>
    <w:rsid w:val="00633375"/>
    <w:rsid w:val="00633D46"/>
    <w:rsid w:val="0063487F"/>
    <w:rsid w:val="00635B1E"/>
    <w:rsid w:val="006361BA"/>
    <w:rsid w:val="0063712D"/>
    <w:rsid w:val="0063781A"/>
    <w:rsid w:val="0064053E"/>
    <w:rsid w:val="00640738"/>
    <w:rsid w:val="00640769"/>
    <w:rsid w:val="006407BA"/>
    <w:rsid w:val="00641829"/>
    <w:rsid w:val="006421A1"/>
    <w:rsid w:val="006431A1"/>
    <w:rsid w:val="006439B0"/>
    <w:rsid w:val="00643A03"/>
    <w:rsid w:val="006446EA"/>
    <w:rsid w:val="00644F55"/>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1B4"/>
    <w:rsid w:val="0066333D"/>
    <w:rsid w:val="00664CE8"/>
    <w:rsid w:val="006667BB"/>
    <w:rsid w:val="006674A4"/>
    <w:rsid w:val="006679FA"/>
    <w:rsid w:val="00667FD8"/>
    <w:rsid w:val="00673626"/>
    <w:rsid w:val="006737BA"/>
    <w:rsid w:val="00673C53"/>
    <w:rsid w:val="0067466E"/>
    <w:rsid w:val="00674A3A"/>
    <w:rsid w:val="006766AF"/>
    <w:rsid w:val="006768F8"/>
    <w:rsid w:val="006769C8"/>
    <w:rsid w:val="00677BCF"/>
    <w:rsid w:val="00677FE7"/>
    <w:rsid w:val="00680054"/>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2BA"/>
    <w:rsid w:val="0069777E"/>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6836"/>
    <w:rsid w:val="006B71A1"/>
    <w:rsid w:val="006B7D57"/>
    <w:rsid w:val="006B7D9D"/>
    <w:rsid w:val="006C0CF4"/>
    <w:rsid w:val="006C0D6D"/>
    <w:rsid w:val="006C1A95"/>
    <w:rsid w:val="006C26E8"/>
    <w:rsid w:val="006C2766"/>
    <w:rsid w:val="006C3017"/>
    <w:rsid w:val="006C4BD3"/>
    <w:rsid w:val="006C4BF9"/>
    <w:rsid w:val="006C5566"/>
    <w:rsid w:val="006C59AF"/>
    <w:rsid w:val="006C6EDF"/>
    <w:rsid w:val="006C72A8"/>
    <w:rsid w:val="006C7605"/>
    <w:rsid w:val="006C7899"/>
    <w:rsid w:val="006C7935"/>
    <w:rsid w:val="006C7AE7"/>
    <w:rsid w:val="006D06AA"/>
    <w:rsid w:val="006D140F"/>
    <w:rsid w:val="006D199D"/>
    <w:rsid w:val="006D1BE2"/>
    <w:rsid w:val="006D1DF8"/>
    <w:rsid w:val="006D2276"/>
    <w:rsid w:val="006D283F"/>
    <w:rsid w:val="006D2C8C"/>
    <w:rsid w:val="006D2D6A"/>
    <w:rsid w:val="006D2E04"/>
    <w:rsid w:val="006D3750"/>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4376"/>
    <w:rsid w:val="006E5B89"/>
    <w:rsid w:val="006E5C58"/>
    <w:rsid w:val="006E675C"/>
    <w:rsid w:val="006E69EA"/>
    <w:rsid w:val="006E6B7D"/>
    <w:rsid w:val="006E7A30"/>
    <w:rsid w:val="006F08C9"/>
    <w:rsid w:val="006F08FD"/>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2A7"/>
    <w:rsid w:val="007069FC"/>
    <w:rsid w:val="00706A40"/>
    <w:rsid w:val="00706F22"/>
    <w:rsid w:val="00706FCE"/>
    <w:rsid w:val="00710189"/>
    <w:rsid w:val="00710E37"/>
    <w:rsid w:val="00711838"/>
    <w:rsid w:val="007119FB"/>
    <w:rsid w:val="00713006"/>
    <w:rsid w:val="0071394F"/>
    <w:rsid w:val="0071398F"/>
    <w:rsid w:val="00713F71"/>
    <w:rsid w:val="00714CCD"/>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3840"/>
    <w:rsid w:val="0073408E"/>
    <w:rsid w:val="00735003"/>
    <w:rsid w:val="0073527A"/>
    <w:rsid w:val="00736959"/>
    <w:rsid w:val="00736FE2"/>
    <w:rsid w:val="0074047E"/>
    <w:rsid w:val="007407CA"/>
    <w:rsid w:val="0074080D"/>
    <w:rsid w:val="0074168D"/>
    <w:rsid w:val="0074182E"/>
    <w:rsid w:val="00742EC1"/>
    <w:rsid w:val="00743548"/>
    <w:rsid w:val="007441CC"/>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38B2"/>
    <w:rsid w:val="00753D6A"/>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959"/>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885"/>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7DE"/>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C7D"/>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A1E"/>
    <w:rsid w:val="007D6E09"/>
    <w:rsid w:val="007D73FD"/>
    <w:rsid w:val="007D7BD6"/>
    <w:rsid w:val="007D7F3F"/>
    <w:rsid w:val="007E01D3"/>
    <w:rsid w:val="007E04CA"/>
    <w:rsid w:val="007E09A6"/>
    <w:rsid w:val="007E0BCF"/>
    <w:rsid w:val="007E11B9"/>
    <w:rsid w:val="007E38BE"/>
    <w:rsid w:val="007E4F8B"/>
    <w:rsid w:val="007E571C"/>
    <w:rsid w:val="007E5A24"/>
    <w:rsid w:val="007E5C5C"/>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CA8"/>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3D11"/>
    <w:rsid w:val="008242C9"/>
    <w:rsid w:val="00824945"/>
    <w:rsid w:val="008250FD"/>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557A"/>
    <w:rsid w:val="0083682C"/>
    <w:rsid w:val="008369FE"/>
    <w:rsid w:val="00836F9A"/>
    <w:rsid w:val="00837535"/>
    <w:rsid w:val="008376C4"/>
    <w:rsid w:val="00837990"/>
    <w:rsid w:val="008400F8"/>
    <w:rsid w:val="008400FA"/>
    <w:rsid w:val="00841021"/>
    <w:rsid w:val="0084107D"/>
    <w:rsid w:val="008424BA"/>
    <w:rsid w:val="0084303D"/>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35E"/>
    <w:rsid w:val="00867ADC"/>
    <w:rsid w:val="0087005E"/>
    <w:rsid w:val="00870193"/>
    <w:rsid w:val="0087042D"/>
    <w:rsid w:val="00870711"/>
    <w:rsid w:val="00870987"/>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97E42"/>
    <w:rsid w:val="008A116F"/>
    <w:rsid w:val="008A1957"/>
    <w:rsid w:val="008A22F4"/>
    <w:rsid w:val="008A2350"/>
    <w:rsid w:val="008A2FD3"/>
    <w:rsid w:val="008A30BB"/>
    <w:rsid w:val="008A35E3"/>
    <w:rsid w:val="008A37FA"/>
    <w:rsid w:val="008A451B"/>
    <w:rsid w:val="008A48A2"/>
    <w:rsid w:val="008A5A73"/>
    <w:rsid w:val="008A5B57"/>
    <w:rsid w:val="008A5CCA"/>
    <w:rsid w:val="008A75F9"/>
    <w:rsid w:val="008A7B28"/>
    <w:rsid w:val="008A7DC6"/>
    <w:rsid w:val="008B05A4"/>
    <w:rsid w:val="008B0A2F"/>
    <w:rsid w:val="008B17A8"/>
    <w:rsid w:val="008B1C2B"/>
    <w:rsid w:val="008B2254"/>
    <w:rsid w:val="008B29FC"/>
    <w:rsid w:val="008B3A3D"/>
    <w:rsid w:val="008B4135"/>
    <w:rsid w:val="008B485D"/>
    <w:rsid w:val="008B57DB"/>
    <w:rsid w:val="008B5BF7"/>
    <w:rsid w:val="008B5E95"/>
    <w:rsid w:val="008B5FEF"/>
    <w:rsid w:val="008B7048"/>
    <w:rsid w:val="008B7E7D"/>
    <w:rsid w:val="008B7EE0"/>
    <w:rsid w:val="008C069D"/>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D4A"/>
    <w:rsid w:val="008E2E26"/>
    <w:rsid w:val="008E2E36"/>
    <w:rsid w:val="008E2F1A"/>
    <w:rsid w:val="008E315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3530"/>
    <w:rsid w:val="008F61C4"/>
    <w:rsid w:val="008F6297"/>
    <w:rsid w:val="008F65B1"/>
    <w:rsid w:val="008F6970"/>
    <w:rsid w:val="008F6F22"/>
    <w:rsid w:val="008F7424"/>
    <w:rsid w:val="008F7CB4"/>
    <w:rsid w:val="009002EA"/>
    <w:rsid w:val="00901764"/>
    <w:rsid w:val="00901EEE"/>
    <w:rsid w:val="00902012"/>
    <w:rsid w:val="009030B5"/>
    <w:rsid w:val="00903491"/>
    <w:rsid w:val="00903682"/>
    <w:rsid w:val="00904341"/>
    <w:rsid w:val="00905409"/>
    <w:rsid w:val="00905B86"/>
    <w:rsid w:val="00905FF1"/>
    <w:rsid w:val="00906DF2"/>
    <w:rsid w:val="009077E7"/>
    <w:rsid w:val="00907811"/>
    <w:rsid w:val="009101A6"/>
    <w:rsid w:val="00910730"/>
    <w:rsid w:val="00910839"/>
    <w:rsid w:val="00911838"/>
    <w:rsid w:val="00911A5F"/>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56A0"/>
    <w:rsid w:val="009367A2"/>
    <w:rsid w:val="009367CE"/>
    <w:rsid w:val="009367DF"/>
    <w:rsid w:val="00936D87"/>
    <w:rsid w:val="00937A64"/>
    <w:rsid w:val="0094013C"/>
    <w:rsid w:val="0094049D"/>
    <w:rsid w:val="00940C09"/>
    <w:rsid w:val="009413B0"/>
    <w:rsid w:val="00942582"/>
    <w:rsid w:val="009437B0"/>
    <w:rsid w:val="00943F21"/>
    <w:rsid w:val="00944B4E"/>
    <w:rsid w:val="00944F82"/>
    <w:rsid w:val="0094549E"/>
    <w:rsid w:val="00945CFF"/>
    <w:rsid w:val="00946F74"/>
    <w:rsid w:val="00947F40"/>
    <w:rsid w:val="0095005F"/>
    <w:rsid w:val="00950107"/>
    <w:rsid w:val="00950963"/>
    <w:rsid w:val="009512BC"/>
    <w:rsid w:val="009526E3"/>
    <w:rsid w:val="00953E57"/>
    <w:rsid w:val="0095402C"/>
    <w:rsid w:val="00954120"/>
    <w:rsid w:val="00954AB2"/>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15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1E4"/>
    <w:rsid w:val="00976B80"/>
    <w:rsid w:val="00976C7B"/>
    <w:rsid w:val="009776A6"/>
    <w:rsid w:val="009779D8"/>
    <w:rsid w:val="0098020F"/>
    <w:rsid w:val="00980C96"/>
    <w:rsid w:val="00980CBC"/>
    <w:rsid w:val="00983899"/>
    <w:rsid w:val="00983E71"/>
    <w:rsid w:val="00985209"/>
    <w:rsid w:val="00986BB7"/>
    <w:rsid w:val="00987CF8"/>
    <w:rsid w:val="00987EEE"/>
    <w:rsid w:val="00990E68"/>
    <w:rsid w:val="009912F2"/>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2E3"/>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CA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6DD3"/>
    <w:rsid w:val="009E713D"/>
    <w:rsid w:val="009E7FCB"/>
    <w:rsid w:val="009F10B7"/>
    <w:rsid w:val="009F2083"/>
    <w:rsid w:val="009F2108"/>
    <w:rsid w:val="009F22B8"/>
    <w:rsid w:val="009F2683"/>
    <w:rsid w:val="009F30D5"/>
    <w:rsid w:val="009F35CE"/>
    <w:rsid w:val="009F378E"/>
    <w:rsid w:val="009F3DA2"/>
    <w:rsid w:val="009F43EE"/>
    <w:rsid w:val="009F4985"/>
    <w:rsid w:val="009F57CE"/>
    <w:rsid w:val="009F587A"/>
    <w:rsid w:val="009F6E30"/>
    <w:rsid w:val="00A001B1"/>
    <w:rsid w:val="00A00500"/>
    <w:rsid w:val="00A010E0"/>
    <w:rsid w:val="00A01242"/>
    <w:rsid w:val="00A027FC"/>
    <w:rsid w:val="00A052D1"/>
    <w:rsid w:val="00A05627"/>
    <w:rsid w:val="00A05B21"/>
    <w:rsid w:val="00A05B7D"/>
    <w:rsid w:val="00A0773D"/>
    <w:rsid w:val="00A108F9"/>
    <w:rsid w:val="00A115CD"/>
    <w:rsid w:val="00A11D67"/>
    <w:rsid w:val="00A12F2B"/>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7DB"/>
    <w:rsid w:val="00A318CB"/>
    <w:rsid w:val="00A32005"/>
    <w:rsid w:val="00A32037"/>
    <w:rsid w:val="00A326EC"/>
    <w:rsid w:val="00A32BA1"/>
    <w:rsid w:val="00A32CF2"/>
    <w:rsid w:val="00A3352C"/>
    <w:rsid w:val="00A338BE"/>
    <w:rsid w:val="00A3399B"/>
    <w:rsid w:val="00A34FD1"/>
    <w:rsid w:val="00A3575F"/>
    <w:rsid w:val="00A36723"/>
    <w:rsid w:val="00A375C8"/>
    <w:rsid w:val="00A378AE"/>
    <w:rsid w:val="00A4028B"/>
    <w:rsid w:val="00A404D1"/>
    <w:rsid w:val="00A40511"/>
    <w:rsid w:val="00A40E52"/>
    <w:rsid w:val="00A41AA7"/>
    <w:rsid w:val="00A43AAD"/>
    <w:rsid w:val="00A43C00"/>
    <w:rsid w:val="00A441B8"/>
    <w:rsid w:val="00A44319"/>
    <w:rsid w:val="00A4447C"/>
    <w:rsid w:val="00A44A35"/>
    <w:rsid w:val="00A45321"/>
    <w:rsid w:val="00A45BD1"/>
    <w:rsid w:val="00A47F72"/>
    <w:rsid w:val="00A51C7B"/>
    <w:rsid w:val="00A5216E"/>
    <w:rsid w:val="00A52445"/>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49D0"/>
    <w:rsid w:val="00A755B3"/>
    <w:rsid w:val="00A759AE"/>
    <w:rsid w:val="00A76F2C"/>
    <w:rsid w:val="00A775DB"/>
    <w:rsid w:val="00A776E8"/>
    <w:rsid w:val="00A77930"/>
    <w:rsid w:val="00A8039E"/>
    <w:rsid w:val="00A8079C"/>
    <w:rsid w:val="00A818F3"/>
    <w:rsid w:val="00A81EBC"/>
    <w:rsid w:val="00A825E4"/>
    <w:rsid w:val="00A84C0F"/>
    <w:rsid w:val="00A84DF7"/>
    <w:rsid w:val="00A85F10"/>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BBF"/>
    <w:rsid w:val="00AC064C"/>
    <w:rsid w:val="00AC1024"/>
    <w:rsid w:val="00AC1D91"/>
    <w:rsid w:val="00AC233E"/>
    <w:rsid w:val="00AC24EF"/>
    <w:rsid w:val="00AC25D6"/>
    <w:rsid w:val="00AC2724"/>
    <w:rsid w:val="00AC27E1"/>
    <w:rsid w:val="00AC3F35"/>
    <w:rsid w:val="00AC3FDD"/>
    <w:rsid w:val="00AC466A"/>
    <w:rsid w:val="00AC5618"/>
    <w:rsid w:val="00AC5D33"/>
    <w:rsid w:val="00AC5F1C"/>
    <w:rsid w:val="00AD06D7"/>
    <w:rsid w:val="00AD083B"/>
    <w:rsid w:val="00AD1657"/>
    <w:rsid w:val="00AD2AED"/>
    <w:rsid w:val="00AD3CC0"/>
    <w:rsid w:val="00AD4103"/>
    <w:rsid w:val="00AD42DB"/>
    <w:rsid w:val="00AD44D1"/>
    <w:rsid w:val="00AD4F74"/>
    <w:rsid w:val="00AD615A"/>
    <w:rsid w:val="00AD6243"/>
    <w:rsid w:val="00AD6725"/>
    <w:rsid w:val="00AD6A22"/>
    <w:rsid w:val="00AD6A9C"/>
    <w:rsid w:val="00AD7D1E"/>
    <w:rsid w:val="00AE0614"/>
    <w:rsid w:val="00AE0B62"/>
    <w:rsid w:val="00AE1536"/>
    <w:rsid w:val="00AE15DD"/>
    <w:rsid w:val="00AE2C9F"/>
    <w:rsid w:val="00AE4AEA"/>
    <w:rsid w:val="00AE68EF"/>
    <w:rsid w:val="00AE6DC4"/>
    <w:rsid w:val="00AE71FE"/>
    <w:rsid w:val="00AE7915"/>
    <w:rsid w:val="00AF00EE"/>
    <w:rsid w:val="00AF1868"/>
    <w:rsid w:val="00AF2457"/>
    <w:rsid w:val="00AF3664"/>
    <w:rsid w:val="00AF7286"/>
    <w:rsid w:val="00B022B1"/>
    <w:rsid w:val="00B02D89"/>
    <w:rsid w:val="00B03091"/>
    <w:rsid w:val="00B038EE"/>
    <w:rsid w:val="00B03C27"/>
    <w:rsid w:val="00B042BD"/>
    <w:rsid w:val="00B04562"/>
    <w:rsid w:val="00B048C8"/>
    <w:rsid w:val="00B0640F"/>
    <w:rsid w:val="00B1074A"/>
    <w:rsid w:val="00B10A60"/>
    <w:rsid w:val="00B10CB2"/>
    <w:rsid w:val="00B10FC4"/>
    <w:rsid w:val="00B123FA"/>
    <w:rsid w:val="00B126B5"/>
    <w:rsid w:val="00B126D6"/>
    <w:rsid w:val="00B128D2"/>
    <w:rsid w:val="00B12D97"/>
    <w:rsid w:val="00B12DD5"/>
    <w:rsid w:val="00B13B7B"/>
    <w:rsid w:val="00B14023"/>
    <w:rsid w:val="00B15D71"/>
    <w:rsid w:val="00B1704A"/>
    <w:rsid w:val="00B2008C"/>
    <w:rsid w:val="00B20292"/>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3D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3E33"/>
    <w:rsid w:val="00B73FB1"/>
    <w:rsid w:val="00B74D2B"/>
    <w:rsid w:val="00B74E15"/>
    <w:rsid w:val="00B75248"/>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3453"/>
    <w:rsid w:val="00B94030"/>
    <w:rsid w:val="00B94720"/>
    <w:rsid w:val="00B955BF"/>
    <w:rsid w:val="00B95A24"/>
    <w:rsid w:val="00B9676E"/>
    <w:rsid w:val="00B96BBB"/>
    <w:rsid w:val="00B9745C"/>
    <w:rsid w:val="00B976AD"/>
    <w:rsid w:val="00BA1AC7"/>
    <w:rsid w:val="00BA391D"/>
    <w:rsid w:val="00BA4B08"/>
    <w:rsid w:val="00BA5A00"/>
    <w:rsid w:val="00BA6693"/>
    <w:rsid w:val="00BA69A6"/>
    <w:rsid w:val="00BA6BC8"/>
    <w:rsid w:val="00BA6E37"/>
    <w:rsid w:val="00BA7CC9"/>
    <w:rsid w:val="00BA7E7D"/>
    <w:rsid w:val="00BB03C3"/>
    <w:rsid w:val="00BB140A"/>
    <w:rsid w:val="00BB29F0"/>
    <w:rsid w:val="00BB303E"/>
    <w:rsid w:val="00BB3CB4"/>
    <w:rsid w:val="00BB5846"/>
    <w:rsid w:val="00BB5BEB"/>
    <w:rsid w:val="00BB5C8B"/>
    <w:rsid w:val="00BB6EEE"/>
    <w:rsid w:val="00BB7589"/>
    <w:rsid w:val="00BB75CC"/>
    <w:rsid w:val="00BB7E80"/>
    <w:rsid w:val="00BC04EC"/>
    <w:rsid w:val="00BC06D6"/>
    <w:rsid w:val="00BC17A0"/>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786"/>
    <w:rsid w:val="00BF68A3"/>
    <w:rsid w:val="00C00444"/>
    <w:rsid w:val="00C0163B"/>
    <w:rsid w:val="00C02149"/>
    <w:rsid w:val="00C022F2"/>
    <w:rsid w:val="00C02657"/>
    <w:rsid w:val="00C02DE9"/>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48D"/>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240"/>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B08"/>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4FD"/>
    <w:rsid w:val="00C81B6F"/>
    <w:rsid w:val="00C81CE4"/>
    <w:rsid w:val="00C82854"/>
    <w:rsid w:val="00C82F1B"/>
    <w:rsid w:val="00C8420C"/>
    <w:rsid w:val="00C8453A"/>
    <w:rsid w:val="00C85FEA"/>
    <w:rsid w:val="00C86269"/>
    <w:rsid w:val="00C8688D"/>
    <w:rsid w:val="00C86B6D"/>
    <w:rsid w:val="00C8718D"/>
    <w:rsid w:val="00C87633"/>
    <w:rsid w:val="00C87C59"/>
    <w:rsid w:val="00C87EA3"/>
    <w:rsid w:val="00C90034"/>
    <w:rsid w:val="00C90C13"/>
    <w:rsid w:val="00C91087"/>
    <w:rsid w:val="00C910CD"/>
    <w:rsid w:val="00C9115A"/>
    <w:rsid w:val="00C91DBE"/>
    <w:rsid w:val="00C920A2"/>
    <w:rsid w:val="00C93890"/>
    <w:rsid w:val="00C93B49"/>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5A8"/>
    <w:rsid w:val="00CA6C7A"/>
    <w:rsid w:val="00CB1964"/>
    <w:rsid w:val="00CB1A48"/>
    <w:rsid w:val="00CB25B8"/>
    <w:rsid w:val="00CB2799"/>
    <w:rsid w:val="00CB2A04"/>
    <w:rsid w:val="00CB3A7E"/>
    <w:rsid w:val="00CB4E6D"/>
    <w:rsid w:val="00CB6026"/>
    <w:rsid w:val="00CB6B75"/>
    <w:rsid w:val="00CB6C79"/>
    <w:rsid w:val="00CB6E6E"/>
    <w:rsid w:val="00CB7208"/>
    <w:rsid w:val="00CB759D"/>
    <w:rsid w:val="00CB7DAE"/>
    <w:rsid w:val="00CC1321"/>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8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28A"/>
    <w:rsid w:val="00CE19FE"/>
    <w:rsid w:val="00CE1ADC"/>
    <w:rsid w:val="00CE2083"/>
    <w:rsid w:val="00CE2408"/>
    <w:rsid w:val="00CE2F11"/>
    <w:rsid w:val="00CE31A7"/>
    <w:rsid w:val="00CE331D"/>
    <w:rsid w:val="00CE4435"/>
    <w:rsid w:val="00CE547D"/>
    <w:rsid w:val="00CE58D2"/>
    <w:rsid w:val="00CE64B3"/>
    <w:rsid w:val="00CE6A36"/>
    <w:rsid w:val="00CE6D24"/>
    <w:rsid w:val="00CE735A"/>
    <w:rsid w:val="00CE776C"/>
    <w:rsid w:val="00CF0059"/>
    <w:rsid w:val="00CF1060"/>
    <w:rsid w:val="00CF1250"/>
    <w:rsid w:val="00CF1332"/>
    <w:rsid w:val="00CF1968"/>
    <w:rsid w:val="00CF19B3"/>
    <w:rsid w:val="00CF1C34"/>
    <w:rsid w:val="00CF1C3D"/>
    <w:rsid w:val="00CF1D27"/>
    <w:rsid w:val="00CF2063"/>
    <w:rsid w:val="00CF2791"/>
    <w:rsid w:val="00CF2D15"/>
    <w:rsid w:val="00CF39CF"/>
    <w:rsid w:val="00CF4C45"/>
    <w:rsid w:val="00CF4C78"/>
    <w:rsid w:val="00CF64EC"/>
    <w:rsid w:val="00CF6CEA"/>
    <w:rsid w:val="00CF73D2"/>
    <w:rsid w:val="00CF766D"/>
    <w:rsid w:val="00D00C15"/>
    <w:rsid w:val="00D01411"/>
    <w:rsid w:val="00D02500"/>
    <w:rsid w:val="00D03A31"/>
    <w:rsid w:val="00D044AD"/>
    <w:rsid w:val="00D04787"/>
    <w:rsid w:val="00D04990"/>
    <w:rsid w:val="00D050EA"/>
    <w:rsid w:val="00D05B3A"/>
    <w:rsid w:val="00D06234"/>
    <w:rsid w:val="00D067F6"/>
    <w:rsid w:val="00D069D3"/>
    <w:rsid w:val="00D06A4E"/>
    <w:rsid w:val="00D06CF3"/>
    <w:rsid w:val="00D076CB"/>
    <w:rsid w:val="00D07F07"/>
    <w:rsid w:val="00D07F4B"/>
    <w:rsid w:val="00D106BA"/>
    <w:rsid w:val="00D1081E"/>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01"/>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37411"/>
    <w:rsid w:val="00D40581"/>
    <w:rsid w:val="00D411DB"/>
    <w:rsid w:val="00D42954"/>
    <w:rsid w:val="00D42B95"/>
    <w:rsid w:val="00D430B7"/>
    <w:rsid w:val="00D431E3"/>
    <w:rsid w:val="00D4347F"/>
    <w:rsid w:val="00D43A90"/>
    <w:rsid w:val="00D43B42"/>
    <w:rsid w:val="00D44D73"/>
    <w:rsid w:val="00D4530C"/>
    <w:rsid w:val="00D45567"/>
    <w:rsid w:val="00D45FDC"/>
    <w:rsid w:val="00D47584"/>
    <w:rsid w:val="00D5062D"/>
    <w:rsid w:val="00D50AF2"/>
    <w:rsid w:val="00D50B1A"/>
    <w:rsid w:val="00D50C38"/>
    <w:rsid w:val="00D51759"/>
    <w:rsid w:val="00D51761"/>
    <w:rsid w:val="00D51B1D"/>
    <w:rsid w:val="00D52348"/>
    <w:rsid w:val="00D526CA"/>
    <w:rsid w:val="00D52A31"/>
    <w:rsid w:val="00D52A6A"/>
    <w:rsid w:val="00D52DE7"/>
    <w:rsid w:val="00D531AE"/>
    <w:rsid w:val="00D534E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3F8B"/>
    <w:rsid w:val="00D6464C"/>
    <w:rsid w:val="00D648DA"/>
    <w:rsid w:val="00D64C87"/>
    <w:rsid w:val="00D65299"/>
    <w:rsid w:val="00D65517"/>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90F"/>
    <w:rsid w:val="00D85C1B"/>
    <w:rsid w:val="00D85C3A"/>
    <w:rsid w:val="00D85F76"/>
    <w:rsid w:val="00D860B8"/>
    <w:rsid w:val="00D871D2"/>
    <w:rsid w:val="00D87264"/>
    <w:rsid w:val="00D90FF5"/>
    <w:rsid w:val="00D911AE"/>
    <w:rsid w:val="00D9125F"/>
    <w:rsid w:val="00D914CC"/>
    <w:rsid w:val="00D915D4"/>
    <w:rsid w:val="00D92C01"/>
    <w:rsid w:val="00D930F6"/>
    <w:rsid w:val="00D934A9"/>
    <w:rsid w:val="00D94356"/>
    <w:rsid w:val="00D9473B"/>
    <w:rsid w:val="00D94B4C"/>
    <w:rsid w:val="00D9543E"/>
    <w:rsid w:val="00D95BC7"/>
    <w:rsid w:val="00D95DBC"/>
    <w:rsid w:val="00D96E77"/>
    <w:rsid w:val="00DA0082"/>
    <w:rsid w:val="00DA0BEC"/>
    <w:rsid w:val="00DA0E20"/>
    <w:rsid w:val="00DA12FA"/>
    <w:rsid w:val="00DA1606"/>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5813"/>
    <w:rsid w:val="00DB602B"/>
    <w:rsid w:val="00DB6B4B"/>
    <w:rsid w:val="00DB711F"/>
    <w:rsid w:val="00DB7140"/>
    <w:rsid w:val="00DB7F08"/>
    <w:rsid w:val="00DC0278"/>
    <w:rsid w:val="00DC0AF8"/>
    <w:rsid w:val="00DC0BF2"/>
    <w:rsid w:val="00DC1CA3"/>
    <w:rsid w:val="00DC2294"/>
    <w:rsid w:val="00DC2C60"/>
    <w:rsid w:val="00DC2F47"/>
    <w:rsid w:val="00DC31B4"/>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0DE7"/>
    <w:rsid w:val="00DE2A4B"/>
    <w:rsid w:val="00DE2AF2"/>
    <w:rsid w:val="00DE2BE6"/>
    <w:rsid w:val="00DE2E3C"/>
    <w:rsid w:val="00DE33B7"/>
    <w:rsid w:val="00DE392F"/>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5C4"/>
    <w:rsid w:val="00E14D34"/>
    <w:rsid w:val="00E14E8B"/>
    <w:rsid w:val="00E15A6E"/>
    <w:rsid w:val="00E15D09"/>
    <w:rsid w:val="00E17885"/>
    <w:rsid w:val="00E17ED6"/>
    <w:rsid w:val="00E21A7A"/>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1CED"/>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1643"/>
    <w:rsid w:val="00E828AC"/>
    <w:rsid w:val="00E83339"/>
    <w:rsid w:val="00E8364B"/>
    <w:rsid w:val="00E84826"/>
    <w:rsid w:val="00E84A39"/>
    <w:rsid w:val="00E851DB"/>
    <w:rsid w:val="00E8595D"/>
    <w:rsid w:val="00E85BB7"/>
    <w:rsid w:val="00E86A32"/>
    <w:rsid w:val="00E86D4F"/>
    <w:rsid w:val="00E879AE"/>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2B6"/>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452"/>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1CF"/>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403"/>
    <w:rsid w:val="00F027D3"/>
    <w:rsid w:val="00F031B9"/>
    <w:rsid w:val="00F0357B"/>
    <w:rsid w:val="00F03ADB"/>
    <w:rsid w:val="00F03D2C"/>
    <w:rsid w:val="00F03F30"/>
    <w:rsid w:val="00F03FA5"/>
    <w:rsid w:val="00F04B42"/>
    <w:rsid w:val="00F050AB"/>
    <w:rsid w:val="00F06C10"/>
    <w:rsid w:val="00F0771B"/>
    <w:rsid w:val="00F10654"/>
    <w:rsid w:val="00F10CBE"/>
    <w:rsid w:val="00F117CD"/>
    <w:rsid w:val="00F1298A"/>
    <w:rsid w:val="00F12DAB"/>
    <w:rsid w:val="00F12E5D"/>
    <w:rsid w:val="00F13017"/>
    <w:rsid w:val="00F143D0"/>
    <w:rsid w:val="00F14D86"/>
    <w:rsid w:val="00F150B7"/>
    <w:rsid w:val="00F150EE"/>
    <w:rsid w:val="00F15381"/>
    <w:rsid w:val="00F15570"/>
    <w:rsid w:val="00F15F19"/>
    <w:rsid w:val="00F167C5"/>
    <w:rsid w:val="00F16BA8"/>
    <w:rsid w:val="00F1757F"/>
    <w:rsid w:val="00F20371"/>
    <w:rsid w:val="00F204F1"/>
    <w:rsid w:val="00F20CAC"/>
    <w:rsid w:val="00F21097"/>
    <w:rsid w:val="00F21FDE"/>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055"/>
    <w:rsid w:val="00F44AEC"/>
    <w:rsid w:val="00F4501A"/>
    <w:rsid w:val="00F45896"/>
    <w:rsid w:val="00F45CEA"/>
    <w:rsid w:val="00F45F0A"/>
    <w:rsid w:val="00F471D7"/>
    <w:rsid w:val="00F507BF"/>
    <w:rsid w:val="00F51651"/>
    <w:rsid w:val="00F517F2"/>
    <w:rsid w:val="00F52069"/>
    <w:rsid w:val="00F536E8"/>
    <w:rsid w:val="00F5511A"/>
    <w:rsid w:val="00F55A93"/>
    <w:rsid w:val="00F55E9F"/>
    <w:rsid w:val="00F55FCA"/>
    <w:rsid w:val="00F564BE"/>
    <w:rsid w:val="00F5672B"/>
    <w:rsid w:val="00F56A67"/>
    <w:rsid w:val="00F56D29"/>
    <w:rsid w:val="00F56DF8"/>
    <w:rsid w:val="00F56FB2"/>
    <w:rsid w:val="00F57263"/>
    <w:rsid w:val="00F57DED"/>
    <w:rsid w:val="00F57F9C"/>
    <w:rsid w:val="00F6154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2A17"/>
    <w:rsid w:val="00F735D5"/>
    <w:rsid w:val="00F73C19"/>
    <w:rsid w:val="00F752C0"/>
    <w:rsid w:val="00F765D1"/>
    <w:rsid w:val="00F76A1E"/>
    <w:rsid w:val="00F77844"/>
    <w:rsid w:val="00F77A9C"/>
    <w:rsid w:val="00F77DF0"/>
    <w:rsid w:val="00F77E2D"/>
    <w:rsid w:val="00F77FC9"/>
    <w:rsid w:val="00F80071"/>
    <w:rsid w:val="00F8026A"/>
    <w:rsid w:val="00F81F2F"/>
    <w:rsid w:val="00F8208C"/>
    <w:rsid w:val="00F83108"/>
    <w:rsid w:val="00F8361C"/>
    <w:rsid w:val="00F83933"/>
    <w:rsid w:val="00F84877"/>
    <w:rsid w:val="00F854BF"/>
    <w:rsid w:val="00F866F2"/>
    <w:rsid w:val="00F871B6"/>
    <w:rsid w:val="00F87674"/>
    <w:rsid w:val="00F904E2"/>
    <w:rsid w:val="00F90714"/>
    <w:rsid w:val="00F90B29"/>
    <w:rsid w:val="00F90DD2"/>
    <w:rsid w:val="00F91C0A"/>
    <w:rsid w:val="00F92EB6"/>
    <w:rsid w:val="00F93092"/>
    <w:rsid w:val="00F93ED0"/>
    <w:rsid w:val="00F94031"/>
    <w:rsid w:val="00F94F71"/>
    <w:rsid w:val="00F9506B"/>
    <w:rsid w:val="00F9506E"/>
    <w:rsid w:val="00F95FCC"/>
    <w:rsid w:val="00F9663A"/>
    <w:rsid w:val="00F96D4A"/>
    <w:rsid w:val="00F971DB"/>
    <w:rsid w:val="00F9762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D51"/>
    <w:rsid w:val="00FD7FD0"/>
    <w:rsid w:val="00FE111B"/>
    <w:rsid w:val="00FE1237"/>
    <w:rsid w:val="00FE30F8"/>
    <w:rsid w:val="00FE46E1"/>
    <w:rsid w:val="00FE4D12"/>
    <w:rsid w:val="00FE4DCE"/>
    <w:rsid w:val="00FE6FB9"/>
    <w:rsid w:val="00FE709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7E11B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1124</TotalTime>
  <Pages>40</Pages>
  <Words>10120</Words>
  <Characters>57684</Characters>
  <Application>Microsoft Office Word</Application>
  <DocSecurity>0</DocSecurity>
  <Lines>480</Lines>
  <Paragraphs>135</Paragraphs>
  <ScaleCrop>false</ScaleCrop>
  <Company>P R C</Company>
  <LinksUpToDate>false</LinksUpToDate>
  <CharactersWithSpaces>67669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259</cp:revision>
  <cp:lastPrinted>2024-05-24T10:36:00Z</cp:lastPrinted>
  <dcterms:created xsi:type="dcterms:W3CDTF">2024-05-24T07:03:00Z</dcterms:created>
  <dcterms:modified xsi:type="dcterms:W3CDTF">2025-10-10T01:48:00Z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