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right" w:tblpY="10203"/>
        <w:tblW w:w="0" w:type="auto"/>
        <w:tblLayout w:type="fixed"/>
        <w:tblLook w:val="04A0" w:firstRow="1" w:lastRow="0" w:firstColumn="1" w:lastColumn="0" w:noHBand="0" w:noVBand="1"/>
      </w:tblPr>
      <w:tblGrid>
        <w:gridCol w:w="1725"/>
        <w:gridCol w:w="3123"/>
        <w:gridCol w:w="1811"/>
        <w:gridCol w:w="2751"/>
      </w:tblGrid>
      <w:tr w:rsidR="00B00635" w14:paraId="6BC6C241" w14:textId="77777777" w:rsidTr="008976A3">
        <w:trPr>
          <w:trHeight w:val="652"/>
        </w:trPr>
        <w:tc>
          <w:tcPr>
            <w:tcW w:w="1725" w:type="dxa"/>
            <w:vAlign w:val="center"/>
          </w:tcPr>
          <w:p w14:paraId="41268468"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姓    名：</w:t>
            </w:r>
          </w:p>
        </w:tc>
        <w:tc>
          <w:tcPr>
            <w:tcW w:w="3123" w:type="dxa"/>
            <w:tcBorders>
              <w:bottom w:val="single" w:sz="4" w:space="0" w:color="1E7648"/>
            </w:tcBorders>
            <w:vAlign w:val="center"/>
          </w:tcPr>
          <w:p w14:paraId="7DB25DEC" w14:textId="142719A0" w:rsidR="00B00635" w:rsidRDefault="008D3D34">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8D3D34">
              <w:rPr>
                <w:rFonts w:ascii="思源黑体 Medium" w:eastAsia="思源黑体 Medium" w:hAnsi="思源黑体 Medium" w:cs="思源黑体 Medium"/>
                <w:sz w:val="28"/>
                <w:szCs w:val="28"/>
              </w:rPr>
              <w:t>{{</w:t>
            </w:r>
            <w:proofErr w:type="spellStart"/>
            <w:proofErr w:type="gramStart"/>
            <w:r w:rsidRPr="008D3D34">
              <w:rPr>
                <w:rFonts w:ascii="思源黑体 Medium" w:eastAsia="思源黑体 Medium" w:hAnsi="思源黑体 Medium" w:cs="思源黑体 Medium"/>
                <w:sz w:val="28"/>
                <w:szCs w:val="28"/>
              </w:rPr>
              <w:t>sample.patient</w:t>
            </w:r>
            <w:proofErr w:type="gramEnd"/>
            <w:r w:rsidRPr="008D3D34">
              <w:rPr>
                <w:rFonts w:ascii="思源黑体 Medium" w:eastAsia="思源黑体 Medium" w:hAnsi="思源黑体 Medium" w:cs="思源黑体 Medium"/>
                <w:sz w:val="28"/>
                <w:szCs w:val="28"/>
              </w:rPr>
              <w:t>_name</w:t>
            </w:r>
            <w:proofErr w:type="spellEnd"/>
            <w:r w:rsidRPr="008D3D34">
              <w:rPr>
                <w:rFonts w:ascii="思源黑体 Medium" w:eastAsia="思源黑体 Medium" w:hAnsi="思源黑体 Medium" w:cs="思源黑体 Medium"/>
                <w:sz w:val="28"/>
                <w:szCs w:val="28"/>
              </w:rPr>
              <w:t>}}</w:t>
            </w:r>
          </w:p>
        </w:tc>
        <w:tc>
          <w:tcPr>
            <w:tcW w:w="1811" w:type="dxa"/>
            <w:vAlign w:val="center"/>
          </w:tcPr>
          <w:p w14:paraId="3ECA2643"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年    龄：</w:t>
            </w:r>
          </w:p>
        </w:tc>
        <w:tc>
          <w:tcPr>
            <w:tcW w:w="2751" w:type="dxa"/>
            <w:tcBorders>
              <w:bottom w:val="single" w:sz="4" w:space="0" w:color="1E7648"/>
            </w:tcBorders>
            <w:vAlign w:val="center"/>
          </w:tcPr>
          <w:p w14:paraId="6C2AB82C" w14:textId="0F66E7CE" w:rsidR="00B00635" w:rsidRDefault="008D3D34">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8D3D34">
              <w:rPr>
                <w:rFonts w:ascii="思源黑体 Medium" w:eastAsia="思源黑体 Medium" w:hAnsi="思源黑体 Medium" w:cs="思源黑体 Medium"/>
                <w:sz w:val="28"/>
                <w:szCs w:val="28"/>
              </w:rPr>
              <w:t>{{</w:t>
            </w:r>
            <w:proofErr w:type="spellStart"/>
            <w:r w:rsidRPr="008D3D34">
              <w:rPr>
                <w:rFonts w:ascii="思源黑体 Medium" w:eastAsia="思源黑体 Medium" w:hAnsi="思源黑体 Medium" w:cs="思源黑体 Medium"/>
                <w:sz w:val="28"/>
                <w:szCs w:val="28"/>
              </w:rPr>
              <w:t>sample.age</w:t>
            </w:r>
            <w:proofErr w:type="spellEnd"/>
            <w:r w:rsidRPr="008D3D34">
              <w:rPr>
                <w:rFonts w:ascii="思源黑体 Medium" w:eastAsia="思源黑体 Medium" w:hAnsi="思源黑体 Medium" w:cs="思源黑体 Medium"/>
                <w:sz w:val="28"/>
                <w:szCs w:val="28"/>
              </w:rPr>
              <w:t>}}</w:t>
            </w:r>
          </w:p>
        </w:tc>
      </w:tr>
      <w:tr w:rsidR="00B00635" w14:paraId="7D111A6A" w14:textId="77777777" w:rsidTr="008976A3">
        <w:trPr>
          <w:trHeight w:val="652"/>
        </w:trPr>
        <w:tc>
          <w:tcPr>
            <w:tcW w:w="1725" w:type="dxa"/>
            <w:vAlign w:val="center"/>
          </w:tcPr>
          <w:p w14:paraId="15398066"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性    别：</w:t>
            </w:r>
          </w:p>
        </w:tc>
        <w:tc>
          <w:tcPr>
            <w:tcW w:w="3123" w:type="dxa"/>
            <w:tcBorders>
              <w:top w:val="single" w:sz="4" w:space="0" w:color="1E7648"/>
              <w:bottom w:val="single" w:sz="4" w:space="0" w:color="1E7648"/>
            </w:tcBorders>
            <w:vAlign w:val="center"/>
          </w:tcPr>
          <w:p w14:paraId="59FF7676" w14:textId="187C7CCD" w:rsidR="00B00635" w:rsidRDefault="008D3D34">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8D3D34">
              <w:rPr>
                <w:rFonts w:ascii="思源黑体 Medium" w:eastAsia="思源黑体 Medium" w:hAnsi="思源黑体 Medium" w:cs="思源黑体 Medium"/>
                <w:sz w:val="28"/>
                <w:szCs w:val="28"/>
              </w:rPr>
              <w:t>{{</w:t>
            </w:r>
            <w:proofErr w:type="spellStart"/>
            <w:proofErr w:type="gramStart"/>
            <w:r w:rsidRPr="008D3D34">
              <w:rPr>
                <w:rFonts w:ascii="思源黑体 Medium" w:eastAsia="思源黑体 Medium" w:hAnsi="思源黑体 Medium" w:cs="思源黑体 Medium"/>
                <w:sz w:val="28"/>
                <w:szCs w:val="28"/>
              </w:rPr>
              <w:t>sample.gender</w:t>
            </w:r>
            <w:proofErr w:type="spellEnd"/>
            <w:proofErr w:type="gramEnd"/>
            <w:r w:rsidRPr="008D3D34">
              <w:rPr>
                <w:rFonts w:ascii="思源黑体 Medium" w:eastAsia="思源黑体 Medium" w:hAnsi="思源黑体 Medium" w:cs="思源黑体 Medium"/>
                <w:sz w:val="28"/>
                <w:szCs w:val="28"/>
              </w:rPr>
              <w:t>}}</w:t>
            </w:r>
          </w:p>
        </w:tc>
        <w:tc>
          <w:tcPr>
            <w:tcW w:w="1811" w:type="dxa"/>
            <w:vAlign w:val="center"/>
          </w:tcPr>
          <w:p w14:paraId="3870698E"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登 记 号：</w:t>
            </w:r>
          </w:p>
        </w:tc>
        <w:tc>
          <w:tcPr>
            <w:tcW w:w="2751" w:type="dxa"/>
            <w:tcBorders>
              <w:top w:val="single" w:sz="4" w:space="0" w:color="1E7648"/>
              <w:bottom w:val="single" w:sz="4" w:space="0" w:color="1E7648"/>
            </w:tcBorders>
            <w:vAlign w:val="center"/>
          </w:tcPr>
          <w:p w14:paraId="4B8E3A83" w14:textId="5334C48F" w:rsidR="00B00635" w:rsidRDefault="008D3D34">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8D3D34">
              <w:rPr>
                <w:rFonts w:ascii="思源黑体 Medium" w:eastAsia="思源黑体 Medium" w:hAnsi="思源黑体 Medium" w:cs="思源黑体 Medium"/>
                <w:sz w:val="28"/>
                <w:szCs w:val="28"/>
              </w:rPr>
              <w:t>{{</w:t>
            </w:r>
            <w:proofErr w:type="spellStart"/>
            <w:r w:rsidRPr="008D3D34">
              <w:rPr>
                <w:rFonts w:ascii="思源黑体 Medium" w:eastAsia="思源黑体 Medium" w:hAnsi="思源黑体 Medium" w:cs="思源黑体 Medium"/>
                <w:sz w:val="28"/>
                <w:szCs w:val="28"/>
              </w:rPr>
              <w:t>sample.id_number</w:t>
            </w:r>
            <w:proofErr w:type="spellEnd"/>
            <w:r w:rsidRPr="008D3D34">
              <w:rPr>
                <w:rFonts w:ascii="思源黑体 Medium" w:eastAsia="思源黑体 Medium" w:hAnsi="思源黑体 Medium" w:cs="思源黑体 Medium"/>
                <w:sz w:val="28"/>
                <w:szCs w:val="28"/>
              </w:rPr>
              <w:t>}}</w:t>
            </w:r>
          </w:p>
        </w:tc>
      </w:tr>
      <w:tr w:rsidR="00B00635" w14:paraId="47FA3955" w14:textId="77777777" w:rsidTr="00C1354A">
        <w:trPr>
          <w:trHeight w:val="639"/>
        </w:trPr>
        <w:tc>
          <w:tcPr>
            <w:tcW w:w="1725" w:type="dxa"/>
            <w:vAlign w:val="center"/>
          </w:tcPr>
          <w:p w14:paraId="611F8CD7"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样本来源：</w:t>
            </w:r>
          </w:p>
        </w:tc>
        <w:tc>
          <w:tcPr>
            <w:tcW w:w="3123" w:type="dxa"/>
            <w:tcBorders>
              <w:top w:val="single" w:sz="4" w:space="0" w:color="1E7648"/>
              <w:bottom w:val="single" w:sz="4" w:space="0" w:color="1E7648"/>
            </w:tcBorders>
            <w:vAlign w:val="center"/>
          </w:tcPr>
          <w:p w14:paraId="126AF37E" w14:textId="6322D0AD" w:rsidR="00B00635" w:rsidRPr="005057C9" w:rsidRDefault="008D3D34" w:rsidP="008976A3">
            <w:pPr>
              <w:wordWrap w:val="0"/>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8D3D34">
              <w:rPr>
                <w:rFonts w:ascii="思源黑体 Medium" w:eastAsia="思源黑体 Medium" w:hAnsi="思源黑体 Medium" w:cs="思源黑体 Medium"/>
                <w:sz w:val="28"/>
                <w:szCs w:val="28"/>
              </w:rPr>
              <w:t xml:space="preserve">{% if </w:t>
            </w:r>
            <w:proofErr w:type="spellStart"/>
            <w:r w:rsidRPr="008D3D34">
              <w:rPr>
                <w:rFonts w:ascii="思源黑体 Medium" w:eastAsia="思源黑体 Medium" w:hAnsi="思源黑体 Medium" w:cs="思源黑体 Medium"/>
                <w:sz w:val="28"/>
                <w:szCs w:val="28"/>
              </w:rPr>
              <w:t>sample.origin_company</w:t>
            </w:r>
            <w:proofErr w:type="spellEnd"/>
            <w:r w:rsidRPr="008D3D34">
              <w:rPr>
                <w:rFonts w:ascii="思源黑体 Medium" w:eastAsia="思源黑体 Medium" w:hAnsi="思源黑体 Medium" w:cs="思源黑体 Medium"/>
                <w:sz w:val="28"/>
                <w:szCs w:val="28"/>
              </w:rPr>
              <w:t xml:space="preserve"> == “四川大学华西医院”%}本院{% else%}{{</w:t>
            </w:r>
            <w:proofErr w:type="spellStart"/>
            <w:r w:rsidRPr="008D3D34">
              <w:rPr>
                <w:rFonts w:ascii="思源黑体 Medium" w:eastAsia="思源黑体 Medium" w:hAnsi="思源黑体 Medium" w:cs="思源黑体 Medium"/>
                <w:sz w:val="28"/>
                <w:szCs w:val="28"/>
              </w:rPr>
              <w:t>sample.origin</w:t>
            </w:r>
            <w:r w:rsidRPr="008D3D34">
              <w:rPr>
                <w:rFonts w:ascii="思源黑体 Medium" w:eastAsia="思源黑体 Medium" w:hAnsi="思源黑体 Medium" w:cs="思源黑体 Medium"/>
                <w:sz w:val="28"/>
                <w:szCs w:val="28"/>
              </w:rPr>
              <w:lastRenderedPageBreak/>
              <w:t>_company</w:t>
            </w:r>
            <w:proofErr w:type="spellEnd"/>
            <w:r w:rsidRPr="008D3D34">
              <w:rPr>
                <w:rFonts w:ascii="思源黑体 Medium" w:eastAsia="思源黑体 Medium" w:hAnsi="思源黑体 Medium" w:cs="思源黑体 Medium"/>
                <w:sz w:val="28"/>
                <w:szCs w:val="28"/>
              </w:rPr>
              <w:t>}}{% endif%}</w:t>
            </w:r>
          </w:p>
        </w:tc>
        <w:tc>
          <w:tcPr>
            <w:tcW w:w="1811" w:type="dxa"/>
            <w:vAlign w:val="center"/>
          </w:tcPr>
          <w:p w14:paraId="2C0BE504"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lastRenderedPageBreak/>
              <w:t>送检标本：</w:t>
            </w:r>
          </w:p>
        </w:tc>
        <w:tc>
          <w:tcPr>
            <w:tcW w:w="2751" w:type="dxa"/>
            <w:tcBorders>
              <w:top w:val="single" w:sz="4" w:space="0" w:color="1E7648"/>
              <w:bottom w:val="single" w:sz="4" w:space="0" w:color="1E7648"/>
            </w:tcBorders>
            <w:vAlign w:val="center"/>
          </w:tcPr>
          <w:p w14:paraId="5F5DA5CA" w14:textId="30EEC7F8" w:rsidR="00B00635" w:rsidRDefault="008D3D34">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8D3D34">
              <w:rPr>
                <w:rFonts w:ascii="思源黑体 Medium" w:eastAsia="思源黑体 Medium" w:hAnsi="思源黑体 Medium" w:cs="思源黑体 Medium"/>
                <w:sz w:val="28"/>
                <w:szCs w:val="28"/>
              </w:rPr>
              <w:t>{{</w:t>
            </w:r>
            <w:proofErr w:type="spellStart"/>
            <w:r w:rsidRPr="008D3D34">
              <w:rPr>
                <w:rFonts w:ascii="思源黑体 Medium" w:eastAsia="思源黑体 Medium" w:hAnsi="思源黑体 Medium" w:cs="思源黑体 Medium"/>
                <w:sz w:val="28"/>
                <w:szCs w:val="28"/>
              </w:rPr>
              <w:t>sample.sample_type</w:t>
            </w:r>
            <w:proofErr w:type="spellEnd"/>
            <w:r w:rsidRPr="008D3D34">
              <w:rPr>
                <w:rFonts w:ascii="思源黑体 Medium" w:eastAsia="思源黑体 Medium" w:hAnsi="思源黑体 Medium" w:cs="思源黑体 Medium"/>
                <w:sz w:val="28"/>
                <w:szCs w:val="28"/>
              </w:rPr>
              <w:t>}}</w:t>
            </w:r>
          </w:p>
        </w:tc>
      </w:tr>
      <w:tr w:rsidR="00B00635" w14:paraId="2BD330E2" w14:textId="77777777" w:rsidTr="00C1354A">
        <w:trPr>
          <w:trHeight w:val="653"/>
        </w:trPr>
        <w:tc>
          <w:tcPr>
            <w:tcW w:w="1725" w:type="dxa"/>
            <w:vAlign w:val="center"/>
          </w:tcPr>
          <w:p w14:paraId="011B3094"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患者类型：</w:t>
            </w:r>
          </w:p>
        </w:tc>
        <w:tc>
          <w:tcPr>
            <w:tcW w:w="3123" w:type="dxa"/>
            <w:tcBorders>
              <w:top w:val="single" w:sz="4" w:space="0" w:color="1E7648"/>
              <w:bottom w:val="single" w:sz="4" w:space="0" w:color="1E7648"/>
            </w:tcBorders>
            <w:vAlign w:val="center"/>
          </w:tcPr>
          <w:p w14:paraId="0B234D20" w14:textId="11940FC3" w:rsidR="00B00635" w:rsidRDefault="008D3D34">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8D3D34">
              <w:rPr>
                <w:rFonts w:ascii="思源黑体 Medium" w:eastAsia="思源黑体 Medium" w:hAnsi="思源黑体 Medium" w:cs="思源黑体 Medium"/>
                <w:sz w:val="28"/>
                <w:szCs w:val="28"/>
              </w:rPr>
              <w:t>{{</w:t>
            </w:r>
            <w:proofErr w:type="spellStart"/>
            <w:proofErr w:type="gramStart"/>
            <w:r w:rsidRPr="008D3D34">
              <w:rPr>
                <w:rFonts w:ascii="思源黑体 Medium" w:eastAsia="思源黑体 Medium" w:hAnsi="思源黑体 Medium" w:cs="思源黑体 Medium"/>
                <w:sz w:val="28"/>
                <w:szCs w:val="28"/>
              </w:rPr>
              <w:t>sample.patient</w:t>
            </w:r>
            <w:proofErr w:type="gramEnd"/>
            <w:r w:rsidRPr="008D3D34">
              <w:rPr>
                <w:rFonts w:ascii="思源黑体 Medium" w:eastAsia="思源黑体 Medium" w:hAnsi="思源黑体 Medium" w:cs="思源黑体 Medium"/>
                <w:sz w:val="28"/>
                <w:szCs w:val="28"/>
              </w:rPr>
              <w:t>_type</w:t>
            </w:r>
            <w:proofErr w:type="spellEnd"/>
            <w:r w:rsidRPr="008D3D34">
              <w:rPr>
                <w:rFonts w:ascii="思源黑体 Medium" w:eastAsia="思源黑体 Medium" w:hAnsi="思源黑体 Medium" w:cs="思源黑体 Medium"/>
                <w:sz w:val="28"/>
                <w:szCs w:val="28"/>
              </w:rPr>
              <w:t>}}</w:t>
            </w:r>
          </w:p>
        </w:tc>
        <w:tc>
          <w:tcPr>
            <w:tcW w:w="1811" w:type="dxa"/>
            <w:vAlign w:val="center"/>
          </w:tcPr>
          <w:p w14:paraId="6452704F"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病区/床号：</w:t>
            </w:r>
          </w:p>
        </w:tc>
        <w:tc>
          <w:tcPr>
            <w:tcW w:w="2751" w:type="dxa"/>
            <w:tcBorders>
              <w:top w:val="single" w:sz="4" w:space="0" w:color="1E7648"/>
              <w:bottom w:val="single" w:sz="4" w:space="0" w:color="1E7648"/>
            </w:tcBorders>
            <w:vAlign w:val="center"/>
          </w:tcPr>
          <w:p w14:paraId="49AB6811" w14:textId="7ACAFE03" w:rsidR="000E041E" w:rsidRPr="005057C9" w:rsidRDefault="008D3D34" w:rsidP="008976A3">
            <w:pPr>
              <w:wordWrap w:val="0"/>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8D3D34">
              <w:rPr>
                <w:rFonts w:ascii="思源黑体 Medium" w:eastAsia="思源黑体 Medium" w:hAnsi="思源黑体 Medium" w:cs="思源黑体 Medium"/>
                <w:sz w:val="28"/>
                <w:szCs w:val="28"/>
              </w:rPr>
              <w:t xml:space="preserve">{% if </w:t>
            </w:r>
            <w:proofErr w:type="gramStart"/>
            <w:r w:rsidRPr="008D3D34">
              <w:rPr>
                <w:rFonts w:ascii="思源黑体 Medium" w:eastAsia="思源黑体 Medium" w:hAnsi="思源黑体 Medium" w:cs="思源黑体 Medium"/>
                <w:sz w:val="28"/>
                <w:szCs w:val="28"/>
              </w:rPr>
              <w:t>sample.disease</w:t>
            </w:r>
            <w:proofErr w:type="gramEnd"/>
            <w:r w:rsidRPr="008D3D34">
              <w:rPr>
                <w:rFonts w:ascii="思源黑体 Medium" w:eastAsia="思源黑体 Medium" w:hAnsi="思源黑体 Medium" w:cs="思源黑体 Medium"/>
                <w:sz w:val="28"/>
                <w:szCs w:val="28"/>
              </w:rPr>
              <w:t xml:space="preserve">_area%}{{sample.disease_area}}{%else%}-{%endif%}/{% </w:t>
            </w:r>
            <w:proofErr w:type="spellStart"/>
            <w:r w:rsidRPr="008D3D34">
              <w:rPr>
                <w:rFonts w:ascii="思源黑体 Medium" w:eastAsia="思源黑体 Medium" w:hAnsi="思源黑体 Medium" w:cs="思源黑体 Medium"/>
                <w:sz w:val="28"/>
                <w:szCs w:val="28"/>
              </w:rPr>
              <w:t>if</w:t>
            </w:r>
            <w:proofErr w:type="spellEnd"/>
            <w:r w:rsidRPr="008D3D34">
              <w:rPr>
                <w:rFonts w:ascii="思源黑体 Medium" w:eastAsia="思源黑体 Medium" w:hAnsi="思源黑体 Medium" w:cs="思源黑体 Medium"/>
                <w:sz w:val="28"/>
                <w:szCs w:val="28"/>
              </w:rPr>
              <w:t xml:space="preserve"> </w:t>
            </w:r>
            <w:proofErr w:type="spellStart"/>
            <w:r w:rsidRPr="008D3D34">
              <w:rPr>
                <w:rFonts w:ascii="思源黑体 Medium" w:eastAsia="思源黑体 Medium" w:hAnsi="思源黑体 Medium" w:cs="思源黑体 Medium"/>
                <w:sz w:val="28"/>
                <w:szCs w:val="28"/>
              </w:rPr>
              <w:t>sample.bed_number</w:t>
            </w:r>
            <w:proofErr w:type="spellEnd"/>
            <w:r w:rsidRPr="008D3D34">
              <w:rPr>
                <w:rFonts w:ascii="思源黑体 Medium" w:eastAsia="思源黑体 Medium" w:hAnsi="思源黑体 Medium" w:cs="思源黑体 Medium"/>
                <w:sz w:val="28"/>
                <w:szCs w:val="28"/>
              </w:rPr>
              <w:t xml:space="preserve"> %} {{</w:t>
            </w:r>
            <w:proofErr w:type="spellStart"/>
            <w:r w:rsidRPr="008D3D34">
              <w:rPr>
                <w:rFonts w:ascii="思源黑体 Medium" w:eastAsia="思源黑体 Medium" w:hAnsi="思源黑体 Medium" w:cs="思源黑体 Medium"/>
                <w:sz w:val="28"/>
                <w:szCs w:val="28"/>
              </w:rPr>
              <w:t>sample.bed_number</w:t>
            </w:r>
            <w:proofErr w:type="spellEnd"/>
            <w:r w:rsidRPr="008D3D34">
              <w:rPr>
                <w:rFonts w:ascii="思源黑体 Medium" w:eastAsia="思源黑体 Medium" w:hAnsi="思源黑体 Medium" w:cs="思源黑体 Medium"/>
                <w:sz w:val="28"/>
                <w:szCs w:val="28"/>
              </w:rPr>
              <w:t>}}{%else%}-{%endif%}</w:t>
            </w:r>
          </w:p>
        </w:tc>
      </w:tr>
    </w:tbl>
    <w:p w14:paraId="1CA95FDB" w14:textId="77777777" w:rsidR="00B00635" w:rsidRPr="007023D8" w:rsidRDefault="002059E0">
      <w:pPr>
        <w:spacing w:after="0"/>
        <w:jc w:val="left"/>
        <w:rPr>
          <w:rFonts w:ascii="微软雅黑" w:eastAsia="微软雅黑" w:hAnsi="微软雅黑" w:cs="Adobe 宋体 Std L"/>
          <w:color w:val="000000"/>
          <w:sz w:val="40"/>
          <w:szCs w:val="44"/>
          <w:highlight w:val="lightGray"/>
        </w:rPr>
      </w:pPr>
      <w:r>
        <w:rPr>
          <w:rFonts w:ascii="Calibri" w:eastAsia="宋体" w:hAnsi="Calibri" w:cs="Calibri"/>
          <w:noProof/>
          <w:kern w:val="2"/>
          <w:sz w:val="21"/>
          <w:szCs w:val="22"/>
          <w:lang w:bidi="ar"/>
        </w:rPr>
        <mc:AlternateContent>
          <mc:Choice Requires="wpg">
            <w:drawing>
              <wp:anchor distT="0" distB="0" distL="114300" distR="114300" simplePos="0" relativeHeight="251660288" behindDoc="1" locked="0" layoutInCell="1" allowOverlap="1" wp14:anchorId="7CCA463F" wp14:editId="76F5DF3C">
                <wp:simplePos x="0" y="0"/>
                <wp:positionH relativeFrom="column">
                  <wp:posOffset>3299460</wp:posOffset>
                </wp:positionH>
                <wp:positionV relativeFrom="paragraph">
                  <wp:posOffset>9094470</wp:posOffset>
                </wp:positionV>
                <wp:extent cx="2698750" cy="873764"/>
                <wp:effectExtent l="0" t="0" r="0" b="2540"/>
                <wp:wrapNone/>
                <wp:docPr id="134" name="组合 220"/>
                <wp:cNvGraphicFramePr/>
                <a:graphic xmlns:a="http://schemas.openxmlformats.org/drawingml/2006/main">
                  <a:graphicData uri="http://schemas.microsoft.com/office/word/2010/wordprocessingGroup">
                    <wpg:wgp>
                      <wpg:cNvGrpSpPr/>
                      <wpg:grpSpPr>
                        <a:xfrm>
                          <a:off x="0" y="0"/>
                          <a:ext cx="2698750" cy="873764"/>
                          <a:chOff x="0" y="0"/>
                          <a:chExt cx="26987" cy="8737"/>
                        </a:xfrm>
                      </wpg:grpSpPr>
                      <wps:wsp>
                        <wps:cNvPr id="132" name="文本框 6"/>
                        <wps:cNvSpPr txBox="1"/>
                        <wps:spPr>
                          <a:xfrm>
                            <a:off x="0" y="0"/>
                            <a:ext cx="26987" cy="8737"/>
                          </a:xfrm>
                          <a:prstGeom prst="rect">
                            <a:avLst/>
                          </a:prstGeom>
                          <a:noFill/>
                          <a:ln>
                            <a:noFill/>
                          </a:ln>
                        </wps:spPr>
                        <wps:txbx>
                          <w:txbxContent>
                            <w:p w14:paraId="2CE560E9" w14:textId="77777777" w:rsidR="00B00635" w:rsidRDefault="002059E0">
                              <w:pPr>
                                <w:widowControl w:val="0"/>
                                <w:spacing w:after="0" w:line="360" w:lineRule="exact"/>
                                <w:rPr>
                                  <w:rFonts w:ascii="思源黑体 Medium" w:eastAsia="思源黑体 Medium" w:hAnsi="思源黑体 Medium" w:cs="思源黑体 Medium"/>
                                  <w:bCs/>
                                  <w:caps/>
                                  <w:color w:val="1E7648"/>
                                  <w:spacing w:val="17"/>
                                  <w:sz w:val="24"/>
                                  <w:szCs w:val="24"/>
                                </w:rPr>
                              </w:pPr>
                              <w:r>
                                <w:rPr>
                                  <w:rFonts w:ascii="思源黑体 Medium" w:eastAsia="思源黑体 Medium" w:hAnsi="思源黑体 Medium" w:cs="思源黑体 Medium"/>
                                  <w:bCs/>
                                  <w:caps/>
                                  <w:color w:val="1E7648"/>
                                  <w:spacing w:val="17"/>
                                  <w:sz w:val="24"/>
                                  <w:szCs w:val="24"/>
                                </w:rPr>
                                <w:t>028-85422608 (精准医学中心）</w:t>
                              </w:r>
                            </w:p>
                            <w:p w14:paraId="7A4754DE" w14:textId="77777777" w:rsidR="00B00635" w:rsidRDefault="002059E0">
                              <w:pPr>
                                <w:widowControl w:val="0"/>
                                <w:spacing w:after="0" w:line="360" w:lineRule="exact"/>
                                <w:rPr>
                                  <w:rFonts w:ascii="思源黑体 Medium" w:eastAsia="思源黑体 Medium" w:hAnsi="思源黑体 Medium" w:cs="思源黑体 Medium"/>
                                  <w:bCs/>
                                  <w:caps/>
                                  <w:color w:val="1E7648"/>
                                  <w:spacing w:val="17"/>
                                  <w:sz w:val="24"/>
                                  <w:szCs w:val="24"/>
                                </w:rPr>
                              </w:pPr>
                              <w:r>
                                <w:rPr>
                                  <w:rFonts w:ascii="思源黑体 Medium" w:eastAsia="思源黑体 Medium" w:hAnsi="思源黑体 Medium" w:cs="思源黑体 Medium"/>
                                  <w:bCs/>
                                  <w:caps/>
                                  <w:color w:val="1E7648"/>
                                  <w:spacing w:val="17"/>
                                  <w:sz w:val="24"/>
                                  <w:szCs w:val="24"/>
                                </w:rPr>
                                <w:t>028-85422698 (</w:t>
                              </w:r>
                              <w:r>
                                <w:rPr>
                                  <w:rFonts w:ascii="思源黑体 Medium" w:eastAsia="思源黑体 Medium" w:hAnsi="思源黑体 Medium" w:cs="思源黑体 Medium" w:hint="eastAsia"/>
                                  <w:bCs/>
                                  <w:caps/>
                                  <w:color w:val="1E7648"/>
                                  <w:spacing w:val="17"/>
                                  <w:sz w:val="24"/>
                                  <w:szCs w:val="24"/>
                                </w:rPr>
                                <w:t>病理科）</w:t>
                              </w:r>
                            </w:p>
                            <w:p w14:paraId="63E8C33C" w14:textId="77777777" w:rsidR="00AA1A16" w:rsidRDefault="00AA1A16"/>
                          </w:txbxContent>
                        </wps:txbx>
                        <wps:bodyPr vert="horz" wrap="square" anchor="t" anchorCtr="0" upright="1">
                          <a:spAutoFit/>
                        </wps:bodyPr>
                      </wps:wsp>
                      <wps:wsp>
                        <wps:cNvPr id="133" name="矩形 1865299587"/>
                        <wps:cNvSpPr/>
                        <wps:spPr>
                          <a:xfrm>
                            <a:off x="25818" y="806"/>
                            <a:ext cx="667" cy="4120"/>
                          </a:xfrm>
                          <a:prstGeom prst="rect">
                            <a:avLst/>
                          </a:prstGeom>
                          <a:solidFill>
                            <a:srgbClr val="1E7648"/>
                          </a:solidFill>
                          <a:ln w="12700">
                            <a:noFill/>
                          </a:ln>
                        </wps:spPr>
                        <wps:bodyPr vert="horz" wrap="square" anchor="t" anchorCtr="0" upright="1"/>
                      </wps:wsp>
                    </wpg:wgp>
                  </a:graphicData>
                </a:graphic>
              </wp:anchor>
            </w:drawing>
          </mc:Choice>
          <mc:Fallback>
            <w:pict>
              <v:group w14:anchorId="7CCA463F" id="组合 220" o:spid="_x0000_s1026" style="position:absolute;margin-left:259.8pt;margin-top:716.1pt;width:212.5pt;height:68.8pt;z-index:-251656192" coordsize="26987,8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">
                <v:shapetype id="_x0000_t202" coordsize="21600,21600" o:spt="202" path="m,l,21600r21600,l21600,xe">
                  <v:stroke joinstyle="miter"/>
                  <v:path gradientshapeok="t" o:connecttype="rect"/>
                </v:shapetype>
                <v:shape id="文本框 6" o:spid="_x0000_s1027" type="#_x0000_t202" style="position:absolute;width:26987;height:8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" filled="f" stroked="f">
                  <v:textbox style="mso-fit-shape-to-text:t">
                    <w:txbxContent>
                      <w:p w14:paraId="2CE560E9" w14:textId="77777777" w:rsidR="00B00635" w:rsidRDefault="002059E0">
                        <w:pPr>
                          <w:widowControl w:val="0"/>
                          <w:spacing w:after="0" w:line="360" w:lineRule="exact"/>
                          <w:rPr>
                            <w:rFonts w:ascii="思源黑体 Medium" w:eastAsia="思源黑体 Medium" w:hAnsi="思源黑体 Medium" w:cs="思源黑体 Medium"/>
                            <w:bCs/>
                            <w:caps/>
                            <w:color w:val="1E7648"/>
                            <w:spacing w:val="17"/>
                            <w:sz w:val="24"/>
                            <w:szCs w:val="24"/>
                          </w:rPr>
                        </w:pPr>
                        <w:r>
                          <w:rPr>
                            <w:rFonts w:ascii="思源黑体 Medium" w:eastAsia="思源黑体 Medium" w:hAnsi="思源黑体 Medium" w:cs="思源黑体 Medium"/>
                            <w:bCs/>
                            <w:caps/>
                            <w:color w:val="1E7648"/>
                            <w:spacing w:val="17"/>
                            <w:sz w:val="24"/>
                            <w:szCs w:val="24"/>
                          </w:rPr>
                          <w:t>028-85422608 (精准医学中心）</w:t>
                        </w:r>
                      </w:p>
                      <w:p w14:paraId="7A4754DE" w14:textId="77777777" w:rsidR="00B00635" w:rsidRDefault="002059E0">
                        <w:pPr>
                          <w:widowControl w:val="0"/>
                          <w:spacing w:after="0" w:line="360" w:lineRule="exact"/>
                          <w:rPr>
                            <w:rFonts w:ascii="思源黑体 Medium" w:eastAsia="思源黑体 Medium" w:hAnsi="思源黑体 Medium" w:cs="思源黑体 Medium"/>
                            <w:bCs/>
                            <w:caps/>
                            <w:color w:val="1E7648"/>
                            <w:spacing w:val="17"/>
                            <w:sz w:val="24"/>
                            <w:szCs w:val="24"/>
                          </w:rPr>
                        </w:pPr>
                        <w:r>
                          <w:rPr>
                            <w:rFonts w:ascii="思源黑体 Medium" w:eastAsia="思源黑体 Medium" w:hAnsi="思源黑体 Medium" w:cs="思源黑体 Medium"/>
                            <w:bCs/>
                            <w:caps/>
                            <w:color w:val="1E7648"/>
                            <w:spacing w:val="17"/>
                            <w:sz w:val="24"/>
                            <w:szCs w:val="24"/>
                          </w:rPr>
                          <w:t>028-85422698 (</w:t>
                        </w:r>
                        <w:r>
                          <w:rPr>
                            <w:rFonts w:ascii="思源黑体 Medium" w:eastAsia="思源黑体 Medium" w:hAnsi="思源黑体 Medium" w:cs="思源黑体 Medium" w:hint="eastAsia"/>
                            <w:bCs/>
                            <w:caps/>
                            <w:color w:val="1E7648"/>
                            <w:spacing w:val="17"/>
                            <w:sz w:val="24"/>
                            <w:szCs w:val="24"/>
                          </w:rPr>
                          <w:t>病理科）</w:t>
                        </w:r>
                      </w:p>
                      <w:p w14:paraId="63E8C33C" w14:textId="77777777" w:rsidR="00AA1A16" w:rsidRDefault="00AA1A16"/>
                    </w:txbxContent>
                  </v:textbox>
                </v:shape>
                <v:rect id="矩形 1865299587" o:spid="_x0000_s1028" style="position:absolute;left:25818;top:806;width:667;height:4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" fillcolor="#1e7648" stroked="f" strokeweight="1pt"/>
              </v:group>
            </w:pict>
          </mc:Fallback>
        </mc:AlternateContent>
      </w:r>
      <w:r>
        <w:rPr>
          <w:noProof/>
        </w:rPr>
        <mc:AlternateContent>
          <mc:Choice Requires="wpg">
            <w:drawing>
              <wp:anchor distT="0" distB="0" distL="114300" distR="114300" simplePos="0" relativeHeight="251664384" behindDoc="1" locked="0" layoutInCell="1" allowOverlap="1" wp14:anchorId="518206D8" wp14:editId="044D64AA">
                <wp:simplePos x="0" y="0"/>
                <wp:positionH relativeFrom="column">
                  <wp:posOffset>99695</wp:posOffset>
                </wp:positionH>
                <wp:positionV relativeFrom="paragraph">
                  <wp:posOffset>153670</wp:posOffset>
                </wp:positionV>
                <wp:extent cx="2414905" cy="790575"/>
                <wp:effectExtent l="0" t="0" r="4445" b="9525"/>
                <wp:wrapNone/>
                <wp:docPr id="316" name="组合 316"/>
                <wp:cNvGraphicFramePr/>
                <a:graphic xmlns:a="http://schemas.openxmlformats.org/drawingml/2006/main">
                  <a:graphicData uri="http://schemas.microsoft.com/office/word/2010/wordprocessingGroup">
                    <wpg:wgp>
                      <wpg:cNvGrpSpPr/>
                      <wpg:grpSpPr>
                        <a:xfrm>
                          <a:off x="0" y="0"/>
                          <a:ext cx="2414905" cy="790575"/>
                          <a:chOff x="876655" y="824929"/>
                          <a:chExt cx="2415439" cy="773174"/>
                        </a:xfrm>
                      </wpg:grpSpPr>
                      <wpg:grpSp>
                        <wpg:cNvPr id="317" name="图形 6"/>
                        <wpg:cNvGrpSpPr/>
                        <wpg:grpSpPr>
                          <a:xfrm>
                            <a:off x="876655" y="824929"/>
                            <a:ext cx="927580" cy="773174"/>
                            <a:chOff x="876655" y="824929"/>
                            <a:chExt cx="927580" cy="773174"/>
                          </a:xfrm>
                        </wpg:grpSpPr>
                        <wps:wsp>
                          <wps:cNvPr id="318" name="任意多边形: 形状 318"/>
                          <wps:cNvSpPr/>
                          <wps:spPr>
                            <a:xfrm>
                              <a:off x="1140988" y="1101599"/>
                              <a:ext cx="564" cy="12705"/>
                            </a:xfrm>
                            <a:custGeom>
                              <a:avLst/>
                              <a:gdLst>
                                <a:gd name="connsiteX0" fmla="*/ 0 w 564"/>
                                <a:gd name="connsiteY0" fmla="*/ 0 h 12705"/>
                                <a:gd name="connsiteX1" fmla="*/ 0 w 564"/>
                                <a:gd name="connsiteY1" fmla="*/ 0 h 12705"/>
                                <a:gd name="connsiteX2" fmla="*/ 0 w 564"/>
                                <a:gd name="connsiteY2" fmla="*/ 0 h 12705"/>
                              </a:gdLst>
                              <a:ahLst/>
                              <a:cxnLst>
                                <a:cxn ang="0">
                                  <a:pos x="connsiteX0" y="connsiteY0"/>
                                </a:cxn>
                                <a:cxn ang="0">
                                  <a:pos x="connsiteX1" y="connsiteY1"/>
                                </a:cxn>
                                <a:cxn ang="0">
                                  <a:pos x="connsiteX2" y="connsiteY2"/>
                                </a:cxn>
                              </a:cxnLst>
                              <a:rect l="l" t="t" r="r" b="b"/>
                              <a:pathLst>
                                <a:path w="564" h="12705">
                                  <a:moveTo>
                                    <a:pt x="0" y="0"/>
                                  </a:moveTo>
                                  <a:cubicBezTo>
                                    <a:pt x="0" y="0"/>
                                    <a:pt x="1271" y="0"/>
                                    <a:pt x="0" y="0"/>
                                  </a:cubicBezTo>
                                  <a:cubicBezTo>
                                    <a:pt x="1271"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19" name="任意多边形: 形状 319"/>
                          <wps:cNvSpPr/>
                          <wps:spPr>
                            <a:xfrm>
                              <a:off x="1599670" y="1124470"/>
                              <a:ext cx="1270" cy="952"/>
                            </a:xfrm>
                            <a:custGeom>
                              <a:avLst/>
                              <a:gdLst>
                                <a:gd name="connsiteX0" fmla="*/ 0 w 1270"/>
                                <a:gd name="connsiteY0" fmla="*/ 0 h 952"/>
                                <a:gd name="connsiteX1" fmla="*/ 0 w 1270"/>
                                <a:gd name="connsiteY1" fmla="*/ 0 h 952"/>
                                <a:gd name="connsiteX2" fmla="*/ 1271 w 1270"/>
                                <a:gd name="connsiteY2" fmla="*/ 0 h 952"/>
                                <a:gd name="connsiteX3" fmla="*/ 0 w 1270"/>
                                <a:gd name="connsiteY3" fmla="*/ 0 h 952"/>
                              </a:gdLst>
                              <a:ahLst/>
                              <a:cxnLst>
                                <a:cxn ang="0">
                                  <a:pos x="connsiteX0" y="connsiteY0"/>
                                </a:cxn>
                                <a:cxn ang="0">
                                  <a:pos x="connsiteX1" y="connsiteY1"/>
                                </a:cxn>
                                <a:cxn ang="0">
                                  <a:pos x="connsiteX2" y="connsiteY2"/>
                                </a:cxn>
                                <a:cxn ang="0">
                                  <a:pos x="connsiteX3" y="connsiteY3"/>
                                </a:cxn>
                              </a:cxnLst>
                              <a:rect l="l" t="t" r="r" b="b"/>
                              <a:pathLst>
                                <a:path w="1270" h="952">
                                  <a:moveTo>
                                    <a:pt x="0" y="0"/>
                                  </a:moveTo>
                                  <a:cubicBezTo>
                                    <a:pt x="0" y="0"/>
                                    <a:pt x="0" y="1271"/>
                                    <a:pt x="0" y="0"/>
                                  </a:cubicBezTo>
                                  <a:cubicBezTo>
                                    <a:pt x="1271" y="1271"/>
                                    <a:pt x="1271" y="1271"/>
                                    <a:pt x="1271" y="0"/>
                                  </a:cubicBezTo>
                                  <a:cubicBezTo>
                                    <a:pt x="1271"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0" name="任意多边形: 形状 320"/>
                          <wps:cNvSpPr/>
                          <wps:spPr>
                            <a:xfrm>
                              <a:off x="1757223" y="1191811"/>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cNvPr id="321" name="图形 6"/>
                          <wpg:cNvGrpSpPr/>
                          <wpg:grpSpPr>
                            <a:xfrm>
                              <a:off x="876655" y="824929"/>
                              <a:ext cx="927580" cy="384670"/>
                              <a:chOff x="876655" y="824929"/>
                              <a:chExt cx="927580" cy="384670"/>
                            </a:xfrm>
                            <a:solidFill>
                              <a:srgbClr val="870024"/>
                            </a:solidFill>
                          </wpg:grpSpPr>
                          <wps:wsp>
                            <wps:cNvPr id="322" name="任意多边形: 形状 322"/>
                            <wps:cNvSpPr/>
                            <wps:spPr>
                              <a:xfrm>
                                <a:off x="1179105" y="852564"/>
                                <a:ext cx="325270" cy="6494"/>
                              </a:xfrm>
                              <a:custGeom>
                                <a:avLst/>
                                <a:gdLst>
                                  <a:gd name="connsiteX0" fmla="*/ 325271 w 325270"/>
                                  <a:gd name="connsiteY0" fmla="*/ 6353 h 6494"/>
                                  <a:gd name="connsiteX1" fmla="*/ 81318 w 325270"/>
                                  <a:gd name="connsiteY1" fmla="*/ 6353 h 6494"/>
                                  <a:gd name="connsiteX2" fmla="*/ 22871 w 325270"/>
                                  <a:gd name="connsiteY2" fmla="*/ 6353 h 6494"/>
                                  <a:gd name="connsiteX3" fmla="*/ 0 w 325270"/>
                                  <a:gd name="connsiteY3" fmla="*/ 2541 h 6494"/>
                                  <a:gd name="connsiteX4" fmla="*/ 0 w 325270"/>
                                  <a:gd name="connsiteY4" fmla="*/ 2541 h 6494"/>
                                  <a:gd name="connsiteX5" fmla="*/ 29223 w 325270"/>
                                  <a:gd name="connsiteY5" fmla="*/ 0 h 6494"/>
                                  <a:gd name="connsiteX6" fmla="*/ 133412 w 325270"/>
                                  <a:gd name="connsiteY6" fmla="*/ 0 h 6494"/>
                                  <a:gd name="connsiteX7" fmla="*/ 307482 w 325270"/>
                                  <a:gd name="connsiteY7" fmla="*/ 0 h 6494"/>
                                  <a:gd name="connsiteX8" fmla="*/ 325271 w 325270"/>
                                  <a:gd name="connsiteY8" fmla="*/ 2541 h 6494"/>
                                  <a:gd name="connsiteX9" fmla="*/ 325271 w 325270"/>
                                  <a:gd name="connsiteY9" fmla="*/ 6353 h 6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25270" h="6494">
                                    <a:moveTo>
                                      <a:pt x="325271" y="6353"/>
                                    </a:moveTo>
                                    <a:cubicBezTo>
                                      <a:pt x="243953" y="6353"/>
                                      <a:pt x="162635" y="6353"/>
                                      <a:pt x="81318" y="6353"/>
                                    </a:cubicBezTo>
                                    <a:cubicBezTo>
                                      <a:pt x="62259" y="6353"/>
                                      <a:pt x="41929" y="6353"/>
                                      <a:pt x="22871" y="6353"/>
                                    </a:cubicBezTo>
                                    <a:cubicBezTo>
                                      <a:pt x="15247" y="6353"/>
                                      <a:pt x="3812" y="7624"/>
                                      <a:pt x="0" y="2541"/>
                                    </a:cubicBezTo>
                                    <a:cubicBezTo>
                                      <a:pt x="0" y="2541"/>
                                      <a:pt x="0" y="2541"/>
                                      <a:pt x="0" y="2541"/>
                                    </a:cubicBezTo>
                                    <a:cubicBezTo>
                                      <a:pt x="10165" y="1271"/>
                                      <a:pt x="19059" y="1271"/>
                                      <a:pt x="29223" y="0"/>
                                    </a:cubicBezTo>
                                    <a:cubicBezTo>
                                      <a:pt x="63529" y="0"/>
                                      <a:pt x="99106" y="0"/>
                                      <a:pt x="133412" y="0"/>
                                    </a:cubicBezTo>
                                    <a:cubicBezTo>
                                      <a:pt x="191859" y="0"/>
                                      <a:pt x="249035" y="0"/>
                                      <a:pt x="307482" y="0"/>
                                    </a:cubicBezTo>
                                    <a:cubicBezTo>
                                      <a:pt x="313835" y="1271"/>
                                      <a:pt x="320188" y="1271"/>
                                      <a:pt x="325271" y="2541"/>
                                    </a:cubicBezTo>
                                    <a:cubicBezTo>
                                      <a:pt x="325271" y="3812"/>
                                      <a:pt x="325271" y="5082"/>
                                      <a:pt x="325271" y="6353"/>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3" name="任意多边形: 形状 323"/>
                            <wps:cNvSpPr/>
                            <wps:spPr>
                              <a:xfrm>
                                <a:off x="1541223" y="899576"/>
                                <a:ext cx="114352" cy="26175"/>
                              </a:xfrm>
                              <a:custGeom>
                                <a:avLst/>
                                <a:gdLst>
                                  <a:gd name="connsiteX0" fmla="*/ 0 w 114352"/>
                                  <a:gd name="connsiteY0" fmla="*/ 0 h 26175"/>
                                  <a:gd name="connsiteX1" fmla="*/ 30494 w 114352"/>
                                  <a:gd name="connsiteY1" fmla="*/ 8894 h 26175"/>
                                  <a:gd name="connsiteX2" fmla="*/ 58447 w 114352"/>
                                  <a:gd name="connsiteY2" fmla="*/ 15247 h 26175"/>
                                  <a:gd name="connsiteX3" fmla="*/ 87671 w 114352"/>
                                  <a:gd name="connsiteY3" fmla="*/ 20329 h 26175"/>
                                  <a:gd name="connsiteX4" fmla="*/ 113082 w 114352"/>
                                  <a:gd name="connsiteY4" fmla="*/ 15247 h 26175"/>
                                  <a:gd name="connsiteX5" fmla="*/ 114353 w 114352"/>
                                  <a:gd name="connsiteY5" fmla="*/ 17788 h 26175"/>
                                  <a:gd name="connsiteX6" fmla="*/ 87671 w 114352"/>
                                  <a:gd name="connsiteY6" fmla="*/ 25412 h 26175"/>
                                  <a:gd name="connsiteX7" fmla="*/ 25412 w 114352"/>
                                  <a:gd name="connsiteY7" fmla="*/ 12706 h 26175"/>
                                  <a:gd name="connsiteX8" fmla="*/ 0 w 114352"/>
                                  <a:gd name="connsiteY8" fmla="*/ 0 h 261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14352" h="26175">
                                    <a:moveTo>
                                      <a:pt x="0" y="0"/>
                                    </a:moveTo>
                                    <a:cubicBezTo>
                                      <a:pt x="11435" y="2541"/>
                                      <a:pt x="20329" y="6353"/>
                                      <a:pt x="30494" y="8894"/>
                                    </a:cubicBezTo>
                                    <a:cubicBezTo>
                                      <a:pt x="39388" y="11435"/>
                                      <a:pt x="49553" y="12706"/>
                                      <a:pt x="58447" y="15247"/>
                                    </a:cubicBezTo>
                                    <a:cubicBezTo>
                                      <a:pt x="67341" y="17788"/>
                                      <a:pt x="77506" y="21600"/>
                                      <a:pt x="87671" y="20329"/>
                                    </a:cubicBezTo>
                                    <a:cubicBezTo>
                                      <a:pt x="96565" y="19059"/>
                                      <a:pt x="105459" y="16518"/>
                                      <a:pt x="113082" y="15247"/>
                                    </a:cubicBezTo>
                                    <a:cubicBezTo>
                                      <a:pt x="113082" y="16518"/>
                                      <a:pt x="113082" y="17788"/>
                                      <a:pt x="114353" y="17788"/>
                                    </a:cubicBezTo>
                                    <a:cubicBezTo>
                                      <a:pt x="105459" y="19059"/>
                                      <a:pt x="97835" y="22871"/>
                                      <a:pt x="87671" y="25412"/>
                                    </a:cubicBezTo>
                                    <a:cubicBezTo>
                                      <a:pt x="67341" y="29223"/>
                                      <a:pt x="39388" y="17788"/>
                                      <a:pt x="25412" y="12706"/>
                                    </a:cubicBezTo>
                                    <a:cubicBezTo>
                                      <a:pt x="16518" y="10165"/>
                                      <a:pt x="2541" y="8894"/>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4" name="任意多边形: 形状 324"/>
                            <wps:cNvSpPr/>
                            <wps:spPr>
                              <a:xfrm>
                                <a:off x="1029176" y="900847"/>
                                <a:ext cx="113082" cy="23216"/>
                              </a:xfrm>
                              <a:custGeom>
                                <a:avLst/>
                                <a:gdLst>
                                  <a:gd name="connsiteX0" fmla="*/ 108000 w 113082"/>
                                  <a:gd name="connsiteY0" fmla="*/ 0 h 23216"/>
                                  <a:gd name="connsiteX1" fmla="*/ 113082 w 113082"/>
                                  <a:gd name="connsiteY1" fmla="*/ 1271 h 23216"/>
                                  <a:gd name="connsiteX2" fmla="*/ 97835 w 113082"/>
                                  <a:gd name="connsiteY2" fmla="*/ 8894 h 23216"/>
                                  <a:gd name="connsiteX3" fmla="*/ 50824 w 113082"/>
                                  <a:gd name="connsiteY3" fmla="*/ 20329 h 23216"/>
                                  <a:gd name="connsiteX4" fmla="*/ 30494 w 113082"/>
                                  <a:gd name="connsiteY4" fmla="*/ 22871 h 23216"/>
                                  <a:gd name="connsiteX5" fmla="*/ 0 w 113082"/>
                                  <a:gd name="connsiteY5" fmla="*/ 12706 h 23216"/>
                                  <a:gd name="connsiteX6" fmla="*/ 0 w 113082"/>
                                  <a:gd name="connsiteY6" fmla="*/ 12706 h 23216"/>
                                  <a:gd name="connsiteX7" fmla="*/ 34306 w 113082"/>
                                  <a:gd name="connsiteY7" fmla="*/ 17788 h 23216"/>
                                  <a:gd name="connsiteX8" fmla="*/ 78776 w 113082"/>
                                  <a:gd name="connsiteY8" fmla="*/ 7624 h 23216"/>
                                  <a:gd name="connsiteX9" fmla="*/ 108000 w 113082"/>
                                  <a:gd name="connsiteY9" fmla="*/ 0 h 2321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13082" h="23216">
                                    <a:moveTo>
                                      <a:pt x="108000" y="0"/>
                                    </a:moveTo>
                                    <a:cubicBezTo>
                                      <a:pt x="110541" y="0"/>
                                      <a:pt x="110541" y="1271"/>
                                      <a:pt x="113082" y="1271"/>
                                    </a:cubicBezTo>
                                    <a:cubicBezTo>
                                      <a:pt x="111812" y="5082"/>
                                      <a:pt x="101647" y="7624"/>
                                      <a:pt x="97835" y="8894"/>
                                    </a:cubicBezTo>
                                    <a:cubicBezTo>
                                      <a:pt x="83859" y="15247"/>
                                      <a:pt x="67341" y="17788"/>
                                      <a:pt x="50824" y="20329"/>
                                    </a:cubicBezTo>
                                    <a:cubicBezTo>
                                      <a:pt x="44471" y="21600"/>
                                      <a:pt x="36847" y="24141"/>
                                      <a:pt x="30494" y="22871"/>
                                    </a:cubicBezTo>
                                    <a:cubicBezTo>
                                      <a:pt x="21600" y="21600"/>
                                      <a:pt x="1271" y="20329"/>
                                      <a:pt x="0" y="12706"/>
                                    </a:cubicBezTo>
                                    <a:cubicBezTo>
                                      <a:pt x="0" y="12706"/>
                                      <a:pt x="0" y="12706"/>
                                      <a:pt x="0" y="12706"/>
                                    </a:cubicBezTo>
                                    <a:cubicBezTo>
                                      <a:pt x="7624" y="15247"/>
                                      <a:pt x="22871" y="20329"/>
                                      <a:pt x="34306" y="17788"/>
                                    </a:cubicBezTo>
                                    <a:cubicBezTo>
                                      <a:pt x="49553" y="15247"/>
                                      <a:pt x="64800" y="11435"/>
                                      <a:pt x="78776" y="7624"/>
                                    </a:cubicBezTo>
                                    <a:cubicBezTo>
                                      <a:pt x="87671" y="7624"/>
                                      <a:pt x="100376" y="5082"/>
                                      <a:pt x="10800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5" name="任意多边形: 形状 325"/>
                            <wps:cNvSpPr/>
                            <wps:spPr>
                              <a:xfrm>
                                <a:off x="876655" y="824929"/>
                                <a:ext cx="927580" cy="375776"/>
                              </a:xfrm>
                              <a:custGeom>
                                <a:avLst/>
                                <a:gdLst>
                                  <a:gd name="connsiteX0" fmla="*/ 927580 w 927580"/>
                                  <a:gd name="connsiteY0" fmla="*/ 178835 h 375776"/>
                                  <a:gd name="connsiteX1" fmla="*/ 916145 w 927580"/>
                                  <a:gd name="connsiteY1" fmla="*/ 159776 h 375776"/>
                                  <a:gd name="connsiteX2" fmla="*/ 899627 w 927580"/>
                                  <a:gd name="connsiteY2" fmla="*/ 169941 h 375776"/>
                                  <a:gd name="connsiteX3" fmla="*/ 850074 w 927580"/>
                                  <a:gd name="connsiteY3" fmla="*/ 176294 h 375776"/>
                                  <a:gd name="connsiteX4" fmla="*/ 839910 w 927580"/>
                                  <a:gd name="connsiteY4" fmla="*/ 162318 h 375776"/>
                                  <a:gd name="connsiteX5" fmla="*/ 829745 w 927580"/>
                                  <a:gd name="connsiteY5" fmla="*/ 154694 h 375776"/>
                                  <a:gd name="connsiteX6" fmla="*/ 825933 w 927580"/>
                                  <a:gd name="connsiteY6" fmla="*/ 143259 h 375776"/>
                                  <a:gd name="connsiteX7" fmla="*/ 799251 w 927580"/>
                                  <a:gd name="connsiteY7" fmla="*/ 135635 h 375776"/>
                                  <a:gd name="connsiteX8" fmla="*/ 794169 w 927580"/>
                                  <a:gd name="connsiteY8" fmla="*/ 140718 h 375776"/>
                                  <a:gd name="connsiteX9" fmla="*/ 791627 w 927580"/>
                                  <a:gd name="connsiteY9" fmla="*/ 148341 h 375776"/>
                                  <a:gd name="connsiteX10" fmla="*/ 752239 w 927580"/>
                                  <a:gd name="connsiteY10" fmla="*/ 148341 h 375776"/>
                                  <a:gd name="connsiteX11" fmla="*/ 752239 w 927580"/>
                                  <a:gd name="connsiteY11" fmla="*/ 148341 h 375776"/>
                                  <a:gd name="connsiteX12" fmla="*/ 787816 w 927580"/>
                                  <a:gd name="connsiteY12" fmla="*/ 111494 h 375776"/>
                                  <a:gd name="connsiteX13" fmla="*/ 790357 w 927580"/>
                                  <a:gd name="connsiteY13" fmla="*/ 93706 h 375776"/>
                                  <a:gd name="connsiteX14" fmla="*/ 792898 w 927580"/>
                                  <a:gd name="connsiteY14" fmla="*/ 73376 h 375776"/>
                                  <a:gd name="connsiteX15" fmla="*/ 777651 w 927580"/>
                                  <a:gd name="connsiteY15" fmla="*/ 72106 h 375776"/>
                                  <a:gd name="connsiteX16" fmla="*/ 735721 w 927580"/>
                                  <a:gd name="connsiteY16" fmla="*/ 84812 h 375776"/>
                                  <a:gd name="connsiteX17" fmla="*/ 672192 w 927580"/>
                                  <a:gd name="connsiteY17" fmla="*/ 68294 h 375776"/>
                                  <a:gd name="connsiteX18" fmla="*/ 662027 w 927580"/>
                                  <a:gd name="connsiteY18" fmla="*/ 45423 h 375776"/>
                                  <a:gd name="connsiteX19" fmla="*/ 654404 w 927580"/>
                                  <a:gd name="connsiteY19" fmla="*/ 39071 h 375776"/>
                                  <a:gd name="connsiteX20" fmla="*/ 658216 w 927580"/>
                                  <a:gd name="connsiteY20" fmla="*/ 23824 h 375776"/>
                                  <a:gd name="connsiteX21" fmla="*/ 645510 w 927580"/>
                                  <a:gd name="connsiteY21" fmla="*/ 20012 h 375776"/>
                                  <a:gd name="connsiteX22" fmla="*/ 636616 w 927580"/>
                                  <a:gd name="connsiteY22" fmla="*/ 16200 h 375776"/>
                                  <a:gd name="connsiteX23" fmla="*/ 635345 w 927580"/>
                                  <a:gd name="connsiteY23" fmla="*/ 4765 h 375776"/>
                                  <a:gd name="connsiteX24" fmla="*/ 613745 w 927580"/>
                                  <a:gd name="connsiteY24" fmla="*/ 4765 h 375776"/>
                                  <a:gd name="connsiteX25" fmla="*/ 613745 w 927580"/>
                                  <a:gd name="connsiteY25" fmla="*/ 16200 h 375776"/>
                                  <a:gd name="connsiteX26" fmla="*/ 585792 w 927580"/>
                                  <a:gd name="connsiteY26" fmla="*/ 18741 h 375776"/>
                                  <a:gd name="connsiteX27" fmla="*/ 528616 w 927580"/>
                                  <a:gd name="connsiteY27" fmla="*/ 18741 h 375776"/>
                                  <a:gd name="connsiteX28" fmla="*/ 385039 w 927580"/>
                                  <a:gd name="connsiteY28" fmla="*/ 18741 h 375776"/>
                                  <a:gd name="connsiteX29" fmla="*/ 310074 w 927580"/>
                                  <a:gd name="connsiteY29" fmla="*/ 18741 h 375776"/>
                                  <a:gd name="connsiteX30" fmla="*/ 294827 w 927580"/>
                                  <a:gd name="connsiteY30" fmla="*/ 953 h 375776"/>
                                  <a:gd name="connsiteX31" fmla="*/ 289745 w 927580"/>
                                  <a:gd name="connsiteY31" fmla="*/ 2223 h 375776"/>
                                  <a:gd name="connsiteX32" fmla="*/ 285933 w 927580"/>
                                  <a:gd name="connsiteY32" fmla="*/ 17471 h 375776"/>
                                  <a:gd name="connsiteX33" fmla="*/ 268145 w 927580"/>
                                  <a:gd name="connsiteY33" fmla="*/ 20012 h 375776"/>
                                  <a:gd name="connsiteX34" fmla="*/ 269416 w 927580"/>
                                  <a:gd name="connsiteY34" fmla="*/ 40341 h 375776"/>
                                  <a:gd name="connsiteX35" fmla="*/ 251627 w 927580"/>
                                  <a:gd name="connsiteY35" fmla="*/ 68294 h 375776"/>
                                  <a:gd name="connsiteX36" fmla="*/ 242733 w 927580"/>
                                  <a:gd name="connsiteY36" fmla="*/ 70835 h 375776"/>
                                  <a:gd name="connsiteX37" fmla="*/ 202074 w 927580"/>
                                  <a:gd name="connsiteY37" fmla="*/ 83541 h 375776"/>
                                  <a:gd name="connsiteX38" fmla="*/ 161415 w 927580"/>
                                  <a:gd name="connsiteY38" fmla="*/ 83541 h 375776"/>
                                  <a:gd name="connsiteX39" fmla="*/ 132192 w 927580"/>
                                  <a:gd name="connsiteY39" fmla="*/ 70835 h 375776"/>
                                  <a:gd name="connsiteX40" fmla="*/ 136004 w 927580"/>
                                  <a:gd name="connsiteY40" fmla="*/ 92435 h 375776"/>
                                  <a:gd name="connsiteX41" fmla="*/ 137274 w 927580"/>
                                  <a:gd name="connsiteY41" fmla="*/ 107682 h 375776"/>
                                  <a:gd name="connsiteX42" fmla="*/ 163957 w 927580"/>
                                  <a:gd name="connsiteY42" fmla="*/ 136906 h 375776"/>
                                  <a:gd name="connsiteX43" fmla="*/ 176663 w 927580"/>
                                  <a:gd name="connsiteY43" fmla="*/ 148341 h 375776"/>
                                  <a:gd name="connsiteX44" fmla="*/ 176663 w 927580"/>
                                  <a:gd name="connsiteY44" fmla="*/ 149612 h 375776"/>
                                  <a:gd name="connsiteX45" fmla="*/ 176663 w 927580"/>
                                  <a:gd name="connsiteY45" fmla="*/ 149612 h 375776"/>
                                  <a:gd name="connsiteX46" fmla="*/ 133463 w 927580"/>
                                  <a:gd name="connsiteY46" fmla="*/ 149612 h 375776"/>
                                  <a:gd name="connsiteX47" fmla="*/ 128380 w 927580"/>
                                  <a:gd name="connsiteY47" fmla="*/ 140718 h 375776"/>
                                  <a:gd name="connsiteX48" fmla="*/ 102968 w 927580"/>
                                  <a:gd name="connsiteY48" fmla="*/ 140718 h 375776"/>
                                  <a:gd name="connsiteX49" fmla="*/ 94074 w 927580"/>
                                  <a:gd name="connsiteY49" fmla="*/ 157235 h 375776"/>
                                  <a:gd name="connsiteX50" fmla="*/ 87721 w 927580"/>
                                  <a:gd name="connsiteY50" fmla="*/ 159776 h 375776"/>
                                  <a:gd name="connsiteX51" fmla="*/ 78827 w 927580"/>
                                  <a:gd name="connsiteY51" fmla="*/ 175023 h 375776"/>
                                  <a:gd name="connsiteX52" fmla="*/ 29274 w 927580"/>
                                  <a:gd name="connsiteY52" fmla="*/ 173753 h 375776"/>
                                  <a:gd name="connsiteX53" fmla="*/ 8945 w 927580"/>
                                  <a:gd name="connsiteY53" fmla="*/ 161047 h 375776"/>
                                  <a:gd name="connsiteX54" fmla="*/ 51 w 927580"/>
                                  <a:gd name="connsiteY54" fmla="*/ 178835 h 375776"/>
                                  <a:gd name="connsiteX55" fmla="*/ 7674 w 927580"/>
                                  <a:gd name="connsiteY55" fmla="*/ 185188 h 375776"/>
                                  <a:gd name="connsiteX56" fmla="*/ 6404 w 927580"/>
                                  <a:gd name="connsiteY56" fmla="*/ 186459 h 375776"/>
                                  <a:gd name="connsiteX57" fmla="*/ 5133 w 927580"/>
                                  <a:gd name="connsiteY57" fmla="*/ 195353 h 375776"/>
                                  <a:gd name="connsiteX58" fmla="*/ 12757 w 927580"/>
                                  <a:gd name="connsiteY58" fmla="*/ 206788 h 375776"/>
                                  <a:gd name="connsiteX59" fmla="*/ 17839 w 927580"/>
                                  <a:gd name="connsiteY59" fmla="*/ 210600 h 375776"/>
                                  <a:gd name="connsiteX60" fmla="*/ 17839 w 927580"/>
                                  <a:gd name="connsiteY60" fmla="*/ 214412 h 375776"/>
                                  <a:gd name="connsiteX61" fmla="*/ 26733 w 927580"/>
                                  <a:gd name="connsiteY61" fmla="*/ 224576 h 375776"/>
                                  <a:gd name="connsiteX62" fmla="*/ 26733 w 927580"/>
                                  <a:gd name="connsiteY62" fmla="*/ 241094 h 375776"/>
                                  <a:gd name="connsiteX63" fmla="*/ 26733 w 927580"/>
                                  <a:gd name="connsiteY63" fmla="*/ 241094 h 375776"/>
                                  <a:gd name="connsiteX64" fmla="*/ 29274 w 927580"/>
                                  <a:gd name="connsiteY64" fmla="*/ 232200 h 375776"/>
                                  <a:gd name="connsiteX65" fmla="*/ 29274 w 927580"/>
                                  <a:gd name="connsiteY65" fmla="*/ 232200 h 375776"/>
                                  <a:gd name="connsiteX66" fmla="*/ 35627 w 927580"/>
                                  <a:gd name="connsiteY66" fmla="*/ 233471 h 375776"/>
                                  <a:gd name="connsiteX67" fmla="*/ 38168 w 927580"/>
                                  <a:gd name="connsiteY67" fmla="*/ 251259 h 375776"/>
                                  <a:gd name="connsiteX68" fmla="*/ 40710 w 927580"/>
                                  <a:gd name="connsiteY68" fmla="*/ 252529 h 375776"/>
                                  <a:gd name="connsiteX69" fmla="*/ 39439 w 927580"/>
                                  <a:gd name="connsiteY69" fmla="*/ 263965 h 375776"/>
                                  <a:gd name="connsiteX70" fmla="*/ 40710 w 927580"/>
                                  <a:gd name="connsiteY70" fmla="*/ 272859 h 375776"/>
                                  <a:gd name="connsiteX71" fmla="*/ 38168 w 927580"/>
                                  <a:gd name="connsiteY71" fmla="*/ 304624 h 375776"/>
                                  <a:gd name="connsiteX72" fmla="*/ 41980 w 927580"/>
                                  <a:gd name="connsiteY72" fmla="*/ 307165 h 375776"/>
                                  <a:gd name="connsiteX73" fmla="*/ 43251 w 927580"/>
                                  <a:gd name="connsiteY73" fmla="*/ 305894 h 375776"/>
                                  <a:gd name="connsiteX74" fmla="*/ 47063 w 927580"/>
                                  <a:gd name="connsiteY74" fmla="*/ 293188 h 375776"/>
                                  <a:gd name="connsiteX75" fmla="*/ 47063 w 927580"/>
                                  <a:gd name="connsiteY75" fmla="*/ 290647 h 375776"/>
                                  <a:gd name="connsiteX76" fmla="*/ 50874 w 927580"/>
                                  <a:gd name="connsiteY76" fmla="*/ 289376 h 375776"/>
                                  <a:gd name="connsiteX77" fmla="*/ 49604 w 927580"/>
                                  <a:gd name="connsiteY77" fmla="*/ 285565 h 375776"/>
                                  <a:gd name="connsiteX78" fmla="*/ 49604 w 927580"/>
                                  <a:gd name="connsiteY78" fmla="*/ 279212 h 375776"/>
                                  <a:gd name="connsiteX79" fmla="*/ 75016 w 927580"/>
                                  <a:gd name="connsiteY79" fmla="*/ 262694 h 375776"/>
                                  <a:gd name="connsiteX80" fmla="*/ 82639 w 927580"/>
                                  <a:gd name="connsiteY80" fmla="*/ 255071 h 375776"/>
                                  <a:gd name="connsiteX81" fmla="*/ 88992 w 927580"/>
                                  <a:gd name="connsiteY81" fmla="*/ 251259 h 375776"/>
                                  <a:gd name="connsiteX82" fmla="*/ 94074 w 927580"/>
                                  <a:gd name="connsiteY82" fmla="*/ 249988 h 375776"/>
                                  <a:gd name="connsiteX83" fmla="*/ 99157 w 927580"/>
                                  <a:gd name="connsiteY83" fmla="*/ 244906 h 375776"/>
                                  <a:gd name="connsiteX84" fmla="*/ 102968 w 927580"/>
                                  <a:gd name="connsiteY84" fmla="*/ 243635 h 375776"/>
                                  <a:gd name="connsiteX85" fmla="*/ 110592 w 927580"/>
                                  <a:gd name="connsiteY85" fmla="*/ 236012 h 375776"/>
                                  <a:gd name="connsiteX86" fmla="*/ 119486 w 927580"/>
                                  <a:gd name="connsiteY86" fmla="*/ 236012 h 375776"/>
                                  <a:gd name="connsiteX87" fmla="*/ 124569 w 927580"/>
                                  <a:gd name="connsiteY87" fmla="*/ 233471 h 375776"/>
                                  <a:gd name="connsiteX88" fmla="*/ 123298 w 927580"/>
                                  <a:gd name="connsiteY88" fmla="*/ 234741 h 375776"/>
                                  <a:gd name="connsiteX89" fmla="*/ 130921 w 927580"/>
                                  <a:gd name="connsiteY89" fmla="*/ 236012 h 375776"/>
                                  <a:gd name="connsiteX90" fmla="*/ 130921 w 927580"/>
                                  <a:gd name="connsiteY90" fmla="*/ 233471 h 375776"/>
                                  <a:gd name="connsiteX91" fmla="*/ 136004 w 927580"/>
                                  <a:gd name="connsiteY91" fmla="*/ 236012 h 375776"/>
                                  <a:gd name="connsiteX92" fmla="*/ 136004 w 927580"/>
                                  <a:gd name="connsiteY92" fmla="*/ 236012 h 375776"/>
                                  <a:gd name="connsiteX93" fmla="*/ 146168 w 927580"/>
                                  <a:gd name="connsiteY93" fmla="*/ 236012 h 375776"/>
                                  <a:gd name="connsiteX94" fmla="*/ 146168 w 927580"/>
                                  <a:gd name="connsiteY94" fmla="*/ 233471 h 375776"/>
                                  <a:gd name="connsiteX95" fmla="*/ 161415 w 927580"/>
                                  <a:gd name="connsiteY95" fmla="*/ 236012 h 375776"/>
                                  <a:gd name="connsiteX96" fmla="*/ 162686 w 927580"/>
                                  <a:gd name="connsiteY96" fmla="*/ 230929 h 375776"/>
                                  <a:gd name="connsiteX97" fmla="*/ 171580 w 927580"/>
                                  <a:gd name="connsiteY97" fmla="*/ 232200 h 375776"/>
                                  <a:gd name="connsiteX98" fmla="*/ 175392 w 927580"/>
                                  <a:gd name="connsiteY98" fmla="*/ 228388 h 375776"/>
                                  <a:gd name="connsiteX99" fmla="*/ 180474 w 927580"/>
                                  <a:gd name="connsiteY99" fmla="*/ 230929 h 375776"/>
                                  <a:gd name="connsiteX100" fmla="*/ 185557 w 927580"/>
                                  <a:gd name="connsiteY100" fmla="*/ 228388 h 375776"/>
                                  <a:gd name="connsiteX101" fmla="*/ 195721 w 927580"/>
                                  <a:gd name="connsiteY101" fmla="*/ 229659 h 375776"/>
                                  <a:gd name="connsiteX102" fmla="*/ 198263 w 927580"/>
                                  <a:gd name="connsiteY102" fmla="*/ 233471 h 375776"/>
                                  <a:gd name="connsiteX103" fmla="*/ 195721 w 927580"/>
                                  <a:gd name="connsiteY103" fmla="*/ 233471 h 375776"/>
                                  <a:gd name="connsiteX104" fmla="*/ 198263 w 927580"/>
                                  <a:gd name="connsiteY104" fmla="*/ 239824 h 375776"/>
                                  <a:gd name="connsiteX105" fmla="*/ 198263 w 927580"/>
                                  <a:gd name="connsiteY105" fmla="*/ 256341 h 375776"/>
                                  <a:gd name="connsiteX106" fmla="*/ 194451 w 927580"/>
                                  <a:gd name="connsiteY106" fmla="*/ 258882 h 375776"/>
                                  <a:gd name="connsiteX107" fmla="*/ 196992 w 927580"/>
                                  <a:gd name="connsiteY107" fmla="*/ 261423 h 375776"/>
                                  <a:gd name="connsiteX108" fmla="*/ 196992 w 927580"/>
                                  <a:gd name="connsiteY108" fmla="*/ 261423 h 375776"/>
                                  <a:gd name="connsiteX109" fmla="*/ 194451 w 927580"/>
                                  <a:gd name="connsiteY109" fmla="*/ 261423 h 375776"/>
                                  <a:gd name="connsiteX110" fmla="*/ 193180 w 927580"/>
                                  <a:gd name="connsiteY110" fmla="*/ 262694 h 375776"/>
                                  <a:gd name="connsiteX111" fmla="*/ 195721 w 927580"/>
                                  <a:gd name="connsiteY111" fmla="*/ 265235 h 375776"/>
                                  <a:gd name="connsiteX112" fmla="*/ 194451 w 927580"/>
                                  <a:gd name="connsiteY112" fmla="*/ 266506 h 375776"/>
                                  <a:gd name="connsiteX113" fmla="*/ 196992 w 927580"/>
                                  <a:gd name="connsiteY113" fmla="*/ 269047 h 375776"/>
                                  <a:gd name="connsiteX114" fmla="*/ 195721 w 927580"/>
                                  <a:gd name="connsiteY114" fmla="*/ 274129 h 375776"/>
                                  <a:gd name="connsiteX115" fmla="*/ 198263 w 927580"/>
                                  <a:gd name="connsiteY115" fmla="*/ 275400 h 375776"/>
                                  <a:gd name="connsiteX116" fmla="*/ 198263 w 927580"/>
                                  <a:gd name="connsiteY116" fmla="*/ 283023 h 375776"/>
                                  <a:gd name="connsiteX117" fmla="*/ 202074 w 927580"/>
                                  <a:gd name="connsiteY117" fmla="*/ 285565 h 375776"/>
                                  <a:gd name="connsiteX118" fmla="*/ 204616 w 927580"/>
                                  <a:gd name="connsiteY118" fmla="*/ 284294 h 375776"/>
                                  <a:gd name="connsiteX119" fmla="*/ 204616 w 927580"/>
                                  <a:gd name="connsiteY119" fmla="*/ 280482 h 375776"/>
                                  <a:gd name="connsiteX120" fmla="*/ 207157 w 927580"/>
                                  <a:gd name="connsiteY120" fmla="*/ 279212 h 375776"/>
                                  <a:gd name="connsiteX121" fmla="*/ 207157 w 927580"/>
                                  <a:gd name="connsiteY121" fmla="*/ 265235 h 375776"/>
                                  <a:gd name="connsiteX122" fmla="*/ 204616 w 927580"/>
                                  <a:gd name="connsiteY122" fmla="*/ 265235 h 375776"/>
                                  <a:gd name="connsiteX123" fmla="*/ 204616 w 927580"/>
                                  <a:gd name="connsiteY123" fmla="*/ 258882 h 375776"/>
                                  <a:gd name="connsiteX124" fmla="*/ 205886 w 927580"/>
                                  <a:gd name="connsiteY124" fmla="*/ 258882 h 375776"/>
                                  <a:gd name="connsiteX125" fmla="*/ 205886 w 927580"/>
                                  <a:gd name="connsiteY125" fmla="*/ 256341 h 375776"/>
                                  <a:gd name="connsiteX126" fmla="*/ 203345 w 927580"/>
                                  <a:gd name="connsiteY126" fmla="*/ 255071 h 375776"/>
                                  <a:gd name="connsiteX127" fmla="*/ 205886 w 927580"/>
                                  <a:gd name="connsiteY127" fmla="*/ 251259 h 375776"/>
                                  <a:gd name="connsiteX128" fmla="*/ 203345 w 927580"/>
                                  <a:gd name="connsiteY128" fmla="*/ 244906 h 375776"/>
                                  <a:gd name="connsiteX129" fmla="*/ 208427 w 927580"/>
                                  <a:gd name="connsiteY129" fmla="*/ 242365 h 375776"/>
                                  <a:gd name="connsiteX130" fmla="*/ 208427 w 927580"/>
                                  <a:gd name="connsiteY130" fmla="*/ 241094 h 375776"/>
                                  <a:gd name="connsiteX131" fmla="*/ 204616 w 927580"/>
                                  <a:gd name="connsiteY131" fmla="*/ 238553 h 375776"/>
                                  <a:gd name="connsiteX132" fmla="*/ 207157 w 927580"/>
                                  <a:gd name="connsiteY132" fmla="*/ 215682 h 375776"/>
                                  <a:gd name="connsiteX133" fmla="*/ 169039 w 927580"/>
                                  <a:gd name="connsiteY133" fmla="*/ 211871 h 375776"/>
                                  <a:gd name="connsiteX134" fmla="*/ 146168 w 927580"/>
                                  <a:gd name="connsiteY134" fmla="*/ 213141 h 375776"/>
                                  <a:gd name="connsiteX135" fmla="*/ 105510 w 927580"/>
                                  <a:gd name="connsiteY135" fmla="*/ 211871 h 375776"/>
                                  <a:gd name="connsiteX136" fmla="*/ 87721 w 927580"/>
                                  <a:gd name="connsiteY136" fmla="*/ 213141 h 375776"/>
                                  <a:gd name="connsiteX137" fmla="*/ 66121 w 927580"/>
                                  <a:gd name="connsiteY137" fmla="*/ 209329 h 375776"/>
                                  <a:gd name="connsiteX138" fmla="*/ 43251 w 927580"/>
                                  <a:gd name="connsiteY138" fmla="*/ 202976 h 375776"/>
                                  <a:gd name="connsiteX139" fmla="*/ 16569 w 927580"/>
                                  <a:gd name="connsiteY139" fmla="*/ 201706 h 375776"/>
                                  <a:gd name="connsiteX140" fmla="*/ 11486 w 927580"/>
                                  <a:gd name="connsiteY140" fmla="*/ 196624 h 375776"/>
                                  <a:gd name="connsiteX141" fmla="*/ 12757 w 927580"/>
                                  <a:gd name="connsiteY141" fmla="*/ 194082 h 375776"/>
                                  <a:gd name="connsiteX142" fmla="*/ 20380 w 927580"/>
                                  <a:gd name="connsiteY142" fmla="*/ 196624 h 375776"/>
                                  <a:gd name="connsiteX143" fmla="*/ 61039 w 927580"/>
                                  <a:gd name="connsiteY143" fmla="*/ 196624 h 375776"/>
                                  <a:gd name="connsiteX144" fmla="*/ 64851 w 927580"/>
                                  <a:gd name="connsiteY144" fmla="*/ 194082 h 375776"/>
                                  <a:gd name="connsiteX145" fmla="*/ 73745 w 927580"/>
                                  <a:gd name="connsiteY145" fmla="*/ 192812 h 375776"/>
                                  <a:gd name="connsiteX146" fmla="*/ 73745 w 927580"/>
                                  <a:gd name="connsiteY146" fmla="*/ 191541 h 375776"/>
                                  <a:gd name="connsiteX147" fmla="*/ 77557 w 927580"/>
                                  <a:gd name="connsiteY147" fmla="*/ 190271 h 375776"/>
                                  <a:gd name="connsiteX148" fmla="*/ 77557 w 927580"/>
                                  <a:gd name="connsiteY148" fmla="*/ 190271 h 375776"/>
                                  <a:gd name="connsiteX149" fmla="*/ 61039 w 927580"/>
                                  <a:gd name="connsiteY149" fmla="*/ 189000 h 375776"/>
                                  <a:gd name="connsiteX150" fmla="*/ 38168 w 927580"/>
                                  <a:gd name="connsiteY150" fmla="*/ 186459 h 375776"/>
                                  <a:gd name="connsiteX151" fmla="*/ 17839 w 927580"/>
                                  <a:gd name="connsiteY151" fmla="*/ 178835 h 375776"/>
                                  <a:gd name="connsiteX152" fmla="*/ 7674 w 927580"/>
                                  <a:gd name="connsiteY152" fmla="*/ 177565 h 375776"/>
                                  <a:gd name="connsiteX153" fmla="*/ 8945 w 927580"/>
                                  <a:gd name="connsiteY153" fmla="*/ 166129 h 375776"/>
                                  <a:gd name="connsiteX154" fmla="*/ 21651 w 927580"/>
                                  <a:gd name="connsiteY154" fmla="*/ 169941 h 375776"/>
                                  <a:gd name="connsiteX155" fmla="*/ 69933 w 927580"/>
                                  <a:gd name="connsiteY155" fmla="*/ 182647 h 375776"/>
                                  <a:gd name="connsiteX156" fmla="*/ 86451 w 927580"/>
                                  <a:gd name="connsiteY156" fmla="*/ 177565 h 375776"/>
                                  <a:gd name="connsiteX157" fmla="*/ 105510 w 927580"/>
                                  <a:gd name="connsiteY157" fmla="*/ 158506 h 375776"/>
                                  <a:gd name="connsiteX158" fmla="*/ 104239 w 927580"/>
                                  <a:gd name="connsiteY158" fmla="*/ 153423 h 375776"/>
                                  <a:gd name="connsiteX159" fmla="*/ 108051 w 927580"/>
                                  <a:gd name="connsiteY159" fmla="*/ 150882 h 375776"/>
                                  <a:gd name="connsiteX160" fmla="*/ 106780 w 927580"/>
                                  <a:gd name="connsiteY160" fmla="*/ 145800 h 375776"/>
                                  <a:gd name="connsiteX161" fmla="*/ 128380 w 927580"/>
                                  <a:gd name="connsiteY161" fmla="*/ 140718 h 375776"/>
                                  <a:gd name="connsiteX162" fmla="*/ 130921 w 927580"/>
                                  <a:gd name="connsiteY162" fmla="*/ 145800 h 375776"/>
                                  <a:gd name="connsiteX163" fmla="*/ 128380 w 927580"/>
                                  <a:gd name="connsiteY163" fmla="*/ 150882 h 375776"/>
                                  <a:gd name="connsiteX164" fmla="*/ 128380 w 927580"/>
                                  <a:gd name="connsiteY164" fmla="*/ 152153 h 375776"/>
                                  <a:gd name="connsiteX165" fmla="*/ 166498 w 927580"/>
                                  <a:gd name="connsiteY165" fmla="*/ 153423 h 375776"/>
                                  <a:gd name="connsiteX166" fmla="*/ 166498 w 927580"/>
                                  <a:gd name="connsiteY166" fmla="*/ 153423 h 375776"/>
                                  <a:gd name="connsiteX167" fmla="*/ 165227 w 927580"/>
                                  <a:gd name="connsiteY167" fmla="*/ 154694 h 375776"/>
                                  <a:gd name="connsiteX168" fmla="*/ 167768 w 927580"/>
                                  <a:gd name="connsiteY168" fmla="*/ 159776 h 375776"/>
                                  <a:gd name="connsiteX169" fmla="*/ 167768 w 927580"/>
                                  <a:gd name="connsiteY169" fmla="*/ 159776 h 375776"/>
                                  <a:gd name="connsiteX170" fmla="*/ 162686 w 927580"/>
                                  <a:gd name="connsiteY170" fmla="*/ 161047 h 375776"/>
                                  <a:gd name="connsiteX171" fmla="*/ 162686 w 927580"/>
                                  <a:gd name="connsiteY171" fmla="*/ 162318 h 375776"/>
                                  <a:gd name="connsiteX172" fmla="*/ 147439 w 927580"/>
                                  <a:gd name="connsiteY172" fmla="*/ 162318 h 375776"/>
                                  <a:gd name="connsiteX173" fmla="*/ 144898 w 927580"/>
                                  <a:gd name="connsiteY173" fmla="*/ 167400 h 375776"/>
                                  <a:gd name="connsiteX174" fmla="*/ 129651 w 927580"/>
                                  <a:gd name="connsiteY174" fmla="*/ 167400 h 375776"/>
                                  <a:gd name="connsiteX175" fmla="*/ 128380 w 927580"/>
                                  <a:gd name="connsiteY175" fmla="*/ 168671 h 375776"/>
                                  <a:gd name="connsiteX176" fmla="*/ 144898 w 927580"/>
                                  <a:gd name="connsiteY176" fmla="*/ 172482 h 375776"/>
                                  <a:gd name="connsiteX177" fmla="*/ 185557 w 927580"/>
                                  <a:gd name="connsiteY177" fmla="*/ 172482 h 375776"/>
                                  <a:gd name="connsiteX178" fmla="*/ 185557 w 927580"/>
                                  <a:gd name="connsiteY178" fmla="*/ 172482 h 375776"/>
                                  <a:gd name="connsiteX179" fmla="*/ 170310 w 927580"/>
                                  <a:gd name="connsiteY179" fmla="*/ 195353 h 375776"/>
                                  <a:gd name="connsiteX180" fmla="*/ 174121 w 927580"/>
                                  <a:gd name="connsiteY180" fmla="*/ 185188 h 375776"/>
                                  <a:gd name="connsiteX181" fmla="*/ 174121 w 927580"/>
                                  <a:gd name="connsiteY181" fmla="*/ 183918 h 375776"/>
                                  <a:gd name="connsiteX182" fmla="*/ 170310 w 927580"/>
                                  <a:gd name="connsiteY182" fmla="*/ 182647 h 375776"/>
                                  <a:gd name="connsiteX183" fmla="*/ 165227 w 927580"/>
                                  <a:gd name="connsiteY183" fmla="*/ 187729 h 375776"/>
                                  <a:gd name="connsiteX184" fmla="*/ 165227 w 927580"/>
                                  <a:gd name="connsiteY184" fmla="*/ 190271 h 375776"/>
                                  <a:gd name="connsiteX185" fmla="*/ 162686 w 927580"/>
                                  <a:gd name="connsiteY185" fmla="*/ 192812 h 375776"/>
                                  <a:gd name="connsiteX186" fmla="*/ 153792 w 927580"/>
                                  <a:gd name="connsiteY186" fmla="*/ 205518 h 375776"/>
                                  <a:gd name="connsiteX187" fmla="*/ 152521 w 927580"/>
                                  <a:gd name="connsiteY187" fmla="*/ 206788 h 375776"/>
                                  <a:gd name="connsiteX188" fmla="*/ 156333 w 927580"/>
                                  <a:gd name="connsiteY188" fmla="*/ 206788 h 375776"/>
                                  <a:gd name="connsiteX189" fmla="*/ 165227 w 927580"/>
                                  <a:gd name="connsiteY189" fmla="*/ 200435 h 375776"/>
                                  <a:gd name="connsiteX190" fmla="*/ 165227 w 927580"/>
                                  <a:gd name="connsiteY190" fmla="*/ 206788 h 375776"/>
                                  <a:gd name="connsiteX191" fmla="*/ 186827 w 927580"/>
                                  <a:gd name="connsiteY191" fmla="*/ 194082 h 375776"/>
                                  <a:gd name="connsiteX192" fmla="*/ 188098 w 927580"/>
                                  <a:gd name="connsiteY192" fmla="*/ 194082 h 375776"/>
                                  <a:gd name="connsiteX193" fmla="*/ 185557 w 927580"/>
                                  <a:gd name="connsiteY193" fmla="*/ 201706 h 375776"/>
                                  <a:gd name="connsiteX194" fmla="*/ 186827 w 927580"/>
                                  <a:gd name="connsiteY194" fmla="*/ 205518 h 375776"/>
                                  <a:gd name="connsiteX195" fmla="*/ 191910 w 927580"/>
                                  <a:gd name="connsiteY195" fmla="*/ 206788 h 375776"/>
                                  <a:gd name="connsiteX196" fmla="*/ 208427 w 927580"/>
                                  <a:gd name="connsiteY196" fmla="*/ 182647 h 375776"/>
                                  <a:gd name="connsiteX197" fmla="*/ 203345 w 927580"/>
                                  <a:gd name="connsiteY197" fmla="*/ 180106 h 375776"/>
                                  <a:gd name="connsiteX198" fmla="*/ 203345 w 927580"/>
                                  <a:gd name="connsiteY198" fmla="*/ 180106 h 375776"/>
                                  <a:gd name="connsiteX199" fmla="*/ 213510 w 927580"/>
                                  <a:gd name="connsiteY199" fmla="*/ 163588 h 375776"/>
                                  <a:gd name="connsiteX200" fmla="*/ 230027 w 927580"/>
                                  <a:gd name="connsiteY200" fmla="*/ 168671 h 375776"/>
                                  <a:gd name="connsiteX201" fmla="*/ 232569 w 927580"/>
                                  <a:gd name="connsiteY201" fmla="*/ 183918 h 375776"/>
                                  <a:gd name="connsiteX202" fmla="*/ 232569 w 927580"/>
                                  <a:gd name="connsiteY202" fmla="*/ 183918 h 375776"/>
                                  <a:gd name="connsiteX203" fmla="*/ 236380 w 927580"/>
                                  <a:gd name="connsiteY203" fmla="*/ 183918 h 375776"/>
                                  <a:gd name="connsiteX204" fmla="*/ 236380 w 927580"/>
                                  <a:gd name="connsiteY204" fmla="*/ 181376 h 375776"/>
                                  <a:gd name="connsiteX205" fmla="*/ 254168 w 927580"/>
                                  <a:gd name="connsiteY205" fmla="*/ 180106 h 375776"/>
                                  <a:gd name="connsiteX206" fmla="*/ 254168 w 927580"/>
                                  <a:gd name="connsiteY206" fmla="*/ 180106 h 375776"/>
                                  <a:gd name="connsiteX207" fmla="*/ 254168 w 927580"/>
                                  <a:gd name="connsiteY207" fmla="*/ 167400 h 375776"/>
                                  <a:gd name="connsiteX208" fmla="*/ 270686 w 927580"/>
                                  <a:gd name="connsiteY208" fmla="*/ 166129 h 375776"/>
                                  <a:gd name="connsiteX209" fmla="*/ 271957 w 927580"/>
                                  <a:gd name="connsiteY209" fmla="*/ 166129 h 375776"/>
                                  <a:gd name="connsiteX210" fmla="*/ 269416 w 927580"/>
                                  <a:gd name="connsiteY210" fmla="*/ 176294 h 375776"/>
                                  <a:gd name="connsiteX211" fmla="*/ 260521 w 927580"/>
                                  <a:gd name="connsiteY211" fmla="*/ 177565 h 375776"/>
                                  <a:gd name="connsiteX212" fmla="*/ 266874 w 927580"/>
                                  <a:gd name="connsiteY212" fmla="*/ 178835 h 375776"/>
                                  <a:gd name="connsiteX213" fmla="*/ 266874 w 927580"/>
                                  <a:gd name="connsiteY213" fmla="*/ 180106 h 375776"/>
                                  <a:gd name="connsiteX214" fmla="*/ 236380 w 927580"/>
                                  <a:gd name="connsiteY214" fmla="*/ 185188 h 375776"/>
                                  <a:gd name="connsiteX215" fmla="*/ 236380 w 927580"/>
                                  <a:gd name="connsiteY215" fmla="*/ 185188 h 375776"/>
                                  <a:gd name="connsiteX216" fmla="*/ 236380 w 927580"/>
                                  <a:gd name="connsiteY216" fmla="*/ 208059 h 375776"/>
                                  <a:gd name="connsiteX217" fmla="*/ 235110 w 927580"/>
                                  <a:gd name="connsiteY217" fmla="*/ 222035 h 375776"/>
                                  <a:gd name="connsiteX218" fmla="*/ 237651 w 927580"/>
                                  <a:gd name="connsiteY218" fmla="*/ 223306 h 375776"/>
                                  <a:gd name="connsiteX219" fmla="*/ 235110 w 927580"/>
                                  <a:gd name="connsiteY219" fmla="*/ 228388 h 375776"/>
                                  <a:gd name="connsiteX220" fmla="*/ 235110 w 927580"/>
                                  <a:gd name="connsiteY220" fmla="*/ 233471 h 375776"/>
                                  <a:gd name="connsiteX221" fmla="*/ 233839 w 927580"/>
                                  <a:gd name="connsiteY221" fmla="*/ 233471 h 375776"/>
                                  <a:gd name="connsiteX222" fmla="*/ 232569 w 927580"/>
                                  <a:gd name="connsiteY222" fmla="*/ 234741 h 375776"/>
                                  <a:gd name="connsiteX223" fmla="*/ 233839 w 927580"/>
                                  <a:gd name="connsiteY223" fmla="*/ 247447 h 375776"/>
                                  <a:gd name="connsiteX224" fmla="*/ 236380 w 927580"/>
                                  <a:gd name="connsiteY224" fmla="*/ 248718 h 375776"/>
                                  <a:gd name="connsiteX225" fmla="*/ 236380 w 927580"/>
                                  <a:gd name="connsiteY225" fmla="*/ 262694 h 375776"/>
                                  <a:gd name="connsiteX226" fmla="*/ 235110 w 927580"/>
                                  <a:gd name="connsiteY226" fmla="*/ 262694 h 375776"/>
                                  <a:gd name="connsiteX227" fmla="*/ 232569 w 927580"/>
                                  <a:gd name="connsiteY227" fmla="*/ 265235 h 375776"/>
                                  <a:gd name="connsiteX228" fmla="*/ 232569 w 927580"/>
                                  <a:gd name="connsiteY228" fmla="*/ 272859 h 375776"/>
                                  <a:gd name="connsiteX229" fmla="*/ 235110 w 927580"/>
                                  <a:gd name="connsiteY229" fmla="*/ 274129 h 375776"/>
                                  <a:gd name="connsiteX230" fmla="*/ 235110 w 927580"/>
                                  <a:gd name="connsiteY230" fmla="*/ 294459 h 375776"/>
                                  <a:gd name="connsiteX231" fmla="*/ 238921 w 927580"/>
                                  <a:gd name="connsiteY231" fmla="*/ 297000 h 375776"/>
                                  <a:gd name="connsiteX232" fmla="*/ 236380 w 927580"/>
                                  <a:gd name="connsiteY232" fmla="*/ 307165 h 375776"/>
                                  <a:gd name="connsiteX233" fmla="*/ 237651 w 927580"/>
                                  <a:gd name="connsiteY233" fmla="*/ 313518 h 375776"/>
                                  <a:gd name="connsiteX234" fmla="*/ 237651 w 927580"/>
                                  <a:gd name="connsiteY234" fmla="*/ 326223 h 375776"/>
                                  <a:gd name="connsiteX235" fmla="*/ 238921 w 927580"/>
                                  <a:gd name="connsiteY235" fmla="*/ 344012 h 375776"/>
                                  <a:gd name="connsiteX236" fmla="*/ 242733 w 927580"/>
                                  <a:gd name="connsiteY236" fmla="*/ 345282 h 375776"/>
                                  <a:gd name="connsiteX237" fmla="*/ 247816 w 927580"/>
                                  <a:gd name="connsiteY237" fmla="*/ 345282 h 375776"/>
                                  <a:gd name="connsiteX238" fmla="*/ 249086 w 927580"/>
                                  <a:gd name="connsiteY238" fmla="*/ 344012 h 375776"/>
                                  <a:gd name="connsiteX239" fmla="*/ 249086 w 927580"/>
                                  <a:gd name="connsiteY239" fmla="*/ 341471 h 375776"/>
                                  <a:gd name="connsiteX240" fmla="*/ 250357 w 927580"/>
                                  <a:gd name="connsiteY240" fmla="*/ 341471 h 375776"/>
                                  <a:gd name="connsiteX241" fmla="*/ 250357 w 927580"/>
                                  <a:gd name="connsiteY241" fmla="*/ 337659 h 375776"/>
                                  <a:gd name="connsiteX242" fmla="*/ 254168 w 927580"/>
                                  <a:gd name="connsiteY242" fmla="*/ 336388 h 375776"/>
                                  <a:gd name="connsiteX243" fmla="*/ 254168 w 927580"/>
                                  <a:gd name="connsiteY243" fmla="*/ 333847 h 375776"/>
                                  <a:gd name="connsiteX244" fmla="*/ 257980 w 927580"/>
                                  <a:gd name="connsiteY244" fmla="*/ 331306 h 375776"/>
                                  <a:gd name="connsiteX245" fmla="*/ 257980 w 927580"/>
                                  <a:gd name="connsiteY245" fmla="*/ 328765 h 375776"/>
                                  <a:gd name="connsiteX246" fmla="*/ 259251 w 927580"/>
                                  <a:gd name="connsiteY246" fmla="*/ 328765 h 375776"/>
                                  <a:gd name="connsiteX247" fmla="*/ 257980 w 927580"/>
                                  <a:gd name="connsiteY247" fmla="*/ 313518 h 375776"/>
                                  <a:gd name="connsiteX248" fmla="*/ 260521 w 927580"/>
                                  <a:gd name="connsiteY248" fmla="*/ 309706 h 375776"/>
                                  <a:gd name="connsiteX249" fmla="*/ 264333 w 927580"/>
                                  <a:gd name="connsiteY249" fmla="*/ 309706 h 375776"/>
                                  <a:gd name="connsiteX250" fmla="*/ 259251 w 927580"/>
                                  <a:gd name="connsiteY250" fmla="*/ 309706 h 375776"/>
                                  <a:gd name="connsiteX251" fmla="*/ 260521 w 927580"/>
                                  <a:gd name="connsiteY251" fmla="*/ 299541 h 375776"/>
                                  <a:gd name="connsiteX252" fmla="*/ 257980 w 927580"/>
                                  <a:gd name="connsiteY252" fmla="*/ 298271 h 375776"/>
                                  <a:gd name="connsiteX253" fmla="*/ 255439 w 927580"/>
                                  <a:gd name="connsiteY253" fmla="*/ 289376 h 375776"/>
                                  <a:gd name="connsiteX254" fmla="*/ 259251 w 927580"/>
                                  <a:gd name="connsiteY254" fmla="*/ 281753 h 375776"/>
                                  <a:gd name="connsiteX255" fmla="*/ 268145 w 927580"/>
                                  <a:gd name="connsiteY255" fmla="*/ 279212 h 375776"/>
                                  <a:gd name="connsiteX256" fmla="*/ 273227 w 927580"/>
                                  <a:gd name="connsiteY256" fmla="*/ 274129 h 375776"/>
                                  <a:gd name="connsiteX257" fmla="*/ 273227 w 927580"/>
                                  <a:gd name="connsiteY257" fmla="*/ 271588 h 375776"/>
                                  <a:gd name="connsiteX258" fmla="*/ 275768 w 927580"/>
                                  <a:gd name="connsiteY258" fmla="*/ 270318 h 375776"/>
                                  <a:gd name="connsiteX259" fmla="*/ 278310 w 927580"/>
                                  <a:gd name="connsiteY259" fmla="*/ 266506 h 375776"/>
                                  <a:gd name="connsiteX260" fmla="*/ 287204 w 927580"/>
                                  <a:gd name="connsiteY260" fmla="*/ 262694 h 375776"/>
                                  <a:gd name="connsiteX261" fmla="*/ 287204 w 927580"/>
                                  <a:gd name="connsiteY261" fmla="*/ 258882 h 375776"/>
                                  <a:gd name="connsiteX262" fmla="*/ 289745 w 927580"/>
                                  <a:gd name="connsiteY262" fmla="*/ 257612 h 375776"/>
                                  <a:gd name="connsiteX263" fmla="*/ 291016 w 927580"/>
                                  <a:gd name="connsiteY263" fmla="*/ 252529 h 375776"/>
                                  <a:gd name="connsiteX264" fmla="*/ 293557 w 927580"/>
                                  <a:gd name="connsiteY264" fmla="*/ 252529 h 375776"/>
                                  <a:gd name="connsiteX265" fmla="*/ 298639 w 927580"/>
                                  <a:gd name="connsiteY265" fmla="*/ 247447 h 375776"/>
                                  <a:gd name="connsiteX266" fmla="*/ 298639 w 927580"/>
                                  <a:gd name="connsiteY266" fmla="*/ 241094 h 375776"/>
                                  <a:gd name="connsiteX267" fmla="*/ 298639 w 927580"/>
                                  <a:gd name="connsiteY267" fmla="*/ 239824 h 375776"/>
                                  <a:gd name="connsiteX268" fmla="*/ 292286 w 927580"/>
                                  <a:gd name="connsiteY268" fmla="*/ 241094 h 375776"/>
                                  <a:gd name="connsiteX269" fmla="*/ 284663 w 927580"/>
                                  <a:gd name="connsiteY269" fmla="*/ 239824 h 375776"/>
                                  <a:gd name="connsiteX270" fmla="*/ 273227 w 927580"/>
                                  <a:gd name="connsiteY270" fmla="*/ 244906 h 375776"/>
                                  <a:gd name="connsiteX271" fmla="*/ 273227 w 927580"/>
                                  <a:gd name="connsiteY271" fmla="*/ 243635 h 375776"/>
                                  <a:gd name="connsiteX272" fmla="*/ 270686 w 927580"/>
                                  <a:gd name="connsiteY272" fmla="*/ 243635 h 375776"/>
                                  <a:gd name="connsiteX273" fmla="*/ 270686 w 927580"/>
                                  <a:gd name="connsiteY273" fmla="*/ 243635 h 375776"/>
                                  <a:gd name="connsiteX274" fmla="*/ 277039 w 927580"/>
                                  <a:gd name="connsiteY274" fmla="*/ 243635 h 375776"/>
                                  <a:gd name="connsiteX275" fmla="*/ 263063 w 927580"/>
                                  <a:gd name="connsiteY275" fmla="*/ 241094 h 375776"/>
                                  <a:gd name="connsiteX276" fmla="*/ 263063 w 927580"/>
                                  <a:gd name="connsiteY276" fmla="*/ 237282 h 375776"/>
                                  <a:gd name="connsiteX277" fmla="*/ 264333 w 927580"/>
                                  <a:gd name="connsiteY277" fmla="*/ 234741 h 375776"/>
                                  <a:gd name="connsiteX278" fmla="*/ 264333 w 927580"/>
                                  <a:gd name="connsiteY278" fmla="*/ 225847 h 375776"/>
                                  <a:gd name="connsiteX279" fmla="*/ 264333 w 927580"/>
                                  <a:gd name="connsiteY279" fmla="*/ 215682 h 375776"/>
                                  <a:gd name="connsiteX280" fmla="*/ 266874 w 927580"/>
                                  <a:gd name="connsiteY280" fmla="*/ 210600 h 375776"/>
                                  <a:gd name="connsiteX281" fmla="*/ 273227 w 927580"/>
                                  <a:gd name="connsiteY281" fmla="*/ 208059 h 375776"/>
                                  <a:gd name="connsiteX282" fmla="*/ 275768 w 927580"/>
                                  <a:gd name="connsiteY282" fmla="*/ 204247 h 375776"/>
                                  <a:gd name="connsiteX283" fmla="*/ 279580 w 927580"/>
                                  <a:gd name="connsiteY283" fmla="*/ 202976 h 375776"/>
                                  <a:gd name="connsiteX284" fmla="*/ 294827 w 927580"/>
                                  <a:gd name="connsiteY284" fmla="*/ 187729 h 375776"/>
                                  <a:gd name="connsiteX285" fmla="*/ 344380 w 927580"/>
                                  <a:gd name="connsiteY285" fmla="*/ 187729 h 375776"/>
                                  <a:gd name="connsiteX286" fmla="*/ 348192 w 927580"/>
                                  <a:gd name="connsiteY286" fmla="*/ 192812 h 375776"/>
                                  <a:gd name="connsiteX287" fmla="*/ 359627 w 927580"/>
                                  <a:gd name="connsiteY287" fmla="*/ 195353 h 375776"/>
                                  <a:gd name="connsiteX288" fmla="*/ 374874 w 927580"/>
                                  <a:gd name="connsiteY288" fmla="*/ 202976 h 375776"/>
                                  <a:gd name="connsiteX289" fmla="*/ 377416 w 927580"/>
                                  <a:gd name="connsiteY289" fmla="*/ 209329 h 375776"/>
                                  <a:gd name="connsiteX290" fmla="*/ 377416 w 927580"/>
                                  <a:gd name="connsiteY290" fmla="*/ 219494 h 375776"/>
                                  <a:gd name="connsiteX291" fmla="*/ 383768 w 927580"/>
                                  <a:gd name="connsiteY291" fmla="*/ 220765 h 375776"/>
                                  <a:gd name="connsiteX292" fmla="*/ 383768 w 927580"/>
                                  <a:gd name="connsiteY292" fmla="*/ 211871 h 375776"/>
                                  <a:gd name="connsiteX293" fmla="*/ 382498 w 927580"/>
                                  <a:gd name="connsiteY293" fmla="*/ 211871 h 375776"/>
                                  <a:gd name="connsiteX294" fmla="*/ 382498 w 927580"/>
                                  <a:gd name="connsiteY294" fmla="*/ 210600 h 375776"/>
                                  <a:gd name="connsiteX295" fmla="*/ 385039 w 927580"/>
                                  <a:gd name="connsiteY295" fmla="*/ 210600 h 375776"/>
                                  <a:gd name="connsiteX296" fmla="*/ 385039 w 927580"/>
                                  <a:gd name="connsiteY296" fmla="*/ 199165 h 375776"/>
                                  <a:gd name="connsiteX297" fmla="*/ 387580 w 927580"/>
                                  <a:gd name="connsiteY297" fmla="*/ 196624 h 375776"/>
                                  <a:gd name="connsiteX298" fmla="*/ 387580 w 927580"/>
                                  <a:gd name="connsiteY298" fmla="*/ 194082 h 375776"/>
                                  <a:gd name="connsiteX299" fmla="*/ 383768 w 927580"/>
                                  <a:gd name="connsiteY299" fmla="*/ 192812 h 375776"/>
                                  <a:gd name="connsiteX300" fmla="*/ 383768 w 927580"/>
                                  <a:gd name="connsiteY300" fmla="*/ 192812 h 375776"/>
                                  <a:gd name="connsiteX301" fmla="*/ 386310 w 927580"/>
                                  <a:gd name="connsiteY301" fmla="*/ 190271 h 375776"/>
                                  <a:gd name="connsiteX302" fmla="*/ 386310 w 927580"/>
                                  <a:gd name="connsiteY302" fmla="*/ 189000 h 375776"/>
                                  <a:gd name="connsiteX303" fmla="*/ 383768 w 927580"/>
                                  <a:gd name="connsiteY303" fmla="*/ 187729 h 375776"/>
                                  <a:gd name="connsiteX304" fmla="*/ 383768 w 927580"/>
                                  <a:gd name="connsiteY304" fmla="*/ 187729 h 375776"/>
                                  <a:gd name="connsiteX305" fmla="*/ 388851 w 927580"/>
                                  <a:gd name="connsiteY305" fmla="*/ 186459 h 375776"/>
                                  <a:gd name="connsiteX306" fmla="*/ 388851 w 927580"/>
                                  <a:gd name="connsiteY306" fmla="*/ 185188 h 375776"/>
                                  <a:gd name="connsiteX307" fmla="*/ 392663 w 927580"/>
                                  <a:gd name="connsiteY307" fmla="*/ 183918 h 375776"/>
                                  <a:gd name="connsiteX308" fmla="*/ 391392 w 927580"/>
                                  <a:gd name="connsiteY308" fmla="*/ 181376 h 375776"/>
                                  <a:gd name="connsiteX309" fmla="*/ 399016 w 927580"/>
                                  <a:gd name="connsiteY309" fmla="*/ 178835 h 375776"/>
                                  <a:gd name="connsiteX310" fmla="*/ 399016 w 927580"/>
                                  <a:gd name="connsiteY310" fmla="*/ 176294 h 375776"/>
                                  <a:gd name="connsiteX311" fmla="*/ 402827 w 927580"/>
                                  <a:gd name="connsiteY311" fmla="*/ 177565 h 375776"/>
                                  <a:gd name="connsiteX312" fmla="*/ 406639 w 927580"/>
                                  <a:gd name="connsiteY312" fmla="*/ 191541 h 375776"/>
                                  <a:gd name="connsiteX313" fmla="*/ 412992 w 927580"/>
                                  <a:gd name="connsiteY313" fmla="*/ 190271 h 375776"/>
                                  <a:gd name="connsiteX314" fmla="*/ 415533 w 927580"/>
                                  <a:gd name="connsiteY314" fmla="*/ 181376 h 375776"/>
                                  <a:gd name="connsiteX315" fmla="*/ 419345 w 927580"/>
                                  <a:gd name="connsiteY315" fmla="*/ 178835 h 375776"/>
                                  <a:gd name="connsiteX316" fmla="*/ 421886 w 927580"/>
                                  <a:gd name="connsiteY316" fmla="*/ 181376 h 375776"/>
                                  <a:gd name="connsiteX317" fmla="*/ 425698 w 927580"/>
                                  <a:gd name="connsiteY317" fmla="*/ 181376 h 375776"/>
                                  <a:gd name="connsiteX318" fmla="*/ 426968 w 927580"/>
                                  <a:gd name="connsiteY318" fmla="*/ 190271 h 375776"/>
                                  <a:gd name="connsiteX319" fmla="*/ 426968 w 927580"/>
                                  <a:gd name="connsiteY319" fmla="*/ 190271 h 375776"/>
                                  <a:gd name="connsiteX320" fmla="*/ 429510 w 927580"/>
                                  <a:gd name="connsiteY320" fmla="*/ 187729 h 375776"/>
                                  <a:gd name="connsiteX321" fmla="*/ 429510 w 927580"/>
                                  <a:gd name="connsiteY321" fmla="*/ 180106 h 375776"/>
                                  <a:gd name="connsiteX322" fmla="*/ 433321 w 927580"/>
                                  <a:gd name="connsiteY322" fmla="*/ 178835 h 375776"/>
                                  <a:gd name="connsiteX323" fmla="*/ 429510 w 927580"/>
                                  <a:gd name="connsiteY323" fmla="*/ 183918 h 375776"/>
                                  <a:gd name="connsiteX324" fmla="*/ 433321 w 927580"/>
                                  <a:gd name="connsiteY324" fmla="*/ 187729 h 375776"/>
                                  <a:gd name="connsiteX325" fmla="*/ 405369 w 927580"/>
                                  <a:gd name="connsiteY325" fmla="*/ 204247 h 375776"/>
                                  <a:gd name="connsiteX326" fmla="*/ 407910 w 927580"/>
                                  <a:gd name="connsiteY326" fmla="*/ 230929 h 375776"/>
                                  <a:gd name="connsiteX327" fmla="*/ 407910 w 927580"/>
                                  <a:gd name="connsiteY327" fmla="*/ 230929 h 375776"/>
                                  <a:gd name="connsiteX328" fmla="*/ 410451 w 927580"/>
                                  <a:gd name="connsiteY328" fmla="*/ 208059 h 375776"/>
                                  <a:gd name="connsiteX329" fmla="*/ 420616 w 927580"/>
                                  <a:gd name="connsiteY329" fmla="*/ 202976 h 375776"/>
                                  <a:gd name="connsiteX330" fmla="*/ 438404 w 927580"/>
                                  <a:gd name="connsiteY330" fmla="*/ 192812 h 375776"/>
                                  <a:gd name="connsiteX331" fmla="*/ 494310 w 927580"/>
                                  <a:gd name="connsiteY331" fmla="*/ 192812 h 375776"/>
                                  <a:gd name="connsiteX332" fmla="*/ 498121 w 927580"/>
                                  <a:gd name="connsiteY332" fmla="*/ 197894 h 375776"/>
                                  <a:gd name="connsiteX333" fmla="*/ 504474 w 927580"/>
                                  <a:gd name="connsiteY333" fmla="*/ 197894 h 375776"/>
                                  <a:gd name="connsiteX334" fmla="*/ 520992 w 927580"/>
                                  <a:gd name="connsiteY334" fmla="*/ 206788 h 375776"/>
                                  <a:gd name="connsiteX335" fmla="*/ 523533 w 927580"/>
                                  <a:gd name="connsiteY335" fmla="*/ 247447 h 375776"/>
                                  <a:gd name="connsiteX336" fmla="*/ 523533 w 927580"/>
                                  <a:gd name="connsiteY336" fmla="*/ 247447 h 375776"/>
                                  <a:gd name="connsiteX337" fmla="*/ 523533 w 927580"/>
                                  <a:gd name="connsiteY337" fmla="*/ 205518 h 375776"/>
                                  <a:gd name="connsiteX338" fmla="*/ 512098 w 927580"/>
                                  <a:gd name="connsiteY338" fmla="*/ 199165 h 375776"/>
                                  <a:gd name="connsiteX339" fmla="*/ 498121 w 927580"/>
                                  <a:gd name="connsiteY339" fmla="*/ 192812 h 375776"/>
                                  <a:gd name="connsiteX340" fmla="*/ 500663 w 927580"/>
                                  <a:gd name="connsiteY340" fmla="*/ 180106 h 375776"/>
                                  <a:gd name="connsiteX341" fmla="*/ 500663 w 927580"/>
                                  <a:gd name="connsiteY341" fmla="*/ 180106 h 375776"/>
                                  <a:gd name="connsiteX342" fmla="*/ 504474 w 927580"/>
                                  <a:gd name="connsiteY342" fmla="*/ 189000 h 375776"/>
                                  <a:gd name="connsiteX343" fmla="*/ 504474 w 927580"/>
                                  <a:gd name="connsiteY343" fmla="*/ 189000 h 375776"/>
                                  <a:gd name="connsiteX344" fmla="*/ 510827 w 927580"/>
                                  <a:gd name="connsiteY344" fmla="*/ 178835 h 375776"/>
                                  <a:gd name="connsiteX345" fmla="*/ 517180 w 927580"/>
                                  <a:gd name="connsiteY345" fmla="*/ 178835 h 375776"/>
                                  <a:gd name="connsiteX346" fmla="*/ 518451 w 927580"/>
                                  <a:gd name="connsiteY346" fmla="*/ 189000 h 375776"/>
                                  <a:gd name="connsiteX347" fmla="*/ 524804 w 927580"/>
                                  <a:gd name="connsiteY347" fmla="*/ 192812 h 375776"/>
                                  <a:gd name="connsiteX348" fmla="*/ 531157 w 927580"/>
                                  <a:gd name="connsiteY348" fmla="*/ 175023 h 375776"/>
                                  <a:gd name="connsiteX349" fmla="*/ 547674 w 927580"/>
                                  <a:gd name="connsiteY349" fmla="*/ 175023 h 375776"/>
                                  <a:gd name="connsiteX350" fmla="*/ 552757 w 927580"/>
                                  <a:gd name="connsiteY350" fmla="*/ 192812 h 375776"/>
                                  <a:gd name="connsiteX351" fmla="*/ 565463 w 927580"/>
                                  <a:gd name="connsiteY351" fmla="*/ 190271 h 375776"/>
                                  <a:gd name="connsiteX352" fmla="*/ 566733 w 927580"/>
                                  <a:gd name="connsiteY352" fmla="*/ 189000 h 375776"/>
                                  <a:gd name="connsiteX353" fmla="*/ 559110 w 927580"/>
                                  <a:gd name="connsiteY353" fmla="*/ 186459 h 375776"/>
                                  <a:gd name="connsiteX354" fmla="*/ 557839 w 927580"/>
                                  <a:gd name="connsiteY354" fmla="*/ 182647 h 375776"/>
                                  <a:gd name="connsiteX355" fmla="*/ 560380 w 927580"/>
                                  <a:gd name="connsiteY355" fmla="*/ 177565 h 375776"/>
                                  <a:gd name="connsiteX356" fmla="*/ 564192 w 927580"/>
                                  <a:gd name="connsiteY356" fmla="*/ 180106 h 375776"/>
                                  <a:gd name="connsiteX357" fmla="*/ 564192 w 927580"/>
                                  <a:gd name="connsiteY357" fmla="*/ 177565 h 375776"/>
                                  <a:gd name="connsiteX358" fmla="*/ 569274 w 927580"/>
                                  <a:gd name="connsiteY358" fmla="*/ 177565 h 375776"/>
                                  <a:gd name="connsiteX359" fmla="*/ 569274 w 927580"/>
                                  <a:gd name="connsiteY359" fmla="*/ 187729 h 375776"/>
                                  <a:gd name="connsiteX360" fmla="*/ 573086 w 927580"/>
                                  <a:gd name="connsiteY360" fmla="*/ 190271 h 375776"/>
                                  <a:gd name="connsiteX361" fmla="*/ 571816 w 927580"/>
                                  <a:gd name="connsiteY361" fmla="*/ 180106 h 375776"/>
                                  <a:gd name="connsiteX362" fmla="*/ 575627 w 927580"/>
                                  <a:gd name="connsiteY362" fmla="*/ 176294 h 375776"/>
                                  <a:gd name="connsiteX363" fmla="*/ 589604 w 927580"/>
                                  <a:gd name="connsiteY363" fmla="*/ 177565 h 375776"/>
                                  <a:gd name="connsiteX364" fmla="*/ 587063 w 927580"/>
                                  <a:gd name="connsiteY364" fmla="*/ 187729 h 375776"/>
                                  <a:gd name="connsiteX365" fmla="*/ 583251 w 927580"/>
                                  <a:gd name="connsiteY365" fmla="*/ 187729 h 375776"/>
                                  <a:gd name="connsiteX366" fmla="*/ 555298 w 927580"/>
                                  <a:gd name="connsiteY366" fmla="*/ 200435 h 375776"/>
                                  <a:gd name="connsiteX367" fmla="*/ 554027 w 927580"/>
                                  <a:gd name="connsiteY367" fmla="*/ 196624 h 375776"/>
                                  <a:gd name="connsiteX368" fmla="*/ 554027 w 927580"/>
                                  <a:gd name="connsiteY368" fmla="*/ 196624 h 375776"/>
                                  <a:gd name="connsiteX369" fmla="*/ 552757 w 927580"/>
                                  <a:gd name="connsiteY369" fmla="*/ 196624 h 375776"/>
                                  <a:gd name="connsiteX370" fmla="*/ 554027 w 927580"/>
                                  <a:gd name="connsiteY370" fmla="*/ 211871 h 375776"/>
                                  <a:gd name="connsiteX371" fmla="*/ 556569 w 927580"/>
                                  <a:gd name="connsiteY371" fmla="*/ 206788 h 375776"/>
                                  <a:gd name="connsiteX372" fmla="*/ 580710 w 927580"/>
                                  <a:gd name="connsiteY372" fmla="*/ 197894 h 375776"/>
                                  <a:gd name="connsiteX373" fmla="*/ 580710 w 927580"/>
                                  <a:gd name="connsiteY373" fmla="*/ 197894 h 375776"/>
                                  <a:gd name="connsiteX374" fmla="*/ 576898 w 927580"/>
                                  <a:gd name="connsiteY374" fmla="*/ 201706 h 375776"/>
                                  <a:gd name="connsiteX375" fmla="*/ 568004 w 927580"/>
                                  <a:gd name="connsiteY375" fmla="*/ 204247 h 375776"/>
                                  <a:gd name="connsiteX376" fmla="*/ 566733 w 927580"/>
                                  <a:gd name="connsiteY376" fmla="*/ 206788 h 375776"/>
                                  <a:gd name="connsiteX377" fmla="*/ 569274 w 927580"/>
                                  <a:gd name="connsiteY377" fmla="*/ 209329 h 375776"/>
                                  <a:gd name="connsiteX378" fmla="*/ 569274 w 927580"/>
                                  <a:gd name="connsiteY378" fmla="*/ 214412 h 375776"/>
                                  <a:gd name="connsiteX379" fmla="*/ 571816 w 927580"/>
                                  <a:gd name="connsiteY379" fmla="*/ 216953 h 375776"/>
                                  <a:gd name="connsiteX380" fmla="*/ 569274 w 927580"/>
                                  <a:gd name="connsiteY380" fmla="*/ 219494 h 375776"/>
                                  <a:gd name="connsiteX381" fmla="*/ 571816 w 927580"/>
                                  <a:gd name="connsiteY381" fmla="*/ 222035 h 375776"/>
                                  <a:gd name="connsiteX382" fmla="*/ 570545 w 927580"/>
                                  <a:gd name="connsiteY382" fmla="*/ 238553 h 375776"/>
                                  <a:gd name="connsiteX383" fmla="*/ 575627 w 927580"/>
                                  <a:gd name="connsiteY383" fmla="*/ 242365 h 375776"/>
                                  <a:gd name="connsiteX384" fmla="*/ 575627 w 927580"/>
                                  <a:gd name="connsiteY384" fmla="*/ 241094 h 375776"/>
                                  <a:gd name="connsiteX385" fmla="*/ 578169 w 927580"/>
                                  <a:gd name="connsiteY385" fmla="*/ 242365 h 375776"/>
                                  <a:gd name="connsiteX386" fmla="*/ 578169 w 927580"/>
                                  <a:gd name="connsiteY386" fmla="*/ 242365 h 375776"/>
                                  <a:gd name="connsiteX387" fmla="*/ 578169 w 927580"/>
                                  <a:gd name="connsiteY387" fmla="*/ 243635 h 375776"/>
                                  <a:gd name="connsiteX388" fmla="*/ 575627 w 927580"/>
                                  <a:gd name="connsiteY388" fmla="*/ 242365 h 375776"/>
                                  <a:gd name="connsiteX389" fmla="*/ 573086 w 927580"/>
                                  <a:gd name="connsiteY389" fmla="*/ 246176 h 375776"/>
                                  <a:gd name="connsiteX390" fmla="*/ 556569 w 927580"/>
                                  <a:gd name="connsiteY390" fmla="*/ 246176 h 375776"/>
                                  <a:gd name="connsiteX391" fmla="*/ 554027 w 927580"/>
                                  <a:gd name="connsiteY391" fmla="*/ 249988 h 375776"/>
                                  <a:gd name="connsiteX392" fmla="*/ 570545 w 927580"/>
                                  <a:gd name="connsiteY392" fmla="*/ 249988 h 375776"/>
                                  <a:gd name="connsiteX393" fmla="*/ 570545 w 927580"/>
                                  <a:gd name="connsiteY393" fmla="*/ 253800 h 375776"/>
                                  <a:gd name="connsiteX394" fmla="*/ 570545 w 927580"/>
                                  <a:gd name="connsiteY394" fmla="*/ 253800 h 375776"/>
                                  <a:gd name="connsiteX395" fmla="*/ 552757 w 927580"/>
                                  <a:gd name="connsiteY395" fmla="*/ 252529 h 375776"/>
                                  <a:gd name="connsiteX396" fmla="*/ 555298 w 927580"/>
                                  <a:gd name="connsiteY396" fmla="*/ 256341 h 375776"/>
                                  <a:gd name="connsiteX397" fmla="*/ 569274 w 927580"/>
                                  <a:gd name="connsiteY397" fmla="*/ 256341 h 375776"/>
                                  <a:gd name="connsiteX398" fmla="*/ 569274 w 927580"/>
                                  <a:gd name="connsiteY398" fmla="*/ 275400 h 375776"/>
                                  <a:gd name="connsiteX399" fmla="*/ 568004 w 927580"/>
                                  <a:gd name="connsiteY399" fmla="*/ 263965 h 375776"/>
                                  <a:gd name="connsiteX400" fmla="*/ 552757 w 927580"/>
                                  <a:gd name="connsiteY400" fmla="*/ 258882 h 375776"/>
                                  <a:gd name="connsiteX401" fmla="*/ 555298 w 927580"/>
                                  <a:gd name="connsiteY401" fmla="*/ 272859 h 375776"/>
                                  <a:gd name="connsiteX402" fmla="*/ 552757 w 927580"/>
                                  <a:gd name="connsiteY402" fmla="*/ 283023 h 375776"/>
                                  <a:gd name="connsiteX403" fmla="*/ 552757 w 927580"/>
                                  <a:gd name="connsiteY403" fmla="*/ 295729 h 375776"/>
                                  <a:gd name="connsiteX404" fmla="*/ 565463 w 927580"/>
                                  <a:gd name="connsiteY404" fmla="*/ 302082 h 375776"/>
                                  <a:gd name="connsiteX405" fmla="*/ 565463 w 927580"/>
                                  <a:gd name="connsiteY405" fmla="*/ 302082 h 375776"/>
                                  <a:gd name="connsiteX406" fmla="*/ 562921 w 927580"/>
                                  <a:gd name="connsiteY406" fmla="*/ 302082 h 375776"/>
                                  <a:gd name="connsiteX407" fmla="*/ 562921 w 927580"/>
                                  <a:gd name="connsiteY407" fmla="*/ 304624 h 375776"/>
                                  <a:gd name="connsiteX408" fmla="*/ 562921 w 927580"/>
                                  <a:gd name="connsiteY408" fmla="*/ 304624 h 375776"/>
                                  <a:gd name="connsiteX409" fmla="*/ 570545 w 927580"/>
                                  <a:gd name="connsiteY409" fmla="*/ 303353 h 375776"/>
                                  <a:gd name="connsiteX410" fmla="*/ 573086 w 927580"/>
                                  <a:gd name="connsiteY410" fmla="*/ 300812 h 375776"/>
                                  <a:gd name="connsiteX411" fmla="*/ 573086 w 927580"/>
                                  <a:gd name="connsiteY411" fmla="*/ 309706 h 375776"/>
                                  <a:gd name="connsiteX412" fmla="*/ 575627 w 927580"/>
                                  <a:gd name="connsiteY412" fmla="*/ 310976 h 375776"/>
                                  <a:gd name="connsiteX413" fmla="*/ 574357 w 927580"/>
                                  <a:gd name="connsiteY413" fmla="*/ 312247 h 375776"/>
                                  <a:gd name="connsiteX414" fmla="*/ 574357 w 927580"/>
                                  <a:gd name="connsiteY414" fmla="*/ 313518 h 375776"/>
                                  <a:gd name="connsiteX415" fmla="*/ 580710 w 927580"/>
                                  <a:gd name="connsiteY415" fmla="*/ 313518 h 375776"/>
                                  <a:gd name="connsiteX416" fmla="*/ 585792 w 927580"/>
                                  <a:gd name="connsiteY416" fmla="*/ 303353 h 375776"/>
                                  <a:gd name="connsiteX417" fmla="*/ 585792 w 927580"/>
                                  <a:gd name="connsiteY417" fmla="*/ 304624 h 375776"/>
                                  <a:gd name="connsiteX418" fmla="*/ 599768 w 927580"/>
                                  <a:gd name="connsiteY418" fmla="*/ 276671 h 375776"/>
                                  <a:gd name="connsiteX419" fmla="*/ 599768 w 927580"/>
                                  <a:gd name="connsiteY419" fmla="*/ 275400 h 375776"/>
                                  <a:gd name="connsiteX420" fmla="*/ 606121 w 927580"/>
                                  <a:gd name="connsiteY420" fmla="*/ 265235 h 375776"/>
                                  <a:gd name="connsiteX421" fmla="*/ 608663 w 927580"/>
                                  <a:gd name="connsiteY421" fmla="*/ 261423 h 375776"/>
                                  <a:gd name="connsiteX422" fmla="*/ 608663 w 927580"/>
                                  <a:gd name="connsiteY422" fmla="*/ 257612 h 375776"/>
                                  <a:gd name="connsiteX423" fmla="*/ 611204 w 927580"/>
                                  <a:gd name="connsiteY423" fmla="*/ 256341 h 375776"/>
                                  <a:gd name="connsiteX424" fmla="*/ 615016 w 927580"/>
                                  <a:gd name="connsiteY424" fmla="*/ 251259 h 375776"/>
                                  <a:gd name="connsiteX425" fmla="*/ 613745 w 927580"/>
                                  <a:gd name="connsiteY425" fmla="*/ 243635 h 375776"/>
                                  <a:gd name="connsiteX426" fmla="*/ 609933 w 927580"/>
                                  <a:gd name="connsiteY426" fmla="*/ 241094 h 375776"/>
                                  <a:gd name="connsiteX427" fmla="*/ 597227 w 927580"/>
                                  <a:gd name="connsiteY427" fmla="*/ 242365 h 375776"/>
                                  <a:gd name="connsiteX428" fmla="*/ 593416 w 927580"/>
                                  <a:gd name="connsiteY428" fmla="*/ 246176 h 375776"/>
                                  <a:gd name="connsiteX429" fmla="*/ 583251 w 927580"/>
                                  <a:gd name="connsiteY429" fmla="*/ 242365 h 375776"/>
                                  <a:gd name="connsiteX430" fmla="*/ 580710 w 927580"/>
                                  <a:gd name="connsiteY430" fmla="*/ 229659 h 375776"/>
                                  <a:gd name="connsiteX431" fmla="*/ 579439 w 927580"/>
                                  <a:gd name="connsiteY431" fmla="*/ 220765 h 375776"/>
                                  <a:gd name="connsiteX432" fmla="*/ 584521 w 927580"/>
                                  <a:gd name="connsiteY432" fmla="*/ 213141 h 375776"/>
                                  <a:gd name="connsiteX433" fmla="*/ 584521 w 927580"/>
                                  <a:gd name="connsiteY433" fmla="*/ 210600 h 375776"/>
                                  <a:gd name="connsiteX434" fmla="*/ 587063 w 927580"/>
                                  <a:gd name="connsiteY434" fmla="*/ 209329 h 375776"/>
                                  <a:gd name="connsiteX435" fmla="*/ 594686 w 927580"/>
                                  <a:gd name="connsiteY435" fmla="*/ 194082 h 375776"/>
                                  <a:gd name="connsiteX436" fmla="*/ 598498 w 927580"/>
                                  <a:gd name="connsiteY436" fmla="*/ 191541 h 375776"/>
                                  <a:gd name="connsiteX437" fmla="*/ 597227 w 927580"/>
                                  <a:gd name="connsiteY437" fmla="*/ 190271 h 375776"/>
                                  <a:gd name="connsiteX438" fmla="*/ 597227 w 927580"/>
                                  <a:gd name="connsiteY438" fmla="*/ 189000 h 375776"/>
                                  <a:gd name="connsiteX439" fmla="*/ 648051 w 927580"/>
                                  <a:gd name="connsiteY439" fmla="*/ 189000 h 375776"/>
                                  <a:gd name="connsiteX440" fmla="*/ 655674 w 927580"/>
                                  <a:gd name="connsiteY440" fmla="*/ 195353 h 375776"/>
                                  <a:gd name="connsiteX441" fmla="*/ 663298 w 927580"/>
                                  <a:gd name="connsiteY441" fmla="*/ 195353 h 375776"/>
                                  <a:gd name="connsiteX442" fmla="*/ 678545 w 927580"/>
                                  <a:gd name="connsiteY442" fmla="*/ 202976 h 375776"/>
                                  <a:gd name="connsiteX443" fmla="*/ 678545 w 927580"/>
                                  <a:gd name="connsiteY443" fmla="*/ 206788 h 375776"/>
                                  <a:gd name="connsiteX444" fmla="*/ 682357 w 927580"/>
                                  <a:gd name="connsiteY444" fmla="*/ 210600 h 375776"/>
                                  <a:gd name="connsiteX445" fmla="*/ 681086 w 927580"/>
                                  <a:gd name="connsiteY445" fmla="*/ 237282 h 375776"/>
                                  <a:gd name="connsiteX446" fmla="*/ 681086 w 927580"/>
                                  <a:gd name="connsiteY446" fmla="*/ 274129 h 375776"/>
                                  <a:gd name="connsiteX447" fmla="*/ 683627 w 927580"/>
                                  <a:gd name="connsiteY447" fmla="*/ 276671 h 375776"/>
                                  <a:gd name="connsiteX448" fmla="*/ 686169 w 927580"/>
                                  <a:gd name="connsiteY448" fmla="*/ 275400 h 375776"/>
                                  <a:gd name="connsiteX449" fmla="*/ 687439 w 927580"/>
                                  <a:gd name="connsiteY449" fmla="*/ 276671 h 375776"/>
                                  <a:gd name="connsiteX450" fmla="*/ 688710 w 927580"/>
                                  <a:gd name="connsiteY450" fmla="*/ 257612 h 375776"/>
                                  <a:gd name="connsiteX451" fmla="*/ 687439 w 927580"/>
                                  <a:gd name="connsiteY451" fmla="*/ 249988 h 375776"/>
                                  <a:gd name="connsiteX452" fmla="*/ 689980 w 927580"/>
                                  <a:gd name="connsiteY452" fmla="*/ 248718 h 375776"/>
                                  <a:gd name="connsiteX453" fmla="*/ 689980 w 927580"/>
                                  <a:gd name="connsiteY453" fmla="*/ 225847 h 375776"/>
                                  <a:gd name="connsiteX454" fmla="*/ 688710 w 927580"/>
                                  <a:gd name="connsiteY454" fmla="*/ 216953 h 375776"/>
                                  <a:gd name="connsiteX455" fmla="*/ 688710 w 927580"/>
                                  <a:gd name="connsiteY455" fmla="*/ 197894 h 375776"/>
                                  <a:gd name="connsiteX456" fmla="*/ 688710 w 927580"/>
                                  <a:gd name="connsiteY456" fmla="*/ 197894 h 375776"/>
                                  <a:gd name="connsiteX457" fmla="*/ 679816 w 927580"/>
                                  <a:gd name="connsiteY457" fmla="*/ 200435 h 375776"/>
                                  <a:gd name="connsiteX458" fmla="*/ 654404 w 927580"/>
                                  <a:gd name="connsiteY458" fmla="*/ 191541 h 375776"/>
                                  <a:gd name="connsiteX459" fmla="*/ 654404 w 927580"/>
                                  <a:gd name="connsiteY459" fmla="*/ 190271 h 375776"/>
                                  <a:gd name="connsiteX460" fmla="*/ 663298 w 927580"/>
                                  <a:gd name="connsiteY460" fmla="*/ 189000 h 375776"/>
                                  <a:gd name="connsiteX461" fmla="*/ 651863 w 927580"/>
                                  <a:gd name="connsiteY461" fmla="*/ 186459 h 375776"/>
                                  <a:gd name="connsiteX462" fmla="*/ 651863 w 927580"/>
                                  <a:gd name="connsiteY462" fmla="*/ 186459 h 375776"/>
                                  <a:gd name="connsiteX463" fmla="*/ 654404 w 927580"/>
                                  <a:gd name="connsiteY463" fmla="*/ 176294 h 375776"/>
                                  <a:gd name="connsiteX464" fmla="*/ 669651 w 927580"/>
                                  <a:gd name="connsiteY464" fmla="*/ 176294 h 375776"/>
                                  <a:gd name="connsiteX465" fmla="*/ 668380 w 927580"/>
                                  <a:gd name="connsiteY465" fmla="*/ 189000 h 375776"/>
                                  <a:gd name="connsiteX466" fmla="*/ 683627 w 927580"/>
                                  <a:gd name="connsiteY466" fmla="*/ 189000 h 375776"/>
                                  <a:gd name="connsiteX467" fmla="*/ 692521 w 927580"/>
                                  <a:gd name="connsiteY467" fmla="*/ 194082 h 375776"/>
                                  <a:gd name="connsiteX468" fmla="*/ 693792 w 927580"/>
                                  <a:gd name="connsiteY468" fmla="*/ 178835 h 375776"/>
                                  <a:gd name="connsiteX469" fmla="*/ 712851 w 927580"/>
                                  <a:gd name="connsiteY469" fmla="*/ 175023 h 375776"/>
                                  <a:gd name="connsiteX470" fmla="*/ 712851 w 927580"/>
                                  <a:gd name="connsiteY470" fmla="*/ 180106 h 375776"/>
                                  <a:gd name="connsiteX471" fmla="*/ 742074 w 927580"/>
                                  <a:gd name="connsiteY471" fmla="*/ 214412 h 375776"/>
                                  <a:gd name="connsiteX472" fmla="*/ 723016 w 927580"/>
                                  <a:gd name="connsiteY472" fmla="*/ 182647 h 375776"/>
                                  <a:gd name="connsiteX473" fmla="*/ 752239 w 927580"/>
                                  <a:gd name="connsiteY473" fmla="*/ 215682 h 375776"/>
                                  <a:gd name="connsiteX474" fmla="*/ 759863 w 927580"/>
                                  <a:gd name="connsiteY474" fmla="*/ 214412 h 375776"/>
                                  <a:gd name="connsiteX475" fmla="*/ 752239 w 927580"/>
                                  <a:gd name="connsiteY475" fmla="*/ 204247 h 375776"/>
                                  <a:gd name="connsiteX476" fmla="*/ 749698 w 927580"/>
                                  <a:gd name="connsiteY476" fmla="*/ 197894 h 375776"/>
                                  <a:gd name="connsiteX477" fmla="*/ 744616 w 927580"/>
                                  <a:gd name="connsiteY477" fmla="*/ 194082 h 375776"/>
                                  <a:gd name="connsiteX478" fmla="*/ 734451 w 927580"/>
                                  <a:gd name="connsiteY478" fmla="*/ 176294 h 375776"/>
                                  <a:gd name="connsiteX479" fmla="*/ 734451 w 927580"/>
                                  <a:gd name="connsiteY479" fmla="*/ 176294 h 375776"/>
                                  <a:gd name="connsiteX480" fmla="*/ 744616 w 927580"/>
                                  <a:gd name="connsiteY480" fmla="*/ 176294 h 375776"/>
                                  <a:gd name="connsiteX481" fmla="*/ 764945 w 927580"/>
                                  <a:gd name="connsiteY481" fmla="*/ 176294 h 375776"/>
                                  <a:gd name="connsiteX482" fmla="*/ 768757 w 927580"/>
                                  <a:gd name="connsiteY482" fmla="*/ 175023 h 375776"/>
                                  <a:gd name="connsiteX483" fmla="*/ 789086 w 927580"/>
                                  <a:gd name="connsiteY483" fmla="*/ 177565 h 375776"/>
                                  <a:gd name="connsiteX484" fmla="*/ 791627 w 927580"/>
                                  <a:gd name="connsiteY484" fmla="*/ 175023 h 375776"/>
                                  <a:gd name="connsiteX485" fmla="*/ 796710 w 927580"/>
                                  <a:gd name="connsiteY485" fmla="*/ 175023 h 375776"/>
                                  <a:gd name="connsiteX486" fmla="*/ 804333 w 927580"/>
                                  <a:gd name="connsiteY486" fmla="*/ 172482 h 375776"/>
                                  <a:gd name="connsiteX487" fmla="*/ 804333 w 927580"/>
                                  <a:gd name="connsiteY487" fmla="*/ 171212 h 375776"/>
                                  <a:gd name="connsiteX488" fmla="*/ 782733 w 927580"/>
                                  <a:gd name="connsiteY488" fmla="*/ 168671 h 375776"/>
                                  <a:gd name="connsiteX489" fmla="*/ 752239 w 927580"/>
                                  <a:gd name="connsiteY489" fmla="*/ 162318 h 375776"/>
                                  <a:gd name="connsiteX490" fmla="*/ 749698 w 927580"/>
                                  <a:gd name="connsiteY490" fmla="*/ 161047 h 375776"/>
                                  <a:gd name="connsiteX491" fmla="*/ 796710 w 927580"/>
                                  <a:gd name="connsiteY491" fmla="*/ 161047 h 375776"/>
                                  <a:gd name="connsiteX492" fmla="*/ 797980 w 927580"/>
                                  <a:gd name="connsiteY492" fmla="*/ 158506 h 375776"/>
                                  <a:gd name="connsiteX493" fmla="*/ 796710 w 927580"/>
                                  <a:gd name="connsiteY493" fmla="*/ 152153 h 375776"/>
                                  <a:gd name="connsiteX494" fmla="*/ 818310 w 927580"/>
                                  <a:gd name="connsiteY494" fmla="*/ 150882 h 375776"/>
                                  <a:gd name="connsiteX495" fmla="*/ 823392 w 927580"/>
                                  <a:gd name="connsiteY495" fmla="*/ 166129 h 375776"/>
                                  <a:gd name="connsiteX496" fmla="*/ 833557 w 927580"/>
                                  <a:gd name="connsiteY496" fmla="*/ 171212 h 375776"/>
                                  <a:gd name="connsiteX497" fmla="*/ 843721 w 927580"/>
                                  <a:gd name="connsiteY497" fmla="*/ 186459 h 375776"/>
                                  <a:gd name="connsiteX498" fmla="*/ 851345 w 927580"/>
                                  <a:gd name="connsiteY498" fmla="*/ 187729 h 375776"/>
                                  <a:gd name="connsiteX499" fmla="*/ 913604 w 927580"/>
                                  <a:gd name="connsiteY499" fmla="*/ 172482 h 375776"/>
                                  <a:gd name="connsiteX500" fmla="*/ 918686 w 927580"/>
                                  <a:gd name="connsiteY500" fmla="*/ 172482 h 375776"/>
                                  <a:gd name="connsiteX501" fmla="*/ 918686 w 927580"/>
                                  <a:gd name="connsiteY501" fmla="*/ 183918 h 375776"/>
                                  <a:gd name="connsiteX502" fmla="*/ 871674 w 927580"/>
                                  <a:gd name="connsiteY502" fmla="*/ 195353 h 375776"/>
                                  <a:gd name="connsiteX503" fmla="*/ 847533 w 927580"/>
                                  <a:gd name="connsiteY503" fmla="*/ 195353 h 375776"/>
                                  <a:gd name="connsiteX504" fmla="*/ 861510 w 927580"/>
                                  <a:gd name="connsiteY504" fmla="*/ 197894 h 375776"/>
                                  <a:gd name="connsiteX505" fmla="*/ 864051 w 927580"/>
                                  <a:gd name="connsiteY505" fmla="*/ 200435 h 375776"/>
                                  <a:gd name="connsiteX506" fmla="*/ 874216 w 927580"/>
                                  <a:gd name="connsiteY506" fmla="*/ 200435 h 375776"/>
                                  <a:gd name="connsiteX507" fmla="*/ 876757 w 927580"/>
                                  <a:gd name="connsiteY507" fmla="*/ 201706 h 375776"/>
                                  <a:gd name="connsiteX508" fmla="*/ 892004 w 927580"/>
                                  <a:gd name="connsiteY508" fmla="*/ 201706 h 375776"/>
                                  <a:gd name="connsiteX509" fmla="*/ 899627 w 927580"/>
                                  <a:gd name="connsiteY509" fmla="*/ 202976 h 375776"/>
                                  <a:gd name="connsiteX510" fmla="*/ 913604 w 927580"/>
                                  <a:gd name="connsiteY510" fmla="*/ 199165 h 375776"/>
                                  <a:gd name="connsiteX511" fmla="*/ 913604 w 927580"/>
                                  <a:gd name="connsiteY511" fmla="*/ 199165 h 375776"/>
                                  <a:gd name="connsiteX512" fmla="*/ 911063 w 927580"/>
                                  <a:gd name="connsiteY512" fmla="*/ 205518 h 375776"/>
                                  <a:gd name="connsiteX513" fmla="*/ 893274 w 927580"/>
                                  <a:gd name="connsiteY513" fmla="*/ 209329 h 375776"/>
                                  <a:gd name="connsiteX514" fmla="*/ 881839 w 927580"/>
                                  <a:gd name="connsiteY514" fmla="*/ 210600 h 375776"/>
                                  <a:gd name="connsiteX515" fmla="*/ 879298 w 927580"/>
                                  <a:gd name="connsiteY515" fmla="*/ 209329 h 375776"/>
                                  <a:gd name="connsiteX516" fmla="*/ 876757 w 927580"/>
                                  <a:gd name="connsiteY516" fmla="*/ 211871 h 375776"/>
                                  <a:gd name="connsiteX517" fmla="*/ 870404 w 927580"/>
                                  <a:gd name="connsiteY517" fmla="*/ 211871 h 375776"/>
                                  <a:gd name="connsiteX518" fmla="*/ 856427 w 927580"/>
                                  <a:gd name="connsiteY518" fmla="*/ 216953 h 375776"/>
                                  <a:gd name="connsiteX519" fmla="*/ 848804 w 927580"/>
                                  <a:gd name="connsiteY519" fmla="*/ 216953 h 375776"/>
                                  <a:gd name="connsiteX520" fmla="*/ 795439 w 927580"/>
                                  <a:gd name="connsiteY520" fmla="*/ 218223 h 375776"/>
                                  <a:gd name="connsiteX521" fmla="*/ 757322 w 927580"/>
                                  <a:gd name="connsiteY521" fmla="*/ 216953 h 375776"/>
                                  <a:gd name="connsiteX522" fmla="*/ 717933 w 927580"/>
                                  <a:gd name="connsiteY522" fmla="*/ 220765 h 375776"/>
                                  <a:gd name="connsiteX523" fmla="*/ 720474 w 927580"/>
                                  <a:gd name="connsiteY523" fmla="*/ 253800 h 375776"/>
                                  <a:gd name="connsiteX524" fmla="*/ 720474 w 927580"/>
                                  <a:gd name="connsiteY524" fmla="*/ 266506 h 375776"/>
                                  <a:gd name="connsiteX525" fmla="*/ 723016 w 927580"/>
                                  <a:gd name="connsiteY525" fmla="*/ 267776 h 375776"/>
                                  <a:gd name="connsiteX526" fmla="*/ 723016 w 927580"/>
                                  <a:gd name="connsiteY526" fmla="*/ 289376 h 375776"/>
                                  <a:gd name="connsiteX527" fmla="*/ 725557 w 927580"/>
                                  <a:gd name="connsiteY527" fmla="*/ 290647 h 375776"/>
                                  <a:gd name="connsiteX528" fmla="*/ 725557 w 927580"/>
                                  <a:gd name="connsiteY528" fmla="*/ 291918 h 375776"/>
                                  <a:gd name="connsiteX529" fmla="*/ 721745 w 927580"/>
                                  <a:gd name="connsiteY529" fmla="*/ 291918 h 375776"/>
                                  <a:gd name="connsiteX530" fmla="*/ 719204 w 927580"/>
                                  <a:gd name="connsiteY530" fmla="*/ 294459 h 375776"/>
                                  <a:gd name="connsiteX531" fmla="*/ 723016 w 927580"/>
                                  <a:gd name="connsiteY531" fmla="*/ 298271 h 375776"/>
                                  <a:gd name="connsiteX532" fmla="*/ 721745 w 927580"/>
                                  <a:gd name="connsiteY532" fmla="*/ 300812 h 375776"/>
                                  <a:gd name="connsiteX533" fmla="*/ 723016 w 927580"/>
                                  <a:gd name="connsiteY533" fmla="*/ 303353 h 375776"/>
                                  <a:gd name="connsiteX534" fmla="*/ 720474 w 927580"/>
                                  <a:gd name="connsiteY534" fmla="*/ 313518 h 375776"/>
                                  <a:gd name="connsiteX535" fmla="*/ 710310 w 927580"/>
                                  <a:gd name="connsiteY535" fmla="*/ 317329 h 375776"/>
                                  <a:gd name="connsiteX536" fmla="*/ 709039 w 927580"/>
                                  <a:gd name="connsiteY536" fmla="*/ 322412 h 375776"/>
                                  <a:gd name="connsiteX537" fmla="*/ 709039 w 927580"/>
                                  <a:gd name="connsiteY537" fmla="*/ 322412 h 375776"/>
                                  <a:gd name="connsiteX538" fmla="*/ 720474 w 927580"/>
                                  <a:gd name="connsiteY538" fmla="*/ 321141 h 375776"/>
                                  <a:gd name="connsiteX539" fmla="*/ 728098 w 927580"/>
                                  <a:gd name="connsiteY539" fmla="*/ 323682 h 375776"/>
                                  <a:gd name="connsiteX540" fmla="*/ 728098 w 927580"/>
                                  <a:gd name="connsiteY540" fmla="*/ 321141 h 375776"/>
                                  <a:gd name="connsiteX541" fmla="*/ 725557 w 927580"/>
                                  <a:gd name="connsiteY541" fmla="*/ 321141 h 375776"/>
                                  <a:gd name="connsiteX542" fmla="*/ 728098 w 927580"/>
                                  <a:gd name="connsiteY542" fmla="*/ 317329 h 375776"/>
                                  <a:gd name="connsiteX543" fmla="*/ 726827 w 927580"/>
                                  <a:gd name="connsiteY543" fmla="*/ 310976 h 375776"/>
                                  <a:gd name="connsiteX544" fmla="*/ 734451 w 927580"/>
                                  <a:gd name="connsiteY544" fmla="*/ 300812 h 375776"/>
                                  <a:gd name="connsiteX545" fmla="*/ 744616 w 927580"/>
                                  <a:gd name="connsiteY545" fmla="*/ 294459 h 375776"/>
                                  <a:gd name="connsiteX546" fmla="*/ 749698 w 927580"/>
                                  <a:gd name="connsiteY546" fmla="*/ 286835 h 375776"/>
                                  <a:gd name="connsiteX547" fmla="*/ 754780 w 927580"/>
                                  <a:gd name="connsiteY547" fmla="*/ 283023 h 375776"/>
                                  <a:gd name="connsiteX548" fmla="*/ 756051 w 927580"/>
                                  <a:gd name="connsiteY548" fmla="*/ 280482 h 375776"/>
                                  <a:gd name="connsiteX549" fmla="*/ 761133 w 927580"/>
                                  <a:gd name="connsiteY549" fmla="*/ 279212 h 375776"/>
                                  <a:gd name="connsiteX550" fmla="*/ 766216 w 927580"/>
                                  <a:gd name="connsiteY550" fmla="*/ 275400 h 375776"/>
                                  <a:gd name="connsiteX551" fmla="*/ 771298 w 927580"/>
                                  <a:gd name="connsiteY551" fmla="*/ 270318 h 375776"/>
                                  <a:gd name="connsiteX552" fmla="*/ 776380 w 927580"/>
                                  <a:gd name="connsiteY552" fmla="*/ 267776 h 375776"/>
                                  <a:gd name="connsiteX553" fmla="*/ 781463 w 927580"/>
                                  <a:gd name="connsiteY553" fmla="*/ 260153 h 375776"/>
                                  <a:gd name="connsiteX554" fmla="*/ 804333 w 927580"/>
                                  <a:gd name="connsiteY554" fmla="*/ 239824 h 375776"/>
                                  <a:gd name="connsiteX555" fmla="*/ 814498 w 927580"/>
                                  <a:gd name="connsiteY555" fmla="*/ 242365 h 375776"/>
                                  <a:gd name="connsiteX556" fmla="*/ 814498 w 927580"/>
                                  <a:gd name="connsiteY556" fmla="*/ 242365 h 375776"/>
                                  <a:gd name="connsiteX557" fmla="*/ 813227 w 927580"/>
                                  <a:gd name="connsiteY557" fmla="*/ 239824 h 375776"/>
                                  <a:gd name="connsiteX558" fmla="*/ 822121 w 927580"/>
                                  <a:gd name="connsiteY558" fmla="*/ 239824 h 375776"/>
                                  <a:gd name="connsiteX559" fmla="*/ 823392 w 927580"/>
                                  <a:gd name="connsiteY559" fmla="*/ 238553 h 375776"/>
                                  <a:gd name="connsiteX560" fmla="*/ 828474 w 927580"/>
                                  <a:gd name="connsiteY560" fmla="*/ 239824 h 375776"/>
                                  <a:gd name="connsiteX561" fmla="*/ 824663 w 927580"/>
                                  <a:gd name="connsiteY561" fmla="*/ 241094 h 375776"/>
                                  <a:gd name="connsiteX562" fmla="*/ 832286 w 927580"/>
                                  <a:gd name="connsiteY562" fmla="*/ 242365 h 375776"/>
                                  <a:gd name="connsiteX563" fmla="*/ 831015 w 927580"/>
                                  <a:gd name="connsiteY563" fmla="*/ 239824 h 375776"/>
                                  <a:gd name="connsiteX564" fmla="*/ 846263 w 927580"/>
                                  <a:gd name="connsiteY564" fmla="*/ 238553 h 375776"/>
                                  <a:gd name="connsiteX565" fmla="*/ 856427 w 927580"/>
                                  <a:gd name="connsiteY565" fmla="*/ 242365 h 375776"/>
                                  <a:gd name="connsiteX566" fmla="*/ 866592 w 927580"/>
                                  <a:gd name="connsiteY566" fmla="*/ 248718 h 375776"/>
                                  <a:gd name="connsiteX567" fmla="*/ 874216 w 927580"/>
                                  <a:gd name="connsiteY567" fmla="*/ 269047 h 375776"/>
                                  <a:gd name="connsiteX568" fmla="*/ 876757 w 927580"/>
                                  <a:gd name="connsiteY568" fmla="*/ 270318 h 375776"/>
                                  <a:gd name="connsiteX569" fmla="*/ 878027 w 927580"/>
                                  <a:gd name="connsiteY569" fmla="*/ 271588 h 375776"/>
                                  <a:gd name="connsiteX570" fmla="*/ 878027 w 927580"/>
                                  <a:gd name="connsiteY570" fmla="*/ 272859 h 375776"/>
                                  <a:gd name="connsiteX571" fmla="*/ 875486 w 927580"/>
                                  <a:gd name="connsiteY571" fmla="*/ 271588 h 375776"/>
                                  <a:gd name="connsiteX572" fmla="*/ 874216 w 927580"/>
                                  <a:gd name="connsiteY572" fmla="*/ 271588 h 375776"/>
                                  <a:gd name="connsiteX573" fmla="*/ 872945 w 927580"/>
                                  <a:gd name="connsiteY573" fmla="*/ 286835 h 375776"/>
                                  <a:gd name="connsiteX574" fmla="*/ 878027 w 927580"/>
                                  <a:gd name="connsiteY574" fmla="*/ 288106 h 375776"/>
                                  <a:gd name="connsiteX575" fmla="*/ 878027 w 927580"/>
                                  <a:gd name="connsiteY575" fmla="*/ 289376 h 375776"/>
                                  <a:gd name="connsiteX576" fmla="*/ 876757 w 927580"/>
                                  <a:gd name="connsiteY576" fmla="*/ 290647 h 375776"/>
                                  <a:gd name="connsiteX577" fmla="*/ 874216 w 927580"/>
                                  <a:gd name="connsiteY577" fmla="*/ 289376 h 375776"/>
                                  <a:gd name="connsiteX578" fmla="*/ 871674 w 927580"/>
                                  <a:gd name="connsiteY578" fmla="*/ 290647 h 375776"/>
                                  <a:gd name="connsiteX579" fmla="*/ 872945 w 927580"/>
                                  <a:gd name="connsiteY579" fmla="*/ 307165 h 375776"/>
                                  <a:gd name="connsiteX580" fmla="*/ 875486 w 927580"/>
                                  <a:gd name="connsiteY580" fmla="*/ 309706 h 375776"/>
                                  <a:gd name="connsiteX581" fmla="*/ 875486 w 927580"/>
                                  <a:gd name="connsiteY581" fmla="*/ 337659 h 375776"/>
                                  <a:gd name="connsiteX582" fmla="*/ 875486 w 927580"/>
                                  <a:gd name="connsiteY582" fmla="*/ 349094 h 375776"/>
                                  <a:gd name="connsiteX583" fmla="*/ 878027 w 927580"/>
                                  <a:gd name="connsiteY583" fmla="*/ 351635 h 375776"/>
                                  <a:gd name="connsiteX584" fmla="*/ 878027 w 927580"/>
                                  <a:gd name="connsiteY584" fmla="*/ 352906 h 375776"/>
                                  <a:gd name="connsiteX585" fmla="*/ 875486 w 927580"/>
                                  <a:gd name="connsiteY585" fmla="*/ 352906 h 375776"/>
                                  <a:gd name="connsiteX586" fmla="*/ 874216 w 927580"/>
                                  <a:gd name="connsiteY586" fmla="*/ 355447 h 375776"/>
                                  <a:gd name="connsiteX587" fmla="*/ 879298 w 927580"/>
                                  <a:gd name="connsiteY587" fmla="*/ 374506 h 375776"/>
                                  <a:gd name="connsiteX588" fmla="*/ 881839 w 927580"/>
                                  <a:gd name="connsiteY588" fmla="*/ 373235 h 375776"/>
                                  <a:gd name="connsiteX589" fmla="*/ 881839 w 927580"/>
                                  <a:gd name="connsiteY589" fmla="*/ 375776 h 375776"/>
                                  <a:gd name="connsiteX590" fmla="*/ 883110 w 927580"/>
                                  <a:gd name="connsiteY590" fmla="*/ 375776 h 375776"/>
                                  <a:gd name="connsiteX591" fmla="*/ 883110 w 927580"/>
                                  <a:gd name="connsiteY591" fmla="*/ 374506 h 375776"/>
                                  <a:gd name="connsiteX592" fmla="*/ 883110 w 927580"/>
                                  <a:gd name="connsiteY592" fmla="*/ 364341 h 375776"/>
                                  <a:gd name="connsiteX593" fmla="*/ 883110 w 927580"/>
                                  <a:gd name="connsiteY593" fmla="*/ 337659 h 375776"/>
                                  <a:gd name="connsiteX594" fmla="*/ 884380 w 927580"/>
                                  <a:gd name="connsiteY594" fmla="*/ 338929 h 375776"/>
                                  <a:gd name="connsiteX595" fmla="*/ 885651 w 927580"/>
                                  <a:gd name="connsiteY595" fmla="*/ 321141 h 375776"/>
                                  <a:gd name="connsiteX596" fmla="*/ 886921 w 927580"/>
                                  <a:gd name="connsiteY596" fmla="*/ 319871 h 375776"/>
                                  <a:gd name="connsiteX597" fmla="*/ 886921 w 927580"/>
                                  <a:gd name="connsiteY597" fmla="*/ 298271 h 375776"/>
                                  <a:gd name="connsiteX598" fmla="*/ 888192 w 927580"/>
                                  <a:gd name="connsiteY598" fmla="*/ 272859 h 375776"/>
                                  <a:gd name="connsiteX599" fmla="*/ 888192 w 927580"/>
                                  <a:gd name="connsiteY599" fmla="*/ 272859 h 375776"/>
                                  <a:gd name="connsiteX600" fmla="*/ 890733 w 927580"/>
                                  <a:gd name="connsiteY600" fmla="*/ 275400 h 375776"/>
                                  <a:gd name="connsiteX601" fmla="*/ 889463 w 927580"/>
                                  <a:gd name="connsiteY601" fmla="*/ 290647 h 375776"/>
                                  <a:gd name="connsiteX602" fmla="*/ 892004 w 927580"/>
                                  <a:gd name="connsiteY602" fmla="*/ 302082 h 375776"/>
                                  <a:gd name="connsiteX603" fmla="*/ 889463 w 927580"/>
                                  <a:gd name="connsiteY603" fmla="*/ 307165 h 375776"/>
                                  <a:gd name="connsiteX604" fmla="*/ 892004 w 927580"/>
                                  <a:gd name="connsiteY604" fmla="*/ 323682 h 375776"/>
                                  <a:gd name="connsiteX605" fmla="*/ 892004 w 927580"/>
                                  <a:gd name="connsiteY605" fmla="*/ 345282 h 375776"/>
                                  <a:gd name="connsiteX606" fmla="*/ 893274 w 927580"/>
                                  <a:gd name="connsiteY606" fmla="*/ 345282 h 375776"/>
                                  <a:gd name="connsiteX607" fmla="*/ 895816 w 927580"/>
                                  <a:gd name="connsiteY607" fmla="*/ 321141 h 375776"/>
                                  <a:gd name="connsiteX608" fmla="*/ 894545 w 927580"/>
                                  <a:gd name="connsiteY608" fmla="*/ 316059 h 375776"/>
                                  <a:gd name="connsiteX609" fmla="*/ 895816 w 927580"/>
                                  <a:gd name="connsiteY609" fmla="*/ 310976 h 375776"/>
                                  <a:gd name="connsiteX610" fmla="*/ 895816 w 927580"/>
                                  <a:gd name="connsiteY610" fmla="*/ 291918 h 375776"/>
                                  <a:gd name="connsiteX611" fmla="*/ 898357 w 927580"/>
                                  <a:gd name="connsiteY611" fmla="*/ 269047 h 375776"/>
                                  <a:gd name="connsiteX612" fmla="*/ 899627 w 927580"/>
                                  <a:gd name="connsiteY612" fmla="*/ 269047 h 375776"/>
                                  <a:gd name="connsiteX613" fmla="*/ 899627 w 927580"/>
                                  <a:gd name="connsiteY613" fmla="*/ 257612 h 375776"/>
                                  <a:gd name="connsiteX614" fmla="*/ 900898 w 927580"/>
                                  <a:gd name="connsiteY614" fmla="*/ 256341 h 375776"/>
                                  <a:gd name="connsiteX615" fmla="*/ 900898 w 927580"/>
                                  <a:gd name="connsiteY615" fmla="*/ 241094 h 375776"/>
                                  <a:gd name="connsiteX616" fmla="*/ 904710 w 927580"/>
                                  <a:gd name="connsiteY616" fmla="*/ 238553 h 375776"/>
                                  <a:gd name="connsiteX617" fmla="*/ 904710 w 927580"/>
                                  <a:gd name="connsiteY617" fmla="*/ 236012 h 375776"/>
                                  <a:gd name="connsiteX618" fmla="*/ 905980 w 927580"/>
                                  <a:gd name="connsiteY618" fmla="*/ 234741 h 375776"/>
                                  <a:gd name="connsiteX619" fmla="*/ 904710 w 927580"/>
                                  <a:gd name="connsiteY619" fmla="*/ 230929 h 375776"/>
                                  <a:gd name="connsiteX620" fmla="*/ 907251 w 927580"/>
                                  <a:gd name="connsiteY620" fmla="*/ 228388 h 375776"/>
                                  <a:gd name="connsiteX621" fmla="*/ 904710 w 927580"/>
                                  <a:gd name="connsiteY621" fmla="*/ 223306 h 375776"/>
                                  <a:gd name="connsiteX622" fmla="*/ 916145 w 927580"/>
                                  <a:gd name="connsiteY622" fmla="*/ 204247 h 375776"/>
                                  <a:gd name="connsiteX623" fmla="*/ 927580 w 927580"/>
                                  <a:gd name="connsiteY623" fmla="*/ 178835 h 375776"/>
                                  <a:gd name="connsiteX624" fmla="*/ 376145 w 927580"/>
                                  <a:gd name="connsiteY624" fmla="*/ 161047 h 375776"/>
                                  <a:gd name="connsiteX625" fmla="*/ 340569 w 927580"/>
                                  <a:gd name="connsiteY625" fmla="*/ 162318 h 375776"/>
                                  <a:gd name="connsiteX626" fmla="*/ 303721 w 927580"/>
                                  <a:gd name="connsiteY626" fmla="*/ 163588 h 375776"/>
                                  <a:gd name="connsiteX627" fmla="*/ 245274 w 927580"/>
                                  <a:gd name="connsiteY627" fmla="*/ 163588 h 375776"/>
                                  <a:gd name="connsiteX628" fmla="*/ 244004 w 927580"/>
                                  <a:gd name="connsiteY628" fmla="*/ 161047 h 375776"/>
                                  <a:gd name="connsiteX629" fmla="*/ 316427 w 927580"/>
                                  <a:gd name="connsiteY629" fmla="*/ 149612 h 375776"/>
                                  <a:gd name="connsiteX630" fmla="*/ 330404 w 927580"/>
                                  <a:gd name="connsiteY630" fmla="*/ 149612 h 375776"/>
                                  <a:gd name="connsiteX631" fmla="*/ 368521 w 927580"/>
                                  <a:gd name="connsiteY631" fmla="*/ 150882 h 375776"/>
                                  <a:gd name="connsiteX632" fmla="*/ 376145 w 927580"/>
                                  <a:gd name="connsiteY632" fmla="*/ 161047 h 375776"/>
                                  <a:gd name="connsiteX633" fmla="*/ 376145 w 927580"/>
                                  <a:gd name="connsiteY633" fmla="*/ 161047 h 375776"/>
                                  <a:gd name="connsiteX634" fmla="*/ 517180 w 927580"/>
                                  <a:gd name="connsiteY634" fmla="*/ 163588 h 375776"/>
                                  <a:gd name="connsiteX635" fmla="*/ 482874 w 927580"/>
                                  <a:gd name="connsiteY635" fmla="*/ 163588 h 375776"/>
                                  <a:gd name="connsiteX636" fmla="*/ 412992 w 927580"/>
                                  <a:gd name="connsiteY636" fmla="*/ 163588 h 375776"/>
                                  <a:gd name="connsiteX637" fmla="*/ 411721 w 927580"/>
                                  <a:gd name="connsiteY637" fmla="*/ 161047 h 375776"/>
                                  <a:gd name="connsiteX638" fmla="*/ 414263 w 927580"/>
                                  <a:gd name="connsiteY638" fmla="*/ 155965 h 375776"/>
                                  <a:gd name="connsiteX639" fmla="*/ 429510 w 927580"/>
                                  <a:gd name="connsiteY639" fmla="*/ 150882 h 375776"/>
                                  <a:gd name="connsiteX640" fmla="*/ 452380 w 927580"/>
                                  <a:gd name="connsiteY640" fmla="*/ 154694 h 375776"/>
                                  <a:gd name="connsiteX641" fmla="*/ 458733 w 927580"/>
                                  <a:gd name="connsiteY641" fmla="*/ 152153 h 375776"/>
                                  <a:gd name="connsiteX642" fmla="*/ 470168 w 927580"/>
                                  <a:gd name="connsiteY642" fmla="*/ 152153 h 375776"/>
                                  <a:gd name="connsiteX643" fmla="*/ 480333 w 927580"/>
                                  <a:gd name="connsiteY643" fmla="*/ 150882 h 375776"/>
                                  <a:gd name="connsiteX644" fmla="*/ 490498 w 927580"/>
                                  <a:gd name="connsiteY644" fmla="*/ 152153 h 375776"/>
                                  <a:gd name="connsiteX645" fmla="*/ 496851 w 927580"/>
                                  <a:gd name="connsiteY645" fmla="*/ 149612 h 375776"/>
                                  <a:gd name="connsiteX646" fmla="*/ 515910 w 927580"/>
                                  <a:gd name="connsiteY646" fmla="*/ 154694 h 375776"/>
                                  <a:gd name="connsiteX647" fmla="*/ 517180 w 927580"/>
                                  <a:gd name="connsiteY647" fmla="*/ 157235 h 375776"/>
                                  <a:gd name="connsiteX648" fmla="*/ 517180 w 927580"/>
                                  <a:gd name="connsiteY648" fmla="*/ 163588 h 375776"/>
                                  <a:gd name="connsiteX649" fmla="*/ 687439 w 927580"/>
                                  <a:gd name="connsiteY649" fmla="*/ 162318 h 375776"/>
                                  <a:gd name="connsiteX650" fmla="*/ 645510 w 927580"/>
                                  <a:gd name="connsiteY650" fmla="*/ 163588 h 375776"/>
                                  <a:gd name="connsiteX651" fmla="*/ 556569 w 927580"/>
                                  <a:gd name="connsiteY651" fmla="*/ 162318 h 375776"/>
                                  <a:gd name="connsiteX652" fmla="*/ 587063 w 927580"/>
                                  <a:gd name="connsiteY652" fmla="*/ 148341 h 375776"/>
                                  <a:gd name="connsiteX653" fmla="*/ 656945 w 927580"/>
                                  <a:gd name="connsiteY653" fmla="*/ 149612 h 375776"/>
                                  <a:gd name="connsiteX654" fmla="*/ 687439 w 927580"/>
                                  <a:gd name="connsiteY654" fmla="*/ 155965 h 375776"/>
                                  <a:gd name="connsiteX655" fmla="*/ 687439 w 927580"/>
                                  <a:gd name="connsiteY655" fmla="*/ 162318 h 375776"/>
                                  <a:gd name="connsiteX656" fmla="*/ 748427 w 927580"/>
                                  <a:gd name="connsiteY656" fmla="*/ 120388 h 375776"/>
                                  <a:gd name="connsiteX657" fmla="*/ 717933 w 927580"/>
                                  <a:gd name="connsiteY657" fmla="*/ 125471 h 375776"/>
                                  <a:gd name="connsiteX658" fmla="*/ 717933 w 927580"/>
                                  <a:gd name="connsiteY658" fmla="*/ 129282 h 375776"/>
                                  <a:gd name="connsiteX659" fmla="*/ 714121 w 927580"/>
                                  <a:gd name="connsiteY659" fmla="*/ 125471 h 375776"/>
                                  <a:gd name="connsiteX660" fmla="*/ 697604 w 927580"/>
                                  <a:gd name="connsiteY660" fmla="*/ 126741 h 375776"/>
                                  <a:gd name="connsiteX661" fmla="*/ 697604 w 927580"/>
                                  <a:gd name="connsiteY661" fmla="*/ 129282 h 375776"/>
                                  <a:gd name="connsiteX662" fmla="*/ 697604 w 927580"/>
                                  <a:gd name="connsiteY662" fmla="*/ 128012 h 375776"/>
                                  <a:gd name="connsiteX663" fmla="*/ 676004 w 927580"/>
                                  <a:gd name="connsiteY663" fmla="*/ 130553 h 375776"/>
                                  <a:gd name="connsiteX664" fmla="*/ 677274 w 927580"/>
                                  <a:gd name="connsiteY664" fmla="*/ 129282 h 375776"/>
                                  <a:gd name="connsiteX665" fmla="*/ 648051 w 927580"/>
                                  <a:gd name="connsiteY665" fmla="*/ 128012 h 375776"/>
                                  <a:gd name="connsiteX666" fmla="*/ 622639 w 927580"/>
                                  <a:gd name="connsiteY666" fmla="*/ 126741 h 375776"/>
                                  <a:gd name="connsiteX667" fmla="*/ 565463 w 927580"/>
                                  <a:gd name="connsiteY667" fmla="*/ 124200 h 375776"/>
                                  <a:gd name="connsiteX668" fmla="*/ 562921 w 927580"/>
                                  <a:gd name="connsiteY668" fmla="*/ 126741 h 375776"/>
                                  <a:gd name="connsiteX669" fmla="*/ 552757 w 927580"/>
                                  <a:gd name="connsiteY669" fmla="*/ 126741 h 375776"/>
                                  <a:gd name="connsiteX670" fmla="*/ 538780 w 927580"/>
                                  <a:gd name="connsiteY670" fmla="*/ 128012 h 375776"/>
                                  <a:gd name="connsiteX671" fmla="*/ 538780 w 927580"/>
                                  <a:gd name="connsiteY671" fmla="*/ 131824 h 375776"/>
                                  <a:gd name="connsiteX672" fmla="*/ 538780 w 927580"/>
                                  <a:gd name="connsiteY672" fmla="*/ 131824 h 375776"/>
                                  <a:gd name="connsiteX673" fmla="*/ 526074 w 927580"/>
                                  <a:gd name="connsiteY673" fmla="*/ 125471 h 375776"/>
                                  <a:gd name="connsiteX674" fmla="*/ 527345 w 927580"/>
                                  <a:gd name="connsiteY674" fmla="*/ 131824 h 375776"/>
                                  <a:gd name="connsiteX675" fmla="*/ 524804 w 927580"/>
                                  <a:gd name="connsiteY675" fmla="*/ 126741 h 375776"/>
                                  <a:gd name="connsiteX676" fmla="*/ 438404 w 927580"/>
                                  <a:gd name="connsiteY676" fmla="*/ 126741 h 375776"/>
                                  <a:gd name="connsiteX677" fmla="*/ 393933 w 927580"/>
                                  <a:gd name="connsiteY677" fmla="*/ 126741 h 375776"/>
                                  <a:gd name="connsiteX678" fmla="*/ 395204 w 927580"/>
                                  <a:gd name="connsiteY678" fmla="*/ 130553 h 375776"/>
                                  <a:gd name="connsiteX679" fmla="*/ 381227 w 927580"/>
                                  <a:gd name="connsiteY679" fmla="*/ 126741 h 375776"/>
                                  <a:gd name="connsiteX680" fmla="*/ 377416 w 927580"/>
                                  <a:gd name="connsiteY680" fmla="*/ 122929 h 375776"/>
                                  <a:gd name="connsiteX681" fmla="*/ 377416 w 927580"/>
                                  <a:gd name="connsiteY681" fmla="*/ 126741 h 375776"/>
                                  <a:gd name="connsiteX682" fmla="*/ 359627 w 927580"/>
                                  <a:gd name="connsiteY682" fmla="*/ 126741 h 375776"/>
                                  <a:gd name="connsiteX683" fmla="*/ 340569 w 927580"/>
                                  <a:gd name="connsiteY683" fmla="*/ 128012 h 375776"/>
                                  <a:gd name="connsiteX684" fmla="*/ 330404 w 927580"/>
                                  <a:gd name="connsiteY684" fmla="*/ 126741 h 375776"/>
                                  <a:gd name="connsiteX685" fmla="*/ 308804 w 927580"/>
                                  <a:gd name="connsiteY685" fmla="*/ 128012 h 375776"/>
                                  <a:gd name="connsiteX686" fmla="*/ 279580 w 927580"/>
                                  <a:gd name="connsiteY686" fmla="*/ 129282 h 375776"/>
                                  <a:gd name="connsiteX687" fmla="*/ 269416 w 927580"/>
                                  <a:gd name="connsiteY687" fmla="*/ 128012 h 375776"/>
                                  <a:gd name="connsiteX688" fmla="*/ 256710 w 927580"/>
                                  <a:gd name="connsiteY688" fmla="*/ 128012 h 375776"/>
                                  <a:gd name="connsiteX689" fmla="*/ 237651 w 927580"/>
                                  <a:gd name="connsiteY689" fmla="*/ 128012 h 375776"/>
                                  <a:gd name="connsiteX690" fmla="*/ 236380 w 927580"/>
                                  <a:gd name="connsiteY690" fmla="*/ 130553 h 375776"/>
                                  <a:gd name="connsiteX691" fmla="*/ 232569 w 927580"/>
                                  <a:gd name="connsiteY691" fmla="*/ 126741 h 375776"/>
                                  <a:gd name="connsiteX692" fmla="*/ 219863 w 927580"/>
                                  <a:gd name="connsiteY692" fmla="*/ 125471 h 375776"/>
                                  <a:gd name="connsiteX693" fmla="*/ 181745 w 927580"/>
                                  <a:gd name="connsiteY693" fmla="*/ 120388 h 375776"/>
                                  <a:gd name="connsiteX694" fmla="*/ 166498 w 927580"/>
                                  <a:gd name="connsiteY694" fmla="*/ 115306 h 375776"/>
                                  <a:gd name="connsiteX695" fmla="*/ 147439 w 927580"/>
                                  <a:gd name="connsiteY695" fmla="*/ 107682 h 375776"/>
                                  <a:gd name="connsiteX696" fmla="*/ 144898 w 927580"/>
                                  <a:gd name="connsiteY696" fmla="*/ 92435 h 375776"/>
                                  <a:gd name="connsiteX697" fmla="*/ 148710 w 927580"/>
                                  <a:gd name="connsiteY697" fmla="*/ 88624 h 375776"/>
                                  <a:gd name="connsiteX698" fmla="*/ 141086 w 927580"/>
                                  <a:gd name="connsiteY698" fmla="*/ 73376 h 375776"/>
                                  <a:gd name="connsiteX699" fmla="*/ 176663 w 927580"/>
                                  <a:gd name="connsiteY699" fmla="*/ 88624 h 375776"/>
                                  <a:gd name="connsiteX700" fmla="*/ 204616 w 927580"/>
                                  <a:gd name="connsiteY700" fmla="*/ 84812 h 375776"/>
                                  <a:gd name="connsiteX701" fmla="*/ 241463 w 927580"/>
                                  <a:gd name="connsiteY701" fmla="*/ 75918 h 375776"/>
                                  <a:gd name="connsiteX702" fmla="*/ 260521 w 927580"/>
                                  <a:gd name="connsiteY702" fmla="*/ 69565 h 375776"/>
                                  <a:gd name="connsiteX703" fmla="*/ 268145 w 927580"/>
                                  <a:gd name="connsiteY703" fmla="*/ 47965 h 375776"/>
                                  <a:gd name="connsiteX704" fmla="*/ 280851 w 927580"/>
                                  <a:gd name="connsiteY704" fmla="*/ 37800 h 375776"/>
                                  <a:gd name="connsiteX705" fmla="*/ 275768 w 927580"/>
                                  <a:gd name="connsiteY705" fmla="*/ 21282 h 375776"/>
                                  <a:gd name="connsiteX706" fmla="*/ 294827 w 927580"/>
                                  <a:gd name="connsiteY706" fmla="*/ 16200 h 375776"/>
                                  <a:gd name="connsiteX707" fmla="*/ 294827 w 927580"/>
                                  <a:gd name="connsiteY707" fmla="*/ 3494 h 375776"/>
                                  <a:gd name="connsiteX708" fmla="*/ 298639 w 927580"/>
                                  <a:gd name="connsiteY708" fmla="*/ 953 h 375776"/>
                                  <a:gd name="connsiteX709" fmla="*/ 304992 w 927580"/>
                                  <a:gd name="connsiteY709" fmla="*/ 2223 h 375776"/>
                                  <a:gd name="connsiteX710" fmla="*/ 308804 w 927580"/>
                                  <a:gd name="connsiteY710" fmla="*/ 16200 h 375776"/>
                                  <a:gd name="connsiteX711" fmla="*/ 325321 w 927580"/>
                                  <a:gd name="connsiteY711" fmla="*/ 20012 h 375776"/>
                                  <a:gd name="connsiteX712" fmla="*/ 379957 w 927580"/>
                                  <a:gd name="connsiteY712" fmla="*/ 20012 h 375776"/>
                                  <a:gd name="connsiteX713" fmla="*/ 554027 w 927580"/>
                                  <a:gd name="connsiteY713" fmla="*/ 20012 h 375776"/>
                                  <a:gd name="connsiteX714" fmla="*/ 620098 w 927580"/>
                                  <a:gd name="connsiteY714" fmla="*/ 16200 h 375776"/>
                                  <a:gd name="connsiteX715" fmla="*/ 622639 w 927580"/>
                                  <a:gd name="connsiteY715" fmla="*/ 2223 h 375776"/>
                                  <a:gd name="connsiteX716" fmla="*/ 632804 w 927580"/>
                                  <a:gd name="connsiteY716" fmla="*/ 953 h 375776"/>
                                  <a:gd name="connsiteX717" fmla="*/ 632804 w 927580"/>
                                  <a:gd name="connsiteY717" fmla="*/ 12388 h 375776"/>
                                  <a:gd name="connsiteX718" fmla="*/ 653133 w 927580"/>
                                  <a:gd name="connsiteY718" fmla="*/ 18741 h 375776"/>
                                  <a:gd name="connsiteX719" fmla="*/ 654404 w 927580"/>
                                  <a:gd name="connsiteY719" fmla="*/ 22553 h 375776"/>
                                  <a:gd name="connsiteX720" fmla="*/ 650592 w 927580"/>
                                  <a:gd name="connsiteY720" fmla="*/ 37800 h 375776"/>
                                  <a:gd name="connsiteX721" fmla="*/ 658216 w 927580"/>
                                  <a:gd name="connsiteY721" fmla="*/ 42882 h 375776"/>
                                  <a:gd name="connsiteX722" fmla="*/ 672192 w 927580"/>
                                  <a:gd name="connsiteY722" fmla="*/ 68294 h 375776"/>
                                  <a:gd name="connsiteX723" fmla="*/ 681086 w 927580"/>
                                  <a:gd name="connsiteY723" fmla="*/ 70835 h 375776"/>
                                  <a:gd name="connsiteX724" fmla="*/ 733180 w 927580"/>
                                  <a:gd name="connsiteY724" fmla="*/ 84812 h 375776"/>
                                  <a:gd name="connsiteX725" fmla="*/ 757322 w 927580"/>
                                  <a:gd name="connsiteY725" fmla="*/ 86082 h 375776"/>
                                  <a:gd name="connsiteX726" fmla="*/ 789086 w 927580"/>
                                  <a:gd name="connsiteY726" fmla="*/ 70835 h 375776"/>
                                  <a:gd name="connsiteX727" fmla="*/ 786545 w 927580"/>
                                  <a:gd name="connsiteY727" fmla="*/ 81000 h 375776"/>
                                  <a:gd name="connsiteX728" fmla="*/ 782733 w 927580"/>
                                  <a:gd name="connsiteY728" fmla="*/ 84812 h 375776"/>
                                  <a:gd name="connsiteX729" fmla="*/ 785274 w 927580"/>
                                  <a:gd name="connsiteY729" fmla="*/ 89894 h 375776"/>
                                  <a:gd name="connsiteX730" fmla="*/ 782733 w 927580"/>
                                  <a:gd name="connsiteY730" fmla="*/ 103871 h 375776"/>
                                  <a:gd name="connsiteX731" fmla="*/ 771298 w 927580"/>
                                  <a:gd name="connsiteY731" fmla="*/ 107682 h 375776"/>
                                  <a:gd name="connsiteX732" fmla="*/ 748427 w 927580"/>
                                  <a:gd name="connsiteY732" fmla="*/ 120388 h 3757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Lst>
                                <a:rect l="l" t="t" r="r" b="b"/>
                                <a:pathLst>
                                  <a:path w="927580" h="375776">
                                    <a:moveTo>
                                      <a:pt x="927580" y="178835"/>
                                    </a:moveTo>
                                    <a:cubicBezTo>
                                      <a:pt x="927580" y="171212"/>
                                      <a:pt x="925039" y="158506"/>
                                      <a:pt x="916145" y="159776"/>
                                    </a:cubicBezTo>
                                    <a:cubicBezTo>
                                      <a:pt x="911063" y="163588"/>
                                      <a:pt x="904710" y="166129"/>
                                      <a:pt x="899627" y="169941"/>
                                    </a:cubicBezTo>
                                    <a:cubicBezTo>
                                      <a:pt x="890733" y="175023"/>
                                      <a:pt x="864051" y="181376"/>
                                      <a:pt x="850074" y="176294"/>
                                    </a:cubicBezTo>
                                    <a:cubicBezTo>
                                      <a:pt x="843721" y="173753"/>
                                      <a:pt x="843721" y="167400"/>
                                      <a:pt x="839910" y="162318"/>
                                    </a:cubicBezTo>
                                    <a:cubicBezTo>
                                      <a:pt x="836098" y="159776"/>
                                      <a:pt x="833557" y="157235"/>
                                      <a:pt x="829745" y="154694"/>
                                    </a:cubicBezTo>
                                    <a:cubicBezTo>
                                      <a:pt x="828474" y="150882"/>
                                      <a:pt x="827204" y="147071"/>
                                      <a:pt x="825933" y="143259"/>
                                    </a:cubicBezTo>
                                    <a:cubicBezTo>
                                      <a:pt x="822121" y="136906"/>
                                      <a:pt x="809416" y="135635"/>
                                      <a:pt x="799251" y="135635"/>
                                    </a:cubicBezTo>
                                    <a:cubicBezTo>
                                      <a:pt x="797980" y="136906"/>
                                      <a:pt x="795439" y="138176"/>
                                      <a:pt x="794169" y="140718"/>
                                    </a:cubicBezTo>
                                    <a:cubicBezTo>
                                      <a:pt x="792898" y="143259"/>
                                      <a:pt x="794169" y="147071"/>
                                      <a:pt x="791627" y="148341"/>
                                    </a:cubicBezTo>
                                    <a:cubicBezTo>
                                      <a:pt x="786545" y="150882"/>
                                      <a:pt x="759863" y="148341"/>
                                      <a:pt x="752239" y="148341"/>
                                    </a:cubicBezTo>
                                    <a:cubicBezTo>
                                      <a:pt x="752239" y="148341"/>
                                      <a:pt x="752239" y="148341"/>
                                      <a:pt x="752239" y="148341"/>
                                    </a:cubicBezTo>
                                    <a:cubicBezTo>
                                      <a:pt x="761133" y="134365"/>
                                      <a:pt x="778921" y="126741"/>
                                      <a:pt x="787816" y="111494"/>
                                    </a:cubicBezTo>
                                    <a:cubicBezTo>
                                      <a:pt x="790357" y="106412"/>
                                      <a:pt x="789086" y="100059"/>
                                      <a:pt x="790357" y="93706"/>
                                    </a:cubicBezTo>
                                    <a:cubicBezTo>
                                      <a:pt x="791627" y="87353"/>
                                      <a:pt x="797980" y="78459"/>
                                      <a:pt x="792898" y="73376"/>
                                    </a:cubicBezTo>
                                    <a:cubicBezTo>
                                      <a:pt x="789086" y="68294"/>
                                      <a:pt x="782733" y="69565"/>
                                      <a:pt x="777651" y="72106"/>
                                    </a:cubicBezTo>
                                    <a:cubicBezTo>
                                      <a:pt x="764945" y="79729"/>
                                      <a:pt x="757322" y="88624"/>
                                      <a:pt x="735721" y="84812"/>
                                    </a:cubicBezTo>
                                    <a:cubicBezTo>
                                      <a:pt x="716663" y="81000"/>
                                      <a:pt x="686169" y="77188"/>
                                      <a:pt x="672192" y="68294"/>
                                    </a:cubicBezTo>
                                    <a:cubicBezTo>
                                      <a:pt x="665839" y="64482"/>
                                      <a:pt x="667110" y="51776"/>
                                      <a:pt x="662027" y="45423"/>
                                    </a:cubicBezTo>
                                    <a:cubicBezTo>
                                      <a:pt x="660757" y="42882"/>
                                      <a:pt x="656945" y="41612"/>
                                      <a:pt x="654404" y="39071"/>
                                    </a:cubicBezTo>
                                    <a:cubicBezTo>
                                      <a:pt x="653133" y="37800"/>
                                      <a:pt x="659486" y="27635"/>
                                      <a:pt x="658216" y="23824"/>
                                    </a:cubicBezTo>
                                    <a:cubicBezTo>
                                      <a:pt x="655674" y="16200"/>
                                      <a:pt x="650592" y="21282"/>
                                      <a:pt x="645510" y="20012"/>
                                    </a:cubicBezTo>
                                    <a:cubicBezTo>
                                      <a:pt x="642968" y="18741"/>
                                      <a:pt x="640427" y="17471"/>
                                      <a:pt x="636616" y="16200"/>
                                    </a:cubicBezTo>
                                    <a:cubicBezTo>
                                      <a:pt x="636616" y="12388"/>
                                      <a:pt x="637886" y="7306"/>
                                      <a:pt x="635345" y="4765"/>
                                    </a:cubicBezTo>
                                    <a:cubicBezTo>
                                      <a:pt x="631533" y="-1588"/>
                                      <a:pt x="617557" y="-1588"/>
                                      <a:pt x="613745" y="4765"/>
                                    </a:cubicBezTo>
                                    <a:cubicBezTo>
                                      <a:pt x="612474" y="7306"/>
                                      <a:pt x="612474" y="13659"/>
                                      <a:pt x="613745" y="16200"/>
                                    </a:cubicBezTo>
                                    <a:cubicBezTo>
                                      <a:pt x="607392" y="20012"/>
                                      <a:pt x="595957" y="18741"/>
                                      <a:pt x="585792" y="18741"/>
                                    </a:cubicBezTo>
                                    <a:cubicBezTo>
                                      <a:pt x="566733" y="18741"/>
                                      <a:pt x="547674" y="18741"/>
                                      <a:pt x="528616" y="18741"/>
                                    </a:cubicBezTo>
                                    <a:cubicBezTo>
                                      <a:pt x="480333" y="18741"/>
                                      <a:pt x="432051" y="18741"/>
                                      <a:pt x="385039" y="18741"/>
                                    </a:cubicBezTo>
                                    <a:cubicBezTo>
                                      <a:pt x="359627" y="18741"/>
                                      <a:pt x="334216" y="20012"/>
                                      <a:pt x="310074" y="18741"/>
                                    </a:cubicBezTo>
                                    <a:cubicBezTo>
                                      <a:pt x="310074" y="7306"/>
                                      <a:pt x="306263" y="-1588"/>
                                      <a:pt x="294827" y="953"/>
                                    </a:cubicBezTo>
                                    <a:cubicBezTo>
                                      <a:pt x="293557" y="953"/>
                                      <a:pt x="291016" y="2223"/>
                                      <a:pt x="289745" y="2223"/>
                                    </a:cubicBezTo>
                                    <a:cubicBezTo>
                                      <a:pt x="288474" y="7306"/>
                                      <a:pt x="287204" y="12388"/>
                                      <a:pt x="285933" y="17471"/>
                                    </a:cubicBezTo>
                                    <a:cubicBezTo>
                                      <a:pt x="280851" y="18741"/>
                                      <a:pt x="275768" y="20012"/>
                                      <a:pt x="268145" y="20012"/>
                                    </a:cubicBezTo>
                                    <a:cubicBezTo>
                                      <a:pt x="265604" y="28906"/>
                                      <a:pt x="269416" y="31447"/>
                                      <a:pt x="269416" y="40341"/>
                                    </a:cubicBezTo>
                                    <a:cubicBezTo>
                                      <a:pt x="254168" y="46694"/>
                                      <a:pt x="260521" y="63212"/>
                                      <a:pt x="251627" y="68294"/>
                                    </a:cubicBezTo>
                                    <a:cubicBezTo>
                                      <a:pt x="249086" y="69565"/>
                                      <a:pt x="245274" y="70835"/>
                                      <a:pt x="242733" y="70835"/>
                                    </a:cubicBezTo>
                                    <a:cubicBezTo>
                                      <a:pt x="230027" y="75918"/>
                                      <a:pt x="216051" y="79729"/>
                                      <a:pt x="202074" y="83541"/>
                                    </a:cubicBezTo>
                                    <a:cubicBezTo>
                                      <a:pt x="190639" y="86082"/>
                                      <a:pt x="172851" y="88624"/>
                                      <a:pt x="161415" y="83541"/>
                                    </a:cubicBezTo>
                                    <a:cubicBezTo>
                                      <a:pt x="155063" y="81000"/>
                                      <a:pt x="142357" y="67023"/>
                                      <a:pt x="132192" y="70835"/>
                                    </a:cubicBezTo>
                                    <a:cubicBezTo>
                                      <a:pt x="129651" y="73376"/>
                                      <a:pt x="134733" y="88624"/>
                                      <a:pt x="136004" y="92435"/>
                                    </a:cubicBezTo>
                                    <a:cubicBezTo>
                                      <a:pt x="137274" y="97518"/>
                                      <a:pt x="136004" y="102600"/>
                                      <a:pt x="137274" y="107682"/>
                                    </a:cubicBezTo>
                                    <a:cubicBezTo>
                                      <a:pt x="141086" y="120388"/>
                                      <a:pt x="155063" y="129282"/>
                                      <a:pt x="163957" y="136906"/>
                                    </a:cubicBezTo>
                                    <a:cubicBezTo>
                                      <a:pt x="167768" y="140718"/>
                                      <a:pt x="170310" y="145800"/>
                                      <a:pt x="176663" y="148341"/>
                                    </a:cubicBezTo>
                                    <a:cubicBezTo>
                                      <a:pt x="176663" y="148341"/>
                                      <a:pt x="176663" y="148341"/>
                                      <a:pt x="176663" y="149612"/>
                                    </a:cubicBezTo>
                                    <a:cubicBezTo>
                                      <a:pt x="176663" y="149612"/>
                                      <a:pt x="176663" y="149612"/>
                                      <a:pt x="176663" y="149612"/>
                                    </a:cubicBezTo>
                                    <a:cubicBezTo>
                                      <a:pt x="162686" y="149612"/>
                                      <a:pt x="147439" y="149612"/>
                                      <a:pt x="133463" y="149612"/>
                                    </a:cubicBezTo>
                                    <a:cubicBezTo>
                                      <a:pt x="132192" y="149612"/>
                                      <a:pt x="129651" y="141988"/>
                                      <a:pt x="128380" y="140718"/>
                                    </a:cubicBezTo>
                                    <a:cubicBezTo>
                                      <a:pt x="123298" y="136906"/>
                                      <a:pt x="109321" y="138176"/>
                                      <a:pt x="102968" y="140718"/>
                                    </a:cubicBezTo>
                                    <a:cubicBezTo>
                                      <a:pt x="97886" y="143259"/>
                                      <a:pt x="97886" y="152153"/>
                                      <a:pt x="94074" y="157235"/>
                                    </a:cubicBezTo>
                                    <a:cubicBezTo>
                                      <a:pt x="91533" y="158506"/>
                                      <a:pt x="90263" y="159776"/>
                                      <a:pt x="87721" y="159776"/>
                                    </a:cubicBezTo>
                                    <a:cubicBezTo>
                                      <a:pt x="85180" y="164859"/>
                                      <a:pt x="81368" y="169941"/>
                                      <a:pt x="78827" y="175023"/>
                                    </a:cubicBezTo>
                                    <a:cubicBezTo>
                                      <a:pt x="64851" y="177565"/>
                                      <a:pt x="41980" y="180106"/>
                                      <a:pt x="29274" y="173753"/>
                                    </a:cubicBezTo>
                                    <a:cubicBezTo>
                                      <a:pt x="22921" y="169941"/>
                                      <a:pt x="15298" y="164859"/>
                                      <a:pt x="8945" y="161047"/>
                                    </a:cubicBezTo>
                                    <a:cubicBezTo>
                                      <a:pt x="-1220" y="162318"/>
                                      <a:pt x="51" y="169941"/>
                                      <a:pt x="51" y="178835"/>
                                    </a:cubicBezTo>
                                    <a:cubicBezTo>
                                      <a:pt x="2592" y="180106"/>
                                      <a:pt x="6404" y="182647"/>
                                      <a:pt x="7674" y="185188"/>
                                    </a:cubicBezTo>
                                    <a:cubicBezTo>
                                      <a:pt x="7674" y="186459"/>
                                      <a:pt x="7674" y="186459"/>
                                      <a:pt x="6404" y="186459"/>
                                    </a:cubicBezTo>
                                    <a:cubicBezTo>
                                      <a:pt x="7674" y="190271"/>
                                      <a:pt x="6404" y="191541"/>
                                      <a:pt x="5133" y="195353"/>
                                    </a:cubicBezTo>
                                    <a:cubicBezTo>
                                      <a:pt x="7674" y="199165"/>
                                      <a:pt x="10216" y="202976"/>
                                      <a:pt x="12757" y="206788"/>
                                    </a:cubicBezTo>
                                    <a:cubicBezTo>
                                      <a:pt x="14027" y="208059"/>
                                      <a:pt x="15298" y="209329"/>
                                      <a:pt x="17839" y="210600"/>
                                    </a:cubicBezTo>
                                    <a:cubicBezTo>
                                      <a:pt x="17839" y="211871"/>
                                      <a:pt x="17839" y="213141"/>
                                      <a:pt x="17839" y="214412"/>
                                    </a:cubicBezTo>
                                    <a:cubicBezTo>
                                      <a:pt x="19110" y="220765"/>
                                      <a:pt x="21651" y="223306"/>
                                      <a:pt x="26733" y="224576"/>
                                    </a:cubicBezTo>
                                    <a:cubicBezTo>
                                      <a:pt x="26733" y="229659"/>
                                      <a:pt x="26733" y="236012"/>
                                      <a:pt x="26733" y="241094"/>
                                    </a:cubicBezTo>
                                    <a:cubicBezTo>
                                      <a:pt x="26733" y="241094"/>
                                      <a:pt x="26733" y="241094"/>
                                      <a:pt x="26733" y="241094"/>
                                    </a:cubicBezTo>
                                    <a:cubicBezTo>
                                      <a:pt x="29274" y="238553"/>
                                      <a:pt x="28004" y="234741"/>
                                      <a:pt x="29274" y="232200"/>
                                    </a:cubicBezTo>
                                    <a:cubicBezTo>
                                      <a:pt x="29274" y="232200"/>
                                      <a:pt x="29274" y="232200"/>
                                      <a:pt x="29274" y="232200"/>
                                    </a:cubicBezTo>
                                    <a:cubicBezTo>
                                      <a:pt x="30545" y="232200"/>
                                      <a:pt x="34357" y="233471"/>
                                      <a:pt x="35627" y="233471"/>
                                    </a:cubicBezTo>
                                    <a:cubicBezTo>
                                      <a:pt x="38168" y="237282"/>
                                      <a:pt x="38168" y="244906"/>
                                      <a:pt x="38168" y="251259"/>
                                    </a:cubicBezTo>
                                    <a:cubicBezTo>
                                      <a:pt x="39439" y="251259"/>
                                      <a:pt x="39439" y="252529"/>
                                      <a:pt x="40710" y="252529"/>
                                    </a:cubicBezTo>
                                    <a:cubicBezTo>
                                      <a:pt x="40710" y="252529"/>
                                      <a:pt x="40710" y="262694"/>
                                      <a:pt x="39439" y="263965"/>
                                    </a:cubicBezTo>
                                    <a:cubicBezTo>
                                      <a:pt x="38168" y="266506"/>
                                      <a:pt x="43251" y="270318"/>
                                      <a:pt x="40710" y="272859"/>
                                    </a:cubicBezTo>
                                    <a:cubicBezTo>
                                      <a:pt x="36898" y="280482"/>
                                      <a:pt x="39439" y="293188"/>
                                      <a:pt x="38168" y="304624"/>
                                    </a:cubicBezTo>
                                    <a:cubicBezTo>
                                      <a:pt x="39439" y="305894"/>
                                      <a:pt x="40710" y="305894"/>
                                      <a:pt x="41980" y="307165"/>
                                    </a:cubicBezTo>
                                    <a:cubicBezTo>
                                      <a:pt x="41980" y="307165"/>
                                      <a:pt x="41980" y="305894"/>
                                      <a:pt x="43251" y="305894"/>
                                    </a:cubicBezTo>
                                    <a:cubicBezTo>
                                      <a:pt x="45792" y="303353"/>
                                      <a:pt x="41980" y="295729"/>
                                      <a:pt x="47063" y="293188"/>
                                    </a:cubicBezTo>
                                    <a:cubicBezTo>
                                      <a:pt x="47063" y="291918"/>
                                      <a:pt x="47063" y="291918"/>
                                      <a:pt x="47063" y="290647"/>
                                    </a:cubicBezTo>
                                    <a:cubicBezTo>
                                      <a:pt x="48333" y="290647"/>
                                      <a:pt x="49604" y="289376"/>
                                      <a:pt x="50874" y="289376"/>
                                    </a:cubicBezTo>
                                    <a:cubicBezTo>
                                      <a:pt x="50874" y="286835"/>
                                      <a:pt x="50874" y="286835"/>
                                      <a:pt x="49604" y="285565"/>
                                    </a:cubicBezTo>
                                    <a:cubicBezTo>
                                      <a:pt x="49604" y="283023"/>
                                      <a:pt x="50874" y="283023"/>
                                      <a:pt x="49604" y="279212"/>
                                    </a:cubicBezTo>
                                    <a:cubicBezTo>
                                      <a:pt x="55957" y="267776"/>
                                      <a:pt x="62310" y="267776"/>
                                      <a:pt x="75016" y="262694"/>
                                    </a:cubicBezTo>
                                    <a:cubicBezTo>
                                      <a:pt x="77557" y="260153"/>
                                      <a:pt x="80098" y="257612"/>
                                      <a:pt x="82639" y="255071"/>
                                    </a:cubicBezTo>
                                    <a:cubicBezTo>
                                      <a:pt x="83910" y="253800"/>
                                      <a:pt x="86451" y="252529"/>
                                      <a:pt x="88992" y="251259"/>
                                    </a:cubicBezTo>
                                    <a:cubicBezTo>
                                      <a:pt x="90263" y="251259"/>
                                      <a:pt x="92804" y="249988"/>
                                      <a:pt x="94074" y="249988"/>
                                    </a:cubicBezTo>
                                    <a:cubicBezTo>
                                      <a:pt x="95345" y="248718"/>
                                      <a:pt x="97886" y="246176"/>
                                      <a:pt x="99157" y="244906"/>
                                    </a:cubicBezTo>
                                    <a:cubicBezTo>
                                      <a:pt x="100427" y="244906"/>
                                      <a:pt x="101698" y="243635"/>
                                      <a:pt x="102968" y="243635"/>
                                    </a:cubicBezTo>
                                    <a:cubicBezTo>
                                      <a:pt x="105510" y="241094"/>
                                      <a:pt x="106780" y="237282"/>
                                      <a:pt x="110592" y="236012"/>
                                    </a:cubicBezTo>
                                    <a:cubicBezTo>
                                      <a:pt x="114404" y="234741"/>
                                      <a:pt x="115674" y="236012"/>
                                      <a:pt x="119486" y="236012"/>
                                    </a:cubicBezTo>
                                    <a:cubicBezTo>
                                      <a:pt x="120757" y="234741"/>
                                      <a:pt x="123298" y="234741"/>
                                      <a:pt x="124569" y="233471"/>
                                    </a:cubicBezTo>
                                    <a:cubicBezTo>
                                      <a:pt x="124569" y="233471"/>
                                      <a:pt x="124569" y="234741"/>
                                      <a:pt x="123298" y="234741"/>
                                    </a:cubicBezTo>
                                    <a:cubicBezTo>
                                      <a:pt x="125839" y="236012"/>
                                      <a:pt x="127110" y="236012"/>
                                      <a:pt x="130921" y="236012"/>
                                    </a:cubicBezTo>
                                    <a:cubicBezTo>
                                      <a:pt x="130921" y="234741"/>
                                      <a:pt x="130921" y="234741"/>
                                      <a:pt x="130921" y="233471"/>
                                    </a:cubicBezTo>
                                    <a:cubicBezTo>
                                      <a:pt x="132192" y="234741"/>
                                      <a:pt x="133463" y="234741"/>
                                      <a:pt x="136004" y="236012"/>
                                    </a:cubicBezTo>
                                    <a:cubicBezTo>
                                      <a:pt x="136004" y="236012"/>
                                      <a:pt x="136004" y="236012"/>
                                      <a:pt x="136004" y="236012"/>
                                    </a:cubicBezTo>
                                    <a:cubicBezTo>
                                      <a:pt x="137274" y="233471"/>
                                      <a:pt x="142357" y="236012"/>
                                      <a:pt x="146168" y="236012"/>
                                    </a:cubicBezTo>
                                    <a:cubicBezTo>
                                      <a:pt x="146168" y="234741"/>
                                      <a:pt x="146168" y="234741"/>
                                      <a:pt x="146168" y="233471"/>
                                    </a:cubicBezTo>
                                    <a:cubicBezTo>
                                      <a:pt x="151251" y="234741"/>
                                      <a:pt x="156333" y="234741"/>
                                      <a:pt x="161415" y="236012"/>
                                    </a:cubicBezTo>
                                    <a:cubicBezTo>
                                      <a:pt x="161415" y="234741"/>
                                      <a:pt x="162686" y="233471"/>
                                      <a:pt x="162686" y="230929"/>
                                    </a:cubicBezTo>
                                    <a:cubicBezTo>
                                      <a:pt x="166498" y="230929"/>
                                      <a:pt x="167768" y="232200"/>
                                      <a:pt x="171580" y="232200"/>
                                    </a:cubicBezTo>
                                    <a:cubicBezTo>
                                      <a:pt x="172851" y="229659"/>
                                      <a:pt x="172851" y="229659"/>
                                      <a:pt x="175392" y="228388"/>
                                    </a:cubicBezTo>
                                    <a:cubicBezTo>
                                      <a:pt x="176663" y="229659"/>
                                      <a:pt x="177933" y="229659"/>
                                      <a:pt x="180474" y="230929"/>
                                    </a:cubicBezTo>
                                    <a:cubicBezTo>
                                      <a:pt x="181745" y="229659"/>
                                      <a:pt x="183016" y="229659"/>
                                      <a:pt x="185557" y="228388"/>
                                    </a:cubicBezTo>
                                    <a:cubicBezTo>
                                      <a:pt x="188098" y="230929"/>
                                      <a:pt x="191910" y="232200"/>
                                      <a:pt x="195721" y="229659"/>
                                    </a:cubicBezTo>
                                    <a:cubicBezTo>
                                      <a:pt x="196992" y="230929"/>
                                      <a:pt x="196992" y="232200"/>
                                      <a:pt x="198263" y="233471"/>
                                    </a:cubicBezTo>
                                    <a:cubicBezTo>
                                      <a:pt x="196992" y="233471"/>
                                      <a:pt x="196992" y="233471"/>
                                      <a:pt x="195721" y="233471"/>
                                    </a:cubicBezTo>
                                    <a:cubicBezTo>
                                      <a:pt x="196992" y="236012"/>
                                      <a:pt x="196992" y="237282"/>
                                      <a:pt x="198263" y="239824"/>
                                    </a:cubicBezTo>
                                    <a:cubicBezTo>
                                      <a:pt x="195721" y="243635"/>
                                      <a:pt x="193180" y="252529"/>
                                      <a:pt x="198263" y="256341"/>
                                    </a:cubicBezTo>
                                    <a:cubicBezTo>
                                      <a:pt x="196992" y="257612"/>
                                      <a:pt x="195721" y="257612"/>
                                      <a:pt x="194451" y="258882"/>
                                    </a:cubicBezTo>
                                    <a:cubicBezTo>
                                      <a:pt x="194451" y="260153"/>
                                      <a:pt x="195721" y="260153"/>
                                      <a:pt x="196992" y="261423"/>
                                    </a:cubicBezTo>
                                    <a:cubicBezTo>
                                      <a:pt x="196992" y="261423"/>
                                      <a:pt x="196992" y="261423"/>
                                      <a:pt x="196992" y="261423"/>
                                    </a:cubicBezTo>
                                    <a:cubicBezTo>
                                      <a:pt x="195721" y="261423"/>
                                      <a:pt x="195721" y="261423"/>
                                      <a:pt x="194451" y="261423"/>
                                    </a:cubicBezTo>
                                    <a:cubicBezTo>
                                      <a:pt x="194451" y="261423"/>
                                      <a:pt x="193180" y="262694"/>
                                      <a:pt x="193180" y="262694"/>
                                    </a:cubicBezTo>
                                    <a:cubicBezTo>
                                      <a:pt x="193180" y="263965"/>
                                      <a:pt x="194451" y="263965"/>
                                      <a:pt x="195721" y="265235"/>
                                    </a:cubicBezTo>
                                    <a:cubicBezTo>
                                      <a:pt x="195721" y="265235"/>
                                      <a:pt x="194451" y="266506"/>
                                      <a:pt x="194451" y="266506"/>
                                    </a:cubicBezTo>
                                    <a:cubicBezTo>
                                      <a:pt x="194451" y="267776"/>
                                      <a:pt x="195721" y="267776"/>
                                      <a:pt x="196992" y="269047"/>
                                    </a:cubicBezTo>
                                    <a:cubicBezTo>
                                      <a:pt x="196992" y="270318"/>
                                      <a:pt x="195721" y="272859"/>
                                      <a:pt x="195721" y="274129"/>
                                    </a:cubicBezTo>
                                    <a:cubicBezTo>
                                      <a:pt x="196992" y="274129"/>
                                      <a:pt x="196992" y="275400"/>
                                      <a:pt x="198263" y="275400"/>
                                    </a:cubicBezTo>
                                    <a:cubicBezTo>
                                      <a:pt x="198263" y="277941"/>
                                      <a:pt x="198263" y="280482"/>
                                      <a:pt x="198263" y="283023"/>
                                    </a:cubicBezTo>
                                    <a:cubicBezTo>
                                      <a:pt x="199533" y="284294"/>
                                      <a:pt x="200804" y="284294"/>
                                      <a:pt x="202074" y="285565"/>
                                    </a:cubicBezTo>
                                    <a:cubicBezTo>
                                      <a:pt x="203345" y="284294"/>
                                      <a:pt x="203345" y="284294"/>
                                      <a:pt x="204616" y="284294"/>
                                    </a:cubicBezTo>
                                    <a:cubicBezTo>
                                      <a:pt x="204616" y="283023"/>
                                      <a:pt x="204616" y="281753"/>
                                      <a:pt x="204616" y="280482"/>
                                    </a:cubicBezTo>
                                    <a:cubicBezTo>
                                      <a:pt x="207157" y="280482"/>
                                      <a:pt x="205886" y="279212"/>
                                      <a:pt x="207157" y="279212"/>
                                    </a:cubicBezTo>
                                    <a:cubicBezTo>
                                      <a:pt x="208427" y="275400"/>
                                      <a:pt x="207157" y="269047"/>
                                      <a:pt x="207157" y="265235"/>
                                    </a:cubicBezTo>
                                    <a:cubicBezTo>
                                      <a:pt x="205886" y="265235"/>
                                      <a:pt x="205886" y="265235"/>
                                      <a:pt x="204616" y="265235"/>
                                    </a:cubicBezTo>
                                    <a:cubicBezTo>
                                      <a:pt x="204616" y="262694"/>
                                      <a:pt x="204616" y="261423"/>
                                      <a:pt x="204616" y="258882"/>
                                    </a:cubicBezTo>
                                    <a:cubicBezTo>
                                      <a:pt x="204616" y="258882"/>
                                      <a:pt x="205886" y="258882"/>
                                      <a:pt x="205886" y="258882"/>
                                    </a:cubicBezTo>
                                    <a:cubicBezTo>
                                      <a:pt x="205886" y="257612"/>
                                      <a:pt x="205886" y="257612"/>
                                      <a:pt x="205886" y="256341"/>
                                    </a:cubicBezTo>
                                    <a:cubicBezTo>
                                      <a:pt x="204616" y="256341"/>
                                      <a:pt x="204616" y="256341"/>
                                      <a:pt x="203345" y="255071"/>
                                    </a:cubicBezTo>
                                    <a:cubicBezTo>
                                      <a:pt x="204616" y="253800"/>
                                      <a:pt x="204616" y="252529"/>
                                      <a:pt x="205886" y="251259"/>
                                    </a:cubicBezTo>
                                    <a:cubicBezTo>
                                      <a:pt x="205886" y="248718"/>
                                      <a:pt x="205886" y="247447"/>
                                      <a:pt x="203345" y="244906"/>
                                    </a:cubicBezTo>
                                    <a:cubicBezTo>
                                      <a:pt x="204616" y="243635"/>
                                      <a:pt x="205886" y="243635"/>
                                      <a:pt x="208427" y="242365"/>
                                    </a:cubicBezTo>
                                    <a:cubicBezTo>
                                      <a:pt x="208427" y="242365"/>
                                      <a:pt x="208427" y="241094"/>
                                      <a:pt x="208427" y="241094"/>
                                    </a:cubicBezTo>
                                    <a:cubicBezTo>
                                      <a:pt x="207157" y="239824"/>
                                      <a:pt x="205886" y="239824"/>
                                      <a:pt x="204616" y="238553"/>
                                    </a:cubicBezTo>
                                    <a:cubicBezTo>
                                      <a:pt x="202074" y="232200"/>
                                      <a:pt x="207157" y="223306"/>
                                      <a:pt x="207157" y="215682"/>
                                    </a:cubicBezTo>
                                    <a:cubicBezTo>
                                      <a:pt x="198263" y="210600"/>
                                      <a:pt x="180474" y="214412"/>
                                      <a:pt x="169039" y="211871"/>
                                    </a:cubicBezTo>
                                    <a:cubicBezTo>
                                      <a:pt x="161415" y="210600"/>
                                      <a:pt x="153792" y="214412"/>
                                      <a:pt x="146168" y="213141"/>
                                    </a:cubicBezTo>
                                    <a:cubicBezTo>
                                      <a:pt x="134733" y="211871"/>
                                      <a:pt x="118216" y="209329"/>
                                      <a:pt x="105510" y="211871"/>
                                    </a:cubicBezTo>
                                    <a:cubicBezTo>
                                      <a:pt x="99157" y="211871"/>
                                      <a:pt x="94074" y="211871"/>
                                      <a:pt x="87721" y="213141"/>
                                    </a:cubicBezTo>
                                    <a:cubicBezTo>
                                      <a:pt x="80098" y="211871"/>
                                      <a:pt x="73745" y="210600"/>
                                      <a:pt x="66121" y="209329"/>
                                    </a:cubicBezTo>
                                    <a:cubicBezTo>
                                      <a:pt x="58498" y="208059"/>
                                      <a:pt x="48333" y="206788"/>
                                      <a:pt x="43251" y="202976"/>
                                    </a:cubicBezTo>
                                    <a:cubicBezTo>
                                      <a:pt x="35627" y="208059"/>
                                      <a:pt x="25463" y="199165"/>
                                      <a:pt x="16569" y="201706"/>
                                    </a:cubicBezTo>
                                    <a:cubicBezTo>
                                      <a:pt x="14027" y="201706"/>
                                      <a:pt x="12757" y="197894"/>
                                      <a:pt x="11486" y="196624"/>
                                    </a:cubicBezTo>
                                    <a:cubicBezTo>
                                      <a:pt x="11486" y="195353"/>
                                      <a:pt x="12757" y="195353"/>
                                      <a:pt x="12757" y="194082"/>
                                    </a:cubicBezTo>
                                    <a:cubicBezTo>
                                      <a:pt x="15298" y="194082"/>
                                      <a:pt x="17839" y="196624"/>
                                      <a:pt x="20380" y="196624"/>
                                    </a:cubicBezTo>
                                    <a:cubicBezTo>
                                      <a:pt x="34357" y="196624"/>
                                      <a:pt x="47063" y="196624"/>
                                      <a:pt x="61039" y="196624"/>
                                    </a:cubicBezTo>
                                    <a:cubicBezTo>
                                      <a:pt x="62310" y="195353"/>
                                      <a:pt x="63580" y="195353"/>
                                      <a:pt x="64851" y="194082"/>
                                    </a:cubicBezTo>
                                    <a:cubicBezTo>
                                      <a:pt x="67392" y="192812"/>
                                      <a:pt x="72474" y="192812"/>
                                      <a:pt x="73745" y="192812"/>
                                    </a:cubicBezTo>
                                    <a:cubicBezTo>
                                      <a:pt x="73745" y="192812"/>
                                      <a:pt x="73745" y="191541"/>
                                      <a:pt x="73745" y="191541"/>
                                    </a:cubicBezTo>
                                    <a:cubicBezTo>
                                      <a:pt x="75016" y="191541"/>
                                      <a:pt x="76286" y="190271"/>
                                      <a:pt x="77557" y="190271"/>
                                    </a:cubicBezTo>
                                    <a:cubicBezTo>
                                      <a:pt x="77557" y="190271"/>
                                      <a:pt x="77557" y="190271"/>
                                      <a:pt x="77557" y="190271"/>
                                    </a:cubicBezTo>
                                    <a:cubicBezTo>
                                      <a:pt x="77557" y="183918"/>
                                      <a:pt x="64851" y="189000"/>
                                      <a:pt x="61039" y="189000"/>
                                    </a:cubicBezTo>
                                    <a:cubicBezTo>
                                      <a:pt x="54686" y="187729"/>
                                      <a:pt x="44521" y="189000"/>
                                      <a:pt x="38168" y="186459"/>
                                    </a:cubicBezTo>
                                    <a:cubicBezTo>
                                      <a:pt x="31816" y="183918"/>
                                      <a:pt x="24192" y="181376"/>
                                      <a:pt x="17839" y="178835"/>
                                    </a:cubicBezTo>
                                    <a:cubicBezTo>
                                      <a:pt x="15298" y="177565"/>
                                      <a:pt x="10216" y="178835"/>
                                      <a:pt x="7674" y="177565"/>
                                    </a:cubicBezTo>
                                    <a:cubicBezTo>
                                      <a:pt x="5133" y="173753"/>
                                      <a:pt x="6404" y="169941"/>
                                      <a:pt x="8945" y="166129"/>
                                    </a:cubicBezTo>
                                    <a:cubicBezTo>
                                      <a:pt x="11486" y="162318"/>
                                      <a:pt x="20380" y="168671"/>
                                      <a:pt x="21651" y="169941"/>
                                    </a:cubicBezTo>
                                    <a:cubicBezTo>
                                      <a:pt x="29274" y="176294"/>
                                      <a:pt x="53415" y="185188"/>
                                      <a:pt x="69933" y="182647"/>
                                    </a:cubicBezTo>
                                    <a:cubicBezTo>
                                      <a:pt x="75016" y="181376"/>
                                      <a:pt x="83910" y="181376"/>
                                      <a:pt x="86451" y="177565"/>
                                    </a:cubicBezTo>
                                    <a:cubicBezTo>
                                      <a:pt x="94074" y="168671"/>
                                      <a:pt x="88992" y="161047"/>
                                      <a:pt x="105510" y="158506"/>
                                    </a:cubicBezTo>
                                    <a:cubicBezTo>
                                      <a:pt x="105510" y="157235"/>
                                      <a:pt x="105510" y="154694"/>
                                      <a:pt x="104239" y="153423"/>
                                    </a:cubicBezTo>
                                    <a:cubicBezTo>
                                      <a:pt x="105510" y="152153"/>
                                      <a:pt x="105510" y="150882"/>
                                      <a:pt x="108051" y="150882"/>
                                    </a:cubicBezTo>
                                    <a:cubicBezTo>
                                      <a:pt x="108051" y="149612"/>
                                      <a:pt x="106780" y="147071"/>
                                      <a:pt x="106780" y="145800"/>
                                    </a:cubicBezTo>
                                    <a:cubicBezTo>
                                      <a:pt x="113133" y="143259"/>
                                      <a:pt x="119486" y="141988"/>
                                      <a:pt x="128380" y="140718"/>
                                    </a:cubicBezTo>
                                    <a:cubicBezTo>
                                      <a:pt x="129651" y="141988"/>
                                      <a:pt x="130921" y="143259"/>
                                      <a:pt x="130921" y="145800"/>
                                    </a:cubicBezTo>
                                    <a:cubicBezTo>
                                      <a:pt x="129651" y="147071"/>
                                      <a:pt x="129651" y="149612"/>
                                      <a:pt x="128380" y="150882"/>
                                    </a:cubicBezTo>
                                    <a:cubicBezTo>
                                      <a:pt x="128380" y="150882"/>
                                      <a:pt x="128380" y="152153"/>
                                      <a:pt x="128380" y="152153"/>
                                    </a:cubicBezTo>
                                    <a:cubicBezTo>
                                      <a:pt x="138545" y="154694"/>
                                      <a:pt x="153792" y="153423"/>
                                      <a:pt x="166498" y="153423"/>
                                    </a:cubicBezTo>
                                    <a:cubicBezTo>
                                      <a:pt x="166498" y="153423"/>
                                      <a:pt x="166498" y="153423"/>
                                      <a:pt x="166498" y="153423"/>
                                    </a:cubicBezTo>
                                    <a:cubicBezTo>
                                      <a:pt x="166498" y="153423"/>
                                      <a:pt x="165227" y="154694"/>
                                      <a:pt x="165227" y="154694"/>
                                    </a:cubicBezTo>
                                    <a:cubicBezTo>
                                      <a:pt x="165227" y="157235"/>
                                      <a:pt x="166498" y="158506"/>
                                      <a:pt x="167768" y="159776"/>
                                    </a:cubicBezTo>
                                    <a:cubicBezTo>
                                      <a:pt x="167768" y="159776"/>
                                      <a:pt x="167768" y="159776"/>
                                      <a:pt x="167768" y="159776"/>
                                    </a:cubicBezTo>
                                    <a:cubicBezTo>
                                      <a:pt x="166498" y="159776"/>
                                      <a:pt x="163957" y="159776"/>
                                      <a:pt x="162686" y="161047"/>
                                    </a:cubicBezTo>
                                    <a:cubicBezTo>
                                      <a:pt x="161415" y="161047"/>
                                      <a:pt x="162686" y="162318"/>
                                      <a:pt x="162686" y="162318"/>
                                    </a:cubicBezTo>
                                    <a:cubicBezTo>
                                      <a:pt x="158874" y="163588"/>
                                      <a:pt x="152521" y="162318"/>
                                      <a:pt x="147439" y="162318"/>
                                    </a:cubicBezTo>
                                    <a:cubicBezTo>
                                      <a:pt x="147439" y="164859"/>
                                      <a:pt x="146168" y="164859"/>
                                      <a:pt x="144898" y="167400"/>
                                    </a:cubicBezTo>
                                    <a:cubicBezTo>
                                      <a:pt x="139816" y="167400"/>
                                      <a:pt x="134733" y="167400"/>
                                      <a:pt x="129651" y="167400"/>
                                    </a:cubicBezTo>
                                    <a:cubicBezTo>
                                      <a:pt x="129651" y="167400"/>
                                      <a:pt x="128380" y="168671"/>
                                      <a:pt x="128380" y="168671"/>
                                    </a:cubicBezTo>
                                    <a:cubicBezTo>
                                      <a:pt x="129651" y="173753"/>
                                      <a:pt x="138545" y="172482"/>
                                      <a:pt x="144898" y="172482"/>
                                    </a:cubicBezTo>
                                    <a:cubicBezTo>
                                      <a:pt x="158874" y="172482"/>
                                      <a:pt x="171580" y="173753"/>
                                      <a:pt x="185557" y="172482"/>
                                    </a:cubicBezTo>
                                    <a:cubicBezTo>
                                      <a:pt x="185557" y="172482"/>
                                      <a:pt x="185557" y="172482"/>
                                      <a:pt x="185557" y="172482"/>
                                    </a:cubicBezTo>
                                    <a:cubicBezTo>
                                      <a:pt x="181745" y="180106"/>
                                      <a:pt x="177933" y="190271"/>
                                      <a:pt x="170310" y="195353"/>
                                    </a:cubicBezTo>
                                    <a:cubicBezTo>
                                      <a:pt x="170310" y="192812"/>
                                      <a:pt x="171580" y="186459"/>
                                      <a:pt x="174121" y="185188"/>
                                    </a:cubicBezTo>
                                    <a:cubicBezTo>
                                      <a:pt x="174121" y="185188"/>
                                      <a:pt x="174121" y="183918"/>
                                      <a:pt x="174121" y="183918"/>
                                    </a:cubicBezTo>
                                    <a:cubicBezTo>
                                      <a:pt x="172851" y="183918"/>
                                      <a:pt x="171580" y="182647"/>
                                      <a:pt x="170310" y="182647"/>
                                    </a:cubicBezTo>
                                    <a:cubicBezTo>
                                      <a:pt x="169039" y="183918"/>
                                      <a:pt x="167768" y="186459"/>
                                      <a:pt x="165227" y="187729"/>
                                    </a:cubicBezTo>
                                    <a:cubicBezTo>
                                      <a:pt x="165227" y="189000"/>
                                      <a:pt x="165227" y="189000"/>
                                      <a:pt x="165227" y="190271"/>
                                    </a:cubicBezTo>
                                    <a:cubicBezTo>
                                      <a:pt x="163957" y="191541"/>
                                      <a:pt x="163957" y="191541"/>
                                      <a:pt x="162686" y="192812"/>
                                    </a:cubicBezTo>
                                    <a:cubicBezTo>
                                      <a:pt x="161415" y="195353"/>
                                      <a:pt x="153792" y="204247"/>
                                      <a:pt x="153792" y="205518"/>
                                    </a:cubicBezTo>
                                    <a:cubicBezTo>
                                      <a:pt x="153792" y="205518"/>
                                      <a:pt x="152521" y="206788"/>
                                      <a:pt x="152521" y="206788"/>
                                    </a:cubicBezTo>
                                    <a:cubicBezTo>
                                      <a:pt x="153792" y="206788"/>
                                      <a:pt x="155063" y="206788"/>
                                      <a:pt x="156333" y="206788"/>
                                    </a:cubicBezTo>
                                    <a:cubicBezTo>
                                      <a:pt x="158874" y="204247"/>
                                      <a:pt x="162686" y="201706"/>
                                      <a:pt x="165227" y="200435"/>
                                    </a:cubicBezTo>
                                    <a:cubicBezTo>
                                      <a:pt x="165227" y="202976"/>
                                      <a:pt x="165227" y="204247"/>
                                      <a:pt x="165227" y="206788"/>
                                    </a:cubicBezTo>
                                    <a:cubicBezTo>
                                      <a:pt x="175392" y="209329"/>
                                      <a:pt x="185557" y="201706"/>
                                      <a:pt x="186827" y="194082"/>
                                    </a:cubicBezTo>
                                    <a:cubicBezTo>
                                      <a:pt x="186827" y="194082"/>
                                      <a:pt x="186827" y="194082"/>
                                      <a:pt x="188098" y="194082"/>
                                    </a:cubicBezTo>
                                    <a:cubicBezTo>
                                      <a:pt x="188098" y="197894"/>
                                      <a:pt x="186827" y="199165"/>
                                      <a:pt x="185557" y="201706"/>
                                    </a:cubicBezTo>
                                    <a:cubicBezTo>
                                      <a:pt x="185557" y="202976"/>
                                      <a:pt x="186827" y="204247"/>
                                      <a:pt x="186827" y="205518"/>
                                    </a:cubicBezTo>
                                    <a:cubicBezTo>
                                      <a:pt x="188098" y="205518"/>
                                      <a:pt x="190639" y="206788"/>
                                      <a:pt x="191910" y="206788"/>
                                    </a:cubicBezTo>
                                    <a:cubicBezTo>
                                      <a:pt x="199533" y="199165"/>
                                      <a:pt x="204616" y="194082"/>
                                      <a:pt x="208427" y="182647"/>
                                    </a:cubicBezTo>
                                    <a:cubicBezTo>
                                      <a:pt x="207157" y="181376"/>
                                      <a:pt x="204616" y="181376"/>
                                      <a:pt x="203345" y="180106"/>
                                    </a:cubicBezTo>
                                    <a:cubicBezTo>
                                      <a:pt x="203345" y="180106"/>
                                      <a:pt x="203345" y="180106"/>
                                      <a:pt x="203345" y="180106"/>
                                    </a:cubicBezTo>
                                    <a:cubicBezTo>
                                      <a:pt x="207157" y="175023"/>
                                      <a:pt x="210968" y="169941"/>
                                      <a:pt x="213510" y="163588"/>
                                    </a:cubicBezTo>
                                    <a:cubicBezTo>
                                      <a:pt x="221133" y="163588"/>
                                      <a:pt x="224945" y="166129"/>
                                      <a:pt x="230027" y="168671"/>
                                    </a:cubicBezTo>
                                    <a:cubicBezTo>
                                      <a:pt x="231298" y="172482"/>
                                      <a:pt x="233839" y="180106"/>
                                      <a:pt x="232569" y="183918"/>
                                    </a:cubicBezTo>
                                    <a:cubicBezTo>
                                      <a:pt x="232569" y="183918"/>
                                      <a:pt x="232569" y="183918"/>
                                      <a:pt x="232569" y="183918"/>
                                    </a:cubicBezTo>
                                    <a:cubicBezTo>
                                      <a:pt x="233839" y="183918"/>
                                      <a:pt x="235110" y="183918"/>
                                      <a:pt x="236380" y="183918"/>
                                    </a:cubicBezTo>
                                    <a:cubicBezTo>
                                      <a:pt x="236380" y="182647"/>
                                      <a:pt x="236380" y="181376"/>
                                      <a:pt x="236380" y="181376"/>
                                    </a:cubicBezTo>
                                    <a:cubicBezTo>
                                      <a:pt x="241463" y="178835"/>
                                      <a:pt x="246545" y="180106"/>
                                      <a:pt x="254168" y="180106"/>
                                    </a:cubicBezTo>
                                    <a:cubicBezTo>
                                      <a:pt x="254168" y="180106"/>
                                      <a:pt x="254168" y="180106"/>
                                      <a:pt x="254168" y="180106"/>
                                    </a:cubicBezTo>
                                    <a:cubicBezTo>
                                      <a:pt x="259251" y="173753"/>
                                      <a:pt x="254168" y="176294"/>
                                      <a:pt x="254168" y="167400"/>
                                    </a:cubicBezTo>
                                    <a:cubicBezTo>
                                      <a:pt x="259251" y="166129"/>
                                      <a:pt x="265604" y="162318"/>
                                      <a:pt x="270686" y="166129"/>
                                    </a:cubicBezTo>
                                    <a:cubicBezTo>
                                      <a:pt x="270686" y="166129"/>
                                      <a:pt x="270686" y="166129"/>
                                      <a:pt x="271957" y="166129"/>
                                    </a:cubicBezTo>
                                    <a:cubicBezTo>
                                      <a:pt x="270686" y="169941"/>
                                      <a:pt x="270686" y="172482"/>
                                      <a:pt x="269416" y="176294"/>
                                    </a:cubicBezTo>
                                    <a:cubicBezTo>
                                      <a:pt x="266874" y="176294"/>
                                      <a:pt x="263063" y="177565"/>
                                      <a:pt x="260521" y="177565"/>
                                    </a:cubicBezTo>
                                    <a:cubicBezTo>
                                      <a:pt x="261792" y="178835"/>
                                      <a:pt x="264333" y="178835"/>
                                      <a:pt x="266874" y="178835"/>
                                    </a:cubicBezTo>
                                    <a:cubicBezTo>
                                      <a:pt x="266874" y="178835"/>
                                      <a:pt x="266874" y="180106"/>
                                      <a:pt x="266874" y="180106"/>
                                    </a:cubicBezTo>
                                    <a:cubicBezTo>
                                      <a:pt x="257980" y="182647"/>
                                      <a:pt x="245274" y="192812"/>
                                      <a:pt x="236380" y="185188"/>
                                    </a:cubicBezTo>
                                    <a:cubicBezTo>
                                      <a:pt x="236380" y="185188"/>
                                      <a:pt x="236380" y="185188"/>
                                      <a:pt x="236380" y="185188"/>
                                    </a:cubicBezTo>
                                    <a:cubicBezTo>
                                      <a:pt x="235110" y="192812"/>
                                      <a:pt x="237651" y="200435"/>
                                      <a:pt x="236380" y="208059"/>
                                    </a:cubicBezTo>
                                    <a:cubicBezTo>
                                      <a:pt x="236380" y="211871"/>
                                      <a:pt x="233839" y="219494"/>
                                      <a:pt x="235110" y="222035"/>
                                    </a:cubicBezTo>
                                    <a:cubicBezTo>
                                      <a:pt x="235110" y="223306"/>
                                      <a:pt x="236380" y="223306"/>
                                      <a:pt x="237651" y="223306"/>
                                    </a:cubicBezTo>
                                    <a:cubicBezTo>
                                      <a:pt x="237651" y="225847"/>
                                      <a:pt x="236380" y="227118"/>
                                      <a:pt x="235110" y="228388"/>
                                    </a:cubicBezTo>
                                    <a:cubicBezTo>
                                      <a:pt x="235110" y="229659"/>
                                      <a:pt x="236380" y="232200"/>
                                      <a:pt x="235110" y="233471"/>
                                    </a:cubicBezTo>
                                    <a:cubicBezTo>
                                      <a:pt x="233839" y="234741"/>
                                      <a:pt x="235110" y="233471"/>
                                      <a:pt x="233839" y="233471"/>
                                    </a:cubicBezTo>
                                    <a:cubicBezTo>
                                      <a:pt x="233839" y="233471"/>
                                      <a:pt x="232569" y="234741"/>
                                      <a:pt x="232569" y="234741"/>
                                    </a:cubicBezTo>
                                    <a:cubicBezTo>
                                      <a:pt x="232569" y="236012"/>
                                      <a:pt x="233839" y="246176"/>
                                      <a:pt x="233839" y="247447"/>
                                    </a:cubicBezTo>
                                    <a:cubicBezTo>
                                      <a:pt x="233839" y="248718"/>
                                      <a:pt x="235110" y="248718"/>
                                      <a:pt x="236380" y="248718"/>
                                    </a:cubicBezTo>
                                    <a:cubicBezTo>
                                      <a:pt x="237651" y="251259"/>
                                      <a:pt x="237651" y="258882"/>
                                      <a:pt x="236380" y="262694"/>
                                    </a:cubicBezTo>
                                    <a:cubicBezTo>
                                      <a:pt x="236380" y="262694"/>
                                      <a:pt x="235110" y="262694"/>
                                      <a:pt x="235110" y="262694"/>
                                    </a:cubicBezTo>
                                    <a:cubicBezTo>
                                      <a:pt x="233839" y="263965"/>
                                      <a:pt x="233839" y="263965"/>
                                      <a:pt x="232569" y="265235"/>
                                    </a:cubicBezTo>
                                    <a:cubicBezTo>
                                      <a:pt x="232569" y="267776"/>
                                      <a:pt x="232569" y="270318"/>
                                      <a:pt x="232569" y="272859"/>
                                    </a:cubicBezTo>
                                    <a:cubicBezTo>
                                      <a:pt x="233839" y="272859"/>
                                      <a:pt x="233839" y="274129"/>
                                      <a:pt x="235110" y="274129"/>
                                    </a:cubicBezTo>
                                    <a:cubicBezTo>
                                      <a:pt x="236380" y="280482"/>
                                      <a:pt x="235110" y="286835"/>
                                      <a:pt x="235110" y="294459"/>
                                    </a:cubicBezTo>
                                    <a:cubicBezTo>
                                      <a:pt x="236380" y="295729"/>
                                      <a:pt x="237651" y="295729"/>
                                      <a:pt x="238921" y="297000"/>
                                    </a:cubicBezTo>
                                    <a:cubicBezTo>
                                      <a:pt x="238921" y="302082"/>
                                      <a:pt x="237651" y="304624"/>
                                      <a:pt x="236380" y="307165"/>
                                    </a:cubicBezTo>
                                    <a:cubicBezTo>
                                      <a:pt x="236380" y="309706"/>
                                      <a:pt x="237651" y="312247"/>
                                      <a:pt x="237651" y="313518"/>
                                    </a:cubicBezTo>
                                    <a:cubicBezTo>
                                      <a:pt x="238921" y="317329"/>
                                      <a:pt x="236380" y="322412"/>
                                      <a:pt x="237651" y="326223"/>
                                    </a:cubicBezTo>
                                    <a:cubicBezTo>
                                      <a:pt x="237651" y="330035"/>
                                      <a:pt x="237651" y="338929"/>
                                      <a:pt x="238921" y="344012"/>
                                    </a:cubicBezTo>
                                    <a:cubicBezTo>
                                      <a:pt x="240192" y="344012"/>
                                      <a:pt x="241463" y="345282"/>
                                      <a:pt x="242733" y="345282"/>
                                    </a:cubicBezTo>
                                    <a:cubicBezTo>
                                      <a:pt x="242733" y="345282"/>
                                      <a:pt x="246545" y="344012"/>
                                      <a:pt x="247816" y="345282"/>
                                    </a:cubicBezTo>
                                    <a:cubicBezTo>
                                      <a:pt x="249086" y="344012"/>
                                      <a:pt x="247816" y="345282"/>
                                      <a:pt x="249086" y="344012"/>
                                    </a:cubicBezTo>
                                    <a:cubicBezTo>
                                      <a:pt x="249086" y="344012"/>
                                      <a:pt x="249086" y="342741"/>
                                      <a:pt x="249086" y="341471"/>
                                    </a:cubicBezTo>
                                    <a:cubicBezTo>
                                      <a:pt x="249086" y="341471"/>
                                      <a:pt x="250357" y="341471"/>
                                      <a:pt x="250357" y="341471"/>
                                    </a:cubicBezTo>
                                    <a:cubicBezTo>
                                      <a:pt x="250357" y="340200"/>
                                      <a:pt x="250357" y="338929"/>
                                      <a:pt x="250357" y="337659"/>
                                    </a:cubicBezTo>
                                    <a:cubicBezTo>
                                      <a:pt x="252898" y="337659"/>
                                      <a:pt x="251627" y="336388"/>
                                      <a:pt x="254168" y="336388"/>
                                    </a:cubicBezTo>
                                    <a:cubicBezTo>
                                      <a:pt x="254168" y="335118"/>
                                      <a:pt x="254168" y="335118"/>
                                      <a:pt x="254168" y="333847"/>
                                    </a:cubicBezTo>
                                    <a:cubicBezTo>
                                      <a:pt x="255439" y="333847"/>
                                      <a:pt x="256710" y="332576"/>
                                      <a:pt x="257980" y="331306"/>
                                    </a:cubicBezTo>
                                    <a:cubicBezTo>
                                      <a:pt x="257980" y="330035"/>
                                      <a:pt x="257980" y="330035"/>
                                      <a:pt x="257980" y="328765"/>
                                    </a:cubicBezTo>
                                    <a:cubicBezTo>
                                      <a:pt x="257980" y="328765"/>
                                      <a:pt x="259251" y="328765"/>
                                      <a:pt x="259251" y="328765"/>
                                    </a:cubicBezTo>
                                    <a:cubicBezTo>
                                      <a:pt x="260521" y="323682"/>
                                      <a:pt x="259251" y="317329"/>
                                      <a:pt x="257980" y="313518"/>
                                    </a:cubicBezTo>
                                    <a:cubicBezTo>
                                      <a:pt x="259251" y="312247"/>
                                      <a:pt x="260521" y="312247"/>
                                      <a:pt x="260521" y="309706"/>
                                    </a:cubicBezTo>
                                    <a:cubicBezTo>
                                      <a:pt x="261792" y="309706"/>
                                      <a:pt x="263063" y="309706"/>
                                      <a:pt x="264333" y="309706"/>
                                    </a:cubicBezTo>
                                    <a:cubicBezTo>
                                      <a:pt x="263063" y="308435"/>
                                      <a:pt x="261792" y="308435"/>
                                      <a:pt x="259251" y="309706"/>
                                    </a:cubicBezTo>
                                    <a:cubicBezTo>
                                      <a:pt x="260521" y="307165"/>
                                      <a:pt x="260521" y="303353"/>
                                      <a:pt x="260521" y="299541"/>
                                    </a:cubicBezTo>
                                    <a:cubicBezTo>
                                      <a:pt x="259251" y="299541"/>
                                      <a:pt x="259251" y="298271"/>
                                      <a:pt x="257980" y="298271"/>
                                    </a:cubicBezTo>
                                    <a:cubicBezTo>
                                      <a:pt x="257980" y="297000"/>
                                      <a:pt x="255439" y="293188"/>
                                      <a:pt x="255439" y="289376"/>
                                    </a:cubicBezTo>
                                    <a:cubicBezTo>
                                      <a:pt x="257980" y="286835"/>
                                      <a:pt x="257980" y="285565"/>
                                      <a:pt x="259251" y="281753"/>
                                    </a:cubicBezTo>
                                    <a:cubicBezTo>
                                      <a:pt x="261792" y="280482"/>
                                      <a:pt x="265604" y="280482"/>
                                      <a:pt x="268145" y="279212"/>
                                    </a:cubicBezTo>
                                    <a:cubicBezTo>
                                      <a:pt x="269416" y="277941"/>
                                      <a:pt x="271957" y="275400"/>
                                      <a:pt x="273227" y="274129"/>
                                    </a:cubicBezTo>
                                    <a:cubicBezTo>
                                      <a:pt x="273227" y="272859"/>
                                      <a:pt x="273227" y="272859"/>
                                      <a:pt x="273227" y="271588"/>
                                    </a:cubicBezTo>
                                    <a:cubicBezTo>
                                      <a:pt x="274498" y="271588"/>
                                      <a:pt x="274498" y="270318"/>
                                      <a:pt x="275768" y="270318"/>
                                    </a:cubicBezTo>
                                    <a:cubicBezTo>
                                      <a:pt x="277039" y="269047"/>
                                      <a:pt x="277039" y="267776"/>
                                      <a:pt x="278310" y="266506"/>
                                    </a:cubicBezTo>
                                    <a:cubicBezTo>
                                      <a:pt x="279580" y="262694"/>
                                      <a:pt x="283392" y="262694"/>
                                      <a:pt x="287204" y="262694"/>
                                    </a:cubicBezTo>
                                    <a:cubicBezTo>
                                      <a:pt x="287204" y="261423"/>
                                      <a:pt x="285933" y="261423"/>
                                      <a:pt x="287204" y="258882"/>
                                    </a:cubicBezTo>
                                    <a:cubicBezTo>
                                      <a:pt x="288474" y="258882"/>
                                      <a:pt x="288474" y="257612"/>
                                      <a:pt x="289745" y="257612"/>
                                    </a:cubicBezTo>
                                    <a:cubicBezTo>
                                      <a:pt x="291016" y="256341"/>
                                      <a:pt x="289745" y="252529"/>
                                      <a:pt x="291016" y="252529"/>
                                    </a:cubicBezTo>
                                    <a:cubicBezTo>
                                      <a:pt x="292286" y="252529"/>
                                      <a:pt x="293557" y="252529"/>
                                      <a:pt x="293557" y="252529"/>
                                    </a:cubicBezTo>
                                    <a:cubicBezTo>
                                      <a:pt x="294827" y="252529"/>
                                      <a:pt x="297369" y="248718"/>
                                      <a:pt x="298639" y="247447"/>
                                    </a:cubicBezTo>
                                    <a:cubicBezTo>
                                      <a:pt x="299910" y="246176"/>
                                      <a:pt x="298639" y="243635"/>
                                      <a:pt x="298639" y="241094"/>
                                    </a:cubicBezTo>
                                    <a:cubicBezTo>
                                      <a:pt x="298639" y="241094"/>
                                      <a:pt x="298639" y="241094"/>
                                      <a:pt x="298639" y="239824"/>
                                    </a:cubicBezTo>
                                    <a:cubicBezTo>
                                      <a:pt x="296098" y="238553"/>
                                      <a:pt x="294827" y="239824"/>
                                      <a:pt x="292286" y="241094"/>
                                    </a:cubicBezTo>
                                    <a:cubicBezTo>
                                      <a:pt x="288474" y="241094"/>
                                      <a:pt x="287204" y="239824"/>
                                      <a:pt x="284663" y="239824"/>
                                    </a:cubicBezTo>
                                    <a:cubicBezTo>
                                      <a:pt x="279580" y="238553"/>
                                      <a:pt x="277039" y="242365"/>
                                      <a:pt x="273227" y="244906"/>
                                    </a:cubicBezTo>
                                    <a:cubicBezTo>
                                      <a:pt x="273227" y="244906"/>
                                      <a:pt x="273227" y="243635"/>
                                      <a:pt x="273227" y="243635"/>
                                    </a:cubicBezTo>
                                    <a:cubicBezTo>
                                      <a:pt x="271957" y="243635"/>
                                      <a:pt x="270686" y="243635"/>
                                      <a:pt x="270686" y="243635"/>
                                    </a:cubicBezTo>
                                    <a:cubicBezTo>
                                      <a:pt x="270686" y="243635"/>
                                      <a:pt x="270686" y="243635"/>
                                      <a:pt x="270686" y="243635"/>
                                    </a:cubicBezTo>
                                    <a:cubicBezTo>
                                      <a:pt x="273227" y="243635"/>
                                      <a:pt x="274498" y="243635"/>
                                      <a:pt x="277039" y="243635"/>
                                    </a:cubicBezTo>
                                    <a:cubicBezTo>
                                      <a:pt x="274498" y="241094"/>
                                      <a:pt x="266874" y="241094"/>
                                      <a:pt x="263063" y="241094"/>
                                    </a:cubicBezTo>
                                    <a:cubicBezTo>
                                      <a:pt x="264333" y="239824"/>
                                      <a:pt x="261792" y="239824"/>
                                      <a:pt x="263063" y="237282"/>
                                    </a:cubicBezTo>
                                    <a:cubicBezTo>
                                      <a:pt x="263063" y="236012"/>
                                      <a:pt x="264333" y="236012"/>
                                      <a:pt x="264333" y="234741"/>
                                    </a:cubicBezTo>
                                    <a:cubicBezTo>
                                      <a:pt x="264333" y="232200"/>
                                      <a:pt x="264333" y="228388"/>
                                      <a:pt x="264333" y="225847"/>
                                    </a:cubicBezTo>
                                    <a:cubicBezTo>
                                      <a:pt x="264333" y="223306"/>
                                      <a:pt x="263063" y="218223"/>
                                      <a:pt x="264333" y="215682"/>
                                    </a:cubicBezTo>
                                    <a:lnTo>
                                      <a:pt x="266874" y="210600"/>
                                    </a:lnTo>
                                    <a:cubicBezTo>
                                      <a:pt x="269416" y="209329"/>
                                      <a:pt x="270686" y="209329"/>
                                      <a:pt x="273227" y="208059"/>
                                    </a:cubicBezTo>
                                    <a:cubicBezTo>
                                      <a:pt x="274498" y="206788"/>
                                      <a:pt x="274498" y="205518"/>
                                      <a:pt x="275768" y="204247"/>
                                    </a:cubicBezTo>
                                    <a:cubicBezTo>
                                      <a:pt x="277039" y="204247"/>
                                      <a:pt x="278310" y="202976"/>
                                      <a:pt x="279580" y="202976"/>
                                    </a:cubicBezTo>
                                    <a:cubicBezTo>
                                      <a:pt x="284663" y="199165"/>
                                      <a:pt x="289745" y="192812"/>
                                      <a:pt x="294827" y="187729"/>
                                    </a:cubicBezTo>
                                    <a:cubicBezTo>
                                      <a:pt x="311345" y="187729"/>
                                      <a:pt x="327863" y="187729"/>
                                      <a:pt x="344380" y="187729"/>
                                    </a:cubicBezTo>
                                    <a:cubicBezTo>
                                      <a:pt x="345651" y="189000"/>
                                      <a:pt x="346921" y="190271"/>
                                      <a:pt x="348192" y="192812"/>
                                    </a:cubicBezTo>
                                    <a:cubicBezTo>
                                      <a:pt x="352004" y="194082"/>
                                      <a:pt x="355816" y="194082"/>
                                      <a:pt x="359627" y="195353"/>
                                    </a:cubicBezTo>
                                    <a:cubicBezTo>
                                      <a:pt x="364710" y="197894"/>
                                      <a:pt x="369792" y="200435"/>
                                      <a:pt x="374874" y="202976"/>
                                    </a:cubicBezTo>
                                    <a:cubicBezTo>
                                      <a:pt x="374874" y="204247"/>
                                      <a:pt x="376145" y="208059"/>
                                      <a:pt x="377416" y="209329"/>
                                    </a:cubicBezTo>
                                    <a:cubicBezTo>
                                      <a:pt x="377416" y="211871"/>
                                      <a:pt x="374874" y="216953"/>
                                      <a:pt x="377416" y="219494"/>
                                    </a:cubicBezTo>
                                    <a:cubicBezTo>
                                      <a:pt x="379957" y="223306"/>
                                      <a:pt x="382498" y="220765"/>
                                      <a:pt x="383768" y="220765"/>
                                    </a:cubicBezTo>
                                    <a:cubicBezTo>
                                      <a:pt x="383768" y="218223"/>
                                      <a:pt x="383768" y="214412"/>
                                      <a:pt x="383768" y="211871"/>
                                    </a:cubicBezTo>
                                    <a:cubicBezTo>
                                      <a:pt x="383768" y="210600"/>
                                      <a:pt x="383768" y="211871"/>
                                      <a:pt x="382498" y="211871"/>
                                    </a:cubicBezTo>
                                    <a:cubicBezTo>
                                      <a:pt x="382498" y="211871"/>
                                      <a:pt x="382498" y="210600"/>
                                      <a:pt x="382498" y="210600"/>
                                    </a:cubicBezTo>
                                    <a:cubicBezTo>
                                      <a:pt x="383768" y="210600"/>
                                      <a:pt x="383768" y="210600"/>
                                      <a:pt x="385039" y="210600"/>
                                    </a:cubicBezTo>
                                    <a:cubicBezTo>
                                      <a:pt x="385039" y="206788"/>
                                      <a:pt x="385039" y="201706"/>
                                      <a:pt x="385039" y="199165"/>
                                    </a:cubicBezTo>
                                    <a:cubicBezTo>
                                      <a:pt x="386310" y="197894"/>
                                      <a:pt x="386310" y="196624"/>
                                      <a:pt x="387580" y="196624"/>
                                    </a:cubicBezTo>
                                    <a:cubicBezTo>
                                      <a:pt x="387580" y="195353"/>
                                      <a:pt x="387580" y="195353"/>
                                      <a:pt x="387580" y="194082"/>
                                    </a:cubicBezTo>
                                    <a:cubicBezTo>
                                      <a:pt x="386310" y="192812"/>
                                      <a:pt x="385039" y="192812"/>
                                      <a:pt x="383768" y="192812"/>
                                    </a:cubicBezTo>
                                    <a:cubicBezTo>
                                      <a:pt x="383768" y="192812"/>
                                      <a:pt x="383768" y="192812"/>
                                      <a:pt x="383768" y="192812"/>
                                    </a:cubicBezTo>
                                    <a:cubicBezTo>
                                      <a:pt x="385039" y="191541"/>
                                      <a:pt x="385039" y="191541"/>
                                      <a:pt x="386310" y="190271"/>
                                    </a:cubicBezTo>
                                    <a:cubicBezTo>
                                      <a:pt x="386310" y="190271"/>
                                      <a:pt x="386310" y="189000"/>
                                      <a:pt x="386310" y="189000"/>
                                    </a:cubicBezTo>
                                    <a:cubicBezTo>
                                      <a:pt x="385039" y="189000"/>
                                      <a:pt x="385039" y="187729"/>
                                      <a:pt x="383768" y="187729"/>
                                    </a:cubicBezTo>
                                    <a:cubicBezTo>
                                      <a:pt x="383768" y="187729"/>
                                      <a:pt x="383768" y="187729"/>
                                      <a:pt x="383768" y="187729"/>
                                    </a:cubicBezTo>
                                    <a:cubicBezTo>
                                      <a:pt x="386310" y="187729"/>
                                      <a:pt x="387580" y="186459"/>
                                      <a:pt x="388851" y="186459"/>
                                    </a:cubicBezTo>
                                    <a:cubicBezTo>
                                      <a:pt x="388851" y="186459"/>
                                      <a:pt x="388851" y="185188"/>
                                      <a:pt x="388851" y="185188"/>
                                    </a:cubicBezTo>
                                    <a:cubicBezTo>
                                      <a:pt x="390121" y="183918"/>
                                      <a:pt x="391392" y="183918"/>
                                      <a:pt x="392663" y="183918"/>
                                    </a:cubicBezTo>
                                    <a:cubicBezTo>
                                      <a:pt x="392663" y="182647"/>
                                      <a:pt x="392663" y="182647"/>
                                      <a:pt x="391392" y="181376"/>
                                    </a:cubicBezTo>
                                    <a:cubicBezTo>
                                      <a:pt x="392663" y="180106"/>
                                      <a:pt x="397745" y="178835"/>
                                      <a:pt x="399016" y="178835"/>
                                    </a:cubicBezTo>
                                    <a:cubicBezTo>
                                      <a:pt x="399016" y="177565"/>
                                      <a:pt x="399016" y="177565"/>
                                      <a:pt x="399016" y="176294"/>
                                    </a:cubicBezTo>
                                    <a:cubicBezTo>
                                      <a:pt x="400286" y="176294"/>
                                      <a:pt x="401557" y="177565"/>
                                      <a:pt x="402827" y="177565"/>
                                    </a:cubicBezTo>
                                    <a:cubicBezTo>
                                      <a:pt x="405369" y="178835"/>
                                      <a:pt x="406639" y="189000"/>
                                      <a:pt x="406639" y="191541"/>
                                    </a:cubicBezTo>
                                    <a:cubicBezTo>
                                      <a:pt x="409180" y="191541"/>
                                      <a:pt x="410451" y="189000"/>
                                      <a:pt x="412992" y="190271"/>
                                    </a:cubicBezTo>
                                    <a:cubicBezTo>
                                      <a:pt x="414263" y="187729"/>
                                      <a:pt x="414263" y="183918"/>
                                      <a:pt x="415533" y="181376"/>
                                    </a:cubicBezTo>
                                    <a:cubicBezTo>
                                      <a:pt x="416804" y="180106"/>
                                      <a:pt x="418074" y="178835"/>
                                      <a:pt x="419345" y="178835"/>
                                    </a:cubicBezTo>
                                    <a:cubicBezTo>
                                      <a:pt x="420616" y="180106"/>
                                      <a:pt x="420616" y="180106"/>
                                      <a:pt x="421886" y="181376"/>
                                    </a:cubicBezTo>
                                    <a:cubicBezTo>
                                      <a:pt x="423157" y="182647"/>
                                      <a:pt x="424427" y="181376"/>
                                      <a:pt x="425698" y="181376"/>
                                    </a:cubicBezTo>
                                    <a:cubicBezTo>
                                      <a:pt x="425698" y="183918"/>
                                      <a:pt x="426968" y="186459"/>
                                      <a:pt x="426968" y="190271"/>
                                    </a:cubicBezTo>
                                    <a:cubicBezTo>
                                      <a:pt x="426968" y="190271"/>
                                      <a:pt x="426968" y="190271"/>
                                      <a:pt x="426968" y="190271"/>
                                    </a:cubicBezTo>
                                    <a:cubicBezTo>
                                      <a:pt x="428239" y="189000"/>
                                      <a:pt x="428239" y="189000"/>
                                      <a:pt x="429510" y="187729"/>
                                    </a:cubicBezTo>
                                    <a:cubicBezTo>
                                      <a:pt x="429510" y="183918"/>
                                      <a:pt x="429510" y="183918"/>
                                      <a:pt x="429510" y="180106"/>
                                    </a:cubicBezTo>
                                    <a:cubicBezTo>
                                      <a:pt x="430780" y="180106"/>
                                      <a:pt x="432051" y="178835"/>
                                      <a:pt x="433321" y="178835"/>
                                    </a:cubicBezTo>
                                    <a:cubicBezTo>
                                      <a:pt x="432051" y="180106"/>
                                      <a:pt x="430780" y="181376"/>
                                      <a:pt x="429510" y="183918"/>
                                    </a:cubicBezTo>
                                    <a:cubicBezTo>
                                      <a:pt x="430780" y="185188"/>
                                      <a:pt x="432051" y="186459"/>
                                      <a:pt x="433321" y="187729"/>
                                    </a:cubicBezTo>
                                    <a:cubicBezTo>
                                      <a:pt x="433321" y="195353"/>
                                      <a:pt x="412992" y="202976"/>
                                      <a:pt x="405369" y="204247"/>
                                    </a:cubicBezTo>
                                    <a:cubicBezTo>
                                      <a:pt x="405369" y="214412"/>
                                      <a:pt x="406639" y="223306"/>
                                      <a:pt x="407910" y="230929"/>
                                    </a:cubicBezTo>
                                    <a:cubicBezTo>
                                      <a:pt x="407910" y="230929"/>
                                      <a:pt x="407910" y="230929"/>
                                      <a:pt x="407910" y="230929"/>
                                    </a:cubicBezTo>
                                    <a:cubicBezTo>
                                      <a:pt x="410451" y="227118"/>
                                      <a:pt x="410451" y="214412"/>
                                      <a:pt x="410451" y="208059"/>
                                    </a:cubicBezTo>
                                    <a:cubicBezTo>
                                      <a:pt x="412992" y="205518"/>
                                      <a:pt x="416804" y="205518"/>
                                      <a:pt x="420616" y="202976"/>
                                    </a:cubicBezTo>
                                    <a:cubicBezTo>
                                      <a:pt x="425698" y="199165"/>
                                      <a:pt x="432051" y="194082"/>
                                      <a:pt x="438404" y="192812"/>
                                    </a:cubicBezTo>
                                    <a:cubicBezTo>
                                      <a:pt x="457463" y="192812"/>
                                      <a:pt x="475251" y="192812"/>
                                      <a:pt x="494310" y="192812"/>
                                    </a:cubicBezTo>
                                    <a:cubicBezTo>
                                      <a:pt x="495580" y="194082"/>
                                      <a:pt x="496851" y="196624"/>
                                      <a:pt x="498121" y="197894"/>
                                    </a:cubicBezTo>
                                    <a:cubicBezTo>
                                      <a:pt x="500663" y="197894"/>
                                      <a:pt x="501933" y="197894"/>
                                      <a:pt x="504474" y="197894"/>
                                    </a:cubicBezTo>
                                    <a:cubicBezTo>
                                      <a:pt x="509557" y="200435"/>
                                      <a:pt x="514639" y="202976"/>
                                      <a:pt x="520992" y="206788"/>
                                    </a:cubicBezTo>
                                    <a:cubicBezTo>
                                      <a:pt x="520992" y="220765"/>
                                      <a:pt x="520992" y="234741"/>
                                      <a:pt x="523533" y="247447"/>
                                    </a:cubicBezTo>
                                    <a:cubicBezTo>
                                      <a:pt x="523533" y="247447"/>
                                      <a:pt x="523533" y="247447"/>
                                      <a:pt x="523533" y="247447"/>
                                    </a:cubicBezTo>
                                    <a:cubicBezTo>
                                      <a:pt x="526074" y="234741"/>
                                      <a:pt x="524804" y="218223"/>
                                      <a:pt x="523533" y="205518"/>
                                    </a:cubicBezTo>
                                    <a:cubicBezTo>
                                      <a:pt x="519721" y="202976"/>
                                      <a:pt x="515910" y="201706"/>
                                      <a:pt x="512098" y="199165"/>
                                    </a:cubicBezTo>
                                    <a:cubicBezTo>
                                      <a:pt x="507016" y="196624"/>
                                      <a:pt x="503204" y="195353"/>
                                      <a:pt x="498121" y="192812"/>
                                    </a:cubicBezTo>
                                    <a:cubicBezTo>
                                      <a:pt x="498121" y="192812"/>
                                      <a:pt x="500663" y="182647"/>
                                      <a:pt x="500663" y="180106"/>
                                    </a:cubicBezTo>
                                    <a:cubicBezTo>
                                      <a:pt x="500663" y="180106"/>
                                      <a:pt x="500663" y="180106"/>
                                      <a:pt x="500663" y="180106"/>
                                    </a:cubicBezTo>
                                    <a:cubicBezTo>
                                      <a:pt x="501933" y="183918"/>
                                      <a:pt x="501933" y="187729"/>
                                      <a:pt x="504474" y="189000"/>
                                    </a:cubicBezTo>
                                    <a:cubicBezTo>
                                      <a:pt x="504474" y="189000"/>
                                      <a:pt x="504474" y="189000"/>
                                      <a:pt x="504474" y="189000"/>
                                    </a:cubicBezTo>
                                    <a:cubicBezTo>
                                      <a:pt x="505745" y="182647"/>
                                      <a:pt x="507016" y="182647"/>
                                      <a:pt x="510827" y="178835"/>
                                    </a:cubicBezTo>
                                    <a:cubicBezTo>
                                      <a:pt x="513369" y="178835"/>
                                      <a:pt x="514639" y="178835"/>
                                      <a:pt x="517180" y="178835"/>
                                    </a:cubicBezTo>
                                    <a:cubicBezTo>
                                      <a:pt x="518451" y="181376"/>
                                      <a:pt x="518451" y="185188"/>
                                      <a:pt x="518451" y="189000"/>
                                    </a:cubicBezTo>
                                    <a:cubicBezTo>
                                      <a:pt x="522263" y="189000"/>
                                      <a:pt x="523533" y="190271"/>
                                      <a:pt x="524804" y="192812"/>
                                    </a:cubicBezTo>
                                    <a:cubicBezTo>
                                      <a:pt x="528616" y="190271"/>
                                      <a:pt x="528616" y="180106"/>
                                      <a:pt x="531157" y="175023"/>
                                    </a:cubicBezTo>
                                    <a:cubicBezTo>
                                      <a:pt x="536239" y="173753"/>
                                      <a:pt x="542592" y="175023"/>
                                      <a:pt x="547674" y="175023"/>
                                    </a:cubicBezTo>
                                    <a:cubicBezTo>
                                      <a:pt x="548945" y="181376"/>
                                      <a:pt x="550216" y="187729"/>
                                      <a:pt x="552757" y="192812"/>
                                    </a:cubicBezTo>
                                    <a:cubicBezTo>
                                      <a:pt x="556569" y="190271"/>
                                      <a:pt x="559110" y="190271"/>
                                      <a:pt x="565463" y="190271"/>
                                    </a:cubicBezTo>
                                    <a:cubicBezTo>
                                      <a:pt x="565463" y="190271"/>
                                      <a:pt x="565463" y="189000"/>
                                      <a:pt x="566733" y="189000"/>
                                    </a:cubicBezTo>
                                    <a:cubicBezTo>
                                      <a:pt x="564192" y="187729"/>
                                      <a:pt x="561651" y="187729"/>
                                      <a:pt x="559110" y="186459"/>
                                    </a:cubicBezTo>
                                    <a:cubicBezTo>
                                      <a:pt x="559110" y="186459"/>
                                      <a:pt x="559110" y="183918"/>
                                      <a:pt x="557839" y="182647"/>
                                    </a:cubicBezTo>
                                    <a:cubicBezTo>
                                      <a:pt x="559110" y="181376"/>
                                      <a:pt x="560380" y="180106"/>
                                      <a:pt x="560380" y="177565"/>
                                    </a:cubicBezTo>
                                    <a:cubicBezTo>
                                      <a:pt x="561651" y="178835"/>
                                      <a:pt x="562921" y="178835"/>
                                      <a:pt x="564192" y="180106"/>
                                    </a:cubicBezTo>
                                    <a:cubicBezTo>
                                      <a:pt x="564192" y="178835"/>
                                      <a:pt x="564192" y="177565"/>
                                      <a:pt x="564192" y="177565"/>
                                    </a:cubicBezTo>
                                    <a:cubicBezTo>
                                      <a:pt x="565463" y="177565"/>
                                      <a:pt x="568004" y="177565"/>
                                      <a:pt x="569274" y="177565"/>
                                    </a:cubicBezTo>
                                    <a:cubicBezTo>
                                      <a:pt x="569274" y="181376"/>
                                      <a:pt x="569274" y="185188"/>
                                      <a:pt x="569274" y="187729"/>
                                    </a:cubicBezTo>
                                    <a:cubicBezTo>
                                      <a:pt x="570545" y="189000"/>
                                      <a:pt x="571816" y="189000"/>
                                      <a:pt x="573086" y="190271"/>
                                    </a:cubicBezTo>
                                    <a:cubicBezTo>
                                      <a:pt x="573086" y="186459"/>
                                      <a:pt x="571816" y="183918"/>
                                      <a:pt x="571816" y="180106"/>
                                    </a:cubicBezTo>
                                    <a:cubicBezTo>
                                      <a:pt x="573086" y="178835"/>
                                      <a:pt x="574357" y="177565"/>
                                      <a:pt x="575627" y="176294"/>
                                    </a:cubicBezTo>
                                    <a:cubicBezTo>
                                      <a:pt x="580710" y="176294"/>
                                      <a:pt x="584521" y="177565"/>
                                      <a:pt x="589604" y="177565"/>
                                    </a:cubicBezTo>
                                    <a:cubicBezTo>
                                      <a:pt x="588333" y="180106"/>
                                      <a:pt x="587063" y="182647"/>
                                      <a:pt x="587063" y="187729"/>
                                    </a:cubicBezTo>
                                    <a:cubicBezTo>
                                      <a:pt x="585792" y="187729"/>
                                      <a:pt x="584521" y="187729"/>
                                      <a:pt x="583251" y="187729"/>
                                    </a:cubicBezTo>
                                    <a:cubicBezTo>
                                      <a:pt x="578169" y="194082"/>
                                      <a:pt x="569274" y="202976"/>
                                      <a:pt x="555298" y="200435"/>
                                    </a:cubicBezTo>
                                    <a:cubicBezTo>
                                      <a:pt x="555298" y="199165"/>
                                      <a:pt x="554027" y="197894"/>
                                      <a:pt x="554027" y="196624"/>
                                    </a:cubicBezTo>
                                    <a:cubicBezTo>
                                      <a:pt x="554027" y="196624"/>
                                      <a:pt x="554027" y="196624"/>
                                      <a:pt x="554027" y="196624"/>
                                    </a:cubicBezTo>
                                    <a:cubicBezTo>
                                      <a:pt x="554027" y="196624"/>
                                      <a:pt x="552757" y="196624"/>
                                      <a:pt x="552757" y="196624"/>
                                    </a:cubicBezTo>
                                    <a:cubicBezTo>
                                      <a:pt x="552757" y="201706"/>
                                      <a:pt x="552757" y="206788"/>
                                      <a:pt x="554027" y="211871"/>
                                    </a:cubicBezTo>
                                    <a:cubicBezTo>
                                      <a:pt x="555298" y="210600"/>
                                      <a:pt x="555298" y="208059"/>
                                      <a:pt x="556569" y="206788"/>
                                    </a:cubicBezTo>
                                    <a:cubicBezTo>
                                      <a:pt x="565463" y="204247"/>
                                      <a:pt x="571816" y="197894"/>
                                      <a:pt x="580710" y="197894"/>
                                    </a:cubicBezTo>
                                    <a:cubicBezTo>
                                      <a:pt x="580710" y="197894"/>
                                      <a:pt x="580710" y="197894"/>
                                      <a:pt x="580710" y="197894"/>
                                    </a:cubicBezTo>
                                    <a:cubicBezTo>
                                      <a:pt x="578169" y="199165"/>
                                      <a:pt x="578169" y="200435"/>
                                      <a:pt x="576898" y="201706"/>
                                    </a:cubicBezTo>
                                    <a:cubicBezTo>
                                      <a:pt x="574357" y="202976"/>
                                      <a:pt x="570545" y="202976"/>
                                      <a:pt x="568004" y="204247"/>
                                    </a:cubicBezTo>
                                    <a:cubicBezTo>
                                      <a:pt x="568004" y="205518"/>
                                      <a:pt x="566733" y="206788"/>
                                      <a:pt x="566733" y="206788"/>
                                    </a:cubicBezTo>
                                    <a:cubicBezTo>
                                      <a:pt x="568004" y="208059"/>
                                      <a:pt x="568004" y="208059"/>
                                      <a:pt x="569274" y="209329"/>
                                    </a:cubicBezTo>
                                    <a:cubicBezTo>
                                      <a:pt x="570545" y="210600"/>
                                      <a:pt x="569274" y="213141"/>
                                      <a:pt x="569274" y="214412"/>
                                    </a:cubicBezTo>
                                    <a:cubicBezTo>
                                      <a:pt x="570545" y="215682"/>
                                      <a:pt x="570545" y="216953"/>
                                      <a:pt x="571816" y="216953"/>
                                    </a:cubicBezTo>
                                    <a:cubicBezTo>
                                      <a:pt x="570545" y="218223"/>
                                      <a:pt x="570545" y="219494"/>
                                      <a:pt x="569274" y="219494"/>
                                    </a:cubicBezTo>
                                    <a:cubicBezTo>
                                      <a:pt x="569274" y="220765"/>
                                      <a:pt x="570545" y="220765"/>
                                      <a:pt x="571816" y="222035"/>
                                    </a:cubicBezTo>
                                    <a:cubicBezTo>
                                      <a:pt x="570545" y="225847"/>
                                      <a:pt x="570545" y="233471"/>
                                      <a:pt x="570545" y="238553"/>
                                    </a:cubicBezTo>
                                    <a:cubicBezTo>
                                      <a:pt x="571816" y="239824"/>
                                      <a:pt x="574357" y="241094"/>
                                      <a:pt x="575627" y="242365"/>
                                    </a:cubicBezTo>
                                    <a:cubicBezTo>
                                      <a:pt x="575627" y="242365"/>
                                      <a:pt x="575627" y="241094"/>
                                      <a:pt x="575627" y="241094"/>
                                    </a:cubicBezTo>
                                    <a:cubicBezTo>
                                      <a:pt x="576898" y="241094"/>
                                      <a:pt x="576898" y="241094"/>
                                      <a:pt x="578169" y="242365"/>
                                    </a:cubicBezTo>
                                    <a:cubicBezTo>
                                      <a:pt x="578169" y="242365"/>
                                      <a:pt x="578169" y="242365"/>
                                      <a:pt x="578169" y="242365"/>
                                    </a:cubicBezTo>
                                    <a:cubicBezTo>
                                      <a:pt x="578169" y="242365"/>
                                      <a:pt x="578169" y="243635"/>
                                      <a:pt x="578169" y="243635"/>
                                    </a:cubicBezTo>
                                    <a:cubicBezTo>
                                      <a:pt x="576898" y="243635"/>
                                      <a:pt x="576898" y="243635"/>
                                      <a:pt x="575627" y="242365"/>
                                    </a:cubicBezTo>
                                    <a:cubicBezTo>
                                      <a:pt x="575627" y="244906"/>
                                      <a:pt x="573086" y="242365"/>
                                      <a:pt x="573086" y="246176"/>
                                    </a:cubicBezTo>
                                    <a:cubicBezTo>
                                      <a:pt x="566733" y="244906"/>
                                      <a:pt x="561651" y="246176"/>
                                      <a:pt x="556569" y="246176"/>
                                    </a:cubicBezTo>
                                    <a:cubicBezTo>
                                      <a:pt x="555298" y="247447"/>
                                      <a:pt x="555298" y="247447"/>
                                      <a:pt x="554027" y="249988"/>
                                    </a:cubicBezTo>
                                    <a:cubicBezTo>
                                      <a:pt x="559110" y="251259"/>
                                      <a:pt x="565463" y="249988"/>
                                      <a:pt x="570545" y="249988"/>
                                    </a:cubicBezTo>
                                    <a:cubicBezTo>
                                      <a:pt x="570545" y="251259"/>
                                      <a:pt x="570545" y="252529"/>
                                      <a:pt x="570545" y="253800"/>
                                    </a:cubicBezTo>
                                    <a:cubicBezTo>
                                      <a:pt x="570545" y="253800"/>
                                      <a:pt x="570545" y="253800"/>
                                      <a:pt x="570545" y="253800"/>
                                    </a:cubicBezTo>
                                    <a:cubicBezTo>
                                      <a:pt x="564192" y="253800"/>
                                      <a:pt x="559110" y="252529"/>
                                      <a:pt x="552757" y="252529"/>
                                    </a:cubicBezTo>
                                    <a:cubicBezTo>
                                      <a:pt x="554027" y="253800"/>
                                      <a:pt x="554027" y="255071"/>
                                      <a:pt x="555298" y="256341"/>
                                    </a:cubicBezTo>
                                    <a:cubicBezTo>
                                      <a:pt x="560380" y="256341"/>
                                      <a:pt x="565463" y="256341"/>
                                      <a:pt x="569274" y="256341"/>
                                    </a:cubicBezTo>
                                    <a:cubicBezTo>
                                      <a:pt x="569274" y="262694"/>
                                      <a:pt x="569274" y="269047"/>
                                      <a:pt x="569274" y="275400"/>
                                    </a:cubicBezTo>
                                    <a:cubicBezTo>
                                      <a:pt x="568004" y="272859"/>
                                      <a:pt x="568004" y="267776"/>
                                      <a:pt x="568004" y="263965"/>
                                    </a:cubicBezTo>
                                    <a:cubicBezTo>
                                      <a:pt x="562921" y="261423"/>
                                      <a:pt x="559110" y="260153"/>
                                      <a:pt x="552757" y="258882"/>
                                    </a:cubicBezTo>
                                    <a:cubicBezTo>
                                      <a:pt x="552757" y="263965"/>
                                      <a:pt x="555298" y="267776"/>
                                      <a:pt x="555298" y="272859"/>
                                    </a:cubicBezTo>
                                    <a:cubicBezTo>
                                      <a:pt x="554027" y="276671"/>
                                      <a:pt x="554027" y="279212"/>
                                      <a:pt x="552757" y="283023"/>
                                    </a:cubicBezTo>
                                    <a:cubicBezTo>
                                      <a:pt x="552757" y="286835"/>
                                      <a:pt x="554027" y="290647"/>
                                      <a:pt x="552757" y="295729"/>
                                    </a:cubicBezTo>
                                    <a:cubicBezTo>
                                      <a:pt x="555298" y="297000"/>
                                      <a:pt x="562921" y="299541"/>
                                      <a:pt x="565463" y="302082"/>
                                    </a:cubicBezTo>
                                    <a:cubicBezTo>
                                      <a:pt x="565463" y="302082"/>
                                      <a:pt x="565463" y="302082"/>
                                      <a:pt x="565463" y="302082"/>
                                    </a:cubicBezTo>
                                    <a:cubicBezTo>
                                      <a:pt x="564192" y="302082"/>
                                      <a:pt x="564192" y="302082"/>
                                      <a:pt x="562921" y="302082"/>
                                    </a:cubicBezTo>
                                    <a:cubicBezTo>
                                      <a:pt x="562921" y="303353"/>
                                      <a:pt x="561651" y="304624"/>
                                      <a:pt x="562921" y="304624"/>
                                    </a:cubicBezTo>
                                    <a:cubicBezTo>
                                      <a:pt x="562921" y="304624"/>
                                      <a:pt x="562921" y="304624"/>
                                      <a:pt x="562921" y="304624"/>
                                    </a:cubicBezTo>
                                    <a:cubicBezTo>
                                      <a:pt x="565463" y="303353"/>
                                      <a:pt x="568004" y="304624"/>
                                      <a:pt x="570545" y="303353"/>
                                    </a:cubicBezTo>
                                    <a:cubicBezTo>
                                      <a:pt x="571816" y="302082"/>
                                      <a:pt x="573086" y="302082"/>
                                      <a:pt x="573086" y="300812"/>
                                    </a:cubicBezTo>
                                    <a:cubicBezTo>
                                      <a:pt x="574357" y="302082"/>
                                      <a:pt x="574357" y="307165"/>
                                      <a:pt x="573086" y="309706"/>
                                    </a:cubicBezTo>
                                    <a:cubicBezTo>
                                      <a:pt x="574357" y="310976"/>
                                      <a:pt x="573086" y="310976"/>
                                      <a:pt x="575627" y="310976"/>
                                    </a:cubicBezTo>
                                    <a:cubicBezTo>
                                      <a:pt x="575627" y="312247"/>
                                      <a:pt x="575627" y="310976"/>
                                      <a:pt x="574357" y="312247"/>
                                    </a:cubicBezTo>
                                    <a:cubicBezTo>
                                      <a:pt x="574357" y="312247"/>
                                      <a:pt x="574357" y="312247"/>
                                      <a:pt x="574357" y="313518"/>
                                    </a:cubicBezTo>
                                    <a:cubicBezTo>
                                      <a:pt x="576898" y="313518"/>
                                      <a:pt x="578169" y="313518"/>
                                      <a:pt x="580710" y="313518"/>
                                    </a:cubicBezTo>
                                    <a:cubicBezTo>
                                      <a:pt x="581980" y="310976"/>
                                      <a:pt x="584521" y="307165"/>
                                      <a:pt x="585792" y="303353"/>
                                    </a:cubicBezTo>
                                    <a:cubicBezTo>
                                      <a:pt x="585792" y="303353"/>
                                      <a:pt x="585792" y="303353"/>
                                      <a:pt x="585792" y="304624"/>
                                    </a:cubicBezTo>
                                    <a:cubicBezTo>
                                      <a:pt x="590874" y="299541"/>
                                      <a:pt x="597227" y="285565"/>
                                      <a:pt x="599768" y="276671"/>
                                    </a:cubicBezTo>
                                    <a:cubicBezTo>
                                      <a:pt x="601039" y="275400"/>
                                      <a:pt x="601039" y="276671"/>
                                      <a:pt x="599768" y="275400"/>
                                    </a:cubicBezTo>
                                    <a:cubicBezTo>
                                      <a:pt x="602310" y="272859"/>
                                      <a:pt x="603580" y="267776"/>
                                      <a:pt x="606121" y="265235"/>
                                    </a:cubicBezTo>
                                    <a:cubicBezTo>
                                      <a:pt x="607392" y="263965"/>
                                      <a:pt x="608663" y="262694"/>
                                      <a:pt x="608663" y="261423"/>
                                    </a:cubicBezTo>
                                    <a:cubicBezTo>
                                      <a:pt x="608663" y="260153"/>
                                      <a:pt x="608663" y="258882"/>
                                      <a:pt x="608663" y="257612"/>
                                    </a:cubicBezTo>
                                    <a:cubicBezTo>
                                      <a:pt x="609933" y="257612"/>
                                      <a:pt x="609933" y="256341"/>
                                      <a:pt x="611204" y="256341"/>
                                    </a:cubicBezTo>
                                    <a:cubicBezTo>
                                      <a:pt x="612474" y="253800"/>
                                      <a:pt x="609933" y="252529"/>
                                      <a:pt x="615016" y="251259"/>
                                    </a:cubicBezTo>
                                    <a:cubicBezTo>
                                      <a:pt x="615016" y="248718"/>
                                      <a:pt x="613745" y="246176"/>
                                      <a:pt x="613745" y="243635"/>
                                    </a:cubicBezTo>
                                    <a:cubicBezTo>
                                      <a:pt x="612474" y="242365"/>
                                      <a:pt x="611204" y="242365"/>
                                      <a:pt x="609933" y="241094"/>
                                    </a:cubicBezTo>
                                    <a:cubicBezTo>
                                      <a:pt x="607392" y="239824"/>
                                      <a:pt x="598498" y="242365"/>
                                      <a:pt x="597227" y="242365"/>
                                    </a:cubicBezTo>
                                    <a:cubicBezTo>
                                      <a:pt x="595957" y="243635"/>
                                      <a:pt x="594686" y="244906"/>
                                      <a:pt x="593416" y="246176"/>
                                    </a:cubicBezTo>
                                    <a:cubicBezTo>
                                      <a:pt x="589604" y="246176"/>
                                      <a:pt x="588333" y="242365"/>
                                      <a:pt x="583251" y="242365"/>
                                    </a:cubicBezTo>
                                    <a:cubicBezTo>
                                      <a:pt x="581980" y="238553"/>
                                      <a:pt x="580710" y="236012"/>
                                      <a:pt x="580710" y="229659"/>
                                    </a:cubicBezTo>
                                    <a:cubicBezTo>
                                      <a:pt x="580710" y="228388"/>
                                      <a:pt x="579439" y="220765"/>
                                      <a:pt x="579439" y="220765"/>
                                    </a:cubicBezTo>
                                    <a:cubicBezTo>
                                      <a:pt x="579439" y="218223"/>
                                      <a:pt x="583251" y="214412"/>
                                      <a:pt x="584521" y="213141"/>
                                    </a:cubicBezTo>
                                    <a:cubicBezTo>
                                      <a:pt x="584521" y="211871"/>
                                      <a:pt x="584521" y="211871"/>
                                      <a:pt x="584521" y="210600"/>
                                    </a:cubicBezTo>
                                    <a:cubicBezTo>
                                      <a:pt x="585792" y="210600"/>
                                      <a:pt x="585792" y="209329"/>
                                      <a:pt x="587063" y="209329"/>
                                    </a:cubicBezTo>
                                    <a:cubicBezTo>
                                      <a:pt x="590874" y="204247"/>
                                      <a:pt x="592145" y="199165"/>
                                      <a:pt x="594686" y="194082"/>
                                    </a:cubicBezTo>
                                    <a:cubicBezTo>
                                      <a:pt x="595957" y="192812"/>
                                      <a:pt x="597227" y="192812"/>
                                      <a:pt x="598498" y="191541"/>
                                    </a:cubicBezTo>
                                    <a:cubicBezTo>
                                      <a:pt x="598498" y="191541"/>
                                      <a:pt x="598498" y="190271"/>
                                      <a:pt x="597227" y="190271"/>
                                    </a:cubicBezTo>
                                    <a:cubicBezTo>
                                      <a:pt x="597227" y="190271"/>
                                      <a:pt x="597227" y="189000"/>
                                      <a:pt x="597227" y="189000"/>
                                    </a:cubicBezTo>
                                    <a:cubicBezTo>
                                      <a:pt x="613745" y="189000"/>
                                      <a:pt x="631533" y="189000"/>
                                      <a:pt x="648051" y="189000"/>
                                    </a:cubicBezTo>
                                    <a:cubicBezTo>
                                      <a:pt x="651863" y="190271"/>
                                      <a:pt x="653133" y="194082"/>
                                      <a:pt x="655674" y="195353"/>
                                    </a:cubicBezTo>
                                    <a:cubicBezTo>
                                      <a:pt x="658216" y="195353"/>
                                      <a:pt x="660757" y="195353"/>
                                      <a:pt x="663298" y="195353"/>
                                    </a:cubicBezTo>
                                    <a:cubicBezTo>
                                      <a:pt x="668380" y="197894"/>
                                      <a:pt x="673463" y="200435"/>
                                      <a:pt x="678545" y="202976"/>
                                    </a:cubicBezTo>
                                    <a:cubicBezTo>
                                      <a:pt x="679816" y="205518"/>
                                      <a:pt x="679816" y="204247"/>
                                      <a:pt x="678545" y="206788"/>
                                    </a:cubicBezTo>
                                    <a:cubicBezTo>
                                      <a:pt x="679816" y="208059"/>
                                      <a:pt x="682357" y="209329"/>
                                      <a:pt x="682357" y="210600"/>
                                    </a:cubicBezTo>
                                    <a:cubicBezTo>
                                      <a:pt x="684898" y="216953"/>
                                      <a:pt x="683627" y="232200"/>
                                      <a:pt x="681086" y="237282"/>
                                    </a:cubicBezTo>
                                    <a:cubicBezTo>
                                      <a:pt x="681086" y="249988"/>
                                      <a:pt x="681086" y="261423"/>
                                      <a:pt x="681086" y="274129"/>
                                    </a:cubicBezTo>
                                    <a:cubicBezTo>
                                      <a:pt x="682357" y="274129"/>
                                      <a:pt x="683627" y="275400"/>
                                      <a:pt x="683627" y="276671"/>
                                    </a:cubicBezTo>
                                    <a:cubicBezTo>
                                      <a:pt x="684898" y="276671"/>
                                      <a:pt x="684898" y="276671"/>
                                      <a:pt x="686169" y="275400"/>
                                    </a:cubicBezTo>
                                    <a:cubicBezTo>
                                      <a:pt x="686169" y="276671"/>
                                      <a:pt x="686169" y="276671"/>
                                      <a:pt x="687439" y="276671"/>
                                    </a:cubicBezTo>
                                    <a:cubicBezTo>
                                      <a:pt x="684898" y="269047"/>
                                      <a:pt x="687439" y="263965"/>
                                      <a:pt x="688710" y="257612"/>
                                    </a:cubicBezTo>
                                    <a:cubicBezTo>
                                      <a:pt x="689980" y="253800"/>
                                      <a:pt x="687439" y="251259"/>
                                      <a:pt x="687439" y="249988"/>
                                    </a:cubicBezTo>
                                    <a:cubicBezTo>
                                      <a:pt x="688710" y="249988"/>
                                      <a:pt x="689980" y="248718"/>
                                      <a:pt x="689980" y="248718"/>
                                    </a:cubicBezTo>
                                    <a:cubicBezTo>
                                      <a:pt x="689980" y="241094"/>
                                      <a:pt x="689980" y="233471"/>
                                      <a:pt x="689980" y="225847"/>
                                    </a:cubicBezTo>
                                    <a:cubicBezTo>
                                      <a:pt x="689980" y="223306"/>
                                      <a:pt x="689980" y="219494"/>
                                      <a:pt x="688710" y="216953"/>
                                    </a:cubicBezTo>
                                    <a:cubicBezTo>
                                      <a:pt x="689980" y="210600"/>
                                      <a:pt x="689980" y="201706"/>
                                      <a:pt x="688710" y="197894"/>
                                    </a:cubicBezTo>
                                    <a:cubicBezTo>
                                      <a:pt x="688710" y="197894"/>
                                      <a:pt x="688710" y="197894"/>
                                      <a:pt x="688710" y="197894"/>
                                    </a:cubicBezTo>
                                    <a:cubicBezTo>
                                      <a:pt x="686169" y="199165"/>
                                      <a:pt x="682357" y="199165"/>
                                      <a:pt x="679816" y="200435"/>
                                    </a:cubicBezTo>
                                    <a:cubicBezTo>
                                      <a:pt x="669651" y="199165"/>
                                      <a:pt x="664569" y="191541"/>
                                      <a:pt x="654404" y="191541"/>
                                    </a:cubicBezTo>
                                    <a:cubicBezTo>
                                      <a:pt x="654404" y="191541"/>
                                      <a:pt x="654404" y="191541"/>
                                      <a:pt x="654404" y="190271"/>
                                    </a:cubicBezTo>
                                    <a:cubicBezTo>
                                      <a:pt x="656945" y="190271"/>
                                      <a:pt x="659486" y="189000"/>
                                      <a:pt x="663298" y="189000"/>
                                    </a:cubicBezTo>
                                    <a:cubicBezTo>
                                      <a:pt x="662027" y="186459"/>
                                      <a:pt x="655674" y="187729"/>
                                      <a:pt x="651863" y="186459"/>
                                    </a:cubicBezTo>
                                    <a:cubicBezTo>
                                      <a:pt x="651863" y="186459"/>
                                      <a:pt x="651863" y="186459"/>
                                      <a:pt x="651863" y="186459"/>
                                    </a:cubicBezTo>
                                    <a:cubicBezTo>
                                      <a:pt x="653133" y="183918"/>
                                      <a:pt x="654404" y="181376"/>
                                      <a:pt x="654404" y="176294"/>
                                    </a:cubicBezTo>
                                    <a:cubicBezTo>
                                      <a:pt x="659486" y="175023"/>
                                      <a:pt x="665839" y="175023"/>
                                      <a:pt x="669651" y="176294"/>
                                    </a:cubicBezTo>
                                    <a:cubicBezTo>
                                      <a:pt x="670921" y="180106"/>
                                      <a:pt x="669651" y="185188"/>
                                      <a:pt x="668380" y="189000"/>
                                    </a:cubicBezTo>
                                    <a:cubicBezTo>
                                      <a:pt x="672192" y="191541"/>
                                      <a:pt x="679816" y="187729"/>
                                      <a:pt x="683627" y="189000"/>
                                    </a:cubicBezTo>
                                    <a:cubicBezTo>
                                      <a:pt x="687439" y="190271"/>
                                      <a:pt x="687439" y="194082"/>
                                      <a:pt x="692521" y="194082"/>
                                    </a:cubicBezTo>
                                    <a:cubicBezTo>
                                      <a:pt x="692521" y="187729"/>
                                      <a:pt x="693792" y="183918"/>
                                      <a:pt x="693792" y="178835"/>
                                    </a:cubicBezTo>
                                    <a:cubicBezTo>
                                      <a:pt x="698874" y="175023"/>
                                      <a:pt x="703957" y="173753"/>
                                      <a:pt x="712851" y="175023"/>
                                    </a:cubicBezTo>
                                    <a:cubicBezTo>
                                      <a:pt x="712851" y="176294"/>
                                      <a:pt x="712851" y="178835"/>
                                      <a:pt x="712851" y="180106"/>
                                    </a:cubicBezTo>
                                    <a:cubicBezTo>
                                      <a:pt x="724286" y="187729"/>
                                      <a:pt x="728098" y="211871"/>
                                      <a:pt x="742074" y="214412"/>
                                    </a:cubicBezTo>
                                    <a:cubicBezTo>
                                      <a:pt x="735721" y="204247"/>
                                      <a:pt x="728098" y="194082"/>
                                      <a:pt x="723016" y="182647"/>
                                    </a:cubicBezTo>
                                    <a:cubicBezTo>
                                      <a:pt x="734451" y="185188"/>
                                      <a:pt x="738263" y="211871"/>
                                      <a:pt x="752239" y="215682"/>
                                    </a:cubicBezTo>
                                    <a:cubicBezTo>
                                      <a:pt x="754780" y="216953"/>
                                      <a:pt x="758592" y="214412"/>
                                      <a:pt x="759863" y="214412"/>
                                    </a:cubicBezTo>
                                    <a:cubicBezTo>
                                      <a:pt x="758592" y="209329"/>
                                      <a:pt x="754780" y="208059"/>
                                      <a:pt x="752239" y="204247"/>
                                    </a:cubicBezTo>
                                    <a:cubicBezTo>
                                      <a:pt x="750969" y="201706"/>
                                      <a:pt x="750969" y="200435"/>
                                      <a:pt x="749698" y="197894"/>
                                    </a:cubicBezTo>
                                    <a:cubicBezTo>
                                      <a:pt x="748427" y="196624"/>
                                      <a:pt x="745886" y="195353"/>
                                      <a:pt x="744616" y="194082"/>
                                    </a:cubicBezTo>
                                    <a:cubicBezTo>
                                      <a:pt x="739533" y="187729"/>
                                      <a:pt x="740804" y="181376"/>
                                      <a:pt x="734451" y="176294"/>
                                    </a:cubicBezTo>
                                    <a:cubicBezTo>
                                      <a:pt x="734451" y="176294"/>
                                      <a:pt x="734451" y="176294"/>
                                      <a:pt x="734451" y="176294"/>
                                    </a:cubicBezTo>
                                    <a:cubicBezTo>
                                      <a:pt x="738263" y="175023"/>
                                      <a:pt x="742074" y="176294"/>
                                      <a:pt x="744616" y="176294"/>
                                    </a:cubicBezTo>
                                    <a:cubicBezTo>
                                      <a:pt x="750969" y="176294"/>
                                      <a:pt x="758592" y="176294"/>
                                      <a:pt x="764945" y="176294"/>
                                    </a:cubicBezTo>
                                    <a:cubicBezTo>
                                      <a:pt x="767486" y="176294"/>
                                      <a:pt x="767486" y="175023"/>
                                      <a:pt x="768757" y="175023"/>
                                    </a:cubicBezTo>
                                    <a:cubicBezTo>
                                      <a:pt x="776380" y="173753"/>
                                      <a:pt x="781463" y="180106"/>
                                      <a:pt x="789086" y="177565"/>
                                    </a:cubicBezTo>
                                    <a:cubicBezTo>
                                      <a:pt x="790357" y="176294"/>
                                      <a:pt x="790357" y="176294"/>
                                      <a:pt x="791627" y="175023"/>
                                    </a:cubicBezTo>
                                    <a:cubicBezTo>
                                      <a:pt x="792898" y="175023"/>
                                      <a:pt x="794169" y="175023"/>
                                      <a:pt x="796710" y="175023"/>
                                    </a:cubicBezTo>
                                    <a:cubicBezTo>
                                      <a:pt x="799251" y="175023"/>
                                      <a:pt x="803063" y="173753"/>
                                      <a:pt x="804333" y="172482"/>
                                    </a:cubicBezTo>
                                    <a:cubicBezTo>
                                      <a:pt x="804333" y="172482"/>
                                      <a:pt x="804333" y="171212"/>
                                      <a:pt x="804333" y="171212"/>
                                    </a:cubicBezTo>
                                    <a:cubicBezTo>
                                      <a:pt x="799251" y="167400"/>
                                      <a:pt x="789086" y="167400"/>
                                      <a:pt x="782733" y="168671"/>
                                    </a:cubicBezTo>
                                    <a:cubicBezTo>
                                      <a:pt x="782733" y="162318"/>
                                      <a:pt x="757322" y="164859"/>
                                      <a:pt x="752239" y="162318"/>
                                    </a:cubicBezTo>
                                    <a:cubicBezTo>
                                      <a:pt x="750969" y="161047"/>
                                      <a:pt x="752239" y="161047"/>
                                      <a:pt x="749698" y="161047"/>
                                    </a:cubicBezTo>
                                    <a:cubicBezTo>
                                      <a:pt x="764945" y="161047"/>
                                      <a:pt x="780192" y="161047"/>
                                      <a:pt x="796710" y="161047"/>
                                    </a:cubicBezTo>
                                    <a:cubicBezTo>
                                      <a:pt x="796710" y="159776"/>
                                      <a:pt x="797980" y="158506"/>
                                      <a:pt x="797980" y="158506"/>
                                    </a:cubicBezTo>
                                    <a:cubicBezTo>
                                      <a:pt x="797980" y="155965"/>
                                      <a:pt x="796710" y="154694"/>
                                      <a:pt x="796710" y="152153"/>
                                    </a:cubicBezTo>
                                    <a:cubicBezTo>
                                      <a:pt x="806874" y="147071"/>
                                      <a:pt x="806874" y="149612"/>
                                      <a:pt x="818310" y="150882"/>
                                    </a:cubicBezTo>
                                    <a:cubicBezTo>
                                      <a:pt x="819580" y="155965"/>
                                      <a:pt x="822121" y="161047"/>
                                      <a:pt x="823392" y="166129"/>
                                    </a:cubicBezTo>
                                    <a:cubicBezTo>
                                      <a:pt x="825933" y="168671"/>
                                      <a:pt x="831015" y="168671"/>
                                      <a:pt x="833557" y="171212"/>
                                    </a:cubicBezTo>
                                    <a:cubicBezTo>
                                      <a:pt x="837368" y="176294"/>
                                      <a:pt x="837368" y="183918"/>
                                      <a:pt x="843721" y="186459"/>
                                    </a:cubicBezTo>
                                    <a:cubicBezTo>
                                      <a:pt x="846263" y="186459"/>
                                      <a:pt x="848804" y="187729"/>
                                      <a:pt x="851345" y="187729"/>
                                    </a:cubicBezTo>
                                    <a:cubicBezTo>
                                      <a:pt x="872945" y="192812"/>
                                      <a:pt x="905980" y="185188"/>
                                      <a:pt x="913604" y="172482"/>
                                    </a:cubicBezTo>
                                    <a:cubicBezTo>
                                      <a:pt x="916145" y="172482"/>
                                      <a:pt x="917416" y="172482"/>
                                      <a:pt x="918686" y="172482"/>
                                    </a:cubicBezTo>
                                    <a:cubicBezTo>
                                      <a:pt x="918686" y="176294"/>
                                      <a:pt x="918686" y="180106"/>
                                      <a:pt x="918686" y="183918"/>
                                    </a:cubicBezTo>
                                    <a:cubicBezTo>
                                      <a:pt x="903439" y="187729"/>
                                      <a:pt x="889463" y="192812"/>
                                      <a:pt x="871674" y="195353"/>
                                    </a:cubicBezTo>
                                    <a:cubicBezTo>
                                      <a:pt x="862780" y="196624"/>
                                      <a:pt x="850074" y="191541"/>
                                      <a:pt x="847533" y="195353"/>
                                    </a:cubicBezTo>
                                    <a:cubicBezTo>
                                      <a:pt x="851345" y="197894"/>
                                      <a:pt x="856427" y="196624"/>
                                      <a:pt x="861510" y="197894"/>
                                    </a:cubicBezTo>
                                    <a:cubicBezTo>
                                      <a:pt x="862780" y="199165"/>
                                      <a:pt x="862780" y="199165"/>
                                      <a:pt x="864051" y="200435"/>
                                    </a:cubicBezTo>
                                    <a:cubicBezTo>
                                      <a:pt x="867863" y="200435"/>
                                      <a:pt x="870404" y="200435"/>
                                      <a:pt x="874216" y="200435"/>
                                    </a:cubicBezTo>
                                    <a:cubicBezTo>
                                      <a:pt x="875486" y="200435"/>
                                      <a:pt x="875486" y="201706"/>
                                      <a:pt x="876757" y="201706"/>
                                    </a:cubicBezTo>
                                    <a:cubicBezTo>
                                      <a:pt x="881839" y="201706"/>
                                      <a:pt x="886921" y="201706"/>
                                      <a:pt x="892004" y="201706"/>
                                    </a:cubicBezTo>
                                    <a:cubicBezTo>
                                      <a:pt x="894545" y="201706"/>
                                      <a:pt x="897086" y="204247"/>
                                      <a:pt x="899627" y="202976"/>
                                    </a:cubicBezTo>
                                    <a:cubicBezTo>
                                      <a:pt x="903439" y="201706"/>
                                      <a:pt x="909792" y="200435"/>
                                      <a:pt x="913604" y="199165"/>
                                    </a:cubicBezTo>
                                    <a:cubicBezTo>
                                      <a:pt x="913604" y="199165"/>
                                      <a:pt x="913604" y="199165"/>
                                      <a:pt x="913604" y="199165"/>
                                    </a:cubicBezTo>
                                    <a:cubicBezTo>
                                      <a:pt x="913604" y="201706"/>
                                      <a:pt x="912333" y="202976"/>
                                      <a:pt x="911063" y="205518"/>
                                    </a:cubicBezTo>
                                    <a:cubicBezTo>
                                      <a:pt x="903439" y="205518"/>
                                      <a:pt x="899627" y="208059"/>
                                      <a:pt x="893274" y="209329"/>
                                    </a:cubicBezTo>
                                    <a:cubicBezTo>
                                      <a:pt x="889463" y="209329"/>
                                      <a:pt x="885651" y="209329"/>
                                      <a:pt x="881839" y="210600"/>
                                    </a:cubicBezTo>
                                    <a:cubicBezTo>
                                      <a:pt x="880569" y="210600"/>
                                      <a:pt x="880569" y="210600"/>
                                      <a:pt x="879298" y="209329"/>
                                    </a:cubicBezTo>
                                    <a:cubicBezTo>
                                      <a:pt x="878027" y="210600"/>
                                      <a:pt x="878027" y="210600"/>
                                      <a:pt x="876757" y="211871"/>
                                    </a:cubicBezTo>
                                    <a:cubicBezTo>
                                      <a:pt x="874216" y="211871"/>
                                      <a:pt x="871674" y="211871"/>
                                      <a:pt x="870404" y="211871"/>
                                    </a:cubicBezTo>
                                    <a:cubicBezTo>
                                      <a:pt x="865322" y="213141"/>
                                      <a:pt x="861510" y="215682"/>
                                      <a:pt x="856427" y="216953"/>
                                    </a:cubicBezTo>
                                    <a:cubicBezTo>
                                      <a:pt x="853886" y="216953"/>
                                      <a:pt x="851345" y="216953"/>
                                      <a:pt x="848804" y="216953"/>
                                    </a:cubicBezTo>
                                    <a:cubicBezTo>
                                      <a:pt x="833557" y="219494"/>
                                      <a:pt x="811957" y="220765"/>
                                      <a:pt x="795439" y="218223"/>
                                    </a:cubicBezTo>
                                    <a:cubicBezTo>
                                      <a:pt x="780192" y="215682"/>
                                      <a:pt x="771298" y="223306"/>
                                      <a:pt x="757322" y="216953"/>
                                    </a:cubicBezTo>
                                    <a:cubicBezTo>
                                      <a:pt x="752239" y="220765"/>
                                      <a:pt x="728098" y="220765"/>
                                      <a:pt x="717933" y="220765"/>
                                    </a:cubicBezTo>
                                    <a:cubicBezTo>
                                      <a:pt x="717933" y="232200"/>
                                      <a:pt x="717933" y="246176"/>
                                      <a:pt x="720474" y="253800"/>
                                    </a:cubicBezTo>
                                    <a:cubicBezTo>
                                      <a:pt x="720474" y="257612"/>
                                      <a:pt x="720474" y="262694"/>
                                      <a:pt x="720474" y="266506"/>
                                    </a:cubicBezTo>
                                    <a:cubicBezTo>
                                      <a:pt x="721745" y="266506"/>
                                      <a:pt x="721745" y="267776"/>
                                      <a:pt x="723016" y="267776"/>
                                    </a:cubicBezTo>
                                    <a:cubicBezTo>
                                      <a:pt x="724286" y="270318"/>
                                      <a:pt x="724286" y="286835"/>
                                      <a:pt x="723016" y="289376"/>
                                    </a:cubicBezTo>
                                    <a:cubicBezTo>
                                      <a:pt x="724286" y="289376"/>
                                      <a:pt x="724286" y="290647"/>
                                      <a:pt x="725557" y="290647"/>
                                    </a:cubicBezTo>
                                    <a:cubicBezTo>
                                      <a:pt x="725557" y="290647"/>
                                      <a:pt x="725557" y="290647"/>
                                      <a:pt x="725557" y="291918"/>
                                    </a:cubicBezTo>
                                    <a:cubicBezTo>
                                      <a:pt x="724286" y="291918"/>
                                      <a:pt x="723016" y="291918"/>
                                      <a:pt x="721745" y="291918"/>
                                    </a:cubicBezTo>
                                    <a:cubicBezTo>
                                      <a:pt x="721745" y="293188"/>
                                      <a:pt x="721745" y="294459"/>
                                      <a:pt x="719204" y="294459"/>
                                    </a:cubicBezTo>
                                    <a:cubicBezTo>
                                      <a:pt x="719204" y="297000"/>
                                      <a:pt x="720474" y="298271"/>
                                      <a:pt x="723016" y="298271"/>
                                    </a:cubicBezTo>
                                    <a:cubicBezTo>
                                      <a:pt x="723016" y="299541"/>
                                      <a:pt x="723016" y="299541"/>
                                      <a:pt x="721745" y="300812"/>
                                    </a:cubicBezTo>
                                    <a:cubicBezTo>
                                      <a:pt x="721745" y="302082"/>
                                      <a:pt x="721745" y="302082"/>
                                      <a:pt x="723016" y="303353"/>
                                    </a:cubicBezTo>
                                    <a:cubicBezTo>
                                      <a:pt x="721745" y="304624"/>
                                      <a:pt x="720474" y="308435"/>
                                      <a:pt x="720474" y="313518"/>
                                    </a:cubicBezTo>
                                    <a:cubicBezTo>
                                      <a:pt x="717933" y="316059"/>
                                      <a:pt x="715392" y="317329"/>
                                      <a:pt x="710310" y="317329"/>
                                    </a:cubicBezTo>
                                    <a:cubicBezTo>
                                      <a:pt x="710310" y="318600"/>
                                      <a:pt x="710310" y="319871"/>
                                      <a:pt x="709039" y="322412"/>
                                    </a:cubicBezTo>
                                    <a:cubicBezTo>
                                      <a:pt x="709039" y="322412"/>
                                      <a:pt x="709039" y="322412"/>
                                      <a:pt x="709039" y="322412"/>
                                    </a:cubicBezTo>
                                    <a:cubicBezTo>
                                      <a:pt x="712851" y="322412"/>
                                      <a:pt x="716663" y="321141"/>
                                      <a:pt x="720474" y="321141"/>
                                    </a:cubicBezTo>
                                    <a:cubicBezTo>
                                      <a:pt x="723016" y="322412"/>
                                      <a:pt x="725557" y="322412"/>
                                      <a:pt x="728098" y="323682"/>
                                    </a:cubicBezTo>
                                    <a:cubicBezTo>
                                      <a:pt x="728098" y="322412"/>
                                      <a:pt x="728098" y="321141"/>
                                      <a:pt x="728098" y="321141"/>
                                    </a:cubicBezTo>
                                    <a:cubicBezTo>
                                      <a:pt x="726827" y="321141"/>
                                      <a:pt x="726827" y="321141"/>
                                      <a:pt x="725557" y="321141"/>
                                    </a:cubicBezTo>
                                    <a:cubicBezTo>
                                      <a:pt x="725557" y="318600"/>
                                      <a:pt x="726827" y="317329"/>
                                      <a:pt x="728098" y="317329"/>
                                    </a:cubicBezTo>
                                    <a:cubicBezTo>
                                      <a:pt x="728098" y="314788"/>
                                      <a:pt x="726827" y="312247"/>
                                      <a:pt x="726827" y="310976"/>
                                    </a:cubicBezTo>
                                    <a:cubicBezTo>
                                      <a:pt x="728098" y="308435"/>
                                      <a:pt x="731910" y="302082"/>
                                      <a:pt x="734451" y="300812"/>
                                    </a:cubicBezTo>
                                    <a:cubicBezTo>
                                      <a:pt x="738263" y="298271"/>
                                      <a:pt x="742074" y="297000"/>
                                      <a:pt x="744616" y="294459"/>
                                    </a:cubicBezTo>
                                    <a:cubicBezTo>
                                      <a:pt x="745886" y="291918"/>
                                      <a:pt x="748427" y="289376"/>
                                      <a:pt x="749698" y="286835"/>
                                    </a:cubicBezTo>
                                    <a:cubicBezTo>
                                      <a:pt x="752239" y="285565"/>
                                      <a:pt x="753510" y="284294"/>
                                      <a:pt x="754780" y="283023"/>
                                    </a:cubicBezTo>
                                    <a:cubicBezTo>
                                      <a:pt x="754780" y="281753"/>
                                      <a:pt x="756051" y="280482"/>
                                      <a:pt x="756051" y="280482"/>
                                    </a:cubicBezTo>
                                    <a:cubicBezTo>
                                      <a:pt x="757322" y="280482"/>
                                      <a:pt x="758592" y="280482"/>
                                      <a:pt x="761133" y="279212"/>
                                    </a:cubicBezTo>
                                    <a:cubicBezTo>
                                      <a:pt x="762404" y="279212"/>
                                      <a:pt x="764945" y="276671"/>
                                      <a:pt x="766216" y="275400"/>
                                    </a:cubicBezTo>
                                    <a:cubicBezTo>
                                      <a:pt x="767486" y="274129"/>
                                      <a:pt x="768757" y="271588"/>
                                      <a:pt x="771298" y="270318"/>
                                    </a:cubicBezTo>
                                    <a:cubicBezTo>
                                      <a:pt x="772569" y="269047"/>
                                      <a:pt x="773839" y="269047"/>
                                      <a:pt x="776380" y="267776"/>
                                    </a:cubicBezTo>
                                    <a:cubicBezTo>
                                      <a:pt x="778921" y="265235"/>
                                      <a:pt x="778921" y="261423"/>
                                      <a:pt x="781463" y="260153"/>
                                    </a:cubicBezTo>
                                    <a:cubicBezTo>
                                      <a:pt x="785274" y="257612"/>
                                      <a:pt x="803063" y="243635"/>
                                      <a:pt x="804333" y="239824"/>
                                    </a:cubicBezTo>
                                    <a:cubicBezTo>
                                      <a:pt x="808145" y="239824"/>
                                      <a:pt x="811957" y="241094"/>
                                      <a:pt x="814498" y="242365"/>
                                    </a:cubicBezTo>
                                    <a:cubicBezTo>
                                      <a:pt x="814498" y="242365"/>
                                      <a:pt x="814498" y="242365"/>
                                      <a:pt x="814498" y="242365"/>
                                    </a:cubicBezTo>
                                    <a:cubicBezTo>
                                      <a:pt x="814498" y="241094"/>
                                      <a:pt x="814498" y="241094"/>
                                      <a:pt x="813227" y="239824"/>
                                    </a:cubicBezTo>
                                    <a:cubicBezTo>
                                      <a:pt x="815768" y="239824"/>
                                      <a:pt x="819580" y="241094"/>
                                      <a:pt x="822121" y="239824"/>
                                    </a:cubicBezTo>
                                    <a:cubicBezTo>
                                      <a:pt x="823392" y="239824"/>
                                      <a:pt x="822121" y="239824"/>
                                      <a:pt x="823392" y="238553"/>
                                    </a:cubicBezTo>
                                    <a:cubicBezTo>
                                      <a:pt x="824663" y="238553"/>
                                      <a:pt x="827204" y="239824"/>
                                      <a:pt x="828474" y="239824"/>
                                    </a:cubicBezTo>
                                    <a:cubicBezTo>
                                      <a:pt x="827204" y="241094"/>
                                      <a:pt x="825933" y="241094"/>
                                      <a:pt x="824663" y="241094"/>
                                    </a:cubicBezTo>
                                    <a:cubicBezTo>
                                      <a:pt x="825933" y="243635"/>
                                      <a:pt x="828474" y="243635"/>
                                      <a:pt x="832286" y="242365"/>
                                    </a:cubicBezTo>
                                    <a:cubicBezTo>
                                      <a:pt x="832286" y="241094"/>
                                      <a:pt x="831015" y="241094"/>
                                      <a:pt x="831015" y="239824"/>
                                    </a:cubicBezTo>
                                    <a:cubicBezTo>
                                      <a:pt x="836098" y="239824"/>
                                      <a:pt x="842451" y="239824"/>
                                      <a:pt x="846263" y="238553"/>
                                    </a:cubicBezTo>
                                    <a:cubicBezTo>
                                      <a:pt x="848804" y="239824"/>
                                      <a:pt x="851345" y="243635"/>
                                      <a:pt x="856427" y="242365"/>
                                    </a:cubicBezTo>
                                    <a:cubicBezTo>
                                      <a:pt x="860239" y="248718"/>
                                      <a:pt x="861510" y="244906"/>
                                      <a:pt x="866592" y="248718"/>
                                    </a:cubicBezTo>
                                    <a:cubicBezTo>
                                      <a:pt x="870404" y="251259"/>
                                      <a:pt x="874216" y="262694"/>
                                      <a:pt x="874216" y="269047"/>
                                    </a:cubicBezTo>
                                    <a:cubicBezTo>
                                      <a:pt x="875486" y="269047"/>
                                      <a:pt x="875486" y="269047"/>
                                      <a:pt x="876757" y="270318"/>
                                    </a:cubicBezTo>
                                    <a:cubicBezTo>
                                      <a:pt x="876757" y="270318"/>
                                      <a:pt x="878027" y="271588"/>
                                      <a:pt x="878027" y="271588"/>
                                    </a:cubicBezTo>
                                    <a:cubicBezTo>
                                      <a:pt x="878027" y="271588"/>
                                      <a:pt x="878027" y="272859"/>
                                      <a:pt x="878027" y="272859"/>
                                    </a:cubicBezTo>
                                    <a:cubicBezTo>
                                      <a:pt x="876757" y="271588"/>
                                      <a:pt x="876757" y="272859"/>
                                      <a:pt x="875486" y="271588"/>
                                    </a:cubicBezTo>
                                    <a:cubicBezTo>
                                      <a:pt x="875486" y="271588"/>
                                      <a:pt x="875486" y="271588"/>
                                      <a:pt x="874216" y="271588"/>
                                    </a:cubicBezTo>
                                    <a:cubicBezTo>
                                      <a:pt x="871674" y="272859"/>
                                      <a:pt x="872945" y="283023"/>
                                      <a:pt x="872945" y="286835"/>
                                    </a:cubicBezTo>
                                    <a:cubicBezTo>
                                      <a:pt x="874216" y="288106"/>
                                      <a:pt x="876757" y="289376"/>
                                      <a:pt x="878027" y="288106"/>
                                    </a:cubicBezTo>
                                    <a:cubicBezTo>
                                      <a:pt x="878027" y="288106"/>
                                      <a:pt x="878027" y="289376"/>
                                      <a:pt x="878027" y="289376"/>
                                    </a:cubicBezTo>
                                    <a:cubicBezTo>
                                      <a:pt x="878027" y="289376"/>
                                      <a:pt x="876757" y="290647"/>
                                      <a:pt x="876757" y="290647"/>
                                    </a:cubicBezTo>
                                    <a:cubicBezTo>
                                      <a:pt x="875486" y="290647"/>
                                      <a:pt x="875486" y="289376"/>
                                      <a:pt x="874216" y="289376"/>
                                    </a:cubicBezTo>
                                    <a:cubicBezTo>
                                      <a:pt x="872945" y="289376"/>
                                      <a:pt x="872945" y="290647"/>
                                      <a:pt x="871674" y="290647"/>
                                    </a:cubicBezTo>
                                    <a:cubicBezTo>
                                      <a:pt x="871674" y="294459"/>
                                      <a:pt x="871674" y="302082"/>
                                      <a:pt x="872945" y="307165"/>
                                    </a:cubicBezTo>
                                    <a:cubicBezTo>
                                      <a:pt x="872945" y="308435"/>
                                      <a:pt x="874216" y="308435"/>
                                      <a:pt x="875486" y="309706"/>
                                    </a:cubicBezTo>
                                    <a:cubicBezTo>
                                      <a:pt x="875486" y="310976"/>
                                      <a:pt x="875486" y="335118"/>
                                      <a:pt x="875486" y="337659"/>
                                    </a:cubicBezTo>
                                    <a:cubicBezTo>
                                      <a:pt x="874216" y="340200"/>
                                      <a:pt x="876757" y="346553"/>
                                      <a:pt x="875486" y="349094"/>
                                    </a:cubicBezTo>
                                    <a:cubicBezTo>
                                      <a:pt x="876757" y="350365"/>
                                      <a:pt x="878027" y="350365"/>
                                      <a:pt x="878027" y="351635"/>
                                    </a:cubicBezTo>
                                    <a:cubicBezTo>
                                      <a:pt x="878027" y="351635"/>
                                      <a:pt x="878027" y="351635"/>
                                      <a:pt x="878027" y="352906"/>
                                    </a:cubicBezTo>
                                    <a:cubicBezTo>
                                      <a:pt x="876757" y="352906"/>
                                      <a:pt x="876757" y="352906"/>
                                      <a:pt x="875486" y="352906"/>
                                    </a:cubicBezTo>
                                    <a:cubicBezTo>
                                      <a:pt x="875486" y="354176"/>
                                      <a:pt x="875486" y="354176"/>
                                      <a:pt x="874216" y="355447"/>
                                    </a:cubicBezTo>
                                    <a:cubicBezTo>
                                      <a:pt x="876757" y="359259"/>
                                      <a:pt x="879298" y="368153"/>
                                      <a:pt x="879298" y="374506"/>
                                    </a:cubicBezTo>
                                    <a:cubicBezTo>
                                      <a:pt x="880569" y="374506"/>
                                      <a:pt x="880569" y="373235"/>
                                      <a:pt x="881839" y="373235"/>
                                    </a:cubicBezTo>
                                    <a:cubicBezTo>
                                      <a:pt x="881839" y="374506"/>
                                      <a:pt x="881839" y="374506"/>
                                      <a:pt x="881839" y="375776"/>
                                    </a:cubicBezTo>
                                    <a:cubicBezTo>
                                      <a:pt x="881839" y="375776"/>
                                      <a:pt x="881839" y="375776"/>
                                      <a:pt x="883110" y="375776"/>
                                    </a:cubicBezTo>
                                    <a:cubicBezTo>
                                      <a:pt x="883110" y="375776"/>
                                      <a:pt x="883110" y="374506"/>
                                      <a:pt x="883110" y="374506"/>
                                    </a:cubicBezTo>
                                    <a:cubicBezTo>
                                      <a:pt x="883110" y="370694"/>
                                      <a:pt x="883110" y="368153"/>
                                      <a:pt x="883110" y="364341"/>
                                    </a:cubicBezTo>
                                    <a:cubicBezTo>
                                      <a:pt x="883110" y="354176"/>
                                      <a:pt x="883110" y="346553"/>
                                      <a:pt x="883110" y="337659"/>
                                    </a:cubicBezTo>
                                    <a:cubicBezTo>
                                      <a:pt x="884380" y="337659"/>
                                      <a:pt x="884380" y="337659"/>
                                      <a:pt x="884380" y="338929"/>
                                    </a:cubicBezTo>
                                    <a:cubicBezTo>
                                      <a:pt x="888192" y="335118"/>
                                      <a:pt x="886921" y="330035"/>
                                      <a:pt x="885651" y="321141"/>
                                    </a:cubicBezTo>
                                    <a:cubicBezTo>
                                      <a:pt x="885651" y="321141"/>
                                      <a:pt x="886921" y="321141"/>
                                      <a:pt x="886921" y="319871"/>
                                    </a:cubicBezTo>
                                    <a:cubicBezTo>
                                      <a:pt x="886921" y="314788"/>
                                      <a:pt x="886921" y="304624"/>
                                      <a:pt x="886921" y="298271"/>
                                    </a:cubicBezTo>
                                    <a:cubicBezTo>
                                      <a:pt x="886921" y="289376"/>
                                      <a:pt x="888192" y="281753"/>
                                      <a:pt x="888192" y="272859"/>
                                    </a:cubicBezTo>
                                    <a:cubicBezTo>
                                      <a:pt x="888192" y="272859"/>
                                      <a:pt x="888192" y="272859"/>
                                      <a:pt x="888192" y="272859"/>
                                    </a:cubicBezTo>
                                    <a:cubicBezTo>
                                      <a:pt x="889463" y="274129"/>
                                      <a:pt x="889463" y="274129"/>
                                      <a:pt x="890733" y="275400"/>
                                    </a:cubicBezTo>
                                    <a:cubicBezTo>
                                      <a:pt x="892004" y="279212"/>
                                      <a:pt x="889463" y="285565"/>
                                      <a:pt x="889463" y="290647"/>
                                    </a:cubicBezTo>
                                    <a:cubicBezTo>
                                      <a:pt x="889463" y="294459"/>
                                      <a:pt x="893274" y="297000"/>
                                      <a:pt x="892004" y="302082"/>
                                    </a:cubicBezTo>
                                    <a:cubicBezTo>
                                      <a:pt x="890733" y="303353"/>
                                      <a:pt x="890733" y="305894"/>
                                      <a:pt x="889463" y="307165"/>
                                    </a:cubicBezTo>
                                    <a:cubicBezTo>
                                      <a:pt x="888192" y="313518"/>
                                      <a:pt x="890733" y="318600"/>
                                      <a:pt x="892004" y="323682"/>
                                    </a:cubicBezTo>
                                    <a:cubicBezTo>
                                      <a:pt x="893274" y="331306"/>
                                      <a:pt x="890733" y="338929"/>
                                      <a:pt x="892004" y="345282"/>
                                    </a:cubicBezTo>
                                    <a:cubicBezTo>
                                      <a:pt x="892004" y="345282"/>
                                      <a:pt x="892004" y="345282"/>
                                      <a:pt x="893274" y="345282"/>
                                    </a:cubicBezTo>
                                    <a:cubicBezTo>
                                      <a:pt x="898357" y="340200"/>
                                      <a:pt x="895816" y="330035"/>
                                      <a:pt x="895816" y="321141"/>
                                    </a:cubicBezTo>
                                    <a:cubicBezTo>
                                      <a:pt x="895816" y="319871"/>
                                      <a:pt x="895816" y="317329"/>
                                      <a:pt x="894545" y="316059"/>
                                    </a:cubicBezTo>
                                    <a:cubicBezTo>
                                      <a:pt x="894545" y="314788"/>
                                      <a:pt x="895816" y="312247"/>
                                      <a:pt x="895816" y="310976"/>
                                    </a:cubicBezTo>
                                    <a:cubicBezTo>
                                      <a:pt x="895816" y="304624"/>
                                      <a:pt x="895816" y="298271"/>
                                      <a:pt x="895816" y="291918"/>
                                    </a:cubicBezTo>
                                    <a:cubicBezTo>
                                      <a:pt x="898357" y="285565"/>
                                      <a:pt x="899627" y="277941"/>
                                      <a:pt x="898357" y="269047"/>
                                    </a:cubicBezTo>
                                    <a:cubicBezTo>
                                      <a:pt x="898357" y="269047"/>
                                      <a:pt x="899627" y="269047"/>
                                      <a:pt x="899627" y="269047"/>
                                    </a:cubicBezTo>
                                    <a:cubicBezTo>
                                      <a:pt x="899627" y="265235"/>
                                      <a:pt x="899627" y="261423"/>
                                      <a:pt x="899627" y="257612"/>
                                    </a:cubicBezTo>
                                    <a:cubicBezTo>
                                      <a:pt x="899627" y="257612"/>
                                      <a:pt x="900898" y="256341"/>
                                      <a:pt x="900898" y="256341"/>
                                    </a:cubicBezTo>
                                    <a:cubicBezTo>
                                      <a:pt x="899627" y="253800"/>
                                      <a:pt x="902169" y="242365"/>
                                      <a:pt x="900898" y="241094"/>
                                    </a:cubicBezTo>
                                    <a:cubicBezTo>
                                      <a:pt x="902169" y="239824"/>
                                      <a:pt x="903439" y="238553"/>
                                      <a:pt x="904710" y="238553"/>
                                    </a:cubicBezTo>
                                    <a:cubicBezTo>
                                      <a:pt x="904710" y="237282"/>
                                      <a:pt x="904710" y="237282"/>
                                      <a:pt x="904710" y="236012"/>
                                    </a:cubicBezTo>
                                    <a:cubicBezTo>
                                      <a:pt x="904710" y="236012"/>
                                      <a:pt x="905980" y="236012"/>
                                      <a:pt x="905980" y="234741"/>
                                    </a:cubicBezTo>
                                    <a:cubicBezTo>
                                      <a:pt x="905980" y="233471"/>
                                      <a:pt x="904710" y="232200"/>
                                      <a:pt x="904710" y="230929"/>
                                    </a:cubicBezTo>
                                    <a:cubicBezTo>
                                      <a:pt x="905980" y="229659"/>
                                      <a:pt x="905980" y="229659"/>
                                      <a:pt x="907251" y="228388"/>
                                    </a:cubicBezTo>
                                    <a:cubicBezTo>
                                      <a:pt x="907251" y="225847"/>
                                      <a:pt x="905980" y="224576"/>
                                      <a:pt x="904710" y="223306"/>
                                    </a:cubicBezTo>
                                    <a:cubicBezTo>
                                      <a:pt x="905980" y="214412"/>
                                      <a:pt x="911063" y="209329"/>
                                      <a:pt x="916145" y="204247"/>
                                    </a:cubicBezTo>
                                    <a:cubicBezTo>
                                      <a:pt x="918686" y="190271"/>
                                      <a:pt x="919957" y="182647"/>
                                      <a:pt x="927580" y="178835"/>
                                    </a:cubicBezTo>
                                    <a:close/>
                                    <a:moveTo>
                                      <a:pt x="376145" y="161047"/>
                                    </a:moveTo>
                                    <a:cubicBezTo>
                                      <a:pt x="365980" y="163588"/>
                                      <a:pt x="353274" y="159776"/>
                                      <a:pt x="340569" y="162318"/>
                                    </a:cubicBezTo>
                                    <a:cubicBezTo>
                                      <a:pt x="329133" y="163588"/>
                                      <a:pt x="316427" y="163588"/>
                                      <a:pt x="303721" y="163588"/>
                                    </a:cubicBezTo>
                                    <a:cubicBezTo>
                                      <a:pt x="284663" y="163588"/>
                                      <a:pt x="265604" y="163588"/>
                                      <a:pt x="245274" y="163588"/>
                                    </a:cubicBezTo>
                                    <a:cubicBezTo>
                                      <a:pt x="245274" y="162318"/>
                                      <a:pt x="244004" y="162318"/>
                                      <a:pt x="244004" y="161047"/>
                                    </a:cubicBezTo>
                                    <a:cubicBezTo>
                                      <a:pt x="251627" y="144529"/>
                                      <a:pt x="293557" y="153423"/>
                                      <a:pt x="316427" y="149612"/>
                                    </a:cubicBezTo>
                                    <a:cubicBezTo>
                                      <a:pt x="321510" y="149612"/>
                                      <a:pt x="325321" y="149612"/>
                                      <a:pt x="330404" y="149612"/>
                                    </a:cubicBezTo>
                                    <a:cubicBezTo>
                                      <a:pt x="341839" y="149612"/>
                                      <a:pt x="360898" y="148341"/>
                                      <a:pt x="368521" y="150882"/>
                                    </a:cubicBezTo>
                                    <a:cubicBezTo>
                                      <a:pt x="371063" y="152153"/>
                                      <a:pt x="374874" y="158506"/>
                                      <a:pt x="376145" y="161047"/>
                                    </a:cubicBezTo>
                                    <a:cubicBezTo>
                                      <a:pt x="376145" y="161047"/>
                                      <a:pt x="376145" y="161047"/>
                                      <a:pt x="376145" y="161047"/>
                                    </a:cubicBezTo>
                                    <a:close/>
                                    <a:moveTo>
                                      <a:pt x="517180" y="163588"/>
                                    </a:moveTo>
                                    <a:cubicBezTo>
                                      <a:pt x="507016" y="166129"/>
                                      <a:pt x="494310" y="163588"/>
                                      <a:pt x="482874" y="163588"/>
                                    </a:cubicBezTo>
                                    <a:cubicBezTo>
                                      <a:pt x="460004" y="163588"/>
                                      <a:pt x="437133" y="163588"/>
                                      <a:pt x="412992" y="163588"/>
                                    </a:cubicBezTo>
                                    <a:cubicBezTo>
                                      <a:pt x="412992" y="162318"/>
                                      <a:pt x="411721" y="162318"/>
                                      <a:pt x="411721" y="161047"/>
                                    </a:cubicBezTo>
                                    <a:cubicBezTo>
                                      <a:pt x="411721" y="158506"/>
                                      <a:pt x="412992" y="158506"/>
                                      <a:pt x="414263" y="155965"/>
                                    </a:cubicBezTo>
                                    <a:cubicBezTo>
                                      <a:pt x="421886" y="154694"/>
                                      <a:pt x="425698" y="154694"/>
                                      <a:pt x="429510" y="150882"/>
                                    </a:cubicBezTo>
                                    <a:cubicBezTo>
                                      <a:pt x="438404" y="150882"/>
                                      <a:pt x="443486" y="155965"/>
                                      <a:pt x="452380" y="154694"/>
                                    </a:cubicBezTo>
                                    <a:cubicBezTo>
                                      <a:pt x="454921" y="154694"/>
                                      <a:pt x="457463" y="152153"/>
                                      <a:pt x="458733" y="152153"/>
                                    </a:cubicBezTo>
                                    <a:cubicBezTo>
                                      <a:pt x="462545" y="152153"/>
                                      <a:pt x="466357" y="152153"/>
                                      <a:pt x="470168" y="152153"/>
                                    </a:cubicBezTo>
                                    <a:cubicBezTo>
                                      <a:pt x="473980" y="152153"/>
                                      <a:pt x="476521" y="150882"/>
                                      <a:pt x="480333" y="150882"/>
                                    </a:cubicBezTo>
                                    <a:cubicBezTo>
                                      <a:pt x="484145" y="150882"/>
                                      <a:pt x="487957" y="150882"/>
                                      <a:pt x="490498" y="152153"/>
                                    </a:cubicBezTo>
                                    <a:cubicBezTo>
                                      <a:pt x="493039" y="152153"/>
                                      <a:pt x="494310" y="149612"/>
                                      <a:pt x="496851" y="149612"/>
                                    </a:cubicBezTo>
                                    <a:cubicBezTo>
                                      <a:pt x="503204" y="150882"/>
                                      <a:pt x="508286" y="154694"/>
                                      <a:pt x="515910" y="154694"/>
                                    </a:cubicBezTo>
                                    <a:cubicBezTo>
                                      <a:pt x="515910" y="155965"/>
                                      <a:pt x="517180" y="157235"/>
                                      <a:pt x="517180" y="157235"/>
                                    </a:cubicBezTo>
                                    <a:cubicBezTo>
                                      <a:pt x="519721" y="159776"/>
                                      <a:pt x="518451" y="162318"/>
                                      <a:pt x="517180" y="163588"/>
                                    </a:cubicBezTo>
                                    <a:close/>
                                    <a:moveTo>
                                      <a:pt x="687439" y="162318"/>
                                    </a:moveTo>
                                    <a:cubicBezTo>
                                      <a:pt x="674733" y="163588"/>
                                      <a:pt x="659486" y="163588"/>
                                      <a:pt x="645510" y="163588"/>
                                    </a:cubicBezTo>
                                    <a:cubicBezTo>
                                      <a:pt x="616286" y="163588"/>
                                      <a:pt x="585792" y="163588"/>
                                      <a:pt x="556569" y="162318"/>
                                    </a:cubicBezTo>
                                    <a:cubicBezTo>
                                      <a:pt x="556569" y="148341"/>
                                      <a:pt x="571816" y="148341"/>
                                      <a:pt x="587063" y="148341"/>
                                    </a:cubicBezTo>
                                    <a:cubicBezTo>
                                      <a:pt x="609933" y="148341"/>
                                      <a:pt x="632804" y="149612"/>
                                      <a:pt x="656945" y="149612"/>
                                    </a:cubicBezTo>
                                    <a:cubicBezTo>
                                      <a:pt x="670921" y="152153"/>
                                      <a:pt x="678545" y="147071"/>
                                      <a:pt x="687439" y="155965"/>
                                    </a:cubicBezTo>
                                    <a:cubicBezTo>
                                      <a:pt x="687439" y="158506"/>
                                      <a:pt x="687439" y="161047"/>
                                      <a:pt x="687439" y="162318"/>
                                    </a:cubicBezTo>
                                    <a:close/>
                                    <a:moveTo>
                                      <a:pt x="748427" y="120388"/>
                                    </a:moveTo>
                                    <a:cubicBezTo>
                                      <a:pt x="738263" y="122929"/>
                                      <a:pt x="726827" y="122929"/>
                                      <a:pt x="717933" y="125471"/>
                                    </a:cubicBezTo>
                                    <a:cubicBezTo>
                                      <a:pt x="716663" y="126741"/>
                                      <a:pt x="716663" y="128012"/>
                                      <a:pt x="717933" y="129282"/>
                                    </a:cubicBezTo>
                                    <a:cubicBezTo>
                                      <a:pt x="716663" y="128012"/>
                                      <a:pt x="715392" y="126741"/>
                                      <a:pt x="714121" y="125471"/>
                                    </a:cubicBezTo>
                                    <a:cubicBezTo>
                                      <a:pt x="709039" y="125471"/>
                                      <a:pt x="702686" y="126741"/>
                                      <a:pt x="697604" y="126741"/>
                                    </a:cubicBezTo>
                                    <a:cubicBezTo>
                                      <a:pt x="697604" y="128012"/>
                                      <a:pt x="697604" y="128012"/>
                                      <a:pt x="697604" y="129282"/>
                                    </a:cubicBezTo>
                                    <a:cubicBezTo>
                                      <a:pt x="697604" y="129282"/>
                                      <a:pt x="697604" y="128012"/>
                                      <a:pt x="697604" y="128012"/>
                                    </a:cubicBezTo>
                                    <a:cubicBezTo>
                                      <a:pt x="689980" y="126741"/>
                                      <a:pt x="682357" y="128012"/>
                                      <a:pt x="676004" y="130553"/>
                                    </a:cubicBezTo>
                                    <a:cubicBezTo>
                                      <a:pt x="676004" y="130553"/>
                                      <a:pt x="676004" y="129282"/>
                                      <a:pt x="677274" y="129282"/>
                                    </a:cubicBezTo>
                                    <a:cubicBezTo>
                                      <a:pt x="667110" y="126741"/>
                                      <a:pt x="659486" y="128012"/>
                                      <a:pt x="648051" y="128012"/>
                                    </a:cubicBezTo>
                                    <a:cubicBezTo>
                                      <a:pt x="639157" y="128012"/>
                                      <a:pt x="630263" y="126741"/>
                                      <a:pt x="622639" y="126741"/>
                                    </a:cubicBezTo>
                                    <a:cubicBezTo>
                                      <a:pt x="603580" y="126741"/>
                                      <a:pt x="580710" y="129282"/>
                                      <a:pt x="565463" y="124200"/>
                                    </a:cubicBezTo>
                                    <a:cubicBezTo>
                                      <a:pt x="564192" y="124200"/>
                                      <a:pt x="564192" y="125471"/>
                                      <a:pt x="562921" y="126741"/>
                                    </a:cubicBezTo>
                                    <a:cubicBezTo>
                                      <a:pt x="560380" y="128012"/>
                                      <a:pt x="555298" y="126741"/>
                                      <a:pt x="552757" y="126741"/>
                                    </a:cubicBezTo>
                                    <a:cubicBezTo>
                                      <a:pt x="547674" y="125471"/>
                                      <a:pt x="542592" y="128012"/>
                                      <a:pt x="538780" y="128012"/>
                                    </a:cubicBezTo>
                                    <a:cubicBezTo>
                                      <a:pt x="537510" y="129282"/>
                                      <a:pt x="537510" y="129282"/>
                                      <a:pt x="538780" y="131824"/>
                                    </a:cubicBezTo>
                                    <a:cubicBezTo>
                                      <a:pt x="538780" y="131824"/>
                                      <a:pt x="538780" y="131824"/>
                                      <a:pt x="538780" y="131824"/>
                                    </a:cubicBezTo>
                                    <a:cubicBezTo>
                                      <a:pt x="536239" y="126741"/>
                                      <a:pt x="532427" y="125471"/>
                                      <a:pt x="526074" y="125471"/>
                                    </a:cubicBezTo>
                                    <a:cubicBezTo>
                                      <a:pt x="526074" y="128012"/>
                                      <a:pt x="527345" y="129282"/>
                                      <a:pt x="527345" y="131824"/>
                                    </a:cubicBezTo>
                                    <a:cubicBezTo>
                                      <a:pt x="526074" y="130553"/>
                                      <a:pt x="526074" y="128012"/>
                                      <a:pt x="524804" y="126741"/>
                                    </a:cubicBezTo>
                                    <a:cubicBezTo>
                                      <a:pt x="495580" y="126741"/>
                                      <a:pt x="467627" y="126741"/>
                                      <a:pt x="438404" y="126741"/>
                                    </a:cubicBezTo>
                                    <a:cubicBezTo>
                                      <a:pt x="424427" y="126741"/>
                                      <a:pt x="406639" y="124200"/>
                                      <a:pt x="393933" y="126741"/>
                                    </a:cubicBezTo>
                                    <a:cubicBezTo>
                                      <a:pt x="393933" y="128012"/>
                                      <a:pt x="395204" y="129282"/>
                                      <a:pt x="395204" y="130553"/>
                                    </a:cubicBezTo>
                                    <a:cubicBezTo>
                                      <a:pt x="391392" y="128012"/>
                                      <a:pt x="387580" y="126741"/>
                                      <a:pt x="381227" y="126741"/>
                                    </a:cubicBezTo>
                                    <a:cubicBezTo>
                                      <a:pt x="379957" y="125471"/>
                                      <a:pt x="378686" y="122929"/>
                                      <a:pt x="377416" y="122929"/>
                                    </a:cubicBezTo>
                                    <a:cubicBezTo>
                                      <a:pt x="377416" y="124200"/>
                                      <a:pt x="377416" y="125471"/>
                                      <a:pt x="377416" y="126741"/>
                                    </a:cubicBezTo>
                                    <a:cubicBezTo>
                                      <a:pt x="372333" y="128012"/>
                                      <a:pt x="365980" y="125471"/>
                                      <a:pt x="359627" y="126741"/>
                                    </a:cubicBezTo>
                                    <a:cubicBezTo>
                                      <a:pt x="353274" y="126741"/>
                                      <a:pt x="346921" y="128012"/>
                                      <a:pt x="340569" y="128012"/>
                                    </a:cubicBezTo>
                                    <a:cubicBezTo>
                                      <a:pt x="338027" y="128012"/>
                                      <a:pt x="334216" y="126741"/>
                                      <a:pt x="330404" y="126741"/>
                                    </a:cubicBezTo>
                                    <a:cubicBezTo>
                                      <a:pt x="322780" y="126741"/>
                                      <a:pt x="316427" y="128012"/>
                                      <a:pt x="308804" y="128012"/>
                                    </a:cubicBezTo>
                                    <a:cubicBezTo>
                                      <a:pt x="297369" y="128012"/>
                                      <a:pt x="288474" y="126741"/>
                                      <a:pt x="279580" y="129282"/>
                                    </a:cubicBezTo>
                                    <a:cubicBezTo>
                                      <a:pt x="278310" y="129282"/>
                                      <a:pt x="273227" y="128012"/>
                                      <a:pt x="269416" y="128012"/>
                                    </a:cubicBezTo>
                                    <a:cubicBezTo>
                                      <a:pt x="265604" y="128012"/>
                                      <a:pt x="260521" y="128012"/>
                                      <a:pt x="256710" y="128012"/>
                                    </a:cubicBezTo>
                                    <a:cubicBezTo>
                                      <a:pt x="250357" y="128012"/>
                                      <a:pt x="244004" y="126741"/>
                                      <a:pt x="237651" y="128012"/>
                                    </a:cubicBezTo>
                                    <a:cubicBezTo>
                                      <a:pt x="237651" y="129282"/>
                                      <a:pt x="236380" y="129282"/>
                                      <a:pt x="236380" y="130553"/>
                                    </a:cubicBezTo>
                                    <a:cubicBezTo>
                                      <a:pt x="235110" y="129282"/>
                                      <a:pt x="233839" y="128012"/>
                                      <a:pt x="232569" y="126741"/>
                                    </a:cubicBezTo>
                                    <a:cubicBezTo>
                                      <a:pt x="228757" y="126741"/>
                                      <a:pt x="223674" y="125471"/>
                                      <a:pt x="219863" y="125471"/>
                                    </a:cubicBezTo>
                                    <a:cubicBezTo>
                                      <a:pt x="207157" y="122929"/>
                                      <a:pt x="194451" y="122929"/>
                                      <a:pt x="181745" y="120388"/>
                                    </a:cubicBezTo>
                                    <a:cubicBezTo>
                                      <a:pt x="176663" y="119118"/>
                                      <a:pt x="171580" y="116576"/>
                                      <a:pt x="166498" y="115306"/>
                                    </a:cubicBezTo>
                                    <a:cubicBezTo>
                                      <a:pt x="160145" y="112765"/>
                                      <a:pt x="156333" y="108953"/>
                                      <a:pt x="147439" y="107682"/>
                                    </a:cubicBezTo>
                                    <a:cubicBezTo>
                                      <a:pt x="146168" y="102600"/>
                                      <a:pt x="146168" y="97518"/>
                                      <a:pt x="144898" y="92435"/>
                                    </a:cubicBezTo>
                                    <a:cubicBezTo>
                                      <a:pt x="144898" y="91165"/>
                                      <a:pt x="148710" y="89894"/>
                                      <a:pt x="148710" y="88624"/>
                                    </a:cubicBezTo>
                                    <a:cubicBezTo>
                                      <a:pt x="144898" y="84812"/>
                                      <a:pt x="141086" y="82271"/>
                                      <a:pt x="141086" y="73376"/>
                                    </a:cubicBezTo>
                                    <a:cubicBezTo>
                                      <a:pt x="156333" y="74647"/>
                                      <a:pt x="162686" y="86082"/>
                                      <a:pt x="176663" y="88624"/>
                                    </a:cubicBezTo>
                                    <a:cubicBezTo>
                                      <a:pt x="186827" y="91165"/>
                                      <a:pt x="196992" y="87353"/>
                                      <a:pt x="204616" y="84812"/>
                                    </a:cubicBezTo>
                                    <a:cubicBezTo>
                                      <a:pt x="217321" y="82271"/>
                                      <a:pt x="230027" y="79729"/>
                                      <a:pt x="241463" y="75918"/>
                                    </a:cubicBezTo>
                                    <a:cubicBezTo>
                                      <a:pt x="247816" y="73376"/>
                                      <a:pt x="255439" y="73376"/>
                                      <a:pt x="260521" y="69565"/>
                                    </a:cubicBezTo>
                                    <a:cubicBezTo>
                                      <a:pt x="265604" y="65753"/>
                                      <a:pt x="265604" y="54318"/>
                                      <a:pt x="268145" y="47965"/>
                                    </a:cubicBezTo>
                                    <a:cubicBezTo>
                                      <a:pt x="270686" y="42882"/>
                                      <a:pt x="277039" y="40341"/>
                                      <a:pt x="280851" y="37800"/>
                                    </a:cubicBezTo>
                                    <a:cubicBezTo>
                                      <a:pt x="280851" y="31447"/>
                                      <a:pt x="275768" y="28906"/>
                                      <a:pt x="275768" y="21282"/>
                                    </a:cubicBezTo>
                                    <a:cubicBezTo>
                                      <a:pt x="284663" y="21282"/>
                                      <a:pt x="288474" y="18741"/>
                                      <a:pt x="294827" y="16200"/>
                                    </a:cubicBezTo>
                                    <a:cubicBezTo>
                                      <a:pt x="296098" y="13659"/>
                                      <a:pt x="296098" y="7306"/>
                                      <a:pt x="294827" y="3494"/>
                                    </a:cubicBezTo>
                                    <a:cubicBezTo>
                                      <a:pt x="296098" y="2223"/>
                                      <a:pt x="297369" y="2223"/>
                                      <a:pt x="298639" y="953"/>
                                    </a:cubicBezTo>
                                    <a:cubicBezTo>
                                      <a:pt x="299910" y="-318"/>
                                      <a:pt x="303721" y="953"/>
                                      <a:pt x="304992" y="2223"/>
                                    </a:cubicBezTo>
                                    <a:cubicBezTo>
                                      <a:pt x="308804" y="4765"/>
                                      <a:pt x="307533" y="12388"/>
                                      <a:pt x="308804" y="16200"/>
                                    </a:cubicBezTo>
                                    <a:cubicBezTo>
                                      <a:pt x="311345" y="20012"/>
                                      <a:pt x="320239" y="18741"/>
                                      <a:pt x="325321" y="20012"/>
                                    </a:cubicBezTo>
                                    <a:cubicBezTo>
                                      <a:pt x="341839" y="22553"/>
                                      <a:pt x="362168" y="20012"/>
                                      <a:pt x="379957" y="20012"/>
                                    </a:cubicBezTo>
                                    <a:cubicBezTo>
                                      <a:pt x="438404" y="20012"/>
                                      <a:pt x="495580" y="20012"/>
                                      <a:pt x="554027" y="20012"/>
                                    </a:cubicBezTo>
                                    <a:cubicBezTo>
                                      <a:pt x="570545" y="20012"/>
                                      <a:pt x="612474" y="22553"/>
                                      <a:pt x="620098" y="16200"/>
                                    </a:cubicBezTo>
                                    <a:cubicBezTo>
                                      <a:pt x="621369" y="9847"/>
                                      <a:pt x="620098" y="8576"/>
                                      <a:pt x="622639" y="2223"/>
                                    </a:cubicBezTo>
                                    <a:cubicBezTo>
                                      <a:pt x="626451" y="953"/>
                                      <a:pt x="628992" y="953"/>
                                      <a:pt x="632804" y="953"/>
                                    </a:cubicBezTo>
                                    <a:cubicBezTo>
                                      <a:pt x="632804" y="4765"/>
                                      <a:pt x="632804" y="8576"/>
                                      <a:pt x="632804" y="12388"/>
                                    </a:cubicBezTo>
                                    <a:cubicBezTo>
                                      <a:pt x="635345" y="18741"/>
                                      <a:pt x="644239" y="18741"/>
                                      <a:pt x="653133" y="18741"/>
                                    </a:cubicBezTo>
                                    <a:cubicBezTo>
                                      <a:pt x="653133" y="20012"/>
                                      <a:pt x="654404" y="21282"/>
                                      <a:pt x="654404" y="22553"/>
                                    </a:cubicBezTo>
                                    <a:cubicBezTo>
                                      <a:pt x="650592" y="26365"/>
                                      <a:pt x="649321" y="30176"/>
                                      <a:pt x="650592" y="37800"/>
                                    </a:cubicBezTo>
                                    <a:cubicBezTo>
                                      <a:pt x="653133" y="39071"/>
                                      <a:pt x="656945" y="40341"/>
                                      <a:pt x="658216" y="42882"/>
                                    </a:cubicBezTo>
                                    <a:cubicBezTo>
                                      <a:pt x="663298" y="50506"/>
                                      <a:pt x="664569" y="63212"/>
                                      <a:pt x="672192" y="68294"/>
                                    </a:cubicBezTo>
                                    <a:cubicBezTo>
                                      <a:pt x="674733" y="69565"/>
                                      <a:pt x="678545" y="69565"/>
                                      <a:pt x="681086" y="70835"/>
                                    </a:cubicBezTo>
                                    <a:cubicBezTo>
                                      <a:pt x="696333" y="75918"/>
                                      <a:pt x="715392" y="79729"/>
                                      <a:pt x="733180" y="84812"/>
                                    </a:cubicBezTo>
                                    <a:cubicBezTo>
                                      <a:pt x="739533" y="86082"/>
                                      <a:pt x="749698" y="87353"/>
                                      <a:pt x="757322" y="86082"/>
                                    </a:cubicBezTo>
                                    <a:cubicBezTo>
                                      <a:pt x="770027" y="83541"/>
                                      <a:pt x="775110" y="72106"/>
                                      <a:pt x="789086" y="70835"/>
                                    </a:cubicBezTo>
                                    <a:cubicBezTo>
                                      <a:pt x="790357" y="74647"/>
                                      <a:pt x="787816" y="78459"/>
                                      <a:pt x="786545" y="81000"/>
                                    </a:cubicBezTo>
                                    <a:cubicBezTo>
                                      <a:pt x="785274" y="82271"/>
                                      <a:pt x="784004" y="83541"/>
                                      <a:pt x="782733" y="84812"/>
                                    </a:cubicBezTo>
                                    <a:cubicBezTo>
                                      <a:pt x="784004" y="86082"/>
                                      <a:pt x="784004" y="88624"/>
                                      <a:pt x="785274" y="89894"/>
                                    </a:cubicBezTo>
                                    <a:cubicBezTo>
                                      <a:pt x="786545" y="94976"/>
                                      <a:pt x="784004" y="100059"/>
                                      <a:pt x="782733" y="103871"/>
                                    </a:cubicBezTo>
                                    <a:cubicBezTo>
                                      <a:pt x="778921" y="105141"/>
                                      <a:pt x="775110" y="106412"/>
                                      <a:pt x="771298" y="107682"/>
                                    </a:cubicBezTo>
                                    <a:cubicBezTo>
                                      <a:pt x="764945" y="115306"/>
                                      <a:pt x="757322" y="119118"/>
                                      <a:pt x="748427" y="120388"/>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6" name="任意多边形: 形状 326"/>
                            <wps:cNvSpPr/>
                            <wps:spPr>
                              <a:xfrm>
                                <a:off x="1221035" y="992329"/>
                                <a:ext cx="34305" cy="23396"/>
                              </a:xfrm>
                              <a:custGeom>
                                <a:avLst/>
                                <a:gdLst>
                                  <a:gd name="connsiteX0" fmla="*/ 21600 w 34305"/>
                                  <a:gd name="connsiteY0" fmla="*/ 11435 h 23396"/>
                                  <a:gd name="connsiteX1" fmla="*/ 26682 w 34305"/>
                                  <a:gd name="connsiteY1" fmla="*/ 11435 h 23396"/>
                                  <a:gd name="connsiteX2" fmla="*/ 29224 w 34305"/>
                                  <a:gd name="connsiteY2" fmla="*/ 7624 h 23396"/>
                                  <a:gd name="connsiteX3" fmla="*/ 26682 w 34305"/>
                                  <a:gd name="connsiteY3" fmla="*/ 7624 h 23396"/>
                                  <a:gd name="connsiteX4" fmla="*/ 27953 w 34305"/>
                                  <a:gd name="connsiteY4" fmla="*/ 5082 h 23396"/>
                                  <a:gd name="connsiteX5" fmla="*/ 20329 w 34305"/>
                                  <a:gd name="connsiteY5" fmla="*/ 2541 h 23396"/>
                                  <a:gd name="connsiteX6" fmla="*/ 20329 w 34305"/>
                                  <a:gd name="connsiteY6" fmla="*/ 1271 h 23396"/>
                                  <a:gd name="connsiteX7" fmla="*/ 20329 w 34305"/>
                                  <a:gd name="connsiteY7" fmla="*/ 1271 h 23396"/>
                                  <a:gd name="connsiteX8" fmla="*/ 17788 w 34305"/>
                                  <a:gd name="connsiteY8" fmla="*/ 13976 h 23396"/>
                                  <a:gd name="connsiteX9" fmla="*/ 17788 w 34305"/>
                                  <a:gd name="connsiteY9" fmla="*/ 13976 h 23396"/>
                                  <a:gd name="connsiteX10" fmla="*/ 17788 w 34305"/>
                                  <a:gd name="connsiteY10" fmla="*/ 13976 h 23396"/>
                                  <a:gd name="connsiteX11" fmla="*/ 17788 w 34305"/>
                                  <a:gd name="connsiteY11" fmla="*/ 13976 h 23396"/>
                                  <a:gd name="connsiteX12" fmla="*/ 16518 w 34305"/>
                                  <a:gd name="connsiteY12" fmla="*/ 0 h 23396"/>
                                  <a:gd name="connsiteX13" fmla="*/ 0 w 34305"/>
                                  <a:gd name="connsiteY13" fmla="*/ 10165 h 23396"/>
                                  <a:gd name="connsiteX14" fmla="*/ 1271 w 34305"/>
                                  <a:gd name="connsiteY14" fmla="*/ 10165 h 23396"/>
                                  <a:gd name="connsiteX15" fmla="*/ 8894 w 34305"/>
                                  <a:gd name="connsiteY15" fmla="*/ 12706 h 23396"/>
                                  <a:gd name="connsiteX16" fmla="*/ 8894 w 34305"/>
                                  <a:gd name="connsiteY16" fmla="*/ 15247 h 23396"/>
                                  <a:gd name="connsiteX17" fmla="*/ 17788 w 34305"/>
                                  <a:gd name="connsiteY17" fmla="*/ 17788 h 23396"/>
                                  <a:gd name="connsiteX18" fmla="*/ 19059 w 34305"/>
                                  <a:gd name="connsiteY18" fmla="*/ 16518 h 23396"/>
                                  <a:gd name="connsiteX19" fmla="*/ 21600 w 34305"/>
                                  <a:gd name="connsiteY19" fmla="*/ 16518 h 23396"/>
                                  <a:gd name="connsiteX20" fmla="*/ 21600 w 34305"/>
                                  <a:gd name="connsiteY20" fmla="*/ 21600 h 23396"/>
                                  <a:gd name="connsiteX21" fmla="*/ 31765 w 34305"/>
                                  <a:gd name="connsiteY21" fmla="*/ 22871 h 23396"/>
                                  <a:gd name="connsiteX22" fmla="*/ 33035 w 34305"/>
                                  <a:gd name="connsiteY22" fmla="*/ 21600 h 23396"/>
                                  <a:gd name="connsiteX23" fmla="*/ 31765 w 34305"/>
                                  <a:gd name="connsiteY23" fmla="*/ 19059 h 23396"/>
                                  <a:gd name="connsiteX24" fmla="*/ 34306 w 34305"/>
                                  <a:gd name="connsiteY24" fmla="*/ 15247 h 23396"/>
                                  <a:gd name="connsiteX25" fmla="*/ 22871 w 34305"/>
                                  <a:gd name="connsiteY25" fmla="*/ 15247 h 23396"/>
                                  <a:gd name="connsiteX26" fmla="*/ 22871 w 34305"/>
                                  <a:gd name="connsiteY26" fmla="*/ 13976 h 23396"/>
                                  <a:gd name="connsiteX27" fmla="*/ 21600 w 34305"/>
                                  <a:gd name="connsiteY27" fmla="*/ 11435 h 2339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34305" h="23396">
                                    <a:moveTo>
                                      <a:pt x="21600" y="11435"/>
                                    </a:moveTo>
                                    <a:cubicBezTo>
                                      <a:pt x="24141" y="11435"/>
                                      <a:pt x="25412" y="11435"/>
                                      <a:pt x="26682" y="11435"/>
                                    </a:cubicBezTo>
                                    <a:cubicBezTo>
                                      <a:pt x="27953" y="10165"/>
                                      <a:pt x="29224" y="8894"/>
                                      <a:pt x="29224" y="7624"/>
                                    </a:cubicBezTo>
                                    <a:cubicBezTo>
                                      <a:pt x="27953" y="7624"/>
                                      <a:pt x="26682" y="7624"/>
                                      <a:pt x="26682" y="7624"/>
                                    </a:cubicBezTo>
                                    <a:cubicBezTo>
                                      <a:pt x="26682" y="6353"/>
                                      <a:pt x="27953" y="5082"/>
                                      <a:pt x="27953" y="5082"/>
                                    </a:cubicBezTo>
                                    <a:cubicBezTo>
                                      <a:pt x="25412" y="3812"/>
                                      <a:pt x="22871" y="3812"/>
                                      <a:pt x="20329" y="2541"/>
                                    </a:cubicBezTo>
                                    <a:cubicBezTo>
                                      <a:pt x="20329" y="2541"/>
                                      <a:pt x="20329" y="1271"/>
                                      <a:pt x="20329" y="1271"/>
                                    </a:cubicBezTo>
                                    <a:cubicBezTo>
                                      <a:pt x="20329" y="1271"/>
                                      <a:pt x="20329" y="1271"/>
                                      <a:pt x="20329" y="1271"/>
                                    </a:cubicBezTo>
                                    <a:cubicBezTo>
                                      <a:pt x="19059" y="5082"/>
                                      <a:pt x="17788" y="10165"/>
                                      <a:pt x="17788" y="13976"/>
                                    </a:cubicBezTo>
                                    <a:cubicBezTo>
                                      <a:pt x="17788" y="13976"/>
                                      <a:pt x="17788" y="13976"/>
                                      <a:pt x="17788" y="13976"/>
                                    </a:cubicBezTo>
                                    <a:cubicBezTo>
                                      <a:pt x="17788" y="13976"/>
                                      <a:pt x="17788" y="13976"/>
                                      <a:pt x="17788" y="13976"/>
                                    </a:cubicBezTo>
                                    <a:cubicBezTo>
                                      <a:pt x="17788" y="13976"/>
                                      <a:pt x="17788" y="13976"/>
                                      <a:pt x="17788" y="13976"/>
                                    </a:cubicBezTo>
                                    <a:cubicBezTo>
                                      <a:pt x="16518" y="10165"/>
                                      <a:pt x="16518" y="3812"/>
                                      <a:pt x="16518" y="0"/>
                                    </a:cubicBezTo>
                                    <a:cubicBezTo>
                                      <a:pt x="5082" y="0"/>
                                      <a:pt x="2541" y="2541"/>
                                      <a:pt x="0" y="10165"/>
                                    </a:cubicBezTo>
                                    <a:cubicBezTo>
                                      <a:pt x="0" y="10165"/>
                                      <a:pt x="0" y="10165"/>
                                      <a:pt x="1271" y="10165"/>
                                    </a:cubicBezTo>
                                    <a:cubicBezTo>
                                      <a:pt x="3812" y="11435"/>
                                      <a:pt x="6353" y="11435"/>
                                      <a:pt x="8894" y="12706"/>
                                    </a:cubicBezTo>
                                    <a:cubicBezTo>
                                      <a:pt x="8894" y="13976"/>
                                      <a:pt x="8894" y="15247"/>
                                      <a:pt x="8894" y="15247"/>
                                    </a:cubicBezTo>
                                    <a:cubicBezTo>
                                      <a:pt x="11435" y="16518"/>
                                      <a:pt x="13976" y="17788"/>
                                      <a:pt x="17788" y="17788"/>
                                    </a:cubicBezTo>
                                    <a:cubicBezTo>
                                      <a:pt x="17788" y="17788"/>
                                      <a:pt x="17788" y="16518"/>
                                      <a:pt x="19059" y="16518"/>
                                    </a:cubicBezTo>
                                    <a:cubicBezTo>
                                      <a:pt x="20329" y="16518"/>
                                      <a:pt x="21600" y="16518"/>
                                      <a:pt x="21600" y="16518"/>
                                    </a:cubicBezTo>
                                    <a:cubicBezTo>
                                      <a:pt x="21600" y="17788"/>
                                      <a:pt x="21600" y="19059"/>
                                      <a:pt x="21600" y="21600"/>
                                    </a:cubicBezTo>
                                    <a:cubicBezTo>
                                      <a:pt x="25412" y="22871"/>
                                      <a:pt x="27953" y="24141"/>
                                      <a:pt x="31765" y="22871"/>
                                    </a:cubicBezTo>
                                    <a:cubicBezTo>
                                      <a:pt x="31765" y="22871"/>
                                      <a:pt x="33035" y="21600"/>
                                      <a:pt x="33035" y="21600"/>
                                    </a:cubicBezTo>
                                    <a:cubicBezTo>
                                      <a:pt x="33035" y="20329"/>
                                      <a:pt x="33035" y="19059"/>
                                      <a:pt x="31765" y="19059"/>
                                    </a:cubicBezTo>
                                    <a:cubicBezTo>
                                      <a:pt x="33035" y="17788"/>
                                      <a:pt x="34306" y="16518"/>
                                      <a:pt x="34306" y="15247"/>
                                    </a:cubicBezTo>
                                    <a:cubicBezTo>
                                      <a:pt x="29224" y="13976"/>
                                      <a:pt x="29224" y="13976"/>
                                      <a:pt x="22871" y="15247"/>
                                    </a:cubicBezTo>
                                    <a:cubicBezTo>
                                      <a:pt x="22871" y="15247"/>
                                      <a:pt x="22871" y="15247"/>
                                      <a:pt x="22871" y="13976"/>
                                    </a:cubicBezTo>
                                    <a:cubicBezTo>
                                      <a:pt x="21600" y="12706"/>
                                      <a:pt x="21600" y="11435"/>
                                      <a:pt x="21600" y="11435"/>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7" name="任意多边形: 形状 327"/>
                            <wps:cNvSpPr/>
                            <wps:spPr>
                              <a:xfrm>
                                <a:off x="1287105" y="1016886"/>
                                <a:ext cx="57176" cy="125372"/>
                              </a:xfrm>
                              <a:custGeom>
                                <a:avLst/>
                                <a:gdLst>
                                  <a:gd name="connsiteX0" fmla="*/ 17788 w 57176"/>
                                  <a:gd name="connsiteY0" fmla="*/ 108855 h 125372"/>
                                  <a:gd name="connsiteX1" fmla="*/ 15247 w 57176"/>
                                  <a:gd name="connsiteY1" fmla="*/ 110125 h 125372"/>
                                  <a:gd name="connsiteX2" fmla="*/ 11435 w 57176"/>
                                  <a:gd name="connsiteY2" fmla="*/ 108855 h 125372"/>
                                  <a:gd name="connsiteX3" fmla="*/ 11435 w 57176"/>
                                  <a:gd name="connsiteY3" fmla="*/ 124102 h 125372"/>
                                  <a:gd name="connsiteX4" fmla="*/ 8894 w 57176"/>
                                  <a:gd name="connsiteY4" fmla="*/ 125372 h 125372"/>
                                  <a:gd name="connsiteX5" fmla="*/ 1271 w 57176"/>
                                  <a:gd name="connsiteY5" fmla="*/ 120290 h 125372"/>
                                  <a:gd name="connsiteX6" fmla="*/ 0 w 57176"/>
                                  <a:gd name="connsiteY6" fmla="*/ 117749 h 125372"/>
                                  <a:gd name="connsiteX7" fmla="*/ 2541 w 57176"/>
                                  <a:gd name="connsiteY7" fmla="*/ 115208 h 125372"/>
                                  <a:gd name="connsiteX8" fmla="*/ 2541 w 57176"/>
                                  <a:gd name="connsiteY8" fmla="*/ 89796 h 125372"/>
                                  <a:gd name="connsiteX9" fmla="*/ 3812 w 57176"/>
                                  <a:gd name="connsiteY9" fmla="*/ 89796 h 125372"/>
                                  <a:gd name="connsiteX10" fmla="*/ 5082 w 57176"/>
                                  <a:gd name="connsiteY10" fmla="*/ 91067 h 125372"/>
                                  <a:gd name="connsiteX11" fmla="*/ 5082 w 57176"/>
                                  <a:gd name="connsiteY11" fmla="*/ 83443 h 125372"/>
                                  <a:gd name="connsiteX12" fmla="*/ 2541 w 57176"/>
                                  <a:gd name="connsiteY12" fmla="*/ 82172 h 125372"/>
                                  <a:gd name="connsiteX13" fmla="*/ 2541 w 57176"/>
                                  <a:gd name="connsiteY13" fmla="*/ 58031 h 125372"/>
                                  <a:gd name="connsiteX14" fmla="*/ 3812 w 57176"/>
                                  <a:gd name="connsiteY14" fmla="*/ 56761 h 125372"/>
                                  <a:gd name="connsiteX15" fmla="*/ 6353 w 57176"/>
                                  <a:gd name="connsiteY15" fmla="*/ 58031 h 125372"/>
                                  <a:gd name="connsiteX16" fmla="*/ 7624 w 57176"/>
                                  <a:gd name="connsiteY16" fmla="*/ 30078 h 125372"/>
                                  <a:gd name="connsiteX17" fmla="*/ 7624 w 57176"/>
                                  <a:gd name="connsiteY17" fmla="*/ 16102 h 125372"/>
                                  <a:gd name="connsiteX18" fmla="*/ 21600 w 57176"/>
                                  <a:gd name="connsiteY18" fmla="*/ 7208 h 125372"/>
                                  <a:gd name="connsiteX19" fmla="*/ 30494 w 57176"/>
                                  <a:gd name="connsiteY19" fmla="*/ 855 h 125372"/>
                                  <a:gd name="connsiteX20" fmla="*/ 57176 w 57176"/>
                                  <a:gd name="connsiteY20" fmla="*/ 3396 h 125372"/>
                                  <a:gd name="connsiteX21" fmla="*/ 57176 w 57176"/>
                                  <a:gd name="connsiteY21" fmla="*/ 7208 h 125372"/>
                                  <a:gd name="connsiteX22" fmla="*/ 54635 w 57176"/>
                                  <a:gd name="connsiteY22" fmla="*/ 9749 h 125372"/>
                                  <a:gd name="connsiteX23" fmla="*/ 43200 w 57176"/>
                                  <a:gd name="connsiteY23" fmla="*/ 8478 h 125372"/>
                                  <a:gd name="connsiteX24" fmla="*/ 26682 w 57176"/>
                                  <a:gd name="connsiteY24" fmla="*/ 17372 h 125372"/>
                                  <a:gd name="connsiteX25" fmla="*/ 26682 w 57176"/>
                                  <a:gd name="connsiteY25" fmla="*/ 19914 h 125372"/>
                                  <a:gd name="connsiteX26" fmla="*/ 22871 w 57176"/>
                                  <a:gd name="connsiteY26" fmla="*/ 22455 h 125372"/>
                                  <a:gd name="connsiteX27" fmla="*/ 22871 w 57176"/>
                                  <a:gd name="connsiteY27" fmla="*/ 22455 h 125372"/>
                                  <a:gd name="connsiteX28" fmla="*/ 26682 w 57176"/>
                                  <a:gd name="connsiteY28" fmla="*/ 23725 h 125372"/>
                                  <a:gd name="connsiteX29" fmla="*/ 26682 w 57176"/>
                                  <a:gd name="connsiteY29" fmla="*/ 27537 h 125372"/>
                                  <a:gd name="connsiteX30" fmla="*/ 25412 w 57176"/>
                                  <a:gd name="connsiteY30" fmla="*/ 28808 h 125372"/>
                                  <a:gd name="connsiteX31" fmla="*/ 25412 w 57176"/>
                                  <a:gd name="connsiteY31" fmla="*/ 28808 h 125372"/>
                                  <a:gd name="connsiteX32" fmla="*/ 30494 w 57176"/>
                                  <a:gd name="connsiteY32" fmla="*/ 31349 h 125372"/>
                                  <a:gd name="connsiteX33" fmla="*/ 27953 w 57176"/>
                                  <a:gd name="connsiteY33" fmla="*/ 36431 h 125372"/>
                                  <a:gd name="connsiteX34" fmla="*/ 27953 w 57176"/>
                                  <a:gd name="connsiteY34" fmla="*/ 37702 h 125372"/>
                                  <a:gd name="connsiteX35" fmla="*/ 34306 w 57176"/>
                                  <a:gd name="connsiteY35" fmla="*/ 41514 h 125372"/>
                                  <a:gd name="connsiteX36" fmla="*/ 34306 w 57176"/>
                                  <a:gd name="connsiteY36" fmla="*/ 42784 h 125372"/>
                                  <a:gd name="connsiteX37" fmla="*/ 30494 w 57176"/>
                                  <a:gd name="connsiteY37" fmla="*/ 44055 h 125372"/>
                                  <a:gd name="connsiteX38" fmla="*/ 31765 w 57176"/>
                                  <a:gd name="connsiteY38" fmla="*/ 46596 h 125372"/>
                                  <a:gd name="connsiteX39" fmla="*/ 29223 w 57176"/>
                                  <a:gd name="connsiteY39" fmla="*/ 46596 h 125372"/>
                                  <a:gd name="connsiteX40" fmla="*/ 29223 w 57176"/>
                                  <a:gd name="connsiteY40" fmla="*/ 46596 h 125372"/>
                                  <a:gd name="connsiteX41" fmla="*/ 35576 w 57176"/>
                                  <a:gd name="connsiteY41" fmla="*/ 49137 h 125372"/>
                                  <a:gd name="connsiteX42" fmla="*/ 35576 w 57176"/>
                                  <a:gd name="connsiteY42" fmla="*/ 56761 h 125372"/>
                                  <a:gd name="connsiteX43" fmla="*/ 40659 w 57176"/>
                                  <a:gd name="connsiteY43" fmla="*/ 66925 h 125372"/>
                                  <a:gd name="connsiteX44" fmla="*/ 38118 w 57176"/>
                                  <a:gd name="connsiteY44" fmla="*/ 68196 h 125372"/>
                                  <a:gd name="connsiteX45" fmla="*/ 38118 w 57176"/>
                                  <a:gd name="connsiteY45" fmla="*/ 68196 h 125372"/>
                                  <a:gd name="connsiteX46" fmla="*/ 41929 w 57176"/>
                                  <a:gd name="connsiteY46" fmla="*/ 69467 h 125372"/>
                                  <a:gd name="connsiteX47" fmla="*/ 41929 w 57176"/>
                                  <a:gd name="connsiteY47" fmla="*/ 72008 h 125372"/>
                                  <a:gd name="connsiteX48" fmla="*/ 33035 w 57176"/>
                                  <a:gd name="connsiteY48" fmla="*/ 73278 h 125372"/>
                                  <a:gd name="connsiteX49" fmla="*/ 33035 w 57176"/>
                                  <a:gd name="connsiteY49" fmla="*/ 82172 h 125372"/>
                                  <a:gd name="connsiteX50" fmla="*/ 29223 w 57176"/>
                                  <a:gd name="connsiteY50" fmla="*/ 83443 h 125372"/>
                                  <a:gd name="connsiteX51" fmla="*/ 29223 w 57176"/>
                                  <a:gd name="connsiteY51" fmla="*/ 84714 h 125372"/>
                                  <a:gd name="connsiteX52" fmla="*/ 29223 w 57176"/>
                                  <a:gd name="connsiteY52" fmla="*/ 85984 h 125372"/>
                                  <a:gd name="connsiteX53" fmla="*/ 26682 w 57176"/>
                                  <a:gd name="connsiteY53" fmla="*/ 88525 h 125372"/>
                                  <a:gd name="connsiteX54" fmla="*/ 26682 w 57176"/>
                                  <a:gd name="connsiteY54" fmla="*/ 96149 h 125372"/>
                                  <a:gd name="connsiteX55" fmla="*/ 22871 w 57176"/>
                                  <a:gd name="connsiteY55" fmla="*/ 97419 h 125372"/>
                                  <a:gd name="connsiteX56" fmla="*/ 22871 w 57176"/>
                                  <a:gd name="connsiteY56" fmla="*/ 101231 h 125372"/>
                                  <a:gd name="connsiteX57" fmla="*/ 17788 w 57176"/>
                                  <a:gd name="connsiteY57" fmla="*/ 101231 h 125372"/>
                                  <a:gd name="connsiteX58" fmla="*/ 17788 w 57176"/>
                                  <a:gd name="connsiteY58" fmla="*/ 108855 h 1253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57176" h="125372">
                                    <a:moveTo>
                                      <a:pt x="17788" y="108855"/>
                                    </a:moveTo>
                                    <a:cubicBezTo>
                                      <a:pt x="15247" y="108855"/>
                                      <a:pt x="15247" y="110125"/>
                                      <a:pt x="15247" y="110125"/>
                                    </a:cubicBezTo>
                                    <a:cubicBezTo>
                                      <a:pt x="13976" y="108855"/>
                                      <a:pt x="12706" y="108855"/>
                                      <a:pt x="11435" y="108855"/>
                                    </a:cubicBezTo>
                                    <a:cubicBezTo>
                                      <a:pt x="12706" y="113937"/>
                                      <a:pt x="11435" y="117749"/>
                                      <a:pt x="11435" y="124102"/>
                                    </a:cubicBezTo>
                                    <a:cubicBezTo>
                                      <a:pt x="10165" y="124102"/>
                                      <a:pt x="10165" y="125372"/>
                                      <a:pt x="8894" y="125372"/>
                                    </a:cubicBezTo>
                                    <a:cubicBezTo>
                                      <a:pt x="6353" y="124102"/>
                                      <a:pt x="2541" y="122831"/>
                                      <a:pt x="1271" y="120290"/>
                                    </a:cubicBezTo>
                                    <a:cubicBezTo>
                                      <a:pt x="0" y="119020"/>
                                      <a:pt x="0" y="119020"/>
                                      <a:pt x="0" y="117749"/>
                                    </a:cubicBezTo>
                                    <a:cubicBezTo>
                                      <a:pt x="1271" y="117749"/>
                                      <a:pt x="1271" y="116478"/>
                                      <a:pt x="2541" y="115208"/>
                                    </a:cubicBezTo>
                                    <a:cubicBezTo>
                                      <a:pt x="0" y="108855"/>
                                      <a:pt x="0" y="96149"/>
                                      <a:pt x="2541" y="89796"/>
                                    </a:cubicBezTo>
                                    <a:cubicBezTo>
                                      <a:pt x="2541" y="89796"/>
                                      <a:pt x="3812" y="89796"/>
                                      <a:pt x="3812" y="89796"/>
                                    </a:cubicBezTo>
                                    <a:cubicBezTo>
                                      <a:pt x="3812" y="89796"/>
                                      <a:pt x="5082" y="91067"/>
                                      <a:pt x="5082" y="91067"/>
                                    </a:cubicBezTo>
                                    <a:cubicBezTo>
                                      <a:pt x="5082" y="87255"/>
                                      <a:pt x="5082" y="85984"/>
                                      <a:pt x="5082" y="83443"/>
                                    </a:cubicBezTo>
                                    <a:cubicBezTo>
                                      <a:pt x="3812" y="83443"/>
                                      <a:pt x="2541" y="82172"/>
                                      <a:pt x="2541" y="82172"/>
                                    </a:cubicBezTo>
                                    <a:cubicBezTo>
                                      <a:pt x="2541" y="74549"/>
                                      <a:pt x="2541" y="66925"/>
                                      <a:pt x="2541" y="58031"/>
                                    </a:cubicBezTo>
                                    <a:cubicBezTo>
                                      <a:pt x="2541" y="58031"/>
                                      <a:pt x="3812" y="56761"/>
                                      <a:pt x="3812" y="56761"/>
                                    </a:cubicBezTo>
                                    <a:cubicBezTo>
                                      <a:pt x="5082" y="58031"/>
                                      <a:pt x="5082" y="58031"/>
                                      <a:pt x="6353" y="58031"/>
                                    </a:cubicBezTo>
                                    <a:cubicBezTo>
                                      <a:pt x="6353" y="49137"/>
                                      <a:pt x="5082" y="38972"/>
                                      <a:pt x="7624" y="30078"/>
                                    </a:cubicBezTo>
                                    <a:cubicBezTo>
                                      <a:pt x="7624" y="24996"/>
                                      <a:pt x="7624" y="21184"/>
                                      <a:pt x="7624" y="16102"/>
                                    </a:cubicBezTo>
                                    <a:cubicBezTo>
                                      <a:pt x="8894" y="11020"/>
                                      <a:pt x="16518" y="9749"/>
                                      <a:pt x="21600" y="7208"/>
                                    </a:cubicBezTo>
                                    <a:cubicBezTo>
                                      <a:pt x="25412" y="5937"/>
                                      <a:pt x="27953" y="3396"/>
                                      <a:pt x="30494" y="855"/>
                                    </a:cubicBezTo>
                                    <a:cubicBezTo>
                                      <a:pt x="36847" y="-1686"/>
                                      <a:pt x="52094" y="2125"/>
                                      <a:pt x="57176" y="3396"/>
                                    </a:cubicBezTo>
                                    <a:cubicBezTo>
                                      <a:pt x="57176" y="4667"/>
                                      <a:pt x="57176" y="5937"/>
                                      <a:pt x="57176" y="7208"/>
                                    </a:cubicBezTo>
                                    <a:cubicBezTo>
                                      <a:pt x="55906" y="7208"/>
                                      <a:pt x="55906" y="8478"/>
                                      <a:pt x="54635" y="9749"/>
                                    </a:cubicBezTo>
                                    <a:cubicBezTo>
                                      <a:pt x="50824" y="11020"/>
                                      <a:pt x="45741" y="8478"/>
                                      <a:pt x="43200" y="8478"/>
                                    </a:cubicBezTo>
                                    <a:cubicBezTo>
                                      <a:pt x="38118" y="9749"/>
                                      <a:pt x="29223" y="14831"/>
                                      <a:pt x="26682" y="17372"/>
                                    </a:cubicBezTo>
                                    <a:cubicBezTo>
                                      <a:pt x="26682" y="18643"/>
                                      <a:pt x="26682" y="18643"/>
                                      <a:pt x="26682" y="19914"/>
                                    </a:cubicBezTo>
                                    <a:cubicBezTo>
                                      <a:pt x="24141" y="19914"/>
                                      <a:pt x="24141" y="21184"/>
                                      <a:pt x="22871" y="22455"/>
                                    </a:cubicBezTo>
                                    <a:cubicBezTo>
                                      <a:pt x="22871" y="22455"/>
                                      <a:pt x="22871" y="22455"/>
                                      <a:pt x="22871" y="22455"/>
                                    </a:cubicBezTo>
                                    <a:cubicBezTo>
                                      <a:pt x="24141" y="22455"/>
                                      <a:pt x="25412" y="23725"/>
                                      <a:pt x="26682" y="23725"/>
                                    </a:cubicBezTo>
                                    <a:cubicBezTo>
                                      <a:pt x="26682" y="26267"/>
                                      <a:pt x="26682" y="26267"/>
                                      <a:pt x="26682" y="27537"/>
                                    </a:cubicBezTo>
                                    <a:cubicBezTo>
                                      <a:pt x="25412" y="27537"/>
                                      <a:pt x="25412" y="27537"/>
                                      <a:pt x="25412" y="28808"/>
                                    </a:cubicBezTo>
                                    <a:cubicBezTo>
                                      <a:pt x="25412" y="28808"/>
                                      <a:pt x="25412" y="28808"/>
                                      <a:pt x="25412" y="28808"/>
                                    </a:cubicBezTo>
                                    <a:cubicBezTo>
                                      <a:pt x="26682" y="30078"/>
                                      <a:pt x="27953" y="31349"/>
                                      <a:pt x="30494" y="31349"/>
                                    </a:cubicBezTo>
                                    <a:cubicBezTo>
                                      <a:pt x="30494" y="35161"/>
                                      <a:pt x="30494" y="33890"/>
                                      <a:pt x="27953" y="36431"/>
                                    </a:cubicBezTo>
                                    <a:cubicBezTo>
                                      <a:pt x="27953" y="36431"/>
                                      <a:pt x="27953" y="36431"/>
                                      <a:pt x="27953" y="37702"/>
                                    </a:cubicBezTo>
                                    <a:cubicBezTo>
                                      <a:pt x="30494" y="38972"/>
                                      <a:pt x="31765" y="41514"/>
                                      <a:pt x="34306" y="41514"/>
                                    </a:cubicBezTo>
                                    <a:cubicBezTo>
                                      <a:pt x="34306" y="41514"/>
                                      <a:pt x="34306" y="42784"/>
                                      <a:pt x="34306" y="42784"/>
                                    </a:cubicBezTo>
                                    <a:cubicBezTo>
                                      <a:pt x="33035" y="42784"/>
                                      <a:pt x="31765" y="44055"/>
                                      <a:pt x="30494" y="44055"/>
                                    </a:cubicBezTo>
                                    <a:cubicBezTo>
                                      <a:pt x="31765" y="44055"/>
                                      <a:pt x="31765" y="45325"/>
                                      <a:pt x="31765" y="46596"/>
                                    </a:cubicBezTo>
                                    <a:cubicBezTo>
                                      <a:pt x="30494" y="46596"/>
                                      <a:pt x="30494" y="46596"/>
                                      <a:pt x="29223" y="46596"/>
                                    </a:cubicBezTo>
                                    <a:cubicBezTo>
                                      <a:pt x="29223" y="46596"/>
                                      <a:pt x="29223" y="46596"/>
                                      <a:pt x="29223" y="46596"/>
                                    </a:cubicBezTo>
                                    <a:cubicBezTo>
                                      <a:pt x="31765" y="47867"/>
                                      <a:pt x="33035" y="47867"/>
                                      <a:pt x="35576" y="49137"/>
                                    </a:cubicBezTo>
                                    <a:cubicBezTo>
                                      <a:pt x="35576" y="51678"/>
                                      <a:pt x="35576" y="52949"/>
                                      <a:pt x="35576" y="56761"/>
                                    </a:cubicBezTo>
                                    <a:cubicBezTo>
                                      <a:pt x="39388" y="58031"/>
                                      <a:pt x="40659" y="61843"/>
                                      <a:pt x="40659" y="66925"/>
                                    </a:cubicBezTo>
                                    <a:cubicBezTo>
                                      <a:pt x="39388" y="66925"/>
                                      <a:pt x="38118" y="66925"/>
                                      <a:pt x="38118" y="68196"/>
                                    </a:cubicBezTo>
                                    <a:cubicBezTo>
                                      <a:pt x="38118" y="68196"/>
                                      <a:pt x="38118" y="68196"/>
                                      <a:pt x="38118" y="68196"/>
                                    </a:cubicBezTo>
                                    <a:cubicBezTo>
                                      <a:pt x="39388" y="68196"/>
                                      <a:pt x="40659" y="69467"/>
                                      <a:pt x="41929" y="69467"/>
                                    </a:cubicBezTo>
                                    <a:cubicBezTo>
                                      <a:pt x="41929" y="70737"/>
                                      <a:pt x="41929" y="70737"/>
                                      <a:pt x="41929" y="72008"/>
                                    </a:cubicBezTo>
                                    <a:cubicBezTo>
                                      <a:pt x="38118" y="73278"/>
                                      <a:pt x="36847" y="73278"/>
                                      <a:pt x="33035" y="73278"/>
                                    </a:cubicBezTo>
                                    <a:cubicBezTo>
                                      <a:pt x="33035" y="75820"/>
                                      <a:pt x="33035" y="79631"/>
                                      <a:pt x="33035" y="82172"/>
                                    </a:cubicBezTo>
                                    <a:cubicBezTo>
                                      <a:pt x="31765" y="82172"/>
                                      <a:pt x="30494" y="83443"/>
                                      <a:pt x="29223" y="83443"/>
                                    </a:cubicBezTo>
                                    <a:cubicBezTo>
                                      <a:pt x="29223" y="83443"/>
                                      <a:pt x="29223" y="84714"/>
                                      <a:pt x="29223" y="84714"/>
                                    </a:cubicBezTo>
                                    <a:cubicBezTo>
                                      <a:pt x="29223" y="84714"/>
                                      <a:pt x="29223" y="84714"/>
                                      <a:pt x="29223" y="85984"/>
                                    </a:cubicBezTo>
                                    <a:cubicBezTo>
                                      <a:pt x="27953" y="85984"/>
                                      <a:pt x="26682" y="87255"/>
                                      <a:pt x="26682" y="88525"/>
                                    </a:cubicBezTo>
                                    <a:cubicBezTo>
                                      <a:pt x="25412" y="91067"/>
                                      <a:pt x="27953" y="94878"/>
                                      <a:pt x="26682" y="96149"/>
                                    </a:cubicBezTo>
                                    <a:cubicBezTo>
                                      <a:pt x="25412" y="96149"/>
                                      <a:pt x="25412" y="97419"/>
                                      <a:pt x="22871" y="97419"/>
                                    </a:cubicBezTo>
                                    <a:cubicBezTo>
                                      <a:pt x="22871" y="98690"/>
                                      <a:pt x="22871" y="99961"/>
                                      <a:pt x="22871" y="101231"/>
                                    </a:cubicBezTo>
                                    <a:cubicBezTo>
                                      <a:pt x="20329" y="101231"/>
                                      <a:pt x="20329" y="102502"/>
                                      <a:pt x="17788" y="101231"/>
                                    </a:cubicBezTo>
                                    <a:cubicBezTo>
                                      <a:pt x="17788" y="105043"/>
                                      <a:pt x="17788" y="107584"/>
                                      <a:pt x="17788" y="108855"/>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8" name="任意多边形: 形状 328"/>
                            <wps:cNvSpPr/>
                            <wps:spPr>
                              <a:xfrm>
                                <a:off x="1354447" y="1019011"/>
                                <a:ext cx="35576" cy="47011"/>
                              </a:xfrm>
                              <a:custGeom>
                                <a:avLst/>
                                <a:gdLst>
                                  <a:gd name="connsiteX0" fmla="*/ 35577 w 35576"/>
                                  <a:gd name="connsiteY0" fmla="*/ 47012 h 47011"/>
                                  <a:gd name="connsiteX1" fmla="*/ 31765 w 35576"/>
                                  <a:gd name="connsiteY1" fmla="*/ 47012 h 47011"/>
                                  <a:gd name="connsiteX2" fmla="*/ 30494 w 35576"/>
                                  <a:gd name="connsiteY2" fmla="*/ 12706 h 47011"/>
                                  <a:gd name="connsiteX3" fmla="*/ 19059 w 35576"/>
                                  <a:gd name="connsiteY3" fmla="*/ 6353 h 47011"/>
                                  <a:gd name="connsiteX4" fmla="*/ 0 w 35576"/>
                                  <a:gd name="connsiteY4" fmla="*/ 0 h 47011"/>
                                  <a:gd name="connsiteX5" fmla="*/ 35577 w 35576"/>
                                  <a:gd name="connsiteY5" fmla="*/ 16518 h 47011"/>
                                  <a:gd name="connsiteX6" fmla="*/ 35577 w 35576"/>
                                  <a:gd name="connsiteY6" fmla="*/ 47012 h 470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5576" h="47011">
                                    <a:moveTo>
                                      <a:pt x="35577" y="47012"/>
                                    </a:moveTo>
                                    <a:cubicBezTo>
                                      <a:pt x="34306" y="47012"/>
                                      <a:pt x="33035" y="47012"/>
                                      <a:pt x="31765" y="47012"/>
                                    </a:cubicBezTo>
                                    <a:cubicBezTo>
                                      <a:pt x="30494" y="36847"/>
                                      <a:pt x="33035" y="24141"/>
                                      <a:pt x="30494" y="12706"/>
                                    </a:cubicBezTo>
                                    <a:cubicBezTo>
                                      <a:pt x="26682" y="10165"/>
                                      <a:pt x="22871" y="8894"/>
                                      <a:pt x="19059" y="6353"/>
                                    </a:cubicBezTo>
                                    <a:cubicBezTo>
                                      <a:pt x="12706" y="3812"/>
                                      <a:pt x="3812" y="5082"/>
                                      <a:pt x="0" y="0"/>
                                    </a:cubicBezTo>
                                    <a:cubicBezTo>
                                      <a:pt x="11435" y="0"/>
                                      <a:pt x="33035" y="8894"/>
                                      <a:pt x="35577" y="16518"/>
                                    </a:cubicBezTo>
                                    <a:cubicBezTo>
                                      <a:pt x="35577" y="26682"/>
                                      <a:pt x="35577" y="36847"/>
                                      <a:pt x="35577" y="47012"/>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9" name="任意多边形: 形状 329"/>
                            <wps:cNvSpPr/>
                            <wps:spPr>
                              <a:xfrm>
                                <a:off x="1044423" y="1022823"/>
                                <a:ext cx="3811" cy="2541"/>
                              </a:xfrm>
                              <a:custGeom>
                                <a:avLst/>
                                <a:gdLst>
                                  <a:gd name="connsiteX0" fmla="*/ 3812 w 3811"/>
                                  <a:gd name="connsiteY0" fmla="*/ 0 h 2541"/>
                                  <a:gd name="connsiteX1" fmla="*/ 0 w 3811"/>
                                  <a:gd name="connsiteY1" fmla="*/ 2541 h 2541"/>
                                  <a:gd name="connsiteX2" fmla="*/ 3812 w 3811"/>
                                  <a:gd name="connsiteY2" fmla="*/ 0 h 2541"/>
                                  <a:gd name="connsiteX3" fmla="*/ 3812 w 3811"/>
                                  <a:gd name="connsiteY3" fmla="*/ 0 h 2541"/>
                                </a:gdLst>
                                <a:ahLst/>
                                <a:cxnLst>
                                  <a:cxn ang="0">
                                    <a:pos x="connsiteX0" y="connsiteY0"/>
                                  </a:cxn>
                                  <a:cxn ang="0">
                                    <a:pos x="connsiteX1" y="connsiteY1"/>
                                  </a:cxn>
                                  <a:cxn ang="0">
                                    <a:pos x="connsiteX2" y="connsiteY2"/>
                                  </a:cxn>
                                  <a:cxn ang="0">
                                    <a:pos x="connsiteX3" y="connsiteY3"/>
                                  </a:cxn>
                                </a:cxnLst>
                                <a:rect l="l" t="t" r="r" b="b"/>
                                <a:pathLst>
                                  <a:path w="3811" h="2541">
                                    <a:moveTo>
                                      <a:pt x="3812" y="0"/>
                                    </a:moveTo>
                                    <a:cubicBezTo>
                                      <a:pt x="1271" y="1271"/>
                                      <a:pt x="1271" y="0"/>
                                      <a:pt x="0" y="2541"/>
                                    </a:cubicBezTo>
                                    <a:cubicBezTo>
                                      <a:pt x="1271" y="2541"/>
                                      <a:pt x="3812" y="1271"/>
                                      <a:pt x="3812" y="0"/>
                                    </a:cubicBezTo>
                                    <a:cubicBezTo>
                                      <a:pt x="3812" y="0"/>
                                      <a:pt x="3812" y="0"/>
                                      <a:pt x="3812"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30" name="任意多边形: 形状 330"/>
                            <wps:cNvSpPr/>
                            <wps:spPr>
                              <a:xfrm>
                                <a:off x="899576" y="1071105"/>
                                <a:ext cx="12911" cy="138494"/>
                              </a:xfrm>
                              <a:custGeom>
                                <a:avLst/>
                                <a:gdLst>
                                  <a:gd name="connsiteX0" fmla="*/ 6353 w 12911"/>
                                  <a:gd name="connsiteY0" fmla="*/ 0 h 138494"/>
                                  <a:gd name="connsiteX1" fmla="*/ 8894 w 12911"/>
                                  <a:gd name="connsiteY1" fmla="*/ 1271 h 138494"/>
                                  <a:gd name="connsiteX2" fmla="*/ 8894 w 12911"/>
                                  <a:gd name="connsiteY2" fmla="*/ 19059 h 138494"/>
                                  <a:gd name="connsiteX3" fmla="*/ 12706 w 12911"/>
                                  <a:gd name="connsiteY3" fmla="*/ 29223 h 138494"/>
                                  <a:gd name="connsiteX4" fmla="*/ 10165 w 12911"/>
                                  <a:gd name="connsiteY4" fmla="*/ 50824 h 138494"/>
                                  <a:gd name="connsiteX5" fmla="*/ 10165 w 12911"/>
                                  <a:gd name="connsiteY5" fmla="*/ 71153 h 138494"/>
                                  <a:gd name="connsiteX6" fmla="*/ 10165 w 12911"/>
                                  <a:gd name="connsiteY6" fmla="*/ 81318 h 138494"/>
                                  <a:gd name="connsiteX7" fmla="*/ 8894 w 12911"/>
                                  <a:gd name="connsiteY7" fmla="*/ 94023 h 138494"/>
                                  <a:gd name="connsiteX8" fmla="*/ 11435 w 12911"/>
                                  <a:gd name="connsiteY8" fmla="*/ 96565 h 138494"/>
                                  <a:gd name="connsiteX9" fmla="*/ 11435 w 12911"/>
                                  <a:gd name="connsiteY9" fmla="*/ 124518 h 138494"/>
                                  <a:gd name="connsiteX10" fmla="*/ 8894 w 12911"/>
                                  <a:gd name="connsiteY10" fmla="*/ 125788 h 138494"/>
                                  <a:gd name="connsiteX11" fmla="*/ 8894 w 12911"/>
                                  <a:gd name="connsiteY11" fmla="*/ 128329 h 138494"/>
                                  <a:gd name="connsiteX12" fmla="*/ 11435 w 12911"/>
                                  <a:gd name="connsiteY12" fmla="*/ 129600 h 138494"/>
                                  <a:gd name="connsiteX13" fmla="*/ 11435 w 12911"/>
                                  <a:gd name="connsiteY13" fmla="*/ 132141 h 138494"/>
                                  <a:gd name="connsiteX14" fmla="*/ 7624 w 12911"/>
                                  <a:gd name="connsiteY14" fmla="*/ 133412 h 138494"/>
                                  <a:gd name="connsiteX15" fmla="*/ 7624 w 12911"/>
                                  <a:gd name="connsiteY15" fmla="*/ 137223 h 138494"/>
                                  <a:gd name="connsiteX16" fmla="*/ 5082 w 12911"/>
                                  <a:gd name="connsiteY16" fmla="*/ 138494 h 138494"/>
                                  <a:gd name="connsiteX17" fmla="*/ 1271 w 12911"/>
                                  <a:gd name="connsiteY17" fmla="*/ 135953 h 138494"/>
                                  <a:gd name="connsiteX18" fmla="*/ 0 w 12911"/>
                                  <a:gd name="connsiteY18" fmla="*/ 115624 h 138494"/>
                                  <a:gd name="connsiteX19" fmla="*/ 1271 w 12911"/>
                                  <a:gd name="connsiteY19" fmla="*/ 114353 h 138494"/>
                                  <a:gd name="connsiteX20" fmla="*/ 3812 w 12911"/>
                                  <a:gd name="connsiteY20" fmla="*/ 115624 h 138494"/>
                                  <a:gd name="connsiteX21" fmla="*/ 3812 w 12911"/>
                                  <a:gd name="connsiteY21" fmla="*/ 111812 h 138494"/>
                                  <a:gd name="connsiteX22" fmla="*/ 3812 w 12911"/>
                                  <a:gd name="connsiteY22" fmla="*/ 111812 h 138494"/>
                                  <a:gd name="connsiteX23" fmla="*/ 1271 w 12911"/>
                                  <a:gd name="connsiteY23" fmla="*/ 110541 h 138494"/>
                                  <a:gd name="connsiteX24" fmla="*/ 2541 w 12911"/>
                                  <a:gd name="connsiteY24" fmla="*/ 101647 h 138494"/>
                                  <a:gd name="connsiteX25" fmla="*/ 3812 w 12911"/>
                                  <a:gd name="connsiteY25" fmla="*/ 100376 h 138494"/>
                                  <a:gd name="connsiteX26" fmla="*/ 5082 w 12911"/>
                                  <a:gd name="connsiteY26" fmla="*/ 101647 h 138494"/>
                                  <a:gd name="connsiteX27" fmla="*/ 2541 w 12911"/>
                                  <a:gd name="connsiteY27" fmla="*/ 88941 h 138494"/>
                                  <a:gd name="connsiteX28" fmla="*/ 3812 w 12911"/>
                                  <a:gd name="connsiteY28" fmla="*/ 87671 h 138494"/>
                                  <a:gd name="connsiteX29" fmla="*/ 3812 w 12911"/>
                                  <a:gd name="connsiteY29" fmla="*/ 87671 h 138494"/>
                                  <a:gd name="connsiteX30" fmla="*/ 3812 w 12911"/>
                                  <a:gd name="connsiteY30" fmla="*/ 67341 h 138494"/>
                                  <a:gd name="connsiteX31" fmla="*/ 5082 w 12911"/>
                                  <a:gd name="connsiteY31" fmla="*/ 63529 h 138494"/>
                                  <a:gd name="connsiteX32" fmla="*/ 5082 w 12911"/>
                                  <a:gd name="connsiteY32" fmla="*/ 27953 h 138494"/>
                                  <a:gd name="connsiteX33" fmla="*/ 7624 w 12911"/>
                                  <a:gd name="connsiteY33" fmla="*/ 27953 h 138494"/>
                                  <a:gd name="connsiteX34" fmla="*/ 6353 w 12911"/>
                                  <a:gd name="connsiteY34" fmla="*/ 0 h 138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12911" h="138494">
                                    <a:moveTo>
                                      <a:pt x="6353" y="0"/>
                                    </a:moveTo>
                                    <a:cubicBezTo>
                                      <a:pt x="7624" y="0"/>
                                      <a:pt x="7624" y="1271"/>
                                      <a:pt x="8894" y="1271"/>
                                    </a:cubicBezTo>
                                    <a:cubicBezTo>
                                      <a:pt x="11435" y="10165"/>
                                      <a:pt x="6353" y="12706"/>
                                      <a:pt x="8894" y="19059"/>
                                    </a:cubicBezTo>
                                    <a:cubicBezTo>
                                      <a:pt x="10165" y="22871"/>
                                      <a:pt x="12706" y="24141"/>
                                      <a:pt x="12706" y="29223"/>
                                    </a:cubicBezTo>
                                    <a:cubicBezTo>
                                      <a:pt x="13976" y="36847"/>
                                      <a:pt x="8894" y="43200"/>
                                      <a:pt x="10165" y="50824"/>
                                    </a:cubicBezTo>
                                    <a:cubicBezTo>
                                      <a:pt x="12706" y="58447"/>
                                      <a:pt x="11435" y="63529"/>
                                      <a:pt x="10165" y="71153"/>
                                    </a:cubicBezTo>
                                    <a:cubicBezTo>
                                      <a:pt x="10165" y="74965"/>
                                      <a:pt x="10165" y="77506"/>
                                      <a:pt x="10165" y="81318"/>
                                    </a:cubicBezTo>
                                    <a:cubicBezTo>
                                      <a:pt x="11435" y="86400"/>
                                      <a:pt x="8894" y="91482"/>
                                      <a:pt x="8894" y="94023"/>
                                    </a:cubicBezTo>
                                    <a:cubicBezTo>
                                      <a:pt x="10165" y="94023"/>
                                      <a:pt x="10165" y="95294"/>
                                      <a:pt x="11435" y="96565"/>
                                    </a:cubicBezTo>
                                    <a:cubicBezTo>
                                      <a:pt x="12706" y="99106"/>
                                      <a:pt x="12706" y="123247"/>
                                      <a:pt x="11435" y="124518"/>
                                    </a:cubicBezTo>
                                    <a:cubicBezTo>
                                      <a:pt x="10165" y="125788"/>
                                      <a:pt x="10165" y="124518"/>
                                      <a:pt x="8894" y="125788"/>
                                    </a:cubicBezTo>
                                    <a:cubicBezTo>
                                      <a:pt x="8894" y="127059"/>
                                      <a:pt x="7624" y="127059"/>
                                      <a:pt x="8894" y="128329"/>
                                    </a:cubicBezTo>
                                    <a:cubicBezTo>
                                      <a:pt x="8894" y="128329"/>
                                      <a:pt x="11435" y="129600"/>
                                      <a:pt x="11435" y="129600"/>
                                    </a:cubicBezTo>
                                    <a:cubicBezTo>
                                      <a:pt x="11435" y="130871"/>
                                      <a:pt x="11435" y="130871"/>
                                      <a:pt x="11435" y="132141"/>
                                    </a:cubicBezTo>
                                    <a:cubicBezTo>
                                      <a:pt x="10165" y="132141"/>
                                      <a:pt x="8894" y="133412"/>
                                      <a:pt x="7624" y="133412"/>
                                    </a:cubicBezTo>
                                    <a:cubicBezTo>
                                      <a:pt x="7624" y="134682"/>
                                      <a:pt x="7624" y="135953"/>
                                      <a:pt x="7624" y="137223"/>
                                    </a:cubicBezTo>
                                    <a:cubicBezTo>
                                      <a:pt x="6353" y="137223"/>
                                      <a:pt x="6353" y="138494"/>
                                      <a:pt x="5082" y="138494"/>
                                    </a:cubicBezTo>
                                    <a:cubicBezTo>
                                      <a:pt x="3812" y="138494"/>
                                      <a:pt x="2541" y="137223"/>
                                      <a:pt x="1271" y="135953"/>
                                    </a:cubicBezTo>
                                    <a:cubicBezTo>
                                      <a:pt x="0" y="134682"/>
                                      <a:pt x="0" y="119435"/>
                                      <a:pt x="0" y="115624"/>
                                    </a:cubicBezTo>
                                    <a:cubicBezTo>
                                      <a:pt x="0" y="115624"/>
                                      <a:pt x="1271" y="114353"/>
                                      <a:pt x="1271" y="114353"/>
                                    </a:cubicBezTo>
                                    <a:cubicBezTo>
                                      <a:pt x="2541" y="114353"/>
                                      <a:pt x="2541" y="115624"/>
                                      <a:pt x="3812" y="115624"/>
                                    </a:cubicBezTo>
                                    <a:cubicBezTo>
                                      <a:pt x="3812" y="114353"/>
                                      <a:pt x="3812" y="113082"/>
                                      <a:pt x="3812" y="111812"/>
                                    </a:cubicBezTo>
                                    <a:cubicBezTo>
                                      <a:pt x="3812" y="111812"/>
                                      <a:pt x="3812" y="111812"/>
                                      <a:pt x="3812" y="111812"/>
                                    </a:cubicBezTo>
                                    <a:cubicBezTo>
                                      <a:pt x="2541" y="113082"/>
                                      <a:pt x="1271" y="111812"/>
                                      <a:pt x="1271" y="110541"/>
                                    </a:cubicBezTo>
                                    <a:cubicBezTo>
                                      <a:pt x="0" y="108000"/>
                                      <a:pt x="3812" y="105459"/>
                                      <a:pt x="2541" y="101647"/>
                                    </a:cubicBezTo>
                                    <a:cubicBezTo>
                                      <a:pt x="2541" y="101647"/>
                                      <a:pt x="3812" y="100376"/>
                                      <a:pt x="3812" y="100376"/>
                                    </a:cubicBezTo>
                                    <a:cubicBezTo>
                                      <a:pt x="3812" y="100376"/>
                                      <a:pt x="5082" y="100376"/>
                                      <a:pt x="5082" y="101647"/>
                                    </a:cubicBezTo>
                                    <a:cubicBezTo>
                                      <a:pt x="5082" y="97835"/>
                                      <a:pt x="1271" y="94023"/>
                                      <a:pt x="2541" y="88941"/>
                                    </a:cubicBezTo>
                                    <a:cubicBezTo>
                                      <a:pt x="2541" y="88941"/>
                                      <a:pt x="3812" y="87671"/>
                                      <a:pt x="3812" y="87671"/>
                                    </a:cubicBezTo>
                                    <a:cubicBezTo>
                                      <a:pt x="3812" y="87671"/>
                                      <a:pt x="3812" y="87671"/>
                                      <a:pt x="3812" y="87671"/>
                                    </a:cubicBezTo>
                                    <a:cubicBezTo>
                                      <a:pt x="3812" y="81318"/>
                                      <a:pt x="3812" y="74965"/>
                                      <a:pt x="3812" y="67341"/>
                                    </a:cubicBezTo>
                                    <a:cubicBezTo>
                                      <a:pt x="3812" y="66071"/>
                                      <a:pt x="5082" y="64800"/>
                                      <a:pt x="5082" y="63529"/>
                                    </a:cubicBezTo>
                                    <a:cubicBezTo>
                                      <a:pt x="3812" y="54635"/>
                                      <a:pt x="2541" y="38118"/>
                                      <a:pt x="5082" y="27953"/>
                                    </a:cubicBezTo>
                                    <a:cubicBezTo>
                                      <a:pt x="6353" y="27953"/>
                                      <a:pt x="6353" y="27953"/>
                                      <a:pt x="7624" y="27953"/>
                                    </a:cubicBezTo>
                                    <a:cubicBezTo>
                                      <a:pt x="6353" y="22871"/>
                                      <a:pt x="2541" y="5082"/>
                                      <a:pt x="6353"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31" name="任意多边形: 形状 331"/>
                            <wps:cNvSpPr/>
                            <wps:spPr>
                              <a:xfrm>
                                <a:off x="1489129" y="1072376"/>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332" name="图形 6"/>
                          <wpg:cNvGrpSpPr/>
                          <wpg:grpSpPr>
                            <a:xfrm>
                              <a:off x="908565" y="1246447"/>
                              <a:ext cx="866350" cy="351656"/>
                              <a:chOff x="908565" y="1246447"/>
                              <a:chExt cx="866350" cy="351656"/>
                            </a:xfrm>
                            <a:solidFill>
                              <a:srgbClr val="1C50A1"/>
                            </a:solidFill>
                          </wpg:grpSpPr>
                          <wpg:grpSp>
                            <wpg:cNvPr id="333" name="图形 6"/>
                            <wpg:cNvGrpSpPr/>
                            <wpg:grpSpPr>
                              <a:xfrm>
                                <a:off x="1270588" y="1541223"/>
                                <a:ext cx="138494" cy="52094"/>
                                <a:chOff x="1270588" y="1541223"/>
                                <a:chExt cx="138494" cy="52094"/>
                              </a:xfrm>
                              <a:solidFill>
                                <a:srgbClr val="1C50A1"/>
                              </a:solidFill>
                            </wpg:grpSpPr>
                            <wps:wsp>
                              <wps:cNvPr id="334" name="任意多边形: 形状 334"/>
                              <wps:cNvSpPr/>
                              <wps:spPr>
                                <a:xfrm>
                                  <a:off x="1270588" y="1541223"/>
                                  <a:ext cx="20329" cy="50823"/>
                                </a:xfrm>
                                <a:custGeom>
                                  <a:avLst/>
                                  <a:gdLst>
                                    <a:gd name="connsiteX0" fmla="*/ 15247 w 20329"/>
                                    <a:gd name="connsiteY0" fmla="*/ 44471 h 50823"/>
                                    <a:gd name="connsiteX1" fmla="*/ 15247 w 20329"/>
                                    <a:gd name="connsiteY1" fmla="*/ 0 h 50823"/>
                                    <a:gd name="connsiteX2" fmla="*/ 15247 w 20329"/>
                                    <a:gd name="connsiteY2" fmla="*/ 0 h 50823"/>
                                    <a:gd name="connsiteX3" fmla="*/ 15247 w 20329"/>
                                    <a:gd name="connsiteY3" fmla="*/ 0 h 50823"/>
                                    <a:gd name="connsiteX4" fmla="*/ 15247 w 20329"/>
                                    <a:gd name="connsiteY4" fmla="*/ 0 h 50823"/>
                                    <a:gd name="connsiteX5" fmla="*/ 1271 w 20329"/>
                                    <a:gd name="connsiteY5" fmla="*/ 6353 h 50823"/>
                                    <a:gd name="connsiteX6" fmla="*/ 1271 w 20329"/>
                                    <a:gd name="connsiteY6" fmla="*/ 7624 h 50823"/>
                                    <a:gd name="connsiteX7" fmla="*/ 3812 w 20329"/>
                                    <a:gd name="connsiteY7" fmla="*/ 6353 h 50823"/>
                                    <a:gd name="connsiteX8" fmla="*/ 6353 w 20329"/>
                                    <a:gd name="connsiteY8" fmla="*/ 6353 h 50823"/>
                                    <a:gd name="connsiteX9" fmla="*/ 7624 w 20329"/>
                                    <a:gd name="connsiteY9" fmla="*/ 7624 h 50823"/>
                                    <a:gd name="connsiteX10" fmla="*/ 7624 w 20329"/>
                                    <a:gd name="connsiteY10" fmla="*/ 10165 h 50823"/>
                                    <a:gd name="connsiteX11" fmla="*/ 7624 w 20329"/>
                                    <a:gd name="connsiteY11" fmla="*/ 44471 h 50823"/>
                                    <a:gd name="connsiteX12" fmla="*/ 6353 w 20329"/>
                                    <a:gd name="connsiteY12" fmla="*/ 48282 h 50823"/>
                                    <a:gd name="connsiteX13" fmla="*/ 0 w 20329"/>
                                    <a:gd name="connsiteY13" fmla="*/ 49553 h 50823"/>
                                    <a:gd name="connsiteX14" fmla="*/ 0 w 20329"/>
                                    <a:gd name="connsiteY14" fmla="*/ 50824 h 50823"/>
                                    <a:gd name="connsiteX15" fmla="*/ 20329 w 20329"/>
                                    <a:gd name="connsiteY15" fmla="*/ 50824 h 50823"/>
                                    <a:gd name="connsiteX16" fmla="*/ 20329 w 20329"/>
                                    <a:gd name="connsiteY16" fmla="*/ 49553 h 50823"/>
                                    <a:gd name="connsiteX17" fmla="*/ 15247 w 20329"/>
                                    <a:gd name="connsiteY17" fmla="*/ 48282 h 50823"/>
                                    <a:gd name="connsiteX18" fmla="*/ 15247 w 20329"/>
                                    <a:gd name="connsiteY18" fmla="*/ 4447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20329" h="50823">
                                      <a:moveTo>
                                        <a:pt x="15247" y="44471"/>
                                      </a:moveTo>
                                      <a:lnTo>
                                        <a:pt x="15247" y="0"/>
                                      </a:lnTo>
                                      <a:cubicBezTo>
                                        <a:pt x="15247" y="0"/>
                                        <a:pt x="15247" y="0"/>
                                        <a:pt x="15247" y="0"/>
                                      </a:cubicBezTo>
                                      <a:cubicBezTo>
                                        <a:pt x="15247" y="0"/>
                                        <a:pt x="15247" y="0"/>
                                        <a:pt x="15247" y="0"/>
                                      </a:cubicBezTo>
                                      <a:lnTo>
                                        <a:pt x="15247" y="0"/>
                                      </a:lnTo>
                                      <a:lnTo>
                                        <a:pt x="1271" y="6353"/>
                                      </a:lnTo>
                                      <a:lnTo>
                                        <a:pt x="1271" y="7624"/>
                                      </a:lnTo>
                                      <a:cubicBezTo>
                                        <a:pt x="2541" y="7624"/>
                                        <a:pt x="2541" y="6353"/>
                                        <a:pt x="3812" y="6353"/>
                                      </a:cubicBezTo>
                                      <a:cubicBezTo>
                                        <a:pt x="5082" y="6353"/>
                                        <a:pt x="5082" y="6353"/>
                                        <a:pt x="6353" y="6353"/>
                                      </a:cubicBezTo>
                                      <a:cubicBezTo>
                                        <a:pt x="7624" y="6353"/>
                                        <a:pt x="7624" y="6353"/>
                                        <a:pt x="7624" y="7624"/>
                                      </a:cubicBezTo>
                                      <a:cubicBezTo>
                                        <a:pt x="7624" y="7624"/>
                                        <a:pt x="7624" y="8894"/>
                                        <a:pt x="7624" y="10165"/>
                                      </a:cubicBezTo>
                                      <a:lnTo>
                                        <a:pt x="7624" y="44471"/>
                                      </a:lnTo>
                                      <a:cubicBezTo>
                                        <a:pt x="7624" y="47012"/>
                                        <a:pt x="7624" y="48282"/>
                                        <a:pt x="6353" y="48282"/>
                                      </a:cubicBezTo>
                                      <a:cubicBezTo>
                                        <a:pt x="5082" y="49553"/>
                                        <a:pt x="3812" y="49553"/>
                                        <a:pt x="0" y="49553"/>
                                      </a:cubicBezTo>
                                      <a:lnTo>
                                        <a:pt x="0" y="50824"/>
                                      </a:lnTo>
                                      <a:lnTo>
                                        <a:pt x="20329" y="50824"/>
                                      </a:lnTo>
                                      <a:lnTo>
                                        <a:pt x="20329" y="49553"/>
                                      </a:lnTo>
                                      <a:cubicBezTo>
                                        <a:pt x="17788" y="49553"/>
                                        <a:pt x="15247" y="49553"/>
                                        <a:pt x="15247" y="48282"/>
                                      </a:cubicBezTo>
                                      <a:cubicBezTo>
                                        <a:pt x="15247" y="48282"/>
                                        <a:pt x="15247" y="47012"/>
                                        <a:pt x="15247" y="4447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35" name="任意多边形: 形状 335"/>
                              <wps:cNvSpPr/>
                              <wps:spPr>
                                <a:xfrm>
                                  <a:off x="1306164" y="1542494"/>
                                  <a:ext cx="27952" cy="50823"/>
                                </a:xfrm>
                                <a:custGeom>
                                  <a:avLst/>
                                  <a:gdLst>
                                    <a:gd name="connsiteX0" fmla="*/ 16518 w 27952"/>
                                    <a:gd name="connsiteY0" fmla="*/ 21600 h 50823"/>
                                    <a:gd name="connsiteX1" fmla="*/ 22871 w 27952"/>
                                    <a:gd name="connsiteY1" fmla="*/ 17788 h 50823"/>
                                    <a:gd name="connsiteX2" fmla="*/ 26682 w 27952"/>
                                    <a:gd name="connsiteY2" fmla="*/ 10165 h 50823"/>
                                    <a:gd name="connsiteX3" fmla="*/ 22871 w 27952"/>
                                    <a:gd name="connsiteY3" fmla="*/ 2541 h 50823"/>
                                    <a:gd name="connsiteX4" fmla="*/ 13976 w 27952"/>
                                    <a:gd name="connsiteY4" fmla="*/ 0 h 50823"/>
                                    <a:gd name="connsiteX5" fmla="*/ 3812 w 27952"/>
                                    <a:gd name="connsiteY5" fmla="*/ 3812 h 50823"/>
                                    <a:gd name="connsiteX6" fmla="*/ 0 w 27952"/>
                                    <a:gd name="connsiteY6" fmla="*/ 11435 h 50823"/>
                                    <a:gd name="connsiteX7" fmla="*/ 2541 w 27952"/>
                                    <a:gd name="connsiteY7" fmla="*/ 19059 h 50823"/>
                                    <a:gd name="connsiteX8" fmla="*/ 8894 w 27952"/>
                                    <a:gd name="connsiteY8" fmla="*/ 25412 h 50823"/>
                                    <a:gd name="connsiteX9" fmla="*/ 2541 w 27952"/>
                                    <a:gd name="connsiteY9" fmla="*/ 30494 h 50823"/>
                                    <a:gd name="connsiteX10" fmla="*/ 0 w 27952"/>
                                    <a:gd name="connsiteY10" fmla="*/ 38118 h 50823"/>
                                    <a:gd name="connsiteX11" fmla="*/ 3812 w 27952"/>
                                    <a:gd name="connsiteY11" fmla="*/ 47012 h 50823"/>
                                    <a:gd name="connsiteX12" fmla="*/ 13976 w 27952"/>
                                    <a:gd name="connsiteY12" fmla="*/ 50824 h 50823"/>
                                    <a:gd name="connsiteX13" fmla="*/ 24141 w 27952"/>
                                    <a:gd name="connsiteY13" fmla="*/ 47012 h 50823"/>
                                    <a:gd name="connsiteX14" fmla="*/ 27953 w 27952"/>
                                    <a:gd name="connsiteY14" fmla="*/ 38118 h 50823"/>
                                    <a:gd name="connsiteX15" fmla="*/ 25412 w 27952"/>
                                    <a:gd name="connsiteY15" fmla="*/ 30494 h 50823"/>
                                    <a:gd name="connsiteX16" fmla="*/ 16518 w 27952"/>
                                    <a:gd name="connsiteY16" fmla="*/ 21600 h 50823"/>
                                    <a:gd name="connsiteX17" fmla="*/ 7624 w 27952"/>
                                    <a:gd name="connsiteY17" fmla="*/ 13976 h 50823"/>
                                    <a:gd name="connsiteX18" fmla="*/ 5082 w 27952"/>
                                    <a:gd name="connsiteY18" fmla="*/ 7624 h 50823"/>
                                    <a:gd name="connsiteX19" fmla="*/ 7624 w 27952"/>
                                    <a:gd name="connsiteY19" fmla="*/ 2541 h 50823"/>
                                    <a:gd name="connsiteX20" fmla="*/ 12706 w 27952"/>
                                    <a:gd name="connsiteY20" fmla="*/ 0 h 50823"/>
                                    <a:gd name="connsiteX21" fmla="*/ 19059 w 27952"/>
                                    <a:gd name="connsiteY21" fmla="*/ 2541 h 50823"/>
                                    <a:gd name="connsiteX22" fmla="*/ 21600 w 27952"/>
                                    <a:gd name="connsiteY22" fmla="*/ 8894 h 50823"/>
                                    <a:gd name="connsiteX23" fmla="*/ 19059 w 27952"/>
                                    <a:gd name="connsiteY23" fmla="*/ 15247 h 50823"/>
                                    <a:gd name="connsiteX24" fmla="*/ 13976 w 27952"/>
                                    <a:gd name="connsiteY24" fmla="*/ 19059 h 50823"/>
                                    <a:gd name="connsiteX25" fmla="*/ 7624 w 27952"/>
                                    <a:gd name="connsiteY25" fmla="*/ 13976 h 50823"/>
                                    <a:gd name="connsiteX26" fmla="*/ 20329 w 27952"/>
                                    <a:gd name="connsiteY26" fmla="*/ 45741 h 50823"/>
                                    <a:gd name="connsiteX27" fmla="*/ 13976 w 27952"/>
                                    <a:gd name="connsiteY27" fmla="*/ 48282 h 50823"/>
                                    <a:gd name="connsiteX28" fmla="*/ 7624 w 27952"/>
                                    <a:gd name="connsiteY28" fmla="*/ 45741 h 50823"/>
                                    <a:gd name="connsiteX29" fmla="*/ 5082 w 27952"/>
                                    <a:gd name="connsiteY29" fmla="*/ 38118 h 50823"/>
                                    <a:gd name="connsiteX30" fmla="*/ 6353 w 27952"/>
                                    <a:gd name="connsiteY30" fmla="*/ 31765 h 50823"/>
                                    <a:gd name="connsiteX31" fmla="*/ 11435 w 27952"/>
                                    <a:gd name="connsiteY31" fmla="*/ 26682 h 50823"/>
                                    <a:gd name="connsiteX32" fmla="*/ 20329 w 27952"/>
                                    <a:gd name="connsiteY32" fmla="*/ 34306 h 50823"/>
                                    <a:gd name="connsiteX33" fmla="*/ 22871 w 27952"/>
                                    <a:gd name="connsiteY33" fmla="*/ 40659 h 50823"/>
                                    <a:gd name="connsiteX34" fmla="*/ 20329 w 27952"/>
                                    <a:gd name="connsiteY34" fmla="*/ 4574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7952" h="50823">
                                      <a:moveTo>
                                        <a:pt x="16518" y="21600"/>
                                      </a:moveTo>
                                      <a:cubicBezTo>
                                        <a:pt x="19059" y="20329"/>
                                        <a:pt x="21600" y="19059"/>
                                        <a:pt x="22871" y="17788"/>
                                      </a:cubicBezTo>
                                      <a:cubicBezTo>
                                        <a:pt x="25412" y="15247"/>
                                        <a:pt x="26682" y="12706"/>
                                        <a:pt x="26682" y="10165"/>
                                      </a:cubicBezTo>
                                      <a:cubicBezTo>
                                        <a:pt x="26682" y="7624"/>
                                        <a:pt x="25412" y="5082"/>
                                        <a:pt x="22871" y="2541"/>
                                      </a:cubicBezTo>
                                      <a:cubicBezTo>
                                        <a:pt x="20329" y="0"/>
                                        <a:pt x="17788" y="0"/>
                                        <a:pt x="13976" y="0"/>
                                      </a:cubicBezTo>
                                      <a:cubicBezTo>
                                        <a:pt x="10165" y="0"/>
                                        <a:pt x="6353" y="1271"/>
                                        <a:pt x="3812" y="3812"/>
                                      </a:cubicBezTo>
                                      <a:cubicBezTo>
                                        <a:pt x="1271" y="6353"/>
                                        <a:pt x="0" y="8894"/>
                                        <a:pt x="0" y="11435"/>
                                      </a:cubicBezTo>
                                      <a:cubicBezTo>
                                        <a:pt x="0" y="13976"/>
                                        <a:pt x="1271" y="16518"/>
                                        <a:pt x="2541" y="19059"/>
                                      </a:cubicBezTo>
                                      <a:cubicBezTo>
                                        <a:pt x="3812" y="20329"/>
                                        <a:pt x="6353" y="22871"/>
                                        <a:pt x="8894" y="25412"/>
                                      </a:cubicBezTo>
                                      <a:cubicBezTo>
                                        <a:pt x="5082" y="27953"/>
                                        <a:pt x="3812" y="29223"/>
                                        <a:pt x="2541" y="30494"/>
                                      </a:cubicBezTo>
                                      <a:cubicBezTo>
                                        <a:pt x="0" y="33035"/>
                                        <a:pt x="0" y="35576"/>
                                        <a:pt x="0" y="38118"/>
                                      </a:cubicBezTo>
                                      <a:cubicBezTo>
                                        <a:pt x="0" y="41929"/>
                                        <a:pt x="1271" y="44471"/>
                                        <a:pt x="3812" y="47012"/>
                                      </a:cubicBezTo>
                                      <a:cubicBezTo>
                                        <a:pt x="6353" y="49553"/>
                                        <a:pt x="10165" y="50824"/>
                                        <a:pt x="13976" y="50824"/>
                                      </a:cubicBezTo>
                                      <a:cubicBezTo>
                                        <a:pt x="17788" y="50824"/>
                                        <a:pt x="21600" y="49553"/>
                                        <a:pt x="24141" y="47012"/>
                                      </a:cubicBezTo>
                                      <a:cubicBezTo>
                                        <a:pt x="26682" y="44471"/>
                                        <a:pt x="27953" y="41929"/>
                                        <a:pt x="27953" y="38118"/>
                                      </a:cubicBezTo>
                                      <a:cubicBezTo>
                                        <a:pt x="27953" y="35576"/>
                                        <a:pt x="26682" y="31765"/>
                                        <a:pt x="25412" y="30494"/>
                                      </a:cubicBezTo>
                                      <a:cubicBezTo>
                                        <a:pt x="22871" y="26682"/>
                                        <a:pt x="20329" y="24141"/>
                                        <a:pt x="16518" y="21600"/>
                                      </a:cubicBezTo>
                                      <a:close/>
                                      <a:moveTo>
                                        <a:pt x="7624" y="13976"/>
                                      </a:moveTo>
                                      <a:cubicBezTo>
                                        <a:pt x="6353" y="11435"/>
                                        <a:pt x="5082" y="10165"/>
                                        <a:pt x="5082" y="7624"/>
                                      </a:cubicBezTo>
                                      <a:cubicBezTo>
                                        <a:pt x="5082" y="5082"/>
                                        <a:pt x="6353" y="3812"/>
                                        <a:pt x="7624" y="2541"/>
                                      </a:cubicBezTo>
                                      <a:cubicBezTo>
                                        <a:pt x="8894" y="1271"/>
                                        <a:pt x="11435" y="0"/>
                                        <a:pt x="12706" y="0"/>
                                      </a:cubicBezTo>
                                      <a:cubicBezTo>
                                        <a:pt x="15247" y="0"/>
                                        <a:pt x="17788" y="1271"/>
                                        <a:pt x="19059" y="2541"/>
                                      </a:cubicBezTo>
                                      <a:cubicBezTo>
                                        <a:pt x="20329" y="3812"/>
                                        <a:pt x="21600" y="6353"/>
                                        <a:pt x="21600" y="8894"/>
                                      </a:cubicBezTo>
                                      <a:cubicBezTo>
                                        <a:pt x="21600" y="11435"/>
                                        <a:pt x="20329" y="13976"/>
                                        <a:pt x="19059" y="15247"/>
                                      </a:cubicBezTo>
                                      <a:cubicBezTo>
                                        <a:pt x="17788" y="16518"/>
                                        <a:pt x="16518" y="17788"/>
                                        <a:pt x="13976" y="19059"/>
                                      </a:cubicBezTo>
                                      <a:cubicBezTo>
                                        <a:pt x="11435" y="17788"/>
                                        <a:pt x="8894" y="16518"/>
                                        <a:pt x="7624" y="13976"/>
                                      </a:cubicBezTo>
                                      <a:close/>
                                      <a:moveTo>
                                        <a:pt x="20329" y="45741"/>
                                      </a:moveTo>
                                      <a:cubicBezTo>
                                        <a:pt x="19059" y="47012"/>
                                        <a:pt x="16518" y="48282"/>
                                        <a:pt x="13976" y="48282"/>
                                      </a:cubicBezTo>
                                      <a:cubicBezTo>
                                        <a:pt x="11435" y="48282"/>
                                        <a:pt x="8894" y="47012"/>
                                        <a:pt x="7624" y="45741"/>
                                      </a:cubicBezTo>
                                      <a:cubicBezTo>
                                        <a:pt x="6353" y="43200"/>
                                        <a:pt x="5082" y="40659"/>
                                        <a:pt x="5082" y="38118"/>
                                      </a:cubicBezTo>
                                      <a:cubicBezTo>
                                        <a:pt x="5082" y="35576"/>
                                        <a:pt x="5082" y="34306"/>
                                        <a:pt x="6353" y="31765"/>
                                      </a:cubicBezTo>
                                      <a:cubicBezTo>
                                        <a:pt x="7624" y="29223"/>
                                        <a:pt x="8894" y="27953"/>
                                        <a:pt x="11435" y="26682"/>
                                      </a:cubicBezTo>
                                      <a:cubicBezTo>
                                        <a:pt x="16518" y="30494"/>
                                        <a:pt x="19059" y="33035"/>
                                        <a:pt x="20329" y="34306"/>
                                      </a:cubicBezTo>
                                      <a:cubicBezTo>
                                        <a:pt x="21600" y="35576"/>
                                        <a:pt x="22871" y="38118"/>
                                        <a:pt x="22871" y="40659"/>
                                      </a:cubicBezTo>
                                      <a:cubicBezTo>
                                        <a:pt x="21600" y="41929"/>
                                        <a:pt x="21600" y="43200"/>
                                        <a:pt x="20329" y="4574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36" name="任意多边形: 形状 336"/>
                              <wps:cNvSpPr/>
                              <wps:spPr>
                                <a:xfrm>
                                  <a:off x="1340470" y="1541223"/>
                                  <a:ext cx="33035" cy="49552"/>
                                </a:xfrm>
                                <a:custGeom>
                                  <a:avLst/>
                                  <a:gdLst>
                                    <a:gd name="connsiteX0" fmla="*/ 15247 w 33035"/>
                                    <a:gd name="connsiteY0" fmla="*/ 0 h 49552"/>
                                    <a:gd name="connsiteX1" fmla="*/ 3812 w 33035"/>
                                    <a:gd name="connsiteY1" fmla="*/ 5082 h 49552"/>
                                    <a:gd name="connsiteX2" fmla="*/ 0 w 33035"/>
                                    <a:gd name="connsiteY2" fmla="*/ 17788 h 49552"/>
                                    <a:gd name="connsiteX3" fmla="*/ 3812 w 33035"/>
                                    <a:gd name="connsiteY3" fmla="*/ 27953 h 49552"/>
                                    <a:gd name="connsiteX4" fmla="*/ 13976 w 33035"/>
                                    <a:gd name="connsiteY4" fmla="*/ 31765 h 49552"/>
                                    <a:gd name="connsiteX5" fmla="*/ 17788 w 33035"/>
                                    <a:gd name="connsiteY5" fmla="*/ 31765 h 49552"/>
                                    <a:gd name="connsiteX6" fmla="*/ 24141 w 33035"/>
                                    <a:gd name="connsiteY6" fmla="*/ 29223 h 49552"/>
                                    <a:gd name="connsiteX7" fmla="*/ 25412 w 33035"/>
                                    <a:gd name="connsiteY7" fmla="*/ 27953 h 49552"/>
                                    <a:gd name="connsiteX8" fmla="*/ 22871 w 33035"/>
                                    <a:gd name="connsiteY8" fmla="*/ 35576 h 49552"/>
                                    <a:gd name="connsiteX9" fmla="*/ 16518 w 33035"/>
                                    <a:gd name="connsiteY9" fmla="*/ 43200 h 49552"/>
                                    <a:gd name="connsiteX10" fmla="*/ 8894 w 33035"/>
                                    <a:gd name="connsiteY10" fmla="*/ 47012 h 49552"/>
                                    <a:gd name="connsiteX11" fmla="*/ 2541 w 33035"/>
                                    <a:gd name="connsiteY11" fmla="*/ 48282 h 49552"/>
                                    <a:gd name="connsiteX12" fmla="*/ 2541 w 33035"/>
                                    <a:gd name="connsiteY12" fmla="*/ 49553 h 49552"/>
                                    <a:gd name="connsiteX13" fmla="*/ 12706 w 33035"/>
                                    <a:gd name="connsiteY13" fmla="*/ 47012 h 49552"/>
                                    <a:gd name="connsiteX14" fmla="*/ 24141 w 33035"/>
                                    <a:gd name="connsiteY14" fmla="*/ 39388 h 49552"/>
                                    <a:gd name="connsiteX15" fmla="*/ 30494 w 33035"/>
                                    <a:gd name="connsiteY15" fmla="*/ 29223 h 49552"/>
                                    <a:gd name="connsiteX16" fmla="*/ 33035 w 33035"/>
                                    <a:gd name="connsiteY16" fmla="*/ 17788 h 49552"/>
                                    <a:gd name="connsiteX17" fmla="*/ 29224 w 33035"/>
                                    <a:gd name="connsiteY17" fmla="*/ 3812 h 49552"/>
                                    <a:gd name="connsiteX18" fmla="*/ 15247 w 33035"/>
                                    <a:gd name="connsiteY18" fmla="*/ 0 h 49552"/>
                                    <a:gd name="connsiteX19" fmla="*/ 24141 w 33035"/>
                                    <a:gd name="connsiteY19" fmla="*/ 22871 h 49552"/>
                                    <a:gd name="connsiteX20" fmla="*/ 24141 w 33035"/>
                                    <a:gd name="connsiteY20" fmla="*/ 25412 h 49552"/>
                                    <a:gd name="connsiteX21" fmla="*/ 21600 w 33035"/>
                                    <a:gd name="connsiteY21" fmla="*/ 27953 h 49552"/>
                                    <a:gd name="connsiteX22" fmla="*/ 16518 w 33035"/>
                                    <a:gd name="connsiteY22" fmla="*/ 29223 h 49552"/>
                                    <a:gd name="connsiteX23" fmla="*/ 8894 w 33035"/>
                                    <a:gd name="connsiteY23" fmla="*/ 24141 h 49552"/>
                                    <a:gd name="connsiteX24" fmla="*/ 6353 w 33035"/>
                                    <a:gd name="connsiteY24" fmla="*/ 13976 h 49552"/>
                                    <a:gd name="connsiteX25" fmla="*/ 8894 w 33035"/>
                                    <a:gd name="connsiteY25" fmla="*/ 3812 h 49552"/>
                                    <a:gd name="connsiteX26" fmla="*/ 15247 w 33035"/>
                                    <a:gd name="connsiteY26" fmla="*/ 0 h 49552"/>
                                    <a:gd name="connsiteX27" fmla="*/ 22871 w 33035"/>
                                    <a:gd name="connsiteY27" fmla="*/ 5082 h 49552"/>
                                    <a:gd name="connsiteX28" fmla="*/ 25412 w 33035"/>
                                    <a:gd name="connsiteY28" fmla="*/ 17788 h 49552"/>
                                    <a:gd name="connsiteX29" fmla="*/ 24141 w 33035"/>
                                    <a:gd name="connsiteY29" fmla="*/ 22871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33035" h="49552">
                                      <a:moveTo>
                                        <a:pt x="15247" y="0"/>
                                      </a:moveTo>
                                      <a:cubicBezTo>
                                        <a:pt x="10165" y="0"/>
                                        <a:pt x="7624" y="1271"/>
                                        <a:pt x="3812" y="5082"/>
                                      </a:cubicBezTo>
                                      <a:cubicBezTo>
                                        <a:pt x="1271" y="8894"/>
                                        <a:pt x="0" y="12706"/>
                                        <a:pt x="0" y="17788"/>
                                      </a:cubicBezTo>
                                      <a:cubicBezTo>
                                        <a:pt x="0" y="21600"/>
                                        <a:pt x="1271" y="25412"/>
                                        <a:pt x="3812" y="27953"/>
                                      </a:cubicBezTo>
                                      <a:cubicBezTo>
                                        <a:pt x="6353" y="30494"/>
                                        <a:pt x="10165" y="31765"/>
                                        <a:pt x="13976" y="31765"/>
                                      </a:cubicBezTo>
                                      <a:cubicBezTo>
                                        <a:pt x="15247" y="31765"/>
                                        <a:pt x="16518" y="31765"/>
                                        <a:pt x="17788" y="31765"/>
                                      </a:cubicBezTo>
                                      <a:cubicBezTo>
                                        <a:pt x="20329" y="31765"/>
                                        <a:pt x="22871" y="30494"/>
                                        <a:pt x="24141" y="29223"/>
                                      </a:cubicBezTo>
                                      <a:lnTo>
                                        <a:pt x="25412" y="27953"/>
                                      </a:lnTo>
                                      <a:cubicBezTo>
                                        <a:pt x="25412" y="30494"/>
                                        <a:pt x="24141" y="33035"/>
                                        <a:pt x="22871" y="35576"/>
                                      </a:cubicBezTo>
                                      <a:cubicBezTo>
                                        <a:pt x="21600" y="38118"/>
                                        <a:pt x="19059" y="41929"/>
                                        <a:pt x="16518" y="43200"/>
                                      </a:cubicBezTo>
                                      <a:cubicBezTo>
                                        <a:pt x="15247" y="44471"/>
                                        <a:pt x="12706" y="47012"/>
                                        <a:pt x="8894" y="47012"/>
                                      </a:cubicBezTo>
                                      <a:cubicBezTo>
                                        <a:pt x="7624" y="48282"/>
                                        <a:pt x="5082" y="48282"/>
                                        <a:pt x="2541" y="48282"/>
                                      </a:cubicBezTo>
                                      <a:lnTo>
                                        <a:pt x="2541" y="49553"/>
                                      </a:lnTo>
                                      <a:cubicBezTo>
                                        <a:pt x="6353" y="49553"/>
                                        <a:pt x="10165" y="48282"/>
                                        <a:pt x="12706" y="47012"/>
                                      </a:cubicBezTo>
                                      <a:cubicBezTo>
                                        <a:pt x="17788" y="45741"/>
                                        <a:pt x="21600" y="43200"/>
                                        <a:pt x="24141" y="39388"/>
                                      </a:cubicBezTo>
                                      <a:cubicBezTo>
                                        <a:pt x="26682" y="36847"/>
                                        <a:pt x="29224" y="33035"/>
                                        <a:pt x="30494" y="29223"/>
                                      </a:cubicBezTo>
                                      <a:cubicBezTo>
                                        <a:pt x="31765" y="25412"/>
                                        <a:pt x="33035" y="21600"/>
                                        <a:pt x="33035" y="17788"/>
                                      </a:cubicBezTo>
                                      <a:cubicBezTo>
                                        <a:pt x="33035" y="12706"/>
                                        <a:pt x="31765" y="7624"/>
                                        <a:pt x="29224" y="3812"/>
                                      </a:cubicBezTo>
                                      <a:cubicBezTo>
                                        <a:pt x="25412" y="2541"/>
                                        <a:pt x="20329" y="0"/>
                                        <a:pt x="15247" y="0"/>
                                      </a:cubicBezTo>
                                      <a:close/>
                                      <a:moveTo>
                                        <a:pt x="24141" y="22871"/>
                                      </a:moveTo>
                                      <a:cubicBezTo>
                                        <a:pt x="24141" y="24141"/>
                                        <a:pt x="24141" y="25412"/>
                                        <a:pt x="24141" y="25412"/>
                                      </a:cubicBezTo>
                                      <a:cubicBezTo>
                                        <a:pt x="24141" y="25412"/>
                                        <a:pt x="22871" y="26682"/>
                                        <a:pt x="21600" y="27953"/>
                                      </a:cubicBezTo>
                                      <a:cubicBezTo>
                                        <a:pt x="20329" y="29223"/>
                                        <a:pt x="17788" y="29223"/>
                                        <a:pt x="16518" y="29223"/>
                                      </a:cubicBezTo>
                                      <a:cubicBezTo>
                                        <a:pt x="12706" y="29223"/>
                                        <a:pt x="10165" y="27953"/>
                                        <a:pt x="8894" y="24141"/>
                                      </a:cubicBezTo>
                                      <a:cubicBezTo>
                                        <a:pt x="7624" y="21600"/>
                                        <a:pt x="6353" y="17788"/>
                                        <a:pt x="6353" y="13976"/>
                                      </a:cubicBezTo>
                                      <a:cubicBezTo>
                                        <a:pt x="6353" y="10165"/>
                                        <a:pt x="7624" y="6353"/>
                                        <a:pt x="8894" y="3812"/>
                                      </a:cubicBezTo>
                                      <a:cubicBezTo>
                                        <a:pt x="10165" y="1271"/>
                                        <a:pt x="12706" y="0"/>
                                        <a:pt x="15247" y="0"/>
                                      </a:cubicBezTo>
                                      <a:cubicBezTo>
                                        <a:pt x="19059" y="0"/>
                                        <a:pt x="21600" y="1271"/>
                                        <a:pt x="22871" y="5082"/>
                                      </a:cubicBezTo>
                                      <a:cubicBezTo>
                                        <a:pt x="24141" y="7624"/>
                                        <a:pt x="25412" y="12706"/>
                                        <a:pt x="25412" y="17788"/>
                                      </a:cubicBezTo>
                                      <a:cubicBezTo>
                                        <a:pt x="25412" y="20329"/>
                                        <a:pt x="25412" y="21600"/>
                                        <a:pt x="24141" y="2287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37" name="任意多边形: 形状 337"/>
                              <wps:cNvSpPr/>
                              <wps:spPr>
                                <a:xfrm>
                                  <a:off x="1376047" y="1541223"/>
                                  <a:ext cx="33035" cy="49552"/>
                                </a:xfrm>
                                <a:custGeom>
                                  <a:avLst/>
                                  <a:gdLst>
                                    <a:gd name="connsiteX0" fmla="*/ 30494 w 33035"/>
                                    <a:gd name="connsiteY0" fmla="*/ 43200 h 49552"/>
                                    <a:gd name="connsiteX1" fmla="*/ 25412 w 33035"/>
                                    <a:gd name="connsiteY1" fmla="*/ 44471 h 49552"/>
                                    <a:gd name="connsiteX2" fmla="*/ 8894 w 33035"/>
                                    <a:gd name="connsiteY2" fmla="*/ 44471 h 49552"/>
                                    <a:gd name="connsiteX3" fmla="*/ 26682 w 33035"/>
                                    <a:gd name="connsiteY3" fmla="*/ 24141 h 49552"/>
                                    <a:gd name="connsiteX4" fmla="*/ 30494 w 33035"/>
                                    <a:gd name="connsiteY4" fmla="*/ 12706 h 49552"/>
                                    <a:gd name="connsiteX5" fmla="*/ 26682 w 33035"/>
                                    <a:gd name="connsiteY5" fmla="*/ 3812 h 49552"/>
                                    <a:gd name="connsiteX6" fmla="*/ 16518 w 33035"/>
                                    <a:gd name="connsiteY6" fmla="*/ 0 h 49552"/>
                                    <a:gd name="connsiteX7" fmla="*/ 7624 w 33035"/>
                                    <a:gd name="connsiteY7" fmla="*/ 3812 h 49552"/>
                                    <a:gd name="connsiteX8" fmla="*/ 1271 w 33035"/>
                                    <a:gd name="connsiteY8" fmla="*/ 15247 h 49552"/>
                                    <a:gd name="connsiteX9" fmla="*/ 2541 w 33035"/>
                                    <a:gd name="connsiteY9" fmla="*/ 15247 h 49552"/>
                                    <a:gd name="connsiteX10" fmla="*/ 6353 w 33035"/>
                                    <a:gd name="connsiteY10" fmla="*/ 8894 h 49552"/>
                                    <a:gd name="connsiteX11" fmla="*/ 13976 w 33035"/>
                                    <a:gd name="connsiteY11" fmla="*/ 5082 h 49552"/>
                                    <a:gd name="connsiteX12" fmla="*/ 20329 w 33035"/>
                                    <a:gd name="connsiteY12" fmla="*/ 7624 h 49552"/>
                                    <a:gd name="connsiteX13" fmla="*/ 22871 w 33035"/>
                                    <a:gd name="connsiteY13" fmla="*/ 15247 h 49552"/>
                                    <a:gd name="connsiteX14" fmla="*/ 17788 w 33035"/>
                                    <a:gd name="connsiteY14" fmla="*/ 27953 h 49552"/>
                                    <a:gd name="connsiteX15" fmla="*/ 0 w 33035"/>
                                    <a:gd name="connsiteY15" fmla="*/ 48282 h 49552"/>
                                    <a:gd name="connsiteX16" fmla="*/ 0 w 33035"/>
                                    <a:gd name="connsiteY16" fmla="*/ 49553 h 49552"/>
                                    <a:gd name="connsiteX17" fmla="*/ 29223 w 33035"/>
                                    <a:gd name="connsiteY17" fmla="*/ 49553 h 49552"/>
                                    <a:gd name="connsiteX18" fmla="*/ 33035 w 33035"/>
                                    <a:gd name="connsiteY18" fmla="*/ 39388 h 49552"/>
                                    <a:gd name="connsiteX19" fmla="*/ 31765 w 33035"/>
                                    <a:gd name="connsiteY19" fmla="*/ 39388 h 49552"/>
                                    <a:gd name="connsiteX20" fmla="*/ 30494 w 33035"/>
                                    <a:gd name="connsiteY20" fmla="*/ 43200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33035" h="49552">
                                      <a:moveTo>
                                        <a:pt x="30494" y="43200"/>
                                      </a:moveTo>
                                      <a:cubicBezTo>
                                        <a:pt x="29223" y="43200"/>
                                        <a:pt x="27953" y="44471"/>
                                        <a:pt x="25412" y="44471"/>
                                      </a:cubicBezTo>
                                      <a:lnTo>
                                        <a:pt x="8894" y="44471"/>
                                      </a:lnTo>
                                      <a:cubicBezTo>
                                        <a:pt x="17788" y="35576"/>
                                        <a:pt x="24141" y="27953"/>
                                        <a:pt x="26682" y="24141"/>
                                      </a:cubicBezTo>
                                      <a:cubicBezTo>
                                        <a:pt x="29223" y="20329"/>
                                        <a:pt x="30494" y="16518"/>
                                        <a:pt x="30494" y="12706"/>
                                      </a:cubicBezTo>
                                      <a:cubicBezTo>
                                        <a:pt x="30494" y="8894"/>
                                        <a:pt x="29223" y="6353"/>
                                        <a:pt x="26682" y="3812"/>
                                      </a:cubicBezTo>
                                      <a:cubicBezTo>
                                        <a:pt x="24141" y="1271"/>
                                        <a:pt x="20329" y="0"/>
                                        <a:pt x="16518" y="0"/>
                                      </a:cubicBezTo>
                                      <a:cubicBezTo>
                                        <a:pt x="12706" y="0"/>
                                        <a:pt x="10165" y="1271"/>
                                        <a:pt x="7624" y="3812"/>
                                      </a:cubicBezTo>
                                      <a:cubicBezTo>
                                        <a:pt x="5082" y="6353"/>
                                        <a:pt x="2541" y="10165"/>
                                        <a:pt x="1271" y="15247"/>
                                      </a:cubicBezTo>
                                      <a:lnTo>
                                        <a:pt x="2541" y="15247"/>
                                      </a:lnTo>
                                      <a:cubicBezTo>
                                        <a:pt x="3812" y="12706"/>
                                        <a:pt x="5082" y="10165"/>
                                        <a:pt x="6353" y="8894"/>
                                      </a:cubicBezTo>
                                      <a:cubicBezTo>
                                        <a:pt x="8894" y="6353"/>
                                        <a:pt x="11435" y="5082"/>
                                        <a:pt x="13976" y="5082"/>
                                      </a:cubicBezTo>
                                      <a:cubicBezTo>
                                        <a:pt x="16518" y="5082"/>
                                        <a:pt x="19059" y="6353"/>
                                        <a:pt x="20329" y="7624"/>
                                      </a:cubicBezTo>
                                      <a:cubicBezTo>
                                        <a:pt x="22871" y="8894"/>
                                        <a:pt x="22871" y="12706"/>
                                        <a:pt x="22871" y="15247"/>
                                      </a:cubicBezTo>
                                      <a:cubicBezTo>
                                        <a:pt x="22871" y="19059"/>
                                        <a:pt x="21600" y="24141"/>
                                        <a:pt x="17788" y="27953"/>
                                      </a:cubicBezTo>
                                      <a:cubicBezTo>
                                        <a:pt x="15247" y="31765"/>
                                        <a:pt x="8894" y="39388"/>
                                        <a:pt x="0" y="48282"/>
                                      </a:cubicBezTo>
                                      <a:lnTo>
                                        <a:pt x="0" y="49553"/>
                                      </a:lnTo>
                                      <a:lnTo>
                                        <a:pt x="29223" y="49553"/>
                                      </a:lnTo>
                                      <a:lnTo>
                                        <a:pt x="33035" y="39388"/>
                                      </a:lnTo>
                                      <a:lnTo>
                                        <a:pt x="31765" y="39388"/>
                                      </a:lnTo>
                                      <a:cubicBezTo>
                                        <a:pt x="33035" y="41929"/>
                                        <a:pt x="31765" y="43200"/>
                                        <a:pt x="30494" y="43200"/>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s:wsp>
                            <wps:cNvPr id="338" name="任意多边形: 形状 338"/>
                            <wps:cNvSpPr/>
                            <wps:spPr>
                              <a:xfrm>
                                <a:off x="908565" y="1246447"/>
                                <a:ext cx="335443" cy="351656"/>
                              </a:xfrm>
                              <a:custGeom>
                                <a:avLst/>
                                <a:gdLst>
                                  <a:gd name="connsiteX0" fmla="*/ 335340 w 335443"/>
                                  <a:gd name="connsiteY0" fmla="*/ 311294 h 351656"/>
                                  <a:gd name="connsiteX1" fmla="*/ 330258 w 335443"/>
                                  <a:gd name="connsiteY1" fmla="*/ 297318 h 351656"/>
                                  <a:gd name="connsiteX2" fmla="*/ 306117 w 335443"/>
                                  <a:gd name="connsiteY2" fmla="*/ 290965 h 351656"/>
                                  <a:gd name="connsiteX3" fmla="*/ 284517 w 335443"/>
                                  <a:gd name="connsiteY3" fmla="*/ 307482 h 351656"/>
                                  <a:gd name="connsiteX4" fmla="*/ 274352 w 335443"/>
                                  <a:gd name="connsiteY4" fmla="*/ 308753 h 351656"/>
                                  <a:gd name="connsiteX5" fmla="*/ 237505 w 335443"/>
                                  <a:gd name="connsiteY5" fmla="*/ 302400 h 351656"/>
                                  <a:gd name="connsiteX6" fmla="*/ 200658 w 335443"/>
                                  <a:gd name="connsiteY6" fmla="*/ 293506 h 351656"/>
                                  <a:gd name="connsiteX7" fmla="*/ 184140 w 335443"/>
                                  <a:gd name="connsiteY7" fmla="*/ 280800 h 351656"/>
                                  <a:gd name="connsiteX8" fmla="*/ 161269 w 335443"/>
                                  <a:gd name="connsiteY8" fmla="*/ 242682 h 351656"/>
                                  <a:gd name="connsiteX9" fmla="*/ 139669 w 335443"/>
                                  <a:gd name="connsiteY9" fmla="*/ 222353 h 351656"/>
                                  <a:gd name="connsiteX10" fmla="*/ 138399 w 335443"/>
                                  <a:gd name="connsiteY10" fmla="*/ 213459 h 351656"/>
                                  <a:gd name="connsiteX11" fmla="*/ 126964 w 335443"/>
                                  <a:gd name="connsiteY11" fmla="*/ 168988 h 351656"/>
                                  <a:gd name="connsiteX12" fmla="*/ 90117 w 335443"/>
                                  <a:gd name="connsiteY12" fmla="*/ 160094 h 351656"/>
                                  <a:gd name="connsiteX13" fmla="*/ 67246 w 335443"/>
                                  <a:gd name="connsiteY13" fmla="*/ 155012 h 351656"/>
                                  <a:gd name="connsiteX14" fmla="*/ 21505 w 335443"/>
                                  <a:gd name="connsiteY14" fmla="*/ 74965 h 351656"/>
                                  <a:gd name="connsiteX15" fmla="*/ 31669 w 335443"/>
                                  <a:gd name="connsiteY15" fmla="*/ 45741 h 351656"/>
                                  <a:gd name="connsiteX16" fmla="*/ 24046 w 335443"/>
                                  <a:gd name="connsiteY16" fmla="*/ 16518 h 351656"/>
                                  <a:gd name="connsiteX17" fmla="*/ 20234 w 335443"/>
                                  <a:gd name="connsiteY17" fmla="*/ 38118 h 351656"/>
                                  <a:gd name="connsiteX18" fmla="*/ 17693 w 335443"/>
                                  <a:gd name="connsiteY18" fmla="*/ 24141 h 351656"/>
                                  <a:gd name="connsiteX19" fmla="*/ 18964 w 335443"/>
                                  <a:gd name="connsiteY19" fmla="*/ 0 h 351656"/>
                                  <a:gd name="connsiteX20" fmla="*/ 7528 w 335443"/>
                                  <a:gd name="connsiteY20" fmla="*/ 12706 h 351656"/>
                                  <a:gd name="connsiteX21" fmla="*/ 1175 w 335443"/>
                                  <a:gd name="connsiteY21" fmla="*/ 60988 h 351656"/>
                                  <a:gd name="connsiteX22" fmla="*/ 59622 w 335443"/>
                                  <a:gd name="connsiteY22" fmla="*/ 166447 h 351656"/>
                                  <a:gd name="connsiteX23" fmla="*/ 74869 w 335443"/>
                                  <a:gd name="connsiteY23" fmla="*/ 177882 h 351656"/>
                                  <a:gd name="connsiteX24" fmla="*/ 72328 w 335443"/>
                                  <a:gd name="connsiteY24" fmla="*/ 181694 h 351656"/>
                                  <a:gd name="connsiteX25" fmla="*/ 65975 w 335443"/>
                                  <a:gd name="connsiteY25" fmla="*/ 203294 h 351656"/>
                                  <a:gd name="connsiteX26" fmla="*/ 77411 w 335443"/>
                                  <a:gd name="connsiteY26" fmla="*/ 214729 h 351656"/>
                                  <a:gd name="connsiteX27" fmla="*/ 78681 w 335443"/>
                                  <a:gd name="connsiteY27" fmla="*/ 219812 h 351656"/>
                                  <a:gd name="connsiteX28" fmla="*/ 65975 w 335443"/>
                                  <a:gd name="connsiteY28" fmla="*/ 216000 h 351656"/>
                                  <a:gd name="connsiteX29" fmla="*/ 62164 w 335443"/>
                                  <a:gd name="connsiteY29" fmla="*/ 212188 h 351656"/>
                                  <a:gd name="connsiteX30" fmla="*/ 58352 w 335443"/>
                                  <a:gd name="connsiteY30" fmla="*/ 222353 h 351656"/>
                                  <a:gd name="connsiteX31" fmla="*/ 77411 w 335443"/>
                                  <a:gd name="connsiteY31" fmla="*/ 235059 h 351656"/>
                                  <a:gd name="connsiteX32" fmla="*/ 92658 w 335443"/>
                                  <a:gd name="connsiteY32" fmla="*/ 212188 h 351656"/>
                                  <a:gd name="connsiteX33" fmla="*/ 87575 w 335443"/>
                                  <a:gd name="connsiteY33" fmla="*/ 199482 h 351656"/>
                                  <a:gd name="connsiteX34" fmla="*/ 81222 w 335443"/>
                                  <a:gd name="connsiteY34" fmla="*/ 196941 h 351656"/>
                                  <a:gd name="connsiteX35" fmla="*/ 73599 w 335443"/>
                                  <a:gd name="connsiteY35" fmla="*/ 204565 h 351656"/>
                                  <a:gd name="connsiteX36" fmla="*/ 74869 w 335443"/>
                                  <a:gd name="connsiteY36" fmla="*/ 188047 h 351656"/>
                                  <a:gd name="connsiteX37" fmla="*/ 99011 w 335443"/>
                                  <a:gd name="connsiteY37" fmla="*/ 200753 h 351656"/>
                                  <a:gd name="connsiteX38" fmla="*/ 96469 w 335443"/>
                                  <a:gd name="connsiteY38" fmla="*/ 235059 h 351656"/>
                                  <a:gd name="connsiteX39" fmla="*/ 115528 w 335443"/>
                                  <a:gd name="connsiteY39" fmla="*/ 276988 h 351656"/>
                                  <a:gd name="connsiteX40" fmla="*/ 118070 w 335443"/>
                                  <a:gd name="connsiteY40" fmla="*/ 275718 h 351656"/>
                                  <a:gd name="connsiteX41" fmla="*/ 109175 w 335443"/>
                                  <a:gd name="connsiteY41" fmla="*/ 265553 h 351656"/>
                                  <a:gd name="connsiteX42" fmla="*/ 111717 w 335443"/>
                                  <a:gd name="connsiteY42" fmla="*/ 246494 h 351656"/>
                                  <a:gd name="connsiteX43" fmla="*/ 116799 w 335443"/>
                                  <a:gd name="connsiteY43" fmla="*/ 241412 h 351656"/>
                                  <a:gd name="connsiteX44" fmla="*/ 129505 w 335443"/>
                                  <a:gd name="connsiteY44" fmla="*/ 257929 h 351656"/>
                                  <a:gd name="connsiteX45" fmla="*/ 170164 w 335443"/>
                                  <a:gd name="connsiteY45" fmla="*/ 290965 h 351656"/>
                                  <a:gd name="connsiteX46" fmla="*/ 172705 w 335443"/>
                                  <a:gd name="connsiteY46" fmla="*/ 298588 h 351656"/>
                                  <a:gd name="connsiteX47" fmla="*/ 182869 w 335443"/>
                                  <a:gd name="connsiteY47" fmla="*/ 307482 h 351656"/>
                                  <a:gd name="connsiteX48" fmla="*/ 207011 w 335443"/>
                                  <a:gd name="connsiteY48" fmla="*/ 308753 h 351656"/>
                                  <a:gd name="connsiteX49" fmla="*/ 269269 w 335443"/>
                                  <a:gd name="connsiteY49" fmla="*/ 320188 h 351656"/>
                                  <a:gd name="connsiteX50" fmla="*/ 271811 w 335443"/>
                                  <a:gd name="connsiteY50" fmla="*/ 325271 h 351656"/>
                                  <a:gd name="connsiteX51" fmla="*/ 273081 w 335443"/>
                                  <a:gd name="connsiteY51" fmla="*/ 344329 h 351656"/>
                                  <a:gd name="connsiteX52" fmla="*/ 294681 w 335443"/>
                                  <a:gd name="connsiteY52" fmla="*/ 350682 h 351656"/>
                                  <a:gd name="connsiteX53" fmla="*/ 303575 w 335443"/>
                                  <a:gd name="connsiteY53" fmla="*/ 336706 h 351656"/>
                                  <a:gd name="connsiteX54" fmla="*/ 292140 w 335443"/>
                                  <a:gd name="connsiteY54" fmla="*/ 325271 h 351656"/>
                                  <a:gd name="connsiteX55" fmla="*/ 284517 w 335443"/>
                                  <a:gd name="connsiteY55" fmla="*/ 332894 h 351656"/>
                                  <a:gd name="connsiteX56" fmla="*/ 290869 w 335443"/>
                                  <a:gd name="connsiteY56" fmla="*/ 334165 h 351656"/>
                                  <a:gd name="connsiteX57" fmla="*/ 293411 w 335443"/>
                                  <a:gd name="connsiteY57" fmla="*/ 337976 h 351656"/>
                                  <a:gd name="connsiteX58" fmla="*/ 283246 w 335443"/>
                                  <a:gd name="connsiteY58" fmla="*/ 343059 h 351656"/>
                                  <a:gd name="connsiteX59" fmla="*/ 279434 w 335443"/>
                                  <a:gd name="connsiteY59" fmla="*/ 329082 h 351656"/>
                                  <a:gd name="connsiteX60" fmla="*/ 301034 w 335443"/>
                                  <a:gd name="connsiteY60" fmla="*/ 321459 h 351656"/>
                                  <a:gd name="connsiteX61" fmla="*/ 307387 w 335443"/>
                                  <a:gd name="connsiteY61" fmla="*/ 334165 h 351656"/>
                                  <a:gd name="connsiteX62" fmla="*/ 309928 w 335443"/>
                                  <a:gd name="connsiteY62" fmla="*/ 335435 h 351656"/>
                                  <a:gd name="connsiteX63" fmla="*/ 313740 w 335443"/>
                                  <a:gd name="connsiteY63" fmla="*/ 322729 h 351656"/>
                                  <a:gd name="connsiteX64" fmla="*/ 303575 w 335443"/>
                                  <a:gd name="connsiteY64" fmla="*/ 311294 h 351656"/>
                                  <a:gd name="connsiteX65" fmla="*/ 288328 w 335443"/>
                                  <a:gd name="connsiteY65" fmla="*/ 310024 h 351656"/>
                                  <a:gd name="connsiteX66" fmla="*/ 304846 w 335443"/>
                                  <a:gd name="connsiteY66" fmla="*/ 301129 h 351656"/>
                                  <a:gd name="connsiteX67" fmla="*/ 325175 w 335443"/>
                                  <a:gd name="connsiteY67" fmla="*/ 312565 h 351656"/>
                                  <a:gd name="connsiteX68" fmla="*/ 335340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335340" y="311294"/>
                                    </a:moveTo>
                                    <a:cubicBezTo>
                                      <a:pt x="335340" y="311294"/>
                                      <a:pt x="336611" y="304941"/>
                                      <a:pt x="330258" y="297318"/>
                                    </a:cubicBezTo>
                                    <a:cubicBezTo>
                                      <a:pt x="325175" y="292235"/>
                                      <a:pt x="316281" y="288424"/>
                                      <a:pt x="306117" y="290965"/>
                                    </a:cubicBezTo>
                                    <a:cubicBezTo>
                                      <a:pt x="298493" y="292235"/>
                                      <a:pt x="290869" y="297318"/>
                                      <a:pt x="284517" y="307482"/>
                                    </a:cubicBezTo>
                                    <a:cubicBezTo>
                                      <a:pt x="281975" y="310024"/>
                                      <a:pt x="279434" y="310024"/>
                                      <a:pt x="274352" y="308753"/>
                                    </a:cubicBezTo>
                                    <a:cubicBezTo>
                                      <a:pt x="269269" y="307482"/>
                                      <a:pt x="242587" y="303671"/>
                                      <a:pt x="237505" y="302400"/>
                                    </a:cubicBezTo>
                                    <a:cubicBezTo>
                                      <a:pt x="232422" y="301129"/>
                                      <a:pt x="205740" y="296047"/>
                                      <a:pt x="200658" y="293506"/>
                                    </a:cubicBezTo>
                                    <a:cubicBezTo>
                                      <a:pt x="195575" y="292235"/>
                                      <a:pt x="186681" y="288424"/>
                                      <a:pt x="184140" y="280800"/>
                                    </a:cubicBezTo>
                                    <a:cubicBezTo>
                                      <a:pt x="181599" y="273176"/>
                                      <a:pt x="167622" y="250306"/>
                                      <a:pt x="161269" y="242682"/>
                                    </a:cubicBezTo>
                                    <a:cubicBezTo>
                                      <a:pt x="154916" y="235059"/>
                                      <a:pt x="140940" y="223624"/>
                                      <a:pt x="139669" y="222353"/>
                                    </a:cubicBezTo>
                                    <a:cubicBezTo>
                                      <a:pt x="138399" y="221082"/>
                                      <a:pt x="138399" y="216000"/>
                                      <a:pt x="138399" y="213459"/>
                                    </a:cubicBezTo>
                                    <a:cubicBezTo>
                                      <a:pt x="140940" y="204565"/>
                                      <a:pt x="140940" y="180424"/>
                                      <a:pt x="126964" y="168988"/>
                                    </a:cubicBezTo>
                                    <a:cubicBezTo>
                                      <a:pt x="115528" y="158824"/>
                                      <a:pt x="106634" y="157553"/>
                                      <a:pt x="90117" y="160094"/>
                                    </a:cubicBezTo>
                                    <a:cubicBezTo>
                                      <a:pt x="83764" y="161365"/>
                                      <a:pt x="81222" y="166447"/>
                                      <a:pt x="67246" y="155012"/>
                                    </a:cubicBezTo>
                                    <a:cubicBezTo>
                                      <a:pt x="54540" y="143577"/>
                                      <a:pt x="22775" y="115624"/>
                                      <a:pt x="21505" y="74965"/>
                                    </a:cubicBezTo>
                                    <a:cubicBezTo>
                                      <a:pt x="29128" y="66071"/>
                                      <a:pt x="31669" y="52094"/>
                                      <a:pt x="31669" y="45741"/>
                                    </a:cubicBezTo>
                                    <a:cubicBezTo>
                                      <a:pt x="31669" y="40659"/>
                                      <a:pt x="24046" y="19059"/>
                                      <a:pt x="24046" y="16518"/>
                                    </a:cubicBezTo>
                                    <a:cubicBezTo>
                                      <a:pt x="24046" y="13976"/>
                                      <a:pt x="20234" y="36847"/>
                                      <a:pt x="20234" y="38118"/>
                                    </a:cubicBezTo>
                                    <a:cubicBezTo>
                                      <a:pt x="21505" y="39388"/>
                                      <a:pt x="17693" y="29224"/>
                                      <a:pt x="17693" y="24141"/>
                                    </a:cubicBezTo>
                                    <a:cubicBezTo>
                                      <a:pt x="16422" y="19059"/>
                                      <a:pt x="16422" y="11435"/>
                                      <a:pt x="18964" y="0"/>
                                    </a:cubicBezTo>
                                    <a:cubicBezTo>
                                      <a:pt x="17693" y="0"/>
                                      <a:pt x="10070" y="7624"/>
                                      <a:pt x="7528" y="12706"/>
                                    </a:cubicBezTo>
                                    <a:cubicBezTo>
                                      <a:pt x="3717" y="20329"/>
                                      <a:pt x="-2636" y="34306"/>
                                      <a:pt x="1175" y="60988"/>
                                    </a:cubicBezTo>
                                    <a:cubicBezTo>
                                      <a:pt x="3717" y="87671"/>
                                      <a:pt x="16422" y="132141"/>
                                      <a:pt x="59622" y="166447"/>
                                    </a:cubicBezTo>
                                    <a:cubicBezTo>
                                      <a:pt x="69787" y="174071"/>
                                      <a:pt x="74869" y="177882"/>
                                      <a:pt x="74869" y="177882"/>
                                    </a:cubicBezTo>
                                    <a:cubicBezTo>
                                      <a:pt x="74869" y="177882"/>
                                      <a:pt x="74869" y="179153"/>
                                      <a:pt x="72328" y="181694"/>
                                    </a:cubicBezTo>
                                    <a:cubicBezTo>
                                      <a:pt x="69787" y="184235"/>
                                      <a:pt x="59622" y="195671"/>
                                      <a:pt x="65975" y="203294"/>
                                    </a:cubicBezTo>
                                    <a:cubicBezTo>
                                      <a:pt x="72328" y="210918"/>
                                      <a:pt x="77411" y="214729"/>
                                      <a:pt x="77411" y="214729"/>
                                    </a:cubicBezTo>
                                    <a:cubicBezTo>
                                      <a:pt x="77411" y="214729"/>
                                      <a:pt x="79952" y="217271"/>
                                      <a:pt x="78681" y="219812"/>
                                    </a:cubicBezTo>
                                    <a:cubicBezTo>
                                      <a:pt x="77411" y="221082"/>
                                      <a:pt x="73599" y="227435"/>
                                      <a:pt x="65975" y="216000"/>
                                    </a:cubicBezTo>
                                    <a:cubicBezTo>
                                      <a:pt x="63434" y="213459"/>
                                      <a:pt x="62164" y="212188"/>
                                      <a:pt x="62164" y="212188"/>
                                    </a:cubicBezTo>
                                    <a:cubicBezTo>
                                      <a:pt x="62164" y="212188"/>
                                      <a:pt x="58352" y="216000"/>
                                      <a:pt x="58352" y="222353"/>
                                    </a:cubicBezTo>
                                    <a:cubicBezTo>
                                      <a:pt x="58352" y="227435"/>
                                      <a:pt x="64705" y="237600"/>
                                      <a:pt x="77411" y="235059"/>
                                    </a:cubicBezTo>
                                    <a:cubicBezTo>
                                      <a:pt x="88846" y="231247"/>
                                      <a:pt x="93928" y="218541"/>
                                      <a:pt x="92658" y="212188"/>
                                    </a:cubicBezTo>
                                    <a:cubicBezTo>
                                      <a:pt x="92658" y="205835"/>
                                      <a:pt x="88846" y="200753"/>
                                      <a:pt x="87575" y="199482"/>
                                    </a:cubicBezTo>
                                    <a:cubicBezTo>
                                      <a:pt x="86305" y="198212"/>
                                      <a:pt x="82493" y="196941"/>
                                      <a:pt x="81222" y="196941"/>
                                    </a:cubicBezTo>
                                    <a:cubicBezTo>
                                      <a:pt x="79952" y="198212"/>
                                      <a:pt x="81222" y="208376"/>
                                      <a:pt x="73599" y="204565"/>
                                    </a:cubicBezTo>
                                    <a:cubicBezTo>
                                      <a:pt x="69787" y="202024"/>
                                      <a:pt x="64705" y="195671"/>
                                      <a:pt x="74869" y="188047"/>
                                    </a:cubicBezTo>
                                    <a:cubicBezTo>
                                      <a:pt x="83764" y="182965"/>
                                      <a:pt x="96469" y="193129"/>
                                      <a:pt x="99011" y="200753"/>
                                    </a:cubicBezTo>
                                    <a:cubicBezTo>
                                      <a:pt x="101552" y="208376"/>
                                      <a:pt x="106634" y="217271"/>
                                      <a:pt x="96469" y="235059"/>
                                    </a:cubicBezTo>
                                    <a:cubicBezTo>
                                      <a:pt x="86305" y="252847"/>
                                      <a:pt x="90117" y="266824"/>
                                      <a:pt x="115528" y="276988"/>
                                    </a:cubicBezTo>
                                    <a:cubicBezTo>
                                      <a:pt x="119340" y="276988"/>
                                      <a:pt x="118070" y="275718"/>
                                      <a:pt x="118070" y="275718"/>
                                    </a:cubicBezTo>
                                    <a:cubicBezTo>
                                      <a:pt x="118070" y="275718"/>
                                      <a:pt x="110446" y="269365"/>
                                      <a:pt x="109175" y="265553"/>
                                    </a:cubicBezTo>
                                    <a:cubicBezTo>
                                      <a:pt x="107905" y="261741"/>
                                      <a:pt x="104093" y="255388"/>
                                      <a:pt x="111717" y="246494"/>
                                    </a:cubicBezTo>
                                    <a:cubicBezTo>
                                      <a:pt x="115528" y="242682"/>
                                      <a:pt x="116799" y="241412"/>
                                      <a:pt x="116799" y="241412"/>
                                    </a:cubicBezTo>
                                    <a:cubicBezTo>
                                      <a:pt x="116799" y="241412"/>
                                      <a:pt x="121881" y="249035"/>
                                      <a:pt x="129505" y="257929"/>
                                    </a:cubicBezTo>
                                    <a:cubicBezTo>
                                      <a:pt x="138399" y="265553"/>
                                      <a:pt x="167622" y="288424"/>
                                      <a:pt x="170164" y="290965"/>
                                    </a:cubicBezTo>
                                    <a:cubicBezTo>
                                      <a:pt x="173975" y="293506"/>
                                      <a:pt x="171434" y="294777"/>
                                      <a:pt x="172705" y="298588"/>
                                    </a:cubicBezTo>
                                    <a:cubicBezTo>
                                      <a:pt x="172705" y="301129"/>
                                      <a:pt x="176517" y="310024"/>
                                      <a:pt x="182869" y="307482"/>
                                    </a:cubicBezTo>
                                    <a:cubicBezTo>
                                      <a:pt x="189222" y="304941"/>
                                      <a:pt x="200658" y="307482"/>
                                      <a:pt x="207011" y="308753"/>
                                    </a:cubicBezTo>
                                    <a:cubicBezTo>
                                      <a:pt x="213364" y="310024"/>
                                      <a:pt x="260375" y="317647"/>
                                      <a:pt x="269269" y="320188"/>
                                    </a:cubicBezTo>
                                    <a:cubicBezTo>
                                      <a:pt x="273081" y="321459"/>
                                      <a:pt x="271811" y="322729"/>
                                      <a:pt x="271811" y="325271"/>
                                    </a:cubicBezTo>
                                    <a:cubicBezTo>
                                      <a:pt x="270540" y="327812"/>
                                      <a:pt x="267999" y="337976"/>
                                      <a:pt x="273081" y="344329"/>
                                    </a:cubicBezTo>
                                    <a:cubicBezTo>
                                      <a:pt x="278164" y="350682"/>
                                      <a:pt x="285787" y="353224"/>
                                      <a:pt x="294681" y="350682"/>
                                    </a:cubicBezTo>
                                    <a:cubicBezTo>
                                      <a:pt x="302305" y="348141"/>
                                      <a:pt x="303575" y="339247"/>
                                      <a:pt x="303575" y="336706"/>
                                    </a:cubicBezTo>
                                    <a:cubicBezTo>
                                      <a:pt x="303575" y="330353"/>
                                      <a:pt x="297222" y="325271"/>
                                      <a:pt x="292140" y="325271"/>
                                    </a:cubicBezTo>
                                    <a:cubicBezTo>
                                      <a:pt x="287058" y="325271"/>
                                      <a:pt x="283246" y="331624"/>
                                      <a:pt x="284517" y="332894"/>
                                    </a:cubicBezTo>
                                    <a:cubicBezTo>
                                      <a:pt x="285787" y="335435"/>
                                      <a:pt x="289599" y="335435"/>
                                      <a:pt x="290869" y="334165"/>
                                    </a:cubicBezTo>
                                    <a:cubicBezTo>
                                      <a:pt x="292140" y="332894"/>
                                      <a:pt x="293411" y="335435"/>
                                      <a:pt x="293411" y="337976"/>
                                    </a:cubicBezTo>
                                    <a:cubicBezTo>
                                      <a:pt x="293411" y="340518"/>
                                      <a:pt x="288328" y="344329"/>
                                      <a:pt x="283246" y="343059"/>
                                    </a:cubicBezTo>
                                    <a:cubicBezTo>
                                      <a:pt x="278164" y="340518"/>
                                      <a:pt x="276893" y="335435"/>
                                      <a:pt x="279434" y="329082"/>
                                    </a:cubicBezTo>
                                    <a:cubicBezTo>
                                      <a:pt x="283246" y="321459"/>
                                      <a:pt x="290869" y="316377"/>
                                      <a:pt x="301034" y="321459"/>
                                    </a:cubicBezTo>
                                    <a:cubicBezTo>
                                      <a:pt x="308658" y="326541"/>
                                      <a:pt x="306117" y="331624"/>
                                      <a:pt x="307387" y="334165"/>
                                    </a:cubicBezTo>
                                    <a:cubicBezTo>
                                      <a:pt x="308658" y="336706"/>
                                      <a:pt x="309928" y="336706"/>
                                      <a:pt x="309928" y="335435"/>
                                    </a:cubicBezTo>
                                    <a:cubicBezTo>
                                      <a:pt x="311199" y="335435"/>
                                      <a:pt x="315011" y="327812"/>
                                      <a:pt x="313740" y="322729"/>
                                    </a:cubicBezTo>
                                    <a:cubicBezTo>
                                      <a:pt x="312469" y="318918"/>
                                      <a:pt x="308658" y="313835"/>
                                      <a:pt x="303575" y="311294"/>
                                    </a:cubicBezTo>
                                    <a:cubicBezTo>
                                      <a:pt x="298493" y="308753"/>
                                      <a:pt x="290869" y="310024"/>
                                      <a:pt x="288328" y="310024"/>
                                    </a:cubicBezTo>
                                    <a:cubicBezTo>
                                      <a:pt x="290869" y="306212"/>
                                      <a:pt x="297222" y="301129"/>
                                      <a:pt x="304846" y="301129"/>
                                    </a:cubicBezTo>
                                    <a:cubicBezTo>
                                      <a:pt x="313740" y="301129"/>
                                      <a:pt x="323905" y="310024"/>
                                      <a:pt x="325175" y="312565"/>
                                    </a:cubicBezTo>
                                    <a:cubicBezTo>
                                      <a:pt x="334070" y="313835"/>
                                      <a:pt x="335340" y="313835"/>
                                      <a:pt x="335340" y="311294"/>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39" name="任意多边形: 形状 339"/>
                            <wps:cNvSpPr/>
                            <wps:spPr>
                              <a:xfrm>
                                <a:off x="1439472" y="1246447"/>
                                <a:ext cx="335443" cy="351656"/>
                              </a:xfrm>
                              <a:custGeom>
                                <a:avLst/>
                                <a:gdLst>
                                  <a:gd name="connsiteX0" fmla="*/ 104 w 335443"/>
                                  <a:gd name="connsiteY0" fmla="*/ 311294 h 351656"/>
                                  <a:gd name="connsiteX1" fmla="*/ 5186 w 335443"/>
                                  <a:gd name="connsiteY1" fmla="*/ 297318 h 351656"/>
                                  <a:gd name="connsiteX2" fmla="*/ 29327 w 335443"/>
                                  <a:gd name="connsiteY2" fmla="*/ 290965 h 351656"/>
                                  <a:gd name="connsiteX3" fmla="*/ 50927 w 335443"/>
                                  <a:gd name="connsiteY3" fmla="*/ 307482 h 351656"/>
                                  <a:gd name="connsiteX4" fmla="*/ 61092 w 335443"/>
                                  <a:gd name="connsiteY4" fmla="*/ 308753 h 351656"/>
                                  <a:gd name="connsiteX5" fmla="*/ 97939 w 335443"/>
                                  <a:gd name="connsiteY5" fmla="*/ 302400 h 351656"/>
                                  <a:gd name="connsiteX6" fmla="*/ 134786 w 335443"/>
                                  <a:gd name="connsiteY6" fmla="*/ 293506 h 351656"/>
                                  <a:gd name="connsiteX7" fmla="*/ 151304 w 335443"/>
                                  <a:gd name="connsiteY7" fmla="*/ 280800 h 351656"/>
                                  <a:gd name="connsiteX8" fmla="*/ 174174 w 335443"/>
                                  <a:gd name="connsiteY8" fmla="*/ 242682 h 351656"/>
                                  <a:gd name="connsiteX9" fmla="*/ 195774 w 335443"/>
                                  <a:gd name="connsiteY9" fmla="*/ 222353 h 351656"/>
                                  <a:gd name="connsiteX10" fmla="*/ 197045 w 335443"/>
                                  <a:gd name="connsiteY10" fmla="*/ 213459 h 351656"/>
                                  <a:gd name="connsiteX11" fmla="*/ 208480 w 335443"/>
                                  <a:gd name="connsiteY11" fmla="*/ 168988 h 351656"/>
                                  <a:gd name="connsiteX12" fmla="*/ 245327 w 335443"/>
                                  <a:gd name="connsiteY12" fmla="*/ 160094 h 351656"/>
                                  <a:gd name="connsiteX13" fmla="*/ 268198 w 335443"/>
                                  <a:gd name="connsiteY13" fmla="*/ 155012 h 351656"/>
                                  <a:gd name="connsiteX14" fmla="*/ 313939 w 335443"/>
                                  <a:gd name="connsiteY14" fmla="*/ 74965 h 351656"/>
                                  <a:gd name="connsiteX15" fmla="*/ 303774 w 335443"/>
                                  <a:gd name="connsiteY15" fmla="*/ 45741 h 351656"/>
                                  <a:gd name="connsiteX16" fmla="*/ 311398 w 335443"/>
                                  <a:gd name="connsiteY16" fmla="*/ 16518 h 351656"/>
                                  <a:gd name="connsiteX17" fmla="*/ 315210 w 335443"/>
                                  <a:gd name="connsiteY17" fmla="*/ 38118 h 351656"/>
                                  <a:gd name="connsiteX18" fmla="*/ 317751 w 335443"/>
                                  <a:gd name="connsiteY18" fmla="*/ 24141 h 351656"/>
                                  <a:gd name="connsiteX19" fmla="*/ 316480 w 335443"/>
                                  <a:gd name="connsiteY19" fmla="*/ 0 h 351656"/>
                                  <a:gd name="connsiteX20" fmla="*/ 327916 w 335443"/>
                                  <a:gd name="connsiteY20" fmla="*/ 12706 h 351656"/>
                                  <a:gd name="connsiteX21" fmla="*/ 334268 w 335443"/>
                                  <a:gd name="connsiteY21" fmla="*/ 60988 h 351656"/>
                                  <a:gd name="connsiteX22" fmla="*/ 275821 w 335443"/>
                                  <a:gd name="connsiteY22" fmla="*/ 166447 h 351656"/>
                                  <a:gd name="connsiteX23" fmla="*/ 260574 w 335443"/>
                                  <a:gd name="connsiteY23" fmla="*/ 177882 h 351656"/>
                                  <a:gd name="connsiteX24" fmla="*/ 263115 w 335443"/>
                                  <a:gd name="connsiteY24" fmla="*/ 181694 h 351656"/>
                                  <a:gd name="connsiteX25" fmla="*/ 269468 w 335443"/>
                                  <a:gd name="connsiteY25" fmla="*/ 203294 h 351656"/>
                                  <a:gd name="connsiteX26" fmla="*/ 258033 w 335443"/>
                                  <a:gd name="connsiteY26" fmla="*/ 214729 h 351656"/>
                                  <a:gd name="connsiteX27" fmla="*/ 256763 w 335443"/>
                                  <a:gd name="connsiteY27" fmla="*/ 219812 h 351656"/>
                                  <a:gd name="connsiteX28" fmla="*/ 269468 w 335443"/>
                                  <a:gd name="connsiteY28" fmla="*/ 216000 h 351656"/>
                                  <a:gd name="connsiteX29" fmla="*/ 273280 w 335443"/>
                                  <a:gd name="connsiteY29" fmla="*/ 212188 h 351656"/>
                                  <a:gd name="connsiteX30" fmla="*/ 277092 w 335443"/>
                                  <a:gd name="connsiteY30" fmla="*/ 222353 h 351656"/>
                                  <a:gd name="connsiteX31" fmla="*/ 258033 w 335443"/>
                                  <a:gd name="connsiteY31" fmla="*/ 235059 h 351656"/>
                                  <a:gd name="connsiteX32" fmla="*/ 242786 w 335443"/>
                                  <a:gd name="connsiteY32" fmla="*/ 212188 h 351656"/>
                                  <a:gd name="connsiteX33" fmla="*/ 247868 w 335443"/>
                                  <a:gd name="connsiteY33" fmla="*/ 199482 h 351656"/>
                                  <a:gd name="connsiteX34" fmla="*/ 254221 w 335443"/>
                                  <a:gd name="connsiteY34" fmla="*/ 196941 h 351656"/>
                                  <a:gd name="connsiteX35" fmla="*/ 261845 w 335443"/>
                                  <a:gd name="connsiteY35" fmla="*/ 204565 h 351656"/>
                                  <a:gd name="connsiteX36" fmla="*/ 260574 w 335443"/>
                                  <a:gd name="connsiteY36" fmla="*/ 188047 h 351656"/>
                                  <a:gd name="connsiteX37" fmla="*/ 236433 w 335443"/>
                                  <a:gd name="connsiteY37" fmla="*/ 200753 h 351656"/>
                                  <a:gd name="connsiteX38" fmla="*/ 238974 w 335443"/>
                                  <a:gd name="connsiteY38" fmla="*/ 235059 h 351656"/>
                                  <a:gd name="connsiteX39" fmla="*/ 219916 w 335443"/>
                                  <a:gd name="connsiteY39" fmla="*/ 276988 h 351656"/>
                                  <a:gd name="connsiteX40" fmla="*/ 217374 w 335443"/>
                                  <a:gd name="connsiteY40" fmla="*/ 275718 h 351656"/>
                                  <a:gd name="connsiteX41" fmla="*/ 226268 w 335443"/>
                                  <a:gd name="connsiteY41" fmla="*/ 265553 h 351656"/>
                                  <a:gd name="connsiteX42" fmla="*/ 223727 w 335443"/>
                                  <a:gd name="connsiteY42" fmla="*/ 246494 h 351656"/>
                                  <a:gd name="connsiteX43" fmla="*/ 218645 w 335443"/>
                                  <a:gd name="connsiteY43" fmla="*/ 241412 h 351656"/>
                                  <a:gd name="connsiteX44" fmla="*/ 205939 w 335443"/>
                                  <a:gd name="connsiteY44" fmla="*/ 257929 h 351656"/>
                                  <a:gd name="connsiteX45" fmla="*/ 165280 w 335443"/>
                                  <a:gd name="connsiteY45" fmla="*/ 290965 h 351656"/>
                                  <a:gd name="connsiteX46" fmla="*/ 162739 w 335443"/>
                                  <a:gd name="connsiteY46" fmla="*/ 298588 h 351656"/>
                                  <a:gd name="connsiteX47" fmla="*/ 152574 w 335443"/>
                                  <a:gd name="connsiteY47" fmla="*/ 307482 h 351656"/>
                                  <a:gd name="connsiteX48" fmla="*/ 128433 w 335443"/>
                                  <a:gd name="connsiteY48" fmla="*/ 308753 h 351656"/>
                                  <a:gd name="connsiteX49" fmla="*/ 66174 w 335443"/>
                                  <a:gd name="connsiteY49" fmla="*/ 320188 h 351656"/>
                                  <a:gd name="connsiteX50" fmla="*/ 63633 w 335443"/>
                                  <a:gd name="connsiteY50" fmla="*/ 325271 h 351656"/>
                                  <a:gd name="connsiteX51" fmla="*/ 62362 w 335443"/>
                                  <a:gd name="connsiteY51" fmla="*/ 344329 h 351656"/>
                                  <a:gd name="connsiteX52" fmla="*/ 40763 w 335443"/>
                                  <a:gd name="connsiteY52" fmla="*/ 350682 h 351656"/>
                                  <a:gd name="connsiteX53" fmla="*/ 31868 w 335443"/>
                                  <a:gd name="connsiteY53" fmla="*/ 336706 h 351656"/>
                                  <a:gd name="connsiteX54" fmla="*/ 43304 w 335443"/>
                                  <a:gd name="connsiteY54" fmla="*/ 325271 h 351656"/>
                                  <a:gd name="connsiteX55" fmla="*/ 50927 w 335443"/>
                                  <a:gd name="connsiteY55" fmla="*/ 332894 h 351656"/>
                                  <a:gd name="connsiteX56" fmla="*/ 44574 w 335443"/>
                                  <a:gd name="connsiteY56" fmla="*/ 334165 h 351656"/>
                                  <a:gd name="connsiteX57" fmla="*/ 42033 w 335443"/>
                                  <a:gd name="connsiteY57" fmla="*/ 337976 h 351656"/>
                                  <a:gd name="connsiteX58" fmla="*/ 52198 w 335443"/>
                                  <a:gd name="connsiteY58" fmla="*/ 343059 h 351656"/>
                                  <a:gd name="connsiteX59" fmla="*/ 56010 w 335443"/>
                                  <a:gd name="connsiteY59" fmla="*/ 329082 h 351656"/>
                                  <a:gd name="connsiteX60" fmla="*/ 34410 w 335443"/>
                                  <a:gd name="connsiteY60" fmla="*/ 321459 h 351656"/>
                                  <a:gd name="connsiteX61" fmla="*/ 28057 w 335443"/>
                                  <a:gd name="connsiteY61" fmla="*/ 334165 h 351656"/>
                                  <a:gd name="connsiteX62" fmla="*/ 25516 w 335443"/>
                                  <a:gd name="connsiteY62" fmla="*/ 335435 h 351656"/>
                                  <a:gd name="connsiteX63" fmla="*/ 21704 w 335443"/>
                                  <a:gd name="connsiteY63" fmla="*/ 322729 h 351656"/>
                                  <a:gd name="connsiteX64" fmla="*/ 31868 w 335443"/>
                                  <a:gd name="connsiteY64" fmla="*/ 311294 h 351656"/>
                                  <a:gd name="connsiteX65" fmla="*/ 47115 w 335443"/>
                                  <a:gd name="connsiteY65" fmla="*/ 310024 h 351656"/>
                                  <a:gd name="connsiteX66" fmla="*/ 30598 w 335443"/>
                                  <a:gd name="connsiteY66" fmla="*/ 301129 h 351656"/>
                                  <a:gd name="connsiteX67" fmla="*/ 10268 w 335443"/>
                                  <a:gd name="connsiteY67" fmla="*/ 312565 h 351656"/>
                                  <a:gd name="connsiteX68" fmla="*/ 104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104" y="311294"/>
                                    </a:moveTo>
                                    <a:cubicBezTo>
                                      <a:pt x="104" y="311294"/>
                                      <a:pt x="-1167" y="304941"/>
                                      <a:pt x="5186" y="297318"/>
                                    </a:cubicBezTo>
                                    <a:cubicBezTo>
                                      <a:pt x="10268" y="292235"/>
                                      <a:pt x="19163" y="288424"/>
                                      <a:pt x="29327" y="290965"/>
                                    </a:cubicBezTo>
                                    <a:cubicBezTo>
                                      <a:pt x="36951" y="292235"/>
                                      <a:pt x="44574" y="297318"/>
                                      <a:pt x="50927" y="307482"/>
                                    </a:cubicBezTo>
                                    <a:cubicBezTo>
                                      <a:pt x="53468" y="310024"/>
                                      <a:pt x="56010" y="310024"/>
                                      <a:pt x="61092" y="308753"/>
                                    </a:cubicBezTo>
                                    <a:cubicBezTo>
                                      <a:pt x="66174" y="307482"/>
                                      <a:pt x="92857" y="303671"/>
                                      <a:pt x="97939" y="302400"/>
                                    </a:cubicBezTo>
                                    <a:cubicBezTo>
                                      <a:pt x="103021" y="301129"/>
                                      <a:pt x="129704" y="296047"/>
                                      <a:pt x="134786" y="293506"/>
                                    </a:cubicBezTo>
                                    <a:cubicBezTo>
                                      <a:pt x="139868" y="292235"/>
                                      <a:pt x="148763" y="288424"/>
                                      <a:pt x="151304" y="280800"/>
                                    </a:cubicBezTo>
                                    <a:cubicBezTo>
                                      <a:pt x="153845" y="273176"/>
                                      <a:pt x="167821" y="250306"/>
                                      <a:pt x="174174" y="242682"/>
                                    </a:cubicBezTo>
                                    <a:cubicBezTo>
                                      <a:pt x="180527" y="235059"/>
                                      <a:pt x="194504" y="223624"/>
                                      <a:pt x="195774" y="222353"/>
                                    </a:cubicBezTo>
                                    <a:cubicBezTo>
                                      <a:pt x="197045" y="221082"/>
                                      <a:pt x="197045" y="216000"/>
                                      <a:pt x="197045" y="213459"/>
                                    </a:cubicBezTo>
                                    <a:cubicBezTo>
                                      <a:pt x="194504" y="204565"/>
                                      <a:pt x="194504" y="180424"/>
                                      <a:pt x="208480" y="168988"/>
                                    </a:cubicBezTo>
                                    <a:cubicBezTo>
                                      <a:pt x="219916" y="158824"/>
                                      <a:pt x="228810" y="157553"/>
                                      <a:pt x="245327" y="160094"/>
                                    </a:cubicBezTo>
                                    <a:cubicBezTo>
                                      <a:pt x="251680" y="161365"/>
                                      <a:pt x="254221" y="166447"/>
                                      <a:pt x="268198" y="155012"/>
                                    </a:cubicBezTo>
                                    <a:cubicBezTo>
                                      <a:pt x="280904" y="143577"/>
                                      <a:pt x="312668" y="115624"/>
                                      <a:pt x="313939" y="74965"/>
                                    </a:cubicBezTo>
                                    <a:cubicBezTo>
                                      <a:pt x="306315" y="66071"/>
                                      <a:pt x="303774" y="52094"/>
                                      <a:pt x="303774" y="45741"/>
                                    </a:cubicBezTo>
                                    <a:cubicBezTo>
                                      <a:pt x="303774" y="40659"/>
                                      <a:pt x="311398" y="19059"/>
                                      <a:pt x="311398" y="16518"/>
                                    </a:cubicBezTo>
                                    <a:cubicBezTo>
                                      <a:pt x="311398" y="13976"/>
                                      <a:pt x="315210" y="36847"/>
                                      <a:pt x="315210" y="38118"/>
                                    </a:cubicBezTo>
                                    <a:cubicBezTo>
                                      <a:pt x="313939" y="39388"/>
                                      <a:pt x="317751" y="29224"/>
                                      <a:pt x="317751" y="24141"/>
                                    </a:cubicBezTo>
                                    <a:cubicBezTo>
                                      <a:pt x="319021" y="19059"/>
                                      <a:pt x="319021" y="11435"/>
                                      <a:pt x="316480" y="0"/>
                                    </a:cubicBezTo>
                                    <a:cubicBezTo>
                                      <a:pt x="317751" y="0"/>
                                      <a:pt x="325374" y="7624"/>
                                      <a:pt x="327916" y="12706"/>
                                    </a:cubicBezTo>
                                    <a:cubicBezTo>
                                      <a:pt x="331727" y="20329"/>
                                      <a:pt x="338080" y="34306"/>
                                      <a:pt x="334268" y="60988"/>
                                    </a:cubicBezTo>
                                    <a:cubicBezTo>
                                      <a:pt x="331727" y="87671"/>
                                      <a:pt x="319021" y="132141"/>
                                      <a:pt x="275821" y="166447"/>
                                    </a:cubicBezTo>
                                    <a:cubicBezTo>
                                      <a:pt x="265657" y="174071"/>
                                      <a:pt x="260574" y="177882"/>
                                      <a:pt x="260574" y="177882"/>
                                    </a:cubicBezTo>
                                    <a:cubicBezTo>
                                      <a:pt x="260574" y="177882"/>
                                      <a:pt x="260574" y="179153"/>
                                      <a:pt x="263115" y="181694"/>
                                    </a:cubicBezTo>
                                    <a:cubicBezTo>
                                      <a:pt x="265657" y="184235"/>
                                      <a:pt x="275821" y="195671"/>
                                      <a:pt x="269468" y="203294"/>
                                    </a:cubicBezTo>
                                    <a:cubicBezTo>
                                      <a:pt x="263115" y="210918"/>
                                      <a:pt x="258033" y="214729"/>
                                      <a:pt x="258033" y="214729"/>
                                    </a:cubicBezTo>
                                    <a:cubicBezTo>
                                      <a:pt x="258033" y="214729"/>
                                      <a:pt x="255492" y="217271"/>
                                      <a:pt x="256763" y="219812"/>
                                    </a:cubicBezTo>
                                    <a:cubicBezTo>
                                      <a:pt x="258033" y="221082"/>
                                      <a:pt x="261845" y="227435"/>
                                      <a:pt x="269468" y="216000"/>
                                    </a:cubicBezTo>
                                    <a:cubicBezTo>
                                      <a:pt x="272010" y="213459"/>
                                      <a:pt x="273280" y="212188"/>
                                      <a:pt x="273280" y="212188"/>
                                    </a:cubicBezTo>
                                    <a:cubicBezTo>
                                      <a:pt x="273280" y="212188"/>
                                      <a:pt x="277092" y="216000"/>
                                      <a:pt x="277092" y="222353"/>
                                    </a:cubicBezTo>
                                    <a:cubicBezTo>
                                      <a:pt x="277092" y="227435"/>
                                      <a:pt x="270739" y="237600"/>
                                      <a:pt x="258033" y="235059"/>
                                    </a:cubicBezTo>
                                    <a:cubicBezTo>
                                      <a:pt x="246598" y="231247"/>
                                      <a:pt x="242786" y="218541"/>
                                      <a:pt x="242786" y="212188"/>
                                    </a:cubicBezTo>
                                    <a:cubicBezTo>
                                      <a:pt x="242786" y="205835"/>
                                      <a:pt x="246598" y="200753"/>
                                      <a:pt x="247868" y="199482"/>
                                    </a:cubicBezTo>
                                    <a:cubicBezTo>
                                      <a:pt x="249139" y="198212"/>
                                      <a:pt x="252951" y="196941"/>
                                      <a:pt x="254221" y="196941"/>
                                    </a:cubicBezTo>
                                    <a:cubicBezTo>
                                      <a:pt x="255492" y="198212"/>
                                      <a:pt x="254221" y="208376"/>
                                      <a:pt x="261845" y="204565"/>
                                    </a:cubicBezTo>
                                    <a:cubicBezTo>
                                      <a:pt x="265657" y="202024"/>
                                      <a:pt x="270739" y="195671"/>
                                      <a:pt x="260574" y="188047"/>
                                    </a:cubicBezTo>
                                    <a:cubicBezTo>
                                      <a:pt x="251680" y="182965"/>
                                      <a:pt x="238974" y="193129"/>
                                      <a:pt x="236433" y="200753"/>
                                    </a:cubicBezTo>
                                    <a:cubicBezTo>
                                      <a:pt x="233892" y="208376"/>
                                      <a:pt x="228810" y="217271"/>
                                      <a:pt x="238974" y="235059"/>
                                    </a:cubicBezTo>
                                    <a:cubicBezTo>
                                      <a:pt x="249139" y="252847"/>
                                      <a:pt x="245327" y="266824"/>
                                      <a:pt x="219916" y="276988"/>
                                    </a:cubicBezTo>
                                    <a:cubicBezTo>
                                      <a:pt x="216104" y="276988"/>
                                      <a:pt x="217374" y="275718"/>
                                      <a:pt x="217374" y="275718"/>
                                    </a:cubicBezTo>
                                    <a:cubicBezTo>
                                      <a:pt x="217374" y="275718"/>
                                      <a:pt x="224998" y="269365"/>
                                      <a:pt x="226268" y="265553"/>
                                    </a:cubicBezTo>
                                    <a:cubicBezTo>
                                      <a:pt x="227539" y="261741"/>
                                      <a:pt x="231351" y="255388"/>
                                      <a:pt x="223727" y="246494"/>
                                    </a:cubicBezTo>
                                    <a:cubicBezTo>
                                      <a:pt x="219916" y="242682"/>
                                      <a:pt x="218645" y="241412"/>
                                      <a:pt x="218645" y="241412"/>
                                    </a:cubicBezTo>
                                    <a:cubicBezTo>
                                      <a:pt x="218645" y="241412"/>
                                      <a:pt x="213563" y="249035"/>
                                      <a:pt x="205939" y="257929"/>
                                    </a:cubicBezTo>
                                    <a:cubicBezTo>
                                      <a:pt x="198315" y="266824"/>
                                      <a:pt x="167821" y="288424"/>
                                      <a:pt x="165280" y="290965"/>
                                    </a:cubicBezTo>
                                    <a:cubicBezTo>
                                      <a:pt x="161468" y="293506"/>
                                      <a:pt x="164010" y="294777"/>
                                      <a:pt x="162739" y="298588"/>
                                    </a:cubicBezTo>
                                    <a:cubicBezTo>
                                      <a:pt x="162739" y="301129"/>
                                      <a:pt x="158927" y="310024"/>
                                      <a:pt x="152574" y="307482"/>
                                    </a:cubicBezTo>
                                    <a:cubicBezTo>
                                      <a:pt x="146221" y="304941"/>
                                      <a:pt x="134786" y="307482"/>
                                      <a:pt x="128433" y="308753"/>
                                    </a:cubicBezTo>
                                    <a:cubicBezTo>
                                      <a:pt x="122080" y="310024"/>
                                      <a:pt x="75068" y="317647"/>
                                      <a:pt x="66174" y="320188"/>
                                    </a:cubicBezTo>
                                    <a:cubicBezTo>
                                      <a:pt x="62362" y="321459"/>
                                      <a:pt x="63633" y="322729"/>
                                      <a:pt x="63633" y="325271"/>
                                    </a:cubicBezTo>
                                    <a:cubicBezTo>
                                      <a:pt x="64904" y="327812"/>
                                      <a:pt x="67445" y="337976"/>
                                      <a:pt x="62362" y="344329"/>
                                    </a:cubicBezTo>
                                    <a:cubicBezTo>
                                      <a:pt x="57280" y="350682"/>
                                      <a:pt x="49657" y="353224"/>
                                      <a:pt x="40763" y="350682"/>
                                    </a:cubicBezTo>
                                    <a:cubicBezTo>
                                      <a:pt x="33139" y="348141"/>
                                      <a:pt x="31868" y="339247"/>
                                      <a:pt x="31868" y="336706"/>
                                    </a:cubicBezTo>
                                    <a:cubicBezTo>
                                      <a:pt x="31868" y="330353"/>
                                      <a:pt x="38221" y="325271"/>
                                      <a:pt x="43304" y="325271"/>
                                    </a:cubicBezTo>
                                    <a:cubicBezTo>
                                      <a:pt x="48386" y="325271"/>
                                      <a:pt x="52198" y="331624"/>
                                      <a:pt x="50927" y="332894"/>
                                    </a:cubicBezTo>
                                    <a:cubicBezTo>
                                      <a:pt x="49657" y="335435"/>
                                      <a:pt x="45845" y="335435"/>
                                      <a:pt x="44574" y="334165"/>
                                    </a:cubicBezTo>
                                    <a:cubicBezTo>
                                      <a:pt x="43304" y="332894"/>
                                      <a:pt x="42033" y="335435"/>
                                      <a:pt x="42033" y="337976"/>
                                    </a:cubicBezTo>
                                    <a:cubicBezTo>
                                      <a:pt x="42033" y="340518"/>
                                      <a:pt x="47115" y="344329"/>
                                      <a:pt x="52198" y="343059"/>
                                    </a:cubicBezTo>
                                    <a:cubicBezTo>
                                      <a:pt x="57280" y="340518"/>
                                      <a:pt x="58551" y="335435"/>
                                      <a:pt x="56010" y="329082"/>
                                    </a:cubicBezTo>
                                    <a:cubicBezTo>
                                      <a:pt x="52198" y="321459"/>
                                      <a:pt x="44574" y="316377"/>
                                      <a:pt x="34410" y="321459"/>
                                    </a:cubicBezTo>
                                    <a:cubicBezTo>
                                      <a:pt x="26786" y="326541"/>
                                      <a:pt x="29327" y="331624"/>
                                      <a:pt x="28057" y="334165"/>
                                    </a:cubicBezTo>
                                    <a:cubicBezTo>
                                      <a:pt x="26786" y="336706"/>
                                      <a:pt x="25516" y="336706"/>
                                      <a:pt x="25516" y="335435"/>
                                    </a:cubicBezTo>
                                    <a:cubicBezTo>
                                      <a:pt x="24245" y="335435"/>
                                      <a:pt x="20433" y="327812"/>
                                      <a:pt x="21704" y="322729"/>
                                    </a:cubicBezTo>
                                    <a:cubicBezTo>
                                      <a:pt x="22974" y="318918"/>
                                      <a:pt x="26786" y="313835"/>
                                      <a:pt x="31868" y="311294"/>
                                    </a:cubicBezTo>
                                    <a:cubicBezTo>
                                      <a:pt x="36951" y="308753"/>
                                      <a:pt x="44574" y="310024"/>
                                      <a:pt x="47115" y="310024"/>
                                    </a:cubicBezTo>
                                    <a:cubicBezTo>
                                      <a:pt x="44574" y="306212"/>
                                      <a:pt x="38221" y="301129"/>
                                      <a:pt x="30598" y="301129"/>
                                    </a:cubicBezTo>
                                    <a:cubicBezTo>
                                      <a:pt x="21704" y="301129"/>
                                      <a:pt x="11539" y="310024"/>
                                      <a:pt x="10268" y="312565"/>
                                    </a:cubicBezTo>
                                    <a:cubicBezTo>
                                      <a:pt x="1374" y="313835"/>
                                      <a:pt x="1374" y="313835"/>
                                      <a:pt x="104" y="311294"/>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340" name="图形 6"/>
                          <wpg:cNvGrpSpPr/>
                          <wpg:grpSpPr>
                            <a:xfrm>
                              <a:off x="1066023" y="1169258"/>
                              <a:ext cx="548893" cy="295730"/>
                              <a:chOff x="1066023" y="1169258"/>
                              <a:chExt cx="548893" cy="295730"/>
                            </a:xfrm>
                            <a:solidFill>
                              <a:srgbClr val="BE9C59"/>
                            </a:solidFill>
                          </wpg:grpSpPr>
                          <wpg:grpSp>
                            <wpg:cNvPr id="341" name="图形 6"/>
                            <wpg:cNvGrpSpPr/>
                            <wpg:grpSpPr>
                              <a:xfrm>
                                <a:off x="1066023" y="1382400"/>
                                <a:ext cx="548893" cy="82588"/>
                                <a:chOff x="1066023" y="1382400"/>
                                <a:chExt cx="548893" cy="82588"/>
                              </a:xfrm>
                              <a:solidFill>
                                <a:srgbClr val="BE9C59"/>
                              </a:solidFill>
                            </wpg:grpSpPr>
                            <wpg:grpSp>
                              <wpg:cNvPr id="342" name="图形 6"/>
                              <wpg:cNvGrpSpPr/>
                              <wpg:grpSpPr>
                                <a:xfrm>
                                  <a:off x="1066023" y="1382400"/>
                                  <a:ext cx="548893" cy="38116"/>
                                  <a:chOff x="1066023" y="1382400"/>
                                  <a:chExt cx="548893" cy="38116"/>
                                </a:xfrm>
                                <a:solidFill>
                                  <a:srgbClr val="BE9C59"/>
                                </a:solidFill>
                              </wpg:grpSpPr>
                              <wps:wsp>
                                <wps:cNvPr id="343" name="任意多边形: 形状 343"/>
                                <wps:cNvSpPr/>
                                <wps:spPr>
                                  <a:xfrm>
                                    <a:off x="1066023" y="1382400"/>
                                    <a:ext cx="47011" cy="34305"/>
                                  </a:xfrm>
                                  <a:custGeom>
                                    <a:avLst/>
                                    <a:gdLst>
                                      <a:gd name="connsiteX0" fmla="*/ 10165 w 47011"/>
                                      <a:gd name="connsiteY0" fmla="*/ 5082 h 34305"/>
                                      <a:gd name="connsiteX1" fmla="*/ 10165 w 47011"/>
                                      <a:gd name="connsiteY1" fmla="*/ 5082 h 34305"/>
                                      <a:gd name="connsiteX2" fmla="*/ 11435 w 47011"/>
                                      <a:gd name="connsiteY2" fmla="*/ 5082 h 34305"/>
                                      <a:gd name="connsiteX3" fmla="*/ 10165 w 47011"/>
                                      <a:gd name="connsiteY3" fmla="*/ 5082 h 34305"/>
                                      <a:gd name="connsiteX4" fmla="*/ 6353 w 47011"/>
                                      <a:gd name="connsiteY4" fmla="*/ 3812 h 34305"/>
                                      <a:gd name="connsiteX5" fmla="*/ 1271 w 47011"/>
                                      <a:gd name="connsiteY5" fmla="*/ 3812 h 34305"/>
                                      <a:gd name="connsiteX6" fmla="*/ 0 w 47011"/>
                                      <a:gd name="connsiteY6" fmla="*/ 3812 h 34305"/>
                                      <a:gd name="connsiteX7" fmla="*/ 1271 w 47011"/>
                                      <a:gd name="connsiteY7" fmla="*/ 3812 h 34305"/>
                                      <a:gd name="connsiteX8" fmla="*/ 2541 w 47011"/>
                                      <a:gd name="connsiteY8" fmla="*/ 3812 h 34305"/>
                                      <a:gd name="connsiteX9" fmla="*/ 3812 w 47011"/>
                                      <a:gd name="connsiteY9" fmla="*/ 6353 h 34305"/>
                                      <a:gd name="connsiteX10" fmla="*/ 12706 w 47011"/>
                                      <a:gd name="connsiteY10" fmla="*/ 33035 h 34305"/>
                                      <a:gd name="connsiteX11" fmla="*/ 13976 w 47011"/>
                                      <a:gd name="connsiteY11" fmla="*/ 34306 h 34305"/>
                                      <a:gd name="connsiteX12" fmla="*/ 15247 w 47011"/>
                                      <a:gd name="connsiteY12" fmla="*/ 31765 h 34305"/>
                                      <a:gd name="connsiteX13" fmla="*/ 22871 w 47011"/>
                                      <a:gd name="connsiteY13" fmla="*/ 10165 h 34305"/>
                                      <a:gd name="connsiteX14" fmla="*/ 22871 w 47011"/>
                                      <a:gd name="connsiteY14" fmla="*/ 10165 h 34305"/>
                                      <a:gd name="connsiteX15" fmla="*/ 31765 w 47011"/>
                                      <a:gd name="connsiteY15" fmla="*/ 31765 h 34305"/>
                                      <a:gd name="connsiteX16" fmla="*/ 33035 w 47011"/>
                                      <a:gd name="connsiteY16" fmla="*/ 34306 h 34305"/>
                                      <a:gd name="connsiteX17" fmla="*/ 34306 w 47011"/>
                                      <a:gd name="connsiteY17" fmla="*/ 31765 h 34305"/>
                                      <a:gd name="connsiteX18" fmla="*/ 43200 w 47011"/>
                                      <a:gd name="connsiteY18" fmla="*/ 6353 h 34305"/>
                                      <a:gd name="connsiteX19" fmla="*/ 45741 w 47011"/>
                                      <a:gd name="connsiteY19" fmla="*/ 1271 h 34305"/>
                                      <a:gd name="connsiteX20" fmla="*/ 47012 w 47011"/>
                                      <a:gd name="connsiteY20" fmla="*/ 1271 h 34305"/>
                                      <a:gd name="connsiteX21" fmla="*/ 47012 w 47011"/>
                                      <a:gd name="connsiteY21" fmla="*/ 1271 h 34305"/>
                                      <a:gd name="connsiteX22" fmla="*/ 45741 w 47011"/>
                                      <a:gd name="connsiteY22" fmla="*/ 1271 h 34305"/>
                                      <a:gd name="connsiteX23" fmla="*/ 41929 w 47011"/>
                                      <a:gd name="connsiteY23" fmla="*/ 1271 h 34305"/>
                                      <a:gd name="connsiteX24" fmla="*/ 38118 w 47011"/>
                                      <a:gd name="connsiteY24" fmla="*/ 1271 h 34305"/>
                                      <a:gd name="connsiteX25" fmla="*/ 36847 w 47011"/>
                                      <a:gd name="connsiteY25" fmla="*/ 1271 h 34305"/>
                                      <a:gd name="connsiteX26" fmla="*/ 38118 w 47011"/>
                                      <a:gd name="connsiteY26" fmla="*/ 1271 h 34305"/>
                                      <a:gd name="connsiteX27" fmla="*/ 40659 w 47011"/>
                                      <a:gd name="connsiteY27" fmla="*/ 2541 h 34305"/>
                                      <a:gd name="connsiteX28" fmla="*/ 40659 w 47011"/>
                                      <a:gd name="connsiteY28" fmla="*/ 5082 h 34305"/>
                                      <a:gd name="connsiteX29" fmla="*/ 35576 w 47011"/>
                                      <a:gd name="connsiteY29" fmla="*/ 24141 h 34305"/>
                                      <a:gd name="connsiteX30" fmla="*/ 35576 w 47011"/>
                                      <a:gd name="connsiteY30" fmla="*/ 24141 h 34305"/>
                                      <a:gd name="connsiteX31" fmla="*/ 26682 w 47011"/>
                                      <a:gd name="connsiteY31" fmla="*/ 2541 h 34305"/>
                                      <a:gd name="connsiteX32" fmla="*/ 25412 w 47011"/>
                                      <a:gd name="connsiteY32" fmla="*/ 0 h 34305"/>
                                      <a:gd name="connsiteX33" fmla="*/ 24141 w 47011"/>
                                      <a:gd name="connsiteY33" fmla="*/ 1271 h 34305"/>
                                      <a:gd name="connsiteX34" fmla="*/ 16518 w 47011"/>
                                      <a:gd name="connsiteY34" fmla="*/ 22871 h 34305"/>
                                      <a:gd name="connsiteX35" fmla="*/ 16518 w 47011"/>
                                      <a:gd name="connsiteY35" fmla="*/ 22871 h 34305"/>
                                      <a:gd name="connsiteX36" fmla="*/ 11435 w 47011"/>
                                      <a:gd name="connsiteY36" fmla="*/ 5082 h 34305"/>
                                      <a:gd name="connsiteX37" fmla="*/ 10165 w 47011"/>
                                      <a:gd name="connsiteY37" fmla="*/ 5082 h 34305"/>
                                      <a:gd name="connsiteX38" fmla="*/ 10165 w 47011"/>
                                      <a:gd name="connsiteY38" fmla="*/ 508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47011" h="34305">
                                        <a:moveTo>
                                          <a:pt x="10165" y="5082"/>
                                        </a:moveTo>
                                        <a:cubicBezTo>
                                          <a:pt x="10165" y="3812"/>
                                          <a:pt x="11435" y="3812"/>
                                          <a:pt x="10165" y="5082"/>
                                        </a:cubicBezTo>
                                        <a:cubicBezTo>
                                          <a:pt x="11435" y="5082"/>
                                          <a:pt x="11435" y="5082"/>
                                          <a:pt x="11435" y="5082"/>
                                        </a:cubicBezTo>
                                        <a:cubicBezTo>
                                          <a:pt x="12706" y="3812"/>
                                          <a:pt x="11435" y="3812"/>
                                          <a:pt x="10165" y="5082"/>
                                        </a:cubicBezTo>
                                        <a:cubicBezTo>
                                          <a:pt x="8894" y="3812"/>
                                          <a:pt x="6353" y="3812"/>
                                          <a:pt x="6353" y="3812"/>
                                        </a:cubicBezTo>
                                        <a:cubicBezTo>
                                          <a:pt x="6353" y="3812"/>
                                          <a:pt x="3812" y="3812"/>
                                          <a:pt x="1271" y="3812"/>
                                        </a:cubicBezTo>
                                        <a:cubicBezTo>
                                          <a:pt x="1271" y="3812"/>
                                          <a:pt x="0" y="3812"/>
                                          <a:pt x="0" y="3812"/>
                                        </a:cubicBezTo>
                                        <a:cubicBezTo>
                                          <a:pt x="0" y="3812"/>
                                          <a:pt x="0" y="3812"/>
                                          <a:pt x="1271" y="3812"/>
                                        </a:cubicBezTo>
                                        <a:cubicBezTo>
                                          <a:pt x="1271" y="3812"/>
                                          <a:pt x="2541" y="3812"/>
                                          <a:pt x="2541" y="3812"/>
                                        </a:cubicBezTo>
                                        <a:cubicBezTo>
                                          <a:pt x="2541" y="3812"/>
                                          <a:pt x="3812" y="5082"/>
                                          <a:pt x="3812" y="6353"/>
                                        </a:cubicBezTo>
                                        <a:lnTo>
                                          <a:pt x="12706" y="33035"/>
                                        </a:lnTo>
                                        <a:cubicBezTo>
                                          <a:pt x="12706" y="34306"/>
                                          <a:pt x="12706" y="34306"/>
                                          <a:pt x="13976" y="34306"/>
                                        </a:cubicBezTo>
                                        <a:cubicBezTo>
                                          <a:pt x="13976" y="34306"/>
                                          <a:pt x="15247" y="34306"/>
                                          <a:pt x="15247" y="31765"/>
                                        </a:cubicBezTo>
                                        <a:cubicBezTo>
                                          <a:pt x="16518" y="27953"/>
                                          <a:pt x="22871" y="12706"/>
                                          <a:pt x="22871" y="10165"/>
                                        </a:cubicBezTo>
                                        <a:lnTo>
                                          <a:pt x="22871" y="10165"/>
                                        </a:lnTo>
                                        <a:lnTo>
                                          <a:pt x="31765" y="31765"/>
                                        </a:lnTo>
                                        <a:cubicBezTo>
                                          <a:pt x="31765" y="33035"/>
                                          <a:pt x="33035" y="34306"/>
                                          <a:pt x="33035" y="34306"/>
                                        </a:cubicBezTo>
                                        <a:cubicBezTo>
                                          <a:pt x="33035" y="34306"/>
                                          <a:pt x="34306" y="34306"/>
                                          <a:pt x="34306" y="31765"/>
                                        </a:cubicBezTo>
                                        <a:cubicBezTo>
                                          <a:pt x="36847" y="25412"/>
                                          <a:pt x="40659" y="11435"/>
                                          <a:pt x="43200" y="6353"/>
                                        </a:cubicBezTo>
                                        <a:cubicBezTo>
                                          <a:pt x="44471" y="3812"/>
                                          <a:pt x="44471" y="2541"/>
                                          <a:pt x="45741" y="1271"/>
                                        </a:cubicBezTo>
                                        <a:cubicBezTo>
                                          <a:pt x="45741" y="1271"/>
                                          <a:pt x="47012" y="1271"/>
                                          <a:pt x="47012" y="1271"/>
                                        </a:cubicBezTo>
                                        <a:cubicBezTo>
                                          <a:pt x="47012" y="1271"/>
                                          <a:pt x="47012" y="1271"/>
                                          <a:pt x="47012" y="1271"/>
                                        </a:cubicBezTo>
                                        <a:cubicBezTo>
                                          <a:pt x="47012" y="1271"/>
                                          <a:pt x="47012" y="1271"/>
                                          <a:pt x="45741" y="1271"/>
                                        </a:cubicBezTo>
                                        <a:cubicBezTo>
                                          <a:pt x="44471" y="1271"/>
                                          <a:pt x="41929" y="1271"/>
                                          <a:pt x="41929" y="1271"/>
                                        </a:cubicBezTo>
                                        <a:cubicBezTo>
                                          <a:pt x="41929" y="1271"/>
                                          <a:pt x="39388" y="1271"/>
                                          <a:pt x="38118" y="1271"/>
                                        </a:cubicBezTo>
                                        <a:cubicBezTo>
                                          <a:pt x="38118" y="1271"/>
                                          <a:pt x="36847" y="1271"/>
                                          <a:pt x="36847" y="1271"/>
                                        </a:cubicBezTo>
                                        <a:cubicBezTo>
                                          <a:pt x="36847" y="1271"/>
                                          <a:pt x="36847" y="1271"/>
                                          <a:pt x="38118" y="1271"/>
                                        </a:cubicBezTo>
                                        <a:cubicBezTo>
                                          <a:pt x="39388" y="1271"/>
                                          <a:pt x="40659" y="1271"/>
                                          <a:pt x="40659" y="2541"/>
                                        </a:cubicBezTo>
                                        <a:cubicBezTo>
                                          <a:pt x="40659" y="2541"/>
                                          <a:pt x="40659" y="3812"/>
                                          <a:pt x="40659" y="5082"/>
                                        </a:cubicBezTo>
                                        <a:cubicBezTo>
                                          <a:pt x="39388" y="10165"/>
                                          <a:pt x="35576" y="21600"/>
                                          <a:pt x="35576" y="24141"/>
                                        </a:cubicBezTo>
                                        <a:lnTo>
                                          <a:pt x="35576" y="24141"/>
                                        </a:lnTo>
                                        <a:lnTo>
                                          <a:pt x="26682" y="2541"/>
                                        </a:lnTo>
                                        <a:cubicBezTo>
                                          <a:pt x="26682" y="1271"/>
                                          <a:pt x="25412" y="0"/>
                                          <a:pt x="25412" y="0"/>
                                        </a:cubicBezTo>
                                        <a:cubicBezTo>
                                          <a:pt x="25412" y="0"/>
                                          <a:pt x="25412" y="0"/>
                                          <a:pt x="24141" y="1271"/>
                                        </a:cubicBezTo>
                                        <a:lnTo>
                                          <a:pt x="16518" y="22871"/>
                                        </a:lnTo>
                                        <a:lnTo>
                                          <a:pt x="16518" y="22871"/>
                                        </a:lnTo>
                                        <a:cubicBezTo>
                                          <a:pt x="15247" y="20329"/>
                                          <a:pt x="11435" y="7624"/>
                                          <a:pt x="11435" y="5082"/>
                                        </a:cubicBezTo>
                                        <a:cubicBezTo>
                                          <a:pt x="10165" y="7624"/>
                                          <a:pt x="10165" y="6353"/>
                                          <a:pt x="10165" y="5082"/>
                                        </a:cubicBezTo>
                                        <a:cubicBezTo>
                                          <a:pt x="10165" y="5082"/>
                                          <a:pt x="10165" y="5082"/>
                                          <a:pt x="10165" y="50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44" name="任意多边形: 形状 344"/>
                                <wps:cNvSpPr/>
                                <wps:spPr>
                                  <a:xfrm>
                                    <a:off x="1115576" y="1382400"/>
                                    <a:ext cx="20329" cy="34305"/>
                                  </a:xfrm>
                                  <a:custGeom>
                                    <a:avLst/>
                                    <a:gdLst>
                                      <a:gd name="connsiteX0" fmla="*/ 5082 w 20329"/>
                                      <a:gd name="connsiteY0" fmla="*/ 3812 h 34305"/>
                                      <a:gd name="connsiteX1" fmla="*/ 1271 w 20329"/>
                                      <a:gd name="connsiteY1" fmla="*/ 3812 h 34305"/>
                                      <a:gd name="connsiteX2" fmla="*/ 0 w 20329"/>
                                      <a:gd name="connsiteY2" fmla="*/ 3812 h 34305"/>
                                      <a:gd name="connsiteX3" fmla="*/ 1271 w 20329"/>
                                      <a:gd name="connsiteY3" fmla="*/ 3812 h 34305"/>
                                      <a:gd name="connsiteX4" fmla="*/ 2541 w 20329"/>
                                      <a:gd name="connsiteY4" fmla="*/ 3812 h 34305"/>
                                      <a:gd name="connsiteX5" fmla="*/ 3812 w 20329"/>
                                      <a:gd name="connsiteY5" fmla="*/ 6353 h 34305"/>
                                      <a:gd name="connsiteX6" fmla="*/ 3812 w 20329"/>
                                      <a:gd name="connsiteY6" fmla="*/ 15247 h 34305"/>
                                      <a:gd name="connsiteX7" fmla="*/ 3812 w 20329"/>
                                      <a:gd name="connsiteY7" fmla="*/ 22871 h 34305"/>
                                      <a:gd name="connsiteX8" fmla="*/ 3812 w 20329"/>
                                      <a:gd name="connsiteY8" fmla="*/ 31765 h 34305"/>
                                      <a:gd name="connsiteX9" fmla="*/ 2541 w 20329"/>
                                      <a:gd name="connsiteY9" fmla="*/ 34306 h 34305"/>
                                      <a:gd name="connsiteX10" fmla="*/ 1271 w 20329"/>
                                      <a:gd name="connsiteY10" fmla="*/ 34306 h 34305"/>
                                      <a:gd name="connsiteX11" fmla="*/ 0 w 20329"/>
                                      <a:gd name="connsiteY11" fmla="*/ 34306 h 34305"/>
                                      <a:gd name="connsiteX12" fmla="*/ 1271 w 20329"/>
                                      <a:gd name="connsiteY12" fmla="*/ 34306 h 34305"/>
                                      <a:gd name="connsiteX13" fmla="*/ 3812 w 20329"/>
                                      <a:gd name="connsiteY13" fmla="*/ 34306 h 34305"/>
                                      <a:gd name="connsiteX14" fmla="*/ 6353 w 20329"/>
                                      <a:gd name="connsiteY14" fmla="*/ 34306 h 34305"/>
                                      <a:gd name="connsiteX15" fmla="*/ 10165 w 20329"/>
                                      <a:gd name="connsiteY15" fmla="*/ 34306 h 34305"/>
                                      <a:gd name="connsiteX16" fmla="*/ 17788 w 20329"/>
                                      <a:gd name="connsiteY16" fmla="*/ 34306 h 34305"/>
                                      <a:gd name="connsiteX17" fmla="*/ 20329 w 20329"/>
                                      <a:gd name="connsiteY17" fmla="*/ 33035 h 34305"/>
                                      <a:gd name="connsiteX18" fmla="*/ 20329 w 20329"/>
                                      <a:gd name="connsiteY18" fmla="*/ 27953 h 34305"/>
                                      <a:gd name="connsiteX19" fmla="*/ 20329 w 20329"/>
                                      <a:gd name="connsiteY19" fmla="*/ 26682 h 34305"/>
                                      <a:gd name="connsiteX20" fmla="*/ 20329 w 20329"/>
                                      <a:gd name="connsiteY20" fmla="*/ 27953 h 34305"/>
                                      <a:gd name="connsiteX21" fmla="*/ 17788 w 20329"/>
                                      <a:gd name="connsiteY21" fmla="*/ 30494 h 34305"/>
                                      <a:gd name="connsiteX22" fmla="*/ 13976 w 20329"/>
                                      <a:gd name="connsiteY22" fmla="*/ 30494 h 34305"/>
                                      <a:gd name="connsiteX23" fmla="*/ 8894 w 20329"/>
                                      <a:gd name="connsiteY23" fmla="*/ 26682 h 34305"/>
                                      <a:gd name="connsiteX24" fmla="*/ 8894 w 20329"/>
                                      <a:gd name="connsiteY24" fmla="*/ 20329 h 34305"/>
                                      <a:gd name="connsiteX25" fmla="*/ 8894 w 20329"/>
                                      <a:gd name="connsiteY25" fmla="*/ 16518 h 34305"/>
                                      <a:gd name="connsiteX26" fmla="*/ 8894 w 20329"/>
                                      <a:gd name="connsiteY26" fmla="*/ 16518 h 34305"/>
                                      <a:gd name="connsiteX27" fmla="*/ 15247 w 20329"/>
                                      <a:gd name="connsiteY27" fmla="*/ 16518 h 34305"/>
                                      <a:gd name="connsiteX28" fmla="*/ 17788 w 20329"/>
                                      <a:gd name="connsiteY28" fmla="*/ 17788 h 34305"/>
                                      <a:gd name="connsiteX29" fmla="*/ 17788 w 20329"/>
                                      <a:gd name="connsiteY29" fmla="*/ 19059 h 34305"/>
                                      <a:gd name="connsiteX30" fmla="*/ 17788 w 20329"/>
                                      <a:gd name="connsiteY30" fmla="*/ 19059 h 34305"/>
                                      <a:gd name="connsiteX31" fmla="*/ 17788 w 20329"/>
                                      <a:gd name="connsiteY31" fmla="*/ 17788 h 34305"/>
                                      <a:gd name="connsiteX32" fmla="*/ 17788 w 20329"/>
                                      <a:gd name="connsiteY32" fmla="*/ 15247 h 34305"/>
                                      <a:gd name="connsiteX33" fmla="*/ 17788 w 20329"/>
                                      <a:gd name="connsiteY33" fmla="*/ 12706 h 34305"/>
                                      <a:gd name="connsiteX34" fmla="*/ 17788 w 20329"/>
                                      <a:gd name="connsiteY34" fmla="*/ 12706 h 34305"/>
                                      <a:gd name="connsiteX35" fmla="*/ 16518 w 20329"/>
                                      <a:gd name="connsiteY35" fmla="*/ 12706 h 34305"/>
                                      <a:gd name="connsiteX36" fmla="*/ 13976 w 20329"/>
                                      <a:gd name="connsiteY36" fmla="*/ 12706 h 34305"/>
                                      <a:gd name="connsiteX37" fmla="*/ 7624 w 20329"/>
                                      <a:gd name="connsiteY37" fmla="*/ 12706 h 34305"/>
                                      <a:gd name="connsiteX38" fmla="*/ 7624 w 20329"/>
                                      <a:gd name="connsiteY38" fmla="*/ 12706 h 34305"/>
                                      <a:gd name="connsiteX39" fmla="*/ 7624 w 20329"/>
                                      <a:gd name="connsiteY39" fmla="*/ 2541 h 34305"/>
                                      <a:gd name="connsiteX40" fmla="*/ 7624 w 20329"/>
                                      <a:gd name="connsiteY40" fmla="*/ 2541 h 34305"/>
                                      <a:gd name="connsiteX41" fmla="*/ 13976 w 20329"/>
                                      <a:gd name="connsiteY41" fmla="*/ 2541 h 34305"/>
                                      <a:gd name="connsiteX42" fmla="*/ 16518 w 20329"/>
                                      <a:gd name="connsiteY42" fmla="*/ 3812 h 34305"/>
                                      <a:gd name="connsiteX43" fmla="*/ 16518 w 20329"/>
                                      <a:gd name="connsiteY43" fmla="*/ 5082 h 34305"/>
                                      <a:gd name="connsiteX44" fmla="*/ 16518 w 20329"/>
                                      <a:gd name="connsiteY44" fmla="*/ 5082 h 34305"/>
                                      <a:gd name="connsiteX45" fmla="*/ 16518 w 20329"/>
                                      <a:gd name="connsiteY45" fmla="*/ 5082 h 34305"/>
                                      <a:gd name="connsiteX46" fmla="*/ 16518 w 20329"/>
                                      <a:gd name="connsiteY46" fmla="*/ 2541 h 34305"/>
                                      <a:gd name="connsiteX47" fmla="*/ 16518 w 20329"/>
                                      <a:gd name="connsiteY47" fmla="*/ 0 h 34305"/>
                                      <a:gd name="connsiteX48" fmla="*/ 16518 w 20329"/>
                                      <a:gd name="connsiteY48" fmla="*/ 0 h 34305"/>
                                      <a:gd name="connsiteX49" fmla="*/ 15247 w 20329"/>
                                      <a:gd name="connsiteY49" fmla="*/ 0 h 34305"/>
                                      <a:gd name="connsiteX50" fmla="*/ 13976 w 20329"/>
                                      <a:gd name="connsiteY50" fmla="*/ 0 h 34305"/>
                                      <a:gd name="connsiteX51" fmla="*/ 3812 w 20329"/>
                                      <a:gd name="connsiteY51" fmla="*/ 0 h 34305"/>
                                      <a:gd name="connsiteX52" fmla="*/ 5082 w 20329"/>
                                      <a:gd name="connsiteY52" fmla="*/ 381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0329" h="34305">
                                        <a:moveTo>
                                          <a:pt x="5082" y="3812"/>
                                        </a:moveTo>
                                        <a:cubicBezTo>
                                          <a:pt x="3812" y="3812"/>
                                          <a:pt x="2541" y="3812"/>
                                          <a:pt x="1271" y="3812"/>
                                        </a:cubicBezTo>
                                        <a:cubicBezTo>
                                          <a:pt x="1271" y="3812"/>
                                          <a:pt x="0" y="3812"/>
                                          <a:pt x="0" y="3812"/>
                                        </a:cubicBezTo>
                                        <a:cubicBezTo>
                                          <a:pt x="0" y="3812"/>
                                          <a:pt x="0" y="3812"/>
                                          <a:pt x="1271" y="3812"/>
                                        </a:cubicBezTo>
                                        <a:cubicBezTo>
                                          <a:pt x="1271" y="3812"/>
                                          <a:pt x="2541" y="3812"/>
                                          <a:pt x="2541" y="3812"/>
                                        </a:cubicBezTo>
                                        <a:cubicBezTo>
                                          <a:pt x="3812" y="3812"/>
                                          <a:pt x="3812" y="5082"/>
                                          <a:pt x="3812" y="6353"/>
                                        </a:cubicBezTo>
                                        <a:cubicBezTo>
                                          <a:pt x="3812" y="7624"/>
                                          <a:pt x="3812" y="8894"/>
                                          <a:pt x="3812" y="15247"/>
                                        </a:cubicBezTo>
                                        <a:lnTo>
                                          <a:pt x="3812" y="22871"/>
                                        </a:lnTo>
                                        <a:cubicBezTo>
                                          <a:pt x="3812" y="26682"/>
                                          <a:pt x="3812" y="30494"/>
                                          <a:pt x="3812" y="31765"/>
                                        </a:cubicBezTo>
                                        <a:cubicBezTo>
                                          <a:pt x="3812" y="33035"/>
                                          <a:pt x="3812" y="34306"/>
                                          <a:pt x="2541" y="34306"/>
                                        </a:cubicBezTo>
                                        <a:cubicBezTo>
                                          <a:pt x="2541" y="34306"/>
                                          <a:pt x="1271" y="34306"/>
                                          <a:pt x="1271" y="34306"/>
                                        </a:cubicBezTo>
                                        <a:cubicBezTo>
                                          <a:pt x="1271" y="34306"/>
                                          <a:pt x="0" y="34306"/>
                                          <a:pt x="0" y="34306"/>
                                        </a:cubicBezTo>
                                        <a:cubicBezTo>
                                          <a:pt x="0" y="34306"/>
                                          <a:pt x="0" y="34306"/>
                                          <a:pt x="1271" y="34306"/>
                                        </a:cubicBezTo>
                                        <a:cubicBezTo>
                                          <a:pt x="2541" y="34306"/>
                                          <a:pt x="3812" y="34306"/>
                                          <a:pt x="3812" y="34306"/>
                                        </a:cubicBezTo>
                                        <a:cubicBezTo>
                                          <a:pt x="5082" y="34306"/>
                                          <a:pt x="6353" y="34306"/>
                                          <a:pt x="6353" y="34306"/>
                                        </a:cubicBezTo>
                                        <a:cubicBezTo>
                                          <a:pt x="7624" y="34306"/>
                                          <a:pt x="8894" y="34306"/>
                                          <a:pt x="10165" y="34306"/>
                                        </a:cubicBezTo>
                                        <a:cubicBezTo>
                                          <a:pt x="11435" y="34306"/>
                                          <a:pt x="13976" y="34306"/>
                                          <a:pt x="17788" y="34306"/>
                                        </a:cubicBezTo>
                                        <a:cubicBezTo>
                                          <a:pt x="19059" y="34306"/>
                                          <a:pt x="20329" y="34306"/>
                                          <a:pt x="20329" y="33035"/>
                                        </a:cubicBezTo>
                                        <a:cubicBezTo>
                                          <a:pt x="20329" y="31765"/>
                                          <a:pt x="20329" y="29223"/>
                                          <a:pt x="20329" y="27953"/>
                                        </a:cubicBezTo>
                                        <a:cubicBezTo>
                                          <a:pt x="20329" y="27953"/>
                                          <a:pt x="20329" y="26682"/>
                                          <a:pt x="20329" y="26682"/>
                                        </a:cubicBezTo>
                                        <a:cubicBezTo>
                                          <a:pt x="20329" y="26682"/>
                                          <a:pt x="20329" y="26682"/>
                                          <a:pt x="20329" y="27953"/>
                                        </a:cubicBezTo>
                                        <a:cubicBezTo>
                                          <a:pt x="20329" y="29223"/>
                                          <a:pt x="19059" y="30494"/>
                                          <a:pt x="17788" y="30494"/>
                                        </a:cubicBezTo>
                                        <a:cubicBezTo>
                                          <a:pt x="16518" y="30494"/>
                                          <a:pt x="15247" y="30494"/>
                                          <a:pt x="13976" y="30494"/>
                                        </a:cubicBezTo>
                                        <a:cubicBezTo>
                                          <a:pt x="10165" y="30494"/>
                                          <a:pt x="8894" y="30494"/>
                                          <a:pt x="8894" y="26682"/>
                                        </a:cubicBezTo>
                                        <a:cubicBezTo>
                                          <a:pt x="8894" y="25412"/>
                                          <a:pt x="8894" y="21600"/>
                                          <a:pt x="8894" y="20329"/>
                                        </a:cubicBezTo>
                                        <a:lnTo>
                                          <a:pt x="8894" y="16518"/>
                                        </a:lnTo>
                                        <a:cubicBezTo>
                                          <a:pt x="8894" y="16518"/>
                                          <a:pt x="8894" y="16518"/>
                                          <a:pt x="8894" y="16518"/>
                                        </a:cubicBezTo>
                                        <a:cubicBezTo>
                                          <a:pt x="10165" y="16518"/>
                                          <a:pt x="13976" y="16518"/>
                                          <a:pt x="15247" y="16518"/>
                                        </a:cubicBezTo>
                                        <a:cubicBezTo>
                                          <a:pt x="16518" y="16518"/>
                                          <a:pt x="17788" y="17788"/>
                                          <a:pt x="17788" y="17788"/>
                                        </a:cubicBezTo>
                                        <a:cubicBezTo>
                                          <a:pt x="17788" y="17788"/>
                                          <a:pt x="17788" y="19059"/>
                                          <a:pt x="17788" y="19059"/>
                                        </a:cubicBezTo>
                                        <a:cubicBezTo>
                                          <a:pt x="17788" y="19059"/>
                                          <a:pt x="17788" y="19059"/>
                                          <a:pt x="17788" y="19059"/>
                                        </a:cubicBezTo>
                                        <a:cubicBezTo>
                                          <a:pt x="17788" y="19059"/>
                                          <a:pt x="17788" y="19059"/>
                                          <a:pt x="17788" y="17788"/>
                                        </a:cubicBezTo>
                                        <a:cubicBezTo>
                                          <a:pt x="17788" y="17788"/>
                                          <a:pt x="17788" y="15247"/>
                                          <a:pt x="17788" y="15247"/>
                                        </a:cubicBezTo>
                                        <a:cubicBezTo>
                                          <a:pt x="17788" y="12706"/>
                                          <a:pt x="17788" y="12706"/>
                                          <a:pt x="17788" y="12706"/>
                                        </a:cubicBezTo>
                                        <a:cubicBezTo>
                                          <a:pt x="17788" y="12706"/>
                                          <a:pt x="17788" y="12706"/>
                                          <a:pt x="17788" y="12706"/>
                                        </a:cubicBezTo>
                                        <a:cubicBezTo>
                                          <a:pt x="17788" y="12706"/>
                                          <a:pt x="17788" y="12706"/>
                                          <a:pt x="16518" y="12706"/>
                                        </a:cubicBezTo>
                                        <a:cubicBezTo>
                                          <a:pt x="16518" y="12706"/>
                                          <a:pt x="15247" y="12706"/>
                                          <a:pt x="13976" y="12706"/>
                                        </a:cubicBezTo>
                                        <a:cubicBezTo>
                                          <a:pt x="12706" y="12706"/>
                                          <a:pt x="7624" y="12706"/>
                                          <a:pt x="7624" y="12706"/>
                                        </a:cubicBezTo>
                                        <a:cubicBezTo>
                                          <a:pt x="7624" y="12706"/>
                                          <a:pt x="7624" y="12706"/>
                                          <a:pt x="7624" y="12706"/>
                                        </a:cubicBezTo>
                                        <a:lnTo>
                                          <a:pt x="7624" y="2541"/>
                                        </a:lnTo>
                                        <a:cubicBezTo>
                                          <a:pt x="7624" y="2541"/>
                                          <a:pt x="7624" y="2541"/>
                                          <a:pt x="7624" y="2541"/>
                                        </a:cubicBezTo>
                                        <a:cubicBezTo>
                                          <a:pt x="8894" y="2541"/>
                                          <a:pt x="12706" y="2541"/>
                                          <a:pt x="13976" y="2541"/>
                                        </a:cubicBezTo>
                                        <a:cubicBezTo>
                                          <a:pt x="16518" y="2541"/>
                                          <a:pt x="16518" y="3812"/>
                                          <a:pt x="16518" y="3812"/>
                                        </a:cubicBezTo>
                                        <a:cubicBezTo>
                                          <a:pt x="16518" y="3812"/>
                                          <a:pt x="16518" y="5082"/>
                                          <a:pt x="16518" y="5082"/>
                                        </a:cubicBezTo>
                                        <a:cubicBezTo>
                                          <a:pt x="16518" y="5082"/>
                                          <a:pt x="16518" y="5082"/>
                                          <a:pt x="16518" y="5082"/>
                                        </a:cubicBezTo>
                                        <a:cubicBezTo>
                                          <a:pt x="16518" y="5082"/>
                                          <a:pt x="16518" y="5082"/>
                                          <a:pt x="16518" y="5082"/>
                                        </a:cubicBezTo>
                                        <a:cubicBezTo>
                                          <a:pt x="16518" y="5082"/>
                                          <a:pt x="16518" y="2541"/>
                                          <a:pt x="16518" y="2541"/>
                                        </a:cubicBezTo>
                                        <a:cubicBezTo>
                                          <a:pt x="16518" y="0"/>
                                          <a:pt x="16518" y="0"/>
                                          <a:pt x="16518" y="0"/>
                                        </a:cubicBezTo>
                                        <a:cubicBezTo>
                                          <a:pt x="16518" y="0"/>
                                          <a:pt x="16518" y="0"/>
                                          <a:pt x="16518" y="0"/>
                                        </a:cubicBezTo>
                                        <a:cubicBezTo>
                                          <a:pt x="16518" y="0"/>
                                          <a:pt x="16518" y="0"/>
                                          <a:pt x="15247" y="0"/>
                                        </a:cubicBezTo>
                                        <a:cubicBezTo>
                                          <a:pt x="15247" y="0"/>
                                          <a:pt x="13976" y="0"/>
                                          <a:pt x="13976" y="0"/>
                                        </a:cubicBezTo>
                                        <a:cubicBezTo>
                                          <a:pt x="12706" y="0"/>
                                          <a:pt x="5082" y="0"/>
                                          <a:pt x="3812" y="0"/>
                                        </a:cubicBezTo>
                                        <a:cubicBezTo>
                                          <a:pt x="7624" y="3812"/>
                                          <a:pt x="6353" y="3812"/>
                                          <a:pt x="5082" y="38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45" name="任意多边形: 形状 345"/>
                                <wps:cNvSpPr/>
                                <wps:spPr>
                                  <a:xfrm>
                                    <a:off x="1144799" y="1384941"/>
                                    <a:ext cx="19058" cy="33035"/>
                                  </a:xfrm>
                                  <a:custGeom>
                                    <a:avLst/>
                                    <a:gdLst>
                                      <a:gd name="connsiteX0" fmla="*/ 0 w 19058"/>
                                      <a:gd name="connsiteY0" fmla="*/ 8894 h 33035"/>
                                      <a:gd name="connsiteX1" fmla="*/ 6353 w 19058"/>
                                      <a:gd name="connsiteY1" fmla="*/ 19059 h 33035"/>
                                      <a:gd name="connsiteX2" fmla="*/ 8894 w 19058"/>
                                      <a:gd name="connsiteY2" fmla="*/ 20329 h 33035"/>
                                      <a:gd name="connsiteX3" fmla="*/ 12706 w 19058"/>
                                      <a:gd name="connsiteY3" fmla="*/ 26682 h 33035"/>
                                      <a:gd name="connsiteX4" fmla="*/ 7624 w 19058"/>
                                      <a:gd name="connsiteY4" fmla="*/ 31765 h 33035"/>
                                      <a:gd name="connsiteX5" fmla="*/ 1271 w 19058"/>
                                      <a:gd name="connsiteY5" fmla="*/ 27953 h 33035"/>
                                      <a:gd name="connsiteX6" fmla="*/ 1271 w 19058"/>
                                      <a:gd name="connsiteY6" fmla="*/ 25412 h 33035"/>
                                      <a:gd name="connsiteX7" fmla="*/ 1271 w 19058"/>
                                      <a:gd name="connsiteY7" fmla="*/ 24141 h 33035"/>
                                      <a:gd name="connsiteX8" fmla="*/ 1271 w 19058"/>
                                      <a:gd name="connsiteY8" fmla="*/ 25412 h 33035"/>
                                      <a:gd name="connsiteX9" fmla="*/ 1271 w 19058"/>
                                      <a:gd name="connsiteY9" fmla="*/ 30494 h 33035"/>
                                      <a:gd name="connsiteX10" fmla="*/ 2541 w 19058"/>
                                      <a:gd name="connsiteY10" fmla="*/ 31765 h 33035"/>
                                      <a:gd name="connsiteX11" fmla="*/ 8894 w 19058"/>
                                      <a:gd name="connsiteY11" fmla="*/ 33035 h 33035"/>
                                      <a:gd name="connsiteX12" fmla="*/ 15247 w 19058"/>
                                      <a:gd name="connsiteY12" fmla="*/ 31765 h 33035"/>
                                      <a:gd name="connsiteX13" fmla="*/ 19059 w 19058"/>
                                      <a:gd name="connsiteY13" fmla="*/ 24141 h 33035"/>
                                      <a:gd name="connsiteX14" fmla="*/ 12706 w 19058"/>
                                      <a:gd name="connsiteY14" fmla="*/ 12706 h 33035"/>
                                      <a:gd name="connsiteX15" fmla="*/ 11435 w 19058"/>
                                      <a:gd name="connsiteY15" fmla="*/ 11435 h 33035"/>
                                      <a:gd name="connsiteX16" fmla="*/ 6353 w 19058"/>
                                      <a:gd name="connsiteY16" fmla="*/ 5082 h 33035"/>
                                      <a:gd name="connsiteX17" fmla="*/ 11435 w 19058"/>
                                      <a:gd name="connsiteY17" fmla="*/ 1271 h 33035"/>
                                      <a:gd name="connsiteX18" fmla="*/ 16518 w 19058"/>
                                      <a:gd name="connsiteY18" fmla="*/ 3812 h 33035"/>
                                      <a:gd name="connsiteX19" fmla="*/ 17788 w 19058"/>
                                      <a:gd name="connsiteY19" fmla="*/ 6353 h 33035"/>
                                      <a:gd name="connsiteX20" fmla="*/ 17788 w 19058"/>
                                      <a:gd name="connsiteY20" fmla="*/ 7624 h 33035"/>
                                      <a:gd name="connsiteX21" fmla="*/ 17788 w 19058"/>
                                      <a:gd name="connsiteY21" fmla="*/ 6353 h 33035"/>
                                      <a:gd name="connsiteX22" fmla="*/ 17788 w 19058"/>
                                      <a:gd name="connsiteY22" fmla="*/ 1271 h 33035"/>
                                      <a:gd name="connsiteX23" fmla="*/ 17788 w 19058"/>
                                      <a:gd name="connsiteY23" fmla="*/ 1271 h 33035"/>
                                      <a:gd name="connsiteX24" fmla="*/ 12706 w 19058"/>
                                      <a:gd name="connsiteY24" fmla="*/ 0 h 33035"/>
                                      <a:gd name="connsiteX25" fmla="*/ 0 w 19058"/>
                                      <a:gd name="connsiteY25" fmla="*/ 88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9058" h="33035">
                                        <a:moveTo>
                                          <a:pt x="0" y="8894"/>
                                        </a:moveTo>
                                        <a:cubicBezTo>
                                          <a:pt x="0" y="12706"/>
                                          <a:pt x="1271" y="15247"/>
                                          <a:pt x="6353" y="19059"/>
                                        </a:cubicBezTo>
                                        <a:lnTo>
                                          <a:pt x="8894" y="20329"/>
                                        </a:lnTo>
                                        <a:cubicBezTo>
                                          <a:pt x="12706" y="22871"/>
                                          <a:pt x="12706" y="25412"/>
                                          <a:pt x="12706" y="26682"/>
                                        </a:cubicBezTo>
                                        <a:cubicBezTo>
                                          <a:pt x="12706" y="29224"/>
                                          <a:pt x="11435" y="31765"/>
                                          <a:pt x="7624" y="31765"/>
                                        </a:cubicBezTo>
                                        <a:cubicBezTo>
                                          <a:pt x="5082" y="31765"/>
                                          <a:pt x="2541" y="30494"/>
                                          <a:pt x="1271" y="27953"/>
                                        </a:cubicBezTo>
                                        <a:cubicBezTo>
                                          <a:pt x="1271" y="26682"/>
                                          <a:pt x="1271" y="26682"/>
                                          <a:pt x="1271" y="25412"/>
                                        </a:cubicBezTo>
                                        <a:cubicBezTo>
                                          <a:pt x="1271" y="25412"/>
                                          <a:pt x="1271" y="24141"/>
                                          <a:pt x="1271" y="24141"/>
                                        </a:cubicBezTo>
                                        <a:cubicBezTo>
                                          <a:pt x="1271" y="24141"/>
                                          <a:pt x="1271" y="24141"/>
                                          <a:pt x="1271" y="25412"/>
                                        </a:cubicBezTo>
                                        <a:cubicBezTo>
                                          <a:pt x="1271" y="26682"/>
                                          <a:pt x="1271" y="29224"/>
                                          <a:pt x="1271" y="30494"/>
                                        </a:cubicBezTo>
                                        <a:cubicBezTo>
                                          <a:pt x="1271" y="31765"/>
                                          <a:pt x="1271" y="31765"/>
                                          <a:pt x="2541" y="31765"/>
                                        </a:cubicBezTo>
                                        <a:cubicBezTo>
                                          <a:pt x="3812" y="33035"/>
                                          <a:pt x="6353" y="33035"/>
                                          <a:pt x="8894" y="33035"/>
                                        </a:cubicBezTo>
                                        <a:cubicBezTo>
                                          <a:pt x="11435" y="33035"/>
                                          <a:pt x="13976" y="33035"/>
                                          <a:pt x="15247" y="31765"/>
                                        </a:cubicBezTo>
                                        <a:cubicBezTo>
                                          <a:pt x="17788" y="29224"/>
                                          <a:pt x="19059" y="26682"/>
                                          <a:pt x="19059" y="24141"/>
                                        </a:cubicBezTo>
                                        <a:cubicBezTo>
                                          <a:pt x="19059" y="20329"/>
                                          <a:pt x="17788" y="17788"/>
                                          <a:pt x="12706" y="12706"/>
                                        </a:cubicBezTo>
                                        <a:lnTo>
                                          <a:pt x="11435" y="11435"/>
                                        </a:lnTo>
                                        <a:cubicBezTo>
                                          <a:pt x="7624" y="8894"/>
                                          <a:pt x="6353" y="7624"/>
                                          <a:pt x="6353" y="5082"/>
                                        </a:cubicBezTo>
                                        <a:cubicBezTo>
                                          <a:pt x="6353" y="2541"/>
                                          <a:pt x="7624" y="1271"/>
                                          <a:pt x="11435" y="1271"/>
                                        </a:cubicBezTo>
                                        <a:cubicBezTo>
                                          <a:pt x="13976" y="1271"/>
                                          <a:pt x="15247" y="2541"/>
                                          <a:pt x="16518" y="3812"/>
                                        </a:cubicBezTo>
                                        <a:cubicBezTo>
                                          <a:pt x="17788" y="5082"/>
                                          <a:pt x="17788" y="6353"/>
                                          <a:pt x="17788" y="6353"/>
                                        </a:cubicBezTo>
                                        <a:cubicBezTo>
                                          <a:pt x="17788" y="6353"/>
                                          <a:pt x="17788" y="7624"/>
                                          <a:pt x="17788" y="7624"/>
                                        </a:cubicBezTo>
                                        <a:cubicBezTo>
                                          <a:pt x="17788" y="7624"/>
                                          <a:pt x="17788" y="7624"/>
                                          <a:pt x="17788" y="6353"/>
                                        </a:cubicBezTo>
                                        <a:cubicBezTo>
                                          <a:pt x="17788" y="2541"/>
                                          <a:pt x="17788" y="1271"/>
                                          <a:pt x="17788" y="1271"/>
                                        </a:cubicBezTo>
                                        <a:cubicBezTo>
                                          <a:pt x="17788" y="1271"/>
                                          <a:pt x="17788" y="1271"/>
                                          <a:pt x="17788" y="1271"/>
                                        </a:cubicBezTo>
                                        <a:cubicBezTo>
                                          <a:pt x="16518" y="1271"/>
                                          <a:pt x="15247" y="0"/>
                                          <a:pt x="12706" y="0"/>
                                        </a:cubicBezTo>
                                        <a:cubicBezTo>
                                          <a:pt x="3812" y="0"/>
                                          <a:pt x="0" y="3812"/>
                                          <a:pt x="0" y="88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46" name="任意多边形: 形状 346"/>
                                <wps:cNvSpPr/>
                                <wps:spPr>
                                  <a:xfrm>
                                    <a:off x="1166400" y="1383670"/>
                                    <a:ext cx="26682" cy="33035"/>
                                  </a:xfrm>
                                  <a:custGeom>
                                    <a:avLst/>
                                    <a:gdLst>
                                      <a:gd name="connsiteX0" fmla="*/ 11435 w 26682"/>
                                      <a:gd name="connsiteY0" fmla="*/ 30494 h 33035"/>
                                      <a:gd name="connsiteX1" fmla="*/ 10165 w 26682"/>
                                      <a:gd name="connsiteY1" fmla="*/ 33035 h 33035"/>
                                      <a:gd name="connsiteX2" fmla="*/ 8894 w 26682"/>
                                      <a:gd name="connsiteY2" fmla="*/ 33035 h 33035"/>
                                      <a:gd name="connsiteX3" fmla="*/ 7624 w 26682"/>
                                      <a:gd name="connsiteY3" fmla="*/ 33035 h 33035"/>
                                      <a:gd name="connsiteX4" fmla="*/ 8894 w 26682"/>
                                      <a:gd name="connsiteY4" fmla="*/ 33035 h 33035"/>
                                      <a:gd name="connsiteX5" fmla="*/ 13976 w 26682"/>
                                      <a:gd name="connsiteY5" fmla="*/ 33035 h 33035"/>
                                      <a:gd name="connsiteX6" fmla="*/ 20329 w 26682"/>
                                      <a:gd name="connsiteY6" fmla="*/ 33035 h 33035"/>
                                      <a:gd name="connsiteX7" fmla="*/ 21600 w 26682"/>
                                      <a:gd name="connsiteY7" fmla="*/ 33035 h 33035"/>
                                      <a:gd name="connsiteX8" fmla="*/ 20329 w 26682"/>
                                      <a:gd name="connsiteY8" fmla="*/ 33035 h 33035"/>
                                      <a:gd name="connsiteX9" fmla="*/ 17788 w 26682"/>
                                      <a:gd name="connsiteY9" fmla="*/ 33035 h 33035"/>
                                      <a:gd name="connsiteX10" fmla="*/ 16518 w 26682"/>
                                      <a:gd name="connsiteY10" fmla="*/ 30494 h 33035"/>
                                      <a:gd name="connsiteX11" fmla="*/ 16518 w 26682"/>
                                      <a:gd name="connsiteY11" fmla="*/ 21600 h 33035"/>
                                      <a:gd name="connsiteX12" fmla="*/ 16518 w 26682"/>
                                      <a:gd name="connsiteY12" fmla="*/ 3812 h 33035"/>
                                      <a:gd name="connsiteX13" fmla="*/ 21600 w 26682"/>
                                      <a:gd name="connsiteY13" fmla="*/ 3812 h 33035"/>
                                      <a:gd name="connsiteX14" fmla="*/ 26682 w 26682"/>
                                      <a:gd name="connsiteY14" fmla="*/ 6353 h 33035"/>
                                      <a:gd name="connsiteX15" fmla="*/ 26682 w 26682"/>
                                      <a:gd name="connsiteY15" fmla="*/ 6353 h 33035"/>
                                      <a:gd name="connsiteX16" fmla="*/ 26682 w 26682"/>
                                      <a:gd name="connsiteY16" fmla="*/ 7624 h 33035"/>
                                      <a:gd name="connsiteX17" fmla="*/ 26682 w 26682"/>
                                      <a:gd name="connsiteY17" fmla="*/ 6353 h 33035"/>
                                      <a:gd name="connsiteX18" fmla="*/ 26682 w 26682"/>
                                      <a:gd name="connsiteY18" fmla="*/ 1271 h 33035"/>
                                      <a:gd name="connsiteX19" fmla="*/ 26682 w 26682"/>
                                      <a:gd name="connsiteY19" fmla="*/ 0 h 33035"/>
                                      <a:gd name="connsiteX20" fmla="*/ 25412 w 26682"/>
                                      <a:gd name="connsiteY20" fmla="*/ 0 h 33035"/>
                                      <a:gd name="connsiteX21" fmla="*/ 22871 w 26682"/>
                                      <a:gd name="connsiteY21" fmla="*/ 0 h 33035"/>
                                      <a:gd name="connsiteX22" fmla="*/ 6353 w 26682"/>
                                      <a:gd name="connsiteY22" fmla="*/ 0 h 33035"/>
                                      <a:gd name="connsiteX23" fmla="*/ 2541 w 26682"/>
                                      <a:gd name="connsiteY23" fmla="*/ 0 h 33035"/>
                                      <a:gd name="connsiteX24" fmla="*/ 1271 w 26682"/>
                                      <a:gd name="connsiteY24" fmla="*/ 0 h 33035"/>
                                      <a:gd name="connsiteX25" fmla="*/ 1271 w 26682"/>
                                      <a:gd name="connsiteY25" fmla="*/ 1271 h 33035"/>
                                      <a:gd name="connsiteX26" fmla="*/ 0 w 26682"/>
                                      <a:gd name="connsiteY26" fmla="*/ 6353 h 33035"/>
                                      <a:gd name="connsiteX27" fmla="*/ 0 w 26682"/>
                                      <a:gd name="connsiteY27" fmla="*/ 7624 h 33035"/>
                                      <a:gd name="connsiteX28" fmla="*/ 0 w 26682"/>
                                      <a:gd name="connsiteY28" fmla="*/ 7624 h 33035"/>
                                      <a:gd name="connsiteX29" fmla="*/ 1271 w 26682"/>
                                      <a:gd name="connsiteY29" fmla="*/ 6353 h 33035"/>
                                      <a:gd name="connsiteX30" fmla="*/ 5082 w 26682"/>
                                      <a:gd name="connsiteY30" fmla="*/ 5082 h 33035"/>
                                      <a:gd name="connsiteX31" fmla="*/ 11435 w 26682"/>
                                      <a:gd name="connsiteY31" fmla="*/ 5082 h 33035"/>
                                      <a:gd name="connsiteX32" fmla="*/ 11435 w 26682"/>
                                      <a:gd name="connsiteY32" fmla="*/ 22871 h 33035"/>
                                      <a:gd name="connsiteX33" fmla="*/ 11435 w 26682"/>
                                      <a:gd name="connsiteY33" fmla="*/ 304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3035">
                                        <a:moveTo>
                                          <a:pt x="11435" y="30494"/>
                                        </a:moveTo>
                                        <a:cubicBezTo>
                                          <a:pt x="11435" y="31765"/>
                                          <a:pt x="11435" y="33035"/>
                                          <a:pt x="10165" y="33035"/>
                                        </a:cubicBezTo>
                                        <a:cubicBezTo>
                                          <a:pt x="10165" y="33035"/>
                                          <a:pt x="8894" y="33035"/>
                                          <a:pt x="8894" y="33035"/>
                                        </a:cubicBezTo>
                                        <a:cubicBezTo>
                                          <a:pt x="8894" y="33035"/>
                                          <a:pt x="7624" y="33035"/>
                                          <a:pt x="7624" y="33035"/>
                                        </a:cubicBezTo>
                                        <a:cubicBezTo>
                                          <a:pt x="7624" y="33035"/>
                                          <a:pt x="7624" y="33035"/>
                                          <a:pt x="8894" y="33035"/>
                                        </a:cubicBezTo>
                                        <a:cubicBezTo>
                                          <a:pt x="10165" y="33035"/>
                                          <a:pt x="12706" y="33035"/>
                                          <a:pt x="13976" y="33035"/>
                                        </a:cubicBezTo>
                                        <a:cubicBezTo>
                                          <a:pt x="15247" y="33035"/>
                                          <a:pt x="17788" y="33035"/>
                                          <a:pt x="20329" y="33035"/>
                                        </a:cubicBezTo>
                                        <a:cubicBezTo>
                                          <a:pt x="20329" y="33035"/>
                                          <a:pt x="21600" y="33035"/>
                                          <a:pt x="21600" y="33035"/>
                                        </a:cubicBezTo>
                                        <a:cubicBezTo>
                                          <a:pt x="21600" y="33035"/>
                                          <a:pt x="21600" y="33035"/>
                                          <a:pt x="20329" y="33035"/>
                                        </a:cubicBezTo>
                                        <a:cubicBezTo>
                                          <a:pt x="20329" y="33035"/>
                                          <a:pt x="19059" y="33035"/>
                                          <a:pt x="17788" y="33035"/>
                                        </a:cubicBezTo>
                                        <a:cubicBezTo>
                                          <a:pt x="16518" y="33035"/>
                                          <a:pt x="16518" y="31765"/>
                                          <a:pt x="16518" y="30494"/>
                                        </a:cubicBezTo>
                                        <a:cubicBezTo>
                                          <a:pt x="16518" y="29223"/>
                                          <a:pt x="16518" y="25412"/>
                                          <a:pt x="16518" y="21600"/>
                                        </a:cubicBezTo>
                                        <a:lnTo>
                                          <a:pt x="16518" y="3812"/>
                                        </a:lnTo>
                                        <a:lnTo>
                                          <a:pt x="21600" y="3812"/>
                                        </a:lnTo>
                                        <a:cubicBezTo>
                                          <a:pt x="25412" y="3812"/>
                                          <a:pt x="26682" y="5082"/>
                                          <a:pt x="26682" y="6353"/>
                                        </a:cubicBezTo>
                                        <a:lnTo>
                                          <a:pt x="26682" y="6353"/>
                                        </a:lnTo>
                                        <a:cubicBezTo>
                                          <a:pt x="26682" y="7624"/>
                                          <a:pt x="26682" y="7624"/>
                                          <a:pt x="26682" y="7624"/>
                                        </a:cubicBezTo>
                                        <a:cubicBezTo>
                                          <a:pt x="26682" y="7624"/>
                                          <a:pt x="26682" y="7624"/>
                                          <a:pt x="26682" y="6353"/>
                                        </a:cubicBezTo>
                                        <a:cubicBezTo>
                                          <a:pt x="26682" y="5082"/>
                                          <a:pt x="26682" y="2541"/>
                                          <a:pt x="26682" y="1271"/>
                                        </a:cubicBezTo>
                                        <a:cubicBezTo>
                                          <a:pt x="26682" y="0"/>
                                          <a:pt x="26682" y="0"/>
                                          <a:pt x="26682" y="0"/>
                                        </a:cubicBezTo>
                                        <a:cubicBezTo>
                                          <a:pt x="26682" y="0"/>
                                          <a:pt x="26682" y="0"/>
                                          <a:pt x="25412" y="0"/>
                                        </a:cubicBezTo>
                                        <a:cubicBezTo>
                                          <a:pt x="24141"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5412"/>
                                          <a:pt x="11435" y="29223"/>
                                          <a:pt x="11435" y="304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47" name="任意多边形: 形状 347"/>
                                <wps:cNvSpPr/>
                                <wps:spPr>
                                  <a:xfrm>
                                    <a:off x="1207058" y="1384941"/>
                                    <a:ext cx="30494" cy="34305"/>
                                  </a:xfrm>
                                  <a:custGeom>
                                    <a:avLst/>
                                    <a:gdLst>
                                      <a:gd name="connsiteX0" fmla="*/ 20329 w 30494"/>
                                      <a:gd name="connsiteY0" fmla="*/ 2541 h 34305"/>
                                      <a:gd name="connsiteX1" fmla="*/ 29224 w 30494"/>
                                      <a:gd name="connsiteY1" fmla="*/ 5082 h 34305"/>
                                      <a:gd name="connsiteX2" fmla="*/ 30494 w 30494"/>
                                      <a:gd name="connsiteY2" fmla="*/ 8894 h 34305"/>
                                      <a:gd name="connsiteX3" fmla="*/ 30494 w 30494"/>
                                      <a:gd name="connsiteY3" fmla="*/ 10165 h 34305"/>
                                      <a:gd name="connsiteX4" fmla="*/ 30494 w 30494"/>
                                      <a:gd name="connsiteY4" fmla="*/ 8894 h 34305"/>
                                      <a:gd name="connsiteX5" fmla="*/ 30494 w 30494"/>
                                      <a:gd name="connsiteY5" fmla="*/ 3812 h 34305"/>
                                      <a:gd name="connsiteX6" fmla="*/ 30494 w 30494"/>
                                      <a:gd name="connsiteY6" fmla="*/ 1271 h 34305"/>
                                      <a:gd name="connsiteX7" fmla="*/ 29224 w 30494"/>
                                      <a:gd name="connsiteY7" fmla="*/ 1271 h 34305"/>
                                      <a:gd name="connsiteX8" fmla="*/ 25412 w 30494"/>
                                      <a:gd name="connsiteY8" fmla="*/ 0 h 34305"/>
                                      <a:gd name="connsiteX9" fmla="*/ 19059 w 30494"/>
                                      <a:gd name="connsiteY9" fmla="*/ 0 h 34305"/>
                                      <a:gd name="connsiteX10" fmla="*/ 5082 w 30494"/>
                                      <a:gd name="connsiteY10" fmla="*/ 5082 h 34305"/>
                                      <a:gd name="connsiteX11" fmla="*/ 0 w 30494"/>
                                      <a:gd name="connsiteY11" fmla="*/ 16518 h 34305"/>
                                      <a:gd name="connsiteX12" fmla="*/ 5082 w 30494"/>
                                      <a:gd name="connsiteY12" fmla="*/ 29224 h 34305"/>
                                      <a:gd name="connsiteX13" fmla="*/ 19059 w 30494"/>
                                      <a:gd name="connsiteY13" fmla="*/ 34306 h 34305"/>
                                      <a:gd name="connsiteX14" fmla="*/ 26682 w 30494"/>
                                      <a:gd name="connsiteY14" fmla="*/ 33035 h 34305"/>
                                      <a:gd name="connsiteX15" fmla="*/ 27953 w 30494"/>
                                      <a:gd name="connsiteY15" fmla="*/ 31765 h 34305"/>
                                      <a:gd name="connsiteX16" fmla="*/ 29224 w 30494"/>
                                      <a:gd name="connsiteY16" fmla="*/ 26682 h 34305"/>
                                      <a:gd name="connsiteX17" fmla="*/ 29224 w 30494"/>
                                      <a:gd name="connsiteY17" fmla="*/ 25412 h 34305"/>
                                      <a:gd name="connsiteX18" fmla="*/ 29224 w 30494"/>
                                      <a:gd name="connsiteY18" fmla="*/ 26682 h 34305"/>
                                      <a:gd name="connsiteX19" fmla="*/ 27953 w 30494"/>
                                      <a:gd name="connsiteY19" fmla="*/ 29224 h 34305"/>
                                      <a:gd name="connsiteX20" fmla="*/ 20329 w 30494"/>
                                      <a:gd name="connsiteY20" fmla="*/ 31765 h 34305"/>
                                      <a:gd name="connsiteX21" fmla="*/ 7624 w 30494"/>
                                      <a:gd name="connsiteY21" fmla="*/ 16518 h 34305"/>
                                      <a:gd name="connsiteX22" fmla="*/ 11435 w 30494"/>
                                      <a:gd name="connsiteY22" fmla="*/ 5082 h 34305"/>
                                      <a:gd name="connsiteX23" fmla="*/ 20329 w 30494"/>
                                      <a:gd name="connsiteY23" fmla="*/ 2541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0494" h="34305">
                                        <a:moveTo>
                                          <a:pt x="20329" y="2541"/>
                                        </a:moveTo>
                                        <a:cubicBezTo>
                                          <a:pt x="24141" y="2541"/>
                                          <a:pt x="27953" y="3812"/>
                                          <a:pt x="29224" y="5082"/>
                                        </a:cubicBezTo>
                                        <a:cubicBezTo>
                                          <a:pt x="30494" y="6353"/>
                                          <a:pt x="30494" y="7624"/>
                                          <a:pt x="30494" y="8894"/>
                                        </a:cubicBezTo>
                                        <a:cubicBezTo>
                                          <a:pt x="30494" y="8894"/>
                                          <a:pt x="30494" y="10165"/>
                                          <a:pt x="30494" y="10165"/>
                                        </a:cubicBezTo>
                                        <a:cubicBezTo>
                                          <a:pt x="30494" y="10165"/>
                                          <a:pt x="30494" y="10165"/>
                                          <a:pt x="30494" y="8894"/>
                                        </a:cubicBezTo>
                                        <a:cubicBezTo>
                                          <a:pt x="30494" y="7624"/>
                                          <a:pt x="30494" y="6353"/>
                                          <a:pt x="30494" y="3812"/>
                                        </a:cubicBezTo>
                                        <a:cubicBezTo>
                                          <a:pt x="30494" y="2541"/>
                                          <a:pt x="30494" y="1271"/>
                                          <a:pt x="30494" y="1271"/>
                                        </a:cubicBezTo>
                                        <a:cubicBezTo>
                                          <a:pt x="30494" y="1271"/>
                                          <a:pt x="30494" y="1271"/>
                                          <a:pt x="29224" y="1271"/>
                                        </a:cubicBezTo>
                                        <a:cubicBezTo>
                                          <a:pt x="27953" y="1271"/>
                                          <a:pt x="26682" y="1271"/>
                                          <a:pt x="25412" y="0"/>
                                        </a:cubicBezTo>
                                        <a:cubicBezTo>
                                          <a:pt x="22871" y="0"/>
                                          <a:pt x="21600" y="0"/>
                                          <a:pt x="19059" y="0"/>
                                        </a:cubicBezTo>
                                        <a:cubicBezTo>
                                          <a:pt x="12706" y="0"/>
                                          <a:pt x="8894" y="1271"/>
                                          <a:pt x="5082" y="5082"/>
                                        </a:cubicBezTo>
                                        <a:cubicBezTo>
                                          <a:pt x="1271" y="8894"/>
                                          <a:pt x="0" y="13976"/>
                                          <a:pt x="0" y="16518"/>
                                        </a:cubicBezTo>
                                        <a:cubicBezTo>
                                          <a:pt x="0" y="20329"/>
                                          <a:pt x="1271" y="25412"/>
                                          <a:pt x="5082" y="29224"/>
                                        </a:cubicBezTo>
                                        <a:cubicBezTo>
                                          <a:pt x="8894" y="33035"/>
                                          <a:pt x="13976" y="34306"/>
                                          <a:pt x="19059" y="34306"/>
                                        </a:cubicBezTo>
                                        <a:cubicBezTo>
                                          <a:pt x="21600" y="34306"/>
                                          <a:pt x="25412" y="34306"/>
                                          <a:pt x="26682" y="33035"/>
                                        </a:cubicBezTo>
                                        <a:cubicBezTo>
                                          <a:pt x="27953" y="33035"/>
                                          <a:pt x="27953" y="33035"/>
                                          <a:pt x="27953" y="31765"/>
                                        </a:cubicBezTo>
                                        <a:cubicBezTo>
                                          <a:pt x="27953" y="30494"/>
                                          <a:pt x="29224" y="26682"/>
                                          <a:pt x="29224" y="26682"/>
                                        </a:cubicBezTo>
                                        <a:cubicBezTo>
                                          <a:pt x="29224" y="26682"/>
                                          <a:pt x="29224" y="25412"/>
                                          <a:pt x="29224" y="25412"/>
                                        </a:cubicBezTo>
                                        <a:cubicBezTo>
                                          <a:pt x="29224" y="25412"/>
                                          <a:pt x="29224" y="25412"/>
                                          <a:pt x="29224" y="26682"/>
                                        </a:cubicBezTo>
                                        <a:cubicBezTo>
                                          <a:pt x="29224" y="27953"/>
                                          <a:pt x="27953" y="29224"/>
                                          <a:pt x="27953" y="29224"/>
                                        </a:cubicBezTo>
                                        <a:cubicBezTo>
                                          <a:pt x="26682" y="31765"/>
                                          <a:pt x="24141" y="31765"/>
                                          <a:pt x="20329" y="31765"/>
                                        </a:cubicBezTo>
                                        <a:cubicBezTo>
                                          <a:pt x="15247" y="31765"/>
                                          <a:pt x="7624" y="26682"/>
                                          <a:pt x="7624" y="16518"/>
                                        </a:cubicBezTo>
                                        <a:cubicBezTo>
                                          <a:pt x="7624" y="12706"/>
                                          <a:pt x="8894" y="8894"/>
                                          <a:pt x="11435" y="5082"/>
                                        </a:cubicBezTo>
                                        <a:cubicBezTo>
                                          <a:pt x="15247" y="3812"/>
                                          <a:pt x="16518" y="2541"/>
                                          <a:pt x="20329"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48" name="任意多边形: 形状 348"/>
                                <wps:cNvSpPr/>
                                <wps:spPr>
                                  <a:xfrm>
                                    <a:off x="1243905" y="1386211"/>
                                    <a:ext cx="35576" cy="30494"/>
                                  </a:xfrm>
                                  <a:custGeom>
                                    <a:avLst/>
                                    <a:gdLst>
                                      <a:gd name="connsiteX0" fmla="*/ 0 w 35576"/>
                                      <a:gd name="connsiteY0" fmla="*/ 0 h 30494"/>
                                      <a:gd name="connsiteX1" fmla="*/ 0 w 35576"/>
                                      <a:gd name="connsiteY1" fmla="*/ 0 h 30494"/>
                                      <a:gd name="connsiteX2" fmla="*/ 2541 w 35576"/>
                                      <a:gd name="connsiteY2" fmla="*/ 0 h 30494"/>
                                      <a:gd name="connsiteX3" fmla="*/ 3812 w 35576"/>
                                      <a:gd name="connsiteY3" fmla="*/ 2541 h 30494"/>
                                      <a:gd name="connsiteX4" fmla="*/ 3812 w 35576"/>
                                      <a:gd name="connsiteY4" fmla="*/ 11435 h 30494"/>
                                      <a:gd name="connsiteX5" fmla="*/ 3812 w 35576"/>
                                      <a:gd name="connsiteY5" fmla="*/ 19059 h 30494"/>
                                      <a:gd name="connsiteX6" fmla="*/ 3812 w 35576"/>
                                      <a:gd name="connsiteY6" fmla="*/ 27953 h 30494"/>
                                      <a:gd name="connsiteX7" fmla="*/ 2541 w 35576"/>
                                      <a:gd name="connsiteY7" fmla="*/ 30494 h 30494"/>
                                      <a:gd name="connsiteX8" fmla="*/ 1271 w 35576"/>
                                      <a:gd name="connsiteY8" fmla="*/ 30494 h 30494"/>
                                      <a:gd name="connsiteX9" fmla="*/ 0 w 35576"/>
                                      <a:gd name="connsiteY9" fmla="*/ 30494 h 30494"/>
                                      <a:gd name="connsiteX10" fmla="*/ 1271 w 35576"/>
                                      <a:gd name="connsiteY10" fmla="*/ 30494 h 30494"/>
                                      <a:gd name="connsiteX11" fmla="*/ 6353 w 35576"/>
                                      <a:gd name="connsiteY11" fmla="*/ 30494 h 30494"/>
                                      <a:gd name="connsiteX12" fmla="*/ 12706 w 35576"/>
                                      <a:gd name="connsiteY12" fmla="*/ 30494 h 30494"/>
                                      <a:gd name="connsiteX13" fmla="*/ 13976 w 35576"/>
                                      <a:gd name="connsiteY13" fmla="*/ 30494 h 30494"/>
                                      <a:gd name="connsiteX14" fmla="*/ 12706 w 35576"/>
                                      <a:gd name="connsiteY14" fmla="*/ 30494 h 30494"/>
                                      <a:gd name="connsiteX15" fmla="*/ 10165 w 35576"/>
                                      <a:gd name="connsiteY15" fmla="*/ 30494 h 30494"/>
                                      <a:gd name="connsiteX16" fmla="*/ 8894 w 35576"/>
                                      <a:gd name="connsiteY16" fmla="*/ 27953 h 30494"/>
                                      <a:gd name="connsiteX17" fmla="*/ 8894 w 35576"/>
                                      <a:gd name="connsiteY17" fmla="*/ 19059 h 30494"/>
                                      <a:gd name="connsiteX18" fmla="*/ 8894 w 35576"/>
                                      <a:gd name="connsiteY18" fmla="*/ 15247 h 30494"/>
                                      <a:gd name="connsiteX19" fmla="*/ 8894 w 35576"/>
                                      <a:gd name="connsiteY19" fmla="*/ 15247 h 30494"/>
                                      <a:gd name="connsiteX20" fmla="*/ 25412 w 35576"/>
                                      <a:gd name="connsiteY20" fmla="*/ 15247 h 30494"/>
                                      <a:gd name="connsiteX21" fmla="*/ 25412 w 35576"/>
                                      <a:gd name="connsiteY21" fmla="*/ 15247 h 30494"/>
                                      <a:gd name="connsiteX22" fmla="*/ 25412 w 35576"/>
                                      <a:gd name="connsiteY22" fmla="*/ 19059 h 30494"/>
                                      <a:gd name="connsiteX23" fmla="*/ 25412 w 35576"/>
                                      <a:gd name="connsiteY23" fmla="*/ 27953 h 30494"/>
                                      <a:gd name="connsiteX24" fmla="*/ 24141 w 35576"/>
                                      <a:gd name="connsiteY24" fmla="*/ 30494 h 30494"/>
                                      <a:gd name="connsiteX25" fmla="*/ 22871 w 35576"/>
                                      <a:gd name="connsiteY25" fmla="*/ 30494 h 30494"/>
                                      <a:gd name="connsiteX26" fmla="*/ 21600 w 35576"/>
                                      <a:gd name="connsiteY26" fmla="*/ 30494 h 30494"/>
                                      <a:gd name="connsiteX27" fmla="*/ 22871 w 35576"/>
                                      <a:gd name="connsiteY27" fmla="*/ 30494 h 30494"/>
                                      <a:gd name="connsiteX28" fmla="*/ 27953 w 35576"/>
                                      <a:gd name="connsiteY28" fmla="*/ 30494 h 30494"/>
                                      <a:gd name="connsiteX29" fmla="*/ 34306 w 35576"/>
                                      <a:gd name="connsiteY29" fmla="*/ 30494 h 30494"/>
                                      <a:gd name="connsiteX30" fmla="*/ 35576 w 35576"/>
                                      <a:gd name="connsiteY30" fmla="*/ 30494 h 30494"/>
                                      <a:gd name="connsiteX31" fmla="*/ 34306 w 35576"/>
                                      <a:gd name="connsiteY31" fmla="*/ 30494 h 30494"/>
                                      <a:gd name="connsiteX32" fmla="*/ 31765 w 35576"/>
                                      <a:gd name="connsiteY32" fmla="*/ 30494 h 30494"/>
                                      <a:gd name="connsiteX33" fmla="*/ 30494 w 35576"/>
                                      <a:gd name="connsiteY33" fmla="*/ 27953 h 30494"/>
                                      <a:gd name="connsiteX34" fmla="*/ 30494 w 35576"/>
                                      <a:gd name="connsiteY34" fmla="*/ 19059 h 30494"/>
                                      <a:gd name="connsiteX35" fmla="*/ 30494 w 35576"/>
                                      <a:gd name="connsiteY35" fmla="*/ 11435 h 30494"/>
                                      <a:gd name="connsiteX36" fmla="*/ 30494 w 35576"/>
                                      <a:gd name="connsiteY36" fmla="*/ 2541 h 30494"/>
                                      <a:gd name="connsiteX37" fmla="*/ 31765 w 35576"/>
                                      <a:gd name="connsiteY37" fmla="*/ 0 h 30494"/>
                                      <a:gd name="connsiteX38" fmla="*/ 33035 w 35576"/>
                                      <a:gd name="connsiteY38" fmla="*/ 0 h 30494"/>
                                      <a:gd name="connsiteX39" fmla="*/ 34306 w 35576"/>
                                      <a:gd name="connsiteY39" fmla="*/ 0 h 30494"/>
                                      <a:gd name="connsiteX40" fmla="*/ 33035 w 35576"/>
                                      <a:gd name="connsiteY40" fmla="*/ 0 h 30494"/>
                                      <a:gd name="connsiteX41" fmla="*/ 27953 w 35576"/>
                                      <a:gd name="connsiteY41" fmla="*/ 0 h 30494"/>
                                      <a:gd name="connsiteX42" fmla="*/ 21600 w 35576"/>
                                      <a:gd name="connsiteY42" fmla="*/ 0 h 30494"/>
                                      <a:gd name="connsiteX43" fmla="*/ 20329 w 35576"/>
                                      <a:gd name="connsiteY43" fmla="*/ 0 h 30494"/>
                                      <a:gd name="connsiteX44" fmla="*/ 21600 w 35576"/>
                                      <a:gd name="connsiteY44" fmla="*/ 0 h 30494"/>
                                      <a:gd name="connsiteX45" fmla="*/ 22871 w 35576"/>
                                      <a:gd name="connsiteY45" fmla="*/ 0 h 30494"/>
                                      <a:gd name="connsiteX46" fmla="*/ 24141 w 35576"/>
                                      <a:gd name="connsiteY46" fmla="*/ 2541 h 30494"/>
                                      <a:gd name="connsiteX47" fmla="*/ 24141 w 35576"/>
                                      <a:gd name="connsiteY47" fmla="*/ 11435 h 30494"/>
                                      <a:gd name="connsiteX48" fmla="*/ 24141 w 35576"/>
                                      <a:gd name="connsiteY48" fmla="*/ 12706 h 30494"/>
                                      <a:gd name="connsiteX49" fmla="*/ 24141 w 35576"/>
                                      <a:gd name="connsiteY49" fmla="*/ 12706 h 30494"/>
                                      <a:gd name="connsiteX50" fmla="*/ 7624 w 35576"/>
                                      <a:gd name="connsiteY50" fmla="*/ 12706 h 30494"/>
                                      <a:gd name="connsiteX51" fmla="*/ 7624 w 35576"/>
                                      <a:gd name="connsiteY51" fmla="*/ 12706 h 30494"/>
                                      <a:gd name="connsiteX52" fmla="*/ 7624 w 35576"/>
                                      <a:gd name="connsiteY52" fmla="*/ 11435 h 30494"/>
                                      <a:gd name="connsiteX53" fmla="*/ 7624 w 35576"/>
                                      <a:gd name="connsiteY53" fmla="*/ 2541 h 30494"/>
                                      <a:gd name="connsiteX54" fmla="*/ 8894 w 35576"/>
                                      <a:gd name="connsiteY54" fmla="*/ 0 h 30494"/>
                                      <a:gd name="connsiteX55" fmla="*/ 10165 w 35576"/>
                                      <a:gd name="connsiteY55" fmla="*/ 0 h 30494"/>
                                      <a:gd name="connsiteX56" fmla="*/ 11435 w 35576"/>
                                      <a:gd name="connsiteY56" fmla="*/ 0 h 30494"/>
                                      <a:gd name="connsiteX57" fmla="*/ 10165 w 35576"/>
                                      <a:gd name="connsiteY57" fmla="*/ 0 h 30494"/>
                                      <a:gd name="connsiteX58" fmla="*/ 5082 w 35576"/>
                                      <a:gd name="connsiteY58" fmla="*/ 0 h 30494"/>
                                      <a:gd name="connsiteX59" fmla="*/ 0 w 35576"/>
                                      <a:gd name="connsiteY59" fmla="*/ 0 h 30494"/>
                                      <a:gd name="connsiteX60" fmla="*/ 0 w 35576"/>
                                      <a:gd name="connsiteY60" fmla="*/ 0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5576" h="30494">
                                        <a:moveTo>
                                          <a:pt x="0" y="0"/>
                                        </a:moveTo>
                                        <a:cubicBezTo>
                                          <a:pt x="0" y="0"/>
                                          <a:pt x="0" y="0"/>
                                          <a:pt x="0"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5412" y="22871"/>
                                          <a:pt x="25412" y="26682"/>
                                          <a:pt x="25412" y="27953"/>
                                        </a:cubicBezTo>
                                        <a:cubicBezTo>
                                          <a:pt x="25412" y="29224"/>
                                          <a:pt x="25412" y="30494"/>
                                          <a:pt x="24141" y="30494"/>
                                        </a:cubicBezTo>
                                        <a:cubicBezTo>
                                          <a:pt x="24141" y="30494"/>
                                          <a:pt x="22871" y="30494"/>
                                          <a:pt x="22871" y="30494"/>
                                        </a:cubicBezTo>
                                        <a:cubicBezTo>
                                          <a:pt x="22871" y="30494"/>
                                          <a:pt x="21600" y="30494"/>
                                          <a:pt x="21600" y="30494"/>
                                        </a:cubicBezTo>
                                        <a:cubicBezTo>
                                          <a:pt x="21600" y="30494"/>
                                          <a:pt x="21600" y="30494"/>
                                          <a:pt x="22871" y="30494"/>
                                        </a:cubicBezTo>
                                        <a:cubicBezTo>
                                          <a:pt x="24141" y="30494"/>
                                          <a:pt x="26682" y="30494"/>
                                          <a:pt x="27953" y="30494"/>
                                        </a:cubicBezTo>
                                        <a:cubicBezTo>
                                          <a:pt x="29223" y="30494"/>
                                          <a:pt x="31765" y="30494"/>
                                          <a:pt x="34306" y="30494"/>
                                        </a:cubicBezTo>
                                        <a:cubicBezTo>
                                          <a:pt x="34306" y="30494"/>
                                          <a:pt x="35576" y="30494"/>
                                          <a:pt x="35576" y="30494"/>
                                        </a:cubicBezTo>
                                        <a:cubicBezTo>
                                          <a:pt x="35576" y="30494"/>
                                          <a:pt x="35576" y="30494"/>
                                          <a:pt x="34306" y="30494"/>
                                        </a:cubicBezTo>
                                        <a:cubicBezTo>
                                          <a:pt x="34306" y="30494"/>
                                          <a:pt x="33035" y="30494"/>
                                          <a:pt x="31765" y="30494"/>
                                        </a:cubicBezTo>
                                        <a:cubicBezTo>
                                          <a:pt x="30494" y="30494"/>
                                          <a:pt x="30494" y="29224"/>
                                          <a:pt x="30494" y="27953"/>
                                        </a:cubicBezTo>
                                        <a:cubicBezTo>
                                          <a:pt x="30494" y="26682"/>
                                          <a:pt x="30494" y="22871"/>
                                          <a:pt x="30494" y="19059"/>
                                        </a:cubicBezTo>
                                        <a:lnTo>
                                          <a:pt x="30494" y="11435"/>
                                        </a:lnTo>
                                        <a:cubicBezTo>
                                          <a:pt x="30494" y="5082"/>
                                          <a:pt x="30494" y="3812"/>
                                          <a:pt x="30494" y="2541"/>
                                        </a:cubicBezTo>
                                        <a:cubicBezTo>
                                          <a:pt x="30494" y="1271"/>
                                          <a:pt x="30494" y="0"/>
                                          <a:pt x="31765" y="0"/>
                                        </a:cubicBezTo>
                                        <a:cubicBezTo>
                                          <a:pt x="31765" y="0"/>
                                          <a:pt x="33035" y="0"/>
                                          <a:pt x="33035" y="0"/>
                                        </a:cubicBezTo>
                                        <a:cubicBezTo>
                                          <a:pt x="33035" y="0"/>
                                          <a:pt x="34306" y="0"/>
                                          <a:pt x="34306" y="0"/>
                                        </a:cubicBezTo>
                                        <a:cubicBezTo>
                                          <a:pt x="34306" y="0"/>
                                          <a:pt x="34306" y="0"/>
                                          <a:pt x="33035" y="0"/>
                                        </a:cubicBezTo>
                                        <a:cubicBezTo>
                                          <a:pt x="31765" y="0"/>
                                          <a:pt x="29223" y="0"/>
                                          <a:pt x="27953" y="0"/>
                                        </a:cubicBezTo>
                                        <a:cubicBezTo>
                                          <a:pt x="26682" y="0"/>
                                          <a:pt x="24141" y="0"/>
                                          <a:pt x="21600" y="0"/>
                                        </a:cubicBezTo>
                                        <a:cubicBezTo>
                                          <a:pt x="21600" y="0"/>
                                          <a:pt x="20329" y="0"/>
                                          <a:pt x="20329" y="0"/>
                                        </a:cubicBezTo>
                                        <a:cubicBezTo>
                                          <a:pt x="20329" y="0"/>
                                          <a:pt x="20329" y="0"/>
                                          <a:pt x="21600" y="0"/>
                                        </a:cubicBezTo>
                                        <a:cubicBezTo>
                                          <a:pt x="21600" y="0"/>
                                          <a:pt x="22871" y="0"/>
                                          <a:pt x="22871" y="0"/>
                                        </a:cubicBezTo>
                                        <a:cubicBezTo>
                                          <a:pt x="24141" y="0"/>
                                          <a:pt x="24141" y="1271"/>
                                          <a:pt x="24141" y="2541"/>
                                        </a:cubicBezTo>
                                        <a:cubicBezTo>
                                          <a:pt x="24141" y="3812"/>
                                          <a:pt x="24141" y="5082"/>
                                          <a:pt x="24141" y="11435"/>
                                        </a:cubicBezTo>
                                        <a:lnTo>
                                          <a:pt x="24141" y="12706"/>
                                        </a:lnTo>
                                        <a:cubicBezTo>
                                          <a:pt x="24141" y="12706"/>
                                          <a:pt x="24141" y="12706"/>
                                          <a:pt x="24141" y="12706"/>
                                        </a:cubicBezTo>
                                        <a:lnTo>
                                          <a:pt x="7624" y="12706"/>
                                        </a:lnTo>
                                        <a:cubicBezTo>
                                          <a:pt x="7624" y="12706"/>
                                          <a:pt x="7624" y="12706"/>
                                          <a:pt x="7624" y="12706"/>
                                        </a:cubicBezTo>
                                        <a:lnTo>
                                          <a:pt x="7624" y="11435"/>
                                        </a:lnTo>
                                        <a:cubicBezTo>
                                          <a:pt x="7624" y="5082"/>
                                          <a:pt x="7624" y="3812"/>
                                          <a:pt x="7624" y="2541"/>
                                        </a:cubicBezTo>
                                        <a:cubicBezTo>
                                          <a:pt x="7624" y="1271"/>
                                          <a:pt x="7624" y="0"/>
                                          <a:pt x="8894" y="0"/>
                                        </a:cubicBezTo>
                                        <a:cubicBezTo>
                                          <a:pt x="8894" y="0"/>
                                          <a:pt x="10165" y="0"/>
                                          <a:pt x="10165" y="0"/>
                                        </a:cubicBezTo>
                                        <a:cubicBezTo>
                                          <a:pt x="10165" y="0"/>
                                          <a:pt x="11435" y="0"/>
                                          <a:pt x="11435" y="0"/>
                                        </a:cubicBezTo>
                                        <a:cubicBezTo>
                                          <a:pt x="11435" y="0"/>
                                          <a:pt x="11435" y="0"/>
                                          <a:pt x="10165" y="0"/>
                                        </a:cubicBezTo>
                                        <a:cubicBezTo>
                                          <a:pt x="8894" y="0"/>
                                          <a:pt x="6353" y="0"/>
                                          <a:pt x="5082" y="0"/>
                                        </a:cubicBezTo>
                                        <a:cubicBezTo>
                                          <a:pt x="6353" y="0"/>
                                          <a:pt x="3812" y="0"/>
                                          <a:pt x="0" y="0"/>
                                        </a:cubicBezTo>
                                        <a:cubicBezTo>
                                          <a:pt x="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49" name="任意多边形: 形状 349"/>
                                <wps:cNvSpPr/>
                                <wps:spPr>
                                  <a:xfrm>
                                    <a:off x="1285835" y="1386211"/>
                                    <a:ext cx="13976" cy="31764"/>
                                  </a:xfrm>
                                  <a:custGeom>
                                    <a:avLst/>
                                    <a:gdLst>
                                      <a:gd name="connsiteX0" fmla="*/ 3812 w 13976"/>
                                      <a:gd name="connsiteY0" fmla="*/ 29224 h 31764"/>
                                      <a:gd name="connsiteX1" fmla="*/ 2541 w 13976"/>
                                      <a:gd name="connsiteY1" fmla="*/ 31765 h 31764"/>
                                      <a:gd name="connsiteX2" fmla="*/ 1271 w 13976"/>
                                      <a:gd name="connsiteY2" fmla="*/ 31765 h 31764"/>
                                      <a:gd name="connsiteX3" fmla="*/ 0 w 13976"/>
                                      <a:gd name="connsiteY3" fmla="*/ 31765 h 31764"/>
                                      <a:gd name="connsiteX4" fmla="*/ 1271 w 13976"/>
                                      <a:gd name="connsiteY4" fmla="*/ 31765 h 31764"/>
                                      <a:gd name="connsiteX5" fmla="*/ 6353 w 13976"/>
                                      <a:gd name="connsiteY5" fmla="*/ 31765 h 31764"/>
                                      <a:gd name="connsiteX6" fmla="*/ 12706 w 13976"/>
                                      <a:gd name="connsiteY6" fmla="*/ 31765 h 31764"/>
                                      <a:gd name="connsiteX7" fmla="*/ 13977 w 13976"/>
                                      <a:gd name="connsiteY7" fmla="*/ 31765 h 31764"/>
                                      <a:gd name="connsiteX8" fmla="*/ 12706 w 13976"/>
                                      <a:gd name="connsiteY8" fmla="*/ 31765 h 31764"/>
                                      <a:gd name="connsiteX9" fmla="*/ 10165 w 13976"/>
                                      <a:gd name="connsiteY9" fmla="*/ 31765 h 31764"/>
                                      <a:gd name="connsiteX10" fmla="*/ 8894 w 13976"/>
                                      <a:gd name="connsiteY10" fmla="*/ 29224 h 31764"/>
                                      <a:gd name="connsiteX11" fmla="*/ 8894 w 13976"/>
                                      <a:gd name="connsiteY11" fmla="*/ 20329 h 31764"/>
                                      <a:gd name="connsiteX12" fmla="*/ 8894 w 13976"/>
                                      <a:gd name="connsiteY12" fmla="*/ 11435 h 31764"/>
                                      <a:gd name="connsiteX13" fmla="*/ 8894 w 13976"/>
                                      <a:gd name="connsiteY13" fmla="*/ 2541 h 31764"/>
                                      <a:gd name="connsiteX14" fmla="*/ 10165 w 13976"/>
                                      <a:gd name="connsiteY14" fmla="*/ 0 h 31764"/>
                                      <a:gd name="connsiteX15" fmla="*/ 11435 w 13976"/>
                                      <a:gd name="connsiteY15" fmla="*/ 0 h 31764"/>
                                      <a:gd name="connsiteX16" fmla="*/ 12706 w 13976"/>
                                      <a:gd name="connsiteY16" fmla="*/ 0 h 31764"/>
                                      <a:gd name="connsiteX17" fmla="*/ 11435 w 13976"/>
                                      <a:gd name="connsiteY17" fmla="*/ 0 h 31764"/>
                                      <a:gd name="connsiteX18" fmla="*/ 6353 w 13976"/>
                                      <a:gd name="connsiteY18" fmla="*/ 0 h 31764"/>
                                      <a:gd name="connsiteX19" fmla="*/ 1271 w 13976"/>
                                      <a:gd name="connsiteY19" fmla="*/ 0 h 31764"/>
                                      <a:gd name="connsiteX20" fmla="*/ 0 w 13976"/>
                                      <a:gd name="connsiteY20" fmla="*/ 0 h 31764"/>
                                      <a:gd name="connsiteX21" fmla="*/ 1271 w 13976"/>
                                      <a:gd name="connsiteY21" fmla="*/ 0 h 31764"/>
                                      <a:gd name="connsiteX22" fmla="*/ 2541 w 13976"/>
                                      <a:gd name="connsiteY22" fmla="*/ 0 h 31764"/>
                                      <a:gd name="connsiteX23" fmla="*/ 3812 w 13976"/>
                                      <a:gd name="connsiteY23" fmla="*/ 2541 h 31764"/>
                                      <a:gd name="connsiteX24" fmla="*/ 3812 w 13976"/>
                                      <a:gd name="connsiteY24" fmla="*/ 11435 h 31764"/>
                                      <a:gd name="connsiteX25" fmla="*/ 3812 w 13976"/>
                                      <a:gd name="connsiteY25" fmla="*/ 19059 h 31764"/>
                                      <a:gd name="connsiteX26" fmla="*/ 3812 w 13976"/>
                                      <a:gd name="connsiteY26" fmla="*/ 29224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3812" y="29224"/>
                                        </a:move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7" y="31765"/>
                                          <a:pt x="13977" y="31765"/>
                                        </a:cubicBezTo>
                                        <a:cubicBezTo>
                                          <a:pt x="13977" y="31765"/>
                                          <a:pt x="13977" y="31765"/>
                                          <a:pt x="12706" y="31765"/>
                                        </a:cubicBezTo>
                                        <a:cubicBezTo>
                                          <a:pt x="11435"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4141"/>
                                          <a:pt x="3812" y="26682"/>
                                          <a:pt x="3812" y="2922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0" name="任意多边形: 形状 350"/>
                                <wps:cNvSpPr/>
                                <wps:spPr>
                                  <a:xfrm>
                                    <a:off x="1304894" y="1384941"/>
                                    <a:ext cx="34305" cy="34305"/>
                                  </a:xfrm>
                                  <a:custGeom>
                                    <a:avLst/>
                                    <a:gdLst>
                                      <a:gd name="connsiteX0" fmla="*/ 16518 w 34305"/>
                                      <a:gd name="connsiteY0" fmla="*/ 20329 h 34305"/>
                                      <a:gd name="connsiteX1" fmla="*/ 29224 w 34305"/>
                                      <a:gd name="connsiteY1" fmla="*/ 33035 h 34305"/>
                                      <a:gd name="connsiteX2" fmla="*/ 30494 w 34305"/>
                                      <a:gd name="connsiteY2" fmla="*/ 34306 h 34305"/>
                                      <a:gd name="connsiteX3" fmla="*/ 30494 w 34305"/>
                                      <a:gd name="connsiteY3" fmla="*/ 33035 h 34305"/>
                                      <a:gd name="connsiteX4" fmla="*/ 30494 w 34305"/>
                                      <a:gd name="connsiteY4" fmla="*/ 6353 h 34305"/>
                                      <a:gd name="connsiteX5" fmla="*/ 31765 w 34305"/>
                                      <a:gd name="connsiteY5" fmla="*/ 2541 h 34305"/>
                                      <a:gd name="connsiteX6" fmla="*/ 33035 w 34305"/>
                                      <a:gd name="connsiteY6" fmla="*/ 2541 h 34305"/>
                                      <a:gd name="connsiteX7" fmla="*/ 34306 w 34305"/>
                                      <a:gd name="connsiteY7" fmla="*/ 2541 h 34305"/>
                                      <a:gd name="connsiteX8" fmla="*/ 33035 w 34305"/>
                                      <a:gd name="connsiteY8" fmla="*/ 2541 h 34305"/>
                                      <a:gd name="connsiteX9" fmla="*/ 29224 w 34305"/>
                                      <a:gd name="connsiteY9" fmla="*/ 2541 h 34305"/>
                                      <a:gd name="connsiteX10" fmla="*/ 24141 w 34305"/>
                                      <a:gd name="connsiteY10" fmla="*/ 2541 h 34305"/>
                                      <a:gd name="connsiteX11" fmla="*/ 22871 w 34305"/>
                                      <a:gd name="connsiteY11" fmla="*/ 2541 h 34305"/>
                                      <a:gd name="connsiteX12" fmla="*/ 24141 w 34305"/>
                                      <a:gd name="connsiteY12" fmla="*/ 2541 h 34305"/>
                                      <a:gd name="connsiteX13" fmla="*/ 26682 w 34305"/>
                                      <a:gd name="connsiteY13" fmla="*/ 2541 h 34305"/>
                                      <a:gd name="connsiteX14" fmla="*/ 27953 w 34305"/>
                                      <a:gd name="connsiteY14" fmla="*/ 6353 h 34305"/>
                                      <a:gd name="connsiteX15" fmla="*/ 27953 w 34305"/>
                                      <a:gd name="connsiteY15" fmla="*/ 25412 h 34305"/>
                                      <a:gd name="connsiteX16" fmla="*/ 27953 w 34305"/>
                                      <a:gd name="connsiteY16" fmla="*/ 25412 h 34305"/>
                                      <a:gd name="connsiteX17" fmla="*/ 19059 w 34305"/>
                                      <a:gd name="connsiteY17" fmla="*/ 15247 h 34305"/>
                                      <a:gd name="connsiteX18" fmla="*/ 6353 w 34305"/>
                                      <a:gd name="connsiteY18" fmla="*/ 1271 h 34305"/>
                                      <a:gd name="connsiteX19" fmla="*/ 5082 w 34305"/>
                                      <a:gd name="connsiteY19" fmla="*/ 0 h 34305"/>
                                      <a:gd name="connsiteX20" fmla="*/ 5082 w 34305"/>
                                      <a:gd name="connsiteY20" fmla="*/ 1271 h 34305"/>
                                      <a:gd name="connsiteX21" fmla="*/ 5082 w 34305"/>
                                      <a:gd name="connsiteY21" fmla="*/ 26682 h 34305"/>
                                      <a:gd name="connsiteX22" fmla="*/ 3812 w 34305"/>
                                      <a:gd name="connsiteY22" fmla="*/ 31765 h 34305"/>
                                      <a:gd name="connsiteX23" fmla="*/ 1271 w 34305"/>
                                      <a:gd name="connsiteY23" fmla="*/ 31765 h 34305"/>
                                      <a:gd name="connsiteX24" fmla="*/ 0 w 34305"/>
                                      <a:gd name="connsiteY24" fmla="*/ 31765 h 34305"/>
                                      <a:gd name="connsiteX25" fmla="*/ 1271 w 34305"/>
                                      <a:gd name="connsiteY25" fmla="*/ 31765 h 34305"/>
                                      <a:gd name="connsiteX26" fmla="*/ 6353 w 34305"/>
                                      <a:gd name="connsiteY26" fmla="*/ 31765 h 34305"/>
                                      <a:gd name="connsiteX27" fmla="*/ 11435 w 34305"/>
                                      <a:gd name="connsiteY27" fmla="*/ 31765 h 34305"/>
                                      <a:gd name="connsiteX28" fmla="*/ 12706 w 34305"/>
                                      <a:gd name="connsiteY28" fmla="*/ 31765 h 34305"/>
                                      <a:gd name="connsiteX29" fmla="*/ 11435 w 34305"/>
                                      <a:gd name="connsiteY29" fmla="*/ 31765 h 34305"/>
                                      <a:gd name="connsiteX30" fmla="*/ 8894 w 34305"/>
                                      <a:gd name="connsiteY30" fmla="*/ 31765 h 34305"/>
                                      <a:gd name="connsiteX31" fmla="*/ 7624 w 34305"/>
                                      <a:gd name="connsiteY31" fmla="*/ 26682 h 34305"/>
                                      <a:gd name="connsiteX32" fmla="*/ 7624 w 34305"/>
                                      <a:gd name="connsiteY32" fmla="*/ 8894 h 34305"/>
                                      <a:gd name="connsiteX33" fmla="*/ 7624 w 34305"/>
                                      <a:gd name="connsiteY33" fmla="*/ 8894 h 34305"/>
                                      <a:gd name="connsiteX34" fmla="*/ 16518 w 34305"/>
                                      <a:gd name="connsiteY34" fmla="*/ 20329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34305" h="34305">
                                        <a:moveTo>
                                          <a:pt x="16518" y="20329"/>
                                        </a:moveTo>
                                        <a:cubicBezTo>
                                          <a:pt x="20329" y="24141"/>
                                          <a:pt x="26682" y="30494"/>
                                          <a:pt x="29224" y="33035"/>
                                        </a:cubicBezTo>
                                        <a:cubicBezTo>
                                          <a:pt x="29224" y="33035"/>
                                          <a:pt x="30494" y="34306"/>
                                          <a:pt x="30494" y="34306"/>
                                        </a:cubicBezTo>
                                        <a:cubicBezTo>
                                          <a:pt x="30494" y="34306"/>
                                          <a:pt x="30494" y="34306"/>
                                          <a:pt x="30494" y="33035"/>
                                        </a:cubicBezTo>
                                        <a:lnTo>
                                          <a:pt x="30494" y="6353"/>
                                        </a:lnTo>
                                        <a:cubicBezTo>
                                          <a:pt x="30494" y="3812"/>
                                          <a:pt x="30494" y="2541"/>
                                          <a:pt x="31765" y="2541"/>
                                        </a:cubicBezTo>
                                        <a:cubicBezTo>
                                          <a:pt x="31765" y="2541"/>
                                          <a:pt x="33035" y="2541"/>
                                          <a:pt x="33035" y="2541"/>
                                        </a:cubicBezTo>
                                        <a:cubicBezTo>
                                          <a:pt x="33035" y="2541"/>
                                          <a:pt x="34306" y="2541"/>
                                          <a:pt x="34306" y="2541"/>
                                        </a:cubicBezTo>
                                        <a:cubicBezTo>
                                          <a:pt x="34306" y="2541"/>
                                          <a:pt x="34306" y="2541"/>
                                          <a:pt x="33035" y="2541"/>
                                        </a:cubicBezTo>
                                        <a:cubicBezTo>
                                          <a:pt x="30494" y="2541"/>
                                          <a:pt x="29224" y="2541"/>
                                          <a:pt x="29224" y="2541"/>
                                        </a:cubicBezTo>
                                        <a:cubicBezTo>
                                          <a:pt x="27953" y="2541"/>
                                          <a:pt x="26682" y="2541"/>
                                          <a:pt x="24141" y="2541"/>
                                        </a:cubicBezTo>
                                        <a:cubicBezTo>
                                          <a:pt x="22871" y="2541"/>
                                          <a:pt x="22871" y="2541"/>
                                          <a:pt x="22871" y="2541"/>
                                        </a:cubicBezTo>
                                        <a:cubicBezTo>
                                          <a:pt x="22871" y="2541"/>
                                          <a:pt x="22871" y="2541"/>
                                          <a:pt x="24141" y="2541"/>
                                        </a:cubicBezTo>
                                        <a:cubicBezTo>
                                          <a:pt x="24141" y="2541"/>
                                          <a:pt x="25412" y="2541"/>
                                          <a:pt x="26682" y="2541"/>
                                        </a:cubicBezTo>
                                        <a:cubicBezTo>
                                          <a:pt x="27953" y="2541"/>
                                          <a:pt x="27953" y="3812"/>
                                          <a:pt x="27953" y="6353"/>
                                        </a:cubicBezTo>
                                        <a:lnTo>
                                          <a:pt x="27953" y="25412"/>
                                        </a:lnTo>
                                        <a:lnTo>
                                          <a:pt x="27953" y="25412"/>
                                        </a:lnTo>
                                        <a:cubicBezTo>
                                          <a:pt x="26682" y="24141"/>
                                          <a:pt x="21600" y="19059"/>
                                          <a:pt x="19059" y="15247"/>
                                        </a:cubicBezTo>
                                        <a:cubicBezTo>
                                          <a:pt x="12706" y="8894"/>
                                          <a:pt x="6353" y="2541"/>
                                          <a:pt x="6353" y="1271"/>
                                        </a:cubicBezTo>
                                        <a:cubicBezTo>
                                          <a:pt x="5082" y="0"/>
                                          <a:pt x="5082" y="0"/>
                                          <a:pt x="5082" y="0"/>
                                        </a:cubicBezTo>
                                        <a:cubicBezTo>
                                          <a:pt x="5082" y="0"/>
                                          <a:pt x="5082" y="0"/>
                                          <a:pt x="5082" y="1271"/>
                                        </a:cubicBezTo>
                                        <a:lnTo>
                                          <a:pt x="5082" y="26682"/>
                                        </a:lnTo>
                                        <a:cubicBezTo>
                                          <a:pt x="5082" y="30494"/>
                                          <a:pt x="5082" y="31765"/>
                                          <a:pt x="3812" y="31765"/>
                                        </a:cubicBezTo>
                                        <a:cubicBezTo>
                                          <a:pt x="3812" y="31765"/>
                                          <a:pt x="2541" y="31765"/>
                                          <a:pt x="1271" y="31765"/>
                                        </a:cubicBezTo>
                                        <a:cubicBezTo>
                                          <a:pt x="1271" y="31765"/>
                                          <a:pt x="0" y="31765"/>
                                          <a:pt x="0" y="31765"/>
                                        </a:cubicBezTo>
                                        <a:cubicBezTo>
                                          <a:pt x="0" y="31765"/>
                                          <a:pt x="0" y="31765"/>
                                          <a:pt x="1271" y="31765"/>
                                        </a:cubicBezTo>
                                        <a:cubicBezTo>
                                          <a:pt x="3812" y="31765"/>
                                          <a:pt x="5082" y="31765"/>
                                          <a:pt x="6353" y="31765"/>
                                        </a:cubicBezTo>
                                        <a:cubicBezTo>
                                          <a:pt x="7624" y="31765"/>
                                          <a:pt x="8894" y="31765"/>
                                          <a:pt x="11435" y="31765"/>
                                        </a:cubicBezTo>
                                        <a:cubicBezTo>
                                          <a:pt x="11435" y="31765"/>
                                          <a:pt x="12706" y="31765"/>
                                          <a:pt x="12706" y="31765"/>
                                        </a:cubicBezTo>
                                        <a:cubicBezTo>
                                          <a:pt x="12706" y="31765"/>
                                          <a:pt x="12706" y="31765"/>
                                          <a:pt x="11435" y="31765"/>
                                        </a:cubicBezTo>
                                        <a:cubicBezTo>
                                          <a:pt x="10165" y="31765"/>
                                          <a:pt x="10165" y="31765"/>
                                          <a:pt x="8894" y="31765"/>
                                        </a:cubicBezTo>
                                        <a:cubicBezTo>
                                          <a:pt x="7624" y="31765"/>
                                          <a:pt x="7624" y="30494"/>
                                          <a:pt x="7624" y="26682"/>
                                        </a:cubicBezTo>
                                        <a:lnTo>
                                          <a:pt x="7624" y="8894"/>
                                        </a:lnTo>
                                        <a:lnTo>
                                          <a:pt x="7624" y="8894"/>
                                        </a:lnTo>
                                        <a:cubicBezTo>
                                          <a:pt x="6353" y="10165"/>
                                          <a:pt x="11435" y="15247"/>
                                          <a:pt x="16518"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1" name="任意多边形: 形状 351"/>
                                <wps:cNvSpPr/>
                                <wps:spPr>
                                  <a:xfrm>
                                    <a:off x="1341741" y="1386211"/>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1435 w 33035"/>
                                      <a:gd name="connsiteY22" fmla="*/ 27953 h 31764"/>
                                      <a:gd name="connsiteX23" fmla="*/ 13976 w 33035"/>
                                      <a:gd name="connsiteY23" fmla="*/ 21600 h 31764"/>
                                      <a:gd name="connsiteX24" fmla="*/ 13976 w 33035"/>
                                      <a:gd name="connsiteY24" fmla="*/ 21600 h 31764"/>
                                      <a:gd name="connsiteX25" fmla="*/ 22871 w 33035"/>
                                      <a:gd name="connsiteY25" fmla="*/ 21600 h 31764"/>
                                      <a:gd name="connsiteX26" fmla="*/ 22871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1435" y="27953"/>
                                        </a:cubicBezTo>
                                        <a:lnTo>
                                          <a:pt x="13976" y="21600"/>
                                        </a:lnTo>
                                        <a:cubicBezTo>
                                          <a:pt x="13976" y="21600"/>
                                          <a:pt x="13976" y="21600"/>
                                          <a:pt x="13976" y="21600"/>
                                        </a:cubicBezTo>
                                        <a:lnTo>
                                          <a:pt x="22871" y="21600"/>
                                        </a:lnTo>
                                        <a:cubicBezTo>
                                          <a:pt x="22871" y="21600"/>
                                          <a:pt x="22871" y="21600"/>
                                          <a:pt x="22871" y="21600"/>
                                        </a:cubicBezTo>
                                        <a:lnTo>
                                          <a:pt x="21600" y="30494"/>
                                        </a:lnTo>
                                        <a:cubicBezTo>
                                          <a:pt x="21600"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2" name="任意多边形: 形状 352"/>
                                <wps:cNvSpPr/>
                                <wps:spPr>
                                  <a:xfrm>
                                    <a:off x="1384941" y="1386211"/>
                                    <a:ext cx="38117" cy="30494"/>
                                  </a:xfrm>
                                  <a:custGeom>
                                    <a:avLst/>
                                    <a:gdLst>
                                      <a:gd name="connsiteX0" fmla="*/ 27953 w 38117"/>
                                      <a:gd name="connsiteY0" fmla="*/ 27953 h 30494"/>
                                      <a:gd name="connsiteX1" fmla="*/ 26682 w 38117"/>
                                      <a:gd name="connsiteY1" fmla="*/ 30494 h 30494"/>
                                      <a:gd name="connsiteX2" fmla="*/ 25412 w 38117"/>
                                      <a:gd name="connsiteY2" fmla="*/ 30494 h 30494"/>
                                      <a:gd name="connsiteX3" fmla="*/ 24141 w 38117"/>
                                      <a:gd name="connsiteY3" fmla="*/ 30494 h 30494"/>
                                      <a:gd name="connsiteX4" fmla="*/ 25412 w 38117"/>
                                      <a:gd name="connsiteY4" fmla="*/ 30494 h 30494"/>
                                      <a:gd name="connsiteX5" fmla="*/ 30494 w 38117"/>
                                      <a:gd name="connsiteY5" fmla="*/ 30494 h 30494"/>
                                      <a:gd name="connsiteX6" fmla="*/ 36847 w 38117"/>
                                      <a:gd name="connsiteY6" fmla="*/ 30494 h 30494"/>
                                      <a:gd name="connsiteX7" fmla="*/ 38118 w 38117"/>
                                      <a:gd name="connsiteY7" fmla="*/ 30494 h 30494"/>
                                      <a:gd name="connsiteX8" fmla="*/ 36847 w 38117"/>
                                      <a:gd name="connsiteY8" fmla="*/ 30494 h 30494"/>
                                      <a:gd name="connsiteX9" fmla="*/ 34306 w 38117"/>
                                      <a:gd name="connsiteY9" fmla="*/ 30494 h 30494"/>
                                      <a:gd name="connsiteX10" fmla="*/ 33035 w 38117"/>
                                      <a:gd name="connsiteY10" fmla="*/ 27953 h 30494"/>
                                      <a:gd name="connsiteX11" fmla="*/ 33035 w 38117"/>
                                      <a:gd name="connsiteY11" fmla="*/ 19059 h 30494"/>
                                      <a:gd name="connsiteX12" fmla="*/ 33035 w 38117"/>
                                      <a:gd name="connsiteY12" fmla="*/ 11435 h 30494"/>
                                      <a:gd name="connsiteX13" fmla="*/ 33035 w 38117"/>
                                      <a:gd name="connsiteY13" fmla="*/ 2541 h 30494"/>
                                      <a:gd name="connsiteX14" fmla="*/ 34306 w 38117"/>
                                      <a:gd name="connsiteY14" fmla="*/ 0 h 30494"/>
                                      <a:gd name="connsiteX15" fmla="*/ 35577 w 38117"/>
                                      <a:gd name="connsiteY15" fmla="*/ 0 h 30494"/>
                                      <a:gd name="connsiteX16" fmla="*/ 36847 w 38117"/>
                                      <a:gd name="connsiteY16" fmla="*/ 0 h 30494"/>
                                      <a:gd name="connsiteX17" fmla="*/ 35577 w 38117"/>
                                      <a:gd name="connsiteY17" fmla="*/ 0 h 30494"/>
                                      <a:gd name="connsiteX18" fmla="*/ 30494 w 38117"/>
                                      <a:gd name="connsiteY18" fmla="*/ 0 h 30494"/>
                                      <a:gd name="connsiteX19" fmla="*/ 24141 w 38117"/>
                                      <a:gd name="connsiteY19" fmla="*/ 0 h 30494"/>
                                      <a:gd name="connsiteX20" fmla="*/ 22871 w 38117"/>
                                      <a:gd name="connsiteY20" fmla="*/ 0 h 30494"/>
                                      <a:gd name="connsiteX21" fmla="*/ 24141 w 38117"/>
                                      <a:gd name="connsiteY21" fmla="*/ 0 h 30494"/>
                                      <a:gd name="connsiteX22" fmla="*/ 25412 w 38117"/>
                                      <a:gd name="connsiteY22" fmla="*/ 0 h 30494"/>
                                      <a:gd name="connsiteX23" fmla="*/ 26682 w 38117"/>
                                      <a:gd name="connsiteY23" fmla="*/ 2541 h 30494"/>
                                      <a:gd name="connsiteX24" fmla="*/ 26682 w 38117"/>
                                      <a:gd name="connsiteY24" fmla="*/ 11435 h 30494"/>
                                      <a:gd name="connsiteX25" fmla="*/ 26682 w 38117"/>
                                      <a:gd name="connsiteY25" fmla="*/ 12706 h 30494"/>
                                      <a:gd name="connsiteX26" fmla="*/ 26682 w 38117"/>
                                      <a:gd name="connsiteY26" fmla="*/ 12706 h 30494"/>
                                      <a:gd name="connsiteX27" fmla="*/ 10165 w 38117"/>
                                      <a:gd name="connsiteY27" fmla="*/ 12706 h 30494"/>
                                      <a:gd name="connsiteX28" fmla="*/ 10165 w 38117"/>
                                      <a:gd name="connsiteY28" fmla="*/ 12706 h 30494"/>
                                      <a:gd name="connsiteX29" fmla="*/ 10165 w 38117"/>
                                      <a:gd name="connsiteY29" fmla="*/ 11435 h 30494"/>
                                      <a:gd name="connsiteX30" fmla="*/ 10165 w 38117"/>
                                      <a:gd name="connsiteY30" fmla="*/ 2541 h 30494"/>
                                      <a:gd name="connsiteX31" fmla="*/ 11435 w 38117"/>
                                      <a:gd name="connsiteY31" fmla="*/ 0 h 30494"/>
                                      <a:gd name="connsiteX32" fmla="*/ 12706 w 38117"/>
                                      <a:gd name="connsiteY32" fmla="*/ 0 h 30494"/>
                                      <a:gd name="connsiteX33" fmla="*/ 13976 w 38117"/>
                                      <a:gd name="connsiteY33" fmla="*/ 0 h 30494"/>
                                      <a:gd name="connsiteX34" fmla="*/ 12706 w 38117"/>
                                      <a:gd name="connsiteY34" fmla="*/ 0 h 30494"/>
                                      <a:gd name="connsiteX35" fmla="*/ 7624 w 38117"/>
                                      <a:gd name="connsiteY35" fmla="*/ 0 h 30494"/>
                                      <a:gd name="connsiteX36" fmla="*/ 1271 w 38117"/>
                                      <a:gd name="connsiteY36" fmla="*/ 0 h 30494"/>
                                      <a:gd name="connsiteX37" fmla="*/ 0 w 38117"/>
                                      <a:gd name="connsiteY37" fmla="*/ 0 h 30494"/>
                                      <a:gd name="connsiteX38" fmla="*/ 1271 w 38117"/>
                                      <a:gd name="connsiteY38" fmla="*/ 0 h 30494"/>
                                      <a:gd name="connsiteX39" fmla="*/ 2541 w 38117"/>
                                      <a:gd name="connsiteY39" fmla="*/ 0 h 30494"/>
                                      <a:gd name="connsiteX40" fmla="*/ 3812 w 38117"/>
                                      <a:gd name="connsiteY40" fmla="*/ 2541 h 30494"/>
                                      <a:gd name="connsiteX41" fmla="*/ 3812 w 38117"/>
                                      <a:gd name="connsiteY41" fmla="*/ 11435 h 30494"/>
                                      <a:gd name="connsiteX42" fmla="*/ 3812 w 38117"/>
                                      <a:gd name="connsiteY42" fmla="*/ 19059 h 30494"/>
                                      <a:gd name="connsiteX43" fmla="*/ 3812 w 38117"/>
                                      <a:gd name="connsiteY43" fmla="*/ 27953 h 30494"/>
                                      <a:gd name="connsiteX44" fmla="*/ 2541 w 38117"/>
                                      <a:gd name="connsiteY44" fmla="*/ 30494 h 30494"/>
                                      <a:gd name="connsiteX45" fmla="*/ 1271 w 38117"/>
                                      <a:gd name="connsiteY45" fmla="*/ 30494 h 30494"/>
                                      <a:gd name="connsiteX46" fmla="*/ 0 w 38117"/>
                                      <a:gd name="connsiteY46" fmla="*/ 30494 h 30494"/>
                                      <a:gd name="connsiteX47" fmla="*/ 1271 w 38117"/>
                                      <a:gd name="connsiteY47" fmla="*/ 30494 h 30494"/>
                                      <a:gd name="connsiteX48" fmla="*/ 6353 w 38117"/>
                                      <a:gd name="connsiteY48" fmla="*/ 30494 h 30494"/>
                                      <a:gd name="connsiteX49" fmla="*/ 12706 w 38117"/>
                                      <a:gd name="connsiteY49" fmla="*/ 30494 h 30494"/>
                                      <a:gd name="connsiteX50" fmla="*/ 13976 w 38117"/>
                                      <a:gd name="connsiteY50" fmla="*/ 30494 h 30494"/>
                                      <a:gd name="connsiteX51" fmla="*/ 12706 w 38117"/>
                                      <a:gd name="connsiteY51" fmla="*/ 30494 h 30494"/>
                                      <a:gd name="connsiteX52" fmla="*/ 10165 w 38117"/>
                                      <a:gd name="connsiteY52" fmla="*/ 30494 h 30494"/>
                                      <a:gd name="connsiteX53" fmla="*/ 8894 w 38117"/>
                                      <a:gd name="connsiteY53" fmla="*/ 27953 h 30494"/>
                                      <a:gd name="connsiteX54" fmla="*/ 8894 w 38117"/>
                                      <a:gd name="connsiteY54" fmla="*/ 19059 h 30494"/>
                                      <a:gd name="connsiteX55" fmla="*/ 8894 w 38117"/>
                                      <a:gd name="connsiteY55" fmla="*/ 15247 h 30494"/>
                                      <a:gd name="connsiteX56" fmla="*/ 8894 w 38117"/>
                                      <a:gd name="connsiteY56" fmla="*/ 15247 h 30494"/>
                                      <a:gd name="connsiteX57" fmla="*/ 25412 w 38117"/>
                                      <a:gd name="connsiteY57" fmla="*/ 15247 h 30494"/>
                                      <a:gd name="connsiteX58" fmla="*/ 25412 w 38117"/>
                                      <a:gd name="connsiteY58" fmla="*/ 15247 h 30494"/>
                                      <a:gd name="connsiteX59" fmla="*/ 25412 w 38117"/>
                                      <a:gd name="connsiteY59" fmla="*/ 19059 h 30494"/>
                                      <a:gd name="connsiteX60" fmla="*/ 27953 w 38117"/>
                                      <a:gd name="connsiteY60" fmla="*/ 27953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8117" h="30494">
                                        <a:moveTo>
                                          <a:pt x="27953" y="27953"/>
                                        </a:moveTo>
                                        <a:cubicBezTo>
                                          <a:pt x="27953" y="29224"/>
                                          <a:pt x="27953" y="30494"/>
                                          <a:pt x="26682" y="30494"/>
                                        </a:cubicBezTo>
                                        <a:cubicBezTo>
                                          <a:pt x="26682" y="30494"/>
                                          <a:pt x="25412" y="30494"/>
                                          <a:pt x="25412" y="30494"/>
                                        </a:cubicBezTo>
                                        <a:cubicBezTo>
                                          <a:pt x="25412" y="30494"/>
                                          <a:pt x="24141" y="30494"/>
                                          <a:pt x="24141" y="30494"/>
                                        </a:cubicBezTo>
                                        <a:cubicBezTo>
                                          <a:pt x="24141" y="30494"/>
                                          <a:pt x="24141" y="30494"/>
                                          <a:pt x="25412" y="30494"/>
                                        </a:cubicBezTo>
                                        <a:cubicBezTo>
                                          <a:pt x="26682" y="30494"/>
                                          <a:pt x="29224" y="30494"/>
                                          <a:pt x="30494" y="30494"/>
                                        </a:cubicBezTo>
                                        <a:cubicBezTo>
                                          <a:pt x="31765" y="30494"/>
                                          <a:pt x="34306" y="30494"/>
                                          <a:pt x="36847" y="30494"/>
                                        </a:cubicBezTo>
                                        <a:cubicBezTo>
                                          <a:pt x="36847" y="30494"/>
                                          <a:pt x="38118" y="30494"/>
                                          <a:pt x="38118" y="30494"/>
                                        </a:cubicBezTo>
                                        <a:cubicBezTo>
                                          <a:pt x="38118" y="30494"/>
                                          <a:pt x="38118" y="30494"/>
                                          <a:pt x="36847" y="30494"/>
                                        </a:cubicBezTo>
                                        <a:cubicBezTo>
                                          <a:pt x="36847" y="30494"/>
                                          <a:pt x="35577" y="30494"/>
                                          <a:pt x="34306" y="30494"/>
                                        </a:cubicBezTo>
                                        <a:cubicBezTo>
                                          <a:pt x="33035" y="30494"/>
                                          <a:pt x="33035" y="29224"/>
                                          <a:pt x="33035" y="27953"/>
                                        </a:cubicBezTo>
                                        <a:cubicBezTo>
                                          <a:pt x="33035" y="26682"/>
                                          <a:pt x="33035" y="22871"/>
                                          <a:pt x="33035" y="19059"/>
                                        </a:cubicBezTo>
                                        <a:lnTo>
                                          <a:pt x="33035" y="11435"/>
                                        </a:lnTo>
                                        <a:cubicBezTo>
                                          <a:pt x="33035" y="5082"/>
                                          <a:pt x="33035" y="3812"/>
                                          <a:pt x="33035" y="2541"/>
                                        </a:cubicBezTo>
                                        <a:cubicBezTo>
                                          <a:pt x="33035" y="1271"/>
                                          <a:pt x="33035" y="0"/>
                                          <a:pt x="34306" y="0"/>
                                        </a:cubicBezTo>
                                        <a:cubicBezTo>
                                          <a:pt x="34306" y="0"/>
                                          <a:pt x="35577" y="0"/>
                                          <a:pt x="35577" y="0"/>
                                        </a:cubicBezTo>
                                        <a:cubicBezTo>
                                          <a:pt x="35577" y="0"/>
                                          <a:pt x="36847" y="0"/>
                                          <a:pt x="36847" y="0"/>
                                        </a:cubicBezTo>
                                        <a:cubicBezTo>
                                          <a:pt x="36847" y="0"/>
                                          <a:pt x="36847" y="0"/>
                                          <a:pt x="35577" y="0"/>
                                        </a:cubicBezTo>
                                        <a:cubicBezTo>
                                          <a:pt x="34306" y="0"/>
                                          <a:pt x="31765" y="0"/>
                                          <a:pt x="30494" y="0"/>
                                        </a:cubicBezTo>
                                        <a:cubicBezTo>
                                          <a:pt x="29224" y="0"/>
                                          <a:pt x="26682" y="0"/>
                                          <a:pt x="24141" y="0"/>
                                        </a:cubicBezTo>
                                        <a:cubicBezTo>
                                          <a:pt x="24141" y="0"/>
                                          <a:pt x="22871" y="0"/>
                                          <a:pt x="22871" y="0"/>
                                        </a:cubicBezTo>
                                        <a:cubicBezTo>
                                          <a:pt x="22871" y="0"/>
                                          <a:pt x="22871" y="0"/>
                                          <a:pt x="24141" y="0"/>
                                        </a:cubicBezTo>
                                        <a:cubicBezTo>
                                          <a:pt x="24141" y="0"/>
                                          <a:pt x="25412" y="0"/>
                                          <a:pt x="25412" y="0"/>
                                        </a:cubicBezTo>
                                        <a:cubicBezTo>
                                          <a:pt x="26682" y="0"/>
                                          <a:pt x="26682" y="1271"/>
                                          <a:pt x="26682" y="2541"/>
                                        </a:cubicBezTo>
                                        <a:cubicBezTo>
                                          <a:pt x="26682" y="3812"/>
                                          <a:pt x="26682" y="5082"/>
                                          <a:pt x="26682" y="11435"/>
                                        </a:cubicBezTo>
                                        <a:lnTo>
                                          <a:pt x="26682" y="12706"/>
                                        </a:lnTo>
                                        <a:cubicBezTo>
                                          <a:pt x="26682" y="12706"/>
                                          <a:pt x="26682" y="12706"/>
                                          <a:pt x="26682" y="12706"/>
                                        </a:cubicBezTo>
                                        <a:lnTo>
                                          <a:pt x="10165" y="12706"/>
                                        </a:lnTo>
                                        <a:cubicBezTo>
                                          <a:pt x="10165" y="12706"/>
                                          <a:pt x="10165" y="12706"/>
                                          <a:pt x="10165" y="12706"/>
                                        </a:cubicBezTo>
                                        <a:lnTo>
                                          <a:pt x="10165" y="11435"/>
                                        </a:lnTo>
                                        <a:cubicBezTo>
                                          <a:pt x="10165" y="5082"/>
                                          <a:pt x="10165" y="3812"/>
                                          <a:pt x="10165" y="2541"/>
                                        </a:cubicBezTo>
                                        <a:cubicBezTo>
                                          <a:pt x="10165" y="1271"/>
                                          <a:pt x="10165" y="0"/>
                                          <a:pt x="11435" y="0"/>
                                        </a:cubicBezTo>
                                        <a:cubicBezTo>
                                          <a:pt x="11435" y="0"/>
                                          <a:pt x="12706" y="0"/>
                                          <a:pt x="12706" y="0"/>
                                        </a:cubicBezTo>
                                        <a:cubicBezTo>
                                          <a:pt x="12706" y="0"/>
                                          <a:pt x="13976" y="0"/>
                                          <a:pt x="13976" y="0"/>
                                        </a:cubicBezTo>
                                        <a:cubicBezTo>
                                          <a:pt x="13976" y="0"/>
                                          <a:pt x="13976" y="0"/>
                                          <a:pt x="12706" y="0"/>
                                        </a:cubicBezTo>
                                        <a:cubicBezTo>
                                          <a:pt x="11435" y="0"/>
                                          <a:pt x="8894"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7953" y="22871"/>
                                          <a:pt x="27953" y="26682"/>
                                          <a:pt x="27953" y="279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3" name="任意多边形: 形状 353"/>
                                <wps:cNvSpPr/>
                                <wps:spPr>
                                  <a:xfrm>
                                    <a:off x="1426870" y="1384941"/>
                                    <a:ext cx="34305" cy="33035"/>
                                  </a:xfrm>
                                  <a:custGeom>
                                    <a:avLst/>
                                    <a:gdLst>
                                      <a:gd name="connsiteX0" fmla="*/ 0 w 34305"/>
                                      <a:gd name="connsiteY0" fmla="*/ 16518 h 33035"/>
                                      <a:gd name="connsiteX1" fmla="*/ 16518 w 34305"/>
                                      <a:gd name="connsiteY1" fmla="*/ 33035 h 33035"/>
                                      <a:gd name="connsiteX2" fmla="*/ 34306 w 34305"/>
                                      <a:gd name="connsiteY2" fmla="*/ 15247 h 33035"/>
                                      <a:gd name="connsiteX3" fmla="*/ 17788 w 34305"/>
                                      <a:gd name="connsiteY3" fmla="*/ 0 h 33035"/>
                                      <a:gd name="connsiteX4" fmla="*/ 0 w 34305"/>
                                      <a:gd name="connsiteY4" fmla="*/ 16518 h 33035"/>
                                      <a:gd name="connsiteX5" fmla="*/ 29223 w 34305"/>
                                      <a:gd name="connsiteY5" fmla="*/ 17788 h 33035"/>
                                      <a:gd name="connsiteX6" fmla="*/ 19059 w 34305"/>
                                      <a:gd name="connsiteY6" fmla="*/ 31765 h 33035"/>
                                      <a:gd name="connsiteX7" fmla="*/ 6353 w 34305"/>
                                      <a:gd name="connsiteY7" fmla="*/ 16518 h 33035"/>
                                      <a:gd name="connsiteX8" fmla="*/ 16518 w 34305"/>
                                      <a:gd name="connsiteY8" fmla="*/ 3812 h 33035"/>
                                      <a:gd name="connsiteX9" fmla="*/ 29223 w 34305"/>
                                      <a:gd name="connsiteY9" fmla="*/ 17788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4305" h="33035">
                                        <a:moveTo>
                                          <a:pt x="0" y="16518"/>
                                        </a:moveTo>
                                        <a:cubicBezTo>
                                          <a:pt x="0" y="24141"/>
                                          <a:pt x="5082" y="33035"/>
                                          <a:pt x="16518" y="33035"/>
                                        </a:cubicBezTo>
                                        <a:cubicBezTo>
                                          <a:pt x="26682" y="33035"/>
                                          <a:pt x="34306" y="25412"/>
                                          <a:pt x="34306" y="15247"/>
                                        </a:cubicBezTo>
                                        <a:cubicBezTo>
                                          <a:pt x="34306" y="5082"/>
                                          <a:pt x="27953" y="0"/>
                                          <a:pt x="17788" y="0"/>
                                        </a:cubicBezTo>
                                        <a:cubicBezTo>
                                          <a:pt x="5082" y="0"/>
                                          <a:pt x="0" y="10165"/>
                                          <a:pt x="0" y="16518"/>
                                        </a:cubicBezTo>
                                        <a:close/>
                                        <a:moveTo>
                                          <a:pt x="29223" y="17788"/>
                                        </a:moveTo>
                                        <a:cubicBezTo>
                                          <a:pt x="29223" y="30494"/>
                                          <a:pt x="22871" y="31765"/>
                                          <a:pt x="19059" y="31765"/>
                                        </a:cubicBezTo>
                                        <a:cubicBezTo>
                                          <a:pt x="11435" y="31765"/>
                                          <a:pt x="6353" y="25412"/>
                                          <a:pt x="6353" y="16518"/>
                                        </a:cubicBezTo>
                                        <a:cubicBezTo>
                                          <a:pt x="6353" y="6353"/>
                                          <a:pt x="11435" y="3812"/>
                                          <a:pt x="16518" y="3812"/>
                                        </a:cubicBezTo>
                                        <a:cubicBezTo>
                                          <a:pt x="22871" y="2541"/>
                                          <a:pt x="29223" y="8894"/>
                                          <a:pt x="29223" y="1778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4" name="任意多边形: 形状 354"/>
                                <wps:cNvSpPr/>
                                <wps:spPr>
                                  <a:xfrm>
                                    <a:off x="1468799" y="1384941"/>
                                    <a:ext cx="16517" cy="31764"/>
                                  </a:xfrm>
                                  <a:custGeom>
                                    <a:avLst/>
                                    <a:gdLst>
                                      <a:gd name="connsiteX0" fmla="*/ 16518 w 16517"/>
                                      <a:gd name="connsiteY0" fmla="*/ 24141 h 31764"/>
                                      <a:gd name="connsiteX1" fmla="*/ 10165 w 16517"/>
                                      <a:gd name="connsiteY1" fmla="*/ 12706 h 31764"/>
                                      <a:gd name="connsiteX2" fmla="*/ 8894 w 16517"/>
                                      <a:gd name="connsiteY2" fmla="*/ 11435 h 31764"/>
                                      <a:gd name="connsiteX3" fmla="*/ 3812 w 16517"/>
                                      <a:gd name="connsiteY3" fmla="*/ 5082 h 31764"/>
                                      <a:gd name="connsiteX4" fmla="*/ 8894 w 16517"/>
                                      <a:gd name="connsiteY4" fmla="*/ 1271 h 31764"/>
                                      <a:gd name="connsiteX5" fmla="*/ 13976 w 16517"/>
                                      <a:gd name="connsiteY5" fmla="*/ 3812 h 31764"/>
                                      <a:gd name="connsiteX6" fmla="*/ 15247 w 16517"/>
                                      <a:gd name="connsiteY6" fmla="*/ 6353 h 31764"/>
                                      <a:gd name="connsiteX7" fmla="*/ 15247 w 16517"/>
                                      <a:gd name="connsiteY7" fmla="*/ 7624 h 31764"/>
                                      <a:gd name="connsiteX8" fmla="*/ 15247 w 16517"/>
                                      <a:gd name="connsiteY8" fmla="*/ 6353 h 31764"/>
                                      <a:gd name="connsiteX9" fmla="*/ 15247 w 16517"/>
                                      <a:gd name="connsiteY9" fmla="*/ 1271 h 31764"/>
                                      <a:gd name="connsiteX10" fmla="*/ 15247 w 16517"/>
                                      <a:gd name="connsiteY10" fmla="*/ 1271 h 31764"/>
                                      <a:gd name="connsiteX11" fmla="*/ 10165 w 16517"/>
                                      <a:gd name="connsiteY11" fmla="*/ 0 h 31764"/>
                                      <a:gd name="connsiteX12" fmla="*/ 0 w 16517"/>
                                      <a:gd name="connsiteY12" fmla="*/ 7624 h 31764"/>
                                      <a:gd name="connsiteX13" fmla="*/ 6353 w 16517"/>
                                      <a:gd name="connsiteY13" fmla="*/ 17788 h 31764"/>
                                      <a:gd name="connsiteX14" fmla="*/ 8894 w 16517"/>
                                      <a:gd name="connsiteY14" fmla="*/ 19059 h 31764"/>
                                      <a:gd name="connsiteX15" fmla="*/ 12706 w 16517"/>
                                      <a:gd name="connsiteY15" fmla="*/ 25412 h 31764"/>
                                      <a:gd name="connsiteX16" fmla="*/ 7624 w 16517"/>
                                      <a:gd name="connsiteY16" fmla="*/ 30494 h 31764"/>
                                      <a:gd name="connsiteX17" fmla="*/ 1271 w 16517"/>
                                      <a:gd name="connsiteY17" fmla="*/ 26682 h 31764"/>
                                      <a:gd name="connsiteX18" fmla="*/ 1271 w 16517"/>
                                      <a:gd name="connsiteY18" fmla="*/ 24141 h 31764"/>
                                      <a:gd name="connsiteX19" fmla="*/ 1271 w 16517"/>
                                      <a:gd name="connsiteY19" fmla="*/ 22871 h 31764"/>
                                      <a:gd name="connsiteX20" fmla="*/ 1271 w 16517"/>
                                      <a:gd name="connsiteY20" fmla="*/ 24141 h 31764"/>
                                      <a:gd name="connsiteX21" fmla="*/ 1271 w 16517"/>
                                      <a:gd name="connsiteY21" fmla="*/ 29224 h 31764"/>
                                      <a:gd name="connsiteX22" fmla="*/ 2541 w 16517"/>
                                      <a:gd name="connsiteY22" fmla="*/ 30494 h 31764"/>
                                      <a:gd name="connsiteX23" fmla="*/ 8894 w 16517"/>
                                      <a:gd name="connsiteY23" fmla="*/ 31765 h 31764"/>
                                      <a:gd name="connsiteX24" fmla="*/ 15247 w 16517"/>
                                      <a:gd name="connsiteY24" fmla="*/ 30494 h 31764"/>
                                      <a:gd name="connsiteX25" fmla="*/ 16518 w 16517"/>
                                      <a:gd name="connsiteY25" fmla="*/ 24141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6517" h="31764">
                                        <a:moveTo>
                                          <a:pt x="16518" y="24141"/>
                                        </a:moveTo>
                                        <a:cubicBezTo>
                                          <a:pt x="16518" y="20329"/>
                                          <a:pt x="15247" y="17788"/>
                                          <a:pt x="10165" y="12706"/>
                                        </a:cubicBezTo>
                                        <a:lnTo>
                                          <a:pt x="8894" y="11435"/>
                                        </a:lnTo>
                                        <a:cubicBezTo>
                                          <a:pt x="5082" y="8894"/>
                                          <a:pt x="3812" y="7624"/>
                                          <a:pt x="3812" y="5082"/>
                                        </a:cubicBezTo>
                                        <a:cubicBezTo>
                                          <a:pt x="3812" y="2541"/>
                                          <a:pt x="5082" y="1271"/>
                                          <a:pt x="8894" y="1271"/>
                                        </a:cubicBezTo>
                                        <a:cubicBezTo>
                                          <a:pt x="11435" y="1271"/>
                                          <a:pt x="12706" y="2541"/>
                                          <a:pt x="13976" y="3812"/>
                                        </a:cubicBezTo>
                                        <a:cubicBezTo>
                                          <a:pt x="15247" y="5082"/>
                                          <a:pt x="15247" y="6353"/>
                                          <a:pt x="15247" y="6353"/>
                                        </a:cubicBezTo>
                                        <a:cubicBezTo>
                                          <a:pt x="15247" y="6353"/>
                                          <a:pt x="15247" y="7624"/>
                                          <a:pt x="15247" y="7624"/>
                                        </a:cubicBezTo>
                                        <a:cubicBezTo>
                                          <a:pt x="15247" y="7624"/>
                                          <a:pt x="15247" y="7624"/>
                                          <a:pt x="15247" y="6353"/>
                                        </a:cubicBezTo>
                                        <a:cubicBezTo>
                                          <a:pt x="15247" y="2541"/>
                                          <a:pt x="15247" y="1271"/>
                                          <a:pt x="15247" y="1271"/>
                                        </a:cubicBezTo>
                                        <a:cubicBezTo>
                                          <a:pt x="15247" y="1271"/>
                                          <a:pt x="15247" y="1271"/>
                                          <a:pt x="15247" y="1271"/>
                                        </a:cubicBezTo>
                                        <a:cubicBezTo>
                                          <a:pt x="13976" y="1271"/>
                                          <a:pt x="12706" y="0"/>
                                          <a:pt x="10165" y="0"/>
                                        </a:cubicBezTo>
                                        <a:cubicBezTo>
                                          <a:pt x="3812" y="0"/>
                                          <a:pt x="0" y="3812"/>
                                          <a:pt x="0" y="7624"/>
                                        </a:cubicBezTo>
                                        <a:cubicBezTo>
                                          <a:pt x="0" y="11435"/>
                                          <a:pt x="1271" y="13976"/>
                                          <a:pt x="6353" y="17788"/>
                                        </a:cubicBezTo>
                                        <a:lnTo>
                                          <a:pt x="8894" y="19059"/>
                                        </a:lnTo>
                                        <a:cubicBezTo>
                                          <a:pt x="12706" y="21600"/>
                                          <a:pt x="12706" y="24141"/>
                                          <a:pt x="12706" y="25412"/>
                                        </a:cubicBezTo>
                                        <a:cubicBezTo>
                                          <a:pt x="12706" y="27953"/>
                                          <a:pt x="11435" y="30494"/>
                                          <a:pt x="7624" y="30494"/>
                                        </a:cubicBezTo>
                                        <a:cubicBezTo>
                                          <a:pt x="5082" y="30494"/>
                                          <a:pt x="2541" y="29224"/>
                                          <a:pt x="1271" y="26682"/>
                                        </a:cubicBezTo>
                                        <a:cubicBezTo>
                                          <a:pt x="1271" y="25412"/>
                                          <a:pt x="1271" y="25412"/>
                                          <a:pt x="1271" y="24141"/>
                                        </a:cubicBezTo>
                                        <a:cubicBezTo>
                                          <a:pt x="1271" y="24141"/>
                                          <a:pt x="1271" y="22871"/>
                                          <a:pt x="1271" y="22871"/>
                                        </a:cubicBezTo>
                                        <a:cubicBezTo>
                                          <a:pt x="1271" y="22871"/>
                                          <a:pt x="1271" y="22871"/>
                                          <a:pt x="1271" y="24141"/>
                                        </a:cubicBezTo>
                                        <a:cubicBezTo>
                                          <a:pt x="1271" y="25412"/>
                                          <a:pt x="1271" y="27953"/>
                                          <a:pt x="1271" y="29224"/>
                                        </a:cubicBezTo>
                                        <a:cubicBezTo>
                                          <a:pt x="1271" y="30494"/>
                                          <a:pt x="1271" y="30494"/>
                                          <a:pt x="2541" y="30494"/>
                                        </a:cubicBezTo>
                                        <a:cubicBezTo>
                                          <a:pt x="3812" y="31765"/>
                                          <a:pt x="6353" y="31765"/>
                                          <a:pt x="8894" y="31765"/>
                                        </a:cubicBezTo>
                                        <a:cubicBezTo>
                                          <a:pt x="11435" y="31765"/>
                                          <a:pt x="13976" y="31765"/>
                                          <a:pt x="15247" y="30494"/>
                                        </a:cubicBezTo>
                                        <a:cubicBezTo>
                                          <a:pt x="15247" y="30494"/>
                                          <a:pt x="16518" y="26682"/>
                                          <a:pt x="16518" y="241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5" name="任意多边形: 形状 355"/>
                                <wps:cNvSpPr/>
                                <wps:spPr>
                                  <a:xfrm>
                                    <a:off x="1490400" y="1384941"/>
                                    <a:ext cx="24141" cy="33035"/>
                                  </a:xfrm>
                                  <a:custGeom>
                                    <a:avLst/>
                                    <a:gdLst>
                                      <a:gd name="connsiteX0" fmla="*/ 15247 w 24141"/>
                                      <a:gd name="connsiteY0" fmla="*/ 33035 h 33035"/>
                                      <a:gd name="connsiteX1" fmla="*/ 15247 w 24141"/>
                                      <a:gd name="connsiteY1" fmla="*/ 33035 h 33035"/>
                                      <a:gd name="connsiteX2" fmla="*/ 12706 w 24141"/>
                                      <a:gd name="connsiteY2" fmla="*/ 33035 h 33035"/>
                                      <a:gd name="connsiteX3" fmla="*/ 11435 w 24141"/>
                                      <a:gd name="connsiteY3" fmla="*/ 30494 h 33035"/>
                                      <a:gd name="connsiteX4" fmla="*/ 11435 w 24141"/>
                                      <a:gd name="connsiteY4" fmla="*/ 21600 h 33035"/>
                                      <a:gd name="connsiteX5" fmla="*/ 11435 w 24141"/>
                                      <a:gd name="connsiteY5" fmla="*/ 5082 h 33035"/>
                                      <a:gd name="connsiteX6" fmla="*/ 11435 w 24141"/>
                                      <a:gd name="connsiteY6" fmla="*/ 3812 h 33035"/>
                                      <a:gd name="connsiteX7" fmla="*/ 12706 w 24141"/>
                                      <a:gd name="connsiteY7" fmla="*/ 3812 h 33035"/>
                                      <a:gd name="connsiteX8" fmla="*/ 16518 w 24141"/>
                                      <a:gd name="connsiteY8" fmla="*/ 5082 h 33035"/>
                                      <a:gd name="connsiteX9" fmla="*/ 19059 w 24141"/>
                                      <a:gd name="connsiteY9" fmla="*/ 11435 h 33035"/>
                                      <a:gd name="connsiteX10" fmla="*/ 13976 w 24141"/>
                                      <a:gd name="connsiteY10" fmla="*/ 17788 h 33035"/>
                                      <a:gd name="connsiteX11" fmla="*/ 12706 w 24141"/>
                                      <a:gd name="connsiteY11" fmla="*/ 17788 h 33035"/>
                                      <a:gd name="connsiteX12" fmla="*/ 12706 w 24141"/>
                                      <a:gd name="connsiteY12" fmla="*/ 17788 h 33035"/>
                                      <a:gd name="connsiteX13" fmla="*/ 13976 w 24141"/>
                                      <a:gd name="connsiteY13" fmla="*/ 17788 h 33035"/>
                                      <a:gd name="connsiteX14" fmla="*/ 24141 w 24141"/>
                                      <a:gd name="connsiteY14" fmla="*/ 7624 h 33035"/>
                                      <a:gd name="connsiteX15" fmla="*/ 21600 w 24141"/>
                                      <a:gd name="connsiteY15" fmla="*/ 2541 h 33035"/>
                                      <a:gd name="connsiteX16" fmla="*/ 13976 w 24141"/>
                                      <a:gd name="connsiteY16" fmla="*/ 0 h 33035"/>
                                      <a:gd name="connsiteX17" fmla="*/ 7624 w 24141"/>
                                      <a:gd name="connsiteY17" fmla="*/ 0 h 33035"/>
                                      <a:gd name="connsiteX18" fmla="*/ 1271 w 24141"/>
                                      <a:gd name="connsiteY18" fmla="*/ 0 h 33035"/>
                                      <a:gd name="connsiteX19" fmla="*/ 0 w 24141"/>
                                      <a:gd name="connsiteY19" fmla="*/ 0 h 33035"/>
                                      <a:gd name="connsiteX20" fmla="*/ 1271 w 24141"/>
                                      <a:gd name="connsiteY20" fmla="*/ 0 h 33035"/>
                                      <a:gd name="connsiteX21" fmla="*/ 2541 w 24141"/>
                                      <a:gd name="connsiteY21" fmla="*/ 0 h 33035"/>
                                      <a:gd name="connsiteX22" fmla="*/ 3812 w 24141"/>
                                      <a:gd name="connsiteY22" fmla="*/ 2541 h 33035"/>
                                      <a:gd name="connsiteX23" fmla="*/ 3812 w 24141"/>
                                      <a:gd name="connsiteY23" fmla="*/ 11435 h 33035"/>
                                      <a:gd name="connsiteX24" fmla="*/ 3812 w 24141"/>
                                      <a:gd name="connsiteY24" fmla="*/ 19059 h 33035"/>
                                      <a:gd name="connsiteX25" fmla="*/ 3812 w 24141"/>
                                      <a:gd name="connsiteY25" fmla="*/ 27953 h 33035"/>
                                      <a:gd name="connsiteX26" fmla="*/ 2541 w 24141"/>
                                      <a:gd name="connsiteY26" fmla="*/ 30494 h 33035"/>
                                      <a:gd name="connsiteX27" fmla="*/ 1271 w 24141"/>
                                      <a:gd name="connsiteY27" fmla="*/ 30494 h 33035"/>
                                      <a:gd name="connsiteX28" fmla="*/ 0 w 24141"/>
                                      <a:gd name="connsiteY28" fmla="*/ 30494 h 33035"/>
                                      <a:gd name="connsiteX29" fmla="*/ 1271 w 24141"/>
                                      <a:gd name="connsiteY29" fmla="*/ 30494 h 33035"/>
                                      <a:gd name="connsiteX30" fmla="*/ 6353 w 24141"/>
                                      <a:gd name="connsiteY30" fmla="*/ 30494 h 33035"/>
                                      <a:gd name="connsiteX31" fmla="*/ 15247 w 24141"/>
                                      <a:gd name="connsiteY31" fmla="*/ 33035 h 33035"/>
                                      <a:gd name="connsiteX32" fmla="*/ 15247 w 24141"/>
                                      <a:gd name="connsiteY32" fmla="*/ 33035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141" h="33035">
                                        <a:moveTo>
                                          <a:pt x="15247" y="33035"/>
                                        </a:moveTo>
                                        <a:cubicBezTo>
                                          <a:pt x="15247" y="33035"/>
                                          <a:pt x="15247" y="31765"/>
                                          <a:pt x="15247" y="33035"/>
                                        </a:cubicBezTo>
                                        <a:cubicBezTo>
                                          <a:pt x="13976" y="33035"/>
                                          <a:pt x="12706" y="33035"/>
                                          <a:pt x="12706" y="33035"/>
                                        </a:cubicBezTo>
                                        <a:cubicBezTo>
                                          <a:pt x="11435" y="33035"/>
                                          <a:pt x="11435" y="31765"/>
                                          <a:pt x="11435" y="30494"/>
                                        </a:cubicBezTo>
                                        <a:cubicBezTo>
                                          <a:pt x="11435" y="29224"/>
                                          <a:pt x="11435" y="25412"/>
                                          <a:pt x="11435" y="21600"/>
                                        </a:cubicBezTo>
                                        <a:lnTo>
                                          <a:pt x="11435" y="5082"/>
                                        </a:lnTo>
                                        <a:cubicBezTo>
                                          <a:pt x="11435" y="5082"/>
                                          <a:pt x="11435" y="3812"/>
                                          <a:pt x="11435" y="3812"/>
                                        </a:cubicBezTo>
                                        <a:cubicBezTo>
                                          <a:pt x="11435" y="3812"/>
                                          <a:pt x="12706" y="3812"/>
                                          <a:pt x="12706" y="3812"/>
                                        </a:cubicBezTo>
                                        <a:cubicBezTo>
                                          <a:pt x="13976" y="3812"/>
                                          <a:pt x="15247" y="3812"/>
                                          <a:pt x="16518" y="5082"/>
                                        </a:cubicBezTo>
                                        <a:cubicBezTo>
                                          <a:pt x="19059" y="7624"/>
                                          <a:pt x="19059" y="10165"/>
                                          <a:pt x="19059" y="11435"/>
                                        </a:cubicBezTo>
                                        <a:cubicBezTo>
                                          <a:pt x="19059" y="15247"/>
                                          <a:pt x="15247" y="17788"/>
                                          <a:pt x="13976" y="17788"/>
                                        </a:cubicBezTo>
                                        <a:cubicBezTo>
                                          <a:pt x="12706" y="17788"/>
                                          <a:pt x="12706" y="17788"/>
                                          <a:pt x="12706" y="17788"/>
                                        </a:cubicBezTo>
                                        <a:cubicBezTo>
                                          <a:pt x="12706" y="17788"/>
                                          <a:pt x="12706" y="17788"/>
                                          <a:pt x="12706" y="17788"/>
                                        </a:cubicBezTo>
                                        <a:cubicBezTo>
                                          <a:pt x="12706" y="17788"/>
                                          <a:pt x="13976" y="17788"/>
                                          <a:pt x="13976" y="17788"/>
                                        </a:cubicBezTo>
                                        <a:cubicBezTo>
                                          <a:pt x="20329" y="17788"/>
                                          <a:pt x="24141" y="13976"/>
                                          <a:pt x="24141" y="7624"/>
                                        </a:cubicBezTo>
                                        <a:cubicBezTo>
                                          <a:pt x="24141" y="5082"/>
                                          <a:pt x="22871" y="3812"/>
                                          <a:pt x="21600" y="2541"/>
                                        </a:cubicBezTo>
                                        <a:cubicBezTo>
                                          <a:pt x="20329" y="1271"/>
                                          <a:pt x="19059" y="0"/>
                                          <a:pt x="13976" y="0"/>
                                        </a:cubicBezTo>
                                        <a:cubicBezTo>
                                          <a:pt x="11435" y="0"/>
                                          <a:pt x="10165"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8894" y="33035"/>
                                          <a:pt x="11435" y="33035"/>
                                          <a:pt x="15247" y="33035"/>
                                        </a:cubicBezTo>
                                        <a:cubicBezTo>
                                          <a:pt x="15247" y="33035"/>
                                          <a:pt x="15247" y="33035"/>
                                          <a:pt x="15247"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6" name="任意多边形: 形状 356"/>
                                <wps:cNvSpPr/>
                                <wps:spPr>
                                  <a:xfrm>
                                    <a:off x="1519623" y="1386211"/>
                                    <a:ext cx="13976" cy="31764"/>
                                  </a:xfrm>
                                  <a:custGeom>
                                    <a:avLst/>
                                    <a:gdLst>
                                      <a:gd name="connsiteX0" fmla="*/ 1271 w 13976"/>
                                      <a:gd name="connsiteY0" fmla="*/ 0 h 31764"/>
                                      <a:gd name="connsiteX1" fmla="*/ 1271 w 13976"/>
                                      <a:gd name="connsiteY1" fmla="*/ 0 h 31764"/>
                                      <a:gd name="connsiteX2" fmla="*/ 1271 w 13976"/>
                                      <a:gd name="connsiteY2" fmla="*/ 0 h 31764"/>
                                      <a:gd name="connsiteX3" fmla="*/ 1271 w 13976"/>
                                      <a:gd name="connsiteY3" fmla="*/ 0 h 31764"/>
                                      <a:gd name="connsiteX4" fmla="*/ 3812 w 13976"/>
                                      <a:gd name="connsiteY4" fmla="*/ 3812 h 31764"/>
                                      <a:gd name="connsiteX5" fmla="*/ 3812 w 13976"/>
                                      <a:gd name="connsiteY5" fmla="*/ 12706 h 31764"/>
                                      <a:gd name="connsiteX6" fmla="*/ 3812 w 13976"/>
                                      <a:gd name="connsiteY6" fmla="*/ 20329 h 31764"/>
                                      <a:gd name="connsiteX7" fmla="*/ 3812 w 13976"/>
                                      <a:gd name="connsiteY7" fmla="*/ 29224 h 31764"/>
                                      <a:gd name="connsiteX8" fmla="*/ 2541 w 13976"/>
                                      <a:gd name="connsiteY8" fmla="*/ 31765 h 31764"/>
                                      <a:gd name="connsiteX9" fmla="*/ 1271 w 13976"/>
                                      <a:gd name="connsiteY9" fmla="*/ 31765 h 31764"/>
                                      <a:gd name="connsiteX10" fmla="*/ 0 w 13976"/>
                                      <a:gd name="connsiteY10" fmla="*/ 31765 h 31764"/>
                                      <a:gd name="connsiteX11" fmla="*/ 1271 w 13976"/>
                                      <a:gd name="connsiteY11" fmla="*/ 31765 h 31764"/>
                                      <a:gd name="connsiteX12" fmla="*/ 6353 w 13976"/>
                                      <a:gd name="connsiteY12" fmla="*/ 31765 h 31764"/>
                                      <a:gd name="connsiteX13" fmla="*/ 12706 w 13976"/>
                                      <a:gd name="connsiteY13" fmla="*/ 31765 h 31764"/>
                                      <a:gd name="connsiteX14" fmla="*/ 13976 w 13976"/>
                                      <a:gd name="connsiteY14" fmla="*/ 31765 h 31764"/>
                                      <a:gd name="connsiteX15" fmla="*/ 12706 w 13976"/>
                                      <a:gd name="connsiteY15" fmla="*/ 31765 h 31764"/>
                                      <a:gd name="connsiteX16" fmla="*/ 10165 w 13976"/>
                                      <a:gd name="connsiteY16" fmla="*/ 31765 h 31764"/>
                                      <a:gd name="connsiteX17" fmla="*/ 8894 w 13976"/>
                                      <a:gd name="connsiteY17" fmla="*/ 29224 h 31764"/>
                                      <a:gd name="connsiteX18" fmla="*/ 8894 w 13976"/>
                                      <a:gd name="connsiteY18" fmla="*/ 20329 h 31764"/>
                                      <a:gd name="connsiteX19" fmla="*/ 8894 w 13976"/>
                                      <a:gd name="connsiteY19" fmla="*/ 11435 h 31764"/>
                                      <a:gd name="connsiteX20" fmla="*/ 8894 w 13976"/>
                                      <a:gd name="connsiteY20" fmla="*/ 2541 h 31764"/>
                                      <a:gd name="connsiteX21" fmla="*/ 10165 w 13976"/>
                                      <a:gd name="connsiteY21" fmla="*/ 0 h 31764"/>
                                      <a:gd name="connsiteX22" fmla="*/ 11435 w 13976"/>
                                      <a:gd name="connsiteY22" fmla="*/ 0 h 31764"/>
                                      <a:gd name="connsiteX23" fmla="*/ 12706 w 13976"/>
                                      <a:gd name="connsiteY23" fmla="*/ 0 h 31764"/>
                                      <a:gd name="connsiteX24" fmla="*/ 11435 w 13976"/>
                                      <a:gd name="connsiteY24" fmla="*/ 0 h 31764"/>
                                      <a:gd name="connsiteX25" fmla="*/ 6353 w 13976"/>
                                      <a:gd name="connsiteY25" fmla="*/ 0 h 31764"/>
                                      <a:gd name="connsiteX26" fmla="*/ 1271 w 13976"/>
                                      <a:gd name="connsiteY26" fmla="*/ 0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1271" y="0"/>
                                        </a:moveTo>
                                        <a:cubicBezTo>
                                          <a:pt x="0" y="0"/>
                                          <a:pt x="0" y="0"/>
                                          <a:pt x="1271" y="0"/>
                                        </a:cubicBezTo>
                                        <a:cubicBezTo>
                                          <a:pt x="0" y="0"/>
                                          <a:pt x="0" y="0"/>
                                          <a:pt x="1271" y="0"/>
                                        </a:cubicBezTo>
                                        <a:cubicBezTo>
                                          <a:pt x="1271" y="0"/>
                                          <a:pt x="1271" y="0"/>
                                          <a:pt x="1271" y="0"/>
                                        </a:cubicBezTo>
                                        <a:cubicBezTo>
                                          <a:pt x="3812" y="1271"/>
                                          <a:pt x="3812" y="1271"/>
                                          <a:pt x="3812" y="3812"/>
                                        </a:cubicBezTo>
                                        <a:cubicBezTo>
                                          <a:pt x="3812" y="5082"/>
                                          <a:pt x="3812" y="6353"/>
                                          <a:pt x="3812" y="12706"/>
                                        </a:cubicBezTo>
                                        <a:lnTo>
                                          <a:pt x="3812" y="20329"/>
                                        </a:lnTo>
                                        <a:cubicBezTo>
                                          <a:pt x="3812" y="24141"/>
                                          <a:pt x="3812" y="27953"/>
                                          <a:pt x="3812" y="29224"/>
                                        </a:cubicBez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6" y="31765"/>
                                          <a:pt x="13976" y="31765"/>
                                        </a:cubicBezTo>
                                        <a:cubicBezTo>
                                          <a:pt x="13976" y="31765"/>
                                          <a:pt x="13976" y="31765"/>
                                          <a:pt x="12706" y="31765"/>
                                        </a:cubicBezTo>
                                        <a:cubicBezTo>
                                          <a:pt x="12706"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7" name="任意多边形: 形状 357"/>
                                <wps:cNvSpPr/>
                                <wps:spPr>
                                  <a:xfrm>
                                    <a:off x="1537411" y="1386211"/>
                                    <a:ext cx="26682" cy="34305"/>
                                  </a:xfrm>
                                  <a:custGeom>
                                    <a:avLst/>
                                    <a:gdLst>
                                      <a:gd name="connsiteX0" fmla="*/ 26682 w 26682"/>
                                      <a:gd name="connsiteY0" fmla="*/ 0 h 34305"/>
                                      <a:gd name="connsiteX1" fmla="*/ 26682 w 26682"/>
                                      <a:gd name="connsiteY1" fmla="*/ 0 h 34305"/>
                                      <a:gd name="connsiteX2" fmla="*/ 22871 w 26682"/>
                                      <a:gd name="connsiteY2" fmla="*/ 0 h 34305"/>
                                      <a:gd name="connsiteX3" fmla="*/ 6353 w 26682"/>
                                      <a:gd name="connsiteY3" fmla="*/ 0 h 34305"/>
                                      <a:gd name="connsiteX4" fmla="*/ 2541 w 26682"/>
                                      <a:gd name="connsiteY4" fmla="*/ 0 h 34305"/>
                                      <a:gd name="connsiteX5" fmla="*/ 1271 w 26682"/>
                                      <a:gd name="connsiteY5" fmla="*/ 0 h 34305"/>
                                      <a:gd name="connsiteX6" fmla="*/ 1271 w 26682"/>
                                      <a:gd name="connsiteY6" fmla="*/ 1271 h 34305"/>
                                      <a:gd name="connsiteX7" fmla="*/ 0 w 26682"/>
                                      <a:gd name="connsiteY7" fmla="*/ 6353 h 34305"/>
                                      <a:gd name="connsiteX8" fmla="*/ 0 w 26682"/>
                                      <a:gd name="connsiteY8" fmla="*/ 7624 h 34305"/>
                                      <a:gd name="connsiteX9" fmla="*/ 0 w 26682"/>
                                      <a:gd name="connsiteY9" fmla="*/ 7624 h 34305"/>
                                      <a:gd name="connsiteX10" fmla="*/ 1271 w 26682"/>
                                      <a:gd name="connsiteY10" fmla="*/ 6353 h 34305"/>
                                      <a:gd name="connsiteX11" fmla="*/ 5082 w 26682"/>
                                      <a:gd name="connsiteY11" fmla="*/ 5082 h 34305"/>
                                      <a:gd name="connsiteX12" fmla="*/ 11435 w 26682"/>
                                      <a:gd name="connsiteY12" fmla="*/ 5082 h 34305"/>
                                      <a:gd name="connsiteX13" fmla="*/ 11435 w 26682"/>
                                      <a:gd name="connsiteY13" fmla="*/ 22871 h 34305"/>
                                      <a:gd name="connsiteX14" fmla="*/ 11435 w 26682"/>
                                      <a:gd name="connsiteY14" fmla="*/ 31765 h 34305"/>
                                      <a:gd name="connsiteX15" fmla="*/ 10165 w 26682"/>
                                      <a:gd name="connsiteY15" fmla="*/ 34306 h 34305"/>
                                      <a:gd name="connsiteX16" fmla="*/ 8894 w 26682"/>
                                      <a:gd name="connsiteY16" fmla="*/ 34306 h 34305"/>
                                      <a:gd name="connsiteX17" fmla="*/ 7624 w 26682"/>
                                      <a:gd name="connsiteY17" fmla="*/ 34306 h 34305"/>
                                      <a:gd name="connsiteX18" fmla="*/ 8894 w 26682"/>
                                      <a:gd name="connsiteY18" fmla="*/ 34306 h 34305"/>
                                      <a:gd name="connsiteX19" fmla="*/ 13976 w 26682"/>
                                      <a:gd name="connsiteY19" fmla="*/ 34306 h 34305"/>
                                      <a:gd name="connsiteX20" fmla="*/ 20329 w 26682"/>
                                      <a:gd name="connsiteY20" fmla="*/ 34306 h 34305"/>
                                      <a:gd name="connsiteX21" fmla="*/ 21600 w 26682"/>
                                      <a:gd name="connsiteY21" fmla="*/ 34306 h 34305"/>
                                      <a:gd name="connsiteX22" fmla="*/ 20329 w 26682"/>
                                      <a:gd name="connsiteY22" fmla="*/ 34306 h 34305"/>
                                      <a:gd name="connsiteX23" fmla="*/ 17788 w 26682"/>
                                      <a:gd name="connsiteY23" fmla="*/ 34306 h 34305"/>
                                      <a:gd name="connsiteX24" fmla="*/ 16518 w 26682"/>
                                      <a:gd name="connsiteY24" fmla="*/ 31765 h 34305"/>
                                      <a:gd name="connsiteX25" fmla="*/ 16518 w 26682"/>
                                      <a:gd name="connsiteY25" fmla="*/ 22871 h 34305"/>
                                      <a:gd name="connsiteX26" fmla="*/ 16518 w 26682"/>
                                      <a:gd name="connsiteY26" fmla="*/ 5082 h 34305"/>
                                      <a:gd name="connsiteX27" fmla="*/ 21600 w 26682"/>
                                      <a:gd name="connsiteY27" fmla="*/ 5082 h 34305"/>
                                      <a:gd name="connsiteX28" fmla="*/ 26682 w 26682"/>
                                      <a:gd name="connsiteY28" fmla="*/ 7624 h 34305"/>
                                      <a:gd name="connsiteX29" fmla="*/ 26682 w 26682"/>
                                      <a:gd name="connsiteY29" fmla="*/ 7624 h 34305"/>
                                      <a:gd name="connsiteX30" fmla="*/ 26682 w 26682"/>
                                      <a:gd name="connsiteY30" fmla="*/ 8894 h 34305"/>
                                      <a:gd name="connsiteX31" fmla="*/ 26682 w 26682"/>
                                      <a:gd name="connsiteY31" fmla="*/ 7624 h 34305"/>
                                      <a:gd name="connsiteX32" fmla="*/ 26682 w 26682"/>
                                      <a:gd name="connsiteY32" fmla="*/ 0 h 34305"/>
                                      <a:gd name="connsiteX33" fmla="*/ 26682 w 26682"/>
                                      <a:gd name="connsiteY33" fmla="*/ 0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4305">
                                        <a:moveTo>
                                          <a:pt x="26682" y="0"/>
                                        </a:moveTo>
                                        <a:cubicBezTo>
                                          <a:pt x="26682" y="0"/>
                                          <a:pt x="26682" y="0"/>
                                          <a:pt x="26682" y="0"/>
                                        </a:cubicBezTo>
                                        <a:cubicBezTo>
                                          <a:pt x="25412"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6682"/>
                                          <a:pt x="11435" y="30494"/>
                                          <a:pt x="11435" y="31765"/>
                                        </a:cubicBezTo>
                                        <a:cubicBezTo>
                                          <a:pt x="11435" y="33035"/>
                                          <a:pt x="11435" y="34306"/>
                                          <a:pt x="10165" y="34306"/>
                                        </a:cubicBezTo>
                                        <a:cubicBezTo>
                                          <a:pt x="10165" y="34306"/>
                                          <a:pt x="8894" y="34306"/>
                                          <a:pt x="8894" y="34306"/>
                                        </a:cubicBezTo>
                                        <a:cubicBezTo>
                                          <a:pt x="8894" y="34306"/>
                                          <a:pt x="7624" y="34306"/>
                                          <a:pt x="7624" y="34306"/>
                                        </a:cubicBezTo>
                                        <a:cubicBezTo>
                                          <a:pt x="7624" y="34306"/>
                                          <a:pt x="7624" y="34306"/>
                                          <a:pt x="8894" y="34306"/>
                                        </a:cubicBezTo>
                                        <a:cubicBezTo>
                                          <a:pt x="10165" y="34306"/>
                                          <a:pt x="12706" y="34306"/>
                                          <a:pt x="13976" y="34306"/>
                                        </a:cubicBezTo>
                                        <a:cubicBezTo>
                                          <a:pt x="15247" y="34306"/>
                                          <a:pt x="17788" y="34306"/>
                                          <a:pt x="20329" y="34306"/>
                                        </a:cubicBezTo>
                                        <a:cubicBezTo>
                                          <a:pt x="20329" y="34306"/>
                                          <a:pt x="21600" y="34306"/>
                                          <a:pt x="21600" y="34306"/>
                                        </a:cubicBezTo>
                                        <a:cubicBezTo>
                                          <a:pt x="21600" y="34306"/>
                                          <a:pt x="21600" y="34306"/>
                                          <a:pt x="20329" y="34306"/>
                                        </a:cubicBezTo>
                                        <a:cubicBezTo>
                                          <a:pt x="20329" y="34306"/>
                                          <a:pt x="19059" y="34306"/>
                                          <a:pt x="17788" y="34306"/>
                                        </a:cubicBezTo>
                                        <a:cubicBezTo>
                                          <a:pt x="16518" y="34306"/>
                                          <a:pt x="16518" y="33035"/>
                                          <a:pt x="16518" y="31765"/>
                                        </a:cubicBezTo>
                                        <a:cubicBezTo>
                                          <a:pt x="16518" y="30494"/>
                                          <a:pt x="16518" y="26682"/>
                                          <a:pt x="16518" y="22871"/>
                                        </a:cubicBezTo>
                                        <a:lnTo>
                                          <a:pt x="16518" y="5082"/>
                                        </a:lnTo>
                                        <a:lnTo>
                                          <a:pt x="21600" y="5082"/>
                                        </a:lnTo>
                                        <a:cubicBezTo>
                                          <a:pt x="25412" y="5082"/>
                                          <a:pt x="26682" y="6353"/>
                                          <a:pt x="26682" y="7624"/>
                                        </a:cubicBezTo>
                                        <a:lnTo>
                                          <a:pt x="26682" y="7624"/>
                                        </a:lnTo>
                                        <a:cubicBezTo>
                                          <a:pt x="26682" y="8894"/>
                                          <a:pt x="26682" y="8894"/>
                                          <a:pt x="26682" y="8894"/>
                                        </a:cubicBezTo>
                                        <a:cubicBezTo>
                                          <a:pt x="26682" y="8894"/>
                                          <a:pt x="26682" y="8894"/>
                                          <a:pt x="26682" y="7624"/>
                                        </a:cubicBezTo>
                                        <a:cubicBezTo>
                                          <a:pt x="26682" y="3812"/>
                                          <a:pt x="26682" y="1271"/>
                                          <a:pt x="26682" y="0"/>
                                        </a:cubicBezTo>
                                        <a:cubicBezTo>
                                          <a:pt x="26682" y="0"/>
                                          <a:pt x="26682" y="0"/>
                                          <a:pt x="26682"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8" name="任意多边形: 形状 358"/>
                                <wps:cNvSpPr/>
                                <wps:spPr>
                                  <a:xfrm>
                                    <a:off x="1562823" y="1386211"/>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0165 w 33035"/>
                                      <a:gd name="connsiteY22" fmla="*/ 27953 h 31764"/>
                                      <a:gd name="connsiteX23" fmla="*/ 12706 w 33035"/>
                                      <a:gd name="connsiteY23" fmla="*/ 21600 h 31764"/>
                                      <a:gd name="connsiteX24" fmla="*/ 12706 w 33035"/>
                                      <a:gd name="connsiteY24" fmla="*/ 21600 h 31764"/>
                                      <a:gd name="connsiteX25" fmla="*/ 21600 w 33035"/>
                                      <a:gd name="connsiteY25" fmla="*/ 21600 h 31764"/>
                                      <a:gd name="connsiteX26" fmla="*/ 21600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0165" y="27953"/>
                                        </a:cubicBezTo>
                                        <a:lnTo>
                                          <a:pt x="12706" y="21600"/>
                                        </a:lnTo>
                                        <a:cubicBezTo>
                                          <a:pt x="12706" y="21600"/>
                                          <a:pt x="12706" y="21600"/>
                                          <a:pt x="12706" y="21600"/>
                                        </a:cubicBezTo>
                                        <a:lnTo>
                                          <a:pt x="21600" y="21600"/>
                                        </a:lnTo>
                                        <a:cubicBezTo>
                                          <a:pt x="21600" y="21600"/>
                                          <a:pt x="21600" y="21600"/>
                                          <a:pt x="21600" y="21600"/>
                                        </a:cubicBezTo>
                                        <a:lnTo>
                                          <a:pt x="21600" y="30494"/>
                                        </a:lnTo>
                                        <a:cubicBezTo>
                                          <a:pt x="22871"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9" name="任意多边形: 形状 359"/>
                                <wps:cNvSpPr/>
                                <wps:spPr>
                                  <a:xfrm>
                                    <a:off x="1593317" y="1386211"/>
                                    <a:ext cx="21599" cy="30494"/>
                                  </a:xfrm>
                                  <a:custGeom>
                                    <a:avLst/>
                                    <a:gdLst>
                                      <a:gd name="connsiteX0" fmla="*/ 11435 w 21599"/>
                                      <a:gd name="connsiteY0" fmla="*/ 2541 h 30494"/>
                                      <a:gd name="connsiteX1" fmla="*/ 12706 w 21599"/>
                                      <a:gd name="connsiteY1" fmla="*/ 0 h 30494"/>
                                      <a:gd name="connsiteX2" fmla="*/ 13976 w 21599"/>
                                      <a:gd name="connsiteY2" fmla="*/ 0 h 30494"/>
                                      <a:gd name="connsiteX3" fmla="*/ 15247 w 21599"/>
                                      <a:gd name="connsiteY3" fmla="*/ 0 h 30494"/>
                                      <a:gd name="connsiteX4" fmla="*/ 13976 w 21599"/>
                                      <a:gd name="connsiteY4" fmla="*/ 0 h 30494"/>
                                      <a:gd name="connsiteX5" fmla="*/ 7624 w 21599"/>
                                      <a:gd name="connsiteY5" fmla="*/ 0 h 30494"/>
                                      <a:gd name="connsiteX6" fmla="*/ 1271 w 21599"/>
                                      <a:gd name="connsiteY6" fmla="*/ 0 h 30494"/>
                                      <a:gd name="connsiteX7" fmla="*/ 0 w 21599"/>
                                      <a:gd name="connsiteY7" fmla="*/ 0 h 30494"/>
                                      <a:gd name="connsiteX8" fmla="*/ 1271 w 21599"/>
                                      <a:gd name="connsiteY8" fmla="*/ 0 h 30494"/>
                                      <a:gd name="connsiteX9" fmla="*/ 2541 w 21599"/>
                                      <a:gd name="connsiteY9" fmla="*/ 0 h 30494"/>
                                      <a:gd name="connsiteX10" fmla="*/ 3812 w 21599"/>
                                      <a:gd name="connsiteY10" fmla="*/ 2541 h 30494"/>
                                      <a:gd name="connsiteX11" fmla="*/ 3812 w 21599"/>
                                      <a:gd name="connsiteY11" fmla="*/ 11435 h 30494"/>
                                      <a:gd name="connsiteX12" fmla="*/ 3812 w 21599"/>
                                      <a:gd name="connsiteY12" fmla="*/ 19059 h 30494"/>
                                      <a:gd name="connsiteX13" fmla="*/ 3812 w 21599"/>
                                      <a:gd name="connsiteY13" fmla="*/ 27953 h 30494"/>
                                      <a:gd name="connsiteX14" fmla="*/ 2541 w 21599"/>
                                      <a:gd name="connsiteY14" fmla="*/ 30494 h 30494"/>
                                      <a:gd name="connsiteX15" fmla="*/ 1271 w 21599"/>
                                      <a:gd name="connsiteY15" fmla="*/ 30494 h 30494"/>
                                      <a:gd name="connsiteX16" fmla="*/ 0 w 21599"/>
                                      <a:gd name="connsiteY16" fmla="*/ 30494 h 30494"/>
                                      <a:gd name="connsiteX17" fmla="*/ 1271 w 21599"/>
                                      <a:gd name="connsiteY17" fmla="*/ 30494 h 30494"/>
                                      <a:gd name="connsiteX18" fmla="*/ 3812 w 21599"/>
                                      <a:gd name="connsiteY18" fmla="*/ 30494 h 30494"/>
                                      <a:gd name="connsiteX19" fmla="*/ 6353 w 21599"/>
                                      <a:gd name="connsiteY19" fmla="*/ 30494 h 30494"/>
                                      <a:gd name="connsiteX20" fmla="*/ 11435 w 21599"/>
                                      <a:gd name="connsiteY20" fmla="*/ 30494 h 30494"/>
                                      <a:gd name="connsiteX21" fmla="*/ 19059 w 21599"/>
                                      <a:gd name="connsiteY21" fmla="*/ 30494 h 30494"/>
                                      <a:gd name="connsiteX22" fmla="*/ 21600 w 21599"/>
                                      <a:gd name="connsiteY22" fmla="*/ 29224 h 30494"/>
                                      <a:gd name="connsiteX23" fmla="*/ 21600 w 21599"/>
                                      <a:gd name="connsiteY23" fmla="*/ 24141 h 30494"/>
                                      <a:gd name="connsiteX24" fmla="*/ 21600 w 21599"/>
                                      <a:gd name="connsiteY24" fmla="*/ 22871 h 30494"/>
                                      <a:gd name="connsiteX25" fmla="*/ 21600 w 21599"/>
                                      <a:gd name="connsiteY25" fmla="*/ 24141 h 30494"/>
                                      <a:gd name="connsiteX26" fmla="*/ 20329 w 21599"/>
                                      <a:gd name="connsiteY26" fmla="*/ 26682 h 30494"/>
                                      <a:gd name="connsiteX27" fmla="*/ 15247 w 21599"/>
                                      <a:gd name="connsiteY27" fmla="*/ 27953 h 30494"/>
                                      <a:gd name="connsiteX28" fmla="*/ 10165 w 21599"/>
                                      <a:gd name="connsiteY28" fmla="*/ 26682 h 30494"/>
                                      <a:gd name="connsiteX29" fmla="*/ 8894 w 21599"/>
                                      <a:gd name="connsiteY29" fmla="*/ 17788 h 30494"/>
                                      <a:gd name="connsiteX30" fmla="*/ 8894 w 21599"/>
                                      <a:gd name="connsiteY30" fmla="*/ 11435 h 30494"/>
                                      <a:gd name="connsiteX31" fmla="*/ 11435 w 21599"/>
                                      <a:gd name="connsiteY31" fmla="*/ 2541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1599" h="30494">
                                        <a:moveTo>
                                          <a:pt x="11435" y="2541"/>
                                        </a:moveTo>
                                        <a:cubicBezTo>
                                          <a:pt x="11435" y="1271"/>
                                          <a:pt x="11435" y="0"/>
                                          <a:pt x="12706" y="0"/>
                                        </a:cubicBezTo>
                                        <a:cubicBezTo>
                                          <a:pt x="12706" y="0"/>
                                          <a:pt x="13976" y="0"/>
                                          <a:pt x="13976" y="0"/>
                                        </a:cubicBezTo>
                                        <a:cubicBezTo>
                                          <a:pt x="13976" y="0"/>
                                          <a:pt x="15247" y="0"/>
                                          <a:pt x="15247" y="0"/>
                                        </a:cubicBezTo>
                                        <a:cubicBezTo>
                                          <a:pt x="15247" y="0"/>
                                          <a:pt x="15247" y="0"/>
                                          <a:pt x="13976" y="0"/>
                                        </a:cubicBezTo>
                                        <a:cubicBezTo>
                                          <a:pt x="12706" y="0"/>
                                          <a:pt x="8894" y="0"/>
                                          <a:pt x="7624" y="0"/>
                                        </a:cubicBezTo>
                                        <a:cubicBezTo>
                                          <a:pt x="6353" y="0"/>
                                          <a:pt x="3812"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3812" y="30494"/>
                                          <a:pt x="3812" y="30494"/>
                                        </a:cubicBezTo>
                                        <a:cubicBezTo>
                                          <a:pt x="5082" y="30494"/>
                                          <a:pt x="6353" y="30494"/>
                                          <a:pt x="6353" y="30494"/>
                                        </a:cubicBezTo>
                                        <a:cubicBezTo>
                                          <a:pt x="7624" y="30494"/>
                                          <a:pt x="10165" y="30494"/>
                                          <a:pt x="11435" y="30494"/>
                                        </a:cubicBezTo>
                                        <a:cubicBezTo>
                                          <a:pt x="13976" y="30494"/>
                                          <a:pt x="15247" y="30494"/>
                                          <a:pt x="19059" y="30494"/>
                                        </a:cubicBezTo>
                                        <a:cubicBezTo>
                                          <a:pt x="21600" y="30494"/>
                                          <a:pt x="21600" y="30494"/>
                                          <a:pt x="21600" y="29224"/>
                                        </a:cubicBezTo>
                                        <a:cubicBezTo>
                                          <a:pt x="21600" y="27953"/>
                                          <a:pt x="21600" y="25412"/>
                                          <a:pt x="21600" y="24141"/>
                                        </a:cubicBezTo>
                                        <a:cubicBezTo>
                                          <a:pt x="21600" y="24141"/>
                                          <a:pt x="21600" y="22871"/>
                                          <a:pt x="21600" y="22871"/>
                                        </a:cubicBezTo>
                                        <a:cubicBezTo>
                                          <a:pt x="21600" y="22871"/>
                                          <a:pt x="21600" y="22871"/>
                                          <a:pt x="21600" y="24141"/>
                                        </a:cubicBezTo>
                                        <a:cubicBezTo>
                                          <a:pt x="21600" y="25412"/>
                                          <a:pt x="21600" y="26682"/>
                                          <a:pt x="20329" y="26682"/>
                                        </a:cubicBezTo>
                                        <a:cubicBezTo>
                                          <a:pt x="19059" y="27953"/>
                                          <a:pt x="17788" y="27953"/>
                                          <a:pt x="15247" y="27953"/>
                                        </a:cubicBezTo>
                                        <a:cubicBezTo>
                                          <a:pt x="11435" y="27953"/>
                                          <a:pt x="11435" y="27953"/>
                                          <a:pt x="10165" y="26682"/>
                                        </a:cubicBezTo>
                                        <a:cubicBezTo>
                                          <a:pt x="8894" y="25412"/>
                                          <a:pt x="8894" y="22871"/>
                                          <a:pt x="8894" y="17788"/>
                                        </a:cubicBezTo>
                                        <a:lnTo>
                                          <a:pt x="8894" y="11435"/>
                                        </a:lnTo>
                                        <a:cubicBezTo>
                                          <a:pt x="11435" y="5082"/>
                                          <a:pt x="11435" y="3812"/>
                                          <a:pt x="11435"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360" name="图形 6"/>
                              <wpg:cNvGrpSpPr/>
                              <wpg:grpSpPr>
                                <a:xfrm>
                                  <a:off x="1140988" y="1437035"/>
                                  <a:ext cx="401505" cy="27953"/>
                                  <a:chOff x="1140988" y="1437035"/>
                                  <a:chExt cx="401505" cy="27953"/>
                                </a:xfrm>
                                <a:solidFill>
                                  <a:srgbClr val="BE9C59"/>
                                </a:solidFill>
                              </wpg:grpSpPr>
                              <wps:wsp>
                                <wps:cNvPr id="361" name="任意多边形: 形状 361"/>
                                <wps:cNvSpPr/>
                                <wps:spPr>
                                  <a:xfrm>
                                    <a:off x="1140988" y="1438305"/>
                                    <a:ext cx="12705" cy="26682"/>
                                  </a:xfrm>
                                  <a:custGeom>
                                    <a:avLst/>
                                    <a:gdLst>
                                      <a:gd name="connsiteX0" fmla="*/ 5082 w 12705"/>
                                      <a:gd name="connsiteY0" fmla="*/ 24141 h 26682"/>
                                      <a:gd name="connsiteX1" fmla="*/ 0 w 12705"/>
                                      <a:gd name="connsiteY1" fmla="*/ 20329 h 26682"/>
                                      <a:gd name="connsiteX2" fmla="*/ 0 w 12705"/>
                                      <a:gd name="connsiteY2" fmla="*/ 19059 h 26682"/>
                                      <a:gd name="connsiteX3" fmla="*/ 0 w 12705"/>
                                      <a:gd name="connsiteY3" fmla="*/ 19059 h 26682"/>
                                      <a:gd name="connsiteX4" fmla="*/ 0 w 12705"/>
                                      <a:gd name="connsiteY4" fmla="*/ 20329 h 26682"/>
                                      <a:gd name="connsiteX5" fmla="*/ 0 w 12705"/>
                                      <a:gd name="connsiteY5" fmla="*/ 24141 h 26682"/>
                                      <a:gd name="connsiteX6" fmla="*/ 0 w 12705"/>
                                      <a:gd name="connsiteY6" fmla="*/ 25412 h 26682"/>
                                      <a:gd name="connsiteX7" fmla="*/ 5082 w 12705"/>
                                      <a:gd name="connsiteY7" fmla="*/ 26682 h 26682"/>
                                      <a:gd name="connsiteX8" fmla="*/ 10165 w 12705"/>
                                      <a:gd name="connsiteY8" fmla="*/ 25412 h 26682"/>
                                      <a:gd name="connsiteX9" fmla="*/ 12706 w 12705"/>
                                      <a:gd name="connsiteY9" fmla="*/ 20329 h 26682"/>
                                      <a:gd name="connsiteX10" fmla="*/ 7624 w 12705"/>
                                      <a:gd name="connsiteY10" fmla="*/ 11435 h 26682"/>
                                      <a:gd name="connsiteX11" fmla="*/ 6353 w 12705"/>
                                      <a:gd name="connsiteY11" fmla="*/ 10165 h 26682"/>
                                      <a:gd name="connsiteX12" fmla="*/ 2541 w 12705"/>
                                      <a:gd name="connsiteY12" fmla="*/ 5082 h 26682"/>
                                      <a:gd name="connsiteX13" fmla="*/ 6353 w 12705"/>
                                      <a:gd name="connsiteY13" fmla="*/ 1271 h 26682"/>
                                      <a:gd name="connsiteX14" fmla="*/ 10165 w 12705"/>
                                      <a:gd name="connsiteY14" fmla="*/ 2541 h 26682"/>
                                      <a:gd name="connsiteX15" fmla="*/ 11435 w 12705"/>
                                      <a:gd name="connsiteY15" fmla="*/ 5082 h 26682"/>
                                      <a:gd name="connsiteX16" fmla="*/ 11435 w 12705"/>
                                      <a:gd name="connsiteY16" fmla="*/ 5082 h 26682"/>
                                      <a:gd name="connsiteX17" fmla="*/ 11435 w 12705"/>
                                      <a:gd name="connsiteY17" fmla="*/ 3812 h 26682"/>
                                      <a:gd name="connsiteX18" fmla="*/ 11435 w 12705"/>
                                      <a:gd name="connsiteY18" fmla="*/ 0 h 26682"/>
                                      <a:gd name="connsiteX19" fmla="*/ 11435 w 12705"/>
                                      <a:gd name="connsiteY19" fmla="*/ 0 h 26682"/>
                                      <a:gd name="connsiteX20" fmla="*/ 7624 w 12705"/>
                                      <a:gd name="connsiteY20" fmla="*/ 0 h 26682"/>
                                      <a:gd name="connsiteX21" fmla="*/ 0 w 12705"/>
                                      <a:gd name="connsiteY21" fmla="*/ 6353 h 26682"/>
                                      <a:gd name="connsiteX22" fmla="*/ 5082 w 12705"/>
                                      <a:gd name="connsiteY22" fmla="*/ 13977 h 26682"/>
                                      <a:gd name="connsiteX23" fmla="*/ 6353 w 12705"/>
                                      <a:gd name="connsiteY23" fmla="*/ 15247 h 26682"/>
                                      <a:gd name="connsiteX24" fmla="*/ 10165 w 12705"/>
                                      <a:gd name="connsiteY24" fmla="*/ 20329 h 26682"/>
                                      <a:gd name="connsiteX25" fmla="*/ 5082 w 12705"/>
                                      <a:gd name="connsiteY25" fmla="*/ 24141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2705" h="26682">
                                        <a:moveTo>
                                          <a:pt x="5082" y="24141"/>
                                        </a:moveTo>
                                        <a:cubicBezTo>
                                          <a:pt x="2541" y="24141"/>
                                          <a:pt x="1271" y="22871"/>
                                          <a:pt x="0" y="20329"/>
                                        </a:cubicBezTo>
                                        <a:cubicBezTo>
                                          <a:pt x="0" y="20329"/>
                                          <a:pt x="0" y="19059"/>
                                          <a:pt x="0" y="19059"/>
                                        </a:cubicBezTo>
                                        <a:cubicBezTo>
                                          <a:pt x="0" y="19059"/>
                                          <a:pt x="0" y="19059"/>
                                          <a:pt x="0" y="19059"/>
                                        </a:cubicBezTo>
                                        <a:cubicBezTo>
                                          <a:pt x="0" y="19059"/>
                                          <a:pt x="0" y="19059"/>
                                          <a:pt x="0" y="20329"/>
                                        </a:cubicBezTo>
                                        <a:cubicBezTo>
                                          <a:pt x="0" y="20329"/>
                                          <a:pt x="0" y="22871"/>
                                          <a:pt x="0" y="24141"/>
                                        </a:cubicBezTo>
                                        <a:cubicBezTo>
                                          <a:pt x="0" y="25412"/>
                                          <a:pt x="0" y="25412"/>
                                          <a:pt x="0" y="25412"/>
                                        </a:cubicBezTo>
                                        <a:cubicBezTo>
                                          <a:pt x="1271" y="25412"/>
                                          <a:pt x="2541" y="26682"/>
                                          <a:pt x="5082" y="26682"/>
                                        </a:cubicBezTo>
                                        <a:cubicBezTo>
                                          <a:pt x="6353" y="26682"/>
                                          <a:pt x="8894" y="26682"/>
                                          <a:pt x="10165" y="25412"/>
                                        </a:cubicBezTo>
                                        <a:cubicBezTo>
                                          <a:pt x="12706" y="24141"/>
                                          <a:pt x="12706" y="21600"/>
                                          <a:pt x="12706" y="20329"/>
                                        </a:cubicBezTo>
                                        <a:cubicBezTo>
                                          <a:pt x="12706" y="17788"/>
                                          <a:pt x="11435" y="15247"/>
                                          <a:pt x="7624" y="11435"/>
                                        </a:cubicBezTo>
                                        <a:lnTo>
                                          <a:pt x="6353" y="10165"/>
                                        </a:lnTo>
                                        <a:cubicBezTo>
                                          <a:pt x="3812" y="7624"/>
                                          <a:pt x="2541" y="6353"/>
                                          <a:pt x="2541" y="5082"/>
                                        </a:cubicBezTo>
                                        <a:cubicBezTo>
                                          <a:pt x="2541" y="2541"/>
                                          <a:pt x="3812" y="1271"/>
                                          <a:pt x="6353" y="1271"/>
                                        </a:cubicBezTo>
                                        <a:cubicBezTo>
                                          <a:pt x="8894" y="1271"/>
                                          <a:pt x="8894" y="2541"/>
                                          <a:pt x="10165" y="2541"/>
                                        </a:cubicBezTo>
                                        <a:cubicBezTo>
                                          <a:pt x="11435" y="3812"/>
                                          <a:pt x="11435" y="3812"/>
                                          <a:pt x="11435" y="5082"/>
                                        </a:cubicBezTo>
                                        <a:cubicBezTo>
                                          <a:pt x="11435" y="5082"/>
                                          <a:pt x="11435" y="5082"/>
                                          <a:pt x="11435" y="5082"/>
                                        </a:cubicBezTo>
                                        <a:cubicBezTo>
                                          <a:pt x="11435" y="5082"/>
                                          <a:pt x="11435" y="5082"/>
                                          <a:pt x="11435" y="3812"/>
                                        </a:cubicBezTo>
                                        <a:cubicBezTo>
                                          <a:pt x="11435" y="1271"/>
                                          <a:pt x="11435" y="0"/>
                                          <a:pt x="11435" y="0"/>
                                        </a:cubicBezTo>
                                        <a:cubicBezTo>
                                          <a:pt x="11435" y="0"/>
                                          <a:pt x="11435" y="0"/>
                                          <a:pt x="11435" y="0"/>
                                        </a:cubicBezTo>
                                        <a:cubicBezTo>
                                          <a:pt x="10165" y="0"/>
                                          <a:pt x="8894" y="0"/>
                                          <a:pt x="7624" y="0"/>
                                        </a:cubicBezTo>
                                        <a:cubicBezTo>
                                          <a:pt x="2541" y="0"/>
                                          <a:pt x="0" y="2541"/>
                                          <a:pt x="0" y="6353"/>
                                        </a:cubicBezTo>
                                        <a:cubicBezTo>
                                          <a:pt x="0" y="8894"/>
                                          <a:pt x="1271" y="11435"/>
                                          <a:pt x="5082" y="13977"/>
                                        </a:cubicBezTo>
                                        <a:lnTo>
                                          <a:pt x="6353" y="15247"/>
                                        </a:lnTo>
                                        <a:cubicBezTo>
                                          <a:pt x="8894" y="17788"/>
                                          <a:pt x="10165" y="19059"/>
                                          <a:pt x="10165" y="20329"/>
                                        </a:cubicBezTo>
                                        <a:cubicBezTo>
                                          <a:pt x="10165" y="21600"/>
                                          <a:pt x="8894" y="24141"/>
                                          <a:pt x="5082" y="241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2" name="任意多边形: 形状 362"/>
                                <wps:cNvSpPr/>
                                <wps:spPr>
                                  <a:xfrm>
                                    <a:off x="1160047"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3" name="任意多边形: 形状 363"/>
                                <wps:cNvSpPr/>
                                <wps:spPr>
                                  <a:xfrm>
                                    <a:off x="1172752" y="1439576"/>
                                    <a:ext cx="24141" cy="24141"/>
                                  </a:xfrm>
                                  <a:custGeom>
                                    <a:avLst/>
                                    <a:gdLst>
                                      <a:gd name="connsiteX0" fmla="*/ 3812 w 24141"/>
                                      <a:gd name="connsiteY0" fmla="*/ 20329 h 24141"/>
                                      <a:gd name="connsiteX1" fmla="*/ 15247 w 24141"/>
                                      <a:gd name="connsiteY1" fmla="*/ 24141 h 24141"/>
                                      <a:gd name="connsiteX2" fmla="*/ 21600 w 24141"/>
                                      <a:gd name="connsiteY2" fmla="*/ 22871 h 24141"/>
                                      <a:gd name="connsiteX3" fmla="*/ 22871 w 24141"/>
                                      <a:gd name="connsiteY3" fmla="*/ 21600 h 24141"/>
                                      <a:gd name="connsiteX4" fmla="*/ 24141 w 24141"/>
                                      <a:gd name="connsiteY4" fmla="*/ 17788 h 24141"/>
                                      <a:gd name="connsiteX5" fmla="*/ 24141 w 24141"/>
                                      <a:gd name="connsiteY5" fmla="*/ 17788 h 24141"/>
                                      <a:gd name="connsiteX6" fmla="*/ 24141 w 24141"/>
                                      <a:gd name="connsiteY6" fmla="*/ 19059 h 24141"/>
                                      <a:gd name="connsiteX7" fmla="*/ 22871 w 24141"/>
                                      <a:gd name="connsiteY7" fmla="*/ 21600 h 24141"/>
                                      <a:gd name="connsiteX8" fmla="*/ 16518 w 24141"/>
                                      <a:gd name="connsiteY8" fmla="*/ 22871 h 24141"/>
                                      <a:gd name="connsiteX9" fmla="*/ 6353 w 24141"/>
                                      <a:gd name="connsiteY9" fmla="*/ 11435 h 24141"/>
                                      <a:gd name="connsiteX10" fmla="*/ 8894 w 24141"/>
                                      <a:gd name="connsiteY10" fmla="*/ 2541 h 24141"/>
                                      <a:gd name="connsiteX11" fmla="*/ 15247 w 24141"/>
                                      <a:gd name="connsiteY11" fmla="*/ 0 h 24141"/>
                                      <a:gd name="connsiteX12" fmla="*/ 21600 w 24141"/>
                                      <a:gd name="connsiteY12" fmla="*/ 2541 h 24141"/>
                                      <a:gd name="connsiteX13" fmla="*/ 22871 w 24141"/>
                                      <a:gd name="connsiteY13" fmla="*/ 5082 h 24141"/>
                                      <a:gd name="connsiteX14" fmla="*/ 22871 w 24141"/>
                                      <a:gd name="connsiteY14" fmla="*/ 6353 h 24141"/>
                                      <a:gd name="connsiteX15" fmla="*/ 22871 w 24141"/>
                                      <a:gd name="connsiteY15" fmla="*/ 5082 h 24141"/>
                                      <a:gd name="connsiteX16" fmla="*/ 22871 w 24141"/>
                                      <a:gd name="connsiteY16" fmla="*/ 1271 h 24141"/>
                                      <a:gd name="connsiteX17" fmla="*/ 22871 w 24141"/>
                                      <a:gd name="connsiteY17" fmla="*/ 0 h 24141"/>
                                      <a:gd name="connsiteX18" fmla="*/ 22871 w 24141"/>
                                      <a:gd name="connsiteY18" fmla="*/ 0 h 24141"/>
                                      <a:gd name="connsiteX19" fmla="*/ 19059 w 24141"/>
                                      <a:gd name="connsiteY19" fmla="*/ 0 h 24141"/>
                                      <a:gd name="connsiteX20" fmla="*/ 13976 w 24141"/>
                                      <a:gd name="connsiteY20" fmla="*/ 0 h 24141"/>
                                      <a:gd name="connsiteX21" fmla="*/ 3812 w 24141"/>
                                      <a:gd name="connsiteY21" fmla="*/ 3812 h 24141"/>
                                      <a:gd name="connsiteX22" fmla="*/ 0 w 24141"/>
                                      <a:gd name="connsiteY22" fmla="*/ 12706 h 24141"/>
                                      <a:gd name="connsiteX23" fmla="*/ 3812 w 24141"/>
                                      <a:gd name="connsiteY23" fmla="*/ 20329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24141" h="24141">
                                        <a:moveTo>
                                          <a:pt x="3812" y="20329"/>
                                        </a:moveTo>
                                        <a:cubicBezTo>
                                          <a:pt x="6353" y="22871"/>
                                          <a:pt x="10165" y="24141"/>
                                          <a:pt x="15247" y="24141"/>
                                        </a:cubicBezTo>
                                        <a:cubicBezTo>
                                          <a:pt x="17788" y="24141"/>
                                          <a:pt x="20329" y="24141"/>
                                          <a:pt x="21600" y="22871"/>
                                        </a:cubicBezTo>
                                        <a:cubicBezTo>
                                          <a:pt x="21600" y="22871"/>
                                          <a:pt x="22871" y="22871"/>
                                          <a:pt x="22871" y="21600"/>
                                        </a:cubicBezTo>
                                        <a:cubicBezTo>
                                          <a:pt x="22871" y="20329"/>
                                          <a:pt x="24141" y="17788"/>
                                          <a:pt x="24141" y="17788"/>
                                        </a:cubicBezTo>
                                        <a:cubicBezTo>
                                          <a:pt x="24141" y="17788"/>
                                          <a:pt x="24141" y="17788"/>
                                          <a:pt x="24141" y="17788"/>
                                        </a:cubicBezTo>
                                        <a:cubicBezTo>
                                          <a:pt x="24141" y="17788"/>
                                          <a:pt x="24141" y="17788"/>
                                          <a:pt x="24141" y="19059"/>
                                        </a:cubicBezTo>
                                        <a:cubicBezTo>
                                          <a:pt x="24141" y="19059"/>
                                          <a:pt x="24141" y="20329"/>
                                          <a:pt x="22871" y="21600"/>
                                        </a:cubicBezTo>
                                        <a:cubicBezTo>
                                          <a:pt x="21600" y="22871"/>
                                          <a:pt x="20329" y="22871"/>
                                          <a:pt x="16518" y="22871"/>
                                        </a:cubicBezTo>
                                        <a:cubicBezTo>
                                          <a:pt x="12706" y="22871"/>
                                          <a:pt x="6353" y="19059"/>
                                          <a:pt x="6353" y="11435"/>
                                        </a:cubicBezTo>
                                        <a:cubicBezTo>
                                          <a:pt x="6353" y="7624"/>
                                          <a:pt x="6353" y="5082"/>
                                          <a:pt x="8894" y="2541"/>
                                        </a:cubicBezTo>
                                        <a:cubicBezTo>
                                          <a:pt x="10165" y="1271"/>
                                          <a:pt x="12706" y="0"/>
                                          <a:pt x="15247" y="0"/>
                                        </a:cubicBezTo>
                                        <a:cubicBezTo>
                                          <a:pt x="17788" y="0"/>
                                          <a:pt x="20329" y="1271"/>
                                          <a:pt x="21600" y="2541"/>
                                        </a:cubicBezTo>
                                        <a:cubicBezTo>
                                          <a:pt x="22871" y="3812"/>
                                          <a:pt x="22871" y="5082"/>
                                          <a:pt x="22871" y="5082"/>
                                        </a:cubicBezTo>
                                        <a:cubicBezTo>
                                          <a:pt x="22871" y="5082"/>
                                          <a:pt x="22871" y="6353"/>
                                          <a:pt x="22871" y="6353"/>
                                        </a:cubicBezTo>
                                        <a:cubicBezTo>
                                          <a:pt x="22871" y="6353"/>
                                          <a:pt x="22871" y="6353"/>
                                          <a:pt x="22871" y="5082"/>
                                        </a:cubicBezTo>
                                        <a:cubicBezTo>
                                          <a:pt x="22871" y="3812"/>
                                          <a:pt x="22871" y="2541"/>
                                          <a:pt x="22871" y="1271"/>
                                        </a:cubicBezTo>
                                        <a:cubicBezTo>
                                          <a:pt x="22871" y="0"/>
                                          <a:pt x="22871" y="0"/>
                                          <a:pt x="22871" y="0"/>
                                        </a:cubicBezTo>
                                        <a:cubicBezTo>
                                          <a:pt x="22871" y="0"/>
                                          <a:pt x="22871" y="0"/>
                                          <a:pt x="22871" y="0"/>
                                        </a:cubicBezTo>
                                        <a:cubicBezTo>
                                          <a:pt x="21600" y="0"/>
                                          <a:pt x="20329" y="0"/>
                                          <a:pt x="19059" y="0"/>
                                        </a:cubicBezTo>
                                        <a:cubicBezTo>
                                          <a:pt x="17788" y="0"/>
                                          <a:pt x="16518" y="0"/>
                                          <a:pt x="13976" y="0"/>
                                        </a:cubicBezTo>
                                        <a:cubicBezTo>
                                          <a:pt x="8894" y="0"/>
                                          <a:pt x="6353" y="1271"/>
                                          <a:pt x="3812" y="3812"/>
                                        </a:cubicBezTo>
                                        <a:cubicBezTo>
                                          <a:pt x="1271" y="6353"/>
                                          <a:pt x="0" y="10165"/>
                                          <a:pt x="0" y="12706"/>
                                        </a:cubicBezTo>
                                        <a:cubicBezTo>
                                          <a:pt x="0" y="13976"/>
                                          <a:pt x="1271" y="17788"/>
                                          <a:pt x="3812"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4" name="任意多边形: 形状 364"/>
                                <wps:cNvSpPr/>
                                <wps:spPr>
                                  <a:xfrm>
                                    <a:off x="1198164" y="1440847"/>
                                    <a:ext cx="30494" cy="21599"/>
                                  </a:xfrm>
                                  <a:custGeom>
                                    <a:avLst/>
                                    <a:gdLst>
                                      <a:gd name="connsiteX0" fmla="*/ 21600 w 30494"/>
                                      <a:gd name="connsiteY0" fmla="*/ 20329 h 21599"/>
                                      <a:gd name="connsiteX1" fmla="*/ 20329 w 30494"/>
                                      <a:gd name="connsiteY1" fmla="*/ 21600 h 21599"/>
                                      <a:gd name="connsiteX2" fmla="*/ 19059 w 30494"/>
                                      <a:gd name="connsiteY2" fmla="*/ 21600 h 21599"/>
                                      <a:gd name="connsiteX3" fmla="*/ 19059 w 30494"/>
                                      <a:gd name="connsiteY3" fmla="*/ 21600 h 21599"/>
                                      <a:gd name="connsiteX4" fmla="*/ 20329 w 30494"/>
                                      <a:gd name="connsiteY4" fmla="*/ 21600 h 21599"/>
                                      <a:gd name="connsiteX5" fmla="*/ 24141 w 30494"/>
                                      <a:gd name="connsiteY5" fmla="*/ 21600 h 21599"/>
                                      <a:gd name="connsiteX6" fmla="*/ 29223 w 30494"/>
                                      <a:gd name="connsiteY6" fmla="*/ 21600 h 21599"/>
                                      <a:gd name="connsiteX7" fmla="*/ 30494 w 30494"/>
                                      <a:gd name="connsiteY7" fmla="*/ 21600 h 21599"/>
                                      <a:gd name="connsiteX8" fmla="*/ 30494 w 30494"/>
                                      <a:gd name="connsiteY8" fmla="*/ 21600 h 21599"/>
                                      <a:gd name="connsiteX9" fmla="*/ 29223 w 30494"/>
                                      <a:gd name="connsiteY9" fmla="*/ 21600 h 21599"/>
                                      <a:gd name="connsiteX10" fmla="*/ 27953 w 30494"/>
                                      <a:gd name="connsiteY10" fmla="*/ 20329 h 21599"/>
                                      <a:gd name="connsiteX11" fmla="*/ 27953 w 30494"/>
                                      <a:gd name="connsiteY11" fmla="*/ 12706 h 21599"/>
                                      <a:gd name="connsiteX12" fmla="*/ 27953 w 30494"/>
                                      <a:gd name="connsiteY12" fmla="*/ 7624 h 21599"/>
                                      <a:gd name="connsiteX13" fmla="*/ 27953 w 30494"/>
                                      <a:gd name="connsiteY13" fmla="*/ 1271 h 21599"/>
                                      <a:gd name="connsiteX14" fmla="*/ 29223 w 30494"/>
                                      <a:gd name="connsiteY14" fmla="*/ 0 h 21599"/>
                                      <a:gd name="connsiteX15" fmla="*/ 30494 w 30494"/>
                                      <a:gd name="connsiteY15" fmla="*/ 0 h 21599"/>
                                      <a:gd name="connsiteX16" fmla="*/ 30494 w 30494"/>
                                      <a:gd name="connsiteY16" fmla="*/ 0 h 21599"/>
                                      <a:gd name="connsiteX17" fmla="*/ 29223 w 30494"/>
                                      <a:gd name="connsiteY17" fmla="*/ 0 h 21599"/>
                                      <a:gd name="connsiteX18" fmla="*/ 25412 w 30494"/>
                                      <a:gd name="connsiteY18" fmla="*/ 0 h 21599"/>
                                      <a:gd name="connsiteX19" fmla="*/ 20329 w 30494"/>
                                      <a:gd name="connsiteY19" fmla="*/ 0 h 21599"/>
                                      <a:gd name="connsiteX20" fmla="*/ 19059 w 30494"/>
                                      <a:gd name="connsiteY20" fmla="*/ 0 h 21599"/>
                                      <a:gd name="connsiteX21" fmla="*/ 19059 w 30494"/>
                                      <a:gd name="connsiteY21" fmla="*/ 0 h 21599"/>
                                      <a:gd name="connsiteX22" fmla="*/ 20329 w 30494"/>
                                      <a:gd name="connsiteY22" fmla="*/ 0 h 21599"/>
                                      <a:gd name="connsiteX23" fmla="*/ 21600 w 30494"/>
                                      <a:gd name="connsiteY23" fmla="*/ 1271 h 21599"/>
                                      <a:gd name="connsiteX24" fmla="*/ 21600 w 30494"/>
                                      <a:gd name="connsiteY24" fmla="*/ 7624 h 21599"/>
                                      <a:gd name="connsiteX25" fmla="*/ 21600 w 30494"/>
                                      <a:gd name="connsiteY25" fmla="*/ 8894 h 21599"/>
                                      <a:gd name="connsiteX26" fmla="*/ 21600 w 30494"/>
                                      <a:gd name="connsiteY26" fmla="*/ 8894 h 21599"/>
                                      <a:gd name="connsiteX27" fmla="*/ 8894 w 30494"/>
                                      <a:gd name="connsiteY27" fmla="*/ 8894 h 21599"/>
                                      <a:gd name="connsiteX28" fmla="*/ 8894 w 30494"/>
                                      <a:gd name="connsiteY28" fmla="*/ 8894 h 21599"/>
                                      <a:gd name="connsiteX29" fmla="*/ 8894 w 30494"/>
                                      <a:gd name="connsiteY29" fmla="*/ 7624 h 21599"/>
                                      <a:gd name="connsiteX30" fmla="*/ 8894 w 30494"/>
                                      <a:gd name="connsiteY30" fmla="*/ 1271 h 21599"/>
                                      <a:gd name="connsiteX31" fmla="*/ 10165 w 30494"/>
                                      <a:gd name="connsiteY31" fmla="*/ 0 h 21599"/>
                                      <a:gd name="connsiteX32" fmla="*/ 11435 w 30494"/>
                                      <a:gd name="connsiteY32" fmla="*/ 0 h 21599"/>
                                      <a:gd name="connsiteX33" fmla="*/ 11435 w 30494"/>
                                      <a:gd name="connsiteY33" fmla="*/ 0 h 21599"/>
                                      <a:gd name="connsiteX34" fmla="*/ 10165 w 30494"/>
                                      <a:gd name="connsiteY34" fmla="*/ 0 h 21599"/>
                                      <a:gd name="connsiteX35" fmla="*/ 6353 w 30494"/>
                                      <a:gd name="connsiteY35" fmla="*/ 0 h 21599"/>
                                      <a:gd name="connsiteX36" fmla="*/ 1271 w 30494"/>
                                      <a:gd name="connsiteY36" fmla="*/ 0 h 21599"/>
                                      <a:gd name="connsiteX37" fmla="*/ 0 w 30494"/>
                                      <a:gd name="connsiteY37" fmla="*/ 0 h 21599"/>
                                      <a:gd name="connsiteX38" fmla="*/ 0 w 30494"/>
                                      <a:gd name="connsiteY38" fmla="*/ 0 h 21599"/>
                                      <a:gd name="connsiteX39" fmla="*/ 1271 w 30494"/>
                                      <a:gd name="connsiteY39" fmla="*/ 0 h 21599"/>
                                      <a:gd name="connsiteX40" fmla="*/ 2541 w 30494"/>
                                      <a:gd name="connsiteY40" fmla="*/ 1271 h 21599"/>
                                      <a:gd name="connsiteX41" fmla="*/ 2541 w 30494"/>
                                      <a:gd name="connsiteY41" fmla="*/ 7624 h 21599"/>
                                      <a:gd name="connsiteX42" fmla="*/ 2541 w 30494"/>
                                      <a:gd name="connsiteY42" fmla="*/ 13976 h 21599"/>
                                      <a:gd name="connsiteX43" fmla="*/ 2541 w 30494"/>
                                      <a:gd name="connsiteY43" fmla="*/ 20329 h 21599"/>
                                      <a:gd name="connsiteX44" fmla="*/ 1271 w 30494"/>
                                      <a:gd name="connsiteY44" fmla="*/ 21600 h 21599"/>
                                      <a:gd name="connsiteX45" fmla="*/ 0 w 30494"/>
                                      <a:gd name="connsiteY45" fmla="*/ 21600 h 21599"/>
                                      <a:gd name="connsiteX46" fmla="*/ 0 w 30494"/>
                                      <a:gd name="connsiteY46" fmla="*/ 21600 h 21599"/>
                                      <a:gd name="connsiteX47" fmla="*/ 1271 w 30494"/>
                                      <a:gd name="connsiteY47" fmla="*/ 21600 h 21599"/>
                                      <a:gd name="connsiteX48" fmla="*/ 5082 w 30494"/>
                                      <a:gd name="connsiteY48" fmla="*/ 21600 h 21599"/>
                                      <a:gd name="connsiteX49" fmla="*/ 10165 w 30494"/>
                                      <a:gd name="connsiteY49" fmla="*/ 21600 h 21599"/>
                                      <a:gd name="connsiteX50" fmla="*/ 11435 w 30494"/>
                                      <a:gd name="connsiteY50" fmla="*/ 21600 h 21599"/>
                                      <a:gd name="connsiteX51" fmla="*/ 11435 w 30494"/>
                                      <a:gd name="connsiteY51" fmla="*/ 21600 h 21599"/>
                                      <a:gd name="connsiteX52" fmla="*/ 10165 w 30494"/>
                                      <a:gd name="connsiteY52" fmla="*/ 21600 h 21599"/>
                                      <a:gd name="connsiteX53" fmla="*/ 8894 w 30494"/>
                                      <a:gd name="connsiteY53" fmla="*/ 20329 h 21599"/>
                                      <a:gd name="connsiteX54" fmla="*/ 8894 w 30494"/>
                                      <a:gd name="connsiteY54" fmla="*/ 12706 h 21599"/>
                                      <a:gd name="connsiteX55" fmla="*/ 8894 w 30494"/>
                                      <a:gd name="connsiteY55" fmla="*/ 10165 h 21599"/>
                                      <a:gd name="connsiteX56" fmla="*/ 8894 w 30494"/>
                                      <a:gd name="connsiteY56" fmla="*/ 10165 h 21599"/>
                                      <a:gd name="connsiteX57" fmla="*/ 21600 w 30494"/>
                                      <a:gd name="connsiteY57" fmla="*/ 10165 h 21599"/>
                                      <a:gd name="connsiteX58" fmla="*/ 21600 w 30494"/>
                                      <a:gd name="connsiteY58" fmla="*/ 10165 h 21599"/>
                                      <a:gd name="connsiteX59" fmla="*/ 21600 w 30494"/>
                                      <a:gd name="connsiteY59" fmla="*/ 12706 h 21599"/>
                                      <a:gd name="connsiteX60" fmla="*/ 21600 w 30494"/>
                                      <a:gd name="connsiteY60"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0494" h="21599">
                                        <a:moveTo>
                                          <a:pt x="21600" y="20329"/>
                                        </a:moveTo>
                                        <a:cubicBezTo>
                                          <a:pt x="21600" y="21600"/>
                                          <a:pt x="21600" y="21600"/>
                                          <a:pt x="20329" y="21600"/>
                                        </a:cubicBezTo>
                                        <a:cubicBezTo>
                                          <a:pt x="20329" y="21600"/>
                                          <a:pt x="19059" y="21600"/>
                                          <a:pt x="19059" y="21600"/>
                                        </a:cubicBezTo>
                                        <a:cubicBezTo>
                                          <a:pt x="19059" y="21600"/>
                                          <a:pt x="19059" y="21600"/>
                                          <a:pt x="19059" y="21600"/>
                                        </a:cubicBezTo>
                                        <a:cubicBezTo>
                                          <a:pt x="19059" y="21600"/>
                                          <a:pt x="19059" y="21600"/>
                                          <a:pt x="20329" y="21600"/>
                                        </a:cubicBezTo>
                                        <a:cubicBezTo>
                                          <a:pt x="21600" y="21600"/>
                                          <a:pt x="24141" y="21600"/>
                                          <a:pt x="24141" y="21600"/>
                                        </a:cubicBezTo>
                                        <a:cubicBezTo>
                                          <a:pt x="25412" y="21600"/>
                                          <a:pt x="26682" y="21600"/>
                                          <a:pt x="29223" y="21600"/>
                                        </a:cubicBezTo>
                                        <a:cubicBezTo>
                                          <a:pt x="29223" y="21600"/>
                                          <a:pt x="30494" y="21600"/>
                                          <a:pt x="30494" y="21600"/>
                                        </a:cubicBezTo>
                                        <a:cubicBezTo>
                                          <a:pt x="30494" y="21600"/>
                                          <a:pt x="30494" y="21600"/>
                                          <a:pt x="30494" y="21600"/>
                                        </a:cubicBezTo>
                                        <a:cubicBezTo>
                                          <a:pt x="30494" y="21600"/>
                                          <a:pt x="29223" y="21600"/>
                                          <a:pt x="29223" y="21600"/>
                                        </a:cubicBezTo>
                                        <a:cubicBezTo>
                                          <a:pt x="27953" y="21600"/>
                                          <a:pt x="27953" y="20329"/>
                                          <a:pt x="27953" y="20329"/>
                                        </a:cubicBezTo>
                                        <a:cubicBezTo>
                                          <a:pt x="27953" y="19059"/>
                                          <a:pt x="27953" y="16518"/>
                                          <a:pt x="27953" y="12706"/>
                                        </a:cubicBezTo>
                                        <a:lnTo>
                                          <a:pt x="27953" y="7624"/>
                                        </a:lnTo>
                                        <a:cubicBezTo>
                                          <a:pt x="27953" y="2541"/>
                                          <a:pt x="27953" y="1271"/>
                                          <a:pt x="27953" y="1271"/>
                                        </a:cubicBezTo>
                                        <a:cubicBezTo>
                                          <a:pt x="27953" y="0"/>
                                          <a:pt x="27953" y="0"/>
                                          <a:pt x="29223" y="0"/>
                                        </a:cubicBezTo>
                                        <a:cubicBezTo>
                                          <a:pt x="29223" y="0"/>
                                          <a:pt x="30494" y="0"/>
                                          <a:pt x="30494" y="0"/>
                                        </a:cubicBezTo>
                                        <a:cubicBezTo>
                                          <a:pt x="30494" y="0"/>
                                          <a:pt x="30494" y="0"/>
                                          <a:pt x="30494" y="0"/>
                                        </a:cubicBezTo>
                                        <a:cubicBezTo>
                                          <a:pt x="30494" y="0"/>
                                          <a:pt x="30494" y="0"/>
                                          <a:pt x="29223" y="0"/>
                                        </a:cubicBezTo>
                                        <a:cubicBezTo>
                                          <a:pt x="27953" y="0"/>
                                          <a:pt x="25412" y="0"/>
                                          <a:pt x="25412" y="0"/>
                                        </a:cubicBezTo>
                                        <a:cubicBezTo>
                                          <a:pt x="24141" y="0"/>
                                          <a:pt x="22871"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8894"/>
                                        </a:lnTo>
                                        <a:cubicBezTo>
                                          <a:pt x="21600" y="8894"/>
                                          <a:pt x="21600" y="8894"/>
                                          <a:pt x="21600" y="8894"/>
                                        </a:cubicBezTo>
                                        <a:lnTo>
                                          <a:pt x="8894" y="8894"/>
                                        </a:lnTo>
                                        <a:cubicBezTo>
                                          <a:pt x="8894" y="8894"/>
                                          <a:pt x="8894" y="8894"/>
                                          <a:pt x="8894" y="8894"/>
                                        </a:cubicBezTo>
                                        <a:lnTo>
                                          <a:pt x="8894" y="7624"/>
                                        </a:lnTo>
                                        <a:cubicBezTo>
                                          <a:pt x="8894" y="2541"/>
                                          <a:pt x="8894" y="1271"/>
                                          <a:pt x="8894" y="1271"/>
                                        </a:cubicBezTo>
                                        <a:cubicBezTo>
                                          <a:pt x="8894" y="0"/>
                                          <a:pt x="8894" y="0"/>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0165"/>
                                        </a:lnTo>
                                        <a:cubicBezTo>
                                          <a:pt x="8894" y="10165"/>
                                          <a:pt x="8894" y="10165"/>
                                          <a:pt x="8894" y="10165"/>
                                        </a:cubicBezTo>
                                        <a:lnTo>
                                          <a:pt x="21600" y="10165"/>
                                        </a:lnTo>
                                        <a:cubicBezTo>
                                          <a:pt x="21600" y="10165"/>
                                          <a:pt x="21600" y="10165"/>
                                          <a:pt x="21600" y="10165"/>
                                        </a:cubicBezTo>
                                        <a:lnTo>
                                          <a:pt x="21600" y="12706"/>
                                        </a:lnTo>
                                        <a:cubicBezTo>
                                          <a:pt x="21600" y="16518"/>
                                          <a:pt x="21600" y="19059"/>
                                          <a:pt x="21600"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5" name="任意多边形: 形状 365"/>
                                <wps:cNvSpPr/>
                                <wps:spPr>
                                  <a:xfrm>
                                    <a:off x="1228658" y="1439576"/>
                                    <a:ext cx="24141" cy="24141"/>
                                  </a:xfrm>
                                  <a:custGeom>
                                    <a:avLst/>
                                    <a:gdLst>
                                      <a:gd name="connsiteX0" fmla="*/ 8894 w 24141"/>
                                      <a:gd name="connsiteY0" fmla="*/ 1271 h 24141"/>
                                      <a:gd name="connsiteX1" fmla="*/ 10165 w 24141"/>
                                      <a:gd name="connsiteY1" fmla="*/ 0 h 24141"/>
                                      <a:gd name="connsiteX2" fmla="*/ 11435 w 24141"/>
                                      <a:gd name="connsiteY2" fmla="*/ 0 h 24141"/>
                                      <a:gd name="connsiteX3" fmla="*/ 11435 w 24141"/>
                                      <a:gd name="connsiteY3" fmla="*/ 0 h 24141"/>
                                      <a:gd name="connsiteX4" fmla="*/ 10165 w 24141"/>
                                      <a:gd name="connsiteY4" fmla="*/ 0 h 24141"/>
                                      <a:gd name="connsiteX5" fmla="*/ 6353 w 24141"/>
                                      <a:gd name="connsiteY5" fmla="*/ 0 h 24141"/>
                                      <a:gd name="connsiteX6" fmla="*/ 1271 w 24141"/>
                                      <a:gd name="connsiteY6" fmla="*/ 0 h 24141"/>
                                      <a:gd name="connsiteX7" fmla="*/ 0 w 24141"/>
                                      <a:gd name="connsiteY7" fmla="*/ 0 h 24141"/>
                                      <a:gd name="connsiteX8" fmla="*/ 0 w 24141"/>
                                      <a:gd name="connsiteY8" fmla="*/ 0 h 24141"/>
                                      <a:gd name="connsiteX9" fmla="*/ 1271 w 24141"/>
                                      <a:gd name="connsiteY9" fmla="*/ 0 h 24141"/>
                                      <a:gd name="connsiteX10" fmla="*/ 2541 w 24141"/>
                                      <a:gd name="connsiteY10" fmla="*/ 1271 h 24141"/>
                                      <a:gd name="connsiteX11" fmla="*/ 2541 w 24141"/>
                                      <a:gd name="connsiteY11" fmla="*/ 7624 h 24141"/>
                                      <a:gd name="connsiteX12" fmla="*/ 2541 w 24141"/>
                                      <a:gd name="connsiteY12" fmla="*/ 12706 h 24141"/>
                                      <a:gd name="connsiteX13" fmla="*/ 5082 w 24141"/>
                                      <a:gd name="connsiteY13" fmla="*/ 21600 h 24141"/>
                                      <a:gd name="connsiteX14" fmla="*/ 12706 w 24141"/>
                                      <a:gd name="connsiteY14" fmla="*/ 24141 h 24141"/>
                                      <a:gd name="connsiteX15" fmla="*/ 19059 w 24141"/>
                                      <a:gd name="connsiteY15" fmla="*/ 21600 h 24141"/>
                                      <a:gd name="connsiteX16" fmla="*/ 21600 w 24141"/>
                                      <a:gd name="connsiteY16" fmla="*/ 11435 h 24141"/>
                                      <a:gd name="connsiteX17" fmla="*/ 21600 w 24141"/>
                                      <a:gd name="connsiteY17" fmla="*/ 8894 h 24141"/>
                                      <a:gd name="connsiteX18" fmla="*/ 21600 w 24141"/>
                                      <a:gd name="connsiteY18" fmla="*/ 2541 h 24141"/>
                                      <a:gd name="connsiteX19" fmla="*/ 22871 w 24141"/>
                                      <a:gd name="connsiteY19" fmla="*/ 1271 h 24141"/>
                                      <a:gd name="connsiteX20" fmla="*/ 24141 w 24141"/>
                                      <a:gd name="connsiteY20" fmla="*/ 1271 h 24141"/>
                                      <a:gd name="connsiteX21" fmla="*/ 24141 w 24141"/>
                                      <a:gd name="connsiteY21" fmla="*/ 1271 h 24141"/>
                                      <a:gd name="connsiteX22" fmla="*/ 22871 w 24141"/>
                                      <a:gd name="connsiteY22" fmla="*/ 1271 h 24141"/>
                                      <a:gd name="connsiteX23" fmla="*/ 19059 w 24141"/>
                                      <a:gd name="connsiteY23" fmla="*/ 1271 h 24141"/>
                                      <a:gd name="connsiteX24" fmla="*/ 15247 w 24141"/>
                                      <a:gd name="connsiteY24" fmla="*/ 1271 h 24141"/>
                                      <a:gd name="connsiteX25" fmla="*/ 13977 w 24141"/>
                                      <a:gd name="connsiteY25" fmla="*/ 1271 h 24141"/>
                                      <a:gd name="connsiteX26" fmla="*/ 13977 w 24141"/>
                                      <a:gd name="connsiteY26" fmla="*/ 1271 h 24141"/>
                                      <a:gd name="connsiteX27" fmla="*/ 15247 w 24141"/>
                                      <a:gd name="connsiteY27" fmla="*/ 1271 h 24141"/>
                                      <a:gd name="connsiteX28" fmla="*/ 16518 w 24141"/>
                                      <a:gd name="connsiteY28" fmla="*/ 2541 h 24141"/>
                                      <a:gd name="connsiteX29" fmla="*/ 16518 w 24141"/>
                                      <a:gd name="connsiteY29" fmla="*/ 8894 h 24141"/>
                                      <a:gd name="connsiteX30" fmla="*/ 16518 w 24141"/>
                                      <a:gd name="connsiteY30" fmla="*/ 12706 h 24141"/>
                                      <a:gd name="connsiteX31" fmla="*/ 15247 w 24141"/>
                                      <a:gd name="connsiteY31" fmla="*/ 20329 h 24141"/>
                                      <a:gd name="connsiteX32" fmla="*/ 10165 w 24141"/>
                                      <a:gd name="connsiteY32" fmla="*/ 21600 h 24141"/>
                                      <a:gd name="connsiteX33" fmla="*/ 6353 w 24141"/>
                                      <a:gd name="connsiteY33" fmla="*/ 20329 h 24141"/>
                                      <a:gd name="connsiteX34" fmla="*/ 3812 w 24141"/>
                                      <a:gd name="connsiteY34" fmla="*/ 12706 h 24141"/>
                                      <a:gd name="connsiteX35" fmla="*/ 3812 w 24141"/>
                                      <a:gd name="connsiteY35" fmla="*/ 8894 h 24141"/>
                                      <a:gd name="connsiteX36" fmla="*/ 8894 w 24141"/>
                                      <a:gd name="connsiteY36" fmla="*/ 1271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4141" h="24141">
                                        <a:moveTo>
                                          <a:pt x="8894" y="1271"/>
                                        </a:move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1600" y="19059"/>
                                          <a:pt x="21600" y="15247"/>
                                          <a:pt x="21600" y="11435"/>
                                        </a:cubicBezTo>
                                        <a:lnTo>
                                          <a:pt x="21600" y="8894"/>
                                        </a:lnTo>
                                        <a:cubicBezTo>
                                          <a:pt x="21600" y="3812"/>
                                          <a:pt x="21600" y="2541"/>
                                          <a:pt x="21600" y="2541"/>
                                        </a:cubicBezTo>
                                        <a:cubicBezTo>
                                          <a:pt x="21600" y="1271"/>
                                          <a:pt x="21600" y="1271"/>
                                          <a:pt x="22871" y="1271"/>
                                        </a:cubicBezTo>
                                        <a:cubicBezTo>
                                          <a:pt x="22871" y="1271"/>
                                          <a:pt x="22871" y="1271"/>
                                          <a:pt x="24141" y="1271"/>
                                        </a:cubicBezTo>
                                        <a:cubicBezTo>
                                          <a:pt x="24141" y="1271"/>
                                          <a:pt x="24141" y="1271"/>
                                          <a:pt x="24141" y="1271"/>
                                        </a:cubicBezTo>
                                        <a:cubicBezTo>
                                          <a:pt x="24141" y="1271"/>
                                          <a:pt x="24141" y="1271"/>
                                          <a:pt x="22871" y="1271"/>
                                        </a:cubicBezTo>
                                        <a:cubicBezTo>
                                          <a:pt x="21600" y="1271"/>
                                          <a:pt x="19059" y="1271"/>
                                          <a:pt x="19059" y="1271"/>
                                        </a:cubicBezTo>
                                        <a:cubicBezTo>
                                          <a:pt x="19059" y="1271"/>
                                          <a:pt x="16518" y="1271"/>
                                          <a:pt x="15247" y="1271"/>
                                        </a:cubicBezTo>
                                        <a:cubicBezTo>
                                          <a:pt x="15247" y="1271"/>
                                          <a:pt x="13977" y="1271"/>
                                          <a:pt x="13977" y="1271"/>
                                        </a:cubicBezTo>
                                        <a:cubicBezTo>
                                          <a:pt x="13977" y="1271"/>
                                          <a:pt x="13977" y="1271"/>
                                          <a:pt x="13977" y="1271"/>
                                        </a:cubicBezTo>
                                        <a:cubicBezTo>
                                          <a:pt x="13977" y="1271"/>
                                          <a:pt x="15247" y="1271"/>
                                          <a:pt x="15247" y="1271"/>
                                        </a:cubicBezTo>
                                        <a:cubicBezTo>
                                          <a:pt x="16518" y="1271"/>
                                          <a:pt x="16518" y="2541"/>
                                          <a:pt x="16518" y="2541"/>
                                        </a:cubicBezTo>
                                        <a:cubicBezTo>
                                          <a:pt x="16518" y="3812"/>
                                          <a:pt x="16518" y="5082"/>
                                          <a:pt x="16518" y="8894"/>
                                        </a:cubicBezTo>
                                        <a:lnTo>
                                          <a:pt x="16518" y="12706"/>
                                        </a:lnTo>
                                        <a:cubicBezTo>
                                          <a:pt x="16518" y="16518"/>
                                          <a:pt x="16518" y="19059"/>
                                          <a:pt x="15247" y="20329"/>
                                        </a:cubicBezTo>
                                        <a:cubicBezTo>
                                          <a:pt x="13977" y="21600"/>
                                          <a:pt x="12706" y="21600"/>
                                          <a:pt x="10165" y="21600"/>
                                        </a:cubicBezTo>
                                        <a:cubicBezTo>
                                          <a:pt x="8894" y="21600"/>
                                          <a:pt x="7624" y="21600"/>
                                          <a:pt x="6353" y="20329"/>
                                        </a:cubicBezTo>
                                        <a:cubicBezTo>
                                          <a:pt x="5082" y="19059"/>
                                          <a:pt x="3812" y="16518"/>
                                          <a:pt x="3812" y="12706"/>
                                        </a:cubicBezTo>
                                        <a:lnTo>
                                          <a:pt x="3812" y="8894"/>
                                        </a:lnTo>
                                        <a:cubicBezTo>
                                          <a:pt x="8894" y="3812"/>
                                          <a:pt x="8894" y="2541"/>
                                          <a:pt x="8894" y="12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6" name="任意多边形: 形状 366"/>
                                <wps:cNvSpPr/>
                                <wps:spPr>
                                  <a:xfrm>
                                    <a:off x="1255341" y="1437035"/>
                                    <a:ext cx="53364" cy="25411"/>
                                  </a:xfrm>
                                  <a:custGeom>
                                    <a:avLst/>
                                    <a:gdLst>
                                      <a:gd name="connsiteX0" fmla="*/ 53365 w 53364"/>
                                      <a:gd name="connsiteY0" fmla="*/ 2541 h 25411"/>
                                      <a:gd name="connsiteX1" fmla="*/ 53365 w 53364"/>
                                      <a:gd name="connsiteY1" fmla="*/ 2541 h 25411"/>
                                      <a:gd name="connsiteX2" fmla="*/ 49553 w 53364"/>
                                      <a:gd name="connsiteY2" fmla="*/ 2541 h 25411"/>
                                      <a:gd name="connsiteX3" fmla="*/ 45741 w 53364"/>
                                      <a:gd name="connsiteY3" fmla="*/ 2541 h 25411"/>
                                      <a:gd name="connsiteX4" fmla="*/ 44471 w 53364"/>
                                      <a:gd name="connsiteY4" fmla="*/ 2541 h 25411"/>
                                      <a:gd name="connsiteX5" fmla="*/ 44471 w 53364"/>
                                      <a:gd name="connsiteY5" fmla="*/ 2541 h 25411"/>
                                      <a:gd name="connsiteX6" fmla="*/ 45741 w 53364"/>
                                      <a:gd name="connsiteY6" fmla="*/ 2541 h 25411"/>
                                      <a:gd name="connsiteX7" fmla="*/ 47012 w 53364"/>
                                      <a:gd name="connsiteY7" fmla="*/ 5082 h 25411"/>
                                      <a:gd name="connsiteX8" fmla="*/ 47012 w 53364"/>
                                      <a:gd name="connsiteY8" fmla="*/ 20329 h 25411"/>
                                      <a:gd name="connsiteX9" fmla="*/ 47012 w 53364"/>
                                      <a:gd name="connsiteY9" fmla="*/ 20329 h 25411"/>
                                      <a:gd name="connsiteX10" fmla="*/ 39388 w 53364"/>
                                      <a:gd name="connsiteY10" fmla="*/ 12706 h 25411"/>
                                      <a:gd name="connsiteX11" fmla="*/ 29223 w 53364"/>
                                      <a:gd name="connsiteY11" fmla="*/ 2541 h 25411"/>
                                      <a:gd name="connsiteX12" fmla="*/ 27953 w 53364"/>
                                      <a:gd name="connsiteY12" fmla="*/ 1271 h 25411"/>
                                      <a:gd name="connsiteX13" fmla="*/ 27953 w 53364"/>
                                      <a:gd name="connsiteY13" fmla="*/ 2541 h 25411"/>
                                      <a:gd name="connsiteX14" fmla="*/ 27953 w 53364"/>
                                      <a:gd name="connsiteY14" fmla="*/ 21600 h 25411"/>
                                      <a:gd name="connsiteX15" fmla="*/ 26682 w 53364"/>
                                      <a:gd name="connsiteY15" fmla="*/ 25412 h 25411"/>
                                      <a:gd name="connsiteX16" fmla="*/ 25412 w 53364"/>
                                      <a:gd name="connsiteY16" fmla="*/ 25412 h 25411"/>
                                      <a:gd name="connsiteX17" fmla="*/ 25412 w 53364"/>
                                      <a:gd name="connsiteY17" fmla="*/ 25412 h 25411"/>
                                      <a:gd name="connsiteX18" fmla="*/ 25412 w 53364"/>
                                      <a:gd name="connsiteY18" fmla="*/ 25412 h 25411"/>
                                      <a:gd name="connsiteX19" fmla="*/ 24141 w 53364"/>
                                      <a:gd name="connsiteY19" fmla="*/ 25412 h 25411"/>
                                      <a:gd name="connsiteX20" fmla="*/ 21600 w 53364"/>
                                      <a:gd name="connsiteY20" fmla="*/ 21600 h 25411"/>
                                      <a:gd name="connsiteX21" fmla="*/ 13976 w 53364"/>
                                      <a:gd name="connsiteY21" fmla="*/ 1271 h 25411"/>
                                      <a:gd name="connsiteX22" fmla="*/ 12706 w 53364"/>
                                      <a:gd name="connsiteY22" fmla="*/ 0 h 25411"/>
                                      <a:gd name="connsiteX23" fmla="*/ 11435 w 53364"/>
                                      <a:gd name="connsiteY23" fmla="*/ 1271 h 25411"/>
                                      <a:gd name="connsiteX24" fmla="*/ 3812 w 53364"/>
                                      <a:gd name="connsiteY24" fmla="*/ 21600 h 25411"/>
                                      <a:gd name="connsiteX25" fmla="*/ 1271 w 53364"/>
                                      <a:gd name="connsiteY25" fmla="*/ 24141 h 25411"/>
                                      <a:gd name="connsiteX26" fmla="*/ 0 w 53364"/>
                                      <a:gd name="connsiteY26" fmla="*/ 24141 h 25411"/>
                                      <a:gd name="connsiteX27" fmla="*/ 0 w 53364"/>
                                      <a:gd name="connsiteY27" fmla="*/ 24141 h 25411"/>
                                      <a:gd name="connsiteX28" fmla="*/ 0 w 53364"/>
                                      <a:gd name="connsiteY28" fmla="*/ 24141 h 25411"/>
                                      <a:gd name="connsiteX29" fmla="*/ 3812 w 53364"/>
                                      <a:gd name="connsiteY29" fmla="*/ 24141 h 25411"/>
                                      <a:gd name="connsiteX30" fmla="*/ 7624 w 53364"/>
                                      <a:gd name="connsiteY30" fmla="*/ 24141 h 25411"/>
                                      <a:gd name="connsiteX31" fmla="*/ 7624 w 53364"/>
                                      <a:gd name="connsiteY31" fmla="*/ 24141 h 25411"/>
                                      <a:gd name="connsiteX32" fmla="*/ 7624 w 53364"/>
                                      <a:gd name="connsiteY32" fmla="*/ 24141 h 25411"/>
                                      <a:gd name="connsiteX33" fmla="*/ 7624 w 53364"/>
                                      <a:gd name="connsiteY33" fmla="*/ 24141 h 25411"/>
                                      <a:gd name="connsiteX34" fmla="*/ 6353 w 53364"/>
                                      <a:gd name="connsiteY34" fmla="*/ 22871 h 25411"/>
                                      <a:gd name="connsiteX35" fmla="*/ 6353 w 53364"/>
                                      <a:gd name="connsiteY35" fmla="*/ 20329 h 25411"/>
                                      <a:gd name="connsiteX36" fmla="*/ 7624 w 53364"/>
                                      <a:gd name="connsiteY36" fmla="*/ 15247 h 25411"/>
                                      <a:gd name="connsiteX37" fmla="*/ 7624 w 53364"/>
                                      <a:gd name="connsiteY37" fmla="*/ 15247 h 25411"/>
                                      <a:gd name="connsiteX38" fmla="*/ 15247 w 53364"/>
                                      <a:gd name="connsiteY38" fmla="*/ 15247 h 25411"/>
                                      <a:gd name="connsiteX39" fmla="*/ 15247 w 53364"/>
                                      <a:gd name="connsiteY39" fmla="*/ 15247 h 25411"/>
                                      <a:gd name="connsiteX40" fmla="*/ 17788 w 53364"/>
                                      <a:gd name="connsiteY40" fmla="*/ 21600 h 25411"/>
                                      <a:gd name="connsiteX41" fmla="*/ 17788 w 53364"/>
                                      <a:gd name="connsiteY41" fmla="*/ 22871 h 25411"/>
                                      <a:gd name="connsiteX42" fmla="*/ 17788 w 53364"/>
                                      <a:gd name="connsiteY42" fmla="*/ 22871 h 25411"/>
                                      <a:gd name="connsiteX43" fmla="*/ 19059 w 53364"/>
                                      <a:gd name="connsiteY43" fmla="*/ 22871 h 25411"/>
                                      <a:gd name="connsiteX44" fmla="*/ 25412 w 53364"/>
                                      <a:gd name="connsiteY44" fmla="*/ 22871 h 25411"/>
                                      <a:gd name="connsiteX45" fmla="*/ 26682 w 53364"/>
                                      <a:gd name="connsiteY45" fmla="*/ 22871 h 25411"/>
                                      <a:gd name="connsiteX46" fmla="*/ 26682 w 53364"/>
                                      <a:gd name="connsiteY46" fmla="*/ 22871 h 25411"/>
                                      <a:gd name="connsiteX47" fmla="*/ 30494 w 53364"/>
                                      <a:gd name="connsiteY47" fmla="*/ 22871 h 25411"/>
                                      <a:gd name="connsiteX48" fmla="*/ 34306 w 53364"/>
                                      <a:gd name="connsiteY48" fmla="*/ 22871 h 25411"/>
                                      <a:gd name="connsiteX49" fmla="*/ 35576 w 53364"/>
                                      <a:gd name="connsiteY49" fmla="*/ 22871 h 25411"/>
                                      <a:gd name="connsiteX50" fmla="*/ 35576 w 53364"/>
                                      <a:gd name="connsiteY50" fmla="*/ 22871 h 25411"/>
                                      <a:gd name="connsiteX51" fmla="*/ 34306 w 53364"/>
                                      <a:gd name="connsiteY51" fmla="*/ 22871 h 25411"/>
                                      <a:gd name="connsiteX52" fmla="*/ 33035 w 53364"/>
                                      <a:gd name="connsiteY52" fmla="*/ 19059 h 25411"/>
                                      <a:gd name="connsiteX53" fmla="*/ 33035 w 53364"/>
                                      <a:gd name="connsiteY53" fmla="*/ 5082 h 25411"/>
                                      <a:gd name="connsiteX54" fmla="*/ 33035 w 53364"/>
                                      <a:gd name="connsiteY54" fmla="*/ 5082 h 25411"/>
                                      <a:gd name="connsiteX55" fmla="*/ 40659 w 53364"/>
                                      <a:gd name="connsiteY55" fmla="*/ 12706 h 25411"/>
                                      <a:gd name="connsiteX56" fmla="*/ 50824 w 53364"/>
                                      <a:gd name="connsiteY56" fmla="*/ 22871 h 25411"/>
                                      <a:gd name="connsiteX57" fmla="*/ 52094 w 53364"/>
                                      <a:gd name="connsiteY57" fmla="*/ 24141 h 25411"/>
                                      <a:gd name="connsiteX58" fmla="*/ 52094 w 53364"/>
                                      <a:gd name="connsiteY58" fmla="*/ 22871 h 25411"/>
                                      <a:gd name="connsiteX59" fmla="*/ 52094 w 53364"/>
                                      <a:gd name="connsiteY59" fmla="*/ 2541 h 25411"/>
                                      <a:gd name="connsiteX60" fmla="*/ 53365 w 53364"/>
                                      <a:gd name="connsiteY60" fmla="*/ 0 h 25411"/>
                                      <a:gd name="connsiteX61" fmla="*/ 53365 w 53364"/>
                                      <a:gd name="connsiteY61" fmla="*/ 2541 h 25411"/>
                                      <a:gd name="connsiteX62" fmla="*/ 53365 w 53364"/>
                                      <a:gd name="connsiteY62" fmla="*/ 2541 h 25411"/>
                                      <a:gd name="connsiteX63" fmla="*/ 15247 w 53364"/>
                                      <a:gd name="connsiteY63" fmla="*/ 16518 h 25411"/>
                                      <a:gd name="connsiteX64" fmla="*/ 8894 w 53364"/>
                                      <a:gd name="connsiteY64" fmla="*/ 16518 h 25411"/>
                                      <a:gd name="connsiteX65" fmla="*/ 8894 w 53364"/>
                                      <a:gd name="connsiteY65" fmla="*/ 16518 h 25411"/>
                                      <a:gd name="connsiteX66" fmla="*/ 11435 w 53364"/>
                                      <a:gd name="connsiteY66" fmla="*/ 8894 h 25411"/>
                                      <a:gd name="connsiteX67" fmla="*/ 11435 w 53364"/>
                                      <a:gd name="connsiteY67" fmla="*/ 8894 h 25411"/>
                                      <a:gd name="connsiteX68" fmla="*/ 11435 w 53364"/>
                                      <a:gd name="connsiteY68" fmla="*/ 8894 h 25411"/>
                                      <a:gd name="connsiteX69" fmla="*/ 15247 w 53364"/>
                                      <a:gd name="connsiteY69" fmla="*/ 16518 h 25411"/>
                                      <a:gd name="connsiteX70" fmla="*/ 15247 w 53364"/>
                                      <a:gd name="connsiteY70" fmla="*/ 16518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53364" h="25411">
                                        <a:moveTo>
                                          <a:pt x="53365" y="2541"/>
                                        </a:moveTo>
                                        <a:cubicBezTo>
                                          <a:pt x="53365" y="1271"/>
                                          <a:pt x="53365" y="1271"/>
                                          <a:pt x="53365" y="2541"/>
                                        </a:cubicBezTo>
                                        <a:cubicBezTo>
                                          <a:pt x="50824" y="2541"/>
                                          <a:pt x="49553" y="2541"/>
                                          <a:pt x="49553" y="2541"/>
                                        </a:cubicBezTo>
                                        <a:cubicBezTo>
                                          <a:pt x="48282" y="2541"/>
                                          <a:pt x="47012" y="2541"/>
                                          <a:pt x="45741" y="2541"/>
                                        </a:cubicBezTo>
                                        <a:cubicBezTo>
                                          <a:pt x="45741" y="2541"/>
                                          <a:pt x="44471" y="2541"/>
                                          <a:pt x="44471" y="2541"/>
                                        </a:cubicBezTo>
                                        <a:cubicBezTo>
                                          <a:pt x="44471" y="2541"/>
                                          <a:pt x="44471" y="2541"/>
                                          <a:pt x="44471" y="2541"/>
                                        </a:cubicBezTo>
                                        <a:cubicBezTo>
                                          <a:pt x="44471" y="2541"/>
                                          <a:pt x="45741" y="2541"/>
                                          <a:pt x="45741" y="2541"/>
                                        </a:cubicBezTo>
                                        <a:cubicBezTo>
                                          <a:pt x="47012" y="2541"/>
                                          <a:pt x="47012" y="3812"/>
                                          <a:pt x="47012" y="5082"/>
                                        </a:cubicBezTo>
                                        <a:lnTo>
                                          <a:pt x="47012" y="20329"/>
                                        </a:lnTo>
                                        <a:lnTo>
                                          <a:pt x="47012" y="20329"/>
                                        </a:lnTo>
                                        <a:cubicBezTo>
                                          <a:pt x="47012" y="20329"/>
                                          <a:pt x="41929" y="15247"/>
                                          <a:pt x="39388" y="12706"/>
                                        </a:cubicBezTo>
                                        <a:cubicBezTo>
                                          <a:pt x="34306" y="7624"/>
                                          <a:pt x="29223" y="2541"/>
                                          <a:pt x="29223" y="2541"/>
                                        </a:cubicBezTo>
                                        <a:cubicBezTo>
                                          <a:pt x="29223" y="2541"/>
                                          <a:pt x="27953" y="1271"/>
                                          <a:pt x="27953" y="1271"/>
                                        </a:cubicBezTo>
                                        <a:cubicBezTo>
                                          <a:pt x="27953" y="1271"/>
                                          <a:pt x="27953" y="1271"/>
                                          <a:pt x="27953" y="2541"/>
                                        </a:cubicBezTo>
                                        <a:lnTo>
                                          <a:pt x="27953" y="21600"/>
                                        </a:lnTo>
                                        <a:cubicBezTo>
                                          <a:pt x="27953" y="24141"/>
                                          <a:pt x="27953" y="25412"/>
                                          <a:pt x="26682" y="25412"/>
                                        </a:cubicBezTo>
                                        <a:cubicBezTo>
                                          <a:pt x="26682" y="25412"/>
                                          <a:pt x="25412" y="25412"/>
                                          <a:pt x="25412" y="25412"/>
                                        </a:cubicBezTo>
                                        <a:cubicBezTo>
                                          <a:pt x="25412" y="25412"/>
                                          <a:pt x="25412" y="25412"/>
                                          <a:pt x="25412" y="25412"/>
                                        </a:cubicBezTo>
                                        <a:cubicBezTo>
                                          <a:pt x="25412" y="25412"/>
                                          <a:pt x="25412" y="25412"/>
                                          <a:pt x="25412" y="25412"/>
                                        </a:cubicBezTo>
                                        <a:cubicBezTo>
                                          <a:pt x="25412" y="25412"/>
                                          <a:pt x="24141" y="25412"/>
                                          <a:pt x="24141" y="25412"/>
                                        </a:cubicBezTo>
                                        <a:cubicBezTo>
                                          <a:pt x="22871" y="25412"/>
                                          <a:pt x="22871" y="24141"/>
                                          <a:pt x="21600" y="21600"/>
                                        </a:cubicBezTo>
                                        <a:cubicBezTo>
                                          <a:pt x="19059" y="16518"/>
                                          <a:pt x="13976" y="3812"/>
                                          <a:pt x="13976" y="1271"/>
                                        </a:cubicBezTo>
                                        <a:cubicBezTo>
                                          <a:pt x="13976" y="0"/>
                                          <a:pt x="13976" y="0"/>
                                          <a:pt x="12706" y="0"/>
                                        </a:cubicBezTo>
                                        <a:cubicBezTo>
                                          <a:pt x="12706" y="0"/>
                                          <a:pt x="12706" y="0"/>
                                          <a:pt x="11435" y="1271"/>
                                        </a:cubicBezTo>
                                        <a:lnTo>
                                          <a:pt x="3812" y="21600"/>
                                        </a:lnTo>
                                        <a:cubicBezTo>
                                          <a:pt x="2541" y="22871"/>
                                          <a:pt x="2541" y="24141"/>
                                          <a:pt x="1271" y="24141"/>
                                        </a:cubicBezTo>
                                        <a:cubicBezTo>
                                          <a:pt x="1271" y="24141"/>
                                          <a:pt x="0" y="24141"/>
                                          <a:pt x="0" y="24141"/>
                                        </a:cubicBezTo>
                                        <a:cubicBezTo>
                                          <a:pt x="0" y="24141"/>
                                          <a:pt x="0" y="24141"/>
                                          <a:pt x="0" y="24141"/>
                                        </a:cubicBezTo>
                                        <a:cubicBezTo>
                                          <a:pt x="0" y="24141"/>
                                          <a:pt x="0" y="24141"/>
                                          <a:pt x="0" y="24141"/>
                                        </a:cubicBezTo>
                                        <a:cubicBezTo>
                                          <a:pt x="1271" y="24141"/>
                                          <a:pt x="3812" y="24141"/>
                                          <a:pt x="3812" y="24141"/>
                                        </a:cubicBezTo>
                                        <a:cubicBezTo>
                                          <a:pt x="5082" y="24141"/>
                                          <a:pt x="6353" y="24141"/>
                                          <a:pt x="7624" y="24141"/>
                                        </a:cubicBezTo>
                                        <a:cubicBezTo>
                                          <a:pt x="7624" y="24141"/>
                                          <a:pt x="7624" y="24141"/>
                                          <a:pt x="7624" y="24141"/>
                                        </a:cubicBezTo>
                                        <a:cubicBezTo>
                                          <a:pt x="7624" y="24141"/>
                                          <a:pt x="7624" y="24141"/>
                                          <a:pt x="7624" y="24141"/>
                                        </a:cubicBezTo>
                                        <a:lnTo>
                                          <a:pt x="7624" y="24141"/>
                                        </a:lnTo>
                                        <a:cubicBezTo>
                                          <a:pt x="6353" y="24141"/>
                                          <a:pt x="6353" y="24141"/>
                                          <a:pt x="6353" y="22871"/>
                                        </a:cubicBezTo>
                                        <a:cubicBezTo>
                                          <a:pt x="6353" y="22871"/>
                                          <a:pt x="6353" y="21600"/>
                                          <a:pt x="6353" y="20329"/>
                                        </a:cubicBezTo>
                                        <a:lnTo>
                                          <a:pt x="7624" y="15247"/>
                                        </a:lnTo>
                                        <a:cubicBezTo>
                                          <a:pt x="7624" y="15247"/>
                                          <a:pt x="7624" y="15247"/>
                                          <a:pt x="7624" y="15247"/>
                                        </a:cubicBezTo>
                                        <a:lnTo>
                                          <a:pt x="15247" y="15247"/>
                                        </a:lnTo>
                                        <a:cubicBezTo>
                                          <a:pt x="15247" y="15247"/>
                                          <a:pt x="15247" y="15247"/>
                                          <a:pt x="15247" y="15247"/>
                                        </a:cubicBezTo>
                                        <a:lnTo>
                                          <a:pt x="17788" y="21600"/>
                                        </a:lnTo>
                                        <a:cubicBezTo>
                                          <a:pt x="17788" y="21600"/>
                                          <a:pt x="17788" y="22871"/>
                                          <a:pt x="17788" y="22871"/>
                                        </a:cubicBezTo>
                                        <a:cubicBezTo>
                                          <a:pt x="17788" y="22871"/>
                                          <a:pt x="17788" y="22871"/>
                                          <a:pt x="17788" y="22871"/>
                                        </a:cubicBezTo>
                                        <a:cubicBezTo>
                                          <a:pt x="17788" y="22871"/>
                                          <a:pt x="17788" y="22871"/>
                                          <a:pt x="19059" y="22871"/>
                                        </a:cubicBezTo>
                                        <a:cubicBezTo>
                                          <a:pt x="21600" y="22871"/>
                                          <a:pt x="24141" y="22871"/>
                                          <a:pt x="25412" y="22871"/>
                                        </a:cubicBezTo>
                                        <a:cubicBezTo>
                                          <a:pt x="26682" y="22871"/>
                                          <a:pt x="26682" y="22871"/>
                                          <a:pt x="26682" y="22871"/>
                                        </a:cubicBezTo>
                                        <a:cubicBezTo>
                                          <a:pt x="26682" y="22871"/>
                                          <a:pt x="26682" y="22871"/>
                                          <a:pt x="26682" y="22871"/>
                                        </a:cubicBezTo>
                                        <a:cubicBezTo>
                                          <a:pt x="27953" y="22871"/>
                                          <a:pt x="30494" y="22871"/>
                                          <a:pt x="30494" y="22871"/>
                                        </a:cubicBezTo>
                                        <a:cubicBezTo>
                                          <a:pt x="30494" y="22871"/>
                                          <a:pt x="33035" y="22871"/>
                                          <a:pt x="34306" y="22871"/>
                                        </a:cubicBezTo>
                                        <a:cubicBezTo>
                                          <a:pt x="34306" y="22871"/>
                                          <a:pt x="35576" y="22871"/>
                                          <a:pt x="35576" y="22871"/>
                                        </a:cubicBezTo>
                                        <a:cubicBezTo>
                                          <a:pt x="35576" y="22871"/>
                                          <a:pt x="35576" y="22871"/>
                                          <a:pt x="35576" y="22871"/>
                                        </a:cubicBezTo>
                                        <a:cubicBezTo>
                                          <a:pt x="35576" y="22871"/>
                                          <a:pt x="34306" y="22871"/>
                                          <a:pt x="34306" y="22871"/>
                                        </a:cubicBezTo>
                                        <a:cubicBezTo>
                                          <a:pt x="33035" y="22871"/>
                                          <a:pt x="33035" y="21600"/>
                                          <a:pt x="33035" y="19059"/>
                                        </a:cubicBezTo>
                                        <a:lnTo>
                                          <a:pt x="33035" y="5082"/>
                                        </a:lnTo>
                                        <a:lnTo>
                                          <a:pt x="33035" y="5082"/>
                                        </a:lnTo>
                                        <a:cubicBezTo>
                                          <a:pt x="33035" y="5082"/>
                                          <a:pt x="36847" y="10165"/>
                                          <a:pt x="40659" y="12706"/>
                                        </a:cubicBezTo>
                                        <a:cubicBezTo>
                                          <a:pt x="44471" y="16518"/>
                                          <a:pt x="48282" y="20329"/>
                                          <a:pt x="50824" y="22871"/>
                                        </a:cubicBezTo>
                                        <a:cubicBezTo>
                                          <a:pt x="50824" y="22871"/>
                                          <a:pt x="52094" y="24141"/>
                                          <a:pt x="52094" y="24141"/>
                                        </a:cubicBezTo>
                                        <a:cubicBezTo>
                                          <a:pt x="52094" y="24141"/>
                                          <a:pt x="52094" y="24141"/>
                                          <a:pt x="52094" y="22871"/>
                                        </a:cubicBezTo>
                                        <a:lnTo>
                                          <a:pt x="52094" y="2541"/>
                                        </a:lnTo>
                                        <a:cubicBezTo>
                                          <a:pt x="52094" y="1271"/>
                                          <a:pt x="52094" y="0"/>
                                          <a:pt x="53365" y="0"/>
                                        </a:cubicBezTo>
                                        <a:cubicBezTo>
                                          <a:pt x="52094" y="2541"/>
                                          <a:pt x="52094" y="2541"/>
                                          <a:pt x="53365" y="2541"/>
                                        </a:cubicBezTo>
                                        <a:cubicBezTo>
                                          <a:pt x="53365" y="2541"/>
                                          <a:pt x="53365" y="2541"/>
                                          <a:pt x="53365" y="2541"/>
                                        </a:cubicBezTo>
                                        <a:close/>
                                        <a:moveTo>
                                          <a:pt x="15247" y="16518"/>
                                        </a:moveTo>
                                        <a:lnTo>
                                          <a:pt x="8894" y="16518"/>
                                        </a:lnTo>
                                        <a:cubicBezTo>
                                          <a:pt x="8894" y="16518"/>
                                          <a:pt x="8894" y="16518"/>
                                          <a:pt x="8894" y="16518"/>
                                        </a:cubicBezTo>
                                        <a:lnTo>
                                          <a:pt x="11435" y="8894"/>
                                        </a:lnTo>
                                        <a:cubicBezTo>
                                          <a:pt x="11435" y="8894"/>
                                          <a:pt x="11435" y="8894"/>
                                          <a:pt x="11435" y="8894"/>
                                        </a:cubicBezTo>
                                        <a:cubicBezTo>
                                          <a:pt x="11435" y="8894"/>
                                          <a:pt x="11435" y="8894"/>
                                          <a:pt x="11435" y="8894"/>
                                        </a:cubicBezTo>
                                        <a:lnTo>
                                          <a:pt x="15247" y="16518"/>
                                        </a:lnTo>
                                        <a:cubicBezTo>
                                          <a:pt x="15247" y="16518"/>
                                          <a:pt x="15247" y="16518"/>
                                          <a:pt x="15247" y="165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7" name="任意多边形: 形状 367"/>
                                <wps:cNvSpPr/>
                                <wps:spPr>
                                  <a:xfrm>
                                    <a:off x="1317599" y="1440847"/>
                                    <a:ext cx="29223" cy="24141"/>
                                  </a:xfrm>
                                  <a:custGeom>
                                    <a:avLst/>
                                    <a:gdLst>
                                      <a:gd name="connsiteX0" fmla="*/ 26682 w 29223"/>
                                      <a:gd name="connsiteY0" fmla="*/ 11435 h 24141"/>
                                      <a:gd name="connsiteX1" fmla="*/ 26682 w 29223"/>
                                      <a:gd name="connsiteY1" fmla="*/ 7624 h 24141"/>
                                      <a:gd name="connsiteX2" fmla="*/ 26682 w 29223"/>
                                      <a:gd name="connsiteY2" fmla="*/ 1271 h 24141"/>
                                      <a:gd name="connsiteX3" fmla="*/ 27953 w 29223"/>
                                      <a:gd name="connsiteY3" fmla="*/ 0 h 24141"/>
                                      <a:gd name="connsiteX4" fmla="*/ 29224 w 29223"/>
                                      <a:gd name="connsiteY4" fmla="*/ 0 h 24141"/>
                                      <a:gd name="connsiteX5" fmla="*/ 29224 w 29223"/>
                                      <a:gd name="connsiteY5" fmla="*/ 0 h 24141"/>
                                      <a:gd name="connsiteX6" fmla="*/ 27953 w 29223"/>
                                      <a:gd name="connsiteY6" fmla="*/ 0 h 24141"/>
                                      <a:gd name="connsiteX7" fmla="*/ 24141 w 29223"/>
                                      <a:gd name="connsiteY7" fmla="*/ 0 h 24141"/>
                                      <a:gd name="connsiteX8" fmla="*/ 20329 w 29223"/>
                                      <a:gd name="connsiteY8" fmla="*/ 0 h 24141"/>
                                      <a:gd name="connsiteX9" fmla="*/ 19059 w 29223"/>
                                      <a:gd name="connsiteY9" fmla="*/ 0 h 24141"/>
                                      <a:gd name="connsiteX10" fmla="*/ 19059 w 29223"/>
                                      <a:gd name="connsiteY10" fmla="*/ 0 h 24141"/>
                                      <a:gd name="connsiteX11" fmla="*/ 20329 w 29223"/>
                                      <a:gd name="connsiteY11" fmla="*/ 0 h 24141"/>
                                      <a:gd name="connsiteX12" fmla="*/ 21600 w 29223"/>
                                      <a:gd name="connsiteY12" fmla="*/ 1271 h 24141"/>
                                      <a:gd name="connsiteX13" fmla="*/ 21600 w 29223"/>
                                      <a:gd name="connsiteY13" fmla="*/ 7624 h 24141"/>
                                      <a:gd name="connsiteX14" fmla="*/ 21600 w 29223"/>
                                      <a:gd name="connsiteY14" fmla="*/ 11435 h 24141"/>
                                      <a:gd name="connsiteX15" fmla="*/ 20329 w 29223"/>
                                      <a:gd name="connsiteY15" fmla="*/ 19059 h 24141"/>
                                      <a:gd name="connsiteX16" fmla="*/ 15247 w 29223"/>
                                      <a:gd name="connsiteY16" fmla="*/ 20329 h 24141"/>
                                      <a:gd name="connsiteX17" fmla="*/ 11435 w 29223"/>
                                      <a:gd name="connsiteY17" fmla="*/ 19059 h 24141"/>
                                      <a:gd name="connsiteX18" fmla="*/ 8894 w 29223"/>
                                      <a:gd name="connsiteY18" fmla="*/ 11435 h 24141"/>
                                      <a:gd name="connsiteX19" fmla="*/ 8894 w 29223"/>
                                      <a:gd name="connsiteY19" fmla="*/ 7624 h 24141"/>
                                      <a:gd name="connsiteX20" fmla="*/ 8894 w 29223"/>
                                      <a:gd name="connsiteY20" fmla="*/ 1271 h 24141"/>
                                      <a:gd name="connsiteX21" fmla="*/ 10165 w 29223"/>
                                      <a:gd name="connsiteY21" fmla="*/ 0 h 24141"/>
                                      <a:gd name="connsiteX22" fmla="*/ 11435 w 29223"/>
                                      <a:gd name="connsiteY22" fmla="*/ 0 h 24141"/>
                                      <a:gd name="connsiteX23" fmla="*/ 11435 w 29223"/>
                                      <a:gd name="connsiteY23" fmla="*/ 0 h 24141"/>
                                      <a:gd name="connsiteX24" fmla="*/ 10165 w 29223"/>
                                      <a:gd name="connsiteY24" fmla="*/ 0 h 24141"/>
                                      <a:gd name="connsiteX25" fmla="*/ 6353 w 29223"/>
                                      <a:gd name="connsiteY25" fmla="*/ 0 h 24141"/>
                                      <a:gd name="connsiteX26" fmla="*/ 1271 w 29223"/>
                                      <a:gd name="connsiteY26" fmla="*/ 0 h 24141"/>
                                      <a:gd name="connsiteX27" fmla="*/ 0 w 29223"/>
                                      <a:gd name="connsiteY27" fmla="*/ 0 h 24141"/>
                                      <a:gd name="connsiteX28" fmla="*/ 0 w 29223"/>
                                      <a:gd name="connsiteY28" fmla="*/ 0 h 24141"/>
                                      <a:gd name="connsiteX29" fmla="*/ 1271 w 29223"/>
                                      <a:gd name="connsiteY29" fmla="*/ 0 h 24141"/>
                                      <a:gd name="connsiteX30" fmla="*/ 2541 w 29223"/>
                                      <a:gd name="connsiteY30" fmla="*/ 1271 h 24141"/>
                                      <a:gd name="connsiteX31" fmla="*/ 2541 w 29223"/>
                                      <a:gd name="connsiteY31" fmla="*/ 7624 h 24141"/>
                                      <a:gd name="connsiteX32" fmla="*/ 2541 w 29223"/>
                                      <a:gd name="connsiteY32" fmla="*/ 12706 h 24141"/>
                                      <a:gd name="connsiteX33" fmla="*/ 5082 w 29223"/>
                                      <a:gd name="connsiteY33" fmla="*/ 21600 h 24141"/>
                                      <a:gd name="connsiteX34" fmla="*/ 12706 w 29223"/>
                                      <a:gd name="connsiteY34" fmla="*/ 24141 h 24141"/>
                                      <a:gd name="connsiteX35" fmla="*/ 19059 w 29223"/>
                                      <a:gd name="connsiteY35" fmla="*/ 21600 h 24141"/>
                                      <a:gd name="connsiteX36" fmla="*/ 26682 w 29223"/>
                                      <a:gd name="connsiteY36"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9223" h="24141">
                                        <a:moveTo>
                                          <a:pt x="26682" y="11435"/>
                                        </a:moveTo>
                                        <a:lnTo>
                                          <a:pt x="26682" y="7624"/>
                                        </a:lnTo>
                                        <a:cubicBezTo>
                                          <a:pt x="26682" y="2541"/>
                                          <a:pt x="26682" y="1271"/>
                                          <a:pt x="26682" y="1271"/>
                                        </a:cubicBezTo>
                                        <a:cubicBezTo>
                                          <a:pt x="26682" y="0"/>
                                          <a:pt x="26682" y="0"/>
                                          <a:pt x="27953" y="0"/>
                                        </a:cubicBezTo>
                                        <a:cubicBezTo>
                                          <a:pt x="27953" y="0"/>
                                          <a:pt x="27953" y="0"/>
                                          <a:pt x="29224" y="0"/>
                                        </a:cubicBezTo>
                                        <a:cubicBezTo>
                                          <a:pt x="29224" y="0"/>
                                          <a:pt x="29224" y="0"/>
                                          <a:pt x="29224" y="0"/>
                                        </a:cubicBezTo>
                                        <a:cubicBezTo>
                                          <a:pt x="29224" y="0"/>
                                          <a:pt x="29224" y="0"/>
                                          <a:pt x="27953" y="0"/>
                                        </a:cubicBezTo>
                                        <a:cubicBezTo>
                                          <a:pt x="26682" y="0"/>
                                          <a:pt x="24141" y="0"/>
                                          <a:pt x="24141" y="0"/>
                                        </a:cubicBezTo>
                                        <a:cubicBezTo>
                                          <a:pt x="24141" y="0"/>
                                          <a:pt x="21600"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11435"/>
                                        </a:lnTo>
                                        <a:cubicBezTo>
                                          <a:pt x="21600" y="15247"/>
                                          <a:pt x="21600" y="17788"/>
                                          <a:pt x="20329" y="19059"/>
                                        </a:cubicBezTo>
                                        <a:cubicBezTo>
                                          <a:pt x="19059" y="20329"/>
                                          <a:pt x="17788" y="20329"/>
                                          <a:pt x="15247" y="20329"/>
                                        </a:cubicBezTo>
                                        <a:cubicBezTo>
                                          <a:pt x="13977" y="20329"/>
                                          <a:pt x="12706" y="20329"/>
                                          <a:pt x="11435" y="19059"/>
                                        </a:cubicBezTo>
                                        <a:cubicBezTo>
                                          <a:pt x="10165" y="17788"/>
                                          <a:pt x="8894" y="15247"/>
                                          <a:pt x="8894" y="11435"/>
                                        </a:cubicBezTo>
                                        <a:lnTo>
                                          <a:pt x="8894" y="7624"/>
                                        </a:lnTo>
                                        <a:cubicBezTo>
                                          <a:pt x="8894" y="2541"/>
                                          <a:pt x="8894" y="1271"/>
                                          <a:pt x="8894" y="1271"/>
                                        </a:cubicBez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6682" y="17788"/>
                                          <a:pt x="26682" y="13976"/>
                                          <a:pt x="26682" y="114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8" name="任意多边形: 形状 368"/>
                                <wps:cNvSpPr/>
                                <wps:spPr>
                                  <a:xfrm>
                                    <a:off x="1348094" y="1438305"/>
                                    <a:ext cx="29223" cy="25411"/>
                                  </a:xfrm>
                                  <a:custGeom>
                                    <a:avLst/>
                                    <a:gdLst>
                                      <a:gd name="connsiteX0" fmla="*/ 25412 w 29223"/>
                                      <a:gd name="connsiteY0" fmla="*/ 25412 h 25411"/>
                                      <a:gd name="connsiteX1" fmla="*/ 25412 w 29223"/>
                                      <a:gd name="connsiteY1" fmla="*/ 25412 h 25411"/>
                                      <a:gd name="connsiteX2" fmla="*/ 26682 w 29223"/>
                                      <a:gd name="connsiteY2" fmla="*/ 3812 h 25411"/>
                                      <a:gd name="connsiteX3" fmla="*/ 27953 w 29223"/>
                                      <a:gd name="connsiteY3" fmla="*/ 1271 h 25411"/>
                                      <a:gd name="connsiteX4" fmla="*/ 29224 w 29223"/>
                                      <a:gd name="connsiteY4" fmla="*/ 1271 h 25411"/>
                                      <a:gd name="connsiteX5" fmla="*/ 29224 w 29223"/>
                                      <a:gd name="connsiteY5" fmla="*/ 1271 h 25411"/>
                                      <a:gd name="connsiteX6" fmla="*/ 27953 w 29223"/>
                                      <a:gd name="connsiteY6" fmla="*/ 1271 h 25411"/>
                                      <a:gd name="connsiteX7" fmla="*/ 24141 w 29223"/>
                                      <a:gd name="connsiteY7" fmla="*/ 1271 h 25411"/>
                                      <a:gd name="connsiteX8" fmla="*/ 20329 w 29223"/>
                                      <a:gd name="connsiteY8" fmla="*/ 1271 h 25411"/>
                                      <a:gd name="connsiteX9" fmla="*/ 19059 w 29223"/>
                                      <a:gd name="connsiteY9" fmla="*/ 1271 h 25411"/>
                                      <a:gd name="connsiteX10" fmla="*/ 19059 w 29223"/>
                                      <a:gd name="connsiteY10" fmla="*/ 1271 h 25411"/>
                                      <a:gd name="connsiteX11" fmla="*/ 20329 w 29223"/>
                                      <a:gd name="connsiteY11" fmla="*/ 1271 h 25411"/>
                                      <a:gd name="connsiteX12" fmla="*/ 21600 w 29223"/>
                                      <a:gd name="connsiteY12" fmla="*/ 3812 h 25411"/>
                                      <a:gd name="connsiteX13" fmla="*/ 21600 w 29223"/>
                                      <a:gd name="connsiteY13" fmla="*/ 19059 h 25411"/>
                                      <a:gd name="connsiteX14" fmla="*/ 21600 w 29223"/>
                                      <a:gd name="connsiteY14" fmla="*/ 19059 h 25411"/>
                                      <a:gd name="connsiteX15" fmla="*/ 13976 w 29223"/>
                                      <a:gd name="connsiteY15" fmla="*/ 11435 h 25411"/>
                                      <a:gd name="connsiteX16" fmla="*/ 3812 w 29223"/>
                                      <a:gd name="connsiteY16" fmla="*/ 1271 h 25411"/>
                                      <a:gd name="connsiteX17" fmla="*/ 2541 w 29223"/>
                                      <a:gd name="connsiteY17" fmla="*/ 0 h 25411"/>
                                      <a:gd name="connsiteX18" fmla="*/ 2541 w 29223"/>
                                      <a:gd name="connsiteY18" fmla="*/ 1271 h 25411"/>
                                      <a:gd name="connsiteX19" fmla="*/ 2541 w 29223"/>
                                      <a:gd name="connsiteY19" fmla="*/ 20329 h 25411"/>
                                      <a:gd name="connsiteX20" fmla="*/ 1271 w 29223"/>
                                      <a:gd name="connsiteY20" fmla="*/ 24141 h 25411"/>
                                      <a:gd name="connsiteX21" fmla="*/ 0 w 29223"/>
                                      <a:gd name="connsiteY21" fmla="*/ 24141 h 25411"/>
                                      <a:gd name="connsiteX22" fmla="*/ 0 w 29223"/>
                                      <a:gd name="connsiteY22" fmla="*/ 24141 h 25411"/>
                                      <a:gd name="connsiteX23" fmla="*/ 1271 w 29223"/>
                                      <a:gd name="connsiteY23" fmla="*/ 24141 h 25411"/>
                                      <a:gd name="connsiteX24" fmla="*/ 5082 w 29223"/>
                                      <a:gd name="connsiteY24" fmla="*/ 24141 h 25411"/>
                                      <a:gd name="connsiteX25" fmla="*/ 8894 w 29223"/>
                                      <a:gd name="connsiteY25" fmla="*/ 24141 h 25411"/>
                                      <a:gd name="connsiteX26" fmla="*/ 10165 w 29223"/>
                                      <a:gd name="connsiteY26" fmla="*/ 24141 h 25411"/>
                                      <a:gd name="connsiteX27" fmla="*/ 10165 w 29223"/>
                                      <a:gd name="connsiteY27" fmla="*/ 24141 h 25411"/>
                                      <a:gd name="connsiteX28" fmla="*/ 8894 w 29223"/>
                                      <a:gd name="connsiteY28" fmla="*/ 24141 h 25411"/>
                                      <a:gd name="connsiteX29" fmla="*/ 7624 w 29223"/>
                                      <a:gd name="connsiteY29" fmla="*/ 20329 h 25411"/>
                                      <a:gd name="connsiteX30" fmla="*/ 7624 w 29223"/>
                                      <a:gd name="connsiteY30" fmla="*/ 6353 h 25411"/>
                                      <a:gd name="connsiteX31" fmla="*/ 7624 w 29223"/>
                                      <a:gd name="connsiteY31" fmla="*/ 6353 h 25411"/>
                                      <a:gd name="connsiteX32" fmla="*/ 15247 w 29223"/>
                                      <a:gd name="connsiteY32" fmla="*/ 13977 h 25411"/>
                                      <a:gd name="connsiteX33" fmla="*/ 25412 w 29223"/>
                                      <a:gd name="connsiteY33" fmla="*/ 25412 h 25411"/>
                                      <a:gd name="connsiteX34" fmla="*/ 25412 w 29223"/>
                                      <a:gd name="connsiteY34" fmla="*/ 25412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9223" h="25411">
                                        <a:moveTo>
                                          <a:pt x="25412" y="25412"/>
                                        </a:moveTo>
                                        <a:cubicBezTo>
                                          <a:pt x="26682" y="25412"/>
                                          <a:pt x="26682" y="25412"/>
                                          <a:pt x="25412" y="25412"/>
                                        </a:cubicBezTo>
                                        <a:lnTo>
                                          <a:pt x="26682" y="3812"/>
                                        </a:lnTo>
                                        <a:cubicBezTo>
                                          <a:pt x="26682" y="2541"/>
                                          <a:pt x="26682" y="1271"/>
                                          <a:pt x="27953" y="1271"/>
                                        </a:cubicBezTo>
                                        <a:cubicBezTo>
                                          <a:pt x="27953" y="1271"/>
                                          <a:pt x="29224" y="1271"/>
                                          <a:pt x="29224" y="1271"/>
                                        </a:cubicBezTo>
                                        <a:cubicBezTo>
                                          <a:pt x="29224" y="1271"/>
                                          <a:pt x="29224" y="1271"/>
                                          <a:pt x="29224" y="1271"/>
                                        </a:cubicBezTo>
                                        <a:cubicBezTo>
                                          <a:pt x="29224" y="1271"/>
                                          <a:pt x="29224" y="1271"/>
                                          <a:pt x="27953" y="1271"/>
                                        </a:cubicBezTo>
                                        <a:cubicBezTo>
                                          <a:pt x="26682" y="1271"/>
                                          <a:pt x="25412" y="1271"/>
                                          <a:pt x="24141" y="1271"/>
                                        </a:cubicBezTo>
                                        <a:cubicBezTo>
                                          <a:pt x="22871" y="1271"/>
                                          <a:pt x="21600" y="1271"/>
                                          <a:pt x="20329" y="1271"/>
                                        </a:cubicBezTo>
                                        <a:cubicBezTo>
                                          <a:pt x="20329" y="1271"/>
                                          <a:pt x="19059" y="1271"/>
                                          <a:pt x="19059" y="1271"/>
                                        </a:cubicBezTo>
                                        <a:cubicBezTo>
                                          <a:pt x="19059" y="1271"/>
                                          <a:pt x="19059" y="1271"/>
                                          <a:pt x="19059" y="1271"/>
                                        </a:cubicBezTo>
                                        <a:cubicBezTo>
                                          <a:pt x="19059" y="1271"/>
                                          <a:pt x="20329" y="1271"/>
                                          <a:pt x="20329" y="1271"/>
                                        </a:cubicBezTo>
                                        <a:cubicBezTo>
                                          <a:pt x="21600" y="1271"/>
                                          <a:pt x="21600" y="2541"/>
                                          <a:pt x="21600" y="3812"/>
                                        </a:cubicBezTo>
                                        <a:lnTo>
                                          <a:pt x="21600" y="19059"/>
                                        </a:lnTo>
                                        <a:lnTo>
                                          <a:pt x="21600" y="19059"/>
                                        </a:lnTo>
                                        <a:cubicBezTo>
                                          <a:pt x="21600" y="19059"/>
                                          <a:pt x="16518" y="13977"/>
                                          <a:pt x="13976" y="11435"/>
                                        </a:cubicBezTo>
                                        <a:cubicBezTo>
                                          <a:pt x="8894" y="6353"/>
                                          <a:pt x="3812" y="1271"/>
                                          <a:pt x="3812" y="1271"/>
                                        </a:cubicBezTo>
                                        <a:cubicBezTo>
                                          <a:pt x="3812" y="1271"/>
                                          <a:pt x="2541" y="0"/>
                                          <a:pt x="2541" y="0"/>
                                        </a:cubicBezTo>
                                        <a:cubicBezTo>
                                          <a:pt x="2541" y="0"/>
                                          <a:pt x="2541" y="0"/>
                                          <a:pt x="2541" y="1271"/>
                                        </a:cubicBezTo>
                                        <a:lnTo>
                                          <a:pt x="2541" y="20329"/>
                                        </a:lnTo>
                                        <a:cubicBezTo>
                                          <a:pt x="2541" y="22871"/>
                                          <a:pt x="2541" y="24141"/>
                                          <a:pt x="1271" y="24141"/>
                                        </a:cubicBezTo>
                                        <a:cubicBezTo>
                                          <a:pt x="1271" y="24141"/>
                                          <a:pt x="0" y="24141"/>
                                          <a:pt x="0" y="24141"/>
                                        </a:cubicBezTo>
                                        <a:cubicBezTo>
                                          <a:pt x="0" y="24141"/>
                                          <a:pt x="0" y="24141"/>
                                          <a:pt x="0" y="24141"/>
                                        </a:cubicBezTo>
                                        <a:cubicBezTo>
                                          <a:pt x="0" y="24141"/>
                                          <a:pt x="0" y="24141"/>
                                          <a:pt x="1271" y="24141"/>
                                        </a:cubicBezTo>
                                        <a:cubicBezTo>
                                          <a:pt x="2541" y="24141"/>
                                          <a:pt x="5082" y="24141"/>
                                          <a:pt x="5082" y="24141"/>
                                        </a:cubicBezTo>
                                        <a:cubicBezTo>
                                          <a:pt x="5082" y="24141"/>
                                          <a:pt x="6353" y="24141"/>
                                          <a:pt x="8894" y="24141"/>
                                        </a:cubicBezTo>
                                        <a:cubicBezTo>
                                          <a:pt x="8894" y="24141"/>
                                          <a:pt x="10165" y="24141"/>
                                          <a:pt x="10165" y="24141"/>
                                        </a:cubicBezTo>
                                        <a:cubicBezTo>
                                          <a:pt x="10165" y="24141"/>
                                          <a:pt x="10165" y="24141"/>
                                          <a:pt x="10165" y="24141"/>
                                        </a:cubicBezTo>
                                        <a:cubicBezTo>
                                          <a:pt x="10165" y="24141"/>
                                          <a:pt x="8894" y="24141"/>
                                          <a:pt x="8894" y="24141"/>
                                        </a:cubicBezTo>
                                        <a:cubicBezTo>
                                          <a:pt x="7624" y="24141"/>
                                          <a:pt x="7624" y="22871"/>
                                          <a:pt x="7624" y="20329"/>
                                        </a:cubicBezTo>
                                        <a:lnTo>
                                          <a:pt x="7624" y="6353"/>
                                        </a:lnTo>
                                        <a:lnTo>
                                          <a:pt x="7624" y="6353"/>
                                        </a:lnTo>
                                        <a:cubicBezTo>
                                          <a:pt x="7624" y="6353"/>
                                          <a:pt x="11435" y="11435"/>
                                          <a:pt x="15247" y="13977"/>
                                        </a:cubicBezTo>
                                        <a:cubicBezTo>
                                          <a:pt x="19059" y="19059"/>
                                          <a:pt x="22871" y="22871"/>
                                          <a:pt x="25412" y="25412"/>
                                        </a:cubicBezTo>
                                        <a:cubicBezTo>
                                          <a:pt x="25412" y="25412"/>
                                          <a:pt x="25412" y="25412"/>
                                          <a:pt x="25412" y="254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9" name="任意多边形: 形状 369"/>
                                <wps:cNvSpPr/>
                                <wps:spPr>
                                  <a:xfrm>
                                    <a:off x="1382400"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70" name="任意多边形: 形状 370"/>
                                <wps:cNvSpPr/>
                                <wps:spPr>
                                  <a:xfrm>
                                    <a:off x="1390023" y="1438305"/>
                                    <a:ext cx="29223" cy="25411"/>
                                  </a:xfrm>
                                  <a:custGeom>
                                    <a:avLst/>
                                    <a:gdLst>
                                      <a:gd name="connsiteX0" fmla="*/ 29223 w 29223"/>
                                      <a:gd name="connsiteY0" fmla="*/ 0 h 25411"/>
                                      <a:gd name="connsiteX1" fmla="*/ 26682 w 29223"/>
                                      <a:gd name="connsiteY1" fmla="*/ 0 h 25411"/>
                                      <a:gd name="connsiteX2" fmla="*/ 22871 w 29223"/>
                                      <a:gd name="connsiteY2" fmla="*/ 0 h 25411"/>
                                      <a:gd name="connsiteX3" fmla="*/ 21600 w 29223"/>
                                      <a:gd name="connsiteY3" fmla="*/ 0 h 25411"/>
                                      <a:gd name="connsiteX4" fmla="*/ 21600 w 29223"/>
                                      <a:gd name="connsiteY4" fmla="*/ 0 h 25411"/>
                                      <a:gd name="connsiteX5" fmla="*/ 22871 w 29223"/>
                                      <a:gd name="connsiteY5" fmla="*/ 0 h 25411"/>
                                      <a:gd name="connsiteX6" fmla="*/ 22871 w 29223"/>
                                      <a:gd name="connsiteY6" fmla="*/ 1271 h 25411"/>
                                      <a:gd name="connsiteX7" fmla="*/ 22871 w 29223"/>
                                      <a:gd name="connsiteY7" fmla="*/ 2541 h 25411"/>
                                      <a:gd name="connsiteX8" fmla="*/ 16518 w 29223"/>
                                      <a:gd name="connsiteY8" fmla="*/ 19059 h 25411"/>
                                      <a:gd name="connsiteX9" fmla="*/ 16518 w 29223"/>
                                      <a:gd name="connsiteY9" fmla="*/ 19059 h 25411"/>
                                      <a:gd name="connsiteX10" fmla="*/ 11435 w 29223"/>
                                      <a:gd name="connsiteY10" fmla="*/ 3812 h 25411"/>
                                      <a:gd name="connsiteX11" fmla="*/ 10165 w 29223"/>
                                      <a:gd name="connsiteY11" fmla="*/ 1271 h 25411"/>
                                      <a:gd name="connsiteX12" fmla="*/ 10165 w 29223"/>
                                      <a:gd name="connsiteY12" fmla="*/ 0 h 25411"/>
                                      <a:gd name="connsiteX13" fmla="*/ 11435 w 29223"/>
                                      <a:gd name="connsiteY13" fmla="*/ 0 h 25411"/>
                                      <a:gd name="connsiteX14" fmla="*/ 11435 w 29223"/>
                                      <a:gd name="connsiteY14" fmla="*/ 0 h 25411"/>
                                      <a:gd name="connsiteX15" fmla="*/ 10165 w 29223"/>
                                      <a:gd name="connsiteY15" fmla="*/ 0 h 25411"/>
                                      <a:gd name="connsiteX16" fmla="*/ 6353 w 29223"/>
                                      <a:gd name="connsiteY16" fmla="*/ 0 h 25411"/>
                                      <a:gd name="connsiteX17" fmla="*/ 1271 w 29223"/>
                                      <a:gd name="connsiteY17" fmla="*/ 0 h 25411"/>
                                      <a:gd name="connsiteX18" fmla="*/ 0 w 29223"/>
                                      <a:gd name="connsiteY18" fmla="*/ 0 h 25411"/>
                                      <a:gd name="connsiteX19" fmla="*/ 0 w 29223"/>
                                      <a:gd name="connsiteY19" fmla="*/ 0 h 25411"/>
                                      <a:gd name="connsiteX20" fmla="*/ 1271 w 29223"/>
                                      <a:gd name="connsiteY20" fmla="*/ 0 h 25411"/>
                                      <a:gd name="connsiteX21" fmla="*/ 3812 w 29223"/>
                                      <a:gd name="connsiteY21" fmla="*/ 2541 h 25411"/>
                                      <a:gd name="connsiteX22" fmla="*/ 12706 w 29223"/>
                                      <a:gd name="connsiteY22" fmla="*/ 22871 h 25411"/>
                                      <a:gd name="connsiteX23" fmla="*/ 13976 w 29223"/>
                                      <a:gd name="connsiteY23" fmla="*/ 25412 h 25411"/>
                                      <a:gd name="connsiteX24" fmla="*/ 15247 w 29223"/>
                                      <a:gd name="connsiteY24" fmla="*/ 22871 h 25411"/>
                                      <a:gd name="connsiteX25" fmla="*/ 19059 w 29223"/>
                                      <a:gd name="connsiteY25" fmla="*/ 12706 h 25411"/>
                                      <a:gd name="connsiteX26" fmla="*/ 22871 w 29223"/>
                                      <a:gd name="connsiteY26" fmla="*/ 3812 h 25411"/>
                                      <a:gd name="connsiteX27" fmla="*/ 24141 w 29223"/>
                                      <a:gd name="connsiteY27" fmla="*/ 1271 h 25411"/>
                                      <a:gd name="connsiteX28" fmla="*/ 29223 w 29223"/>
                                      <a:gd name="connsiteY28" fmla="*/ 0 h 25411"/>
                                      <a:gd name="connsiteX29" fmla="*/ 29223 w 29223"/>
                                      <a:gd name="connsiteY29" fmla="*/ 0 h 25411"/>
                                      <a:gd name="connsiteX30" fmla="*/ 29223 w 29223"/>
                                      <a:gd name="connsiteY30" fmla="*/ 0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223" h="25411">
                                        <a:moveTo>
                                          <a:pt x="29223" y="0"/>
                                        </a:moveTo>
                                        <a:cubicBezTo>
                                          <a:pt x="27953" y="0"/>
                                          <a:pt x="26682" y="0"/>
                                          <a:pt x="26682" y="0"/>
                                        </a:cubicBezTo>
                                        <a:cubicBezTo>
                                          <a:pt x="26682" y="0"/>
                                          <a:pt x="25412" y="0"/>
                                          <a:pt x="22871" y="0"/>
                                        </a:cubicBezTo>
                                        <a:cubicBezTo>
                                          <a:pt x="22871" y="0"/>
                                          <a:pt x="21600" y="0"/>
                                          <a:pt x="21600" y="0"/>
                                        </a:cubicBezTo>
                                        <a:cubicBezTo>
                                          <a:pt x="21600" y="0"/>
                                          <a:pt x="21600" y="0"/>
                                          <a:pt x="21600" y="0"/>
                                        </a:cubicBezTo>
                                        <a:cubicBezTo>
                                          <a:pt x="21600" y="0"/>
                                          <a:pt x="22871" y="0"/>
                                          <a:pt x="22871" y="0"/>
                                        </a:cubicBezTo>
                                        <a:cubicBezTo>
                                          <a:pt x="22871" y="0"/>
                                          <a:pt x="22871" y="0"/>
                                          <a:pt x="22871" y="1271"/>
                                        </a:cubicBezTo>
                                        <a:cubicBezTo>
                                          <a:pt x="22871" y="1271"/>
                                          <a:pt x="22871" y="2541"/>
                                          <a:pt x="22871" y="2541"/>
                                        </a:cubicBezTo>
                                        <a:cubicBezTo>
                                          <a:pt x="21600" y="5082"/>
                                          <a:pt x="17788" y="15247"/>
                                          <a:pt x="16518" y="19059"/>
                                        </a:cubicBezTo>
                                        <a:lnTo>
                                          <a:pt x="16518" y="19059"/>
                                        </a:lnTo>
                                        <a:lnTo>
                                          <a:pt x="11435" y="3812"/>
                                        </a:lnTo>
                                        <a:cubicBezTo>
                                          <a:pt x="11435" y="2541"/>
                                          <a:pt x="10165" y="1271"/>
                                          <a:pt x="10165" y="1271"/>
                                        </a:cubicBezTo>
                                        <a:cubicBezTo>
                                          <a:pt x="10165" y="1271"/>
                                          <a:pt x="10165" y="1271"/>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3812" y="2541"/>
                                        </a:cubicBezTo>
                                        <a:lnTo>
                                          <a:pt x="12706" y="22871"/>
                                        </a:lnTo>
                                        <a:cubicBezTo>
                                          <a:pt x="12706" y="24141"/>
                                          <a:pt x="13976" y="25412"/>
                                          <a:pt x="13976" y="25412"/>
                                        </a:cubicBezTo>
                                        <a:cubicBezTo>
                                          <a:pt x="13976" y="25412"/>
                                          <a:pt x="15247" y="25412"/>
                                          <a:pt x="15247" y="22871"/>
                                        </a:cubicBezTo>
                                        <a:cubicBezTo>
                                          <a:pt x="16518" y="21600"/>
                                          <a:pt x="17788" y="17788"/>
                                          <a:pt x="19059" y="12706"/>
                                        </a:cubicBezTo>
                                        <a:cubicBezTo>
                                          <a:pt x="20329" y="8894"/>
                                          <a:pt x="21600" y="6353"/>
                                          <a:pt x="22871" y="3812"/>
                                        </a:cubicBezTo>
                                        <a:cubicBezTo>
                                          <a:pt x="24141" y="1271"/>
                                          <a:pt x="24141" y="1271"/>
                                          <a:pt x="24141" y="1271"/>
                                        </a:cubicBezTo>
                                        <a:cubicBezTo>
                                          <a:pt x="27953" y="1271"/>
                                          <a:pt x="29223" y="1271"/>
                                          <a:pt x="29223" y="0"/>
                                        </a:cubicBezTo>
                                        <a:cubicBezTo>
                                          <a:pt x="29223" y="1271"/>
                                          <a:pt x="29223" y="1271"/>
                                          <a:pt x="29223" y="0"/>
                                        </a:cubicBezTo>
                                        <a:cubicBezTo>
                                          <a:pt x="29223" y="0"/>
                                          <a:pt x="29223" y="0"/>
                                          <a:pt x="29223"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71" name="任意多边形: 形状 371"/>
                                <wps:cNvSpPr/>
                                <wps:spPr>
                                  <a:xfrm>
                                    <a:off x="1419247" y="1437035"/>
                                    <a:ext cx="15247" cy="26682"/>
                                  </a:xfrm>
                                  <a:custGeom>
                                    <a:avLst/>
                                    <a:gdLst>
                                      <a:gd name="connsiteX0" fmla="*/ 8894 w 15247"/>
                                      <a:gd name="connsiteY0" fmla="*/ 26682 h 26682"/>
                                      <a:gd name="connsiteX1" fmla="*/ 13977 w 15247"/>
                                      <a:gd name="connsiteY1" fmla="*/ 26682 h 26682"/>
                                      <a:gd name="connsiteX2" fmla="*/ 15247 w 15247"/>
                                      <a:gd name="connsiteY2" fmla="*/ 25412 h 26682"/>
                                      <a:gd name="connsiteX3" fmla="*/ 15247 w 15247"/>
                                      <a:gd name="connsiteY3" fmla="*/ 21600 h 26682"/>
                                      <a:gd name="connsiteX4" fmla="*/ 15247 w 15247"/>
                                      <a:gd name="connsiteY4" fmla="*/ 21600 h 26682"/>
                                      <a:gd name="connsiteX5" fmla="*/ 15247 w 15247"/>
                                      <a:gd name="connsiteY5" fmla="*/ 21600 h 26682"/>
                                      <a:gd name="connsiteX6" fmla="*/ 13977 w 15247"/>
                                      <a:gd name="connsiteY6" fmla="*/ 24141 h 26682"/>
                                      <a:gd name="connsiteX7" fmla="*/ 11435 w 15247"/>
                                      <a:gd name="connsiteY7" fmla="*/ 24141 h 26682"/>
                                      <a:gd name="connsiteX8" fmla="*/ 7624 w 15247"/>
                                      <a:gd name="connsiteY8" fmla="*/ 21600 h 26682"/>
                                      <a:gd name="connsiteX9" fmla="*/ 7624 w 15247"/>
                                      <a:gd name="connsiteY9" fmla="*/ 16518 h 26682"/>
                                      <a:gd name="connsiteX10" fmla="*/ 7624 w 15247"/>
                                      <a:gd name="connsiteY10" fmla="*/ 13976 h 26682"/>
                                      <a:gd name="connsiteX11" fmla="*/ 7624 w 15247"/>
                                      <a:gd name="connsiteY11" fmla="*/ 13976 h 26682"/>
                                      <a:gd name="connsiteX12" fmla="*/ 12706 w 15247"/>
                                      <a:gd name="connsiteY12" fmla="*/ 13976 h 26682"/>
                                      <a:gd name="connsiteX13" fmla="*/ 13977 w 15247"/>
                                      <a:gd name="connsiteY13" fmla="*/ 15247 h 26682"/>
                                      <a:gd name="connsiteX14" fmla="*/ 13977 w 15247"/>
                                      <a:gd name="connsiteY14" fmla="*/ 16518 h 26682"/>
                                      <a:gd name="connsiteX15" fmla="*/ 13977 w 15247"/>
                                      <a:gd name="connsiteY15" fmla="*/ 16518 h 26682"/>
                                      <a:gd name="connsiteX16" fmla="*/ 13977 w 15247"/>
                                      <a:gd name="connsiteY16" fmla="*/ 16518 h 26682"/>
                                      <a:gd name="connsiteX17" fmla="*/ 13977 w 15247"/>
                                      <a:gd name="connsiteY17" fmla="*/ 13976 h 26682"/>
                                      <a:gd name="connsiteX18" fmla="*/ 13977 w 15247"/>
                                      <a:gd name="connsiteY18" fmla="*/ 11435 h 26682"/>
                                      <a:gd name="connsiteX19" fmla="*/ 13977 w 15247"/>
                                      <a:gd name="connsiteY19" fmla="*/ 11435 h 26682"/>
                                      <a:gd name="connsiteX20" fmla="*/ 13977 w 15247"/>
                                      <a:gd name="connsiteY20" fmla="*/ 11435 h 26682"/>
                                      <a:gd name="connsiteX21" fmla="*/ 12706 w 15247"/>
                                      <a:gd name="connsiteY21" fmla="*/ 11435 h 26682"/>
                                      <a:gd name="connsiteX22" fmla="*/ 7624 w 15247"/>
                                      <a:gd name="connsiteY22" fmla="*/ 11435 h 26682"/>
                                      <a:gd name="connsiteX23" fmla="*/ 7624 w 15247"/>
                                      <a:gd name="connsiteY23" fmla="*/ 11435 h 26682"/>
                                      <a:gd name="connsiteX24" fmla="*/ 7624 w 15247"/>
                                      <a:gd name="connsiteY24" fmla="*/ 2541 h 26682"/>
                                      <a:gd name="connsiteX25" fmla="*/ 7624 w 15247"/>
                                      <a:gd name="connsiteY25" fmla="*/ 2541 h 26682"/>
                                      <a:gd name="connsiteX26" fmla="*/ 12706 w 15247"/>
                                      <a:gd name="connsiteY26" fmla="*/ 2541 h 26682"/>
                                      <a:gd name="connsiteX27" fmla="*/ 15247 w 15247"/>
                                      <a:gd name="connsiteY27" fmla="*/ 3812 h 26682"/>
                                      <a:gd name="connsiteX28" fmla="*/ 15247 w 15247"/>
                                      <a:gd name="connsiteY28" fmla="*/ 5082 h 26682"/>
                                      <a:gd name="connsiteX29" fmla="*/ 15247 w 15247"/>
                                      <a:gd name="connsiteY29" fmla="*/ 5082 h 26682"/>
                                      <a:gd name="connsiteX30" fmla="*/ 15247 w 15247"/>
                                      <a:gd name="connsiteY30" fmla="*/ 5082 h 26682"/>
                                      <a:gd name="connsiteX31" fmla="*/ 15247 w 15247"/>
                                      <a:gd name="connsiteY31" fmla="*/ 2541 h 26682"/>
                                      <a:gd name="connsiteX32" fmla="*/ 15247 w 15247"/>
                                      <a:gd name="connsiteY32" fmla="*/ 0 h 26682"/>
                                      <a:gd name="connsiteX33" fmla="*/ 15247 w 15247"/>
                                      <a:gd name="connsiteY33" fmla="*/ 0 h 26682"/>
                                      <a:gd name="connsiteX34" fmla="*/ 15247 w 15247"/>
                                      <a:gd name="connsiteY34" fmla="*/ 0 h 26682"/>
                                      <a:gd name="connsiteX35" fmla="*/ 13977 w 15247"/>
                                      <a:gd name="connsiteY35" fmla="*/ 0 h 26682"/>
                                      <a:gd name="connsiteX36" fmla="*/ 6353 w 15247"/>
                                      <a:gd name="connsiteY36" fmla="*/ 0 h 26682"/>
                                      <a:gd name="connsiteX37" fmla="*/ 3812 w 15247"/>
                                      <a:gd name="connsiteY37" fmla="*/ 0 h 26682"/>
                                      <a:gd name="connsiteX38" fmla="*/ 1271 w 15247"/>
                                      <a:gd name="connsiteY38" fmla="*/ 0 h 26682"/>
                                      <a:gd name="connsiteX39" fmla="*/ 0 w 15247"/>
                                      <a:gd name="connsiteY39" fmla="*/ 0 h 26682"/>
                                      <a:gd name="connsiteX40" fmla="*/ 0 w 15247"/>
                                      <a:gd name="connsiteY40" fmla="*/ 0 h 26682"/>
                                      <a:gd name="connsiteX41" fmla="*/ 1271 w 15247"/>
                                      <a:gd name="connsiteY41" fmla="*/ 0 h 26682"/>
                                      <a:gd name="connsiteX42" fmla="*/ 2541 w 15247"/>
                                      <a:gd name="connsiteY42" fmla="*/ 1271 h 26682"/>
                                      <a:gd name="connsiteX43" fmla="*/ 2541 w 15247"/>
                                      <a:gd name="connsiteY43" fmla="*/ 7624 h 26682"/>
                                      <a:gd name="connsiteX44" fmla="*/ 2541 w 15247"/>
                                      <a:gd name="connsiteY44" fmla="*/ 13976 h 26682"/>
                                      <a:gd name="connsiteX45" fmla="*/ 2541 w 15247"/>
                                      <a:gd name="connsiteY45" fmla="*/ 20329 h 26682"/>
                                      <a:gd name="connsiteX46" fmla="*/ 1271 w 15247"/>
                                      <a:gd name="connsiteY46" fmla="*/ 21600 h 26682"/>
                                      <a:gd name="connsiteX47" fmla="*/ 0 w 15247"/>
                                      <a:gd name="connsiteY47" fmla="*/ 21600 h 26682"/>
                                      <a:gd name="connsiteX48" fmla="*/ 0 w 15247"/>
                                      <a:gd name="connsiteY48" fmla="*/ 21600 h 26682"/>
                                      <a:gd name="connsiteX49" fmla="*/ 1271 w 15247"/>
                                      <a:gd name="connsiteY49" fmla="*/ 21600 h 26682"/>
                                      <a:gd name="connsiteX50" fmla="*/ 3812 w 15247"/>
                                      <a:gd name="connsiteY50" fmla="*/ 21600 h 26682"/>
                                      <a:gd name="connsiteX51" fmla="*/ 5082 w 15247"/>
                                      <a:gd name="connsiteY51" fmla="*/ 21600 h 26682"/>
                                      <a:gd name="connsiteX52" fmla="*/ 8894 w 15247"/>
                                      <a:gd name="connsiteY52" fmla="*/ 26682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15247" h="26682">
                                        <a:moveTo>
                                          <a:pt x="8894" y="26682"/>
                                        </a:moveTo>
                                        <a:cubicBezTo>
                                          <a:pt x="10165" y="26682"/>
                                          <a:pt x="12706" y="26682"/>
                                          <a:pt x="13977" y="26682"/>
                                        </a:cubicBezTo>
                                        <a:cubicBezTo>
                                          <a:pt x="15247" y="26682"/>
                                          <a:pt x="15247" y="26682"/>
                                          <a:pt x="15247" y="25412"/>
                                        </a:cubicBezTo>
                                        <a:cubicBezTo>
                                          <a:pt x="15247" y="24141"/>
                                          <a:pt x="15247" y="22871"/>
                                          <a:pt x="15247" y="21600"/>
                                        </a:cubicBezTo>
                                        <a:cubicBezTo>
                                          <a:pt x="15247" y="21600"/>
                                          <a:pt x="15247" y="21600"/>
                                          <a:pt x="15247" y="21600"/>
                                        </a:cubicBezTo>
                                        <a:cubicBezTo>
                                          <a:pt x="15247" y="21600"/>
                                          <a:pt x="15247" y="21600"/>
                                          <a:pt x="15247" y="21600"/>
                                        </a:cubicBezTo>
                                        <a:cubicBezTo>
                                          <a:pt x="15247" y="22871"/>
                                          <a:pt x="13977" y="24141"/>
                                          <a:pt x="13977" y="24141"/>
                                        </a:cubicBezTo>
                                        <a:cubicBezTo>
                                          <a:pt x="12706" y="24141"/>
                                          <a:pt x="11435" y="24141"/>
                                          <a:pt x="11435" y="24141"/>
                                        </a:cubicBezTo>
                                        <a:cubicBezTo>
                                          <a:pt x="7624" y="24141"/>
                                          <a:pt x="7624" y="24141"/>
                                          <a:pt x="7624" y="21600"/>
                                        </a:cubicBezTo>
                                        <a:cubicBezTo>
                                          <a:pt x="7624" y="20329"/>
                                          <a:pt x="7624" y="17788"/>
                                          <a:pt x="7624" y="16518"/>
                                        </a:cubicBezTo>
                                        <a:lnTo>
                                          <a:pt x="7624" y="13976"/>
                                        </a:lnTo>
                                        <a:cubicBezTo>
                                          <a:pt x="7624" y="13976"/>
                                          <a:pt x="7624" y="13976"/>
                                          <a:pt x="7624" y="13976"/>
                                        </a:cubicBezTo>
                                        <a:cubicBezTo>
                                          <a:pt x="8894" y="13976"/>
                                          <a:pt x="11435" y="13976"/>
                                          <a:pt x="12706" y="13976"/>
                                        </a:cubicBezTo>
                                        <a:cubicBezTo>
                                          <a:pt x="13977" y="13976"/>
                                          <a:pt x="13977" y="13976"/>
                                          <a:pt x="13977" y="15247"/>
                                        </a:cubicBezTo>
                                        <a:cubicBezTo>
                                          <a:pt x="13977" y="15247"/>
                                          <a:pt x="13977" y="16518"/>
                                          <a:pt x="13977" y="16518"/>
                                        </a:cubicBezTo>
                                        <a:cubicBezTo>
                                          <a:pt x="13977" y="16518"/>
                                          <a:pt x="13977" y="16518"/>
                                          <a:pt x="13977" y="16518"/>
                                        </a:cubicBezTo>
                                        <a:cubicBezTo>
                                          <a:pt x="13977" y="16518"/>
                                          <a:pt x="13977" y="16518"/>
                                          <a:pt x="13977" y="16518"/>
                                        </a:cubicBezTo>
                                        <a:cubicBezTo>
                                          <a:pt x="13977" y="16518"/>
                                          <a:pt x="13977" y="15247"/>
                                          <a:pt x="13977" y="13976"/>
                                        </a:cubicBezTo>
                                        <a:cubicBezTo>
                                          <a:pt x="13977" y="12706"/>
                                          <a:pt x="13977" y="11435"/>
                                          <a:pt x="13977" y="11435"/>
                                        </a:cubicBezTo>
                                        <a:cubicBezTo>
                                          <a:pt x="13977" y="11435"/>
                                          <a:pt x="13977" y="11435"/>
                                          <a:pt x="13977" y="11435"/>
                                        </a:cubicBezTo>
                                        <a:cubicBezTo>
                                          <a:pt x="13977" y="11435"/>
                                          <a:pt x="13977" y="11435"/>
                                          <a:pt x="13977" y="11435"/>
                                        </a:cubicBezTo>
                                        <a:cubicBezTo>
                                          <a:pt x="13977" y="11435"/>
                                          <a:pt x="12706" y="11435"/>
                                          <a:pt x="12706" y="11435"/>
                                        </a:cubicBezTo>
                                        <a:cubicBezTo>
                                          <a:pt x="11435" y="11435"/>
                                          <a:pt x="7624" y="11435"/>
                                          <a:pt x="7624" y="11435"/>
                                        </a:cubicBezTo>
                                        <a:cubicBezTo>
                                          <a:pt x="7624" y="11435"/>
                                          <a:pt x="7624" y="11435"/>
                                          <a:pt x="7624" y="11435"/>
                                        </a:cubicBezTo>
                                        <a:lnTo>
                                          <a:pt x="7624" y="2541"/>
                                        </a:lnTo>
                                        <a:cubicBezTo>
                                          <a:pt x="7624" y="2541"/>
                                          <a:pt x="7624" y="2541"/>
                                          <a:pt x="7624" y="2541"/>
                                        </a:cubicBezTo>
                                        <a:cubicBezTo>
                                          <a:pt x="8894" y="2541"/>
                                          <a:pt x="11435" y="2541"/>
                                          <a:pt x="12706" y="2541"/>
                                        </a:cubicBezTo>
                                        <a:cubicBezTo>
                                          <a:pt x="13977" y="2541"/>
                                          <a:pt x="15247" y="2541"/>
                                          <a:pt x="15247" y="3812"/>
                                        </a:cubicBezTo>
                                        <a:cubicBezTo>
                                          <a:pt x="15247" y="3812"/>
                                          <a:pt x="15247" y="5082"/>
                                          <a:pt x="15247" y="5082"/>
                                        </a:cubicBezTo>
                                        <a:cubicBezTo>
                                          <a:pt x="15247" y="5082"/>
                                          <a:pt x="15247" y="5082"/>
                                          <a:pt x="15247" y="5082"/>
                                        </a:cubicBezTo>
                                        <a:cubicBezTo>
                                          <a:pt x="15247" y="5082"/>
                                          <a:pt x="15247" y="5082"/>
                                          <a:pt x="15247" y="5082"/>
                                        </a:cubicBezTo>
                                        <a:cubicBezTo>
                                          <a:pt x="15247" y="5082"/>
                                          <a:pt x="15247" y="3812"/>
                                          <a:pt x="15247" y="2541"/>
                                        </a:cubicBezTo>
                                        <a:cubicBezTo>
                                          <a:pt x="15247" y="1271"/>
                                          <a:pt x="15247" y="1271"/>
                                          <a:pt x="15247" y="0"/>
                                        </a:cubicBezTo>
                                        <a:cubicBezTo>
                                          <a:pt x="15247" y="0"/>
                                          <a:pt x="15247" y="0"/>
                                          <a:pt x="15247" y="0"/>
                                        </a:cubicBezTo>
                                        <a:cubicBezTo>
                                          <a:pt x="15247" y="0"/>
                                          <a:pt x="15247" y="0"/>
                                          <a:pt x="15247" y="0"/>
                                        </a:cubicBezTo>
                                        <a:cubicBezTo>
                                          <a:pt x="15247" y="0"/>
                                          <a:pt x="13977" y="0"/>
                                          <a:pt x="13977" y="0"/>
                                        </a:cubicBezTo>
                                        <a:cubicBezTo>
                                          <a:pt x="13977" y="0"/>
                                          <a:pt x="6353" y="0"/>
                                          <a:pt x="6353" y="0"/>
                                        </a:cubicBezTo>
                                        <a:cubicBezTo>
                                          <a:pt x="6353" y="0"/>
                                          <a:pt x="5082" y="0"/>
                                          <a:pt x="3812" y="0"/>
                                        </a:cubicBezTo>
                                        <a:cubicBezTo>
                                          <a:pt x="2541"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2541" y="21600"/>
                                          <a:pt x="3812" y="21600"/>
                                        </a:cubicBezTo>
                                        <a:cubicBezTo>
                                          <a:pt x="5082" y="21600"/>
                                          <a:pt x="5082" y="21600"/>
                                          <a:pt x="5082" y="21600"/>
                                        </a:cubicBezTo>
                                        <a:cubicBezTo>
                                          <a:pt x="7624" y="26682"/>
                                          <a:pt x="7624" y="26682"/>
                                          <a:pt x="8894" y="266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72" name="任意多边形: 形状 372"/>
                                <wps:cNvSpPr/>
                                <wps:spPr>
                                  <a:xfrm>
                                    <a:off x="1438305" y="1437035"/>
                                    <a:ext cx="40658" cy="26246"/>
                                  </a:xfrm>
                                  <a:custGeom>
                                    <a:avLst/>
                                    <a:gdLst>
                                      <a:gd name="connsiteX0" fmla="*/ 38118 w 40658"/>
                                      <a:gd name="connsiteY0" fmla="*/ 25412 h 26246"/>
                                      <a:gd name="connsiteX1" fmla="*/ 40659 w 40658"/>
                                      <a:gd name="connsiteY1" fmla="*/ 20329 h 26246"/>
                                      <a:gd name="connsiteX2" fmla="*/ 35577 w 40658"/>
                                      <a:gd name="connsiteY2" fmla="*/ 11435 h 26246"/>
                                      <a:gd name="connsiteX3" fmla="*/ 34306 w 40658"/>
                                      <a:gd name="connsiteY3" fmla="*/ 10165 h 26246"/>
                                      <a:gd name="connsiteX4" fmla="*/ 30494 w 40658"/>
                                      <a:gd name="connsiteY4" fmla="*/ 5082 h 26246"/>
                                      <a:gd name="connsiteX5" fmla="*/ 34306 w 40658"/>
                                      <a:gd name="connsiteY5" fmla="*/ 1271 h 26246"/>
                                      <a:gd name="connsiteX6" fmla="*/ 38118 w 40658"/>
                                      <a:gd name="connsiteY6" fmla="*/ 2541 h 26246"/>
                                      <a:gd name="connsiteX7" fmla="*/ 39388 w 40658"/>
                                      <a:gd name="connsiteY7" fmla="*/ 5082 h 26246"/>
                                      <a:gd name="connsiteX8" fmla="*/ 39388 w 40658"/>
                                      <a:gd name="connsiteY8" fmla="*/ 5082 h 26246"/>
                                      <a:gd name="connsiteX9" fmla="*/ 39388 w 40658"/>
                                      <a:gd name="connsiteY9" fmla="*/ 3812 h 26246"/>
                                      <a:gd name="connsiteX10" fmla="*/ 39388 w 40658"/>
                                      <a:gd name="connsiteY10" fmla="*/ 0 h 26246"/>
                                      <a:gd name="connsiteX11" fmla="*/ 39388 w 40658"/>
                                      <a:gd name="connsiteY11" fmla="*/ 0 h 26246"/>
                                      <a:gd name="connsiteX12" fmla="*/ 35577 w 40658"/>
                                      <a:gd name="connsiteY12" fmla="*/ 0 h 26246"/>
                                      <a:gd name="connsiteX13" fmla="*/ 27953 w 40658"/>
                                      <a:gd name="connsiteY13" fmla="*/ 6353 h 26246"/>
                                      <a:gd name="connsiteX14" fmla="*/ 33035 w 40658"/>
                                      <a:gd name="connsiteY14" fmla="*/ 13976 h 26246"/>
                                      <a:gd name="connsiteX15" fmla="*/ 34306 w 40658"/>
                                      <a:gd name="connsiteY15" fmla="*/ 15247 h 26246"/>
                                      <a:gd name="connsiteX16" fmla="*/ 38118 w 40658"/>
                                      <a:gd name="connsiteY16" fmla="*/ 20329 h 26246"/>
                                      <a:gd name="connsiteX17" fmla="*/ 34306 w 40658"/>
                                      <a:gd name="connsiteY17" fmla="*/ 24141 h 26246"/>
                                      <a:gd name="connsiteX18" fmla="*/ 29224 w 40658"/>
                                      <a:gd name="connsiteY18" fmla="*/ 20329 h 26246"/>
                                      <a:gd name="connsiteX19" fmla="*/ 29224 w 40658"/>
                                      <a:gd name="connsiteY19" fmla="*/ 19059 h 26246"/>
                                      <a:gd name="connsiteX20" fmla="*/ 29224 w 40658"/>
                                      <a:gd name="connsiteY20" fmla="*/ 19059 h 26246"/>
                                      <a:gd name="connsiteX21" fmla="*/ 29224 w 40658"/>
                                      <a:gd name="connsiteY21" fmla="*/ 20329 h 26246"/>
                                      <a:gd name="connsiteX22" fmla="*/ 29224 w 40658"/>
                                      <a:gd name="connsiteY22" fmla="*/ 24141 h 26246"/>
                                      <a:gd name="connsiteX23" fmla="*/ 29224 w 40658"/>
                                      <a:gd name="connsiteY23" fmla="*/ 25412 h 26246"/>
                                      <a:gd name="connsiteX24" fmla="*/ 27953 w 40658"/>
                                      <a:gd name="connsiteY24" fmla="*/ 25412 h 26246"/>
                                      <a:gd name="connsiteX25" fmla="*/ 24141 w 40658"/>
                                      <a:gd name="connsiteY25" fmla="*/ 22871 h 26246"/>
                                      <a:gd name="connsiteX26" fmla="*/ 16518 w 40658"/>
                                      <a:gd name="connsiteY26" fmla="*/ 13976 h 26246"/>
                                      <a:gd name="connsiteX27" fmla="*/ 20329 w 40658"/>
                                      <a:gd name="connsiteY27" fmla="*/ 6353 h 26246"/>
                                      <a:gd name="connsiteX28" fmla="*/ 17788 w 40658"/>
                                      <a:gd name="connsiteY28" fmla="*/ 1271 h 26246"/>
                                      <a:gd name="connsiteX29" fmla="*/ 11435 w 40658"/>
                                      <a:gd name="connsiteY29" fmla="*/ 0 h 26246"/>
                                      <a:gd name="connsiteX30" fmla="*/ 6353 w 40658"/>
                                      <a:gd name="connsiteY30" fmla="*/ 0 h 26246"/>
                                      <a:gd name="connsiteX31" fmla="*/ 1271 w 40658"/>
                                      <a:gd name="connsiteY31" fmla="*/ 0 h 26246"/>
                                      <a:gd name="connsiteX32" fmla="*/ 0 w 40658"/>
                                      <a:gd name="connsiteY32" fmla="*/ 0 h 26246"/>
                                      <a:gd name="connsiteX33" fmla="*/ 0 w 40658"/>
                                      <a:gd name="connsiteY33" fmla="*/ 0 h 26246"/>
                                      <a:gd name="connsiteX34" fmla="*/ 1271 w 40658"/>
                                      <a:gd name="connsiteY34" fmla="*/ 0 h 26246"/>
                                      <a:gd name="connsiteX35" fmla="*/ 2541 w 40658"/>
                                      <a:gd name="connsiteY35" fmla="*/ 1271 h 26246"/>
                                      <a:gd name="connsiteX36" fmla="*/ 2541 w 40658"/>
                                      <a:gd name="connsiteY36" fmla="*/ 7624 h 26246"/>
                                      <a:gd name="connsiteX37" fmla="*/ 2541 w 40658"/>
                                      <a:gd name="connsiteY37" fmla="*/ 13976 h 26246"/>
                                      <a:gd name="connsiteX38" fmla="*/ 2541 w 40658"/>
                                      <a:gd name="connsiteY38" fmla="*/ 20329 h 26246"/>
                                      <a:gd name="connsiteX39" fmla="*/ 1271 w 40658"/>
                                      <a:gd name="connsiteY39" fmla="*/ 21600 h 26246"/>
                                      <a:gd name="connsiteX40" fmla="*/ 0 w 40658"/>
                                      <a:gd name="connsiteY40" fmla="*/ 21600 h 26246"/>
                                      <a:gd name="connsiteX41" fmla="*/ 0 w 40658"/>
                                      <a:gd name="connsiteY41" fmla="*/ 21600 h 26246"/>
                                      <a:gd name="connsiteX42" fmla="*/ 1271 w 40658"/>
                                      <a:gd name="connsiteY42" fmla="*/ 21600 h 26246"/>
                                      <a:gd name="connsiteX43" fmla="*/ 5082 w 40658"/>
                                      <a:gd name="connsiteY43" fmla="*/ 21600 h 26246"/>
                                      <a:gd name="connsiteX44" fmla="*/ 10165 w 40658"/>
                                      <a:gd name="connsiteY44" fmla="*/ 21600 h 26246"/>
                                      <a:gd name="connsiteX45" fmla="*/ 11435 w 40658"/>
                                      <a:gd name="connsiteY45" fmla="*/ 21600 h 26246"/>
                                      <a:gd name="connsiteX46" fmla="*/ 11435 w 40658"/>
                                      <a:gd name="connsiteY46" fmla="*/ 21600 h 26246"/>
                                      <a:gd name="connsiteX47" fmla="*/ 10165 w 40658"/>
                                      <a:gd name="connsiteY47" fmla="*/ 21600 h 26246"/>
                                      <a:gd name="connsiteX48" fmla="*/ 8894 w 40658"/>
                                      <a:gd name="connsiteY48" fmla="*/ 20329 h 26246"/>
                                      <a:gd name="connsiteX49" fmla="*/ 8894 w 40658"/>
                                      <a:gd name="connsiteY49" fmla="*/ 12706 h 26246"/>
                                      <a:gd name="connsiteX50" fmla="*/ 8894 w 40658"/>
                                      <a:gd name="connsiteY50" fmla="*/ 12706 h 26246"/>
                                      <a:gd name="connsiteX51" fmla="*/ 8894 w 40658"/>
                                      <a:gd name="connsiteY51" fmla="*/ 12706 h 26246"/>
                                      <a:gd name="connsiteX52" fmla="*/ 11435 w 40658"/>
                                      <a:gd name="connsiteY52" fmla="*/ 12706 h 26246"/>
                                      <a:gd name="connsiteX53" fmla="*/ 11435 w 40658"/>
                                      <a:gd name="connsiteY53" fmla="*/ 12706 h 26246"/>
                                      <a:gd name="connsiteX54" fmla="*/ 15247 w 40658"/>
                                      <a:gd name="connsiteY54" fmla="*/ 17788 h 26246"/>
                                      <a:gd name="connsiteX55" fmla="*/ 20329 w 40658"/>
                                      <a:gd name="connsiteY55" fmla="*/ 22871 h 26246"/>
                                      <a:gd name="connsiteX56" fmla="*/ 24141 w 40658"/>
                                      <a:gd name="connsiteY56" fmla="*/ 22871 h 26246"/>
                                      <a:gd name="connsiteX57" fmla="*/ 26682 w 40658"/>
                                      <a:gd name="connsiteY57" fmla="*/ 22871 h 26246"/>
                                      <a:gd name="connsiteX58" fmla="*/ 26682 w 40658"/>
                                      <a:gd name="connsiteY58" fmla="*/ 22871 h 26246"/>
                                      <a:gd name="connsiteX59" fmla="*/ 26682 w 40658"/>
                                      <a:gd name="connsiteY59" fmla="*/ 22871 h 26246"/>
                                      <a:gd name="connsiteX60" fmla="*/ 31765 w 40658"/>
                                      <a:gd name="connsiteY60" fmla="*/ 24141 h 26246"/>
                                      <a:gd name="connsiteX61" fmla="*/ 38118 w 40658"/>
                                      <a:gd name="connsiteY61" fmla="*/ 25412 h 26246"/>
                                      <a:gd name="connsiteX62" fmla="*/ 15247 w 40658"/>
                                      <a:gd name="connsiteY62" fmla="*/ 13976 h 26246"/>
                                      <a:gd name="connsiteX63" fmla="*/ 12706 w 40658"/>
                                      <a:gd name="connsiteY63" fmla="*/ 13976 h 26246"/>
                                      <a:gd name="connsiteX64" fmla="*/ 10165 w 40658"/>
                                      <a:gd name="connsiteY64" fmla="*/ 13976 h 26246"/>
                                      <a:gd name="connsiteX65" fmla="*/ 10165 w 40658"/>
                                      <a:gd name="connsiteY65" fmla="*/ 13976 h 26246"/>
                                      <a:gd name="connsiteX66" fmla="*/ 10165 w 40658"/>
                                      <a:gd name="connsiteY66" fmla="*/ 3812 h 26246"/>
                                      <a:gd name="connsiteX67" fmla="*/ 10165 w 40658"/>
                                      <a:gd name="connsiteY67" fmla="*/ 3812 h 26246"/>
                                      <a:gd name="connsiteX68" fmla="*/ 11435 w 40658"/>
                                      <a:gd name="connsiteY68" fmla="*/ 3812 h 26246"/>
                                      <a:gd name="connsiteX69" fmla="*/ 16518 w 40658"/>
                                      <a:gd name="connsiteY69" fmla="*/ 10165 h 26246"/>
                                      <a:gd name="connsiteX70" fmla="*/ 15247 w 40658"/>
                                      <a:gd name="connsiteY70" fmla="*/ 13976 h 262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40658" h="26246">
                                        <a:moveTo>
                                          <a:pt x="38118" y="25412"/>
                                        </a:moveTo>
                                        <a:cubicBezTo>
                                          <a:pt x="40659" y="24141"/>
                                          <a:pt x="40659" y="21600"/>
                                          <a:pt x="40659" y="20329"/>
                                        </a:cubicBezTo>
                                        <a:cubicBezTo>
                                          <a:pt x="40659" y="17788"/>
                                          <a:pt x="39388" y="15247"/>
                                          <a:pt x="35577" y="11435"/>
                                        </a:cubicBezTo>
                                        <a:lnTo>
                                          <a:pt x="34306" y="10165"/>
                                        </a:lnTo>
                                        <a:cubicBezTo>
                                          <a:pt x="31765" y="7624"/>
                                          <a:pt x="30494" y="6353"/>
                                          <a:pt x="30494" y="5082"/>
                                        </a:cubicBezTo>
                                        <a:cubicBezTo>
                                          <a:pt x="30494" y="2541"/>
                                          <a:pt x="31765" y="1271"/>
                                          <a:pt x="34306" y="1271"/>
                                        </a:cubicBezTo>
                                        <a:cubicBezTo>
                                          <a:pt x="36847" y="1271"/>
                                          <a:pt x="36847" y="2541"/>
                                          <a:pt x="38118" y="2541"/>
                                        </a:cubicBezTo>
                                        <a:cubicBezTo>
                                          <a:pt x="39388" y="3812"/>
                                          <a:pt x="39388" y="3812"/>
                                          <a:pt x="39388" y="5082"/>
                                        </a:cubicBezTo>
                                        <a:cubicBezTo>
                                          <a:pt x="39388" y="5082"/>
                                          <a:pt x="39388" y="5082"/>
                                          <a:pt x="39388" y="5082"/>
                                        </a:cubicBezTo>
                                        <a:cubicBezTo>
                                          <a:pt x="39388" y="5082"/>
                                          <a:pt x="39388" y="5082"/>
                                          <a:pt x="39388" y="3812"/>
                                        </a:cubicBezTo>
                                        <a:cubicBezTo>
                                          <a:pt x="39388" y="1271"/>
                                          <a:pt x="39388" y="0"/>
                                          <a:pt x="39388" y="0"/>
                                        </a:cubicBezTo>
                                        <a:cubicBezTo>
                                          <a:pt x="39388" y="0"/>
                                          <a:pt x="39388" y="0"/>
                                          <a:pt x="39388" y="0"/>
                                        </a:cubicBezTo>
                                        <a:cubicBezTo>
                                          <a:pt x="38118" y="0"/>
                                          <a:pt x="36847" y="0"/>
                                          <a:pt x="35577" y="0"/>
                                        </a:cubicBezTo>
                                        <a:cubicBezTo>
                                          <a:pt x="30494" y="0"/>
                                          <a:pt x="27953" y="2541"/>
                                          <a:pt x="27953" y="6353"/>
                                        </a:cubicBezTo>
                                        <a:cubicBezTo>
                                          <a:pt x="27953" y="8894"/>
                                          <a:pt x="29224" y="11435"/>
                                          <a:pt x="33035" y="13976"/>
                                        </a:cubicBezTo>
                                        <a:lnTo>
                                          <a:pt x="34306" y="15247"/>
                                        </a:lnTo>
                                        <a:cubicBezTo>
                                          <a:pt x="36847" y="17788"/>
                                          <a:pt x="38118" y="19059"/>
                                          <a:pt x="38118" y="20329"/>
                                        </a:cubicBezTo>
                                        <a:cubicBezTo>
                                          <a:pt x="38118" y="21600"/>
                                          <a:pt x="36847" y="24141"/>
                                          <a:pt x="34306" y="24141"/>
                                        </a:cubicBezTo>
                                        <a:cubicBezTo>
                                          <a:pt x="31765" y="24141"/>
                                          <a:pt x="30494" y="22871"/>
                                          <a:pt x="29224" y="20329"/>
                                        </a:cubicBezTo>
                                        <a:cubicBezTo>
                                          <a:pt x="29224" y="20329"/>
                                          <a:pt x="29224" y="19059"/>
                                          <a:pt x="29224" y="19059"/>
                                        </a:cubicBezTo>
                                        <a:cubicBezTo>
                                          <a:pt x="29224" y="19059"/>
                                          <a:pt x="29224" y="19059"/>
                                          <a:pt x="29224" y="19059"/>
                                        </a:cubicBezTo>
                                        <a:cubicBezTo>
                                          <a:pt x="29224" y="19059"/>
                                          <a:pt x="29224" y="19059"/>
                                          <a:pt x="29224" y="20329"/>
                                        </a:cubicBezTo>
                                        <a:cubicBezTo>
                                          <a:pt x="29224" y="20329"/>
                                          <a:pt x="29224" y="22871"/>
                                          <a:pt x="29224" y="24141"/>
                                        </a:cubicBezTo>
                                        <a:cubicBezTo>
                                          <a:pt x="29224" y="24141"/>
                                          <a:pt x="29224" y="25412"/>
                                          <a:pt x="29224" y="25412"/>
                                        </a:cubicBezTo>
                                        <a:cubicBezTo>
                                          <a:pt x="29224" y="25412"/>
                                          <a:pt x="29224" y="25412"/>
                                          <a:pt x="27953" y="25412"/>
                                        </a:cubicBezTo>
                                        <a:cubicBezTo>
                                          <a:pt x="27953" y="25412"/>
                                          <a:pt x="26682" y="25412"/>
                                          <a:pt x="24141" y="22871"/>
                                        </a:cubicBezTo>
                                        <a:cubicBezTo>
                                          <a:pt x="21600" y="20329"/>
                                          <a:pt x="20329" y="17788"/>
                                          <a:pt x="16518" y="13976"/>
                                        </a:cubicBezTo>
                                        <a:cubicBezTo>
                                          <a:pt x="20329" y="11435"/>
                                          <a:pt x="20329" y="8894"/>
                                          <a:pt x="20329" y="6353"/>
                                        </a:cubicBezTo>
                                        <a:cubicBezTo>
                                          <a:pt x="20329" y="3812"/>
                                          <a:pt x="19059" y="2541"/>
                                          <a:pt x="17788" y="1271"/>
                                        </a:cubicBezTo>
                                        <a:cubicBezTo>
                                          <a:pt x="16518" y="0"/>
                                          <a:pt x="13977" y="0"/>
                                          <a:pt x="11435" y="0"/>
                                        </a:cubicBezTo>
                                        <a:cubicBezTo>
                                          <a:pt x="10165" y="0"/>
                                          <a:pt x="7624"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5082"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2706"/>
                                        </a:lnTo>
                                        <a:cubicBezTo>
                                          <a:pt x="8894" y="12706"/>
                                          <a:pt x="8894" y="12706"/>
                                          <a:pt x="8894" y="12706"/>
                                        </a:cubicBezTo>
                                        <a:lnTo>
                                          <a:pt x="11435" y="12706"/>
                                        </a:lnTo>
                                        <a:cubicBezTo>
                                          <a:pt x="11435" y="12706"/>
                                          <a:pt x="11435" y="12706"/>
                                          <a:pt x="11435" y="12706"/>
                                        </a:cubicBezTo>
                                        <a:cubicBezTo>
                                          <a:pt x="11435" y="12706"/>
                                          <a:pt x="13977" y="15247"/>
                                          <a:pt x="15247" y="17788"/>
                                        </a:cubicBezTo>
                                        <a:cubicBezTo>
                                          <a:pt x="16518" y="20329"/>
                                          <a:pt x="17788" y="21600"/>
                                          <a:pt x="20329" y="22871"/>
                                        </a:cubicBezTo>
                                        <a:cubicBezTo>
                                          <a:pt x="21600" y="22871"/>
                                          <a:pt x="21600" y="22871"/>
                                          <a:pt x="24141" y="22871"/>
                                        </a:cubicBezTo>
                                        <a:lnTo>
                                          <a:pt x="26682" y="22871"/>
                                        </a:lnTo>
                                        <a:cubicBezTo>
                                          <a:pt x="26682" y="22871"/>
                                          <a:pt x="26682" y="22871"/>
                                          <a:pt x="26682" y="22871"/>
                                        </a:cubicBezTo>
                                        <a:cubicBezTo>
                                          <a:pt x="26682" y="22871"/>
                                          <a:pt x="26682" y="22871"/>
                                          <a:pt x="26682" y="22871"/>
                                        </a:cubicBezTo>
                                        <a:cubicBezTo>
                                          <a:pt x="27953" y="22871"/>
                                          <a:pt x="29224" y="24141"/>
                                          <a:pt x="31765" y="24141"/>
                                        </a:cubicBezTo>
                                        <a:cubicBezTo>
                                          <a:pt x="34306" y="26682"/>
                                          <a:pt x="36847" y="26682"/>
                                          <a:pt x="38118" y="25412"/>
                                        </a:cubicBezTo>
                                        <a:close/>
                                        <a:moveTo>
                                          <a:pt x="15247" y="13976"/>
                                        </a:moveTo>
                                        <a:cubicBezTo>
                                          <a:pt x="15247" y="13976"/>
                                          <a:pt x="13977" y="13976"/>
                                          <a:pt x="12706" y="13976"/>
                                        </a:cubicBezTo>
                                        <a:cubicBezTo>
                                          <a:pt x="11435" y="13976"/>
                                          <a:pt x="11435" y="13976"/>
                                          <a:pt x="10165" y="13976"/>
                                        </a:cubicBezTo>
                                        <a:cubicBezTo>
                                          <a:pt x="10165" y="13976"/>
                                          <a:pt x="10165" y="13976"/>
                                          <a:pt x="10165" y="13976"/>
                                        </a:cubicBezTo>
                                        <a:lnTo>
                                          <a:pt x="10165" y="3812"/>
                                        </a:lnTo>
                                        <a:cubicBezTo>
                                          <a:pt x="10165" y="3812"/>
                                          <a:pt x="10165" y="3812"/>
                                          <a:pt x="10165" y="3812"/>
                                        </a:cubicBezTo>
                                        <a:cubicBezTo>
                                          <a:pt x="10165" y="3812"/>
                                          <a:pt x="11435" y="3812"/>
                                          <a:pt x="11435" y="3812"/>
                                        </a:cubicBezTo>
                                        <a:cubicBezTo>
                                          <a:pt x="13977" y="3812"/>
                                          <a:pt x="16518" y="5082"/>
                                          <a:pt x="16518" y="10165"/>
                                        </a:cubicBezTo>
                                        <a:cubicBezTo>
                                          <a:pt x="16518" y="11435"/>
                                          <a:pt x="15247" y="13976"/>
                                          <a:pt x="15247" y="1397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73" name="任意多边形: 形状 373"/>
                                <wps:cNvSpPr/>
                                <wps:spPr>
                                  <a:xfrm>
                                    <a:off x="1484047"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3812" y="16518"/>
                                          <a:pt x="3812"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74" name="任意多边形: 形状 374"/>
                                <wps:cNvSpPr/>
                                <wps:spPr>
                                  <a:xfrm>
                                    <a:off x="1498023" y="1440847"/>
                                    <a:ext cx="44470" cy="24141"/>
                                  </a:xfrm>
                                  <a:custGeom>
                                    <a:avLst/>
                                    <a:gdLst>
                                      <a:gd name="connsiteX0" fmla="*/ 35576 w 44470"/>
                                      <a:gd name="connsiteY0" fmla="*/ 11435 h 24141"/>
                                      <a:gd name="connsiteX1" fmla="*/ 41929 w 44470"/>
                                      <a:gd name="connsiteY1" fmla="*/ 1271 h 24141"/>
                                      <a:gd name="connsiteX2" fmla="*/ 43200 w 44470"/>
                                      <a:gd name="connsiteY2" fmla="*/ 0 h 24141"/>
                                      <a:gd name="connsiteX3" fmla="*/ 44471 w 44470"/>
                                      <a:gd name="connsiteY3" fmla="*/ 0 h 24141"/>
                                      <a:gd name="connsiteX4" fmla="*/ 44471 w 44470"/>
                                      <a:gd name="connsiteY4" fmla="*/ 0 h 24141"/>
                                      <a:gd name="connsiteX5" fmla="*/ 44471 w 44470"/>
                                      <a:gd name="connsiteY5" fmla="*/ 0 h 24141"/>
                                      <a:gd name="connsiteX6" fmla="*/ 40659 w 44470"/>
                                      <a:gd name="connsiteY6" fmla="*/ 0 h 24141"/>
                                      <a:gd name="connsiteX7" fmla="*/ 38118 w 44470"/>
                                      <a:gd name="connsiteY7" fmla="*/ 0 h 24141"/>
                                      <a:gd name="connsiteX8" fmla="*/ 38118 w 44470"/>
                                      <a:gd name="connsiteY8" fmla="*/ 0 h 24141"/>
                                      <a:gd name="connsiteX9" fmla="*/ 38118 w 44470"/>
                                      <a:gd name="connsiteY9" fmla="*/ 0 h 24141"/>
                                      <a:gd name="connsiteX10" fmla="*/ 39388 w 44470"/>
                                      <a:gd name="connsiteY10" fmla="*/ 1271 h 24141"/>
                                      <a:gd name="connsiteX11" fmla="*/ 39388 w 44470"/>
                                      <a:gd name="connsiteY11" fmla="*/ 2541 h 24141"/>
                                      <a:gd name="connsiteX12" fmla="*/ 34306 w 44470"/>
                                      <a:gd name="connsiteY12" fmla="*/ 11435 h 24141"/>
                                      <a:gd name="connsiteX13" fmla="*/ 29223 w 44470"/>
                                      <a:gd name="connsiteY13" fmla="*/ 1271 h 24141"/>
                                      <a:gd name="connsiteX14" fmla="*/ 29223 w 44470"/>
                                      <a:gd name="connsiteY14" fmla="*/ 0 h 24141"/>
                                      <a:gd name="connsiteX15" fmla="*/ 29223 w 44470"/>
                                      <a:gd name="connsiteY15" fmla="*/ 0 h 24141"/>
                                      <a:gd name="connsiteX16" fmla="*/ 30494 w 44470"/>
                                      <a:gd name="connsiteY16" fmla="*/ 0 h 24141"/>
                                      <a:gd name="connsiteX17" fmla="*/ 30494 w 44470"/>
                                      <a:gd name="connsiteY17" fmla="*/ 0 h 24141"/>
                                      <a:gd name="connsiteX18" fmla="*/ 26682 w 44470"/>
                                      <a:gd name="connsiteY18" fmla="*/ 0 h 24141"/>
                                      <a:gd name="connsiteX19" fmla="*/ 22871 w 44470"/>
                                      <a:gd name="connsiteY19" fmla="*/ 0 h 24141"/>
                                      <a:gd name="connsiteX20" fmla="*/ 22871 w 44470"/>
                                      <a:gd name="connsiteY20" fmla="*/ 0 h 24141"/>
                                      <a:gd name="connsiteX21" fmla="*/ 21600 w 44470"/>
                                      <a:gd name="connsiteY21" fmla="*/ 0 h 24141"/>
                                      <a:gd name="connsiteX22" fmla="*/ 19059 w 44470"/>
                                      <a:gd name="connsiteY22" fmla="*/ 0 h 24141"/>
                                      <a:gd name="connsiteX23" fmla="*/ 6353 w 44470"/>
                                      <a:gd name="connsiteY23" fmla="*/ 0 h 24141"/>
                                      <a:gd name="connsiteX24" fmla="*/ 2541 w 44470"/>
                                      <a:gd name="connsiteY24" fmla="*/ 0 h 24141"/>
                                      <a:gd name="connsiteX25" fmla="*/ 1271 w 44470"/>
                                      <a:gd name="connsiteY25" fmla="*/ 0 h 24141"/>
                                      <a:gd name="connsiteX26" fmla="*/ 1271 w 44470"/>
                                      <a:gd name="connsiteY26" fmla="*/ 1271 h 24141"/>
                                      <a:gd name="connsiteX27" fmla="*/ 0 w 44470"/>
                                      <a:gd name="connsiteY27" fmla="*/ 5082 h 24141"/>
                                      <a:gd name="connsiteX28" fmla="*/ 0 w 44470"/>
                                      <a:gd name="connsiteY28" fmla="*/ 5082 h 24141"/>
                                      <a:gd name="connsiteX29" fmla="*/ 0 w 44470"/>
                                      <a:gd name="connsiteY29" fmla="*/ 5082 h 24141"/>
                                      <a:gd name="connsiteX30" fmla="*/ 0 w 44470"/>
                                      <a:gd name="connsiteY30" fmla="*/ 3812 h 24141"/>
                                      <a:gd name="connsiteX31" fmla="*/ 2541 w 44470"/>
                                      <a:gd name="connsiteY31" fmla="*/ 2541 h 24141"/>
                                      <a:gd name="connsiteX32" fmla="*/ 7624 w 44470"/>
                                      <a:gd name="connsiteY32" fmla="*/ 2541 h 24141"/>
                                      <a:gd name="connsiteX33" fmla="*/ 7624 w 44470"/>
                                      <a:gd name="connsiteY33" fmla="*/ 16518 h 24141"/>
                                      <a:gd name="connsiteX34" fmla="*/ 7624 w 44470"/>
                                      <a:gd name="connsiteY34" fmla="*/ 22871 h 24141"/>
                                      <a:gd name="connsiteX35" fmla="*/ 6353 w 44470"/>
                                      <a:gd name="connsiteY35" fmla="*/ 24141 h 24141"/>
                                      <a:gd name="connsiteX36" fmla="*/ 5082 w 44470"/>
                                      <a:gd name="connsiteY36" fmla="*/ 24141 h 24141"/>
                                      <a:gd name="connsiteX37" fmla="*/ 5082 w 44470"/>
                                      <a:gd name="connsiteY37" fmla="*/ 24141 h 24141"/>
                                      <a:gd name="connsiteX38" fmla="*/ 6353 w 44470"/>
                                      <a:gd name="connsiteY38" fmla="*/ 24141 h 24141"/>
                                      <a:gd name="connsiteX39" fmla="*/ 10165 w 44470"/>
                                      <a:gd name="connsiteY39" fmla="*/ 24141 h 24141"/>
                                      <a:gd name="connsiteX40" fmla="*/ 15247 w 44470"/>
                                      <a:gd name="connsiteY40" fmla="*/ 24141 h 24141"/>
                                      <a:gd name="connsiteX41" fmla="*/ 16518 w 44470"/>
                                      <a:gd name="connsiteY41" fmla="*/ 24141 h 24141"/>
                                      <a:gd name="connsiteX42" fmla="*/ 16518 w 44470"/>
                                      <a:gd name="connsiteY42" fmla="*/ 24141 h 24141"/>
                                      <a:gd name="connsiteX43" fmla="*/ 15247 w 44470"/>
                                      <a:gd name="connsiteY43" fmla="*/ 24141 h 24141"/>
                                      <a:gd name="connsiteX44" fmla="*/ 13976 w 44470"/>
                                      <a:gd name="connsiteY44" fmla="*/ 22871 h 24141"/>
                                      <a:gd name="connsiteX45" fmla="*/ 13976 w 44470"/>
                                      <a:gd name="connsiteY45" fmla="*/ 15247 h 24141"/>
                                      <a:gd name="connsiteX46" fmla="*/ 13976 w 44470"/>
                                      <a:gd name="connsiteY46" fmla="*/ 1271 h 24141"/>
                                      <a:gd name="connsiteX47" fmla="*/ 17788 w 44470"/>
                                      <a:gd name="connsiteY47" fmla="*/ 1271 h 24141"/>
                                      <a:gd name="connsiteX48" fmla="*/ 21600 w 44470"/>
                                      <a:gd name="connsiteY48" fmla="*/ 2541 h 24141"/>
                                      <a:gd name="connsiteX49" fmla="*/ 21600 w 44470"/>
                                      <a:gd name="connsiteY49" fmla="*/ 2541 h 24141"/>
                                      <a:gd name="connsiteX50" fmla="*/ 21600 w 44470"/>
                                      <a:gd name="connsiteY50" fmla="*/ 3812 h 24141"/>
                                      <a:gd name="connsiteX51" fmla="*/ 21600 w 44470"/>
                                      <a:gd name="connsiteY51" fmla="*/ 3812 h 24141"/>
                                      <a:gd name="connsiteX52" fmla="*/ 21600 w 44470"/>
                                      <a:gd name="connsiteY52" fmla="*/ 0 h 24141"/>
                                      <a:gd name="connsiteX53" fmla="*/ 22871 w 44470"/>
                                      <a:gd name="connsiteY53" fmla="*/ 0 h 24141"/>
                                      <a:gd name="connsiteX54" fmla="*/ 25412 w 44470"/>
                                      <a:gd name="connsiteY54" fmla="*/ 2541 h 24141"/>
                                      <a:gd name="connsiteX55" fmla="*/ 31765 w 44470"/>
                                      <a:gd name="connsiteY55" fmla="*/ 11435 h 24141"/>
                                      <a:gd name="connsiteX56" fmla="*/ 33035 w 44470"/>
                                      <a:gd name="connsiteY56" fmla="*/ 15247 h 24141"/>
                                      <a:gd name="connsiteX57" fmla="*/ 33035 w 44470"/>
                                      <a:gd name="connsiteY57" fmla="*/ 17788 h 24141"/>
                                      <a:gd name="connsiteX58" fmla="*/ 33035 w 44470"/>
                                      <a:gd name="connsiteY58" fmla="*/ 21600 h 24141"/>
                                      <a:gd name="connsiteX59" fmla="*/ 31765 w 44470"/>
                                      <a:gd name="connsiteY59" fmla="*/ 22871 h 24141"/>
                                      <a:gd name="connsiteX60" fmla="*/ 30494 w 44470"/>
                                      <a:gd name="connsiteY60" fmla="*/ 22871 h 24141"/>
                                      <a:gd name="connsiteX61" fmla="*/ 30494 w 44470"/>
                                      <a:gd name="connsiteY61" fmla="*/ 22871 h 24141"/>
                                      <a:gd name="connsiteX62" fmla="*/ 31765 w 44470"/>
                                      <a:gd name="connsiteY62" fmla="*/ 22871 h 24141"/>
                                      <a:gd name="connsiteX63" fmla="*/ 35576 w 44470"/>
                                      <a:gd name="connsiteY63" fmla="*/ 22871 h 24141"/>
                                      <a:gd name="connsiteX64" fmla="*/ 40659 w 44470"/>
                                      <a:gd name="connsiteY64" fmla="*/ 22871 h 24141"/>
                                      <a:gd name="connsiteX65" fmla="*/ 41929 w 44470"/>
                                      <a:gd name="connsiteY65" fmla="*/ 22871 h 24141"/>
                                      <a:gd name="connsiteX66" fmla="*/ 41929 w 44470"/>
                                      <a:gd name="connsiteY66" fmla="*/ 22871 h 24141"/>
                                      <a:gd name="connsiteX67" fmla="*/ 40659 w 44470"/>
                                      <a:gd name="connsiteY67" fmla="*/ 22871 h 24141"/>
                                      <a:gd name="connsiteX68" fmla="*/ 39388 w 44470"/>
                                      <a:gd name="connsiteY68" fmla="*/ 21600 h 24141"/>
                                      <a:gd name="connsiteX69" fmla="*/ 39388 w 44470"/>
                                      <a:gd name="connsiteY69" fmla="*/ 17788 h 24141"/>
                                      <a:gd name="connsiteX70" fmla="*/ 39388 w 44470"/>
                                      <a:gd name="connsiteY70" fmla="*/ 15247 h 24141"/>
                                      <a:gd name="connsiteX71" fmla="*/ 35576 w 44470"/>
                                      <a:gd name="connsiteY71"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44470" h="24141">
                                        <a:moveTo>
                                          <a:pt x="35576" y="11435"/>
                                        </a:moveTo>
                                        <a:cubicBezTo>
                                          <a:pt x="35576" y="10165"/>
                                          <a:pt x="40659" y="2541"/>
                                          <a:pt x="41929" y="1271"/>
                                        </a:cubicBezTo>
                                        <a:cubicBezTo>
                                          <a:pt x="43200" y="0"/>
                                          <a:pt x="43200" y="0"/>
                                          <a:pt x="43200" y="0"/>
                                        </a:cubicBezTo>
                                        <a:cubicBezTo>
                                          <a:pt x="43200" y="0"/>
                                          <a:pt x="44471" y="0"/>
                                          <a:pt x="44471" y="0"/>
                                        </a:cubicBezTo>
                                        <a:cubicBezTo>
                                          <a:pt x="44471" y="0"/>
                                          <a:pt x="44471" y="0"/>
                                          <a:pt x="44471" y="0"/>
                                        </a:cubicBezTo>
                                        <a:cubicBezTo>
                                          <a:pt x="44471" y="0"/>
                                          <a:pt x="44471" y="0"/>
                                          <a:pt x="44471" y="0"/>
                                        </a:cubicBezTo>
                                        <a:cubicBezTo>
                                          <a:pt x="43200" y="0"/>
                                          <a:pt x="41929" y="0"/>
                                          <a:pt x="40659" y="0"/>
                                        </a:cubicBezTo>
                                        <a:cubicBezTo>
                                          <a:pt x="39388" y="0"/>
                                          <a:pt x="38118" y="0"/>
                                          <a:pt x="38118" y="0"/>
                                        </a:cubicBezTo>
                                        <a:cubicBezTo>
                                          <a:pt x="38118" y="0"/>
                                          <a:pt x="38118" y="0"/>
                                          <a:pt x="38118" y="0"/>
                                        </a:cubicBezTo>
                                        <a:cubicBezTo>
                                          <a:pt x="38118" y="0"/>
                                          <a:pt x="38118" y="0"/>
                                          <a:pt x="38118" y="0"/>
                                        </a:cubicBezTo>
                                        <a:cubicBezTo>
                                          <a:pt x="38118" y="0"/>
                                          <a:pt x="39388" y="0"/>
                                          <a:pt x="39388" y="1271"/>
                                        </a:cubicBezTo>
                                        <a:cubicBezTo>
                                          <a:pt x="39388" y="1271"/>
                                          <a:pt x="39388" y="2541"/>
                                          <a:pt x="39388" y="2541"/>
                                        </a:cubicBezTo>
                                        <a:cubicBezTo>
                                          <a:pt x="39388" y="3812"/>
                                          <a:pt x="34306" y="10165"/>
                                          <a:pt x="34306" y="11435"/>
                                        </a:cubicBezTo>
                                        <a:cubicBezTo>
                                          <a:pt x="34306" y="10165"/>
                                          <a:pt x="29223" y="2541"/>
                                          <a:pt x="29223" y="1271"/>
                                        </a:cubicBezTo>
                                        <a:cubicBezTo>
                                          <a:pt x="29223" y="1271"/>
                                          <a:pt x="29223" y="0"/>
                                          <a:pt x="29223" y="0"/>
                                        </a:cubicBezTo>
                                        <a:cubicBezTo>
                                          <a:pt x="29223" y="0"/>
                                          <a:pt x="29223" y="0"/>
                                          <a:pt x="29223" y="0"/>
                                        </a:cubicBezTo>
                                        <a:cubicBezTo>
                                          <a:pt x="29223" y="0"/>
                                          <a:pt x="30494" y="0"/>
                                          <a:pt x="30494" y="0"/>
                                        </a:cubicBezTo>
                                        <a:cubicBezTo>
                                          <a:pt x="30494" y="0"/>
                                          <a:pt x="30494" y="0"/>
                                          <a:pt x="30494" y="0"/>
                                        </a:cubicBezTo>
                                        <a:cubicBezTo>
                                          <a:pt x="29223" y="0"/>
                                          <a:pt x="27953" y="0"/>
                                          <a:pt x="26682" y="0"/>
                                        </a:cubicBezTo>
                                        <a:cubicBezTo>
                                          <a:pt x="25412" y="0"/>
                                          <a:pt x="22871" y="0"/>
                                          <a:pt x="22871" y="0"/>
                                        </a:cubicBezTo>
                                        <a:cubicBezTo>
                                          <a:pt x="22871" y="0"/>
                                          <a:pt x="22871" y="0"/>
                                          <a:pt x="22871" y="0"/>
                                        </a:cubicBezTo>
                                        <a:cubicBezTo>
                                          <a:pt x="22871" y="0"/>
                                          <a:pt x="22871" y="0"/>
                                          <a:pt x="21600" y="0"/>
                                        </a:cubicBezTo>
                                        <a:cubicBezTo>
                                          <a:pt x="21600" y="0"/>
                                          <a:pt x="20329" y="0"/>
                                          <a:pt x="19059"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5082"/>
                                        </a:cubicBezTo>
                                        <a:cubicBezTo>
                                          <a:pt x="0" y="5082"/>
                                          <a:pt x="0" y="5082"/>
                                          <a:pt x="0" y="5082"/>
                                        </a:cubicBezTo>
                                        <a:cubicBezTo>
                                          <a:pt x="0" y="5082"/>
                                          <a:pt x="0" y="5082"/>
                                          <a:pt x="0" y="5082"/>
                                        </a:cubicBezTo>
                                        <a:cubicBezTo>
                                          <a:pt x="0" y="5082"/>
                                          <a:pt x="0" y="3812"/>
                                          <a:pt x="0" y="3812"/>
                                        </a:cubicBezTo>
                                        <a:cubicBezTo>
                                          <a:pt x="0" y="2541"/>
                                          <a:pt x="1271" y="2541"/>
                                          <a:pt x="2541" y="2541"/>
                                        </a:cubicBezTo>
                                        <a:lnTo>
                                          <a:pt x="7624" y="2541"/>
                                        </a:lnTo>
                                        <a:lnTo>
                                          <a:pt x="7624" y="16518"/>
                                        </a:lnTo>
                                        <a:cubicBezTo>
                                          <a:pt x="7624" y="19059"/>
                                          <a:pt x="7624" y="21600"/>
                                          <a:pt x="7624" y="22871"/>
                                        </a:cubicBezTo>
                                        <a:cubicBezTo>
                                          <a:pt x="7624" y="24141"/>
                                          <a:pt x="7624" y="24141"/>
                                          <a:pt x="6353" y="24141"/>
                                        </a:cubicBezTo>
                                        <a:cubicBezTo>
                                          <a:pt x="6353" y="24141"/>
                                          <a:pt x="5082" y="24141"/>
                                          <a:pt x="5082" y="24141"/>
                                        </a:cubicBezTo>
                                        <a:cubicBezTo>
                                          <a:pt x="5082" y="24141"/>
                                          <a:pt x="5082" y="24141"/>
                                          <a:pt x="5082" y="24141"/>
                                        </a:cubicBezTo>
                                        <a:cubicBezTo>
                                          <a:pt x="5082" y="24141"/>
                                          <a:pt x="5082" y="24141"/>
                                          <a:pt x="6353" y="24141"/>
                                        </a:cubicBezTo>
                                        <a:cubicBezTo>
                                          <a:pt x="7624" y="24141"/>
                                          <a:pt x="10165" y="24141"/>
                                          <a:pt x="10165" y="24141"/>
                                        </a:cubicBezTo>
                                        <a:cubicBezTo>
                                          <a:pt x="11435" y="24141"/>
                                          <a:pt x="12706" y="24141"/>
                                          <a:pt x="15247" y="24141"/>
                                        </a:cubicBezTo>
                                        <a:cubicBezTo>
                                          <a:pt x="15247" y="24141"/>
                                          <a:pt x="16518" y="24141"/>
                                          <a:pt x="16518" y="24141"/>
                                        </a:cubicBezTo>
                                        <a:cubicBezTo>
                                          <a:pt x="16518" y="24141"/>
                                          <a:pt x="16518" y="24141"/>
                                          <a:pt x="16518" y="24141"/>
                                        </a:cubicBezTo>
                                        <a:cubicBezTo>
                                          <a:pt x="16518" y="24141"/>
                                          <a:pt x="15247" y="24141"/>
                                          <a:pt x="15247" y="24141"/>
                                        </a:cubicBezTo>
                                        <a:cubicBezTo>
                                          <a:pt x="13976" y="24141"/>
                                          <a:pt x="13976" y="22871"/>
                                          <a:pt x="13976" y="22871"/>
                                        </a:cubicBezTo>
                                        <a:cubicBezTo>
                                          <a:pt x="13976" y="21600"/>
                                          <a:pt x="13976" y="19059"/>
                                          <a:pt x="13976" y="15247"/>
                                        </a:cubicBezTo>
                                        <a:lnTo>
                                          <a:pt x="13976" y="1271"/>
                                        </a:lnTo>
                                        <a:lnTo>
                                          <a:pt x="17788" y="1271"/>
                                        </a:lnTo>
                                        <a:cubicBezTo>
                                          <a:pt x="20329" y="1271"/>
                                          <a:pt x="21600" y="2541"/>
                                          <a:pt x="21600" y="2541"/>
                                        </a:cubicBezTo>
                                        <a:lnTo>
                                          <a:pt x="21600" y="2541"/>
                                        </a:lnTo>
                                        <a:cubicBezTo>
                                          <a:pt x="21600" y="2541"/>
                                          <a:pt x="21600" y="3812"/>
                                          <a:pt x="21600" y="3812"/>
                                        </a:cubicBezTo>
                                        <a:cubicBezTo>
                                          <a:pt x="21600" y="3812"/>
                                          <a:pt x="21600" y="3812"/>
                                          <a:pt x="21600" y="3812"/>
                                        </a:cubicBezTo>
                                        <a:cubicBezTo>
                                          <a:pt x="21600" y="2541"/>
                                          <a:pt x="21600" y="1271"/>
                                          <a:pt x="21600" y="0"/>
                                        </a:cubicBezTo>
                                        <a:cubicBezTo>
                                          <a:pt x="21600" y="0"/>
                                          <a:pt x="22871" y="0"/>
                                          <a:pt x="22871" y="0"/>
                                        </a:cubicBezTo>
                                        <a:cubicBezTo>
                                          <a:pt x="22871" y="0"/>
                                          <a:pt x="24141" y="1271"/>
                                          <a:pt x="25412" y="2541"/>
                                        </a:cubicBezTo>
                                        <a:cubicBezTo>
                                          <a:pt x="26682" y="3812"/>
                                          <a:pt x="30494" y="11435"/>
                                          <a:pt x="31765" y="11435"/>
                                        </a:cubicBezTo>
                                        <a:cubicBezTo>
                                          <a:pt x="31765" y="12706"/>
                                          <a:pt x="33035" y="12706"/>
                                          <a:pt x="33035" y="15247"/>
                                        </a:cubicBezTo>
                                        <a:lnTo>
                                          <a:pt x="33035" y="17788"/>
                                        </a:lnTo>
                                        <a:cubicBezTo>
                                          <a:pt x="33035" y="17788"/>
                                          <a:pt x="33035" y="20329"/>
                                          <a:pt x="33035" y="21600"/>
                                        </a:cubicBezTo>
                                        <a:cubicBezTo>
                                          <a:pt x="33035" y="22871"/>
                                          <a:pt x="33035" y="22871"/>
                                          <a:pt x="31765" y="22871"/>
                                        </a:cubicBezTo>
                                        <a:cubicBezTo>
                                          <a:pt x="31765" y="22871"/>
                                          <a:pt x="30494" y="22871"/>
                                          <a:pt x="30494" y="22871"/>
                                        </a:cubicBezTo>
                                        <a:cubicBezTo>
                                          <a:pt x="30494" y="22871"/>
                                          <a:pt x="30494" y="22871"/>
                                          <a:pt x="30494" y="22871"/>
                                        </a:cubicBezTo>
                                        <a:cubicBezTo>
                                          <a:pt x="30494" y="22871"/>
                                          <a:pt x="30494" y="22871"/>
                                          <a:pt x="31765" y="22871"/>
                                        </a:cubicBezTo>
                                        <a:cubicBezTo>
                                          <a:pt x="33035" y="22871"/>
                                          <a:pt x="35576" y="22871"/>
                                          <a:pt x="35576" y="22871"/>
                                        </a:cubicBezTo>
                                        <a:cubicBezTo>
                                          <a:pt x="36847" y="22871"/>
                                          <a:pt x="38118" y="22871"/>
                                          <a:pt x="40659" y="22871"/>
                                        </a:cubicBezTo>
                                        <a:cubicBezTo>
                                          <a:pt x="40659" y="22871"/>
                                          <a:pt x="41929" y="22871"/>
                                          <a:pt x="41929" y="22871"/>
                                        </a:cubicBezTo>
                                        <a:cubicBezTo>
                                          <a:pt x="41929" y="22871"/>
                                          <a:pt x="41929" y="22871"/>
                                          <a:pt x="41929" y="22871"/>
                                        </a:cubicBezTo>
                                        <a:cubicBezTo>
                                          <a:pt x="41929" y="22871"/>
                                          <a:pt x="40659" y="22871"/>
                                          <a:pt x="40659" y="22871"/>
                                        </a:cubicBezTo>
                                        <a:cubicBezTo>
                                          <a:pt x="39388" y="22871"/>
                                          <a:pt x="39388" y="21600"/>
                                          <a:pt x="39388" y="21600"/>
                                        </a:cubicBezTo>
                                        <a:cubicBezTo>
                                          <a:pt x="39388" y="20329"/>
                                          <a:pt x="39388" y="19059"/>
                                          <a:pt x="39388" y="17788"/>
                                        </a:cubicBezTo>
                                        <a:lnTo>
                                          <a:pt x="39388" y="15247"/>
                                        </a:lnTo>
                                        <a:cubicBezTo>
                                          <a:pt x="35576" y="12706"/>
                                          <a:pt x="35576" y="11435"/>
                                          <a:pt x="35576" y="114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grpSp>
                            <wpg:cNvPr id="375" name="图形 6"/>
                            <wpg:cNvGrpSpPr/>
                            <wpg:grpSpPr>
                              <a:xfrm>
                                <a:off x="1110494" y="1169258"/>
                                <a:ext cx="462493" cy="71673"/>
                                <a:chOff x="1110494" y="1169258"/>
                                <a:chExt cx="462493" cy="71673"/>
                              </a:xfrm>
                              <a:solidFill>
                                <a:srgbClr val="BE9C59"/>
                              </a:solidFill>
                            </wpg:grpSpPr>
                            <wpg:grpSp>
                              <wpg:cNvPr id="376" name="图形 6"/>
                              <wpg:cNvGrpSpPr/>
                              <wpg:grpSpPr>
                                <a:xfrm>
                                  <a:off x="1110494" y="1169258"/>
                                  <a:ext cx="351952" cy="71673"/>
                                  <a:chOff x="1110494" y="1169258"/>
                                  <a:chExt cx="351952" cy="71673"/>
                                </a:xfrm>
                                <a:solidFill>
                                  <a:srgbClr val="BE9C59"/>
                                </a:solidFill>
                              </wpg:grpSpPr>
                              <wpg:grpSp>
                                <wpg:cNvPr id="377" name="图形 6"/>
                                <wpg:cNvGrpSpPr/>
                                <wpg:grpSpPr>
                                  <a:xfrm>
                                    <a:off x="1222305" y="1169258"/>
                                    <a:ext cx="240141" cy="71673"/>
                                    <a:chOff x="1222305" y="1169258"/>
                                    <a:chExt cx="240141" cy="71673"/>
                                  </a:xfrm>
                                  <a:solidFill>
                                    <a:srgbClr val="BE9C59"/>
                                  </a:solidFill>
                                </wpg:grpSpPr>
                                <wps:wsp>
                                  <wps:cNvPr id="378" name="任意多边形: 形状 378"/>
                                  <wps:cNvSpPr/>
                                  <wps:spPr>
                                    <a:xfrm>
                                      <a:off x="1222305" y="1198050"/>
                                      <a:ext cx="64996" cy="30172"/>
                                    </a:xfrm>
                                    <a:custGeom>
                                      <a:avLst/>
                                      <a:gdLst>
                                        <a:gd name="connsiteX0" fmla="*/ 10165 w 64996"/>
                                        <a:gd name="connsiteY0" fmla="*/ 11550 h 30172"/>
                                        <a:gd name="connsiteX1" fmla="*/ 7624 w 64996"/>
                                        <a:gd name="connsiteY1" fmla="*/ 7738 h 30172"/>
                                        <a:gd name="connsiteX2" fmla="*/ 3812 w 64996"/>
                                        <a:gd name="connsiteY2" fmla="*/ 6468 h 30172"/>
                                        <a:gd name="connsiteX3" fmla="*/ 0 w 64996"/>
                                        <a:gd name="connsiteY3" fmla="*/ 12820 h 30172"/>
                                        <a:gd name="connsiteX4" fmla="*/ 5082 w 64996"/>
                                        <a:gd name="connsiteY4" fmla="*/ 29338 h 30172"/>
                                        <a:gd name="connsiteX5" fmla="*/ 11435 w 64996"/>
                                        <a:gd name="connsiteY5" fmla="*/ 28068 h 30172"/>
                                        <a:gd name="connsiteX6" fmla="*/ 10165 w 64996"/>
                                        <a:gd name="connsiteY6" fmla="*/ 19173 h 30172"/>
                                        <a:gd name="connsiteX7" fmla="*/ 21600 w 64996"/>
                                        <a:gd name="connsiteY7" fmla="*/ 9009 h 30172"/>
                                        <a:gd name="connsiteX8" fmla="*/ 35577 w 64996"/>
                                        <a:gd name="connsiteY8" fmla="*/ 5197 h 30172"/>
                                        <a:gd name="connsiteX9" fmla="*/ 35577 w 64996"/>
                                        <a:gd name="connsiteY9" fmla="*/ 9009 h 30172"/>
                                        <a:gd name="connsiteX10" fmla="*/ 30494 w 64996"/>
                                        <a:gd name="connsiteY10" fmla="*/ 15362 h 30172"/>
                                        <a:gd name="connsiteX11" fmla="*/ 29224 w 64996"/>
                                        <a:gd name="connsiteY11" fmla="*/ 15362 h 30172"/>
                                        <a:gd name="connsiteX12" fmla="*/ 26682 w 64996"/>
                                        <a:gd name="connsiteY12" fmla="*/ 11550 h 30172"/>
                                        <a:gd name="connsiteX13" fmla="*/ 22871 w 64996"/>
                                        <a:gd name="connsiteY13" fmla="*/ 12820 h 30172"/>
                                        <a:gd name="connsiteX14" fmla="*/ 24141 w 64996"/>
                                        <a:gd name="connsiteY14" fmla="*/ 17903 h 30172"/>
                                        <a:gd name="connsiteX15" fmla="*/ 25412 w 64996"/>
                                        <a:gd name="connsiteY15" fmla="*/ 20444 h 30172"/>
                                        <a:gd name="connsiteX16" fmla="*/ 20329 w 64996"/>
                                        <a:gd name="connsiteY16" fmla="*/ 22985 h 30172"/>
                                        <a:gd name="connsiteX17" fmla="*/ 17788 w 64996"/>
                                        <a:gd name="connsiteY17" fmla="*/ 24256 h 30172"/>
                                        <a:gd name="connsiteX18" fmla="*/ 20329 w 64996"/>
                                        <a:gd name="connsiteY18" fmla="*/ 28068 h 30172"/>
                                        <a:gd name="connsiteX19" fmla="*/ 26682 w 64996"/>
                                        <a:gd name="connsiteY19" fmla="*/ 24256 h 30172"/>
                                        <a:gd name="connsiteX20" fmla="*/ 33035 w 64996"/>
                                        <a:gd name="connsiteY20" fmla="*/ 22985 h 30172"/>
                                        <a:gd name="connsiteX21" fmla="*/ 36847 w 64996"/>
                                        <a:gd name="connsiteY21" fmla="*/ 26797 h 30172"/>
                                        <a:gd name="connsiteX22" fmla="*/ 45741 w 64996"/>
                                        <a:gd name="connsiteY22" fmla="*/ 26797 h 30172"/>
                                        <a:gd name="connsiteX23" fmla="*/ 59718 w 64996"/>
                                        <a:gd name="connsiteY23" fmla="*/ 21715 h 30172"/>
                                        <a:gd name="connsiteX24" fmla="*/ 64800 w 64996"/>
                                        <a:gd name="connsiteY24" fmla="*/ 20444 h 30172"/>
                                        <a:gd name="connsiteX25" fmla="*/ 54635 w 64996"/>
                                        <a:gd name="connsiteY25" fmla="*/ 2656 h 30172"/>
                                        <a:gd name="connsiteX26" fmla="*/ 31765 w 64996"/>
                                        <a:gd name="connsiteY26" fmla="*/ 1385 h 30172"/>
                                        <a:gd name="connsiteX27" fmla="*/ 15247 w 64996"/>
                                        <a:gd name="connsiteY27" fmla="*/ 7738 h 30172"/>
                                        <a:gd name="connsiteX28" fmla="*/ 10165 w 64996"/>
                                        <a:gd name="connsiteY28" fmla="*/ 11550 h 30172"/>
                                        <a:gd name="connsiteX29" fmla="*/ 10165 w 64996"/>
                                        <a:gd name="connsiteY29" fmla="*/ 11550 h 30172"/>
                                        <a:gd name="connsiteX30" fmla="*/ 33035 w 64996"/>
                                        <a:gd name="connsiteY30" fmla="*/ 19173 h 30172"/>
                                        <a:gd name="connsiteX31" fmla="*/ 31765 w 64996"/>
                                        <a:gd name="connsiteY31" fmla="*/ 19173 h 30172"/>
                                        <a:gd name="connsiteX32" fmla="*/ 39388 w 64996"/>
                                        <a:gd name="connsiteY32" fmla="*/ 14091 h 30172"/>
                                        <a:gd name="connsiteX33" fmla="*/ 39388 w 64996"/>
                                        <a:gd name="connsiteY33" fmla="*/ 9009 h 30172"/>
                                        <a:gd name="connsiteX34" fmla="*/ 38118 w 64996"/>
                                        <a:gd name="connsiteY34" fmla="*/ 6468 h 30172"/>
                                        <a:gd name="connsiteX35" fmla="*/ 45741 w 64996"/>
                                        <a:gd name="connsiteY35" fmla="*/ 6468 h 30172"/>
                                        <a:gd name="connsiteX36" fmla="*/ 57176 w 64996"/>
                                        <a:gd name="connsiteY36" fmla="*/ 11550 h 30172"/>
                                        <a:gd name="connsiteX37" fmla="*/ 49553 w 64996"/>
                                        <a:gd name="connsiteY37" fmla="*/ 17903 h 30172"/>
                                        <a:gd name="connsiteX38" fmla="*/ 40659 w 64996"/>
                                        <a:gd name="connsiteY38" fmla="*/ 22985 h 30172"/>
                                        <a:gd name="connsiteX39" fmla="*/ 38118 w 64996"/>
                                        <a:gd name="connsiteY39" fmla="*/ 20444 h 30172"/>
                                        <a:gd name="connsiteX40" fmla="*/ 33035 w 64996"/>
                                        <a:gd name="connsiteY40" fmla="*/ 19173 h 301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64996" h="30172">
                                          <a:moveTo>
                                            <a:pt x="10165" y="11550"/>
                                          </a:moveTo>
                                          <a:cubicBezTo>
                                            <a:pt x="8894" y="11550"/>
                                            <a:pt x="8894" y="9009"/>
                                            <a:pt x="7624" y="7738"/>
                                          </a:cubicBezTo>
                                          <a:cubicBezTo>
                                            <a:pt x="6353" y="6468"/>
                                            <a:pt x="5082" y="6468"/>
                                            <a:pt x="3812" y="6468"/>
                                          </a:cubicBezTo>
                                          <a:cubicBezTo>
                                            <a:pt x="2541" y="6468"/>
                                            <a:pt x="0" y="9009"/>
                                            <a:pt x="0" y="12820"/>
                                          </a:cubicBezTo>
                                          <a:cubicBezTo>
                                            <a:pt x="0" y="16632"/>
                                            <a:pt x="3812" y="28068"/>
                                            <a:pt x="5082" y="29338"/>
                                          </a:cubicBezTo>
                                          <a:cubicBezTo>
                                            <a:pt x="6353" y="30609"/>
                                            <a:pt x="11435" y="30609"/>
                                            <a:pt x="11435" y="28068"/>
                                          </a:cubicBezTo>
                                          <a:cubicBezTo>
                                            <a:pt x="10165" y="26797"/>
                                            <a:pt x="8894" y="21715"/>
                                            <a:pt x="10165" y="19173"/>
                                          </a:cubicBezTo>
                                          <a:cubicBezTo>
                                            <a:pt x="11435" y="16632"/>
                                            <a:pt x="13977" y="12820"/>
                                            <a:pt x="21600" y="9009"/>
                                          </a:cubicBezTo>
                                          <a:cubicBezTo>
                                            <a:pt x="29224" y="5197"/>
                                            <a:pt x="34306" y="5197"/>
                                            <a:pt x="35577" y="5197"/>
                                          </a:cubicBezTo>
                                          <a:cubicBezTo>
                                            <a:pt x="36847" y="5197"/>
                                            <a:pt x="36847" y="7738"/>
                                            <a:pt x="35577" y="9009"/>
                                          </a:cubicBezTo>
                                          <a:cubicBezTo>
                                            <a:pt x="35577" y="9009"/>
                                            <a:pt x="30494" y="15362"/>
                                            <a:pt x="30494" y="15362"/>
                                          </a:cubicBezTo>
                                          <a:cubicBezTo>
                                            <a:pt x="30494" y="15362"/>
                                            <a:pt x="29224" y="16632"/>
                                            <a:pt x="29224" y="15362"/>
                                          </a:cubicBezTo>
                                          <a:cubicBezTo>
                                            <a:pt x="29224" y="14091"/>
                                            <a:pt x="29224" y="11550"/>
                                            <a:pt x="26682" y="11550"/>
                                          </a:cubicBezTo>
                                          <a:cubicBezTo>
                                            <a:pt x="25412" y="10279"/>
                                            <a:pt x="22871" y="10279"/>
                                            <a:pt x="22871" y="12820"/>
                                          </a:cubicBezTo>
                                          <a:cubicBezTo>
                                            <a:pt x="21600" y="15362"/>
                                            <a:pt x="22871" y="16632"/>
                                            <a:pt x="24141" y="17903"/>
                                          </a:cubicBezTo>
                                          <a:cubicBezTo>
                                            <a:pt x="25412" y="19173"/>
                                            <a:pt x="26682" y="20444"/>
                                            <a:pt x="25412" y="20444"/>
                                          </a:cubicBezTo>
                                          <a:cubicBezTo>
                                            <a:pt x="24141" y="20444"/>
                                            <a:pt x="20329" y="22985"/>
                                            <a:pt x="20329" y="22985"/>
                                          </a:cubicBezTo>
                                          <a:cubicBezTo>
                                            <a:pt x="20329" y="22985"/>
                                            <a:pt x="17788" y="22985"/>
                                            <a:pt x="17788" y="24256"/>
                                          </a:cubicBezTo>
                                          <a:cubicBezTo>
                                            <a:pt x="17788" y="26797"/>
                                            <a:pt x="19059" y="29338"/>
                                            <a:pt x="20329" y="28068"/>
                                          </a:cubicBezTo>
                                          <a:cubicBezTo>
                                            <a:pt x="21600" y="28068"/>
                                            <a:pt x="24141" y="25526"/>
                                            <a:pt x="26682" y="24256"/>
                                          </a:cubicBezTo>
                                          <a:cubicBezTo>
                                            <a:pt x="29224" y="22985"/>
                                            <a:pt x="31765" y="21715"/>
                                            <a:pt x="33035" y="22985"/>
                                          </a:cubicBezTo>
                                          <a:cubicBezTo>
                                            <a:pt x="34306" y="24256"/>
                                            <a:pt x="34306" y="25526"/>
                                            <a:pt x="36847" y="26797"/>
                                          </a:cubicBezTo>
                                          <a:cubicBezTo>
                                            <a:pt x="39388" y="28068"/>
                                            <a:pt x="43200" y="28068"/>
                                            <a:pt x="45741" y="26797"/>
                                          </a:cubicBezTo>
                                          <a:cubicBezTo>
                                            <a:pt x="47012" y="25526"/>
                                            <a:pt x="58447" y="21715"/>
                                            <a:pt x="59718" y="21715"/>
                                          </a:cubicBezTo>
                                          <a:cubicBezTo>
                                            <a:pt x="62259" y="21715"/>
                                            <a:pt x="64800" y="24256"/>
                                            <a:pt x="64800" y="20444"/>
                                          </a:cubicBezTo>
                                          <a:cubicBezTo>
                                            <a:pt x="66071" y="16632"/>
                                            <a:pt x="60988" y="5197"/>
                                            <a:pt x="54635" y="2656"/>
                                          </a:cubicBezTo>
                                          <a:cubicBezTo>
                                            <a:pt x="48282" y="115"/>
                                            <a:pt x="40659" y="-1156"/>
                                            <a:pt x="31765" y="1385"/>
                                          </a:cubicBezTo>
                                          <a:cubicBezTo>
                                            <a:pt x="22871" y="2656"/>
                                            <a:pt x="19059" y="5197"/>
                                            <a:pt x="15247" y="7738"/>
                                          </a:cubicBezTo>
                                          <a:cubicBezTo>
                                            <a:pt x="12706" y="11550"/>
                                            <a:pt x="11435" y="12820"/>
                                            <a:pt x="10165" y="11550"/>
                                          </a:cubicBezTo>
                                          <a:lnTo>
                                            <a:pt x="10165" y="11550"/>
                                          </a:lnTo>
                                          <a:close/>
                                          <a:moveTo>
                                            <a:pt x="33035" y="19173"/>
                                          </a:moveTo>
                                          <a:cubicBezTo>
                                            <a:pt x="33035" y="19173"/>
                                            <a:pt x="33035" y="19173"/>
                                            <a:pt x="31765" y="19173"/>
                                          </a:cubicBezTo>
                                          <a:cubicBezTo>
                                            <a:pt x="30494" y="19173"/>
                                            <a:pt x="36847" y="15362"/>
                                            <a:pt x="39388" y="14091"/>
                                          </a:cubicBezTo>
                                          <a:cubicBezTo>
                                            <a:pt x="41929" y="12820"/>
                                            <a:pt x="40659" y="11550"/>
                                            <a:pt x="39388" y="9009"/>
                                          </a:cubicBezTo>
                                          <a:cubicBezTo>
                                            <a:pt x="38118" y="7738"/>
                                            <a:pt x="38118" y="7738"/>
                                            <a:pt x="38118" y="6468"/>
                                          </a:cubicBezTo>
                                          <a:cubicBezTo>
                                            <a:pt x="40659" y="6468"/>
                                            <a:pt x="43200" y="6468"/>
                                            <a:pt x="45741" y="6468"/>
                                          </a:cubicBezTo>
                                          <a:cubicBezTo>
                                            <a:pt x="49553" y="6468"/>
                                            <a:pt x="54635" y="7738"/>
                                            <a:pt x="57176" y="11550"/>
                                          </a:cubicBezTo>
                                          <a:cubicBezTo>
                                            <a:pt x="58447" y="14091"/>
                                            <a:pt x="50824" y="16632"/>
                                            <a:pt x="49553" y="17903"/>
                                          </a:cubicBezTo>
                                          <a:cubicBezTo>
                                            <a:pt x="47012" y="19173"/>
                                            <a:pt x="41929" y="21715"/>
                                            <a:pt x="40659" y="22985"/>
                                          </a:cubicBezTo>
                                          <a:cubicBezTo>
                                            <a:pt x="39388" y="22985"/>
                                            <a:pt x="39388" y="21715"/>
                                            <a:pt x="38118" y="20444"/>
                                          </a:cubicBezTo>
                                          <a:cubicBezTo>
                                            <a:pt x="35577" y="17903"/>
                                            <a:pt x="33035" y="19173"/>
                                            <a:pt x="33035" y="1917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79" name="任意多边形: 形状 379"/>
                                  <wps:cNvSpPr/>
                                  <wps:spPr>
                                    <a:xfrm>
                                      <a:off x="1305847" y="1180376"/>
                                      <a:ext cx="40052" cy="60555"/>
                                    </a:xfrm>
                                    <a:custGeom>
                                      <a:avLst/>
                                      <a:gdLst>
                                        <a:gd name="connsiteX0" fmla="*/ 5400 w 40052"/>
                                        <a:gd name="connsiteY0" fmla="*/ 13976 h 60555"/>
                                        <a:gd name="connsiteX1" fmla="*/ 2859 w 40052"/>
                                        <a:gd name="connsiteY1" fmla="*/ 17788 h 60555"/>
                                        <a:gd name="connsiteX2" fmla="*/ 4129 w 40052"/>
                                        <a:gd name="connsiteY2" fmla="*/ 26682 h 60555"/>
                                        <a:gd name="connsiteX3" fmla="*/ 1588 w 40052"/>
                                        <a:gd name="connsiteY3" fmla="*/ 44471 h 60555"/>
                                        <a:gd name="connsiteX4" fmla="*/ 318 w 40052"/>
                                        <a:gd name="connsiteY4" fmla="*/ 49553 h 60555"/>
                                        <a:gd name="connsiteX5" fmla="*/ 1588 w 40052"/>
                                        <a:gd name="connsiteY5" fmla="*/ 54635 h 60555"/>
                                        <a:gd name="connsiteX6" fmla="*/ 5400 w 40052"/>
                                        <a:gd name="connsiteY6" fmla="*/ 49553 h 60555"/>
                                        <a:gd name="connsiteX7" fmla="*/ 7941 w 40052"/>
                                        <a:gd name="connsiteY7" fmla="*/ 31765 h 60555"/>
                                        <a:gd name="connsiteX8" fmla="*/ 9212 w 40052"/>
                                        <a:gd name="connsiteY8" fmla="*/ 21600 h 60555"/>
                                        <a:gd name="connsiteX9" fmla="*/ 9212 w 40052"/>
                                        <a:gd name="connsiteY9" fmla="*/ 15247 h 60555"/>
                                        <a:gd name="connsiteX10" fmla="*/ 5400 w 40052"/>
                                        <a:gd name="connsiteY10" fmla="*/ 13976 h 60555"/>
                                        <a:gd name="connsiteX11" fmla="*/ 5400 w 40052"/>
                                        <a:gd name="connsiteY11" fmla="*/ 13976 h 60555"/>
                                        <a:gd name="connsiteX12" fmla="*/ 19377 w 40052"/>
                                        <a:gd name="connsiteY12" fmla="*/ 16518 h 60555"/>
                                        <a:gd name="connsiteX13" fmla="*/ 16835 w 40052"/>
                                        <a:gd name="connsiteY13" fmla="*/ 17788 h 60555"/>
                                        <a:gd name="connsiteX14" fmla="*/ 18106 w 40052"/>
                                        <a:gd name="connsiteY14" fmla="*/ 22871 h 60555"/>
                                        <a:gd name="connsiteX15" fmla="*/ 19377 w 40052"/>
                                        <a:gd name="connsiteY15" fmla="*/ 27953 h 60555"/>
                                        <a:gd name="connsiteX16" fmla="*/ 19377 w 40052"/>
                                        <a:gd name="connsiteY16" fmla="*/ 40659 h 60555"/>
                                        <a:gd name="connsiteX17" fmla="*/ 23188 w 40052"/>
                                        <a:gd name="connsiteY17" fmla="*/ 38118 h 60555"/>
                                        <a:gd name="connsiteX18" fmla="*/ 24459 w 40052"/>
                                        <a:gd name="connsiteY18" fmla="*/ 31765 h 60555"/>
                                        <a:gd name="connsiteX19" fmla="*/ 24459 w 40052"/>
                                        <a:gd name="connsiteY19" fmla="*/ 26682 h 60555"/>
                                        <a:gd name="connsiteX20" fmla="*/ 24459 w 40052"/>
                                        <a:gd name="connsiteY20" fmla="*/ 19059 h 60555"/>
                                        <a:gd name="connsiteX21" fmla="*/ 19377 w 40052"/>
                                        <a:gd name="connsiteY21" fmla="*/ 16518 h 60555"/>
                                        <a:gd name="connsiteX22" fmla="*/ 19377 w 40052"/>
                                        <a:gd name="connsiteY22" fmla="*/ 16518 h 60555"/>
                                        <a:gd name="connsiteX23" fmla="*/ 35894 w 40052"/>
                                        <a:gd name="connsiteY23" fmla="*/ 0 h 60555"/>
                                        <a:gd name="connsiteX24" fmla="*/ 32082 w 40052"/>
                                        <a:gd name="connsiteY24" fmla="*/ 0 h 60555"/>
                                        <a:gd name="connsiteX25" fmla="*/ 32082 w 40052"/>
                                        <a:gd name="connsiteY25" fmla="*/ 5082 h 60555"/>
                                        <a:gd name="connsiteX26" fmla="*/ 33353 w 40052"/>
                                        <a:gd name="connsiteY26" fmla="*/ 10165 h 60555"/>
                                        <a:gd name="connsiteX27" fmla="*/ 33353 w 40052"/>
                                        <a:gd name="connsiteY27" fmla="*/ 29223 h 60555"/>
                                        <a:gd name="connsiteX28" fmla="*/ 33353 w 40052"/>
                                        <a:gd name="connsiteY28" fmla="*/ 44471 h 60555"/>
                                        <a:gd name="connsiteX29" fmla="*/ 34624 w 40052"/>
                                        <a:gd name="connsiteY29" fmla="*/ 59718 h 60555"/>
                                        <a:gd name="connsiteX30" fmla="*/ 38435 w 40052"/>
                                        <a:gd name="connsiteY30" fmla="*/ 55906 h 60555"/>
                                        <a:gd name="connsiteX31" fmla="*/ 37165 w 40052"/>
                                        <a:gd name="connsiteY31" fmla="*/ 49553 h 60555"/>
                                        <a:gd name="connsiteX32" fmla="*/ 35894 w 40052"/>
                                        <a:gd name="connsiteY32" fmla="*/ 20329 h 60555"/>
                                        <a:gd name="connsiteX33" fmla="*/ 37165 w 40052"/>
                                        <a:gd name="connsiteY33" fmla="*/ 10165 h 60555"/>
                                        <a:gd name="connsiteX34" fmla="*/ 39706 w 40052"/>
                                        <a:gd name="connsiteY34" fmla="*/ 3812 h 60555"/>
                                        <a:gd name="connsiteX35" fmla="*/ 35894 w 40052"/>
                                        <a:gd name="connsiteY35" fmla="*/ 0 h 605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40052" h="60555">
                                          <a:moveTo>
                                            <a:pt x="5400" y="13976"/>
                                          </a:moveTo>
                                          <a:cubicBezTo>
                                            <a:pt x="2859" y="13976"/>
                                            <a:pt x="1588" y="15247"/>
                                            <a:pt x="2859" y="17788"/>
                                          </a:cubicBezTo>
                                          <a:cubicBezTo>
                                            <a:pt x="2859" y="21600"/>
                                            <a:pt x="5400" y="21600"/>
                                            <a:pt x="4129" y="26682"/>
                                          </a:cubicBezTo>
                                          <a:cubicBezTo>
                                            <a:pt x="4129" y="31765"/>
                                            <a:pt x="1588" y="43200"/>
                                            <a:pt x="1588" y="44471"/>
                                          </a:cubicBezTo>
                                          <a:cubicBezTo>
                                            <a:pt x="1588" y="45741"/>
                                            <a:pt x="318" y="49553"/>
                                            <a:pt x="318" y="49553"/>
                                          </a:cubicBezTo>
                                          <a:cubicBezTo>
                                            <a:pt x="318" y="50824"/>
                                            <a:pt x="-953" y="54635"/>
                                            <a:pt x="1588" y="54635"/>
                                          </a:cubicBezTo>
                                          <a:cubicBezTo>
                                            <a:pt x="4129" y="54635"/>
                                            <a:pt x="4129" y="52094"/>
                                            <a:pt x="5400" y="49553"/>
                                          </a:cubicBezTo>
                                          <a:cubicBezTo>
                                            <a:pt x="5400" y="48282"/>
                                            <a:pt x="7941" y="34306"/>
                                            <a:pt x="7941" y="31765"/>
                                          </a:cubicBezTo>
                                          <a:cubicBezTo>
                                            <a:pt x="7941" y="29223"/>
                                            <a:pt x="7941" y="24141"/>
                                            <a:pt x="9212" y="21600"/>
                                          </a:cubicBezTo>
                                          <a:cubicBezTo>
                                            <a:pt x="9212" y="20329"/>
                                            <a:pt x="10482" y="17788"/>
                                            <a:pt x="9212" y="15247"/>
                                          </a:cubicBezTo>
                                          <a:cubicBezTo>
                                            <a:pt x="7941" y="16518"/>
                                            <a:pt x="7941" y="13976"/>
                                            <a:pt x="5400" y="13976"/>
                                          </a:cubicBezTo>
                                          <a:lnTo>
                                            <a:pt x="5400" y="13976"/>
                                          </a:lnTo>
                                          <a:close/>
                                          <a:moveTo>
                                            <a:pt x="19377" y="16518"/>
                                          </a:moveTo>
                                          <a:cubicBezTo>
                                            <a:pt x="18106" y="16518"/>
                                            <a:pt x="16835" y="16518"/>
                                            <a:pt x="16835" y="17788"/>
                                          </a:cubicBezTo>
                                          <a:cubicBezTo>
                                            <a:pt x="15565" y="19059"/>
                                            <a:pt x="16835" y="21600"/>
                                            <a:pt x="18106" y="22871"/>
                                          </a:cubicBezTo>
                                          <a:cubicBezTo>
                                            <a:pt x="18106" y="24141"/>
                                            <a:pt x="19377" y="26682"/>
                                            <a:pt x="19377" y="27953"/>
                                          </a:cubicBezTo>
                                          <a:cubicBezTo>
                                            <a:pt x="19377" y="29223"/>
                                            <a:pt x="19377" y="39388"/>
                                            <a:pt x="19377" y="40659"/>
                                          </a:cubicBezTo>
                                          <a:cubicBezTo>
                                            <a:pt x="20647" y="41929"/>
                                            <a:pt x="21918" y="40659"/>
                                            <a:pt x="23188" y="38118"/>
                                          </a:cubicBezTo>
                                          <a:cubicBezTo>
                                            <a:pt x="24459" y="35576"/>
                                            <a:pt x="24459" y="33035"/>
                                            <a:pt x="24459" y="31765"/>
                                          </a:cubicBezTo>
                                          <a:cubicBezTo>
                                            <a:pt x="24459" y="30494"/>
                                            <a:pt x="23188" y="29223"/>
                                            <a:pt x="24459" y="26682"/>
                                          </a:cubicBezTo>
                                          <a:cubicBezTo>
                                            <a:pt x="25729" y="24141"/>
                                            <a:pt x="24459" y="21600"/>
                                            <a:pt x="24459" y="19059"/>
                                          </a:cubicBezTo>
                                          <a:cubicBezTo>
                                            <a:pt x="21918" y="17788"/>
                                            <a:pt x="19377" y="16518"/>
                                            <a:pt x="19377" y="16518"/>
                                          </a:cubicBezTo>
                                          <a:lnTo>
                                            <a:pt x="19377" y="16518"/>
                                          </a:lnTo>
                                          <a:close/>
                                          <a:moveTo>
                                            <a:pt x="35894" y="0"/>
                                          </a:moveTo>
                                          <a:cubicBezTo>
                                            <a:pt x="34624" y="0"/>
                                            <a:pt x="33353" y="0"/>
                                            <a:pt x="32082" y="0"/>
                                          </a:cubicBezTo>
                                          <a:cubicBezTo>
                                            <a:pt x="30812" y="1271"/>
                                            <a:pt x="30812" y="2541"/>
                                            <a:pt x="32082" y="5082"/>
                                          </a:cubicBezTo>
                                          <a:cubicBezTo>
                                            <a:pt x="33353" y="7624"/>
                                            <a:pt x="33353" y="8894"/>
                                            <a:pt x="33353" y="10165"/>
                                          </a:cubicBezTo>
                                          <a:cubicBezTo>
                                            <a:pt x="33353" y="11435"/>
                                            <a:pt x="33353" y="25412"/>
                                            <a:pt x="33353" y="29223"/>
                                          </a:cubicBezTo>
                                          <a:cubicBezTo>
                                            <a:pt x="33353" y="33035"/>
                                            <a:pt x="33353" y="39388"/>
                                            <a:pt x="33353" y="44471"/>
                                          </a:cubicBezTo>
                                          <a:cubicBezTo>
                                            <a:pt x="33353" y="49553"/>
                                            <a:pt x="33353" y="57176"/>
                                            <a:pt x="34624" y="59718"/>
                                          </a:cubicBezTo>
                                          <a:cubicBezTo>
                                            <a:pt x="35894" y="62259"/>
                                            <a:pt x="38435" y="58447"/>
                                            <a:pt x="38435" y="55906"/>
                                          </a:cubicBezTo>
                                          <a:cubicBezTo>
                                            <a:pt x="38435" y="53365"/>
                                            <a:pt x="37165" y="54635"/>
                                            <a:pt x="37165" y="49553"/>
                                          </a:cubicBezTo>
                                          <a:cubicBezTo>
                                            <a:pt x="37165" y="45741"/>
                                            <a:pt x="35894" y="22871"/>
                                            <a:pt x="35894" y="20329"/>
                                          </a:cubicBezTo>
                                          <a:cubicBezTo>
                                            <a:pt x="35894" y="19059"/>
                                            <a:pt x="35894" y="12706"/>
                                            <a:pt x="37165" y="10165"/>
                                          </a:cubicBezTo>
                                          <a:cubicBezTo>
                                            <a:pt x="38435" y="7624"/>
                                            <a:pt x="40976" y="6353"/>
                                            <a:pt x="39706" y="3812"/>
                                          </a:cubicBezTo>
                                          <a:cubicBezTo>
                                            <a:pt x="39706" y="2541"/>
                                            <a:pt x="35894" y="0"/>
                                            <a:pt x="35894"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80" name="任意多边形: 形状 380"/>
                                  <wps:cNvSpPr/>
                                  <wps:spPr>
                                    <a:xfrm>
                                      <a:off x="1366797" y="1181148"/>
                                      <a:ext cx="37702" cy="51848"/>
                                    </a:xfrm>
                                    <a:custGeom>
                                      <a:avLst/>
                                      <a:gdLst>
                                        <a:gd name="connsiteX0" fmla="*/ 21956 w 37702"/>
                                        <a:gd name="connsiteY0" fmla="*/ 41157 h 51848"/>
                                        <a:gd name="connsiteX1" fmla="*/ 34662 w 37702"/>
                                        <a:gd name="connsiteY1" fmla="*/ 51322 h 51848"/>
                                        <a:gd name="connsiteX2" fmla="*/ 35932 w 37702"/>
                                        <a:gd name="connsiteY2" fmla="*/ 42428 h 51848"/>
                                        <a:gd name="connsiteX3" fmla="*/ 24497 w 37702"/>
                                        <a:gd name="connsiteY3" fmla="*/ 37346 h 51848"/>
                                        <a:gd name="connsiteX4" fmla="*/ 21956 w 37702"/>
                                        <a:gd name="connsiteY4" fmla="*/ 41157 h 51848"/>
                                        <a:gd name="connsiteX5" fmla="*/ 21956 w 37702"/>
                                        <a:gd name="connsiteY5" fmla="*/ 41157 h 51848"/>
                                        <a:gd name="connsiteX6" fmla="*/ 16873 w 37702"/>
                                        <a:gd name="connsiteY6" fmla="*/ 9393 h 51848"/>
                                        <a:gd name="connsiteX7" fmla="*/ 16873 w 37702"/>
                                        <a:gd name="connsiteY7" fmla="*/ 3040 h 51848"/>
                                        <a:gd name="connsiteX8" fmla="*/ 19415 w 37702"/>
                                        <a:gd name="connsiteY8" fmla="*/ 498 h 51848"/>
                                        <a:gd name="connsiteX9" fmla="*/ 21956 w 37702"/>
                                        <a:gd name="connsiteY9" fmla="*/ 5581 h 51848"/>
                                        <a:gd name="connsiteX10" fmla="*/ 20685 w 37702"/>
                                        <a:gd name="connsiteY10" fmla="*/ 9393 h 51848"/>
                                        <a:gd name="connsiteX11" fmla="*/ 19415 w 37702"/>
                                        <a:gd name="connsiteY11" fmla="*/ 11934 h 51848"/>
                                        <a:gd name="connsiteX12" fmla="*/ 18144 w 37702"/>
                                        <a:gd name="connsiteY12" fmla="*/ 15745 h 51848"/>
                                        <a:gd name="connsiteX13" fmla="*/ 21956 w 37702"/>
                                        <a:gd name="connsiteY13" fmla="*/ 14475 h 51848"/>
                                        <a:gd name="connsiteX14" fmla="*/ 27038 w 37702"/>
                                        <a:gd name="connsiteY14" fmla="*/ 11934 h 51848"/>
                                        <a:gd name="connsiteX15" fmla="*/ 32120 w 37702"/>
                                        <a:gd name="connsiteY15" fmla="*/ 13204 h 51848"/>
                                        <a:gd name="connsiteX16" fmla="*/ 30850 w 37702"/>
                                        <a:gd name="connsiteY16" fmla="*/ 17016 h 51848"/>
                                        <a:gd name="connsiteX17" fmla="*/ 27038 w 37702"/>
                                        <a:gd name="connsiteY17" fmla="*/ 18287 h 51848"/>
                                        <a:gd name="connsiteX18" fmla="*/ 19415 w 37702"/>
                                        <a:gd name="connsiteY18" fmla="*/ 22098 h 51848"/>
                                        <a:gd name="connsiteX19" fmla="*/ 16873 w 37702"/>
                                        <a:gd name="connsiteY19" fmla="*/ 33534 h 51848"/>
                                        <a:gd name="connsiteX20" fmla="*/ 9250 w 37702"/>
                                        <a:gd name="connsiteY20" fmla="*/ 43698 h 51848"/>
                                        <a:gd name="connsiteX21" fmla="*/ 4168 w 37702"/>
                                        <a:gd name="connsiteY21" fmla="*/ 51322 h 51848"/>
                                        <a:gd name="connsiteX22" fmla="*/ 1626 w 37702"/>
                                        <a:gd name="connsiteY22" fmla="*/ 50051 h 51848"/>
                                        <a:gd name="connsiteX23" fmla="*/ 356 w 37702"/>
                                        <a:gd name="connsiteY23" fmla="*/ 44969 h 51848"/>
                                        <a:gd name="connsiteX24" fmla="*/ 2897 w 37702"/>
                                        <a:gd name="connsiteY24" fmla="*/ 42428 h 51848"/>
                                        <a:gd name="connsiteX25" fmla="*/ 5438 w 37702"/>
                                        <a:gd name="connsiteY25" fmla="*/ 43698 h 51848"/>
                                        <a:gd name="connsiteX26" fmla="*/ 11791 w 37702"/>
                                        <a:gd name="connsiteY26" fmla="*/ 36075 h 51848"/>
                                        <a:gd name="connsiteX27" fmla="*/ 15603 w 37702"/>
                                        <a:gd name="connsiteY27" fmla="*/ 25910 h 51848"/>
                                        <a:gd name="connsiteX28" fmla="*/ 16873 w 37702"/>
                                        <a:gd name="connsiteY28" fmla="*/ 23369 h 51848"/>
                                        <a:gd name="connsiteX29" fmla="*/ 13062 w 37702"/>
                                        <a:gd name="connsiteY29" fmla="*/ 25910 h 51848"/>
                                        <a:gd name="connsiteX30" fmla="*/ 7979 w 37702"/>
                                        <a:gd name="connsiteY30" fmla="*/ 25910 h 51848"/>
                                        <a:gd name="connsiteX31" fmla="*/ 2897 w 37702"/>
                                        <a:gd name="connsiteY31" fmla="*/ 20828 h 51848"/>
                                        <a:gd name="connsiteX32" fmla="*/ 4168 w 37702"/>
                                        <a:gd name="connsiteY32" fmla="*/ 17016 h 51848"/>
                                        <a:gd name="connsiteX33" fmla="*/ 10521 w 37702"/>
                                        <a:gd name="connsiteY33" fmla="*/ 18287 h 51848"/>
                                        <a:gd name="connsiteX34" fmla="*/ 16873 w 37702"/>
                                        <a:gd name="connsiteY34" fmla="*/ 15745 h 51848"/>
                                        <a:gd name="connsiteX35" fmla="*/ 16873 w 37702"/>
                                        <a:gd name="connsiteY35" fmla="*/ 15745 h 51848"/>
                                        <a:gd name="connsiteX36" fmla="*/ 16873 w 37702"/>
                                        <a:gd name="connsiteY36" fmla="*/ 9393 h 518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702" h="51848">
                                          <a:moveTo>
                                            <a:pt x="21956" y="41157"/>
                                          </a:moveTo>
                                          <a:cubicBezTo>
                                            <a:pt x="23226" y="43698"/>
                                            <a:pt x="29579" y="52593"/>
                                            <a:pt x="34662" y="51322"/>
                                          </a:cubicBezTo>
                                          <a:cubicBezTo>
                                            <a:pt x="39744" y="50051"/>
                                            <a:pt x="37203" y="43698"/>
                                            <a:pt x="35932" y="42428"/>
                                          </a:cubicBezTo>
                                          <a:cubicBezTo>
                                            <a:pt x="33391" y="41157"/>
                                            <a:pt x="24497" y="37346"/>
                                            <a:pt x="24497" y="37346"/>
                                          </a:cubicBezTo>
                                          <a:cubicBezTo>
                                            <a:pt x="19415" y="34804"/>
                                            <a:pt x="20685" y="38616"/>
                                            <a:pt x="21956" y="41157"/>
                                          </a:cubicBezTo>
                                          <a:lnTo>
                                            <a:pt x="21956" y="41157"/>
                                          </a:lnTo>
                                          <a:close/>
                                          <a:moveTo>
                                            <a:pt x="16873" y="9393"/>
                                          </a:moveTo>
                                          <a:cubicBezTo>
                                            <a:pt x="16873" y="9393"/>
                                            <a:pt x="15603" y="4310"/>
                                            <a:pt x="16873" y="3040"/>
                                          </a:cubicBezTo>
                                          <a:cubicBezTo>
                                            <a:pt x="16873" y="498"/>
                                            <a:pt x="18144" y="-772"/>
                                            <a:pt x="19415" y="498"/>
                                          </a:cubicBezTo>
                                          <a:cubicBezTo>
                                            <a:pt x="20685" y="498"/>
                                            <a:pt x="23226" y="4310"/>
                                            <a:pt x="21956" y="5581"/>
                                          </a:cubicBezTo>
                                          <a:cubicBezTo>
                                            <a:pt x="21956" y="6851"/>
                                            <a:pt x="20685" y="9393"/>
                                            <a:pt x="20685" y="9393"/>
                                          </a:cubicBezTo>
                                          <a:cubicBezTo>
                                            <a:pt x="20685" y="10663"/>
                                            <a:pt x="19415" y="10663"/>
                                            <a:pt x="19415" y="11934"/>
                                          </a:cubicBezTo>
                                          <a:cubicBezTo>
                                            <a:pt x="19415" y="13204"/>
                                            <a:pt x="19415" y="14475"/>
                                            <a:pt x="18144" y="15745"/>
                                          </a:cubicBezTo>
                                          <a:cubicBezTo>
                                            <a:pt x="19415" y="15745"/>
                                            <a:pt x="20685" y="14475"/>
                                            <a:pt x="21956" y="14475"/>
                                          </a:cubicBezTo>
                                          <a:cubicBezTo>
                                            <a:pt x="23226" y="13204"/>
                                            <a:pt x="24497" y="13204"/>
                                            <a:pt x="27038" y="11934"/>
                                          </a:cubicBezTo>
                                          <a:cubicBezTo>
                                            <a:pt x="28309" y="10663"/>
                                            <a:pt x="30850" y="11934"/>
                                            <a:pt x="32120" y="13204"/>
                                          </a:cubicBezTo>
                                          <a:cubicBezTo>
                                            <a:pt x="33391" y="14475"/>
                                            <a:pt x="32120" y="15745"/>
                                            <a:pt x="30850" y="17016"/>
                                          </a:cubicBezTo>
                                          <a:cubicBezTo>
                                            <a:pt x="29579" y="18287"/>
                                            <a:pt x="27038" y="17016"/>
                                            <a:pt x="27038" y="18287"/>
                                          </a:cubicBezTo>
                                          <a:cubicBezTo>
                                            <a:pt x="25768" y="18287"/>
                                            <a:pt x="20685" y="20828"/>
                                            <a:pt x="19415" y="22098"/>
                                          </a:cubicBezTo>
                                          <a:cubicBezTo>
                                            <a:pt x="18144" y="25910"/>
                                            <a:pt x="16873" y="30993"/>
                                            <a:pt x="16873" y="33534"/>
                                          </a:cubicBezTo>
                                          <a:cubicBezTo>
                                            <a:pt x="15603" y="37346"/>
                                            <a:pt x="11791" y="41157"/>
                                            <a:pt x="9250" y="43698"/>
                                          </a:cubicBezTo>
                                          <a:cubicBezTo>
                                            <a:pt x="6709" y="46240"/>
                                            <a:pt x="5438" y="50051"/>
                                            <a:pt x="4168" y="51322"/>
                                          </a:cubicBezTo>
                                          <a:cubicBezTo>
                                            <a:pt x="1626" y="52593"/>
                                            <a:pt x="1626" y="51322"/>
                                            <a:pt x="1626" y="50051"/>
                                          </a:cubicBezTo>
                                          <a:cubicBezTo>
                                            <a:pt x="1626" y="48781"/>
                                            <a:pt x="-915" y="47510"/>
                                            <a:pt x="356" y="44969"/>
                                          </a:cubicBezTo>
                                          <a:cubicBezTo>
                                            <a:pt x="1626" y="43698"/>
                                            <a:pt x="1626" y="41157"/>
                                            <a:pt x="2897" y="42428"/>
                                          </a:cubicBezTo>
                                          <a:cubicBezTo>
                                            <a:pt x="4168" y="43698"/>
                                            <a:pt x="5438" y="43698"/>
                                            <a:pt x="5438" y="43698"/>
                                          </a:cubicBezTo>
                                          <a:cubicBezTo>
                                            <a:pt x="5438" y="43698"/>
                                            <a:pt x="9250" y="38616"/>
                                            <a:pt x="11791" y="36075"/>
                                          </a:cubicBezTo>
                                          <a:cubicBezTo>
                                            <a:pt x="13062" y="33534"/>
                                            <a:pt x="15603" y="28451"/>
                                            <a:pt x="15603" y="25910"/>
                                          </a:cubicBezTo>
                                          <a:cubicBezTo>
                                            <a:pt x="15603" y="25910"/>
                                            <a:pt x="15603" y="24640"/>
                                            <a:pt x="16873" y="23369"/>
                                          </a:cubicBezTo>
                                          <a:cubicBezTo>
                                            <a:pt x="15603" y="24640"/>
                                            <a:pt x="14332" y="24640"/>
                                            <a:pt x="13062" y="25910"/>
                                          </a:cubicBezTo>
                                          <a:cubicBezTo>
                                            <a:pt x="10521" y="27181"/>
                                            <a:pt x="10521" y="28451"/>
                                            <a:pt x="7979" y="25910"/>
                                          </a:cubicBezTo>
                                          <a:cubicBezTo>
                                            <a:pt x="4168" y="24640"/>
                                            <a:pt x="4168" y="23369"/>
                                            <a:pt x="2897" y="20828"/>
                                          </a:cubicBezTo>
                                          <a:cubicBezTo>
                                            <a:pt x="2897" y="19557"/>
                                            <a:pt x="4168" y="18287"/>
                                            <a:pt x="4168" y="17016"/>
                                          </a:cubicBezTo>
                                          <a:cubicBezTo>
                                            <a:pt x="5438" y="17016"/>
                                            <a:pt x="7979" y="17016"/>
                                            <a:pt x="10521" y="18287"/>
                                          </a:cubicBezTo>
                                          <a:cubicBezTo>
                                            <a:pt x="13062" y="18287"/>
                                            <a:pt x="16873" y="17016"/>
                                            <a:pt x="16873" y="15745"/>
                                          </a:cubicBezTo>
                                          <a:cubicBezTo>
                                            <a:pt x="16873" y="15745"/>
                                            <a:pt x="16873" y="15745"/>
                                            <a:pt x="16873" y="15745"/>
                                          </a:cubicBezTo>
                                          <a:cubicBezTo>
                                            <a:pt x="15603" y="13204"/>
                                            <a:pt x="16873" y="9393"/>
                                            <a:pt x="16873" y="939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81" name="任意多边形: 形状 381"/>
                                  <wps:cNvSpPr/>
                                  <wps:spPr>
                                    <a:xfrm>
                                      <a:off x="1420517" y="1169258"/>
                                      <a:ext cx="41929" cy="68640"/>
                                    </a:xfrm>
                                    <a:custGeom>
                                      <a:avLst/>
                                      <a:gdLst>
                                        <a:gd name="connsiteX0" fmla="*/ 10165 w 41929"/>
                                        <a:gd name="connsiteY0" fmla="*/ 17471 h 68640"/>
                                        <a:gd name="connsiteX1" fmla="*/ 11435 w 41929"/>
                                        <a:gd name="connsiteY1" fmla="*/ 20012 h 68640"/>
                                        <a:gd name="connsiteX2" fmla="*/ 12706 w 41929"/>
                                        <a:gd name="connsiteY2" fmla="*/ 22553 h 68640"/>
                                        <a:gd name="connsiteX3" fmla="*/ 12706 w 41929"/>
                                        <a:gd name="connsiteY3" fmla="*/ 27635 h 68640"/>
                                        <a:gd name="connsiteX4" fmla="*/ 12706 w 41929"/>
                                        <a:gd name="connsiteY4" fmla="*/ 31447 h 68640"/>
                                        <a:gd name="connsiteX5" fmla="*/ 13976 w 41929"/>
                                        <a:gd name="connsiteY5" fmla="*/ 33988 h 68640"/>
                                        <a:gd name="connsiteX6" fmla="*/ 15247 w 41929"/>
                                        <a:gd name="connsiteY6" fmla="*/ 32718 h 68640"/>
                                        <a:gd name="connsiteX7" fmla="*/ 16518 w 41929"/>
                                        <a:gd name="connsiteY7" fmla="*/ 31447 h 68640"/>
                                        <a:gd name="connsiteX8" fmla="*/ 17788 w 41929"/>
                                        <a:gd name="connsiteY8" fmla="*/ 32718 h 68640"/>
                                        <a:gd name="connsiteX9" fmla="*/ 16518 w 41929"/>
                                        <a:gd name="connsiteY9" fmla="*/ 33988 h 68640"/>
                                        <a:gd name="connsiteX10" fmla="*/ 6353 w 41929"/>
                                        <a:gd name="connsiteY10" fmla="*/ 39071 h 68640"/>
                                        <a:gd name="connsiteX11" fmla="*/ 2541 w 41929"/>
                                        <a:gd name="connsiteY11" fmla="*/ 40341 h 68640"/>
                                        <a:gd name="connsiteX12" fmla="*/ 0 w 41929"/>
                                        <a:gd name="connsiteY12" fmla="*/ 41612 h 68640"/>
                                        <a:gd name="connsiteX13" fmla="*/ 1271 w 41929"/>
                                        <a:gd name="connsiteY13" fmla="*/ 45424 h 68640"/>
                                        <a:gd name="connsiteX14" fmla="*/ 5082 w 41929"/>
                                        <a:gd name="connsiteY14" fmla="*/ 45424 h 68640"/>
                                        <a:gd name="connsiteX15" fmla="*/ 11435 w 41929"/>
                                        <a:gd name="connsiteY15" fmla="*/ 40341 h 68640"/>
                                        <a:gd name="connsiteX16" fmla="*/ 20329 w 41929"/>
                                        <a:gd name="connsiteY16" fmla="*/ 35259 h 68640"/>
                                        <a:gd name="connsiteX17" fmla="*/ 31765 w 41929"/>
                                        <a:gd name="connsiteY17" fmla="*/ 31447 h 68640"/>
                                        <a:gd name="connsiteX18" fmla="*/ 34306 w 41929"/>
                                        <a:gd name="connsiteY18" fmla="*/ 32718 h 68640"/>
                                        <a:gd name="connsiteX19" fmla="*/ 31765 w 41929"/>
                                        <a:gd name="connsiteY19" fmla="*/ 35259 h 68640"/>
                                        <a:gd name="connsiteX20" fmla="*/ 31765 w 41929"/>
                                        <a:gd name="connsiteY20" fmla="*/ 36529 h 68640"/>
                                        <a:gd name="connsiteX21" fmla="*/ 35576 w 41929"/>
                                        <a:gd name="connsiteY21" fmla="*/ 35259 h 68640"/>
                                        <a:gd name="connsiteX22" fmla="*/ 41929 w 41929"/>
                                        <a:gd name="connsiteY22" fmla="*/ 33988 h 68640"/>
                                        <a:gd name="connsiteX23" fmla="*/ 38118 w 41929"/>
                                        <a:gd name="connsiteY23" fmla="*/ 27635 h 68640"/>
                                        <a:gd name="connsiteX24" fmla="*/ 30494 w 41929"/>
                                        <a:gd name="connsiteY24" fmla="*/ 28906 h 68640"/>
                                        <a:gd name="connsiteX25" fmla="*/ 29223 w 41929"/>
                                        <a:gd name="connsiteY25" fmla="*/ 27635 h 68640"/>
                                        <a:gd name="connsiteX26" fmla="*/ 33035 w 41929"/>
                                        <a:gd name="connsiteY26" fmla="*/ 22553 h 68640"/>
                                        <a:gd name="connsiteX27" fmla="*/ 34306 w 41929"/>
                                        <a:gd name="connsiteY27" fmla="*/ 18741 h 68640"/>
                                        <a:gd name="connsiteX28" fmla="*/ 31765 w 41929"/>
                                        <a:gd name="connsiteY28" fmla="*/ 14929 h 68640"/>
                                        <a:gd name="connsiteX29" fmla="*/ 33035 w 41929"/>
                                        <a:gd name="connsiteY29" fmla="*/ 12388 h 68640"/>
                                        <a:gd name="connsiteX30" fmla="*/ 35576 w 41929"/>
                                        <a:gd name="connsiteY30" fmla="*/ 8576 h 68640"/>
                                        <a:gd name="connsiteX31" fmla="*/ 31765 w 41929"/>
                                        <a:gd name="connsiteY31" fmla="*/ 7306 h 68640"/>
                                        <a:gd name="connsiteX32" fmla="*/ 31765 w 41929"/>
                                        <a:gd name="connsiteY32" fmla="*/ 4765 h 68640"/>
                                        <a:gd name="connsiteX33" fmla="*/ 33035 w 41929"/>
                                        <a:gd name="connsiteY33" fmla="*/ 3494 h 68640"/>
                                        <a:gd name="connsiteX34" fmla="*/ 31765 w 41929"/>
                                        <a:gd name="connsiteY34" fmla="*/ 953 h 68640"/>
                                        <a:gd name="connsiteX35" fmla="*/ 29223 w 41929"/>
                                        <a:gd name="connsiteY35" fmla="*/ 953 h 68640"/>
                                        <a:gd name="connsiteX36" fmla="*/ 29223 w 41929"/>
                                        <a:gd name="connsiteY36" fmla="*/ 4765 h 68640"/>
                                        <a:gd name="connsiteX37" fmla="*/ 29223 w 41929"/>
                                        <a:gd name="connsiteY37" fmla="*/ 7306 h 68640"/>
                                        <a:gd name="connsiteX38" fmla="*/ 30494 w 41929"/>
                                        <a:gd name="connsiteY38" fmla="*/ 8576 h 68640"/>
                                        <a:gd name="connsiteX39" fmla="*/ 29223 w 41929"/>
                                        <a:gd name="connsiteY39" fmla="*/ 11118 h 68640"/>
                                        <a:gd name="connsiteX40" fmla="*/ 26682 w 41929"/>
                                        <a:gd name="connsiteY40" fmla="*/ 12388 h 68640"/>
                                        <a:gd name="connsiteX41" fmla="*/ 26682 w 41929"/>
                                        <a:gd name="connsiteY41" fmla="*/ 16200 h 68640"/>
                                        <a:gd name="connsiteX42" fmla="*/ 27953 w 41929"/>
                                        <a:gd name="connsiteY42" fmla="*/ 17471 h 68640"/>
                                        <a:gd name="connsiteX43" fmla="*/ 25412 w 41929"/>
                                        <a:gd name="connsiteY43" fmla="*/ 23824 h 68640"/>
                                        <a:gd name="connsiteX44" fmla="*/ 26682 w 41929"/>
                                        <a:gd name="connsiteY44" fmla="*/ 25094 h 68640"/>
                                        <a:gd name="connsiteX45" fmla="*/ 26682 w 41929"/>
                                        <a:gd name="connsiteY45" fmla="*/ 28906 h 68640"/>
                                        <a:gd name="connsiteX46" fmla="*/ 24141 w 41929"/>
                                        <a:gd name="connsiteY46" fmla="*/ 30176 h 68640"/>
                                        <a:gd name="connsiteX47" fmla="*/ 22871 w 41929"/>
                                        <a:gd name="connsiteY47" fmla="*/ 28906 h 68640"/>
                                        <a:gd name="connsiteX48" fmla="*/ 24141 w 41929"/>
                                        <a:gd name="connsiteY48" fmla="*/ 22553 h 68640"/>
                                        <a:gd name="connsiteX49" fmla="*/ 24141 w 41929"/>
                                        <a:gd name="connsiteY49" fmla="*/ 21282 h 68640"/>
                                        <a:gd name="connsiteX50" fmla="*/ 22871 w 41929"/>
                                        <a:gd name="connsiteY50" fmla="*/ 20012 h 68640"/>
                                        <a:gd name="connsiteX51" fmla="*/ 21600 w 41929"/>
                                        <a:gd name="connsiteY51" fmla="*/ 20012 h 68640"/>
                                        <a:gd name="connsiteX52" fmla="*/ 24141 w 41929"/>
                                        <a:gd name="connsiteY52" fmla="*/ 11118 h 68640"/>
                                        <a:gd name="connsiteX53" fmla="*/ 22871 w 41929"/>
                                        <a:gd name="connsiteY53" fmla="*/ 7306 h 68640"/>
                                        <a:gd name="connsiteX54" fmla="*/ 19059 w 41929"/>
                                        <a:gd name="connsiteY54" fmla="*/ 8576 h 68640"/>
                                        <a:gd name="connsiteX55" fmla="*/ 20329 w 41929"/>
                                        <a:gd name="connsiteY55" fmla="*/ 12388 h 68640"/>
                                        <a:gd name="connsiteX56" fmla="*/ 20329 w 41929"/>
                                        <a:gd name="connsiteY56" fmla="*/ 18741 h 68640"/>
                                        <a:gd name="connsiteX57" fmla="*/ 20329 w 41929"/>
                                        <a:gd name="connsiteY57" fmla="*/ 22553 h 68640"/>
                                        <a:gd name="connsiteX58" fmla="*/ 17788 w 41929"/>
                                        <a:gd name="connsiteY58" fmla="*/ 22553 h 68640"/>
                                        <a:gd name="connsiteX59" fmla="*/ 17788 w 41929"/>
                                        <a:gd name="connsiteY59" fmla="*/ 16200 h 68640"/>
                                        <a:gd name="connsiteX60" fmla="*/ 13976 w 41929"/>
                                        <a:gd name="connsiteY60" fmla="*/ 12388 h 68640"/>
                                        <a:gd name="connsiteX61" fmla="*/ 10165 w 41929"/>
                                        <a:gd name="connsiteY61" fmla="*/ 17471 h 68640"/>
                                        <a:gd name="connsiteX62" fmla="*/ 10165 w 41929"/>
                                        <a:gd name="connsiteY62" fmla="*/ 17471 h 68640"/>
                                        <a:gd name="connsiteX63" fmla="*/ 16518 w 41929"/>
                                        <a:gd name="connsiteY63" fmla="*/ 44153 h 68640"/>
                                        <a:gd name="connsiteX64" fmla="*/ 19059 w 41929"/>
                                        <a:gd name="connsiteY64" fmla="*/ 41612 h 68640"/>
                                        <a:gd name="connsiteX65" fmla="*/ 26682 w 41929"/>
                                        <a:gd name="connsiteY65" fmla="*/ 39071 h 68640"/>
                                        <a:gd name="connsiteX66" fmla="*/ 27953 w 41929"/>
                                        <a:gd name="connsiteY66" fmla="*/ 42882 h 68640"/>
                                        <a:gd name="connsiteX67" fmla="*/ 25412 w 41929"/>
                                        <a:gd name="connsiteY67" fmla="*/ 46694 h 68640"/>
                                        <a:gd name="connsiteX68" fmla="*/ 27953 w 41929"/>
                                        <a:gd name="connsiteY68" fmla="*/ 47965 h 68640"/>
                                        <a:gd name="connsiteX69" fmla="*/ 34306 w 41929"/>
                                        <a:gd name="connsiteY69" fmla="*/ 46694 h 68640"/>
                                        <a:gd name="connsiteX70" fmla="*/ 35576 w 41929"/>
                                        <a:gd name="connsiteY70" fmla="*/ 51776 h 68640"/>
                                        <a:gd name="connsiteX71" fmla="*/ 29223 w 41929"/>
                                        <a:gd name="connsiteY71" fmla="*/ 53047 h 68640"/>
                                        <a:gd name="connsiteX72" fmla="*/ 29223 w 41929"/>
                                        <a:gd name="connsiteY72" fmla="*/ 55588 h 68640"/>
                                        <a:gd name="connsiteX73" fmla="*/ 27953 w 41929"/>
                                        <a:gd name="connsiteY73" fmla="*/ 61941 h 68640"/>
                                        <a:gd name="connsiteX74" fmla="*/ 22871 w 41929"/>
                                        <a:gd name="connsiteY74" fmla="*/ 68294 h 68640"/>
                                        <a:gd name="connsiteX75" fmla="*/ 17788 w 41929"/>
                                        <a:gd name="connsiteY75" fmla="*/ 65753 h 68640"/>
                                        <a:gd name="connsiteX76" fmla="*/ 15247 w 41929"/>
                                        <a:gd name="connsiteY76" fmla="*/ 63212 h 68640"/>
                                        <a:gd name="connsiteX77" fmla="*/ 19059 w 41929"/>
                                        <a:gd name="connsiteY77" fmla="*/ 63212 h 68640"/>
                                        <a:gd name="connsiteX78" fmla="*/ 24141 w 41929"/>
                                        <a:gd name="connsiteY78" fmla="*/ 63212 h 68640"/>
                                        <a:gd name="connsiteX79" fmla="*/ 26682 w 41929"/>
                                        <a:gd name="connsiteY79" fmla="*/ 56859 h 68640"/>
                                        <a:gd name="connsiteX80" fmla="*/ 25412 w 41929"/>
                                        <a:gd name="connsiteY80" fmla="*/ 54318 h 68640"/>
                                        <a:gd name="connsiteX81" fmla="*/ 20329 w 41929"/>
                                        <a:gd name="connsiteY81" fmla="*/ 55588 h 68640"/>
                                        <a:gd name="connsiteX82" fmla="*/ 15247 w 41929"/>
                                        <a:gd name="connsiteY82" fmla="*/ 58129 h 68640"/>
                                        <a:gd name="connsiteX83" fmla="*/ 11435 w 41929"/>
                                        <a:gd name="connsiteY83" fmla="*/ 55588 h 68640"/>
                                        <a:gd name="connsiteX84" fmla="*/ 16518 w 41929"/>
                                        <a:gd name="connsiteY84" fmla="*/ 53047 h 68640"/>
                                        <a:gd name="connsiteX85" fmla="*/ 22871 w 41929"/>
                                        <a:gd name="connsiteY85" fmla="*/ 50506 h 68640"/>
                                        <a:gd name="connsiteX86" fmla="*/ 21600 w 41929"/>
                                        <a:gd name="connsiteY86" fmla="*/ 45424 h 68640"/>
                                        <a:gd name="connsiteX87" fmla="*/ 17788 w 41929"/>
                                        <a:gd name="connsiteY87" fmla="*/ 46694 h 68640"/>
                                        <a:gd name="connsiteX88" fmla="*/ 16518 w 41929"/>
                                        <a:gd name="connsiteY88" fmla="*/ 44153 h 686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41929" h="68640">
                                          <a:moveTo>
                                            <a:pt x="10165" y="17471"/>
                                          </a:moveTo>
                                          <a:cubicBezTo>
                                            <a:pt x="10165" y="17471"/>
                                            <a:pt x="11435" y="18741"/>
                                            <a:pt x="11435" y="20012"/>
                                          </a:cubicBezTo>
                                          <a:cubicBezTo>
                                            <a:pt x="11435" y="20012"/>
                                            <a:pt x="12706" y="21282"/>
                                            <a:pt x="12706" y="22553"/>
                                          </a:cubicBezTo>
                                          <a:cubicBezTo>
                                            <a:pt x="12706" y="23824"/>
                                            <a:pt x="12706" y="27635"/>
                                            <a:pt x="12706" y="27635"/>
                                          </a:cubicBezTo>
                                          <a:cubicBezTo>
                                            <a:pt x="12706" y="28906"/>
                                            <a:pt x="12706" y="31447"/>
                                            <a:pt x="12706" y="31447"/>
                                          </a:cubicBezTo>
                                          <a:cubicBezTo>
                                            <a:pt x="12706" y="32718"/>
                                            <a:pt x="13976" y="33988"/>
                                            <a:pt x="13976" y="33988"/>
                                          </a:cubicBezTo>
                                          <a:cubicBezTo>
                                            <a:pt x="13976" y="33988"/>
                                            <a:pt x="15247" y="33988"/>
                                            <a:pt x="15247" y="32718"/>
                                          </a:cubicBezTo>
                                          <a:cubicBezTo>
                                            <a:pt x="15247" y="31447"/>
                                            <a:pt x="16518" y="31447"/>
                                            <a:pt x="16518" y="31447"/>
                                          </a:cubicBezTo>
                                          <a:cubicBezTo>
                                            <a:pt x="16518" y="31447"/>
                                            <a:pt x="19059" y="32718"/>
                                            <a:pt x="17788" y="32718"/>
                                          </a:cubicBezTo>
                                          <a:cubicBezTo>
                                            <a:pt x="17788" y="32718"/>
                                            <a:pt x="17788" y="33988"/>
                                            <a:pt x="16518" y="33988"/>
                                          </a:cubicBezTo>
                                          <a:cubicBezTo>
                                            <a:pt x="15247" y="35259"/>
                                            <a:pt x="6353" y="39071"/>
                                            <a:pt x="6353" y="39071"/>
                                          </a:cubicBezTo>
                                          <a:cubicBezTo>
                                            <a:pt x="6353" y="39071"/>
                                            <a:pt x="3812" y="40341"/>
                                            <a:pt x="2541" y="40341"/>
                                          </a:cubicBezTo>
                                          <a:cubicBezTo>
                                            <a:pt x="1271" y="40341"/>
                                            <a:pt x="0" y="40341"/>
                                            <a:pt x="0" y="41612"/>
                                          </a:cubicBezTo>
                                          <a:cubicBezTo>
                                            <a:pt x="0" y="42882"/>
                                            <a:pt x="0" y="44153"/>
                                            <a:pt x="1271" y="45424"/>
                                          </a:cubicBezTo>
                                          <a:cubicBezTo>
                                            <a:pt x="1271" y="45424"/>
                                            <a:pt x="3812" y="46694"/>
                                            <a:pt x="5082" y="45424"/>
                                          </a:cubicBezTo>
                                          <a:cubicBezTo>
                                            <a:pt x="7624" y="44153"/>
                                            <a:pt x="10165" y="41612"/>
                                            <a:pt x="11435" y="40341"/>
                                          </a:cubicBezTo>
                                          <a:cubicBezTo>
                                            <a:pt x="13976" y="37800"/>
                                            <a:pt x="17788" y="36529"/>
                                            <a:pt x="20329" y="35259"/>
                                          </a:cubicBezTo>
                                          <a:cubicBezTo>
                                            <a:pt x="22871" y="33988"/>
                                            <a:pt x="27953" y="31447"/>
                                            <a:pt x="31765" y="31447"/>
                                          </a:cubicBezTo>
                                          <a:cubicBezTo>
                                            <a:pt x="34306" y="31447"/>
                                            <a:pt x="35576" y="32718"/>
                                            <a:pt x="34306" y="32718"/>
                                          </a:cubicBezTo>
                                          <a:cubicBezTo>
                                            <a:pt x="34306" y="33988"/>
                                            <a:pt x="31765" y="35259"/>
                                            <a:pt x="31765" y="35259"/>
                                          </a:cubicBezTo>
                                          <a:cubicBezTo>
                                            <a:pt x="30494" y="35259"/>
                                            <a:pt x="31765" y="36529"/>
                                            <a:pt x="31765" y="36529"/>
                                          </a:cubicBezTo>
                                          <a:cubicBezTo>
                                            <a:pt x="31765" y="36529"/>
                                            <a:pt x="33035" y="36529"/>
                                            <a:pt x="35576" y="35259"/>
                                          </a:cubicBezTo>
                                          <a:cubicBezTo>
                                            <a:pt x="38118" y="33988"/>
                                            <a:pt x="41929" y="33988"/>
                                            <a:pt x="41929" y="33988"/>
                                          </a:cubicBezTo>
                                          <a:cubicBezTo>
                                            <a:pt x="41929" y="32718"/>
                                            <a:pt x="40659" y="27635"/>
                                            <a:pt x="38118" y="27635"/>
                                          </a:cubicBezTo>
                                          <a:cubicBezTo>
                                            <a:pt x="34306" y="27635"/>
                                            <a:pt x="31765" y="27635"/>
                                            <a:pt x="30494" y="28906"/>
                                          </a:cubicBezTo>
                                          <a:cubicBezTo>
                                            <a:pt x="29223" y="28906"/>
                                            <a:pt x="29223" y="28906"/>
                                            <a:pt x="29223" y="27635"/>
                                          </a:cubicBezTo>
                                          <a:cubicBezTo>
                                            <a:pt x="30494" y="26365"/>
                                            <a:pt x="31765" y="25094"/>
                                            <a:pt x="33035" y="22553"/>
                                          </a:cubicBezTo>
                                          <a:cubicBezTo>
                                            <a:pt x="34306" y="20012"/>
                                            <a:pt x="34306" y="20012"/>
                                            <a:pt x="34306" y="18741"/>
                                          </a:cubicBezTo>
                                          <a:cubicBezTo>
                                            <a:pt x="33035" y="17471"/>
                                            <a:pt x="31765" y="16200"/>
                                            <a:pt x="31765" y="14929"/>
                                          </a:cubicBezTo>
                                          <a:cubicBezTo>
                                            <a:pt x="31765" y="14929"/>
                                            <a:pt x="31765" y="13659"/>
                                            <a:pt x="33035" y="12388"/>
                                          </a:cubicBezTo>
                                          <a:cubicBezTo>
                                            <a:pt x="34306" y="11118"/>
                                            <a:pt x="36847" y="9847"/>
                                            <a:pt x="35576" y="8576"/>
                                          </a:cubicBezTo>
                                          <a:cubicBezTo>
                                            <a:pt x="34306" y="7306"/>
                                            <a:pt x="33035" y="8576"/>
                                            <a:pt x="31765" y="7306"/>
                                          </a:cubicBezTo>
                                          <a:cubicBezTo>
                                            <a:pt x="31765" y="6035"/>
                                            <a:pt x="30494" y="4765"/>
                                            <a:pt x="31765" y="4765"/>
                                          </a:cubicBezTo>
                                          <a:cubicBezTo>
                                            <a:pt x="33035" y="4765"/>
                                            <a:pt x="34306" y="4765"/>
                                            <a:pt x="33035" y="3494"/>
                                          </a:cubicBezTo>
                                          <a:cubicBezTo>
                                            <a:pt x="33035" y="3494"/>
                                            <a:pt x="31765" y="2223"/>
                                            <a:pt x="31765" y="953"/>
                                          </a:cubicBezTo>
                                          <a:cubicBezTo>
                                            <a:pt x="30494" y="-318"/>
                                            <a:pt x="29223" y="-318"/>
                                            <a:pt x="29223" y="953"/>
                                          </a:cubicBezTo>
                                          <a:cubicBezTo>
                                            <a:pt x="29223" y="2223"/>
                                            <a:pt x="29223" y="3494"/>
                                            <a:pt x="29223" y="4765"/>
                                          </a:cubicBezTo>
                                          <a:cubicBezTo>
                                            <a:pt x="29223" y="6035"/>
                                            <a:pt x="29223" y="7306"/>
                                            <a:pt x="29223" y="7306"/>
                                          </a:cubicBezTo>
                                          <a:cubicBezTo>
                                            <a:pt x="29223" y="8576"/>
                                            <a:pt x="30494" y="8576"/>
                                            <a:pt x="30494" y="8576"/>
                                          </a:cubicBezTo>
                                          <a:cubicBezTo>
                                            <a:pt x="30494" y="8576"/>
                                            <a:pt x="30494" y="9847"/>
                                            <a:pt x="29223" y="11118"/>
                                          </a:cubicBezTo>
                                          <a:cubicBezTo>
                                            <a:pt x="27953" y="12388"/>
                                            <a:pt x="26682" y="11118"/>
                                            <a:pt x="26682" y="12388"/>
                                          </a:cubicBezTo>
                                          <a:cubicBezTo>
                                            <a:pt x="26682" y="13659"/>
                                            <a:pt x="26682" y="16200"/>
                                            <a:pt x="26682" y="16200"/>
                                          </a:cubicBezTo>
                                          <a:cubicBezTo>
                                            <a:pt x="26682" y="16200"/>
                                            <a:pt x="27953" y="16200"/>
                                            <a:pt x="27953" y="17471"/>
                                          </a:cubicBezTo>
                                          <a:cubicBezTo>
                                            <a:pt x="27953" y="18741"/>
                                            <a:pt x="25412" y="23824"/>
                                            <a:pt x="25412" y="23824"/>
                                          </a:cubicBezTo>
                                          <a:cubicBezTo>
                                            <a:pt x="25412" y="25094"/>
                                            <a:pt x="26682" y="23824"/>
                                            <a:pt x="26682" y="25094"/>
                                          </a:cubicBezTo>
                                          <a:cubicBezTo>
                                            <a:pt x="26682" y="26365"/>
                                            <a:pt x="26682" y="27635"/>
                                            <a:pt x="26682" y="28906"/>
                                          </a:cubicBezTo>
                                          <a:cubicBezTo>
                                            <a:pt x="25412" y="28906"/>
                                            <a:pt x="24141" y="30176"/>
                                            <a:pt x="24141" y="30176"/>
                                          </a:cubicBezTo>
                                          <a:cubicBezTo>
                                            <a:pt x="24141" y="30176"/>
                                            <a:pt x="21600" y="30176"/>
                                            <a:pt x="22871" y="28906"/>
                                          </a:cubicBezTo>
                                          <a:cubicBezTo>
                                            <a:pt x="22871" y="26365"/>
                                            <a:pt x="24141" y="23824"/>
                                            <a:pt x="24141" y="22553"/>
                                          </a:cubicBezTo>
                                          <a:cubicBezTo>
                                            <a:pt x="24141" y="21282"/>
                                            <a:pt x="25412" y="21282"/>
                                            <a:pt x="24141" y="21282"/>
                                          </a:cubicBezTo>
                                          <a:cubicBezTo>
                                            <a:pt x="22871" y="21282"/>
                                            <a:pt x="24141" y="20012"/>
                                            <a:pt x="22871" y="20012"/>
                                          </a:cubicBezTo>
                                          <a:cubicBezTo>
                                            <a:pt x="21600" y="20012"/>
                                            <a:pt x="20329" y="21282"/>
                                            <a:pt x="21600" y="20012"/>
                                          </a:cubicBezTo>
                                          <a:cubicBezTo>
                                            <a:pt x="21600" y="18741"/>
                                            <a:pt x="24141" y="13659"/>
                                            <a:pt x="24141" y="11118"/>
                                          </a:cubicBezTo>
                                          <a:cubicBezTo>
                                            <a:pt x="24141" y="8576"/>
                                            <a:pt x="24141" y="7306"/>
                                            <a:pt x="22871" y="7306"/>
                                          </a:cubicBezTo>
                                          <a:cubicBezTo>
                                            <a:pt x="21600" y="7306"/>
                                            <a:pt x="19059" y="8576"/>
                                            <a:pt x="19059" y="8576"/>
                                          </a:cubicBezTo>
                                          <a:cubicBezTo>
                                            <a:pt x="19059" y="9847"/>
                                            <a:pt x="20329" y="11118"/>
                                            <a:pt x="20329" y="12388"/>
                                          </a:cubicBezTo>
                                          <a:cubicBezTo>
                                            <a:pt x="20329" y="13659"/>
                                            <a:pt x="20329" y="18741"/>
                                            <a:pt x="20329" y="18741"/>
                                          </a:cubicBezTo>
                                          <a:cubicBezTo>
                                            <a:pt x="20329" y="18741"/>
                                            <a:pt x="20329" y="22553"/>
                                            <a:pt x="20329" y="22553"/>
                                          </a:cubicBezTo>
                                          <a:cubicBezTo>
                                            <a:pt x="20329" y="22553"/>
                                            <a:pt x="16518" y="25094"/>
                                            <a:pt x="17788" y="22553"/>
                                          </a:cubicBezTo>
                                          <a:cubicBezTo>
                                            <a:pt x="17788" y="20012"/>
                                            <a:pt x="17788" y="17471"/>
                                            <a:pt x="17788" y="16200"/>
                                          </a:cubicBezTo>
                                          <a:cubicBezTo>
                                            <a:pt x="17788" y="14929"/>
                                            <a:pt x="13976" y="12388"/>
                                            <a:pt x="13976" y="12388"/>
                                          </a:cubicBezTo>
                                          <a:cubicBezTo>
                                            <a:pt x="10165" y="14929"/>
                                            <a:pt x="10165" y="17471"/>
                                            <a:pt x="10165" y="17471"/>
                                          </a:cubicBezTo>
                                          <a:lnTo>
                                            <a:pt x="10165" y="17471"/>
                                          </a:lnTo>
                                          <a:close/>
                                          <a:moveTo>
                                            <a:pt x="16518" y="44153"/>
                                          </a:moveTo>
                                          <a:cubicBezTo>
                                            <a:pt x="16518" y="42882"/>
                                            <a:pt x="17788" y="41612"/>
                                            <a:pt x="19059" y="41612"/>
                                          </a:cubicBezTo>
                                          <a:cubicBezTo>
                                            <a:pt x="20329" y="41612"/>
                                            <a:pt x="24141" y="39071"/>
                                            <a:pt x="26682" y="39071"/>
                                          </a:cubicBezTo>
                                          <a:cubicBezTo>
                                            <a:pt x="27953" y="39071"/>
                                            <a:pt x="27953" y="41612"/>
                                            <a:pt x="27953" y="42882"/>
                                          </a:cubicBezTo>
                                          <a:cubicBezTo>
                                            <a:pt x="27953" y="44153"/>
                                            <a:pt x="26682" y="45424"/>
                                            <a:pt x="25412" y="46694"/>
                                          </a:cubicBezTo>
                                          <a:cubicBezTo>
                                            <a:pt x="24141" y="47965"/>
                                            <a:pt x="27953" y="47965"/>
                                            <a:pt x="27953" y="47965"/>
                                          </a:cubicBezTo>
                                          <a:cubicBezTo>
                                            <a:pt x="27953" y="47965"/>
                                            <a:pt x="31765" y="46694"/>
                                            <a:pt x="34306" y="46694"/>
                                          </a:cubicBezTo>
                                          <a:cubicBezTo>
                                            <a:pt x="35576" y="46694"/>
                                            <a:pt x="35576" y="49235"/>
                                            <a:pt x="35576" y="51776"/>
                                          </a:cubicBezTo>
                                          <a:cubicBezTo>
                                            <a:pt x="35576" y="53047"/>
                                            <a:pt x="30494" y="53047"/>
                                            <a:pt x="29223" y="53047"/>
                                          </a:cubicBezTo>
                                          <a:cubicBezTo>
                                            <a:pt x="27953" y="53047"/>
                                            <a:pt x="29223" y="54318"/>
                                            <a:pt x="29223" y="55588"/>
                                          </a:cubicBezTo>
                                          <a:cubicBezTo>
                                            <a:pt x="29223" y="56859"/>
                                            <a:pt x="29223" y="58129"/>
                                            <a:pt x="27953" y="61941"/>
                                          </a:cubicBezTo>
                                          <a:cubicBezTo>
                                            <a:pt x="26682" y="65753"/>
                                            <a:pt x="25412" y="67024"/>
                                            <a:pt x="22871" y="68294"/>
                                          </a:cubicBezTo>
                                          <a:cubicBezTo>
                                            <a:pt x="21600" y="69565"/>
                                            <a:pt x="19059" y="67024"/>
                                            <a:pt x="17788" y="65753"/>
                                          </a:cubicBezTo>
                                          <a:cubicBezTo>
                                            <a:pt x="16518" y="64482"/>
                                            <a:pt x="16518" y="64482"/>
                                            <a:pt x="15247" y="63212"/>
                                          </a:cubicBezTo>
                                          <a:cubicBezTo>
                                            <a:pt x="15247" y="61941"/>
                                            <a:pt x="17788" y="61941"/>
                                            <a:pt x="19059" y="63212"/>
                                          </a:cubicBezTo>
                                          <a:cubicBezTo>
                                            <a:pt x="20329" y="64482"/>
                                            <a:pt x="22871" y="63212"/>
                                            <a:pt x="24141" y="63212"/>
                                          </a:cubicBezTo>
                                          <a:cubicBezTo>
                                            <a:pt x="25412" y="63212"/>
                                            <a:pt x="26682" y="58129"/>
                                            <a:pt x="26682" y="56859"/>
                                          </a:cubicBezTo>
                                          <a:cubicBezTo>
                                            <a:pt x="26682" y="55588"/>
                                            <a:pt x="25412" y="54318"/>
                                            <a:pt x="25412" y="54318"/>
                                          </a:cubicBezTo>
                                          <a:cubicBezTo>
                                            <a:pt x="25412" y="54318"/>
                                            <a:pt x="22871" y="55588"/>
                                            <a:pt x="20329" y="55588"/>
                                          </a:cubicBezTo>
                                          <a:cubicBezTo>
                                            <a:pt x="17788" y="56859"/>
                                            <a:pt x="16518" y="58129"/>
                                            <a:pt x="15247" y="58129"/>
                                          </a:cubicBezTo>
                                          <a:cubicBezTo>
                                            <a:pt x="13976" y="58129"/>
                                            <a:pt x="11435" y="56859"/>
                                            <a:pt x="11435" y="55588"/>
                                          </a:cubicBezTo>
                                          <a:cubicBezTo>
                                            <a:pt x="11435" y="54318"/>
                                            <a:pt x="15247" y="54318"/>
                                            <a:pt x="16518" y="53047"/>
                                          </a:cubicBezTo>
                                          <a:cubicBezTo>
                                            <a:pt x="17788" y="53047"/>
                                            <a:pt x="22871" y="50506"/>
                                            <a:pt x="22871" y="50506"/>
                                          </a:cubicBezTo>
                                          <a:cubicBezTo>
                                            <a:pt x="22871" y="49235"/>
                                            <a:pt x="24141" y="45424"/>
                                            <a:pt x="21600" y="45424"/>
                                          </a:cubicBezTo>
                                          <a:cubicBezTo>
                                            <a:pt x="20329" y="45424"/>
                                            <a:pt x="19059" y="46694"/>
                                            <a:pt x="17788" y="46694"/>
                                          </a:cubicBezTo>
                                          <a:cubicBezTo>
                                            <a:pt x="17788" y="46694"/>
                                            <a:pt x="16518" y="45424"/>
                                            <a:pt x="16518" y="441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s:wsp>
                                <wps:cNvPr id="382" name="任意多边形: 形状 382"/>
                                <wps:cNvSpPr/>
                                <wps:spPr>
                                  <a:xfrm>
                                    <a:off x="1110494" y="1215952"/>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s:wsp>
                              <wps:cNvPr id="383" name="任意多边形: 形状 383"/>
                              <wps:cNvSpPr/>
                              <wps:spPr>
                                <a:xfrm>
                                  <a:off x="1480235" y="1215952"/>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384" name="图形 6"/>
                            <wpg:cNvGrpSpPr/>
                            <wpg:grpSpPr>
                              <a:xfrm>
                                <a:off x="1113035" y="1250258"/>
                                <a:ext cx="463447" cy="115623"/>
                                <a:chOff x="1113035" y="1250258"/>
                                <a:chExt cx="463447" cy="115623"/>
                              </a:xfrm>
                              <a:solidFill>
                                <a:srgbClr val="BE9C59"/>
                              </a:solidFill>
                            </wpg:grpSpPr>
                            <wps:wsp>
                              <wps:cNvPr id="385" name="任意多边形: 形状 385"/>
                              <wps:cNvSpPr/>
                              <wps:spPr>
                                <a:xfrm>
                                  <a:off x="1113035" y="1250258"/>
                                  <a:ext cx="95294" cy="115623"/>
                                </a:xfrm>
                                <a:custGeom>
                                  <a:avLst/>
                                  <a:gdLst>
                                    <a:gd name="connsiteX0" fmla="*/ 62259 w 95294"/>
                                    <a:gd name="connsiteY0" fmla="*/ 1271 h 115623"/>
                                    <a:gd name="connsiteX1" fmla="*/ 69882 w 95294"/>
                                    <a:gd name="connsiteY1" fmla="*/ 3812 h 115623"/>
                                    <a:gd name="connsiteX2" fmla="*/ 71153 w 95294"/>
                                    <a:gd name="connsiteY2" fmla="*/ 6353 h 115623"/>
                                    <a:gd name="connsiteX3" fmla="*/ 72424 w 95294"/>
                                    <a:gd name="connsiteY3" fmla="*/ 15247 h 115623"/>
                                    <a:gd name="connsiteX4" fmla="*/ 68612 w 95294"/>
                                    <a:gd name="connsiteY4" fmla="*/ 19059 h 115623"/>
                                    <a:gd name="connsiteX5" fmla="*/ 58447 w 95294"/>
                                    <a:gd name="connsiteY5" fmla="*/ 22871 h 115623"/>
                                    <a:gd name="connsiteX6" fmla="*/ 55906 w 95294"/>
                                    <a:gd name="connsiteY6" fmla="*/ 24141 h 115623"/>
                                    <a:gd name="connsiteX7" fmla="*/ 53365 w 95294"/>
                                    <a:gd name="connsiteY7" fmla="*/ 25412 h 115623"/>
                                    <a:gd name="connsiteX8" fmla="*/ 53365 w 95294"/>
                                    <a:gd name="connsiteY8" fmla="*/ 27953 h 115623"/>
                                    <a:gd name="connsiteX9" fmla="*/ 54635 w 95294"/>
                                    <a:gd name="connsiteY9" fmla="*/ 27953 h 115623"/>
                                    <a:gd name="connsiteX10" fmla="*/ 57176 w 95294"/>
                                    <a:gd name="connsiteY10" fmla="*/ 27953 h 115623"/>
                                    <a:gd name="connsiteX11" fmla="*/ 59718 w 95294"/>
                                    <a:gd name="connsiteY11" fmla="*/ 27953 h 115623"/>
                                    <a:gd name="connsiteX12" fmla="*/ 63529 w 95294"/>
                                    <a:gd name="connsiteY12" fmla="*/ 33035 h 115623"/>
                                    <a:gd name="connsiteX13" fmla="*/ 68612 w 95294"/>
                                    <a:gd name="connsiteY13" fmla="*/ 34306 h 115623"/>
                                    <a:gd name="connsiteX14" fmla="*/ 74965 w 95294"/>
                                    <a:gd name="connsiteY14" fmla="*/ 38118 h 115623"/>
                                    <a:gd name="connsiteX15" fmla="*/ 76235 w 95294"/>
                                    <a:gd name="connsiteY15" fmla="*/ 43200 h 115623"/>
                                    <a:gd name="connsiteX16" fmla="*/ 69882 w 95294"/>
                                    <a:gd name="connsiteY16" fmla="*/ 48282 h 115623"/>
                                    <a:gd name="connsiteX17" fmla="*/ 64800 w 95294"/>
                                    <a:gd name="connsiteY17" fmla="*/ 54635 h 115623"/>
                                    <a:gd name="connsiteX18" fmla="*/ 67341 w 95294"/>
                                    <a:gd name="connsiteY18" fmla="*/ 58447 h 115623"/>
                                    <a:gd name="connsiteX19" fmla="*/ 95294 w 95294"/>
                                    <a:gd name="connsiteY19" fmla="*/ 66071 h 115623"/>
                                    <a:gd name="connsiteX20" fmla="*/ 94024 w 95294"/>
                                    <a:gd name="connsiteY20" fmla="*/ 68612 h 115623"/>
                                    <a:gd name="connsiteX21" fmla="*/ 85129 w 95294"/>
                                    <a:gd name="connsiteY21" fmla="*/ 67341 h 115623"/>
                                    <a:gd name="connsiteX22" fmla="*/ 73694 w 95294"/>
                                    <a:gd name="connsiteY22" fmla="*/ 67341 h 115623"/>
                                    <a:gd name="connsiteX23" fmla="*/ 55906 w 95294"/>
                                    <a:gd name="connsiteY23" fmla="*/ 67341 h 115623"/>
                                    <a:gd name="connsiteX24" fmla="*/ 52094 w 95294"/>
                                    <a:gd name="connsiteY24" fmla="*/ 71153 h 115623"/>
                                    <a:gd name="connsiteX25" fmla="*/ 57176 w 95294"/>
                                    <a:gd name="connsiteY25" fmla="*/ 72423 h 115623"/>
                                    <a:gd name="connsiteX26" fmla="*/ 81318 w 95294"/>
                                    <a:gd name="connsiteY26" fmla="*/ 74965 h 115623"/>
                                    <a:gd name="connsiteX27" fmla="*/ 82588 w 95294"/>
                                    <a:gd name="connsiteY27" fmla="*/ 80047 h 115623"/>
                                    <a:gd name="connsiteX28" fmla="*/ 80047 w 95294"/>
                                    <a:gd name="connsiteY28" fmla="*/ 82588 h 115623"/>
                                    <a:gd name="connsiteX29" fmla="*/ 68612 w 95294"/>
                                    <a:gd name="connsiteY29" fmla="*/ 81318 h 115623"/>
                                    <a:gd name="connsiteX30" fmla="*/ 54635 w 95294"/>
                                    <a:gd name="connsiteY30" fmla="*/ 81318 h 115623"/>
                                    <a:gd name="connsiteX31" fmla="*/ 52094 w 95294"/>
                                    <a:gd name="connsiteY31" fmla="*/ 91482 h 115623"/>
                                    <a:gd name="connsiteX32" fmla="*/ 50824 w 95294"/>
                                    <a:gd name="connsiteY32" fmla="*/ 105459 h 115623"/>
                                    <a:gd name="connsiteX33" fmla="*/ 49553 w 95294"/>
                                    <a:gd name="connsiteY33" fmla="*/ 115624 h 115623"/>
                                    <a:gd name="connsiteX34" fmla="*/ 48282 w 95294"/>
                                    <a:gd name="connsiteY34" fmla="*/ 115624 h 115623"/>
                                    <a:gd name="connsiteX35" fmla="*/ 47012 w 95294"/>
                                    <a:gd name="connsiteY35" fmla="*/ 114353 h 115623"/>
                                    <a:gd name="connsiteX36" fmla="*/ 44471 w 95294"/>
                                    <a:gd name="connsiteY36" fmla="*/ 102918 h 115623"/>
                                    <a:gd name="connsiteX37" fmla="*/ 43200 w 95294"/>
                                    <a:gd name="connsiteY37" fmla="*/ 99106 h 115623"/>
                                    <a:gd name="connsiteX38" fmla="*/ 43200 w 95294"/>
                                    <a:gd name="connsiteY38" fmla="*/ 95294 h 115623"/>
                                    <a:gd name="connsiteX39" fmla="*/ 43200 w 95294"/>
                                    <a:gd name="connsiteY39" fmla="*/ 92753 h 115623"/>
                                    <a:gd name="connsiteX40" fmla="*/ 43200 w 95294"/>
                                    <a:gd name="connsiteY40" fmla="*/ 87671 h 115623"/>
                                    <a:gd name="connsiteX41" fmla="*/ 41929 w 95294"/>
                                    <a:gd name="connsiteY41" fmla="*/ 83859 h 115623"/>
                                    <a:gd name="connsiteX42" fmla="*/ 40659 w 95294"/>
                                    <a:gd name="connsiteY42" fmla="*/ 82588 h 115623"/>
                                    <a:gd name="connsiteX43" fmla="*/ 33035 w 95294"/>
                                    <a:gd name="connsiteY43" fmla="*/ 83859 h 115623"/>
                                    <a:gd name="connsiteX44" fmla="*/ 27953 w 95294"/>
                                    <a:gd name="connsiteY44" fmla="*/ 86400 h 115623"/>
                                    <a:gd name="connsiteX45" fmla="*/ 12706 w 95294"/>
                                    <a:gd name="connsiteY45" fmla="*/ 86400 h 115623"/>
                                    <a:gd name="connsiteX46" fmla="*/ 12706 w 95294"/>
                                    <a:gd name="connsiteY46" fmla="*/ 83859 h 115623"/>
                                    <a:gd name="connsiteX47" fmla="*/ 13976 w 95294"/>
                                    <a:gd name="connsiteY47" fmla="*/ 82588 h 115623"/>
                                    <a:gd name="connsiteX48" fmla="*/ 17788 w 95294"/>
                                    <a:gd name="connsiteY48" fmla="*/ 81318 h 115623"/>
                                    <a:gd name="connsiteX49" fmla="*/ 24141 w 95294"/>
                                    <a:gd name="connsiteY49" fmla="*/ 78776 h 115623"/>
                                    <a:gd name="connsiteX50" fmla="*/ 30494 w 95294"/>
                                    <a:gd name="connsiteY50" fmla="*/ 76235 h 115623"/>
                                    <a:gd name="connsiteX51" fmla="*/ 35577 w 95294"/>
                                    <a:gd name="connsiteY51" fmla="*/ 74965 h 115623"/>
                                    <a:gd name="connsiteX52" fmla="*/ 43200 w 95294"/>
                                    <a:gd name="connsiteY52" fmla="*/ 72423 h 115623"/>
                                    <a:gd name="connsiteX53" fmla="*/ 43200 w 95294"/>
                                    <a:gd name="connsiteY53" fmla="*/ 69882 h 115623"/>
                                    <a:gd name="connsiteX54" fmla="*/ 36847 w 95294"/>
                                    <a:gd name="connsiteY54" fmla="*/ 67341 h 115623"/>
                                    <a:gd name="connsiteX55" fmla="*/ 30494 w 95294"/>
                                    <a:gd name="connsiteY55" fmla="*/ 69882 h 115623"/>
                                    <a:gd name="connsiteX56" fmla="*/ 26682 w 95294"/>
                                    <a:gd name="connsiteY56" fmla="*/ 71153 h 115623"/>
                                    <a:gd name="connsiteX57" fmla="*/ 21600 w 95294"/>
                                    <a:gd name="connsiteY57" fmla="*/ 72423 h 115623"/>
                                    <a:gd name="connsiteX58" fmla="*/ 13976 w 95294"/>
                                    <a:gd name="connsiteY58" fmla="*/ 76235 h 115623"/>
                                    <a:gd name="connsiteX59" fmla="*/ 2541 w 95294"/>
                                    <a:gd name="connsiteY59" fmla="*/ 73694 h 115623"/>
                                    <a:gd name="connsiteX60" fmla="*/ 0 w 95294"/>
                                    <a:gd name="connsiteY60" fmla="*/ 71153 h 115623"/>
                                    <a:gd name="connsiteX61" fmla="*/ 0 w 95294"/>
                                    <a:gd name="connsiteY61" fmla="*/ 71153 h 115623"/>
                                    <a:gd name="connsiteX62" fmla="*/ 5082 w 95294"/>
                                    <a:gd name="connsiteY62" fmla="*/ 69882 h 115623"/>
                                    <a:gd name="connsiteX63" fmla="*/ 26682 w 95294"/>
                                    <a:gd name="connsiteY63" fmla="*/ 63529 h 115623"/>
                                    <a:gd name="connsiteX64" fmla="*/ 25412 w 95294"/>
                                    <a:gd name="connsiteY64" fmla="*/ 60988 h 115623"/>
                                    <a:gd name="connsiteX65" fmla="*/ 17788 w 95294"/>
                                    <a:gd name="connsiteY65" fmla="*/ 59718 h 115623"/>
                                    <a:gd name="connsiteX66" fmla="*/ 12706 w 95294"/>
                                    <a:gd name="connsiteY66" fmla="*/ 54635 h 115623"/>
                                    <a:gd name="connsiteX67" fmla="*/ 12706 w 95294"/>
                                    <a:gd name="connsiteY67" fmla="*/ 52094 h 115623"/>
                                    <a:gd name="connsiteX68" fmla="*/ 20329 w 95294"/>
                                    <a:gd name="connsiteY68" fmla="*/ 45741 h 115623"/>
                                    <a:gd name="connsiteX69" fmla="*/ 38118 w 95294"/>
                                    <a:gd name="connsiteY69" fmla="*/ 48282 h 115623"/>
                                    <a:gd name="connsiteX70" fmla="*/ 40659 w 95294"/>
                                    <a:gd name="connsiteY70" fmla="*/ 45741 h 115623"/>
                                    <a:gd name="connsiteX71" fmla="*/ 33035 w 95294"/>
                                    <a:gd name="connsiteY71" fmla="*/ 39388 h 115623"/>
                                    <a:gd name="connsiteX72" fmla="*/ 26682 w 95294"/>
                                    <a:gd name="connsiteY72" fmla="*/ 35576 h 115623"/>
                                    <a:gd name="connsiteX73" fmla="*/ 26682 w 95294"/>
                                    <a:gd name="connsiteY73" fmla="*/ 34306 h 115623"/>
                                    <a:gd name="connsiteX74" fmla="*/ 29224 w 95294"/>
                                    <a:gd name="connsiteY74" fmla="*/ 33035 h 115623"/>
                                    <a:gd name="connsiteX75" fmla="*/ 34306 w 95294"/>
                                    <a:gd name="connsiteY75" fmla="*/ 31765 h 115623"/>
                                    <a:gd name="connsiteX76" fmla="*/ 34306 w 95294"/>
                                    <a:gd name="connsiteY76" fmla="*/ 29223 h 115623"/>
                                    <a:gd name="connsiteX77" fmla="*/ 31765 w 95294"/>
                                    <a:gd name="connsiteY77" fmla="*/ 27953 h 115623"/>
                                    <a:gd name="connsiteX78" fmla="*/ 25412 w 95294"/>
                                    <a:gd name="connsiteY78" fmla="*/ 26682 h 115623"/>
                                    <a:gd name="connsiteX79" fmla="*/ 20329 w 95294"/>
                                    <a:gd name="connsiteY79" fmla="*/ 24141 h 115623"/>
                                    <a:gd name="connsiteX80" fmla="*/ 20329 w 95294"/>
                                    <a:gd name="connsiteY80" fmla="*/ 20329 h 115623"/>
                                    <a:gd name="connsiteX81" fmla="*/ 25412 w 95294"/>
                                    <a:gd name="connsiteY81" fmla="*/ 17788 h 115623"/>
                                    <a:gd name="connsiteX82" fmla="*/ 25412 w 95294"/>
                                    <a:gd name="connsiteY82" fmla="*/ 15247 h 115623"/>
                                    <a:gd name="connsiteX83" fmla="*/ 25412 w 95294"/>
                                    <a:gd name="connsiteY83" fmla="*/ 6353 h 115623"/>
                                    <a:gd name="connsiteX84" fmla="*/ 30494 w 95294"/>
                                    <a:gd name="connsiteY84" fmla="*/ 7624 h 115623"/>
                                    <a:gd name="connsiteX85" fmla="*/ 34306 w 95294"/>
                                    <a:gd name="connsiteY85" fmla="*/ 12706 h 115623"/>
                                    <a:gd name="connsiteX86" fmla="*/ 36847 w 95294"/>
                                    <a:gd name="connsiteY86" fmla="*/ 15247 h 115623"/>
                                    <a:gd name="connsiteX87" fmla="*/ 54635 w 95294"/>
                                    <a:gd name="connsiteY87" fmla="*/ 6353 h 115623"/>
                                    <a:gd name="connsiteX88" fmla="*/ 57176 w 95294"/>
                                    <a:gd name="connsiteY88" fmla="*/ 0 h 115623"/>
                                    <a:gd name="connsiteX89" fmla="*/ 62259 w 95294"/>
                                    <a:gd name="connsiteY89" fmla="*/ 1271 h 115623"/>
                                    <a:gd name="connsiteX90" fmla="*/ 47012 w 95294"/>
                                    <a:gd name="connsiteY90" fmla="*/ 19059 h 115623"/>
                                    <a:gd name="connsiteX91" fmla="*/ 38118 w 95294"/>
                                    <a:gd name="connsiteY91" fmla="*/ 25412 h 115623"/>
                                    <a:gd name="connsiteX92" fmla="*/ 38118 w 95294"/>
                                    <a:gd name="connsiteY92" fmla="*/ 30494 h 115623"/>
                                    <a:gd name="connsiteX93" fmla="*/ 39388 w 95294"/>
                                    <a:gd name="connsiteY93" fmla="*/ 31765 h 115623"/>
                                    <a:gd name="connsiteX94" fmla="*/ 43200 w 95294"/>
                                    <a:gd name="connsiteY94" fmla="*/ 31765 h 115623"/>
                                    <a:gd name="connsiteX95" fmla="*/ 47012 w 95294"/>
                                    <a:gd name="connsiteY95" fmla="*/ 30494 h 115623"/>
                                    <a:gd name="connsiteX96" fmla="*/ 49553 w 95294"/>
                                    <a:gd name="connsiteY96" fmla="*/ 29223 h 115623"/>
                                    <a:gd name="connsiteX97" fmla="*/ 53365 w 95294"/>
                                    <a:gd name="connsiteY97" fmla="*/ 20329 h 115623"/>
                                    <a:gd name="connsiteX98" fmla="*/ 53365 w 95294"/>
                                    <a:gd name="connsiteY98" fmla="*/ 16518 h 115623"/>
                                    <a:gd name="connsiteX99" fmla="*/ 52094 w 95294"/>
                                    <a:gd name="connsiteY99" fmla="*/ 16518 h 115623"/>
                                    <a:gd name="connsiteX100" fmla="*/ 47012 w 95294"/>
                                    <a:gd name="connsiteY100" fmla="*/ 19059 h 115623"/>
                                    <a:gd name="connsiteX101" fmla="*/ 62259 w 95294"/>
                                    <a:gd name="connsiteY101" fmla="*/ 38118 h 115623"/>
                                    <a:gd name="connsiteX102" fmla="*/ 49553 w 95294"/>
                                    <a:gd name="connsiteY102" fmla="*/ 40659 h 115623"/>
                                    <a:gd name="connsiteX103" fmla="*/ 52094 w 95294"/>
                                    <a:gd name="connsiteY103" fmla="*/ 43200 h 115623"/>
                                    <a:gd name="connsiteX104" fmla="*/ 66071 w 95294"/>
                                    <a:gd name="connsiteY104" fmla="*/ 41929 h 115623"/>
                                    <a:gd name="connsiteX105" fmla="*/ 67341 w 95294"/>
                                    <a:gd name="connsiteY105" fmla="*/ 39388 h 115623"/>
                                    <a:gd name="connsiteX106" fmla="*/ 66071 w 95294"/>
                                    <a:gd name="connsiteY106" fmla="*/ 36847 h 115623"/>
                                    <a:gd name="connsiteX107" fmla="*/ 62259 w 95294"/>
                                    <a:gd name="connsiteY107" fmla="*/ 38118 h 115623"/>
                                    <a:gd name="connsiteX108" fmla="*/ 52094 w 95294"/>
                                    <a:gd name="connsiteY108" fmla="*/ 49553 h 115623"/>
                                    <a:gd name="connsiteX109" fmla="*/ 52094 w 95294"/>
                                    <a:gd name="connsiteY109" fmla="*/ 57176 h 115623"/>
                                    <a:gd name="connsiteX110" fmla="*/ 54635 w 95294"/>
                                    <a:gd name="connsiteY110" fmla="*/ 59718 h 115623"/>
                                    <a:gd name="connsiteX111" fmla="*/ 59718 w 95294"/>
                                    <a:gd name="connsiteY111" fmla="*/ 59718 h 115623"/>
                                    <a:gd name="connsiteX112" fmla="*/ 62259 w 95294"/>
                                    <a:gd name="connsiteY112" fmla="*/ 58447 h 115623"/>
                                    <a:gd name="connsiteX113" fmla="*/ 60988 w 95294"/>
                                    <a:gd name="connsiteY113" fmla="*/ 50824 h 115623"/>
                                    <a:gd name="connsiteX114" fmla="*/ 57176 w 95294"/>
                                    <a:gd name="connsiteY114" fmla="*/ 48282 h 115623"/>
                                    <a:gd name="connsiteX115" fmla="*/ 52094 w 95294"/>
                                    <a:gd name="connsiteY115" fmla="*/ 49553 h 115623"/>
                                    <a:gd name="connsiteX116" fmla="*/ 35577 w 95294"/>
                                    <a:gd name="connsiteY116" fmla="*/ 53365 h 115623"/>
                                    <a:gd name="connsiteX117" fmla="*/ 30494 w 95294"/>
                                    <a:gd name="connsiteY117" fmla="*/ 59718 h 115623"/>
                                    <a:gd name="connsiteX118" fmla="*/ 31765 w 95294"/>
                                    <a:gd name="connsiteY118" fmla="*/ 62259 h 115623"/>
                                    <a:gd name="connsiteX119" fmla="*/ 35577 w 95294"/>
                                    <a:gd name="connsiteY119" fmla="*/ 62259 h 115623"/>
                                    <a:gd name="connsiteX120" fmla="*/ 40659 w 95294"/>
                                    <a:gd name="connsiteY120" fmla="*/ 60988 h 115623"/>
                                    <a:gd name="connsiteX121" fmla="*/ 38118 w 95294"/>
                                    <a:gd name="connsiteY121" fmla="*/ 53365 h 115623"/>
                                    <a:gd name="connsiteX122" fmla="*/ 35577 w 95294"/>
                                    <a:gd name="connsiteY122" fmla="*/ 53365 h 1156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Lst>
                                  <a:rect l="l" t="t" r="r" b="b"/>
                                  <a:pathLst>
                                    <a:path w="95294" h="115623">
                                      <a:moveTo>
                                        <a:pt x="62259" y="1271"/>
                                      </a:moveTo>
                                      <a:cubicBezTo>
                                        <a:pt x="64800" y="0"/>
                                        <a:pt x="68612" y="1271"/>
                                        <a:pt x="69882" y="3812"/>
                                      </a:cubicBezTo>
                                      <a:cubicBezTo>
                                        <a:pt x="71153" y="5082"/>
                                        <a:pt x="69882" y="5082"/>
                                        <a:pt x="71153" y="6353"/>
                                      </a:cubicBezTo>
                                      <a:cubicBezTo>
                                        <a:pt x="74965" y="8894"/>
                                        <a:pt x="74965" y="12706"/>
                                        <a:pt x="72424" y="15247"/>
                                      </a:cubicBezTo>
                                      <a:cubicBezTo>
                                        <a:pt x="71153" y="16518"/>
                                        <a:pt x="69882" y="17788"/>
                                        <a:pt x="68612" y="19059"/>
                                      </a:cubicBezTo>
                                      <a:cubicBezTo>
                                        <a:pt x="66071" y="20329"/>
                                        <a:pt x="63529" y="22871"/>
                                        <a:pt x="58447" y="22871"/>
                                      </a:cubicBezTo>
                                      <a:cubicBezTo>
                                        <a:pt x="57176" y="22871"/>
                                        <a:pt x="57176" y="24141"/>
                                        <a:pt x="55906" y="24141"/>
                                      </a:cubicBezTo>
                                      <a:cubicBezTo>
                                        <a:pt x="54635" y="25412"/>
                                        <a:pt x="54635" y="25412"/>
                                        <a:pt x="53365" y="25412"/>
                                      </a:cubicBezTo>
                                      <a:cubicBezTo>
                                        <a:pt x="53365" y="26682"/>
                                        <a:pt x="52094" y="27953"/>
                                        <a:pt x="53365" y="27953"/>
                                      </a:cubicBezTo>
                                      <a:cubicBezTo>
                                        <a:pt x="53365" y="27953"/>
                                        <a:pt x="54635" y="27953"/>
                                        <a:pt x="54635" y="27953"/>
                                      </a:cubicBezTo>
                                      <a:cubicBezTo>
                                        <a:pt x="54635" y="27953"/>
                                        <a:pt x="57176" y="27953"/>
                                        <a:pt x="57176" y="27953"/>
                                      </a:cubicBezTo>
                                      <a:cubicBezTo>
                                        <a:pt x="58447" y="27953"/>
                                        <a:pt x="58447" y="27953"/>
                                        <a:pt x="59718" y="27953"/>
                                      </a:cubicBezTo>
                                      <a:cubicBezTo>
                                        <a:pt x="60988" y="27953"/>
                                        <a:pt x="62259" y="31765"/>
                                        <a:pt x="63529" y="33035"/>
                                      </a:cubicBezTo>
                                      <a:cubicBezTo>
                                        <a:pt x="64800" y="34306"/>
                                        <a:pt x="67341" y="33035"/>
                                        <a:pt x="68612" y="34306"/>
                                      </a:cubicBezTo>
                                      <a:cubicBezTo>
                                        <a:pt x="71153" y="35576"/>
                                        <a:pt x="73694" y="36847"/>
                                        <a:pt x="74965" y="38118"/>
                                      </a:cubicBezTo>
                                      <a:cubicBezTo>
                                        <a:pt x="74965" y="39388"/>
                                        <a:pt x="76235" y="40659"/>
                                        <a:pt x="76235" y="43200"/>
                                      </a:cubicBezTo>
                                      <a:cubicBezTo>
                                        <a:pt x="73694" y="44471"/>
                                        <a:pt x="71153" y="47012"/>
                                        <a:pt x="69882" y="48282"/>
                                      </a:cubicBezTo>
                                      <a:cubicBezTo>
                                        <a:pt x="67341" y="50824"/>
                                        <a:pt x="66071" y="52094"/>
                                        <a:pt x="64800" y="54635"/>
                                      </a:cubicBezTo>
                                      <a:cubicBezTo>
                                        <a:pt x="64800" y="55906"/>
                                        <a:pt x="63529" y="57176"/>
                                        <a:pt x="67341" y="58447"/>
                                      </a:cubicBezTo>
                                      <a:cubicBezTo>
                                        <a:pt x="76235" y="59718"/>
                                        <a:pt x="95294" y="54635"/>
                                        <a:pt x="95294" y="66071"/>
                                      </a:cubicBezTo>
                                      <a:cubicBezTo>
                                        <a:pt x="95294" y="67341"/>
                                        <a:pt x="94024" y="68612"/>
                                        <a:pt x="94024" y="68612"/>
                                      </a:cubicBezTo>
                                      <a:cubicBezTo>
                                        <a:pt x="92753" y="68612"/>
                                        <a:pt x="88941" y="69882"/>
                                        <a:pt x="85129" y="67341"/>
                                      </a:cubicBezTo>
                                      <a:cubicBezTo>
                                        <a:pt x="80047" y="66071"/>
                                        <a:pt x="80047" y="67341"/>
                                        <a:pt x="73694" y="67341"/>
                                      </a:cubicBezTo>
                                      <a:cubicBezTo>
                                        <a:pt x="68612" y="67341"/>
                                        <a:pt x="59718" y="66071"/>
                                        <a:pt x="55906" y="67341"/>
                                      </a:cubicBezTo>
                                      <a:cubicBezTo>
                                        <a:pt x="52094" y="68612"/>
                                        <a:pt x="50824" y="69882"/>
                                        <a:pt x="52094" y="71153"/>
                                      </a:cubicBezTo>
                                      <a:cubicBezTo>
                                        <a:pt x="53365" y="71153"/>
                                        <a:pt x="54635" y="72423"/>
                                        <a:pt x="57176" y="72423"/>
                                      </a:cubicBezTo>
                                      <a:cubicBezTo>
                                        <a:pt x="66071" y="72423"/>
                                        <a:pt x="76235" y="71153"/>
                                        <a:pt x="81318" y="74965"/>
                                      </a:cubicBezTo>
                                      <a:cubicBezTo>
                                        <a:pt x="82588" y="76235"/>
                                        <a:pt x="83859" y="77506"/>
                                        <a:pt x="82588" y="80047"/>
                                      </a:cubicBezTo>
                                      <a:cubicBezTo>
                                        <a:pt x="82588" y="81318"/>
                                        <a:pt x="81318" y="81318"/>
                                        <a:pt x="80047" y="82588"/>
                                      </a:cubicBezTo>
                                      <a:cubicBezTo>
                                        <a:pt x="77506" y="83859"/>
                                        <a:pt x="72424" y="81318"/>
                                        <a:pt x="68612" y="81318"/>
                                      </a:cubicBezTo>
                                      <a:cubicBezTo>
                                        <a:pt x="63529" y="81318"/>
                                        <a:pt x="59718" y="80047"/>
                                        <a:pt x="54635" y="81318"/>
                                      </a:cubicBezTo>
                                      <a:cubicBezTo>
                                        <a:pt x="52094" y="82588"/>
                                        <a:pt x="52094" y="87671"/>
                                        <a:pt x="52094" y="91482"/>
                                      </a:cubicBezTo>
                                      <a:cubicBezTo>
                                        <a:pt x="52094" y="96565"/>
                                        <a:pt x="52094" y="100376"/>
                                        <a:pt x="50824" y="105459"/>
                                      </a:cubicBezTo>
                                      <a:cubicBezTo>
                                        <a:pt x="49553" y="109271"/>
                                        <a:pt x="52094" y="111812"/>
                                        <a:pt x="49553" y="115624"/>
                                      </a:cubicBezTo>
                                      <a:cubicBezTo>
                                        <a:pt x="48282" y="115624"/>
                                        <a:pt x="48282" y="115624"/>
                                        <a:pt x="48282" y="115624"/>
                                      </a:cubicBezTo>
                                      <a:cubicBezTo>
                                        <a:pt x="48282" y="115624"/>
                                        <a:pt x="47012" y="114353"/>
                                        <a:pt x="47012" y="114353"/>
                                      </a:cubicBezTo>
                                      <a:cubicBezTo>
                                        <a:pt x="45741" y="110541"/>
                                        <a:pt x="45741" y="105459"/>
                                        <a:pt x="44471" y="102918"/>
                                      </a:cubicBezTo>
                                      <a:cubicBezTo>
                                        <a:pt x="44471" y="101647"/>
                                        <a:pt x="43200" y="100376"/>
                                        <a:pt x="43200" y="99106"/>
                                      </a:cubicBezTo>
                                      <a:cubicBezTo>
                                        <a:pt x="43200" y="97835"/>
                                        <a:pt x="43200" y="96565"/>
                                        <a:pt x="43200" y="95294"/>
                                      </a:cubicBezTo>
                                      <a:cubicBezTo>
                                        <a:pt x="43200" y="94024"/>
                                        <a:pt x="43200" y="94024"/>
                                        <a:pt x="43200" y="92753"/>
                                      </a:cubicBezTo>
                                      <a:cubicBezTo>
                                        <a:pt x="43200" y="90212"/>
                                        <a:pt x="43200" y="88941"/>
                                        <a:pt x="43200" y="87671"/>
                                      </a:cubicBezTo>
                                      <a:cubicBezTo>
                                        <a:pt x="43200" y="86400"/>
                                        <a:pt x="41929" y="85129"/>
                                        <a:pt x="41929" y="83859"/>
                                      </a:cubicBezTo>
                                      <a:cubicBezTo>
                                        <a:pt x="41929" y="83859"/>
                                        <a:pt x="40659" y="83859"/>
                                        <a:pt x="40659" y="82588"/>
                                      </a:cubicBezTo>
                                      <a:cubicBezTo>
                                        <a:pt x="38118" y="82588"/>
                                        <a:pt x="35577" y="82588"/>
                                        <a:pt x="33035" y="83859"/>
                                      </a:cubicBezTo>
                                      <a:cubicBezTo>
                                        <a:pt x="31765" y="85129"/>
                                        <a:pt x="30494" y="85129"/>
                                        <a:pt x="27953" y="86400"/>
                                      </a:cubicBezTo>
                                      <a:cubicBezTo>
                                        <a:pt x="21600" y="87671"/>
                                        <a:pt x="16518" y="90212"/>
                                        <a:pt x="12706" y="86400"/>
                                      </a:cubicBezTo>
                                      <a:cubicBezTo>
                                        <a:pt x="12706" y="86400"/>
                                        <a:pt x="12706" y="85129"/>
                                        <a:pt x="12706" y="83859"/>
                                      </a:cubicBezTo>
                                      <a:cubicBezTo>
                                        <a:pt x="12706" y="82588"/>
                                        <a:pt x="13976" y="82588"/>
                                        <a:pt x="13976" y="82588"/>
                                      </a:cubicBezTo>
                                      <a:cubicBezTo>
                                        <a:pt x="15247" y="80047"/>
                                        <a:pt x="16518" y="81318"/>
                                        <a:pt x="17788" y="81318"/>
                                      </a:cubicBezTo>
                                      <a:cubicBezTo>
                                        <a:pt x="19059" y="81318"/>
                                        <a:pt x="21600" y="80047"/>
                                        <a:pt x="24141" y="78776"/>
                                      </a:cubicBezTo>
                                      <a:cubicBezTo>
                                        <a:pt x="26682" y="77506"/>
                                        <a:pt x="27953" y="77506"/>
                                        <a:pt x="30494" y="76235"/>
                                      </a:cubicBezTo>
                                      <a:cubicBezTo>
                                        <a:pt x="31765" y="76235"/>
                                        <a:pt x="33035" y="74965"/>
                                        <a:pt x="35577" y="74965"/>
                                      </a:cubicBezTo>
                                      <a:cubicBezTo>
                                        <a:pt x="38118" y="73694"/>
                                        <a:pt x="41929" y="74965"/>
                                        <a:pt x="43200" y="72423"/>
                                      </a:cubicBezTo>
                                      <a:cubicBezTo>
                                        <a:pt x="43200" y="71153"/>
                                        <a:pt x="43200" y="71153"/>
                                        <a:pt x="43200" y="69882"/>
                                      </a:cubicBezTo>
                                      <a:cubicBezTo>
                                        <a:pt x="43200" y="68612"/>
                                        <a:pt x="39388" y="67341"/>
                                        <a:pt x="36847" y="67341"/>
                                      </a:cubicBezTo>
                                      <a:cubicBezTo>
                                        <a:pt x="35577" y="67341"/>
                                        <a:pt x="33035" y="68612"/>
                                        <a:pt x="30494" y="69882"/>
                                      </a:cubicBezTo>
                                      <a:cubicBezTo>
                                        <a:pt x="29224" y="69882"/>
                                        <a:pt x="27953" y="71153"/>
                                        <a:pt x="26682" y="71153"/>
                                      </a:cubicBezTo>
                                      <a:cubicBezTo>
                                        <a:pt x="25412" y="71153"/>
                                        <a:pt x="22871" y="71153"/>
                                        <a:pt x="21600" y="72423"/>
                                      </a:cubicBezTo>
                                      <a:cubicBezTo>
                                        <a:pt x="19059" y="73694"/>
                                        <a:pt x="16518" y="74965"/>
                                        <a:pt x="13976" y="76235"/>
                                      </a:cubicBezTo>
                                      <a:cubicBezTo>
                                        <a:pt x="10165" y="76235"/>
                                        <a:pt x="6353" y="76235"/>
                                        <a:pt x="2541" y="73694"/>
                                      </a:cubicBezTo>
                                      <a:cubicBezTo>
                                        <a:pt x="1271" y="72423"/>
                                        <a:pt x="1271" y="72423"/>
                                        <a:pt x="0" y="71153"/>
                                      </a:cubicBezTo>
                                      <a:cubicBezTo>
                                        <a:pt x="0" y="71153"/>
                                        <a:pt x="0" y="71153"/>
                                        <a:pt x="0" y="71153"/>
                                      </a:cubicBezTo>
                                      <a:cubicBezTo>
                                        <a:pt x="1271" y="71153"/>
                                        <a:pt x="2541" y="69882"/>
                                        <a:pt x="5082" y="69882"/>
                                      </a:cubicBezTo>
                                      <a:cubicBezTo>
                                        <a:pt x="12706" y="67341"/>
                                        <a:pt x="21600" y="68612"/>
                                        <a:pt x="26682" y="63529"/>
                                      </a:cubicBezTo>
                                      <a:cubicBezTo>
                                        <a:pt x="26682" y="62259"/>
                                        <a:pt x="26682" y="62259"/>
                                        <a:pt x="25412" y="60988"/>
                                      </a:cubicBezTo>
                                      <a:cubicBezTo>
                                        <a:pt x="22871" y="59718"/>
                                        <a:pt x="20329" y="59718"/>
                                        <a:pt x="17788" y="59718"/>
                                      </a:cubicBezTo>
                                      <a:cubicBezTo>
                                        <a:pt x="16518" y="58447"/>
                                        <a:pt x="13976" y="57176"/>
                                        <a:pt x="12706" y="54635"/>
                                      </a:cubicBezTo>
                                      <a:cubicBezTo>
                                        <a:pt x="12706" y="53365"/>
                                        <a:pt x="12706" y="53365"/>
                                        <a:pt x="12706" y="52094"/>
                                      </a:cubicBezTo>
                                      <a:cubicBezTo>
                                        <a:pt x="16518" y="50824"/>
                                        <a:pt x="20329" y="50824"/>
                                        <a:pt x="20329" y="45741"/>
                                      </a:cubicBezTo>
                                      <a:cubicBezTo>
                                        <a:pt x="24141" y="45741"/>
                                        <a:pt x="34306" y="45741"/>
                                        <a:pt x="38118" y="48282"/>
                                      </a:cubicBezTo>
                                      <a:cubicBezTo>
                                        <a:pt x="39388" y="48282"/>
                                        <a:pt x="40659" y="47012"/>
                                        <a:pt x="40659" y="45741"/>
                                      </a:cubicBezTo>
                                      <a:cubicBezTo>
                                        <a:pt x="40659" y="39388"/>
                                        <a:pt x="36847" y="40659"/>
                                        <a:pt x="33035" y="39388"/>
                                      </a:cubicBezTo>
                                      <a:cubicBezTo>
                                        <a:pt x="30494" y="38118"/>
                                        <a:pt x="27953" y="36847"/>
                                        <a:pt x="26682" y="35576"/>
                                      </a:cubicBezTo>
                                      <a:cubicBezTo>
                                        <a:pt x="26682" y="35576"/>
                                        <a:pt x="26682" y="34306"/>
                                        <a:pt x="26682" y="34306"/>
                                      </a:cubicBezTo>
                                      <a:cubicBezTo>
                                        <a:pt x="27953" y="34306"/>
                                        <a:pt x="27953" y="33035"/>
                                        <a:pt x="29224" y="33035"/>
                                      </a:cubicBezTo>
                                      <a:cubicBezTo>
                                        <a:pt x="30494" y="33035"/>
                                        <a:pt x="33035" y="31765"/>
                                        <a:pt x="34306" y="31765"/>
                                      </a:cubicBezTo>
                                      <a:cubicBezTo>
                                        <a:pt x="36847" y="30494"/>
                                        <a:pt x="34306" y="30494"/>
                                        <a:pt x="34306" y="29223"/>
                                      </a:cubicBezTo>
                                      <a:cubicBezTo>
                                        <a:pt x="34306" y="29223"/>
                                        <a:pt x="33035" y="27953"/>
                                        <a:pt x="31765" y="27953"/>
                                      </a:cubicBezTo>
                                      <a:cubicBezTo>
                                        <a:pt x="30494" y="26682"/>
                                        <a:pt x="27953" y="26682"/>
                                        <a:pt x="25412" y="26682"/>
                                      </a:cubicBezTo>
                                      <a:cubicBezTo>
                                        <a:pt x="24141" y="26682"/>
                                        <a:pt x="21600" y="25412"/>
                                        <a:pt x="20329" y="24141"/>
                                      </a:cubicBezTo>
                                      <a:cubicBezTo>
                                        <a:pt x="20329" y="21600"/>
                                        <a:pt x="20329" y="21600"/>
                                        <a:pt x="20329" y="20329"/>
                                      </a:cubicBezTo>
                                      <a:cubicBezTo>
                                        <a:pt x="21600" y="17788"/>
                                        <a:pt x="22871" y="17788"/>
                                        <a:pt x="25412" y="17788"/>
                                      </a:cubicBezTo>
                                      <a:cubicBezTo>
                                        <a:pt x="25412" y="16518"/>
                                        <a:pt x="25412" y="16518"/>
                                        <a:pt x="25412" y="15247"/>
                                      </a:cubicBezTo>
                                      <a:cubicBezTo>
                                        <a:pt x="24141" y="12706"/>
                                        <a:pt x="24141" y="10165"/>
                                        <a:pt x="25412" y="6353"/>
                                      </a:cubicBezTo>
                                      <a:cubicBezTo>
                                        <a:pt x="27953" y="5082"/>
                                        <a:pt x="29224" y="6353"/>
                                        <a:pt x="30494" y="7624"/>
                                      </a:cubicBezTo>
                                      <a:cubicBezTo>
                                        <a:pt x="34306" y="8894"/>
                                        <a:pt x="33035" y="11435"/>
                                        <a:pt x="34306" y="12706"/>
                                      </a:cubicBezTo>
                                      <a:cubicBezTo>
                                        <a:pt x="34306" y="13976"/>
                                        <a:pt x="35577" y="15247"/>
                                        <a:pt x="36847" y="15247"/>
                                      </a:cubicBezTo>
                                      <a:cubicBezTo>
                                        <a:pt x="44471" y="16518"/>
                                        <a:pt x="49553" y="12706"/>
                                        <a:pt x="54635" y="6353"/>
                                      </a:cubicBezTo>
                                      <a:cubicBezTo>
                                        <a:pt x="55906" y="5082"/>
                                        <a:pt x="57176" y="1271"/>
                                        <a:pt x="57176" y="0"/>
                                      </a:cubicBezTo>
                                      <a:cubicBezTo>
                                        <a:pt x="60988" y="2541"/>
                                        <a:pt x="60988" y="2541"/>
                                        <a:pt x="62259" y="1271"/>
                                      </a:cubicBezTo>
                                      <a:close/>
                                      <a:moveTo>
                                        <a:pt x="47012" y="19059"/>
                                      </a:moveTo>
                                      <a:cubicBezTo>
                                        <a:pt x="44471" y="21600"/>
                                        <a:pt x="39388" y="21600"/>
                                        <a:pt x="38118" y="25412"/>
                                      </a:cubicBezTo>
                                      <a:cubicBezTo>
                                        <a:pt x="38118" y="26682"/>
                                        <a:pt x="36847" y="29223"/>
                                        <a:pt x="38118" y="30494"/>
                                      </a:cubicBezTo>
                                      <a:cubicBezTo>
                                        <a:pt x="38118" y="31765"/>
                                        <a:pt x="38118" y="31765"/>
                                        <a:pt x="39388" y="31765"/>
                                      </a:cubicBezTo>
                                      <a:cubicBezTo>
                                        <a:pt x="40659" y="31765"/>
                                        <a:pt x="41929" y="31765"/>
                                        <a:pt x="43200" y="31765"/>
                                      </a:cubicBezTo>
                                      <a:cubicBezTo>
                                        <a:pt x="44471" y="31765"/>
                                        <a:pt x="45741" y="31765"/>
                                        <a:pt x="47012" y="30494"/>
                                      </a:cubicBezTo>
                                      <a:cubicBezTo>
                                        <a:pt x="48282" y="30494"/>
                                        <a:pt x="48282" y="29223"/>
                                        <a:pt x="49553" y="29223"/>
                                      </a:cubicBezTo>
                                      <a:cubicBezTo>
                                        <a:pt x="49553" y="25412"/>
                                        <a:pt x="52094" y="24141"/>
                                        <a:pt x="53365" y="20329"/>
                                      </a:cubicBezTo>
                                      <a:cubicBezTo>
                                        <a:pt x="53365" y="19059"/>
                                        <a:pt x="53365" y="17788"/>
                                        <a:pt x="53365" y="16518"/>
                                      </a:cubicBezTo>
                                      <a:cubicBezTo>
                                        <a:pt x="53365" y="16518"/>
                                        <a:pt x="52094" y="16518"/>
                                        <a:pt x="52094" y="16518"/>
                                      </a:cubicBezTo>
                                      <a:cubicBezTo>
                                        <a:pt x="49553" y="19059"/>
                                        <a:pt x="47012" y="19059"/>
                                        <a:pt x="47012" y="19059"/>
                                      </a:cubicBezTo>
                                      <a:close/>
                                      <a:moveTo>
                                        <a:pt x="62259" y="38118"/>
                                      </a:moveTo>
                                      <a:cubicBezTo>
                                        <a:pt x="57176" y="40659"/>
                                        <a:pt x="52094" y="36847"/>
                                        <a:pt x="49553" y="40659"/>
                                      </a:cubicBezTo>
                                      <a:cubicBezTo>
                                        <a:pt x="49553" y="41929"/>
                                        <a:pt x="50824" y="43200"/>
                                        <a:pt x="52094" y="43200"/>
                                      </a:cubicBezTo>
                                      <a:cubicBezTo>
                                        <a:pt x="55906" y="44471"/>
                                        <a:pt x="60988" y="43200"/>
                                        <a:pt x="66071" y="41929"/>
                                      </a:cubicBezTo>
                                      <a:cubicBezTo>
                                        <a:pt x="67341" y="41929"/>
                                        <a:pt x="67341" y="39388"/>
                                        <a:pt x="67341" y="39388"/>
                                      </a:cubicBezTo>
                                      <a:cubicBezTo>
                                        <a:pt x="67341" y="39388"/>
                                        <a:pt x="66071" y="38118"/>
                                        <a:pt x="66071" y="36847"/>
                                      </a:cubicBezTo>
                                      <a:cubicBezTo>
                                        <a:pt x="64800" y="36847"/>
                                        <a:pt x="62259" y="38118"/>
                                        <a:pt x="62259" y="38118"/>
                                      </a:cubicBezTo>
                                      <a:close/>
                                      <a:moveTo>
                                        <a:pt x="52094" y="49553"/>
                                      </a:moveTo>
                                      <a:cubicBezTo>
                                        <a:pt x="50824" y="52094"/>
                                        <a:pt x="50824" y="54635"/>
                                        <a:pt x="52094" y="57176"/>
                                      </a:cubicBezTo>
                                      <a:cubicBezTo>
                                        <a:pt x="52094" y="58447"/>
                                        <a:pt x="54635" y="59718"/>
                                        <a:pt x="54635" y="59718"/>
                                      </a:cubicBezTo>
                                      <a:cubicBezTo>
                                        <a:pt x="55906" y="60988"/>
                                        <a:pt x="58447" y="59718"/>
                                        <a:pt x="59718" y="59718"/>
                                      </a:cubicBezTo>
                                      <a:cubicBezTo>
                                        <a:pt x="59718" y="59718"/>
                                        <a:pt x="60988" y="58447"/>
                                        <a:pt x="62259" y="58447"/>
                                      </a:cubicBezTo>
                                      <a:cubicBezTo>
                                        <a:pt x="63529" y="54635"/>
                                        <a:pt x="62259" y="52094"/>
                                        <a:pt x="60988" y="50824"/>
                                      </a:cubicBezTo>
                                      <a:cubicBezTo>
                                        <a:pt x="59718" y="50824"/>
                                        <a:pt x="58447" y="49553"/>
                                        <a:pt x="57176" y="48282"/>
                                      </a:cubicBezTo>
                                      <a:cubicBezTo>
                                        <a:pt x="54635" y="48282"/>
                                        <a:pt x="53365" y="48282"/>
                                        <a:pt x="52094" y="49553"/>
                                      </a:cubicBezTo>
                                      <a:close/>
                                      <a:moveTo>
                                        <a:pt x="35577" y="53365"/>
                                      </a:moveTo>
                                      <a:cubicBezTo>
                                        <a:pt x="34306" y="54635"/>
                                        <a:pt x="31765" y="57176"/>
                                        <a:pt x="30494" y="59718"/>
                                      </a:cubicBezTo>
                                      <a:cubicBezTo>
                                        <a:pt x="30494" y="60988"/>
                                        <a:pt x="30494" y="62259"/>
                                        <a:pt x="31765" y="62259"/>
                                      </a:cubicBezTo>
                                      <a:cubicBezTo>
                                        <a:pt x="33035" y="63529"/>
                                        <a:pt x="34306" y="63529"/>
                                        <a:pt x="35577" y="62259"/>
                                      </a:cubicBezTo>
                                      <a:cubicBezTo>
                                        <a:pt x="36847" y="62259"/>
                                        <a:pt x="39388" y="62259"/>
                                        <a:pt x="40659" y="60988"/>
                                      </a:cubicBezTo>
                                      <a:cubicBezTo>
                                        <a:pt x="41929" y="57176"/>
                                        <a:pt x="40659" y="54635"/>
                                        <a:pt x="38118" y="53365"/>
                                      </a:cubicBezTo>
                                      <a:cubicBezTo>
                                        <a:pt x="38118" y="53365"/>
                                        <a:pt x="36847" y="53365"/>
                                        <a:pt x="35577" y="533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86" name="任意多边形: 形状 386"/>
                              <wps:cNvSpPr/>
                              <wps:spPr>
                                <a:xfrm>
                                  <a:off x="1231200" y="1272369"/>
                                  <a:ext cx="85694" cy="74454"/>
                                </a:xfrm>
                                <a:custGeom>
                                  <a:avLst/>
                                  <a:gdLst>
                                    <a:gd name="connsiteX0" fmla="*/ 3812 w 85694"/>
                                    <a:gd name="connsiteY0" fmla="*/ 14736 h 74454"/>
                                    <a:gd name="connsiteX1" fmla="*/ 0 w 85694"/>
                                    <a:gd name="connsiteY1" fmla="*/ 8383 h 74454"/>
                                    <a:gd name="connsiteX2" fmla="*/ 1271 w 85694"/>
                                    <a:gd name="connsiteY2" fmla="*/ 7113 h 74454"/>
                                    <a:gd name="connsiteX3" fmla="*/ 16518 w 85694"/>
                                    <a:gd name="connsiteY3" fmla="*/ 5842 h 74454"/>
                                    <a:gd name="connsiteX4" fmla="*/ 29223 w 85694"/>
                                    <a:gd name="connsiteY4" fmla="*/ 3301 h 74454"/>
                                    <a:gd name="connsiteX5" fmla="*/ 57176 w 85694"/>
                                    <a:gd name="connsiteY5" fmla="*/ 760 h 74454"/>
                                    <a:gd name="connsiteX6" fmla="*/ 82588 w 85694"/>
                                    <a:gd name="connsiteY6" fmla="*/ 3301 h 74454"/>
                                    <a:gd name="connsiteX7" fmla="*/ 83859 w 85694"/>
                                    <a:gd name="connsiteY7" fmla="*/ 4572 h 74454"/>
                                    <a:gd name="connsiteX8" fmla="*/ 82588 w 85694"/>
                                    <a:gd name="connsiteY8" fmla="*/ 7113 h 74454"/>
                                    <a:gd name="connsiteX9" fmla="*/ 48282 w 85694"/>
                                    <a:gd name="connsiteY9" fmla="*/ 7113 h 74454"/>
                                    <a:gd name="connsiteX10" fmla="*/ 33035 w 85694"/>
                                    <a:gd name="connsiteY10" fmla="*/ 9654 h 74454"/>
                                    <a:gd name="connsiteX11" fmla="*/ 24141 w 85694"/>
                                    <a:gd name="connsiteY11" fmla="*/ 12195 h 74454"/>
                                    <a:gd name="connsiteX12" fmla="*/ 3812 w 85694"/>
                                    <a:gd name="connsiteY12" fmla="*/ 14736 h 74454"/>
                                    <a:gd name="connsiteX13" fmla="*/ 52094 w 85694"/>
                                    <a:gd name="connsiteY13" fmla="*/ 17278 h 74454"/>
                                    <a:gd name="connsiteX14" fmla="*/ 62259 w 85694"/>
                                    <a:gd name="connsiteY14" fmla="*/ 28713 h 74454"/>
                                    <a:gd name="connsiteX15" fmla="*/ 74965 w 85694"/>
                                    <a:gd name="connsiteY15" fmla="*/ 28713 h 74454"/>
                                    <a:gd name="connsiteX16" fmla="*/ 85129 w 85694"/>
                                    <a:gd name="connsiteY16" fmla="*/ 35066 h 74454"/>
                                    <a:gd name="connsiteX17" fmla="*/ 85129 w 85694"/>
                                    <a:gd name="connsiteY17" fmla="*/ 40148 h 74454"/>
                                    <a:gd name="connsiteX18" fmla="*/ 82588 w 85694"/>
                                    <a:gd name="connsiteY18" fmla="*/ 43960 h 74454"/>
                                    <a:gd name="connsiteX19" fmla="*/ 81318 w 85694"/>
                                    <a:gd name="connsiteY19" fmla="*/ 47772 h 74454"/>
                                    <a:gd name="connsiteX20" fmla="*/ 73694 w 85694"/>
                                    <a:gd name="connsiteY20" fmla="*/ 61748 h 74454"/>
                                    <a:gd name="connsiteX21" fmla="*/ 72423 w 85694"/>
                                    <a:gd name="connsiteY21" fmla="*/ 66831 h 74454"/>
                                    <a:gd name="connsiteX22" fmla="*/ 71153 w 85694"/>
                                    <a:gd name="connsiteY22" fmla="*/ 69372 h 74454"/>
                                    <a:gd name="connsiteX23" fmla="*/ 58447 w 85694"/>
                                    <a:gd name="connsiteY23" fmla="*/ 70642 h 74454"/>
                                    <a:gd name="connsiteX24" fmla="*/ 49553 w 85694"/>
                                    <a:gd name="connsiteY24" fmla="*/ 71913 h 74454"/>
                                    <a:gd name="connsiteX25" fmla="*/ 36847 w 85694"/>
                                    <a:gd name="connsiteY25" fmla="*/ 74454 h 74454"/>
                                    <a:gd name="connsiteX26" fmla="*/ 19059 w 85694"/>
                                    <a:gd name="connsiteY26" fmla="*/ 69372 h 74454"/>
                                    <a:gd name="connsiteX27" fmla="*/ 12706 w 85694"/>
                                    <a:gd name="connsiteY27" fmla="*/ 60478 h 74454"/>
                                    <a:gd name="connsiteX28" fmla="*/ 7624 w 85694"/>
                                    <a:gd name="connsiteY28" fmla="*/ 50313 h 74454"/>
                                    <a:gd name="connsiteX29" fmla="*/ 6353 w 85694"/>
                                    <a:gd name="connsiteY29" fmla="*/ 45230 h 74454"/>
                                    <a:gd name="connsiteX30" fmla="*/ 6353 w 85694"/>
                                    <a:gd name="connsiteY30" fmla="*/ 43960 h 74454"/>
                                    <a:gd name="connsiteX31" fmla="*/ 8894 w 85694"/>
                                    <a:gd name="connsiteY31" fmla="*/ 41419 h 74454"/>
                                    <a:gd name="connsiteX32" fmla="*/ 21600 w 85694"/>
                                    <a:gd name="connsiteY32" fmla="*/ 36336 h 74454"/>
                                    <a:gd name="connsiteX33" fmla="*/ 24141 w 85694"/>
                                    <a:gd name="connsiteY33" fmla="*/ 26172 h 74454"/>
                                    <a:gd name="connsiteX34" fmla="*/ 35576 w 85694"/>
                                    <a:gd name="connsiteY34" fmla="*/ 31254 h 74454"/>
                                    <a:gd name="connsiteX35" fmla="*/ 43200 w 85694"/>
                                    <a:gd name="connsiteY35" fmla="*/ 29983 h 74454"/>
                                    <a:gd name="connsiteX36" fmla="*/ 48282 w 85694"/>
                                    <a:gd name="connsiteY36" fmla="*/ 27442 h 74454"/>
                                    <a:gd name="connsiteX37" fmla="*/ 50824 w 85694"/>
                                    <a:gd name="connsiteY37" fmla="*/ 17278 h 74454"/>
                                    <a:gd name="connsiteX38" fmla="*/ 52094 w 85694"/>
                                    <a:gd name="connsiteY38" fmla="*/ 17278 h 74454"/>
                                    <a:gd name="connsiteX39" fmla="*/ 59718 w 85694"/>
                                    <a:gd name="connsiteY39" fmla="*/ 36336 h 74454"/>
                                    <a:gd name="connsiteX40" fmla="*/ 54635 w 85694"/>
                                    <a:gd name="connsiteY40" fmla="*/ 40148 h 74454"/>
                                    <a:gd name="connsiteX41" fmla="*/ 53365 w 85694"/>
                                    <a:gd name="connsiteY41" fmla="*/ 60478 h 74454"/>
                                    <a:gd name="connsiteX42" fmla="*/ 63529 w 85694"/>
                                    <a:gd name="connsiteY42" fmla="*/ 59207 h 74454"/>
                                    <a:gd name="connsiteX43" fmla="*/ 67341 w 85694"/>
                                    <a:gd name="connsiteY43" fmla="*/ 41419 h 74454"/>
                                    <a:gd name="connsiteX44" fmla="*/ 59718 w 85694"/>
                                    <a:gd name="connsiteY44" fmla="*/ 36336 h 74454"/>
                                    <a:gd name="connsiteX45" fmla="*/ 41929 w 85694"/>
                                    <a:gd name="connsiteY45" fmla="*/ 41419 h 74454"/>
                                    <a:gd name="connsiteX46" fmla="*/ 39388 w 85694"/>
                                    <a:gd name="connsiteY46" fmla="*/ 42689 h 74454"/>
                                    <a:gd name="connsiteX47" fmla="*/ 38118 w 85694"/>
                                    <a:gd name="connsiteY47" fmla="*/ 63019 h 74454"/>
                                    <a:gd name="connsiteX48" fmla="*/ 43200 w 85694"/>
                                    <a:gd name="connsiteY48" fmla="*/ 61748 h 74454"/>
                                    <a:gd name="connsiteX49" fmla="*/ 43200 w 85694"/>
                                    <a:gd name="connsiteY49" fmla="*/ 42689 h 74454"/>
                                    <a:gd name="connsiteX50" fmla="*/ 41929 w 85694"/>
                                    <a:gd name="connsiteY50" fmla="*/ 41419 h 74454"/>
                                    <a:gd name="connsiteX51" fmla="*/ 17788 w 85694"/>
                                    <a:gd name="connsiteY51" fmla="*/ 50313 h 74454"/>
                                    <a:gd name="connsiteX52" fmla="*/ 24141 w 85694"/>
                                    <a:gd name="connsiteY52" fmla="*/ 64289 h 74454"/>
                                    <a:gd name="connsiteX53" fmla="*/ 31765 w 85694"/>
                                    <a:gd name="connsiteY53" fmla="*/ 64289 h 74454"/>
                                    <a:gd name="connsiteX54" fmla="*/ 33035 w 85694"/>
                                    <a:gd name="connsiteY54" fmla="*/ 60478 h 74454"/>
                                    <a:gd name="connsiteX55" fmla="*/ 25412 w 85694"/>
                                    <a:gd name="connsiteY55" fmla="*/ 47772 h 74454"/>
                                    <a:gd name="connsiteX56" fmla="*/ 17788 w 85694"/>
                                    <a:gd name="connsiteY56" fmla="*/ 50313 h 744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85694" h="74454">
                                      <a:moveTo>
                                        <a:pt x="3812" y="14736"/>
                                      </a:moveTo>
                                      <a:cubicBezTo>
                                        <a:pt x="1271" y="13466"/>
                                        <a:pt x="1271" y="10925"/>
                                        <a:pt x="0" y="8383"/>
                                      </a:cubicBezTo>
                                      <a:cubicBezTo>
                                        <a:pt x="0" y="8383"/>
                                        <a:pt x="1271" y="7113"/>
                                        <a:pt x="1271" y="7113"/>
                                      </a:cubicBezTo>
                                      <a:cubicBezTo>
                                        <a:pt x="5082" y="7113"/>
                                        <a:pt x="10165" y="7113"/>
                                        <a:pt x="16518" y="5842"/>
                                      </a:cubicBezTo>
                                      <a:cubicBezTo>
                                        <a:pt x="20329" y="4572"/>
                                        <a:pt x="25412" y="3301"/>
                                        <a:pt x="29223" y="3301"/>
                                      </a:cubicBezTo>
                                      <a:cubicBezTo>
                                        <a:pt x="38118" y="2031"/>
                                        <a:pt x="48282" y="760"/>
                                        <a:pt x="57176" y="760"/>
                                      </a:cubicBezTo>
                                      <a:cubicBezTo>
                                        <a:pt x="68612" y="-511"/>
                                        <a:pt x="80047" y="-511"/>
                                        <a:pt x="82588" y="3301"/>
                                      </a:cubicBezTo>
                                      <a:cubicBezTo>
                                        <a:pt x="82588" y="3301"/>
                                        <a:pt x="82588" y="4572"/>
                                        <a:pt x="83859" y="4572"/>
                                      </a:cubicBezTo>
                                      <a:cubicBezTo>
                                        <a:pt x="83859" y="5842"/>
                                        <a:pt x="83859" y="5842"/>
                                        <a:pt x="82588" y="7113"/>
                                      </a:cubicBezTo>
                                      <a:cubicBezTo>
                                        <a:pt x="73694" y="8383"/>
                                        <a:pt x="64800" y="3301"/>
                                        <a:pt x="48282" y="7113"/>
                                      </a:cubicBezTo>
                                      <a:cubicBezTo>
                                        <a:pt x="43200" y="8383"/>
                                        <a:pt x="38118" y="8383"/>
                                        <a:pt x="33035" y="9654"/>
                                      </a:cubicBezTo>
                                      <a:cubicBezTo>
                                        <a:pt x="30494" y="9654"/>
                                        <a:pt x="26682" y="10925"/>
                                        <a:pt x="24141" y="12195"/>
                                      </a:cubicBezTo>
                                      <a:cubicBezTo>
                                        <a:pt x="15247" y="12195"/>
                                        <a:pt x="15247" y="17278"/>
                                        <a:pt x="3812" y="14736"/>
                                      </a:cubicBezTo>
                                      <a:close/>
                                      <a:moveTo>
                                        <a:pt x="52094" y="17278"/>
                                      </a:moveTo>
                                      <a:cubicBezTo>
                                        <a:pt x="59718" y="18548"/>
                                        <a:pt x="58447" y="26172"/>
                                        <a:pt x="62259" y="28713"/>
                                      </a:cubicBezTo>
                                      <a:cubicBezTo>
                                        <a:pt x="67341" y="32525"/>
                                        <a:pt x="69882" y="29983"/>
                                        <a:pt x="74965" y="28713"/>
                                      </a:cubicBezTo>
                                      <a:cubicBezTo>
                                        <a:pt x="78776" y="28713"/>
                                        <a:pt x="85129" y="31254"/>
                                        <a:pt x="85129" y="35066"/>
                                      </a:cubicBezTo>
                                      <a:cubicBezTo>
                                        <a:pt x="85129" y="36336"/>
                                        <a:pt x="86400" y="38878"/>
                                        <a:pt x="85129" y="40148"/>
                                      </a:cubicBezTo>
                                      <a:cubicBezTo>
                                        <a:pt x="83859" y="41419"/>
                                        <a:pt x="83859" y="42689"/>
                                        <a:pt x="82588" y="43960"/>
                                      </a:cubicBezTo>
                                      <a:cubicBezTo>
                                        <a:pt x="81318" y="45230"/>
                                        <a:pt x="81318" y="46501"/>
                                        <a:pt x="81318" y="47772"/>
                                      </a:cubicBezTo>
                                      <a:cubicBezTo>
                                        <a:pt x="78776" y="51583"/>
                                        <a:pt x="76235" y="56666"/>
                                        <a:pt x="73694" y="61748"/>
                                      </a:cubicBezTo>
                                      <a:cubicBezTo>
                                        <a:pt x="72423" y="63019"/>
                                        <a:pt x="72423" y="65560"/>
                                        <a:pt x="72423" y="66831"/>
                                      </a:cubicBezTo>
                                      <a:cubicBezTo>
                                        <a:pt x="72423" y="68101"/>
                                        <a:pt x="71153" y="68101"/>
                                        <a:pt x="71153" y="69372"/>
                                      </a:cubicBezTo>
                                      <a:cubicBezTo>
                                        <a:pt x="68612" y="70642"/>
                                        <a:pt x="62259" y="70642"/>
                                        <a:pt x="58447" y="70642"/>
                                      </a:cubicBezTo>
                                      <a:cubicBezTo>
                                        <a:pt x="54635" y="70642"/>
                                        <a:pt x="52094" y="71913"/>
                                        <a:pt x="49553" y="71913"/>
                                      </a:cubicBezTo>
                                      <a:cubicBezTo>
                                        <a:pt x="44471" y="73183"/>
                                        <a:pt x="40659" y="74454"/>
                                        <a:pt x="36847" y="74454"/>
                                      </a:cubicBezTo>
                                      <a:cubicBezTo>
                                        <a:pt x="27953" y="74454"/>
                                        <a:pt x="22871" y="73183"/>
                                        <a:pt x="19059" y="69372"/>
                                      </a:cubicBezTo>
                                      <a:cubicBezTo>
                                        <a:pt x="16518" y="66831"/>
                                        <a:pt x="15247" y="63019"/>
                                        <a:pt x="12706" y="60478"/>
                                      </a:cubicBezTo>
                                      <a:cubicBezTo>
                                        <a:pt x="10165" y="57936"/>
                                        <a:pt x="8894" y="54125"/>
                                        <a:pt x="7624" y="50313"/>
                                      </a:cubicBezTo>
                                      <a:cubicBezTo>
                                        <a:pt x="6353" y="47772"/>
                                        <a:pt x="6353" y="47772"/>
                                        <a:pt x="6353" y="45230"/>
                                      </a:cubicBezTo>
                                      <a:cubicBezTo>
                                        <a:pt x="6353" y="45230"/>
                                        <a:pt x="6353" y="43960"/>
                                        <a:pt x="6353" y="43960"/>
                                      </a:cubicBezTo>
                                      <a:cubicBezTo>
                                        <a:pt x="7624" y="42689"/>
                                        <a:pt x="7624" y="42689"/>
                                        <a:pt x="8894" y="41419"/>
                                      </a:cubicBezTo>
                                      <a:cubicBezTo>
                                        <a:pt x="12706" y="38878"/>
                                        <a:pt x="17788" y="37607"/>
                                        <a:pt x="21600" y="36336"/>
                                      </a:cubicBezTo>
                                      <a:cubicBezTo>
                                        <a:pt x="25412" y="33795"/>
                                        <a:pt x="21600" y="28713"/>
                                        <a:pt x="24141" y="26172"/>
                                      </a:cubicBezTo>
                                      <a:cubicBezTo>
                                        <a:pt x="25412" y="24901"/>
                                        <a:pt x="30494" y="29983"/>
                                        <a:pt x="35576" y="31254"/>
                                      </a:cubicBezTo>
                                      <a:cubicBezTo>
                                        <a:pt x="38118" y="32525"/>
                                        <a:pt x="40659" y="31254"/>
                                        <a:pt x="43200" y="29983"/>
                                      </a:cubicBezTo>
                                      <a:cubicBezTo>
                                        <a:pt x="44471" y="29983"/>
                                        <a:pt x="47012" y="28713"/>
                                        <a:pt x="48282" y="27442"/>
                                      </a:cubicBezTo>
                                      <a:cubicBezTo>
                                        <a:pt x="49553" y="24901"/>
                                        <a:pt x="49553" y="18548"/>
                                        <a:pt x="50824" y="17278"/>
                                      </a:cubicBezTo>
                                      <a:cubicBezTo>
                                        <a:pt x="49553" y="18548"/>
                                        <a:pt x="50824" y="17278"/>
                                        <a:pt x="52094" y="17278"/>
                                      </a:cubicBezTo>
                                      <a:close/>
                                      <a:moveTo>
                                        <a:pt x="59718" y="36336"/>
                                      </a:moveTo>
                                      <a:cubicBezTo>
                                        <a:pt x="58447" y="37607"/>
                                        <a:pt x="55906" y="38878"/>
                                        <a:pt x="54635" y="40148"/>
                                      </a:cubicBezTo>
                                      <a:cubicBezTo>
                                        <a:pt x="53365" y="43960"/>
                                        <a:pt x="48282" y="57936"/>
                                        <a:pt x="53365" y="60478"/>
                                      </a:cubicBezTo>
                                      <a:cubicBezTo>
                                        <a:pt x="57176" y="61748"/>
                                        <a:pt x="60988" y="60478"/>
                                        <a:pt x="63529" y="59207"/>
                                      </a:cubicBezTo>
                                      <a:cubicBezTo>
                                        <a:pt x="64800" y="54125"/>
                                        <a:pt x="72423" y="45230"/>
                                        <a:pt x="67341" y="41419"/>
                                      </a:cubicBezTo>
                                      <a:cubicBezTo>
                                        <a:pt x="66071" y="38878"/>
                                        <a:pt x="62259" y="37607"/>
                                        <a:pt x="59718" y="36336"/>
                                      </a:cubicBezTo>
                                      <a:close/>
                                      <a:moveTo>
                                        <a:pt x="41929" y="41419"/>
                                      </a:moveTo>
                                      <a:cubicBezTo>
                                        <a:pt x="41929" y="42689"/>
                                        <a:pt x="40659" y="42689"/>
                                        <a:pt x="39388" y="42689"/>
                                      </a:cubicBezTo>
                                      <a:cubicBezTo>
                                        <a:pt x="38118" y="49042"/>
                                        <a:pt x="35576" y="59207"/>
                                        <a:pt x="38118" y="63019"/>
                                      </a:cubicBezTo>
                                      <a:cubicBezTo>
                                        <a:pt x="40659" y="64289"/>
                                        <a:pt x="43200" y="63019"/>
                                        <a:pt x="43200" y="61748"/>
                                      </a:cubicBezTo>
                                      <a:cubicBezTo>
                                        <a:pt x="45741" y="57936"/>
                                        <a:pt x="44471" y="43960"/>
                                        <a:pt x="43200" y="42689"/>
                                      </a:cubicBezTo>
                                      <a:cubicBezTo>
                                        <a:pt x="43200" y="41419"/>
                                        <a:pt x="43200" y="41419"/>
                                        <a:pt x="41929" y="41419"/>
                                      </a:cubicBezTo>
                                      <a:close/>
                                      <a:moveTo>
                                        <a:pt x="17788" y="50313"/>
                                      </a:moveTo>
                                      <a:cubicBezTo>
                                        <a:pt x="16518" y="55395"/>
                                        <a:pt x="19059" y="60478"/>
                                        <a:pt x="24141" y="64289"/>
                                      </a:cubicBezTo>
                                      <a:cubicBezTo>
                                        <a:pt x="27953" y="66831"/>
                                        <a:pt x="29223" y="65560"/>
                                        <a:pt x="31765" y="64289"/>
                                      </a:cubicBezTo>
                                      <a:cubicBezTo>
                                        <a:pt x="31765" y="64289"/>
                                        <a:pt x="33035" y="63019"/>
                                        <a:pt x="33035" y="60478"/>
                                      </a:cubicBezTo>
                                      <a:cubicBezTo>
                                        <a:pt x="31765" y="56666"/>
                                        <a:pt x="29223" y="50313"/>
                                        <a:pt x="25412" y="47772"/>
                                      </a:cubicBezTo>
                                      <a:cubicBezTo>
                                        <a:pt x="20329" y="43960"/>
                                        <a:pt x="17788" y="50313"/>
                                        <a:pt x="17788" y="5031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87" name="任意多边形: 形状 387"/>
                              <wps:cNvSpPr/>
                              <wps:spPr>
                                <a:xfrm>
                                  <a:off x="1471341" y="1264979"/>
                                  <a:ext cx="105141" cy="92008"/>
                                </a:xfrm>
                                <a:custGeom>
                                  <a:avLst/>
                                  <a:gdLst>
                                    <a:gd name="connsiteX0" fmla="*/ 59718 w 105141"/>
                                    <a:gd name="connsiteY0" fmla="*/ 526 h 92008"/>
                                    <a:gd name="connsiteX1" fmla="*/ 67341 w 105141"/>
                                    <a:gd name="connsiteY1" fmla="*/ 1797 h 92008"/>
                                    <a:gd name="connsiteX2" fmla="*/ 67341 w 105141"/>
                                    <a:gd name="connsiteY2" fmla="*/ 4338 h 92008"/>
                                    <a:gd name="connsiteX3" fmla="*/ 59718 w 105141"/>
                                    <a:gd name="connsiteY3" fmla="*/ 8150 h 92008"/>
                                    <a:gd name="connsiteX4" fmla="*/ 58447 w 105141"/>
                                    <a:gd name="connsiteY4" fmla="*/ 5609 h 92008"/>
                                    <a:gd name="connsiteX5" fmla="*/ 58447 w 105141"/>
                                    <a:gd name="connsiteY5" fmla="*/ 3068 h 92008"/>
                                    <a:gd name="connsiteX6" fmla="*/ 59718 w 105141"/>
                                    <a:gd name="connsiteY6" fmla="*/ 526 h 92008"/>
                                    <a:gd name="connsiteX7" fmla="*/ 21600 w 105141"/>
                                    <a:gd name="connsiteY7" fmla="*/ 4338 h 92008"/>
                                    <a:gd name="connsiteX8" fmla="*/ 26682 w 105141"/>
                                    <a:gd name="connsiteY8" fmla="*/ 4338 h 92008"/>
                                    <a:gd name="connsiteX9" fmla="*/ 31765 w 105141"/>
                                    <a:gd name="connsiteY9" fmla="*/ 10691 h 92008"/>
                                    <a:gd name="connsiteX10" fmla="*/ 27953 w 105141"/>
                                    <a:gd name="connsiteY10" fmla="*/ 13232 h 92008"/>
                                    <a:gd name="connsiteX11" fmla="*/ 25412 w 105141"/>
                                    <a:gd name="connsiteY11" fmla="*/ 18315 h 92008"/>
                                    <a:gd name="connsiteX12" fmla="*/ 24141 w 105141"/>
                                    <a:gd name="connsiteY12" fmla="*/ 19585 h 92008"/>
                                    <a:gd name="connsiteX13" fmla="*/ 25412 w 105141"/>
                                    <a:gd name="connsiteY13" fmla="*/ 24667 h 92008"/>
                                    <a:gd name="connsiteX14" fmla="*/ 25412 w 105141"/>
                                    <a:gd name="connsiteY14" fmla="*/ 27209 h 92008"/>
                                    <a:gd name="connsiteX15" fmla="*/ 24141 w 105141"/>
                                    <a:gd name="connsiteY15" fmla="*/ 44997 h 92008"/>
                                    <a:gd name="connsiteX16" fmla="*/ 12706 w 105141"/>
                                    <a:gd name="connsiteY16" fmla="*/ 43726 h 92008"/>
                                    <a:gd name="connsiteX17" fmla="*/ 11435 w 105141"/>
                                    <a:gd name="connsiteY17" fmla="*/ 44997 h 92008"/>
                                    <a:gd name="connsiteX18" fmla="*/ 11435 w 105141"/>
                                    <a:gd name="connsiteY18" fmla="*/ 66597 h 92008"/>
                                    <a:gd name="connsiteX19" fmla="*/ 13976 w 105141"/>
                                    <a:gd name="connsiteY19" fmla="*/ 75491 h 92008"/>
                                    <a:gd name="connsiteX20" fmla="*/ 13976 w 105141"/>
                                    <a:gd name="connsiteY20" fmla="*/ 79303 h 92008"/>
                                    <a:gd name="connsiteX21" fmla="*/ 11435 w 105141"/>
                                    <a:gd name="connsiteY21" fmla="*/ 80573 h 92008"/>
                                    <a:gd name="connsiteX22" fmla="*/ 5082 w 105141"/>
                                    <a:gd name="connsiteY22" fmla="*/ 78032 h 92008"/>
                                    <a:gd name="connsiteX23" fmla="*/ 2541 w 105141"/>
                                    <a:gd name="connsiteY23" fmla="*/ 71679 h 92008"/>
                                    <a:gd name="connsiteX24" fmla="*/ 3812 w 105141"/>
                                    <a:gd name="connsiteY24" fmla="*/ 64056 h 92008"/>
                                    <a:gd name="connsiteX25" fmla="*/ 3812 w 105141"/>
                                    <a:gd name="connsiteY25" fmla="*/ 48809 h 92008"/>
                                    <a:gd name="connsiteX26" fmla="*/ 5082 w 105141"/>
                                    <a:gd name="connsiteY26" fmla="*/ 39915 h 92008"/>
                                    <a:gd name="connsiteX27" fmla="*/ 6353 w 105141"/>
                                    <a:gd name="connsiteY27" fmla="*/ 24667 h 92008"/>
                                    <a:gd name="connsiteX28" fmla="*/ 7624 w 105141"/>
                                    <a:gd name="connsiteY28" fmla="*/ 23397 h 92008"/>
                                    <a:gd name="connsiteX29" fmla="*/ 12706 w 105141"/>
                                    <a:gd name="connsiteY29" fmla="*/ 27209 h 92008"/>
                                    <a:gd name="connsiteX30" fmla="*/ 12706 w 105141"/>
                                    <a:gd name="connsiteY30" fmla="*/ 36103 h 92008"/>
                                    <a:gd name="connsiteX31" fmla="*/ 13976 w 105141"/>
                                    <a:gd name="connsiteY31" fmla="*/ 38644 h 92008"/>
                                    <a:gd name="connsiteX32" fmla="*/ 20329 w 105141"/>
                                    <a:gd name="connsiteY32" fmla="*/ 38644 h 92008"/>
                                    <a:gd name="connsiteX33" fmla="*/ 21600 w 105141"/>
                                    <a:gd name="connsiteY33" fmla="*/ 34832 h 92008"/>
                                    <a:gd name="connsiteX34" fmla="*/ 21600 w 105141"/>
                                    <a:gd name="connsiteY34" fmla="*/ 29750 h 92008"/>
                                    <a:gd name="connsiteX35" fmla="*/ 17788 w 105141"/>
                                    <a:gd name="connsiteY35" fmla="*/ 25938 h 92008"/>
                                    <a:gd name="connsiteX36" fmla="*/ 17788 w 105141"/>
                                    <a:gd name="connsiteY36" fmla="*/ 18315 h 92008"/>
                                    <a:gd name="connsiteX37" fmla="*/ 17788 w 105141"/>
                                    <a:gd name="connsiteY37" fmla="*/ 14503 h 92008"/>
                                    <a:gd name="connsiteX38" fmla="*/ 16518 w 105141"/>
                                    <a:gd name="connsiteY38" fmla="*/ 14503 h 92008"/>
                                    <a:gd name="connsiteX39" fmla="*/ 8894 w 105141"/>
                                    <a:gd name="connsiteY39" fmla="*/ 15773 h 92008"/>
                                    <a:gd name="connsiteX40" fmla="*/ 1271 w 105141"/>
                                    <a:gd name="connsiteY40" fmla="*/ 18315 h 92008"/>
                                    <a:gd name="connsiteX41" fmla="*/ 0 w 105141"/>
                                    <a:gd name="connsiteY41" fmla="*/ 17044 h 92008"/>
                                    <a:gd name="connsiteX42" fmla="*/ 0 w 105141"/>
                                    <a:gd name="connsiteY42" fmla="*/ 15773 h 92008"/>
                                    <a:gd name="connsiteX43" fmla="*/ 21600 w 105141"/>
                                    <a:gd name="connsiteY43" fmla="*/ 4338 h 92008"/>
                                    <a:gd name="connsiteX44" fmla="*/ 77506 w 105141"/>
                                    <a:gd name="connsiteY44" fmla="*/ 10691 h 92008"/>
                                    <a:gd name="connsiteX45" fmla="*/ 80047 w 105141"/>
                                    <a:gd name="connsiteY45" fmla="*/ 11962 h 92008"/>
                                    <a:gd name="connsiteX46" fmla="*/ 83859 w 105141"/>
                                    <a:gd name="connsiteY46" fmla="*/ 14503 h 92008"/>
                                    <a:gd name="connsiteX47" fmla="*/ 88941 w 105141"/>
                                    <a:gd name="connsiteY47" fmla="*/ 19585 h 92008"/>
                                    <a:gd name="connsiteX48" fmla="*/ 86400 w 105141"/>
                                    <a:gd name="connsiteY48" fmla="*/ 24667 h 92008"/>
                                    <a:gd name="connsiteX49" fmla="*/ 83859 w 105141"/>
                                    <a:gd name="connsiteY49" fmla="*/ 27209 h 92008"/>
                                    <a:gd name="connsiteX50" fmla="*/ 77506 w 105141"/>
                                    <a:gd name="connsiteY50" fmla="*/ 25938 h 92008"/>
                                    <a:gd name="connsiteX51" fmla="*/ 72423 w 105141"/>
                                    <a:gd name="connsiteY51" fmla="*/ 25938 h 92008"/>
                                    <a:gd name="connsiteX52" fmla="*/ 71153 w 105141"/>
                                    <a:gd name="connsiteY52" fmla="*/ 24667 h 92008"/>
                                    <a:gd name="connsiteX53" fmla="*/ 68612 w 105141"/>
                                    <a:gd name="connsiteY53" fmla="*/ 20856 h 92008"/>
                                    <a:gd name="connsiteX54" fmla="*/ 54635 w 105141"/>
                                    <a:gd name="connsiteY54" fmla="*/ 20856 h 92008"/>
                                    <a:gd name="connsiteX55" fmla="*/ 45741 w 105141"/>
                                    <a:gd name="connsiteY55" fmla="*/ 23397 h 92008"/>
                                    <a:gd name="connsiteX56" fmla="*/ 40659 w 105141"/>
                                    <a:gd name="connsiteY56" fmla="*/ 27209 h 92008"/>
                                    <a:gd name="connsiteX57" fmla="*/ 39388 w 105141"/>
                                    <a:gd name="connsiteY57" fmla="*/ 28479 h 92008"/>
                                    <a:gd name="connsiteX58" fmla="*/ 38118 w 105141"/>
                                    <a:gd name="connsiteY58" fmla="*/ 34832 h 92008"/>
                                    <a:gd name="connsiteX59" fmla="*/ 34306 w 105141"/>
                                    <a:gd name="connsiteY59" fmla="*/ 33562 h 92008"/>
                                    <a:gd name="connsiteX60" fmla="*/ 35576 w 105141"/>
                                    <a:gd name="connsiteY60" fmla="*/ 31020 h 92008"/>
                                    <a:gd name="connsiteX61" fmla="*/ 35576 w 105141"/>
                                    <a:gd name="connsiteY61" fmla="*/ 28479 h 92008"/>
                                    <a:gd name="connsiteX62" fmla="*/ 38118 w 105141"/>
                                    <a:gd name="connsiteY62" fmla="*/ 24667 h 92008"/>
                                    <a:gd name="connsiteX63" fmla="*/ 41929 w 105141"/>
                                    <a:gd name="connsiteY63" fmla="*/ 22126 h 92008"/>
                                    <a:gd name="connsiteX64" fmla="*/ 45741 w 105141"/>
                                    <a:gd name="connsiteY64" fmla="*/ 22126 h 92008"/>
                                    <a:gd name="connsiteX65" fmla="*/ 53365 w 105141"/>
                                    <a:gd name="connsiteY65" fmla="*/ 19585 h 92008"/>
                                    <a:gd name="connsiteX66" fmla="*/ 71153 w 105141"/>
                                    <a:gd name="connsiteY66" fmla="*/ 17044 h 92008"/>
                                    <a:gd name="connsiteX67" fmla="*/ 77506 w 105141"/>
                                    <a:gd name="connsiteY67" fmla="*/ 10691 h 92008"/>
                                    <a:gd name="connsiteX68" fmla="*/ 59718 w 105141"/>
                                    <a:gd name="connsiteY68" fmla="*/ 32291 h 92008"/>
                                    <a:gd name="connsiteX69" fmla="*/ 60988 w 105141"/>
                                    <a:gd name="connsiteY69" fmla="*/ 32291 h 92008"/>
                                    <a:gd name="connsiteX70" fmla="*/ 63529 w 105141"/>
                                    <a:gd name="connsiteY70" fmla="*/ 33562 h 92008"/>
                                    <a:gd name="connsiteX71" fmla="*/ 64800 w 105141"/>
                                    <a:gd name="connsiteY71" fmla="*/ 33562 h 92008"/>
                                    <a:gd name="connsiteX72" fmla="*/ 66071 w 105141"/>
                                    <a:gd name="connsiteY72" fmla="*/ 34832 h 92008"/>
                                    <a:gd name="connsiteX73" fmla="*/ 66071 w 105141"/>
                                    <a:gd name="connsiteY73" fmla="*/ 37373 h 92008"/>
                                    <a:gd name="connsiteX74" fmla="*/ 58447 w 105141"/>
                                    <a:gd name="connsiteY74" fmla="*/ 39915 h 92008"/>
                                    <a:gd name="connsiteX75" fmla="*/ 53365 w 105141"/>
                                    <a:gd name="connsiteY75" fmla="*/ 41185 h 92008"/>
                                    <a:gd name="connsiteX76" fmla="*/ 48282 w 105141"/>
                                    <a:gd name="connsiteY76" fmla="*/ 39915 h 92008"/>
                                    <a:gd name="connsiteX77" fmla="*/ 48282 w 105141"/>
                                    <a:gd name="connsiteY77" fmla="*/ 37373 h 92008"/>
                                    <a:gd name="connsiteX78" fmla="*/ 49553 w 105141"/>
                                    <a:gd name="connsiteY78" fmla="*/ 34832 h 92008"/>
                                    <a:gd name="connsiteX79" fmla="*/ 55906 w 105141"/>
                                    <a:gd name="connsiteY79" fmla="*/ 33562 h 92008"/>
                                    <a:gd name="connsiteX80" fmla="*/ 59718 w 105141"/>
                                    <a:gd name="connsiteY80" fmla="*/ 32291 h 92008"/>
                                    <a:gd name="connsiteX81" fmla="*/ 64800 w 105141"/>
                                    <a:gd name="connsiteY81" fmla="*/ 43726 h 92008"/>
                                    <a:gd name="connsiteX82" fmla="*/ 73694 w 105141"/>
                                    <a:gd name="connsiteY82" fmla="*/ 44997 h 92008"/>
                                    <a:gd name="connsiteX83" fmla="*/ 74965 w 105141"/>
                                    <a:gd name="connsiteY83" fmla="*/ 47538 h 92008"/>
                                    <a:gd name="connsiteX84" fmla="*/ 74965 w 105141"/>
                                    <a:gd name="connsiteY84" fmla="*/ 48809 h 92008"/>
                                    <a:gd name="connsiteX85" fmla="*/ 73694 w 105141"/>
                                    <a:gd name="connsiteY85" fmla="*/ 50079 h 92008"/>
                                    <a:gd name="connsiteX86" fmla="*/ 71153 w 105141"/>
                                    <a:gd name="connsiteY86" fmla="*/ 51350 h 92008"/>
                                    <a:gd name="connsiteX87" fmla="*/ 67341 w 105141"/>
                                    <a:gd name="connsiteY87" fmla="*/ 51350 h 92008"/>
                                    <a:gd name="connsiteX88" fmla="*/ 62259 w 105141"/>
                                    <a:gd name="connsiteY88" fmla="*/ 52620 h 92008"/>
                                    <a:gd name="connsiteX89" fmla="*/ 58447 w 105141"/>
                                    <a:gd name="connsiteY89" fmla="*/ 53891 h 92008"/>
                                    <a:gd name="connsiteX90" fmla="*/ 57176 w 105141"/>
                                    <a:gd name="connsiteY90" fmla="*/ 56432 h 92008"/>
                                    <a:gd name="connsiteX91" fmla="*/ 58447 w 105141"/>
                                    <a:gd name="connsiteY91" fmla="*/ 58973 h 92008"/>
                                    <a:gd name="connsiteX92" fmla="*/ 59718 w 105141"/>
                                    <a:gd name="connsiteY92" fmla="*/ 60244 h 92008"/>
                                    <a:gd name="connsiteX93" fmla="*/ 64800 w 105141"/>
                                    <a:gd name="connsiteY93" fmla="*/ 60244 h 92008"/>
                                    <a:gd name="connsiteX94" fmla="*/ 66071 w 105141"/>
                                    <a:gd name="connsiteY94" fmla="*/ 62785 h 92008"/>
                                    <a:gd name="connsiteX95" fmla="*/ 66071 w 105141"/>
                                    <a:gd name="connsiteY95" fmla="*/ 65326 h 92008"/>
                                    <a:gd name="connsiteX96" fmla="*/ 67341 w 105141"/>
                                    <a:gd name="connsiteY96" fmla="*/ 81844 h 92008"/>
                                    <a:gd name="connsiteX97" fmla="*/ 77506 w 105141"/>
                                    <a:gd name="connsiteY97" fmla="*/ 83115 h 92008"/>
                                    <a:gd name="connsiteX98" fmla="*/ 86400 w 105141"/>
                                    <a:gd name="connsiteY98" fmla="*/ 81844 h 92008"/>
                                    <a:gd name="connsiteX99" fmla="*/ 92753 w 105141"/>
                                    <a:gd name="connsiteY99" fmla="*/ 76762 h 92008"/>
                                    <a:gd name="connsiteX100" fmla="*/ 94023 w 105141"/>
                                    <a:gd name="connsiteY100" fmla="*/ 62785 h 92008"/>
                                    <a:gd name="connsiteX101" fmla="*/ 96565 w 105141"/>
                                    <a:gd name="connsiteY101" fmla="*/ 61515 h 92008"/>
                                    <a:gd name="connsiteX102" fmla="*/ 99106 w 105141"/>
                                    <a:gd name="connsiteY102" fmla="*/ 65326 h 92008"/>
                                    <a:gd name="connsiteX103" fmla="*/ 99106 w 105141"/>
                                    <a:gd name="connsiteY103" fmla="*/ 66597 h 92008"/>
                                    <a:gd name="connsiteX104" fmla="*/ 101647 w 105141"/>
                                    <a:gd name="connsiteY104" fmla="*/ 72950 h 92008"/>
                                    <a:gd name="connsiteX105" fmla="*/ 104188 w 105141"/>
                                    <a:gd name="connsiteY105" fmla="*/ 78032 h 92008"/>
                                    <a:gd name="connsiteX106" fmla="*/ 104188 w 105141"/>
                                    <a:gd name="connsiteY106" fmla="*/ 88197 h 92008"/>
                                    <a:gd name="connsiteX107" fmla="*/ 100376 w 105141"/>
                                    <a:gd name="connsiteY107" fmla="*/ 88197 h 92008"/>
                                    <a:gd name="connsiteX108" fmla="*/ 95294 w 105141"/>
                                    <a:gd name="connsiteY108" fmla="*/ 90738 h 92008"/>
                                    <a:gd name="connsiteX109" fmla="*/ 86400 w 105141"/>
                                    <a:gd name="connsiteY109" fmla="*/ 92009 h 92008"/>
                                    <a:gd name="connsiteX110" fmla="*/ 81318 w 105141"/>
                                    <a:gd name="connsiteY110" fmla="*/ 92009 h 92008"/>
                                    <a:gd name="connsiteX111" fmla="*/ 76235 w 105141"/>
                                    <a:gd name="connsiteY111" fmla="*/ 92009 h 92008"/>
                                    <a:gd name="connsiteX112" fmla="*/ 72423 w 105141"/>
                                    <a:gd name="connsiteY112" fmla="*/ 92009 h 92008"/>
                                    <a:gd name="connsiteX113" fmla="*/ 64800 w 105141"/>
                                    <a:gd name="connsiteY113" fmla="*/ 88197 h 92008"/>
                                    <a:gd name="connsiteX114" fmla="*/ 62259 w 105141"/>
                                    <a:gd name="connsiteY114" fmla="*/ 83115 h 92008"/>
                                    <a:gd name="connsiteX115" fmla="*/ 60988 w 105141"/>
                                    <a:gd name="connsiteY115" fmla="*/ 79303 h 92008"/>
                                    <a:gd name="connsiteX116" fmla="*/ 60988 w 105141"/>
                                    <a:gd name="connsiteY116" fmla="*/ 72950 h 92008"/>
                                    <a:gd name="connsiteX117" fmla="*/ 60988 w 105141"/>
                                    <a:gd name="connsiteY117" fmla="*/ 67868 h 92008"/>
                                    <a:gd name="connsiteX118" fmla="*/ 60988 w 105141"/>
                                    <a:gd name="connsiteY118" fmla="*/ 65326 h 92008"/>
                                    <a:gd name="connsiteX119" fmla="*/ 59718 w 105141"/>
                                    <a:gd name="connsiteY119" fmla="*/ 66597 h 92008"/>
                                    <a:gd name="connsiteX120" fmla="*/ 57176 w 105141"/>
                                    <a:gd name="connsiteY120" fmla="*/ 69138 h 92008"/>
                                    <a:gd name="connsiteX121" fmla="*/ 44471 w 105141"/>
                                    <a:gd name="connsiteY121" fmla="*/ 81844 h 92008"/>
                                    <a:gd name="connsiteX122" fmla="*/ 38118 w 105141"/>
                                    <a:gd name="connsiteY122" fmla="*/ 86926 h 92008"/>
                                    <a:gd name="connsiteX123" fmla="*/ 36847 w 105141"/>
                                    <a:gd name="connsiteY123" fmla="*/ 89467 h 92008"/>
                                    <a:gd name="connsiteX124" fmla="*/ 34306 w 105141"/>
                                    <a:gd name="connsiteY124" fmla="*/ 90738 h 92008"/>
                                    <a:gd name="connsiteX125" fmla="*/ 31765 w 105141"/>
                                    <a:gd name="connsiteY125" fmla="*/ 89467 h 92008"/>
                                    <a:gd name="connsiteX126" fmla="*/ 30494 w 105141"/>
                                    <a:gd name="connsiteY126" fmla="*/ 86926 h 92008"/>
                                    <a:gd name="connsiteX127" fmla="*/ 35576 w 105141"/>
                                    <a:gd name="connsiteY127" fmla="*/ 81844 h 92008"/>
                                    <a:gd name="connsiteX128" fmla="*/ 41929 w 105141"/>
                                    <a:gd name="connsiteY128" fmla="*/ 76762 h 92008"/>
                                    <a:gd name="connsiteX129" fmla="*/ 48282 w 105141"/>
                                    <a:gd name="connsiteY129" fmla="*/ 66597 h 92008"/>
                                    <a:gd name="connsiteX130" fmla="*/ 49553 w 105141"/>
                                    <a:gd name="connsiteY130" fmla="*/ 65326 h 92008"/>
                                    <a:gd name="connsiteX131" fmla="*/ 49553 w 105141"/>
                                    <a:gd name="connsiteY131" fmla="*/ 62785 h 92008"/>
                                    <a:gd name="connsiteX132" fmla="*/ 48282 w 105141"/>
                                    <a:gd name="connsiteY132" fmla="*/ 61515 h 92008"/>
                                    <a:gd name="connsiteX133" fmla="*/ 40659 w 105141"/>
                                    <a:gd name="connsiteY133" fmla="*/ 58973 h 92008"/>
                                    <a:gd name="connsiteX134" fmla="*/ 39388 w 105141"/>
                                    <a:gd name="connsiteY134" fmla="*/ 56432 h 92008"/>
                                    <a:gd name="connsiteX135" fmla="*/ 40659 w 105141"/>
                                    <a:gd name="connsiteY135" fmla="*/ 55162 h 92008"/>
                                    <a:gd name="connsiteX136" fmla="*/ 45741 w 105141"/>
                                    <a:gd name="connsiteY136" fmla="*/ 53891 h 92008"/>
                                    <a:gd name="connsiteX137" fmla="*/ 50824 w 105141"/>
                                    <a:gd name="connsiteY137" fmla="*/ 51350 h 92008"/>
                                    <a:gd name="connsiteX138" fmla="*/ 55906 w 105141"/>
                                    <a:gd name="connsiteY138" fmla="*/ 50079 h 92008"/>
                                    <a:gd name="connsiteX139" fmla="*/ 58447 w 105141"/>
                                    <a:gd name="connsiteY139" fmla="*/ 50079 h 92008"/>
                                    <a:gd name="connsiteX140" fmla="*/ 63529 w 105141"/>
                                    <a:gd name="connsiteY140" fmla="*/ 47538 h 92008"/>
                                    <a:gd name="connsiteX141" fmla="*/ 64800 w 105141"/>
                                    <a:gd name="connsiteY141" fmla="*/ 43726 h 920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Lst>
                                  <a:rect l="l" t="t" r="r" b="b"/>
                                  <a:pathLst>
                                    <a:path w="105141" h="92008">
                                      <a:moveTo>
                                        <a:pt x="59718" y="526"/>
                                      </a:moveTo>
                                      <a:cubicBezTo>
                                        <a:pt x="62259" y="-744"/>
                                        <a:pt x="64800" y="526"/>
                                        <a:pt x="67341" y="1797"/>
                                      </a:cubicBezTo>
                                      <a:cubicBezTo>
                                        <a:pt x="67341" y="1797"/>
                                        <a:pt x="68612" y="3068"/>
                                        <a:pt x="67341" y="4338"/>
                                      </a:cubicBezTo>
                                      <a:cubicBezTo>
                                        <a:pt x="64800" y="6879"/>
                                        <a:pt x="63529" y="9420"/>
                                        <a:pt x="59718" y="8150"/>
                                      </a:cubicBezTo>
                                      <a:cubicBezTo>
                                        <a:pt x="59718" y="6879"/>
                                        <a:pt x="58447" y="6879"/>
                                        <a:pt x="58447" y="5609"/>
                                      </a:cubicBezTo>
                                      <a:cubicBezTo>
                                        <a:pt x="58447" y="4338"/>
                                        <a:pt x="58447" y="3068"/>
                                        <a:pt x="58447" y="3068"/>
                                      </a:cubicBezTo>
                                      <a:cubicBezTo>
                                        <a:pt x="58447" y="3068"/>
                                        <a:pt x="59718" y="1797"/>
                                        <a:pt x="59718" y="526"/>
                                      </a:cubicBezTo>
                                      <a:close/>
                                      <a:moveTo>
                                        <a:pt x="21600" y="4338"/>
                                      </a:moveTo>
                                      <a:cubicBezTo>
                                        <a:pt x="22871" y="4338"/>
                                        <a:pt x="25412" y="4338"/>
                                        <a:pt x="26682" y="4338"/>
                                      </a:cubicBezTo>
                                      <a:cubicBezTo>
                                        <a:pt x="29223" y="5609"/>
                                        <a:pt x="30494" y="6879"/>
                                        <a:pt x="31765" y="10691"/>
                                      </a:cubicBezTo>
                                      <a:cubicBezTo>
                                        <a:pt x="30494" y="11962"/>
                                        <a:pt x="29223" y="11962"/>
                                        <a:pt x="27953" y="13232"/>
                                      </a:cubicBezTo>
                                      <a:cubicBezTo>
                                        <a:pt x="26682" y="14503"/>
                                        <a:pt x="26682" y="15773"/>
                                        <a:pt x="25412" y="18315"/>
                                      </a:cubicBezTo>
                                      <a:cubicBezTo>
                                        <a:pt x="25412" y="19585"/>
                                        <a:pt x="24141" y="19585"/>
                                        <a:pt x="24141" y="19585"/>
                                      </a:cubicBezTo>
                                      <a:cubicBezTo>
                                        <a:pt x="24141" y="20856"/>
                                        <a:pt x="25412" y="22126"/>
                                        <a:pt x="25412" y="24667"/>
                                      </a:cubicBezTo>
                                      <a:cubicBezTo>
                                        <a:pt x="25412" y="25938"/>
                                        <a:pt x="25412" y="27209"/>
                                        <a:pt x="25412" y="27209"/>
                                      </a:cubicBezTo>
                                      <a:cubicBezTo>
                                        <a:pt x="27953" y="33562"/>
                                        <a:pt x="31765" y="38644"/>
                                        <a:pt x="24141" y="44997"/>
                                      </a:cubicBezTo>
                                      <a:cubicBezTo>
                                        <a:pt x="20329" y="46267"/>
                                        <a:pt x="16518" y="42456"/>
                                        <a:pt x="12706" y="43726"/>
                                      </a:cubicBezTo>
                                      <a:cubicBezTo>
                                        <a:pt x="12706" y="43726"/>
                                        <a:pt x="11435" y="43726"/>
                                        <a:pt x="11435" y="44997"/>
                                      </a:cubicBezTo>
                                      <a:cubicBezTo>
                                        <a:pt x="10165" y="48809"/>
                                        <a:pt x="11435" y="60244"/>
                                        <a:pt x="11435" y="66597"/>
                                      </a:cubicBezTo>
                                      <a:cubicBezTo>
                                        <a:pt x="11435" y="70409"/>
                                        <a:pt x="12706" y="72950"/>
                                        <a:pt x="13976" y="75491"/>
                                      </a:cubicBezTo>
                                      <a:cubicBezTo>
                                        <a:pt x="13976" y="78032"/>
                                        <a:pt x="13976" y="79303"/>
                                        <a:pt x="13976" y="79303"/>
                                      </a:cubicBezTo>
                                      <a:cubicBezTo>
                                        <a:pt x="12706" y="79303"/>
                                        <a:pt x="12706" y="80573"/>
                                        <a:pt x="11435" y="80573"/>
                                      </a:cubicBezTo>
                                      <a:cubicBezTo>
                                        <a:pt x="8894" y="80573"/>
                                        <a:pt x="6353" y="79303"/>
                                        <a:pt x="5082" y="78032"/>
                                      </a:cubicBezTo>
                                      <a:cubicBezTo>
                                        <a:pt x="3812" y="75491"/>
                                        <a:pt x="3812" y="72950"/>
                                        <a:pt x="2541" y="71679"/>
                                      </a:cubicBezTo>
                                      <a:cubicBezTo>
                                        <a:pt x="1271" y="67868"/>
                                        <a:pt x="3812" y="66597"/>
                                        <a:pt x="3812" y="64056"/>
                                      </a:cubicBezTo>
                                      <a:cubicBezTo>
                                        <a:pt x="5082" y="60244"/>
                                        <a:pt x="3812" y="51350"/>
                                        <a:pt x="3812" y="48809"/>
                                      </a:cubicBezTo>
                                      <a:cubicBezTo>
                                        <a:pt x="3812" y="44997"/>
                                        <a:pt x="5082" y="42456"/>
                                        <a:pt x="5082" y="39915"/>
                                      </a:cubicBezTo>
                                      <a:cubicBezTo>
                                        <a:pt x="5082" y="34832"/>
                                        <a:pt x="3812" y="29750"/>
                                        <a:pt x="6353" y="24667"/>
                                      </a:cubicBezTo>
                                      <a:cubicBezTo>
                                        <a:pt x="6353" y="24667"/>
                                        <a:pt x="7624" y="23397"/>
                                        <a:pt x="7624" y="23397"/>
                                      </a:cubicBezTo>
                                      <a:cubicBezTo>
                                        <a:pt x="10165" y="23397"/>
                                        <a:pt x="11435" y="24667"/>
                                        <a:pt x="12706" y="27209"/>
                                      </a:cubicBezTo>
                                      <a:cubicBezTo>
                                        <a:pt x="12706" y="29750"/>
                                        <a:pt x="12706" y="33562"/>
                                        <a:pt x="12706" y="36103"/>
                                      </a:cubicBezTo>
                                      <a:cubicBezTo>
                                        <a:pt x="12706" y="37373"/>
                                        <a:pt x="13976" y="37373"/>
                                        <a:pt x="13976" y="38644"/>
                                      </a:cubicBezTo>
                                      <a:cubicBezTo>
                                        <a:pt x="15247" y="38644"/>
                                        <a:pt x="19059" y="39915"/>
                                        <a:pt x="20329" y="38644"/>
                                      </a:cubicBezTo>
                                      <a:cubicBezTo>
                                        <a:pt x="21600" y="37373"/>
                                        <a:pt x="21600" y="36103"/>
                                        <a:pt x="21600" y="34832"/>
                                      </a:cubicBezTo>
                                      <a:cubicBezTo>
                                        <a:pt x="21600" y="33562"/>
                                        <a:pt x="22871" y="31020"/>
                                        <a:pt x="21600" y="29750"/>
                                      </a:cubicBezTo>
                                      <a:cubicBezTo>
                                        <a:pt x="20329" y="28479"/>
                                        <a:pt x="19059" y="27209"/>
                                        <a:pt x="17788" y="25938"/>
                                      </a:cubicBezTo>
                                      <a:cubicBezTo>
                                        <a:pt x="16518" y="23397"/>
                                        <a:pt x="17788" y="20856"/>
                                        <a:pt x="17788" y="18315"/>
                                      </a:cubicBezTo>
                                      <a:cubicBezTo>
                                        <a:pt x="17788" y="17044"/>
                                        <a:pt x="17788" y="15773"/>
                                        <a:pt x="17788" y="14503"/>
                                      </a:cubicBezTo>
                                      <a:cubicBezTo>
                                        <a:pt x="17788" y="14503"/>
                                        <a:pt x="17788" y="14503"/>
                                        <a:pt x="16518" y="14503"/>
                                      </a:cubicBezTo>
                                      <a:cubicBezTo>
                                        <a:pt x="13976" y="14503"/>
                                        <a:pt x="10165" y="14503"/>
                                        <a:pt x="8894" y="15773"/>
                                      </a:cubicBezTo>
                                      <a:cubicBezTo>
                                        <a:pt x="6353" y="17044"/>
                                        <a:pt x="5082" y="18315"/>
                                        <a:pt x="1271" y="18315"/>
                                      </a:cubicBezTo>
                                      <a:cubicBezTo>
                                        <a:pt x="1271" y="18315"/>
                                        <a:pt x="0" y="17044"/>
                                        <a:pt x="0" y="17044"/>
                                      </a:cubicBezTo>
                                      <a:cubicBezTo>
                                        <a:pt x="0" y="15773"/>
                                        <a:pt x="0" y="15773"/>
                                        <a:pt x="0" y="15773"/>
                                      </a:cubicBezTo>
                                      <a:cubicBezTo>
                                        <a:pt x="7624" y="10691"/>
                                        <a:pt x="13976" y="6879"/>
                                        <a:pt x="21600" y="4338"/>
                                      </a:cubicBezTo>
                                      <a:close/>
                                      <a:moveTo>
                                        <a:pt x="77506" y="10691"/>
                                      </a:moveTo>
                                      <a:cubicBezTo>
                                        <a:pt x="78776" y="10691"/>
                                        <a:pt x="80047" y="10691"/>
                                        <a:pt x="80047" y="11962"/>
                                      </a:cubicBezTo>
                                      <a:cubicBezTo>
                                        <a:pt x="81318" y="13232"/>
                                        <a:pt x="82588" y="14503"/>
                                        <a:pt x="83859" y="14503"/>
                                      </a:cubicBezTo>
                                      <a:cubicBezTo>
                                        <a:pt x="86400" y="15773"/>
                                        <a:pt x="88941" y="17044"/>
                                        <a:pt x="88941" y="19585"/>
                                      </a:cubicBezTo>
                                      <a:cubicBezTo>
                                        <a:pt x="88941" y="22126"/>
                                        <a:pt x="87671" y="23397"/>
                                        <a:pt x="86400" y="24667"/>
                                      </a:cubicBezTo>
                                      <a:cubicBezTo>
                                        <a:pt x="85129" y="25938"/>
                                        <a:pt x="85129" y="25938"/>
                                        <a:pt x="83859" y="27209"/>
                                      </a:cubicBezTo>
                                      <a:cubicBezTo>
                                        <a:pt x="82588" y="27209"/>
                                        <a:pt x="80047" y="25938"/>
                                        <a:pt x="77506" y="25938"/>
                                      </a:cubicBezTo>
                                      <a:cubicBezTo>
                                        <a:pt x="76235" y="25938"/>
                                        <a:pt x="74965" y="25938"/>
                                        <a:pt x="72423" y="25938"/>
                                      </a:cubicBezTo>
                                      <a:cubicBezTo>
                                        <a:pt x="71153" y="25938"/>
                                        <a:pt x="71153" y="24667"/>
                                        <a:pt x="71153" y="24667"/>
                                      </a:cubicBezTo>
                                      <a:cubicBezTo>
                                        <a:pt x="71153" y="22126"/>
                                        <a:pt x="71153" y="20856"/>
                                        <a:pt x="68612" y="20856"/>
                                      </a:cubicBezTo>
                                      <a:cubicBezTo>
                                        <a:pt x="64800" y="19585"/>
                                        <a:pt x="59718" y="19585"/>
                                        <a:pt x="54635" y="20856"/>
                                      </a:cubicBezTo>
                                      <a:cubicBezTo>
                                        <a:pt x="52094" y="22126"/>
                                        <a:pt x="48282" y="23397"/>
                                        <a:pt x="45741" y="23397"/>
                                      </a:cubicBezTo>
                                      <a:cubicBezTo>
                                        <a:pt x="43200" y="23397"/>
                                        <a:pt x="41929" y="25938"/>
                                        <a:pt x="40659" y="27209"/>
                                      </a:cubicBezTo>
                                      <a:cubicBezTo>
                                        <a:pt x="39388" y="27209"/>
                                        <a:pt x="39388" y="28479"/>
                                        <a:pt x="39388" y="28479"/>
                                      </a:cubicBezTo>
                                      <a:cubicBezTo>
                                        <a:pt x="38118" y="31020"/>
                                        <a:pt x="39388" y="33562"/>
                                        <a:pt x="38118" y="34832"/>
                                      </a:cubicBezTo>
                                      <a:cubicBezTo>
                                        <a:pt x="36847" y="36103"/>
                                        <a:pt x="35576" y="33562"/>
                                        <a:pt x="34306" y="33562"/>
                                      </a:cubicBezTo>
                                      <a:cubicBezTo>
                                        <a:pt x="34306" y="32291"/>
                                        <a:pt x="34306" y="31020"/>
                                        <a:pt x="35576" y="31020"/>
                                      </a:cubicBezTo>
                                      <a:cubicBezTo>
                                        <a:pt x="35576" y="29750"/>
                                        <a:pt x="35576" y="28479"/>
                                        <a:pt x="35576" y="28479"/>
                                      </a:cubicBezTo>
                                      <a:cubicBezTo>
                                        <a:pt x="35576" y="27209"/>
                                        <a:pt x="36847" y="25938"/>
                                        <a:pt x="38118" y="24667"/>
                                      </a:cubicBezTo>
                                      <a:cubicBezTo>
                                        <a:pt x="39388" y="23397"/>
                                        <a:pt x="38118" y="22126"/>
                                        <a:pt x="41929" y="22126"/>
                                      </a:cubicBezTo>
                                      <a:cubicBezTo>
                                        <a:pt x="43200" y="22126"/>
                                        <a:pt x="44471" y="22126"/>
                                        <a:pt x="45741" y="22126"/>
                                      </a:cubicBezTo>
                                      <a:cubicBezTo>
                                        <a:pt x="48282" y="22126"/>
                                        <a:pt x="50824" y="19585"/>
                                        <a:pt x="53365" y="19585"/>
                                      </a:cubicBezTo>
                                      <a:cubicBezTo>
                                        <a:pt x="59718" y="18315"/>
                                        <a:pt x="66071" y="17044"/>
                                        <a:pt x="71153" y="17044"/>
                                      </a:cubicBezTo>
                                      <a:cubicBezTo>
                                        <a:pt x="73694" y="13232"/>
                                        <a:pt x="76235" y="11962"/>
                                        <a:pt x="77506" y="10691"/>
                                      </a:cubicBezTo>
                                      <a:close/>
                                      <a:moveTo>
                                        <a:pt x="59718" y="32291"/>
                                      </a:moveTo>
                                      <a:cubicBezTo>
                                        <a:pt x="59718" y="32291"/>
                                        <a:pt x="60988" y="32291"/>
                                        <a:pt x="60988" y="32291"/>
                                      </a:cubicBezTo>
                                      <a:cubicBezTo>
                                        <a:pt x="62259" y="32291"/>
                                        <a:pt x="62259" y="32291"/>
                                        <a:pt x="63529" y="33562"/>
                                      </a:cubicBezTo>
                                      <a:cubicBezTo>
                                        <a:pt x="63529" y="33562"/>
                                        <a:pt x="64800" y="33562"/>
                                        <a:pt x="64800" y="33562"/>
                                      </a:cubicBezTo>
                                      <a:cubicBezTo>
                                        <a:pt x="64800" y="34832"/>
                                        <a:pt x="64800" y="34832"/>
                                        <a:pt x="66071" y="34832"/>
                                      </a:cubicBezTo>
                                      <a:cubicBezTo>
                                        <a:pt x="66071" y="34832"/>
                                        <a:pt x="66071" y="37373"/>
                                        <a:pt x="66071" y="37373"/>
                                      </a:cubicBezTo>
                                      <a:cubicBezTo>
                                        <a:pt x="63529" y="38644"/>
                                        <a:pt x="62259" y="39915"/>
                                        <a:pt x="58447" y="39915"/>
                                      </a:cubicBezTo>
                                      <a:cubicBezTo>
                                        <a:pt x="55906" y="39915"/>
                                        <a:pt x="55906" y="41185"/>
                                        <a:pt x="53365" y="41185"/>
                                      </a:cubicBezTo>
                                      <a:cubicBezTo>
                                        <a:pt x="52094" y="41185"/>
                                        <a:pt x="49553" y="41185"/>
                                        <a:pt x="48282" y="39915"/>
                                      </a:cubicBezTo>
                                      <a:cubicBezTo>
                                        <a:pt x="48282" y="38644"/>
                                        <a:pt x="48282" y="38644"/>
                                        <a:pt x="48282" y="37373"/>
                                      </a:cubicBezTo>
                                      <a:cubicBezTo>
                                        <a:pt x="48282" y="37373"/>
                                        <a:pt x="49553" y="36103"/>
                                        <a:pt x="49553" y="34832"/>
                                      </a:cubicBezTo>
                                      <a:cubicBezTo>
                                        <a:pt x="52094" y="34832"/>
                                        <a:pt x="53365" y="33562"/>
                                        <a:pt x="55906" y="33562"/>
                                      </a:cubicBezTo>
                                      <a:cubicBezTo>
                                        <a:pt x="57176" y="33562"/>
                                        <a:pt x="58447" y="33562"/>
                                        <a:pt x="59718" y="32291"/>
                                      </a:cubicBezTo>
                                      <a:close/>
                                      <a:moveTo>
                                        <a:pt x="64800" y="43726"/>
                                      </a:moveTo>
                                      <a:cubicBezTo>
                                        <a:pt x="68612" y="42456"/>
                                        <a:pt x="71153" y="43726"/>
                                        <a:pt x="73694" y="44997"/>
                                      </a:cubicBezTo>
                                      <a:cubicBezTo>
                                        <a:pt x="74965" y="44997"/>
                                        <a:pt x="74965" y="46267"/>
                                        <a:pt x="74965" y="47538"/>
                                      </a:cubicBezTo>
                                      <a:cubicBezTo>
                                        <a:pt x="74965" y="47538"/>
                                        <a:pt x="74965" y="47538"/>
                                        <a:pt x="74965" y="48809"/>
                                      </a:cubicBezTo>
                                      <a:cubicBezTo>
                                        <a:pt x="74965" y="48809"/>
                                        <a:pt x="73694" y="50079"/>
                                        <a:pt x="73694" y="50079"/>
                                      </a:cubicBezTo>
                                      <a:cubicBezTo>
                                        <a:pt x="72423" y="50079"/>
                                        <a:pt x="72423" y="50079"/>
                                        <a:pt x="71153" y="51350"/>
                                      </a:cubicBezTo>
                                      <a:cubicBezTo>
                                        <a:pt x="69882" y="51350"/>
                                        <a:pt x="68612" y="51350"/>
                                        <a:pt x="67341" y="51350"/>
                                      </a:cubicBezTo>
                                      <a:cubicBezTo>
                                        <a:pt x="66071" y="51350"/>
                                        <a:pt x="63529" y="51350"/>
                                        <a:pt x="62259" y="52620"/>
                                      </a:cubicBezTo>
                                      <a:cubicBezTo>
                                        <a:pt x="60988" y="52620"/>
                                        <a:pt x="59718" y="52620"/>
                                        <a:pt x="58447" y="53891"/>
                                      </a:cubicBezTo>
                                      <a:cubicBezTo>
                                        <a:pt x="57176" y="53891"/>
                                        <a:pt x="57176" y="55162"/>
                                        <a:pt x="57176" y="56432"/>
                                      </a:cubicBezTo>
                                      <a:cubicBezTo>
                                        <a:pt x="57176" y="57703"/>
                                        <a:pt x="58447" y="57703"/>
                                        <a:pt x="58447" y="58973"/>
                                      </a:cubicBezTo>
                                      <a:cubicBezTo>
                                        <a:pt x="58447" y="58973"/>
                                        <a:pt x="59718" y="60244"/>
                                        <a:pt x="59718" y="60244"/>
                                      </a:cubicBezTo>
                                      <a:cubicBezTo>
                                        <a:pt x="60988" y="60244"/>
                                        <a:pt x="62259" y="60244"/>
                                        <a:pt x="64800" y="60244"/>
                                      </a:cubicBezTo>
                                      <a:cubicBezTo>
                                        <a:pt x="66071" y="61515"/>
                                        <a:pt x="66071" y="61515"/>
                                        <a:pt x="66071" y="62785"/>
                                      </a:cubicBezTo>
                                      <a:cubicBezTo>
                                        <a:pt x="66071" y="64056"/>
                                        <a:pt x="67341" y="64056"/>
                                        <a:pt x="66071" y="65326"/>
                                      </a:cubicBezTo>
                                      <a:cubicBezTo>
                                        <a:pt x="63529" y="70409"/>
                                        <a:pt x="66071" y="79303"/>
                                        <a:pt x="67341" y="81844"/>
                                      </a:cubicBezTo>
                                      <a:cubicBezTo>
                                        <a:pt x="68612" y="84385"/>
                                        <a:pt x="74965" y="84385"/>
                                        <a:pt x="77506" y="83115"/>
                                      </a:cubicBezTo>
                                      <a:cubicBezTo>
                                        <a:pt x="81318" y="83115"/>
                                        <a:pt x="83859" y="83115"/>
                                        <a:pt x="86400" y="81844"/>
                                      </a:cubicBezTo>
                                      <a:cubicBezTo>
                                        <a:pt x="88941" y="80573"/>
                                        <a:pt x="91482" y="78032"/>
                                        <a:pt x="92753" y="76762"/>
                                      </a:cubicBezTo>
                                      <a:cubicBezTo>
                                        <a:pt x="94023" y="72950"/>
                                        <a:pt x="92753" y="71679"/>
                                        <a:pt x="94023" y="62785"/>
                                      </a:cubicBezTo>
                                      <a:cubicBezTo>
                                        <a:pt x="94023" y="61515"/>
                                        <a:pt x="95294" y="61515"/>
                                        <a:pt x="96565" y="61515"/>
                                      </a:cubicBezTo>
                                      <a:cubicBezTo>
                                        <a:pt x="97835" y="62785"/>
                                        <a:pt x="97835" y="64056"/>
                                        <a:pt x="99106" y="65326"/>
                                      </a:cubicBezTo>
                                      <a:cubicBezTo>
                                        <a:pt x="99106" y="65326"/>
                                        <a:pt x="99106" y="65326"/>
                                        <a:pt x="99106" y="66597"/>
                                      </a:cubicBezTo>
                                      <a:cubicBezTo>
                                        <a:pt x="100376" y="69138"/>
                                        <a:pt x="100376" y="70409"/>
                                        <a:pt x="101647" y="72950"/>
                                      </a:cubicBezTo>
                                      <a:cubicBezTo>
                                        <a:pt x="102918" y="74220"/>
                                        <a:pt x="102918" y="75491"/>
                                        <a:pt x="104188" y="78032"/>
                                      </a:cubicBezTo>
                                      <a:cubicBezTo>
                                        <a:pt x="105459" y="81844"/>
                                        <a:pt x="105459" y="85656"/>
                                        <a:pt x="104188" y="88197"/>
                                      </a:cubicBezTo>
                                      <a:cubicBezTo>
                                        <a:pt x="102918" y="88197"/>
                                        <a:pt x="101647" y="88197"/>
                                        <a:pt x="100376" y="88197"/>
                                      </a:cubicBezTo>
                                      <a:cubicBezTo>
                                        <a:pt x="99106" y="88197"/>
                                        <a:pt x="96565" y="89467"/>
                                        <a:pt x="95294" y="90738"/>
                                      </a:cubicBezTo>
                                      <a:cubicBezTo>
                                        <a:pt x="92753" y="92009"/>
                                        <a:pt x="88941" y="92009"/>
                                        <a:pt x="86400" y="92009"/>
                                      </a:cubicBezTo>
                                      <a:cubicBezTo>
                                        <a:pt x="85129" y="92009"/>
                                        <a:pt x="82588" y="92009"/>
                                        <a:pt x="81318" y="92009"/>
                                      </a:cubicBezTo>
                                      <a:cubicBezTo>
                                        <a:pt x="78776" y="92009"/>
                                        <a:pt x="77506" y="92009"/>
                                        <a:pt x="76235" y="92009"/>
                                      </a:cubicBezTo>
                                      <a:cubicBezTo>
                                        <a:pt x="74965" y="92009"/>
                                        <a:pt x="73694" y="92009"/>
                                        <a:pt x="72423" y="92009"/>
                                      </a:cubicBezTo>
                                      <a:cubicBezTo>
                                        <a:pt x="69882" y="92009"/>
                                        <a:pt x="67341" y="90738"/>
                                        <a:pt x="64800" y="88197"/>
                                      </a:cubicBezTo>
                                      <a:cubicBezTo>
                                        <a:pt x="63529" y="86926"/>
                                        <a:pt x="62259" y="84385"/>
                                        <a:pt x="62259" y="83115"/>
                                      </a:cubicBezTo>
                                      <a:cubicBezTo>
                                        <a:pt x="62259" y="81844"/>
                                        <a:pt x="60988" y="80573"/>
                                        <a:pt x="60988" y="79303"/>
                                      </a:cubicBezTo>
                                      <a:cubicBezTo>
                                        <a:pt x="60988" y="76762"/>
                                        <a:pt x="60988" y="75491"/>
                                        <a:pt x="60988" y="72950"/>
                                      </a:cubicBezTo>
                                      <a:cubicBezTo>
                                        <a:pt x="60988" y="71679"/>
                                        <a:pt x="60988" y="69138"/>
                                        <a:pt x="60988" y="67868"/>
                                      </a:cubicBezTo>
                                      <a:cubicBezTo>
                                        <a:pt x="60988" y="66597"/>
                                        <a:pt x="60988" y="65326"/>
                                        <a:pt x="60988" y="65326"/>
                                      </a:cubicBezTo>
                                      <a:cubicBezTo>
                                        <a:pt x="60988" y="65326"/>
                                        <a:pt x="59718" y="66597"/>
                                        <a:pt x="59718" y="66597"/>
                                      </a:cubicBezTo>
                                      <a:cubicBezTo>
                                        <a:pt x="58447" y="67868"/>
                                        <a:pt x="58447" y="67868"/>
                                        <a:pt x="57176" y="69138"/>
                                      </a:cubicBezTo>
                                      <a:cubicBezTo>
                                        <a:pt x="53365" y="72950"/>
                                        <a:pt x="49553" y="79303"/>
                                        <a:pt x="44471" y="81844"/>
                                      </a:cubicBezTo>
                                      <a:cubicBezTo>
                                        <a:pt x="43200" y="83115"/>
                                        <a:pt x="40659" y="85656"/>
                                        <a:pt x="38118" y="86926"/>
                                      </a:cubicBezTo>
                                      <a:cubicBezTo>
                                        <a:pt x="36847" y="86926"/>
                                        <a:pt x="36847" y="89467"/>
                                        <a:pt x="36847" y="89467"/>
                                      </a:cubicBezTo>
                                      <a:cubicBezTo>
                                        <a:pt x="36847" y="89467"/>
                                        <a:pt x="35576" y="90738"/>
                                        <a:pt x="34306" y="90738"/>
                                      </a:cubicBezTo>
                                      <a:cubicBezTo>
                                        <a:pt x="33035" y="90738"/>
                                        <a:pt x="33035" y="89467"/>
                                        <a:pt x="31765" y="89467"/>
                                      </a:cubicBezTo>
                                      <a:cubicBezTo>
                                        <a:pt x="31765" y="88197"/>
                                        <a:pt x="30494" y="88197"/>
                                        <a:pt x="30494" y="86926"/>
                                      </a:cubicBezTo>
                                      <a:cubicBezTo>
                                        <a:pt x="31765" y="85656"/>
                                        <a:pt x="33035" y="83115"/>
                                        <a:pt x="35576" y="81844"/>
                                      </a:cubicBezTo>
                                      <a:cubicBezTo>
                                        <a:pt x="38118" y="80573"/>
                                        <a:pt x="39388" y="79303"/>
                                        <a:pt x="41929" y="76762"/>
                                      </a:cubicBezTo>
                                      <a:cubicBezTo>
                                        <a:pt x="44471" y="72950"/>
                                        <a:pt x="47012" y="70409"/>
                                        <a:pt x="48282" y="66597"/>
                                      </a:cubicBezTo>
                                      <a:cubicBezTo>
                                        <a:pt x="48282" y="66597"/>
                                        <a:pt x="48282" y="66597"/>
                                        <a:pt x="49553" y="65326"/>
                                      </a:cubicBezTo>
                                      <a:cubicBezTo>
                                        <a:pt x="49553" y="64056"/>
                                        <a:pt x="49553" y="62785"/>
                                        <a:pt x="49553" y="62785"/>
                                      </a:cubicBezTo>
                                      <a:cubicBezTo>
                                        <a:pt x="49553" y="62785"/>
                                        <a:pt x="48282" y="61515"/>
                                        <a:pt x="48282" y="61515"/>
                                      </a:cubicBezTo>
                                      <a:cubicBezTo>
                                        <a:pt x="44471" y="61515"/>
                                        <a:pt x="43200" y="60244"/>
                                        <a:pt x="40659" y="58973"/>
                                      </a:cubicBezTo>
                                      <a:cubicBezTo>
                                        <a:pt x="39388" y="57703"/>
                                        <a:pt x="40659" y="57703"/>
                                        <a:pt x="39388" y="56432"/>
                                      </a:cubicBezTo>
                                      <a:cubicBezTo>
                                        <a:pt x="39388" y="56432"/>
                                        <a:pt x="40659" y="55162"/>
                                        <a:pt x="40659" y="55162"/>
                                      </a:cubicBezTo>
                                      <a:cubicBezTo>
                                        <a:pt x="41929" y="53891"/>
                                        <a:pt x="44471" y="53891"/>
                                        <a:pt x="45741" y="53891"/>
                                      </a:cubicBezTo>
                                      <a:cubicBezTo>
                                        <a:pt x="48282" y="52620"/>
                                        <a:pt x="48282" y="51350"/>
                                        <a:pt x="50824" y="51350"/>
                                      </a:cubicBezTo>
                                      <a:cubicBezTo>
                                        <a:pt x="53365" y="51350"/>
                                        <a:pt x="54635" y="51350"/>
                                        <a:pt x="55906" y="50079"/>
                                      </a:cubicBezTo>
                                      <a:cubicBezTo>
                                        <a:pt x="57176" y="50079"/>
                                        <a:pt x="57176" y="50079"/>
                                        <a:pt x="58447" y="50079"/>
                                      </a:cubicBezTo>
                                      <a:cubicBezTo>
                                        <a:pt x="59718" y="48809"/>
                                        <a:pt x="60988" y="47538"/>
                                        <a:pt x="63529" y="47538"/>
                                      </a:cubicBezTo>
                                      <a:cubicBezTo>
                                        <a:pt x="63529" y="43726"/>
                                        <a:pt x="63529" y="43726"/>
                                        <a:pt x="64800" y="4372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88" name="任意多边形: 形状 388"/>
                              <wps:cNvSpPr/>
                              <wps:spPr>
                                <a:xfrm>
                                  <a:off x="1344282" y="1257356"/>
                                  <a:ext cx="100376" cy="101467"/>
                                </a:xfrm>
                                <a:custGeom>
                                  <a:avLst/>
                                  <a:gdLst>
                                    <a:gd name="connsiteX0" fmla="*/ 67341 w 100376"/>
                                    <a:gd name="connsiteY0" fmla="*/ 526 h 101467"/>
                                    <a:gd name="connsiteX1" fmla="*/ 73694 w 100376"/>
                                    <a:gd name="connsiteY1" fmla="*/ 1797 h 101467"/>
                                    <a:gd name="connsiteX2" fmla="*/ 74965 w 100376"/>
                                    <a:gd name="connsiteY2" fmla="*/ 3067 h 101467"/>
                                    <a:gd name="connsiteX3" fmla="*/ 71153 w 100376"/>
                                    <a:gd name="connsiteY3" fmla="*/ 9420 h 101467"/>
                                    <a:gd name="connsiteX4" fmla="*/ 72423 w 100376"/>
                                    <a:gd name="connsiteY4" fmla="*/ 11962 h 101467"/>
                                    <a:gd name="connsiteX5" fmla="*/ 80047 w 100376"/>
                                    <a:gd name="connsiteY5" fmla="*/ 14503 h 101467"/>
                                    <a:gd name="connsiteX6" fmla="*/ 78776 w 100376"/>
                                    <a:gd name="connsiteY6" fmla="*/ 17044 h 101467"/>
                                    <a:gd name="connsiteX7" fmla="*/ 73694 w 100376"/>
                                    <a:gd name="connsiteY7" fmla="*/ 18315 h 101467"/>
                                    <a:gd name="connsiteX8" fmla="*/ 68612 w 100376"/>
                                    <a:gd name="connsiteY8" fmla="*/ 19585 h 101467"/>
                                    <a:gd name="connsiteX9" fmla="*/ 64800 w 100376"/>
                                    <a:gd name="connsiteY9" fmla="*/ 17044 h 101467"/>
                                    <a:gd name="connsiteX10" fmla="*/ 62259 w 100376"/>
                                    <a:gd name="connsiteY10" fmla="*/ 13232 h 101467"/>
                                    <a:gd name="connsiteX11" fmla="*/ 58447 w 100376"/>
                                    <a:gd name="connsiteY11" fmla="*/ 6879 h 101467"/>
                                    <a:gd name="connsiteX12" fmla="*/ 59718 w 100376"/>
                                    <a:gd name="connsiteY12" fmla="*/ 5609 h 101467"/>
                                    <a:gd name="connsiteX13" fmla="*/ 62259 w 100376"/>
                                    <a:gd name="connsiteY13" fmla="*/ 4338 h 101467"/>
                                    <a:gd name="connsiteX14" fmla="*/ 67341 w 100376"/>
                                    <a:gd name="connsiteY14" fmla="*/ 526 h 101467"/>
                                    <a:gd name="connsiteX15" fmla="*/ 39388 w 100376"/>
                                    <a:gd name="connsiteY15" fmla="*/ 4338 h 101467"/>
                                    <a:gd name="connsiteX16" fmla="*/ 43200 w 100376"/>
                                    <a:gd name="connsiteY16" fmla="*/ 4338 h 101467"/>
                                    <a:gd name="connsiteX17" fmla="*/ 47012 w 100376"/>
                                    <a:gd name="connsiteY17" fmla="*/ 5609 h 101467"/>
                                    <a:gd name="connsiteX18" fmla="*/ 47012 w 100376"/>
                                    <a:gd name="connsiteY18" fmla="*/ 8150 h 101467"/>
                                    <a:gd name="connsiteX19" fmla="*/ 45741 w 100376"/>
                                    <a:gd name="connsiteY19" fmla="*/ 9420 h 101467"/>
                                    <a:gd name="connsiteX20" fmla="*/ 35576 w 100376"/>
                                    <a:gd name="connsiteY20" fmla="*/ 13232 h 101467"/>
                                    <a:gd name="connsiteX21" fmla="*/ 34306 w 100376"/>
                                    <a:gd name="connsiteY21" fmla="*/ 13232 h 101467"/>
                                    <a:gd name="connsiteX22" fmla="*/ 33035 w 100376"/>
                                    <a:gd name="connsiteY22" fmla="*/ 14503 h 101467"/>
                                    <a:gd name="connsiteX23" fmla="*/ 30494 w 100376"/>
                                    <a:gd name="connsiteY23" fmla="*/ 14503 h 101467"/>
                                    <a:gd name="connsiteX24" fmla="*/ 26682 w 100376"/>
                                    <a:gd name="connsiteY24" fmla="*/ 13232 h 101467"/>
                                    <a:gd name="connsiteX25" fmla="*/ 24141 w 100376"/>
                                    <a:gd name="connsiteY25" fmla="*/ 10691 h 101467"/>
                                    <a:gd name="connsiteX26" fmla="*/ 24141 w 100376"/>
                                    <a:gd name="connsiteY26" fmla="*/ 6879 h 101467"/>
                                    <a:gd name="connsiteX27" fmla="*/ 29223 w 100376"/>
                                    <a:gd name="connsiteY27" fmla="*/ 5609 h 101467"/>
                                    <a:gd name="connsiteX28" fmla="*/ 33035 w 100376"/>
                                    <a:gd name="connsiteY28" fmla="*/ 4338 h 101467"/>
                                    <a:gd name="connsiteX29" fmla="*/ 38118 w 100376"/>
                                    <a:gd name="connsiteY29" fmla="*/ 3067 h 101467"/>
                                    <a:gd name="connsiteX30" fmla="*/ 39388 w 100376"/>
                                    <a:gd name="connsiteY30" fmla="*/ 4338 h 101467"/>
                                    <a:gd name="connsiteX31" fmla="*/ 50824 w 100376"/>
                                    <a:gd name="connsiteY31" fmla="*/ 11962 h 101467"/>
                                    <a:gd name="connsiteX32" fmla="*/ 50824 w 100376"/>
                                    <a:gd name="connsiteY32" fmla="*/ 10691 h 101467"/>
                                    <a:gd name="connsiteX33" fmla="*/ 52094 w 100376"/>
                                    <a:gd name="connsiteY33" fmla="*/ 10691 h 101467"/>
                                    <a:gd name="connsiteX34" fmla="*/ 53365 w 100376"/>
                                    <a:gd name="connsiteY34" fmla="*/ 10691 h 101467"/>
                                    <a:gd name="connsiteX35" fmla="*/ 54635 w 100376"/>
                                    <a:gd name="connsiteY35" fmla="*/ 10691 h 101467"/>
                                    <a:gd name="connsiteX36" fmla="*/ 55906 w 100376"/>
                                    <a:gd name="connsiteY36" fmla="*/ 11962 h 101467"/>
                                    <a:gd name="connsiteX37" fmla="*/ 55906 w 100376"/>
                                    <a:gd name="connsiteY37" fmla="*/ 14503 h 101467"/>
                                    <a:gd name="connsiteX38" fmla="*/ 53365 w 100376"/>
                                    <a:gd name="connsiteY38" fmla="*/ 19585 h 101467"/>
                                    <a:gd name="connsiteX39" fmla="*/ 50824 w 100376"/>
                                    <a:gd name="connsiteY39" fmla="*/ 22126 h 101467"/>
                                    <a:gd name="connsiteX40" fmla="*/ 49553 w 100376"/>
                                    <a:gd name="connsiteY40" fmla="*/ 22126 h 101467"/>
                                    <a:gd name="connsiteX41" fmla="*/ 49553 w 100376"/>
                                    <a:gd name="connsiteY41" fmla="*/ 20856 h 101467"/>
                                    <a:gd name="connsiteX42" fmla="*/ 48282 w 100376"/>
                                    <a:gd name="connsiteY42" fmla="*/ 18315 h 101467"/>
                                    <a:gd name="connsiteX43" fmla="*/ 50824 w 100376"/>
                                    <a:gd name="connsiteY43" fmla="*/ 11962 h 101467"/>
                                    <a:gd name="connsiteX44" fmla="*/ 38118 w 100376"/>
                                    <a:gd name="connsiteY44" fmla="*/ 18315 h 101467"/>
                                    <a:gd name="connsiteX45" fmla="*/ 40659 w 100376"/>
                                    <a:gd name="connsiteY45" fmla="*/ 18315 h 101467"/>
                                    <a:gd name="connsiteX46" fmla="*/ 40659 w 100376"/>
                                    <a:gd name="connsiteY46" fmla="*/ 19585 h 101467"/>
                                    <a:gd name="connsiteX47" fmla="*/ 38118 w 100376"/>
                                    <a:gd name="connsiteY47" fmla="*/ 20856 h 101467"/>
                                    <a:gd name="connsiteX48" fmla="*/ 38118 w 100376"/>
                                    <a:gd name="connsiteY48" fmla="*/ 23397 h 101467"/>
                                    <a:gd name="connsiteX49" fmla="*/ 39388 w 100376"/>
                                    <a:gd name="connsiteY49" fmla="*/ 24667 h 101467"/>
                                    <a:gd name="connsiteX50" fmla="*/ 40659 w 100376"/>
                                    <a:gd name="connsiteY50" fmla="*/ 25938 h 101467"/>
                                    <a:gd name="connsiteX51" fmla="*/ 40659 w 100376"/>
                                    <a:gd name="connsiteY51" fmla="*/ 27209 h 101467"/>
                                    <a:gd name="connsiteX52" fmla="*/ 38118 w 100376"/>
                                    <a:gd name="connsiteY52" fmla="*/ 29750 h 101467"/>
                                    <a:gd name="connsiteX53" fmla="*/ 36847 w 100376"/>
                                    <a:gd name="connsiteY53" fmla="*/ 32291 h 101467"/>
                                    <a:gd name="connsiteX54" fmla="*/ 36847 w 100376"/>
                                    <a:gd name="connsiteY54" fmla="*/ 33562 h 101467"/>
                                    <a:gd name="connsiteX55" fmla="*/ 39388 w 100376"/>
                                    <a:gd name="connsiteY55" fmla="*/ 34832 h 101467"/>
                                    <a:gd name="connsiteX56" fmla="*/ 47012 w 100376"/>
                                    <a:gd name="connsiteY56" fmla="*/ 39915 h 101467"/>
                                    <a:gd name="connsiteX57" fmla="*/ 47012 w 100376"/>
                                    <a:gd name="connsiteY57" fmla="*/ 42456 h 101467"/>
                                    <a:gd name="connsiteX58" fmla="*/ 35576 w 100376"/>
                                    <a:gd name="connsiteY58" fmla="*/ 44997 h 101467"/>
                                    <a:gd name="connsiteX59" fmla="*/ 33035 w 100376"/>
                                    <a:gd name="connsiteY59" fmla="*/ 46267 h 101467"/>
                                    <a:gd name="connsiteX60" fmla="*/ 24141 w 100376"/>
                                    <a:gd name="connsiteY60" fmla="*/ 46267 h 101467"/>
                                    <a:gd name="connsiteX61" fmla="*/ 22871 w 100376"/>
                                    <a:gd name="connsiteY61" fmla="*/ 47538 h 101467"/>
                                    <a:gd name="connsiteX62" fmla="*/ 20329 w 100376"/>
                                    <a:gd name="connsiteY62" fmla="*/ 47538 h 101467"/>
                                    <a:gd name="connsiteX63" fmla="*/ 17788 w 100376"/>
                                    <a:gd name="connsiteY63" fmla="*/ 44997 h 101467"/>
                                    <a:gd name="connsiteX64" fmla="*/ 16518 w 100376"/>
                                    <a:gd name="connsiteY64" fmla="*/ 32291 h 101467"/>
                                    <a:gd name="connsiteX65" fmla="*/ 15247 w 100376"/>
                                    <a:gd name="connsiteY65" fmla="*/ 20856 h 101467"/>
                                    <a:gd name="connsiteX66" fmla="*/ 17788 w 100376"/>
                                    <a:gd name="connsiteY66" fmla="*/ 19585 h 101467"/>
                                    <a:gd name="connsiteX67" fmla="*/ 20329 w 100376"/>
                                    <a:gd name="connsiteY67" fmla="*/ 19585 h 101467"/>
                                    <a:gd name="connsiteX68" fmla="*/ 22871 w 100376"/>
                                    <a:gd name="connsiteY68" fmla="*/ 20856 h 101467"/>
                                    <a:gd name="connsiteX69" fmla="*/ 22871 w 100376"/>
                                    <a:gd name="connsiteY69" fmla="*/ 25938 h 101467"/>
                                    <a:gd name="connsiteX70" fmla="*/ 24141 w 100376"/>
                                    <a:gd name="connsiteY70" fmla="*/ 28479 h 101467"/>
                                    <a:gd name="connsiteX71" fmla="*/ 26682 w 100376"/>
                                    <a:gd name="connsiteY71" fmla="*/ 28479 h 101467"/>
                                    <a:gd name="connsiteX72" fmla="*/ 30494 w 100376"/>
                                    <a:gd name="connsiteY72" fmla="*/ 25938 h 101467"/>
                                    <a:gd name="connsiteX73" fmla="*/ 30494 w 100376"/>
                                    <a:gd name="connsiteY73" fmla="*/ 23397 h 101467"/>
                                    <a:gd name="connsiteX74" fmla="*/ 27953 w 100376"/>
                                    <a:gd name="connsiteY74" fmla="*/ 18315 h 101467"/>
                                    <a:gd name="connsiteX75" fmla="*/ 35576 w 100376"/>
                                    <a:gd name="connsiteY75" fmla="*/ 14503 h 101467"/>
                                    <a:gd name="connsiteX76" fmla="*/ 38118 w 100376"/>
                                    <a:gd name="connsiteY76" fmla="*/ 18315 h 101467"/>
                                    <a:gd name="connsiteX77" fmla="*/ 67341 w 100376"/>
                                    <a:gd name="connsiteY77" fmla="*/ 22126 h 101467"/>
                                    <a:gd name="connsiteX78" fmla="*/ 69882 w 100376"/>
                                    <a:gd name="connsiteY78" fmla="*/ 22126 h 101467"/>
                                    <a:gd name="connsiteX79" fmla="*/ 72423 w 100376"/>
                                    <a:gd name="connsiteY79" fmla="*/ 23397 h 101467"/>
                                    <a:gd name="connsiteX80" fmla="*/ 73694 w 100376"/>
                                    <a:gd name="connsiteY80" fmla="*/ 25938 h 101467"/>
                                    <a:gd name="connsiteX81" fmla="*/ 69882 w 100376"/>
                                    <a:gd name="connsiteY81" fmla="*/ 33562 h 101467"/>
                                    <a:gd name="connsiteX82" fmla="*/ 72423 w 100376"/>
                                    <a:gd name="connsiteY82" fmla="*/ 36103 h 101467"/>
                                    <a:gd name="connsiteX83" fmla="*/ 74965 w 100376"/>
                                    <a:gd name="connsiteY83" fmla="*/ 37373 h 101467"/>
                                    <a:gd name="connsiteX84" fmla="*/ 80047 w 100376"/>
                                    <a:gd name="connsiteY84" fmla="*/ 41185 h 101467"/>
                                    <a:gd name="connsiteX85" fmla="*/ 80047 w 100376"/>
                                    <a:gd name="connsiteY85" fmla="*/ 47538 h 101467"/>
                                    <a:gd name="connsiteX86" fmla="*/ 81318 w 100376"/>
                                    <a:gd name="connsiteY86" fmla="*/ 47538 h 101467"/>
                                    <a:gd name="connsiteX87" fmla="*/ 83859 w 100376"/>
                                    <a:gd name="connsiteY87" fmla="*/ 47538 h 101467"/>
                                    <a:gd name="connsiteX88" fmla="*/ 88941 w 100376"/>
                                    <a:gd name="connsiteY88" fmla="*/ 46267 h 101467"/>
                                    <a:gd name="connsiteX89" fmla="*/ 94023 w 100376"/>
                                    <a:gd name="connsiteY89" fmla="*/ 46267 h 101467"/>
                                    <a:gd name="connsiteX90" fmla="*/ 96565 w 100376"/>
                                    <a:gd name="connsiteY90" fmla="*/ 47538 h 101467"/>
                                    <a:gd name="connsiteX91" fmla="*/ 100376 w 100376"/>
                                    <a:gd name="connsiteY91" fmla="*/ 50079 h 101467"/>
                                    <a:gd name="connsiteX92" fmla="*/ 100376 w 100376"/>
                                    <a:gd name="connsiteY92" fmla="*/ 52620 h 101467"/>
                                    <a:gd name="connsiteX93" fmla="*/ 100376 w 100376"/>
                                    <a:gd name="connsiteY93" fmla="*/ 53891 h 101467"/>
                                    <a:gd name="connsiteX94" fmla="*/ 99106 w 100376"/>
                                    <a:gd name="connsiteY94" fmla="*/ 55162 h 101467"/>
                                    <a:gd name="connsiteX95" fmla="*/ 94023 w 100376"/>
                                    <a:gd name="connsiteY95" fmla="*/ 56432 h 101467"/>
                                    <a:gd name="connsiteX96" fmla="*/ 88941 w 100376"/>
                                    <a:gd name="connsiteY96" fmla="*/ 53891 h 101467"/>
                                    <a:gd name="connsiteX97" fmla="*/ 81318 w 100376"/>
                                    <a:gd name="connsiteY97" fmla="*/ 52620 h 101467"/>
                                    <a:gd name="connsiteX98" fmla="*/ 76235 w 100376"/>
                                    <a:gd name="connsiteY98" fmla="*/ 52620 h 101467"/>
                                    <a:gd name="connsiteX99" fmla="*/ 72423 w 100376"/>
                                    <a:gd name="connsiteY99" fmla="*/ 52620 h 101467"/>
                                    <a:gd name="connsiteX100" fmla="*/ 62259 w 100376"/>
                                    <a:gd name="connsiteY100" fmla="*/ 51350 h 101467"/>
                                    <a:gd name="connsiteX101" fmla="*/ 59718 w 100376"/>
                                    <a:gd name="connsiteY101" fmla="*/ 53891 h 101467"/>
                                    <a:gd name="connsiteX102" fmla="*/ 58447 w 100376"/>
                                    <a:gd name="connsiteY102" fmla="*/ 56432 h 101467"/>
                                    <a:gd name="connsiteX103" fmla="*/ 59718 w 100376"/>
                                    <a:gd name="connsiteY103" fmla="*/ 58973 h 101467"/>
                                    <a:gd name="connsiteX104" fmla="*/ 63529 w 100376"/>
                                    <a:gd name="connsiteY104" fmla="*/ 58973 h 101467"/>
                                    <a:gd name="connsiteX105" fmla="*/ 68612 w 100376"/>
                                    <a:gd name="connsiteY105" fmla="*/ 57703 h 101467"/>
                                    <a:gd name="connsiteX106" fmla="*/ 71153 w 100376"/>
                                    <a:gd name="connsiteY106" fmla="*/ 58973 h 101467"/>
                                    <a:gd name="connsiteX107" fmla="*/ 73694 w 100376"/>
                                    <a:gd name="connsiteY107" fmla="*/ 61515 h 101467"/>
                                    <a:gd name="connsiteX108" fmla="*/ 73694 w 100376"/>
                                    <a:gd name="connsiteY108" fmla="*/ 75491 h 101467"/>
                                    <a:gd name="connsiteX109" fmla="*/ 73694 w 100376"/>
                                    <a:gd name="connsiteY109" fmla="*/ 86926 h 101467"/>
                                    <a:gd name="connsiteX110" fmla="*/ 69882 w 100376"/>
                                    <a:gd name="connsiteY110" fmla="*/ 98362 h 101467"/>
                                    <a:gd name="connsiteX111" fmla="*/ 66071 w 100376"/>
                                    <a:gd name="connsiteY111" fmla="*/ 99632 h 101467"/>
                                    <a:gd name="connsiteX112" fmla="*/ 64800 w 100376"/>
                                    <a:gd name="connsiteY112" fmla="*/ 100903 h 101467"/>
                                    <a:gd name="connsiteX113" fmla="*/ 60988 w 100376"/>
                                    <a:gd name="connsiteY113" fmla="*/ 100903 h 101467"/>
                                    <a:gd name="connsiteX114" fmla="*/ 58447 w 100376"/>
                                    <a:gd name="connsiteY114" fmla="*/ 98362 h 101467"/>
                                    <a:gd name="connsiteX115" fmla="*/ 55906 w 100376"/>
                                    <a:gd name="connsiteY115" fmla="*/ 94550 h 101467"/>
                                    <a:gd name="connsiteX116" fmla="*/ 54635 w 100376"/>
                                    <a:gd name="connsiteY116" fmla="*/ 93279 h 101467"/>
                                    <a:gd name="connsiteX117" fmla="*/ 50824 w 100376"/>
                                    <a:gd name="connsiteY117" fmla="*/ 93279 h 101467"/>
                                    <a:gd name="connsiteX118" fmla="*/ 48282 w 100376"/>
                                    <a:gd name="connsiteY118" fmla="*/ 93279 h 101467"/>
                                    <a:gd name="connsiteX119" fmla="*/ 45741 w 100376"/>
                                    <a:gd name="connsiteY119" fmla="*/ 94550 h 101467"/>
                                    <a:gd name="connsiteX120" fmla="*/ 41929 w 100376"/>
                                    <a:gd name="connsiteY120" fmla="*/ 94550 h 101467"/>
                                    <a:gd name="connsiteX121" fmla="*/ 31765 w 100376"/>
                                    <a:gd name="connsiteY121" fmla="*/ 95820 h 101467"/>
                                    <a:gd name="connsiteX122" fmla="*/ 29223 w 100376"/>
                                    <a:gd name="connsiteY122" fmla="*/ 93279 h 101467"/>
                                    <a:gd name="connsiteX123" fmla="*/ 29223 w 100376"/>
                                    <a:gd name="connsiteY123" fmla="*/ 79303 h 101467"/>
                                    <a:gd name="connsiteX124" fmla="*/ 27953 w 100376"/>
                                    <a:gd name="connsiteY124" fmla="*/ 66597 h 101467"/>
                                    <a:gd name="connsiteX125" fmla="*/ 29223 w 100376"/>
                                    <a:gd name="connsiteY125" fmla="*/ 65326 h 101467"/>
                                    <a:gd name="connsiteX126" fmla="*/ 34306 w 100376"/>
                                    <a:gd name="connsiteY126" fmla="*/ 64056 h 101467"/>
                                    <a:gd name="connsiteX127" fmla="*/ 36847 w 100376"/>
                                    <a:gd name="connsiteY127" fmla="*/ 61515 h 101467"/>
                                    <a:gd name="connsiteX128" fmla="*/ 36847 w 100376"/>
                                    <a:gd name="connsiteY128" fmla="*/ 60244 h 101467"/>
                                    <a:gd name="connsiteX129" fmla="*/ 35576 w 100376"/>
                                    <a:gd name="connsiteY129" fmla="*/ 57703 h 101467"/>
                                    <a:gd name="connsiteX130" fmla="*/ 34306 w 100376"/>
                                    <a:gd name="connsiteY130" fmla="*/ 56432 h 101467"/>
                                    <a:gd name="connsiteX131" fmla="*/ 31765 w 100376"/>
                                    <a:gd name="connsiteY131" fmla="*/ 55162 h 101467"/>
                                    <a:gd name="connsiteX132" fmla="*/ 29223 w 100376"/>
                                    <a:gd name="connsiteY132" fmla="*/ 55162 h 101467"/>
                                    <a:gd name="connsiteX133" fmla="*/ 15247 w 100376"/>
                                    <a:gd name="connsiteY133" fmla="*/ 60244 h 101467"/>
                                    <a:gd name="connsiteX134" fmla="*/ 10165 w 100376"/>
                                    <a:gd name="connsiteY134" fmla="*/ 62785 h 101467"/>
                                    <a:gd name="connsiteX135" fmla="*/ 2541 w 100376"/>
                                    <a:gd name="connsiteY135" fmla="*/ 64056 h 101467"/>
                                    <a:gd name="connsiteX136" fmla="*/ 1271 w 100376"/>
                                    <a:gd name="connsiteY136" fmla="*/ 62785 h 101467"/>
                                    <a:gd name="connsiteX137" fmla="*/ 0 w 100376"/>
                                    <a:gd name="connsiteY137" fmla="*/ 60244 h 101467"/>
                                    <a:gd name="connsiteX138" fmla="*/ 2541 w 100376"/>
                                    <a:gd name="connsiteY138" fmla="*/ 58973 h 101467"/>
                                    <a:gd name="connsiteX139" fmla="*/ 6353 w 100376"/>
                                    <a:gd name="connsiteY139" fmla="*/ 57703 h 101467"/>
                                    <a:gd name="connsiteX140" fmla="*/ 10165 w 100376"/>
                                    <a:gd name="connsiteY140" fmla="*/ 55162 h 101467"/>
                                    <a:gd name="connsiteX141" fmla="*/ 13976 w 100376"/>
                                    <a:gd name="connsiteY141" fmla="*/ 55162 h 101467"/>
                                    <a:gd name="connsiteX142" fmla="*/ 19059 w 100376"/>
                                    <a:gd name="connsiteY142" fmla="*/ 55162 h 101467"/>
                                    <a:gd name="connsiteX143" fmla="*/ 24141 w 100376"/>
                                    <a:gd name="connsiteY143" fmla="*/ 52620 h 101467"/>
                                    <a:gd name="connsiteX144" fmla="*/ 27953 w 100376"/>
                                    <a:gd name="connsiteY144" fmla="*/ 51350 h 101467"/>
                                    <a:gd name="connsiteX145" fmla="*/ 31765 w 100376"/>
                                    <a:gd name="connsiteY145" fmla="*/ 51350 h 101467"/>
                                    <a:gd name="connsiteX146" fmla="*/ 35576 w 100376"/>
                                    <a:gd name="connsiteY146" fmla="*/ 50079 h 101467"/>
                                    <a:gd name="connsiteX147" fmla="*/ 43200 w 100376"/>
                                    <a:gd name="connsiteY147" fmla="*/ 50079 h 101467"/>
                                    <a:gd name="connsiteX148" fmla="*/ 48282 w 100376"/>
                                    <a:gd name="connsiteY148" fmla="*/ 48809 h 101467"/>
                                    <a:gd name="connsiteX149" fmla="*/ 58447 w 100376"/>
                                    <a:gd name="connsiteY149" fmla="*/ 48809 h 101467"/>
                                    <a:gd name="connsiteX150" fmla="*/ 73694 w 100376"/>
                                    <a:gd name="connsiteY150" fmla="*/ 47538 h 101467"/>
                                    <a:gd name="connsiteX151" fmla="*/ 73694 w 100376"/>
                                    <a:gd name="connsiteY151" fmla="*/ 46267 h 101467"/>
                                    <a:gd name="connsiteX152" fmla="*/ 67341 w 100376"/>
                                    <a:gd name="connsiteY152" fmla="*/ 42456 h 101467"/>
                                    <a:gd name="connsiteX153" fmla="*/ 55906 w 100376"/>
                                    <a:gd name="connsiteY153" fmla="*/ 44997 h 101467"/>
                                    <a:gd name="connsiteX154" fmla="*/ 50824 w 100376"/>
                                    <a:gd name="connsiteY154" fmla="*/ 44997 h 101467"/>
                                    <a:gd name="connsiteX155" fmla="*/ 52094 w 100376"/>
                                    <a:gd name="connsiteY155" fmla="*/ 43726 h 101467"/>
                                    <a:gd name="connsiteX156" fmla="*/ 55906 w 100376"/>
                                    <a:gd name="connsiteY156" fmla="*/ 41185 h 101467"/>
                                    <a:gd name="connsiteX157" fmla="*/ 55906 w 100376"/>
                                    <a:gd name="connsiteY157" fmla="*/ 39915 h 101467"/>
                                    <a:gd name="connsiteX158" fmla="*/ 50824 w 100376"/>
                                    <a:gd name="connsiteY158" fmla="*/ 36103 h 101467"/>
                                    <a:gd name="connsiteX159" fmla="*/ 50824 w 100376"/>
                                    <a:gd name="connsiteY159" fmla="*/ 34832 h 101467"/>
                                    <a:gd name="connsiteX160" fmla="*/ 52094 w 100376"/>
                                    <a:gd name="connsiteY160" fmla="*/ 34832 h 101467"/>
                                    <a:gd name="connsiteX161" fmla="*/ 60988 w 100376"/>
                                    <a:gd name="connsiteY161" fmla="*/ 34832 h 101467"/>
                                    <a:gd name="connsiteX162" fmla="*/ 63529 w 100376"/>
                                    <a:gd name="connsiteY162" fmla="*/ 33562 h 101467"/>
                                    <a:gd name="connsiteX163" fmla="*/ 64800 w 100376"/>
                                    <a:gd name="connsiteY163" fmla="*/ 29750 h 101467"/>
                                    <a:gd name="connsiteX164" fmla="*/ 64800 w 100376"/>
                                    <a:gd name="connsiteY164" fmla="*/ 28479 h 101467"/>
                                    <a:gd name="connsiteX165" fmla="*/ 63529 w 100376"/>
                                    <a:gd name="connsiteY165" fmla="*/ 28479 h 101467"/>
                                    <a:gd name="connsiteX166" fmla="*/ 60988 w 100376"/>
                                    <a:gd name="connsiteY166" fmla="*/ 28479 h 101467"/>
                                    <a:gd name="connsiteX167" fmla="*/ 57176 w 100376"/>
                                    <a:gd name="connsiteY167" fmla="*/ 29750 h 101467"/>
                                    <a:gd name="connsiteX168" fmla="*/ 57176 w 100376"/>
                                    <a:gd name="connsiteY168" fmla="*/ 29750 h 101467"/>
                                    <a:gd name="connsiteX169" fmla="*/ 57176 w 100376"/>
                                    <a:gd name="connsiteY169" fmla="*/ 28479 h 101467"/>
                                    <a:gd name="connsiteX170" fmla="*/ 58447 w 100376"/>
                                    <a:gd name="connsiteY170" fmla="*/ 27209 h 101467"/>
                                    <a:gd name="connsiteX171" fmla="*/ 64800 w 100376"/>
                                    <a:gd name="connsiteY171" fmla="*/ 25938 h 101467"/>
                                    <a:gd name="connsiteX172" fmla="*/ 67341 w 100376"/>
                                    <a:gd name="connsiteY172" fmla="*/ 22126 h 101467"/>
                                    <a:gd name="connsiteX173" fmla="*/ 25412 w 100376"/>
                                    <a:gd name="connsiteY173" fmla="*/ 36103 h 101467"/>
                                    <a:gd name="connsiteX174" fmla="*/ 26682 w 100376"/>
                                    <a:gd name="connsiteY174" fmla="*/ 46267 h 101467"/>
                                    <a:gd name="connsiteX175" fmla="*/ 30494 w 100376"/>
                                    <a:gd name="connsiteY175" fmla="*/ 38644 h 101467"/>
                                    <a:gd name="connsiteX176" fmla="*/ 27953 w 100376"/>
                                    <a:gd name="connsiteY176" fmla="*/ 36103 h 101467"/>
                                    <a:gd name="connsiteX177" fmla="*/ 25412 w 100376"/>
                                    <a:gd name="connsiteY177" fmla="*/ 36103 h 101467"/>
                                    <a:gd name="connsiteX178" fmla="*/ 34306 w 100376"/>
                                    <a:gd name="connsiteY178" fmla="*/ 44997 h 101467"/>
                                    <a:gd name="connsiteX179" fmla="*/ 39388 w 100376"/>
                                    <a:gd name="connsiteY179" fmla="*/ 43726 h 101467"/>
                                    <a:gd name="connsiteX180" fmla="*/ 39388 w 100376"/>
                                    <a:gd name="connsiteY180" fmla="*/ 42456 h 101467"/>
                                    <a:gd name="connsiteX181" fmla="*/ 39388 w 100376"/>
                                    <a:gd name="connsiteY181" fmla="*/ 41185 h 101467"/>
                                    <a:gd name="connsiteX182" fmla="*/ 35576 w 100376"/>
                                    <a:gd name="connsiteY182" fmla="*/ 41185 h 101467"/>
                                    <a:gd name="connsiteX183" fmla="*/ 34306 w 100376"/>
                                    <a:gd name="connsiteY183" fmla="*/ 44997 h 101467"/>
                                    <a:gd name="connsiteX184" fmla="*/ 48282 w 100376"/>
                                    <a:gd name="connsiteY184" fmla="*/ 56432 h 101467"/>
                                    <a:gd name="connsiteX185" fmla="*/ 47012 w 100376"/>
                                    <a:gd name="connsiteY185" fmla="*/ 57703 h 101467"/>
                                    <a:gd name="connsiteX186" fmla="*/ 45741 w 100376"/>
                                    <a:gd name="connsiteY186" fmla="*/ 60244 h 101467"/>
                                    <a:gd name="connsiteX187" fmla="*/ 48282 w 100376"/>
                                    <a:gd name="connsiteY187" fmla="*/ 62785 h 101467"/>
                                    <a:gd name="connsiteX188" fmla="*/ 53365 w 100376"/>
                                    <a:gd name="connsiteY188" fmla="*/ 61515 h 101467"/>
                                    <a:gd name="connsiteX189" fmla="*/ 54635 w 100376"/>
                                    <a:gd name="connsiteY189" fmla="*/ 58973 h 101467"/>
                                    <a:gd name="connsiteX190" fmla="*/ 48282 w 100376"/>
                                    <a:gd name="connsiteY190" fmla="*/ 56432 h 101467"/>
                                    <a:gd name="connsiteX191" fmla="*/ 58447 w 100376"/>
                                    <a:gd name="connsiteY191" fmla="*/ 66597 h 101467"/>
                                    <a:gd name="connsiteX192" fmla="*/ 57176 w 100376"/>
                                    <a:gd name="connsiteY192" fmla="*/ 67868 h 101467"/>
                                    <a:gd name="connsiteX193" fmla="*/ 55906 w 100376"/>
                                    <a:gd name="connsiteY193" fmla="*/ 70409 h 101467"/>
                                    <a:gd name="connsiteX194" fmla="*/ 59718 w 100376"/>
                                    <a:gd name="connsiteY194" fmla="*/ 75491 h 101467"/>
                                    <a:gd name="connsiteX195" fmla="*/ 59718 w 100376"/>
                                    <a:gd name="connsiteY195" fmla="*/ 76762 h 101467"/>
                                    <a:gd name="connsiteX196" fmla="*/ 40659 w 100376"/>
                                    <a:gd name="connsiteY196" fmla="*/ 78032 h 101467"/>
                                    <a:gd name="connsiteX197" fmla="*/ 40659 w 100376"/>
                                    <a:gd name="connsiteY197" fmla="*/ 72950 h 101467"/>
                                    <a:gd name="connsiteX198" fmla="*/ 38118 w 100376"/>
                                    <a:gd name="connsiteY198" fmla="*/ 72950 h 101467"/>
                                    <a:gd name="connsiteX199" fmla="*/ 36847 w 100376"/>
                                    <a:gd name="connsiteY199" fmla="*/ 74220 h 101467"/>
                                    <a:gd name="connsiteX200" fmla="*/ 35576 w 100376"/>
                                    <a:gd name="connsiteY200" fmla="*/ 76762 h 101467"/>
                                    <a:gd name="connsiteX201" fmla="*/ 35576 w 100376"/>
                                    <a:gd name="connsiteY201" fmla="*/ 84385 h 101467"/>
                                    <a:gd name="connsiteX202" fmla="*/ 36847 w 100376"/>
                                    <a:gd name="connsiteY202" fmla="*/ 85656 h 101467"/>
                                    <a:gd name="connsiteX203" fmla="*/ 38118 w 100376"/>
                                    <a:gd name="connsiteY203" fmla="*/ 85656 h 101467"/>
                                    <a:gd name="connsiteX204" fmla="*/ 40659 w 100376"/>
                                    <a:gd name="connsiteY204" fmla="*/ 85656 h 101467"/>
                                    <a:gd name="connsiteX205" fmla="*/ 45741 w 100376"/>
                                    <a:gd name="connsiteY205" fmla="*/ 84385 h 101467"/>
                                    <a:gd name="connsiteX206" fmla="*/ 54635 w 100376"/>
                                    <a:gd name="connsiteY206" fmla="*/ 81844 h 101467"/>
                                    <a:gd name="connsiteX207" fmla="*/ 59718 w 100376"/>
                                    <a:gd name="connsiteY207" fmla="*/ 84385 h 101467"/>
                                    <a:gd name="connsiteX208" fmla="*/ 59718 w 100376"/>
                                    <a:gd name="connsiteY208" fmla="*/ 85656 h 101467"/>
                                    <a:gd name="connsiteX209" fmla="*/ 58447 w 100376"/>
                                    <a:gd name="connsiteY209" fmla="*/ 86926 h 101467"/>
                                    <a:gd name="connsiteX210" fmla="*/ 50824 w 100376"/>
                                    <a:gd name="connsiteY210" fmla="*/ 88197 h 101467"/>
                                    <a:gd name="connsiteX211" fmla="*/ 45741 w 100376"/>
                                    <a:gd name="connsiteY211" fmla="*/ 88197 h 101467"/>
                                    <a:gd name="connsiteX212" fmla="*/ 41929 w 100376"/>
                                    <a:gd name="connsiteY212" fmla="*/ 89467 h 101467"/>
                                    <a:gd name="connsiteX213" fmla="*/ 36847 w 100376"/>
                                    <a:gd name="connsiteY213" fmla="*/ 88197 h 101467"/>
                                    <a:gd name="connsiteX214" fmla="*/ 35576 w 100376"/>
                                    <a:gd name="connsiteY214" fmla="*/ 88197 h 101467"/>
                                    <a:gd name="connsiteX215" fmla="*/ 34306 w 100376"/>
                                    <a:gd name="connsiteY215" fmla="*/ 89467 h 101467"/>
                                    <a:gd name="connsiteX216" fmla="*/ 34306 w 100376"/>
                                    <a:gd name="connsiteY216" fmla="*/ 90738 h 101467"/>
                                    <a:gd name="connsiteX217" fmla="*/ 35576 w 100376"/>
                                    <a:gd name="connsiteY217" fmla="*/ 93279 h 101467"/>
                                    <a:gd name="connsiteX218" fmla="*/ 38118 w 100376"/>
                                    <a:gd name="connsiteY218" fmla="*/ 94550 h 101467"/>
                                    <a:gd name="connsiteX219" fmla="*/ 48282 w 100376"/>
                                    <a:gd name="connsiteY219" fmla="*/ 92009 h 101467"/>
                                    <a:gd name="connsiteX220" fmla="*/ 58447 w 100376"/>
                                    <a:gd name="connsiteY220" fmla="*/ 93279 h 101467"/>
                                    <a:gd name="connsiteX221" fmla="*/ 59718 w 100376"/>
                                    <a:gd name="connsiteY221" fmla="*/ 94550 h 101467"/>
                                    <a:gd name="connsiteX222" fmla="*/ 60988 w 100376"/>
                                    <a:gd name="connsiteY222" fmla="*/ 95820 h 101467"/>
                                    <a:gd name="connsiteX223" fmla="*/ 62259 w 100376"/>
                                    <a:gd name="connsiteY223" fmla="*/ 93279 h 101467"/>
                                    <a:gd name="connsiteX224" fmla="*/ 63529 w 100376"/>
                                    <a:gd name="connsiteY224" fmla="*/ 92009 h 101467"/>
                                    <a:gd name="connsiteX225" fmla="*/ 63529 w 100376"/>
                                    <a:gd name="connsiteY225" fmla="*/ 89467 h 101467"/>
                                    <a:gd name="connsiteX226" fmla="*/ 63529 w 100376"/>
                                    <a:gd name="connsiteY226" fmla="*/ 86926 h 101467"/>
                                    <a:gd name="connsiteX227" fmla="*/ 63529 w 100376"/>
                                    <a:gd name="connsiteY227" fmla="*/ 85656 h 101467"/>
                                    <a:gd name="connsiteX228" fmla="*/ 63529 w 100376"/>
                                    <a:gd name="connsiteY228" fmla="*/ 81844 h 101467"/>
                                    <a:gd name="connsiteX229" fmla="*/ 62259 w 100376"/>
                                    <a:gd name="connsiteY229" fmla="*/ 69138 h 101467"/>
                                    <a:gd name="connsiteX230" fmla="*/ 60988 w 100376"/>
                                    <a:gd name="connsiteY230" fmla="*/ 67868 h 101467"/>
                                    <a:gd name="connsiteX231" fmla="*/ 58447 w 100376"/>
                                    <a:gd name="connsiteY231" fmla="*/ 66597 h 101467"/>
                                    <a:gd name="connsiteX232" fmla="*/ 47012 w 100376"/>
                                    <a:gd name="connsiteY232" fmla="*/ 69138 h 101467"/>
                                    <a:gd name="connsiteX233" fmla="*/ 49553 w 100376"/>
                                    <a:gd name="connsiteY233" fmla="*/ 71679 h 101467"/>
                                    <a:gd name="connsiteX234" fmla="*/ 50824 w 100376"/>
                                    <a:gd name="connsiteY234" fmla="*/ 70409 h 101467"/>
                                    <a:gd name="connsiteX235" fmla="*/ 50824 w 100376"/>
                                    <a:gd name="connsiteY235" fmla="*/ 69138 h 101467"/>
                                    <a:gd name="connsiteX236" fmla="*/ 49553 w 100376"/>
                                    <a:gd name="connsiteY236" fmla="*/ 67868 h 101467"/>
                                    <a:gd name="connsiteX237" fmla="*/ 48282 w 100376"/>
                                    <a:gd name="connsiteY237" fmla="*/ 66597 h 101467"/>
                                    <a:gd name="connsiteX238" fmla="*/ 47012 w 100376"/>
                                    <a:gd name="connsiteY238" fmla="*/ 69138 h 1014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Lst>
                                  <a:rect l="l" t="t" r="r" b="b"/>
                                  <a:pathLst>
                                    <a:path w="100376" h="101467">
                                      <a:moveTo>
                                        <a:pt x="67341" y="526"/>
                                      </a:moveTo>
                                      <a:cubicBezTo>
                                        <a:pt x="71153" y="-744"/>
                                        <a:pt x="72423" y="526"/>
                                        <a:pt x="73694" y="1797"/>
                                      </a:cubicBezTo>
                                      <a:cubicBezTo>
                                        <a:pt x="74965" y="1797"/>
                                        <a:pt x="74965" y="3067"/>
                                        <a:pt x="74965" y="3067"/>
                                      </a:cubicBezTo>
                                      <a:cubicBezTo>
                                        <a:pt x="73694" y="6879"/>
                                        <a:pt x="71153" y="5609"/>
                                        <a:pt x="71153" y="9420"/>
                                      </a:cubicBezTo>
                                      <a:cubicBezTo>
                                        <a:pt x="71153" y="10691"/>
                                        <a:pt x="72423" y="11962"/>
                                        <a:pt x="72423" y="11962"/>
                                      </a:cubicBezTo>
                                      <a:cubicBezTo>
                                        <a:pt x="74965" y="13232"/>
                                        <a:pt x="77506" y="10691"/>
                                        <a:pt x="80047" y="14503"/>
                                      </a:cubicBezTo>
                                      <a:cubicBezTo>
                                        <a:pt x="80047" y="14503"/>
                                        <a:pt x="80047" y="15773"/>
                                        <a:pt x="78776" y="17044"/>
                                      </a:cubicBezTo>
                                      <a:cubicBezTo>
                                        <a:pt x="77506" y="18315"/>
                                        <a:pt x="74965" y="18315"/>
                                        <a:pt x="73694" y="18315"/>
                                      </a:cubicBezTo>
                                      <a:cubicBezTo>
                                        <a:pt x="72423" y="18315"/>
                                        <a:pt x="71153" y="19585"/>
                                        <a:pt x="68612" y="19585"/>
                                      </a:cubicBezTo>
                                      <a:cubicBezTo>
                                        <a:pt x="67341" y="19585"/>
                                        <a:pt x="66071" y="18315"/>
                                        <a:pt x="64800" y="17044"/>
                                      </a:cubicBezTo>
                                      <a:cubicBezTo>
                                        <a:pt x="63529" y="15773"/>
                                        <a:pt x="63529" y="14503"/>
                                        <a:pt x="62259" y="13232"/>
                                      </a:cubicBezTo>
                                      <a:cubicBezTo>
                                        <a:pt x="60988" y="11962"/>
                                        <a:pt x="58447" y="9420"/>
                                        <a:pt x="58447" y="6879"/>
                                      </a:cubicBezTo>
                                      <a:cubicBezTo>
                                        <a:pt x="58447" y="6879"/>
                                        <a:pt x="58447" y="5609"/>
                                        <a:pt x="59718" y="5609"/>
                                      </a:cubicBezTo>
                                      <a:cubicBezTo>
                                        <a:pt x="60988" y="4338"/>
                                        <a:pt x="62259" y="4338"/>
                                        <a:pt x="62259" y="4338"/>
                                      </a:cubicBezTo>
                                      <a:cubicBezTo>
                                        <a:pt x="64800" y="3067"/>
                                        <a:pt x="66071" y="1797"/>
                                        <a:pt x="67341" y="526"/>
                                      </a:cubicBezTo>
                                      <a:close/>
                                      <a:moveTo>
                                        <a:pt x="39388" y="4338"/>
                                      </a:moveTo>
                                      <a:cubicBezTo>
                                        <a:pt x="40659" y="4338"/>
                                        <a:pt x="41929" y="4338"/>
                                        <a:pt x="43200" y="4338"/>
                                      </a:cubicBezTo>
                                      <a:cubicBezTo>
                                        <a:pt x="44471" y="4338"/>
                                        <a:pt x="45741" y="5609"/>
                                        <a:pt x="47012" y="5609"/>
                                      </a:cubicBezTo>
                                      <a:cubicBezTo>
                                        <a:pt x="47012" y="6879"/>
                                        <a:pt x="48282" y="6879"/>
                                        <a:pt x="47012" y="8150"/>
                                      </a:cubicBezTo>
                                      <a:cubicBezTo>
                                        <a:pt x="47012" y="8150"/>
                                        <a:pt x="47012" y="9420"/>
                                        <a:pt x="45741" y="9420"/>
                                      </a:cubicBezTo>
                                      <a:cubicBezTo>
                                        <a:pt x="43200" y="10691"/>
                                        <a:pt x="39388" y="10691"/>
                                        <a:pt x="35576" y="13232"/>
                                      </a:cubicBezTo>
                                      <a:cubicBezTo>
                                        <a:pt x="35576" y="13232"/>
                                        <a:pt x="34306" y="13232"/>
                                        <a:pt x="34306" y="13232"/>
                                      </a:cubicBezTo>
                                      <a:cubicBezTo>
                                        <a:pt x="33035" y="13232"/>
                                        <a:pt x="33035" y="14503"/>
                                        <a:pt x="33035" y="14503"/>
                                      </a:cubicBezTo>
                                      <a:cubicBezTo>
                                        <a:pt x="31765" y="14503"/>
                                        <a:pt x="31765" y="14503"/>
                                        <a:pt x="30494" y="14503"/>
                                      </a:cubicBezTo>
                                      <a:cubicBezTo>
                                        <a:pt x="29223" y="14503"/>
                                        <a:pt x="27953" y="13232"/>
                                        <a:pt x="26682" y="13232"/>
                                      </a:cubicBezTo>
                                      <a:cubicBezTo>
                                        <a:pt x="25412" y="11962"/>
                                        <a:pt x="24141" y="11962"/>
                                        <a:pt x="24141" y="10691"/>
                                      </a:cubicBezTo>
                                      <a:cubicBezTo>
                                        <a:pt x="24141" y="9420"/>
                                        <a:pt x="24141" y="8150"/>
                                        <a:pt x="24141" y="6879"/>
                                      </a:cubicBezTo>
                                      <a:cubicBezTo>
                                        <a:pt x="25412" y="6879"/>
                                        <a:pt x="26682" y="5609"/>
                                        <a:pt x="29223" y="5609"/>
                                      </a:cubicBezTo>
                                      <a:cubicBezTo>
                                        <a:pt x="30494" y="5609"/>
                                        <a:pt x="31765" y="5609"/>
                                        <a:pt x="33035" y="4338"/>
                                      </a:cubicBezTo>
                                      <a:cubicBezTo>
                                        <a:pt x="34306" y="4338"/>
                                        <a:pt x="35576" y="4338"/>
                                        <a:pt x="38118" y="3067"/>
                                      </a:cubicBezTo>
                                      <a:cubicBezTo>
                                        <a:pt x="36847" y="4338"/>
                                        <a:pt x="38118" y="4338"/>
                                        <a:pt x="39388" y="4338"/>
                                      </a:cubicBezTo>
                                      <a:close/>
                                      <a:moveTo>
                                        <a:pt x="50824" y="11962"/>
                                      </a:moveTo>
                                      <a:cubicBezTo>
                                        <a:pt x="50824" y="11962"/>
                                        <a:pt x="50824" y="10691"/>
                                        <a:pt x="50824" y="10691"/>
                                      </a:cubicBezTo>
                                      <a:cubicBezTo>
                                        <a:pt x="50824" y="10691"/>
                                        <a:pt x="52094" y="9420"/>
                                        <a:pt x="52094" y="10691"/>
                                      </a:cubicBezTo>
                                      <a:cubicBezTo>
                                        <a:pt x="52094" y="10691"/>
                                        <a:pt x="53365" y="10691"/>
                                        <a:pt x="53365" y="10691"/>
                                      </a:cubicBezTo>
                                      <a:cubicBezTo>
                                        <a:pt x="53365" y="10691"/>
                                        <a:pt x="54635" y="10691"/>
                                        <a:pt x="54635" y="10691"/>
                                      </a:cubicBezTo>
                                      <a:cubicBezTo>
                                        <a:pt x="54635" y="10691"/>
                                        <a:pt x="55906" y="10691"/>
                                        <a:pt x="55906" y="11962"/>
                                      </a:cubicBezTo>
                                      <a:cubicBezTo>
                                        <a:pt x="57176" y="13232"/>
                                        <a:pt x="57176" y="13232"/>
                                        <a:pt x="55906" y="14503"/>
                                      </a:cubicBezTo>
                                      <a:cubicBezTo>
                                        <a:pt x="55906" y="18315"/>
                                        <a:pt x="54635" y="18315"/>
                                        <a:pt x="53365" y="19585"/>
                                      </a:cubicBezTo>
                                      <a:cubicBezTo>
                                        <a:pt x="53365" y="20856"/>
                                        <a:pt x="52094" y="20856"/>
                                        <a:pt x="50824" y="22126"/>
                                      </a:cubicBezTo>
                                      <a:cubicBezTo>
                                        <a:pt x="50824" y="22126"/>
                                        <a:pt x="49553" y="23397"/>
                                        <a:pt x="49553" y="22126"/>
                                      </a:cubicBezTo>
                                      <a:cubicBezTo>
                                        <a:pt x="49553" y="22126"/>
                                        <a:pt x="49553" y="20856"/>
                                        <a:pt x="49553" y="20856"/>
                                      </a:cubicBezTo>
                                      <a:cubicBezTo>
                                        <a:pt x="49553" y="19585"/>
                                        <a:pt x="49553" y="19585"/>
                                        <a:pt x="48282" y="18315"/>
                                      </a:cubicBezTo>
                                      <a:cubicBezTo>
                                        <a:pt x="50824" y="15773"/>
                                        <a:pt x="50824" y="13232"/>
                                        <a:pt x="50824" y="11962"/>
                                      </a:cubicBezTo>
                                      <a:close/>
                                      <a:moveTo>
                                        <a:pt x="38118" y="18315"/>
                                      </a:moveTo>
                                      <a:cubicBezTo>
                                        <a:pt x="39388" y="18315"/>
                                        <a:pt x="39388" y="18315"/>
                                        <a:pt x="40659" y="18315"/>
                                      </a:cubicBezTo>
                                      <a:cubicBezTo>
                                        <a:pt x="40659" y="18315"/>
                                        <a:pt x="40659" y="19585"/>
                                        <a:pt x="40659" y="19585"/>
                                      </a:cubicBezTo>
                                      <a:cubicBezTo>
                                        <a:pt x="39388" y="20856"/>
                                        <a:pt x="39388" y="20856"/>
                                        <a:pt x="38118" y="20856"/>
                                      </a:cubicBezTo>
                                      <a:cubicBezTo>
                                        <a:pt x="38118" y="20856"/>
                                        <a:pt x="38118" y="23397"/>
                                        <a:pt x="38118" y="23397"/>
                                      </a:cubicBezTo>
                                      <a:cubicBezTo>
                                        <a:pt x="38118" y="24667"/>
                                        <a:pt x="39388" y="24667"/>
                                        <a:pt x="39388" y="24667"/>
                                      </a:cubicBezTo>
                                      <a:cubicBezTo>
                                        <a:pt x="39388" y="24667"/>
                                        <a:pt x="40659" y="24667"/>
                                        <a:pt x="40659" y="25938"/>
                                      </a:cubicBezTo>
                                      <a:cubicBezTo>
                                        <a:pt x="40659" y="25938"/>
                                        <a:pt x="40659" y="27209"/>
                                        <a:pt x="40659" y="27209"/>
                                      </a:cubicBezTo>
                                      <a:cubicBezTo>
                                        <a:pt x="40659" y="28479"/>
                                        <a:pt x="39388" y="28479"/>
                                        <a:pt x="38118" y="29750"/>
                                      </a:cubicBezTo>
                                      <a:cubicBezTo>
                                        <a:pt x="38118" y="31020"/>
                                        <a:pt x="36847" y="32291"/>
                                        <a:pt x="36847" y="32291"/>
                                      </a:cubicBezTo>
                                      <a:cubicBezTo>
                                        <a:pt x="36847" y="32291"/>
                                        <a:pt x="36847" y="33562"/>
                                        <a:pt x="36847" y="33562"/>
                                      </a:cubicBezTo>
                                      <a:cubicBezTo>
                                        <a:pt x="36847" y="34832"/>
                                        <a:pt x="38118" y="34832"/>
                                        <a:pt x="39388" y="34832"/>
                                      </a:cubicBezTo>
                                      <a:cubicBezTo>
                                        <a:pt x="40659" y="37373"/>
                                        <a:pt x="43200" y="38644"/>
                                        <a:pt x="47012" y="39915"/>
                                      </a:cubicBezTo>
                                      <a:cubicBezTo>
                                        <a:pt x="47012" y="39915"/>
                                        <a:pt x="47012" y="41185"/>
                                        <a:pt x="47012" y="42456"/>
                                      </a:cubicBezTo>
                                      <a:cubicBezTo>
                                        <a:pt x="44471" y="42456"/>
                                        <a:pt x="40659" y="44997"/>
                                        <a:pt x="35576" y="44997"/>
                                      </a:cubicBezTo>
                                      <a:cubicBezTo>
                                        <a:pt x="34306" y="44997"/>
                                        <a:pt x="34306" y="46267"/>
                                        <a:pt x="33035" y="46267"/>
                                      </a:cubicBezTo>
                                      <a:cubicBezTo>
                                        <a:pt x="29223" y="47538"/>
                                        <a:pt x="26682" y="47538"/>
                                        <a:pt x="24141" y="46267"/>
                                      </a:cubicBezTo>
                                      <a:cubicBezTo>
                                        <a:pt x="22871" y="46267"/>
                                        <a:pt x="22871" y="47538"/>
                                        <a:pt x="22871" y="47538"/>
                                      </a:cubicBezTo>
                                      <a:cubicBezTo>
                                        <a:pt x="21600" y="47538"/>
                                        <a:pt x="20329" y="48809"/>
                                        <a:pt x="20329" y="47538"/>
                                      </a:cubicBezTo>
                                      <a:cubicBezTo>
                                        <a:pt x="19059" y="46267"/>
                                        <a:pt x="19059" y="46267"/>
                                        <a:pt x="17788" y="44997"/>
                                      </a:cubicBezTo>
                                      <a:cubicBezTo>
                                        <a:pt x="15247" y="38644"/>
                                        <a:pt x="17788" y="36103"/>
                                        <a:pt x="16518" y="32291"/>
                                      </a:cubicBezTo>
                                      <a:cubicBezTo>
                                        <a:pt x="15247" y="27209"/>
                                        <a:pt x="15247" y="23397"/>
                                        <a:pt x="15247" y="20856"/>
                                      </a:cubicBezTo>
                                      <a:cubicBezTo>
                                        <a:pt x="16518" y="20856"/>
                                        <a:pt x="16518" y="19585"/>
                                        <a:pt x="17788" y="19585"/>
                                      </a:cubicBezTo>
                                      <a:cubicBezTo>
                                        <a:pt x="19059" y="19585"/>
                                        <a:pt x="19059" y="19585"/>
                                        <a:pt x="20329" y="19585"/>
                                      </a:cubicBezTo>
                                      <a:cubicBezTo>
                                        <a:pt x="21600" y="19585"/>
                                        <a:pt x="21600" y="20856"/>
                                        <a:pt x="22871" y="20856"/>
                                      </a:cubicBezTo>
                                      <a:cubicBezTo>
                                        <a:pt x="22871" y="22126"/>
                                        <a:pt x="22871" y="24667"/>
                                        <a:pt x="22871" y="25938"/>
                                      </a:cubicBezTo>
                                      <a:cubicBezTo>
                                        <a:pt x="22871" y="27209"/>
                                        <a:pt x="22871" y="28479"/>
                                        <a:pt x="24141" y="28479"/>
                                      </a:cubicBezTo>
                                      <a:cubicBezTo>
                                        <a:pt x="25412" y="28479"/>
                                        <a:pt x="25412" y="28479"/>
                                        <a:pt x="26682" y="28479"/>
                                      </a:cubicBezTo>
                                      <a:cubicBezTo>
                                        <a:pt x="27953" y="27209"/>
                                        <a:pt x="29223" y="27209"/>
                                        <a:pt x="30494" y="25938"/>
                                      </a:cubicBezTo>
                                      <a:cubicBezTo>
                                        <a:pt x="30494" y="24667"/>
                                        <a:pt x="30494" y="24667"/>
                                        <a:pt x="30494" y="23397"/>
                                      </a:cubicBezTo>
                                      <a:cubicBezTo>
                                        <a:pt x="30494" y="22126"/>
                                        <a:pt x="26682" y="20856"/>
                                        <a:pt x="27953" y="18315"/>
                                      </a:cubicBezTo>
                                      <a:cubicBezTo>
                                        <a:pt x="29223" y="15773"/>
                                        <a:pt x="33035" y="14503"/>
                                        <a:pt x="35576" y="14503"/>
                                      </a:cubicBezTo>
                                      <a:cubicBezTo>
                                        <a:pt x="36847" y="19585"/>
                                        <a:pt x="38118" y="19585"/>
                                        <a:pt x="38118" y="18315"/>
                                      </a:cubicBezTo>
                                      <a:close/>
                                      <a:moveTo>
                                        <a:pt x="67341" y="22126"/>
                                      </a:moveTo>
                                      <a:cubicBezTo>
                                        <a:pt x="68612" y="22126"/>
                                        <a:pt x="69882" y="22126"/>
                                        <a:pt x="69882" y="22126"/>
                                      </a:cubicBezTo>
                                      <a:cubicBezTo>
                                        <a:pt x="71153" y="22126"/>
                                        <a:pt x="71153" y="23397"/>
                                        <a:pt x="72423" y="23397"/>
                                      </a:cubicBezTo>
                                      <a:cubicBezTo>
                                        <a:pt x="73694" y="24667"/>
                                        <a:pt x="73694" y="24667"/>
                                        <a:pt x="73694" y="25938"/>
                                      </a:cubicBezTo>
                                      <a:cubicBezTo>
                                        <a:pt x="72423" y="28479"/>
                                        <a:pt x="73694" y="28479"/>
                                        <a:pt x="69882" y="33562"/>
                                      </a:cubicBezTo>
                                      <a:cubicBezTo>
                                        <a:pt x="68612" y="34832"/>
                                        <a:pt x="71153" y="36103"/>
                                        <a:pt x="72423" y="36103"/>
                                      </a:cubicBezTo>
                                      <a:cubicBezTo>
                                        <a:pt x="73694" y="36103"/>
                                        <a:pt x="74965" y="37373"/>
                                        <a:pt x="74965" y="37373"/>
                                      </a:cubicBezTo>
                                      <a:cubicBezTo>
                                        <a:pt x="77506" y="38644"/>
                                        <a:pt x="78776" y="39915"/>
                                        <a:pt x="80047" y="41185"/>
                                      </a:cubicBezTo>
                                      <a:cubicBezTo>
                                        <a:pt x="80047" y="43726"/>
                                        <a:pt x="80047" y="44997"/>
                                        <a:pt x="80047" y="47538"/>
                                      </a:cubicBezTo>
                                      <a:cubicBezTo>
                                        <a:pt x="80047" y="47538"/>
                                        <a:pt x="80047" y="47538"/>
                                        <a:pt x="81318" y="47538"/>
                                      </a:cubicBezTo>
                                      <a:cubicBezTo>
                                        <a:pt x="82588" y="47538"/>
                                        <a:pt x="83859" y="47538"/>
                                        <a:pt x="83859" y="47538"/>
                                      </a:cubicBezTo>
                                      <a:cubicBezTo>
                                        <a:pt x="86400" y="46267"/>
                                        <a:pt x="87671" y="46267"/>
                                        <a:pt x="88941" y="46267"/>
                                      </a:cubicBezTo>
                                      <a:cubicBezTo>
                                        <a:pt x="90212" y="46267"/>
                                        <a:pt x="91482" y="44997"/>
                                        <a:pt x="94023" y="46267"/>
                                      </a:cubicBezTo>
                                      <a:cubicBezTo>
                                        <a:pt x="96565" y="47538"/>
                                        <a:pt x="95294" y="47538"/>
                                        <a:pt x="96565" y="47538"/>
                                      </a:cubicBezTo>
                                      <a:cubicBezTo>
                                        <a:pt x="96565" y="47538"/>
                                        <a:pt x="96565" y="47538"/>
                                        <a:pt x="100376" y="50079"/>
                                      </a:cubicBezTo>
                                      <a:cubicBezTo>
                                        <a:pt x="100376" y="51350"/>
                                        <a:pt x="100376" y="51350"/>
                                        <a:pt x="100376" y="52620"/>
                                      </a:cubicBezTo>
                                      <a:cubicBezTo>
                                        <a:pt x="100376" y="53891"/>
                                        <a:pt x="100376" y="53891"/>
                                        <a:pt x="100376" y="53891"/>
                                      </a:cubicBezTo>
                                      <a:cubicBezTo>
                                        <a:pt x="100376" y="55162"/>
                                        <a:pt x="100376" y="53891"/>
                                        <a:pt x="99106" y="55162"/>
                                      </a:cubicBezTo>
                                      <a:cubicBezTo>
                                        <a:pt x="97835" y="56432"/>
                                        <a:pt x="96565" y="56432"/>
                                        <a:pt x="94023" y="56432"/>
                                      </a:cubicBezTo>
                                      <a:cubicBezTo>
                                        <a:pt x="92753" y="56432"/>
                                        <a:pt x="90212" y="55162"/>
                                        <a:pt x="88941" y="53891"/>
                                      </a:cubicBezTo>
                                      <a:cubicBezTo>
                                        <a:pt x="86400" y="53891"/>
                                        <a:pt x="83859" y="53891"/>
                                        <a:pt x="81318" y="52620"/>
                                      </a:cubicBezTo>
                                      <a:cubicBezTo>
                                        <a:pt x="80047" y="52620"/>
                                        <a:pt x="78776" y="52620"/>
                                        <a:pt x="76235" y="52620"/>
                                      </a:cubicBezTo>
                                      <a:cubicBezTo>
                                        <a:pt x="74965" y="52620"/>
                                        <a:pt x="73694" y="52620"/>
                                        <a:pt x="72423" y="52620"/>
                                      </a:cubicBezTo>
                                      <a:cubicBezTo>
                                        <a:pt x="68612" y="52620"/>
                                        <a:pt x="64800" y="51350"/>
                                        <a:pt x="62259" y="51350"/>
                                      </a:cubicBezTo>
                                      <a:cubicBezTo>
                                        <a:pt x="60988" y="52620"/>
                                        <a:pt x="60988" y="52620"/>
                                        <a:pt x="59718" y="53891"/>
                                      </a:cubicBezTo>
                                      <a:cubicBezTo>
                                        <a:pt x="59718" y="55162"/>
                                        <a:pt x="58447" y="55162"/>
                                        <a:pt x="58447" y="56432"/>
                                      </a:cubicBezTo>
                                      <a:cubicBezTo>
                                        <a:pt x="58447" y="57703"/>
                                        <a:pt x="59718" y="57703"/>
                                        <a:pt x="59718" y="58973"/>
                                      </a:cubicBezTo>
                                      <a:cubicBezTo>
                                        <a:pt x="60988" y="58973"/>
                                        <a:pt x="62259" y="58973"/>
                                        <a:pt x="63529" y="58973"/>
                                      </a:cubicBezTo>
                                      <a:cubicBezTo>
                                        <a:pt x="66071" y="57703"/>
                                        <a:pt x="67341" y="57703"/>
                                        <a:pt x="68612" y="57703"/>
                                      </a:cubicBezTo>
                                      <a:cubicBezTo>
                                        <a:pt x="69882" y="57703"/>
                                        <a:pt x="71153" y="58973"/>
                                        <a:pt x="71153" y="58973"/>
                                      </a:cubicBezTo>
                                      <a:cubicBezTo>
                                        <a:pt x="72423" y="60244"/>
                                        <a:pt x="72423" y="60244"/>
                                        <a:pt x="73694" y="61515"/>
                                      </a:cubicBezTo>
                                      <a:cubicBezTo>
                                        <a:pt x="74965" y="64056"/>
                                        <a:pt x="73694" y="70409"/>
                                        <a:pt x="73694" y="75491"/>
                                      </a:cubicBezTo>
                                      <a:cubicBezTo>
                                        <a:pt x="73694" y="79303"/>
                                        <a:pt x="74965" y="83115"/>
                                        <a:pt x="73694" y="86926"/>
                                      </a:cubicBezTo>
                                      <a:cubicBezTo>
                                        <a:pt x="73694" y="93279"/>
                                        <a:pt x="73694" y="95820"/>
                                        <a:pt x="69882" y="98362"/>
                                      </a:cubicBezTo>
                                      <a:cubicBezTo>
                                        <a:pt x="69882" y="98362"/>
                                        <a:pt x="67341" y="99632"/>
                                        <a:pt x="66071" y="99632"/>
                                      </a:cubicBezTo>
                                      <a:cubicBezTo>
                                        <a:pt x="66071" y="99632"/>
                                        <a:pt x="64800" y="100903"/>
                                        <a:pt x="64800" y="100903"/>
                                      </a:cubicBezTo>
                                      <a:cubicBezTo>
                                        <a:pt x="63529" y="100903"/>
                                        <a:pt x="62259" y="102173"/>
                                        <a:pt x="60988" y="100903"/>
                                      </a:cubicBezTo>
                                      <a:cubicBezTo>
                                        <a:pt x="59718" y="100903"/>
                                        <a:pt x="58447" y="99632"/>
                                        <a:pt x="58447" y="98362"/>
                                      </a:cubicBezTo>
                                      <a:cubicBezTo>
                                        <a:pt x="57176" y="97091"/>
                                        <a:pt x="57176" y="95820"/>
                                        <a:pt x="55906" y="94550"/>
                                      </a:cubicBezTo>
                                      <a:cubicBezTo>
                                        <a:pt x="55906" y="94550"/>
                                        <a:pt x="54635" y="93279"/>
                                        <a:pt x="54635" y="93279"/>
                                      </a:cubicBezTo>
                                      <a:cubicBezTo>
                                        <a:pt x="53365" y="93279"/>
                                        <a:pt x="52094" y="93279"/>
                                        <a:pt x="50824" y="93279"/>
                                      </a:cubicBezTo>
                                      <a:cubicBezTo>
                                        <a:pt x="49553" y="93279"/>
                                        <a:pt x="48282" y="93279"/>
                                        <a:pt x="48282" y="93279"/>
                                      </a:cubicBezTo>
                                      <a:cubicBezTo>
                                        <a:pt x="47012" y="93279"/>
                                        <a:pt x="47012" y="93279"/>
                                        <a:pt x="45741" y="94550"/>
                                      </a:cubicBezTo>
                                      <a:cubicBezTo>
                                        <a:pt x="44471" y="94550"/>
                                        <a:pt x="43200" y="94550"/>
                                        <a:pt x="41929" y="94550"/>
                                      </a:cubicBezTo>
                                      <a:cubicBezTo>
                                        <a:pt x="39388" y="97091"/>
                                        <a:pt x="35576" y="95820"/>
                                        <a:pt x="31765" y="95820"/>
                                      </a:cubicBezTo>
                                      <a:cubicBezTo>
                                        <a:pt x="30494" y="94550"/>
                                        <a:pt x="30494" y="94550"/>
                                        <a:pt x="29223" y="93279"/>
                                      </a:cubicBezTo>
                                      <a:cubicBezTo>
                                        <a:pt x="29223" y="89467"/>
                                        <a:pt x="29223" y="84385"/>
                                        <a:pt x="29223" y="79303"/>
                                      </a:cubicBezTo>
                                      <a:cubicBezTo>
                                        <a:pt x="29223" y="75491"/>
                                        <a:pt x="27953" y="69138"/>
                                        <a:pt x="27953" y="66597"/>
                                      </a:cubicBezTo>
                                      <a:cubicBezTo>
                                        <a:pt x="27953" y="65326"/>
                                        <a:pt x="29223" y="65326"/>
                                        <a:pt x="29223" y="65326"/>
                                      </a:cubicBezTo>
                                      <a:cubicBezTo>
                                        <a:pt x="31765" y="65326"/>
                                        <a:pt x="33035" y="65326"/>
                                        <a:pt x="34306" y="64056"/>
                                      </a:cubicBezTo>
                                      <a:cubicBezTo>
                                        <a:pt x="35576" y="64056"/>
                                        <a:pt x="35576" y="62785"/>
                                        <a:pt x="36847" y="61515"/>
                                      </a:cubicBezTo>
                                      <a:cubicBezTo>
                                        <a:pt x="36847" y="61515"/>
                                        <a:pt x="36847" y="60244"/>
                                        <a:pt x="36847" y="60244"/>
                                      </a:cubicBezTo>
                                      <a:cubicBezTo>
                                        <a:pt x="36847" y="58973"/>
                                        <a:pt x="35576" y="58973"/>
                                        <a:pt x="35576" y="57703"/>
                                      </a:cubicBezTo>
                                      <a:cubicBezTo>
                                        <a:pt x="34306" y="57703"/>
                                        <a:pt x="34306" y="56432"/>
                                        <a:pt x="34306" y="56432"/>
                                      </a:cubicBezTo>
                                      <a:cubicBezTo>
                                        <a:pt x="34306" y="56432"/>
                                        <a:pt x="33035" y="56432"/>
                                        <a:pt x="31765" y="55162"/>
                                      </a:cubicBezTo>
                                      <a:cubicBezTo>
                                        <a:pt x="30494" y="55162"/>
                                        <a:pt x="30494" y="55162"/>
                                        <a:pt x="29223" y="55162"/>
                                      </a:cubicBezTo>
                                      <a:cubicBezTo>
                                        <a:pt x="24141" y="57703"/>
                                        <a:pt x="19059" y="57703"/>
                                        <a:pt x="15247" y="60244"/>
                                      </a:cubicBezTo>
                                      <a:cubicBezTo>
                                        <a:pt x="13976" y="61515"/>
                                        <a:pt x="11435" y="62785"/>
                                        <a:pt x="10165" y="62785"/>
                                      </a:cubicBezTo>
                                      <a:cubicBezTo>
                                        <a:pt x="5082" y="65326"/>
                                        <a:pt x="5082" y="65326"/>
                                        <a:pt x="2541" y="64056"/>
                                      </a:cubicBezTo>
                                      <a:cubicBezTo>
                                        <a:pt x="2541" y="64056"/>
                                        <a:pt x="1271" y="64056"/>
                                        <a:pt x="1271" y="62785"/>
                                      </a:cubicBezTo>
                                      <a:cubicBezTo>
                                        <a:pt x="1271" y="62785"/>
                                        <a:pt x="0" y="61515"/>
                                        <a:pt x="0" y="60244"/>
                                      </a:cubicBezTo>
                                      <a:cubicBezTo>
                                        <a:pt x="1271" y="58973"/>
                                        <a:pt x="1271" y="58973"/>
                                        <a:pt x="2541" y="58973"/>
                                      </a:cubicBezTo>
                                      <a:cubicBezTo>
                                        <a:pt x="3812" y="57703"/>
                                        <a:pt x="5082" y="57703"/>
                                        <a:pt x="6353" y="57703"/>
                                      </a:cubicBezTo>
                                      <a:cubicBezTo>
                                        <a:pt x="7624" y="56432"/>
                                        <a:pt x="8894" y="55162"/>
                                        <a:pt x="10165" y="55162"/>
                                      </a:cubicBezTo>
                                      <a:cubicBezTo>
                                        <a:pt x="11435" y="53891"/>
                                        <a:pt x="12706" y="55162"/>
                                        <a:pt x="13976" y="55162"/>
                                      </a:cubicBezTo>
                                      <a:cubicBezTo>
                                        <a:pt x="15247" y="55162"/>
                                        <a:pt x="16518" y="55162"/>
                                        <a:pt x="19059" y="55162"/>
                                      </a:cubicBezTo>
                                      <a:cubicBezTo>
                                        <a:pt x="20329" y="55162"/>
                                        <a:pt x="21600" y="52620"/>
                                        <a:pt x="24141" y="52620"/>
                                      </a:cubicBezTo>
                                      <a:cubicBezTo>
                                        <a:pt x="25412" y="52620"/>
                                        <a:pt x="26682" y="52620"/>
                                        <a:pt x="27953" y="51350"/>
                                      </a:cubicBezTo>
                                      <a:cubicBezTo>
                                        <a:pt x="30494" y="51350"/>
                                        <a:pt x="30494" y="51350"/>
                                        <a:pt x="31765" y="51350"/>
                                      </a:cubicBezTo>
                                      <a:cubicBezTo>
                                        <a:pt x="33035" y="51350"/>
                                        <a:pt x="34306" y="50079"/>
                                        <a:pt x="35576" y="50079"/>
                                      </a:cubicBezTo>
                                      <a:cubicBezTo>
                                        <a:pt x="38118" y="50079"/>
                                        <a:pt x="39388" y="50079"/>
                                        <a:pt x="43200" y="50079"/>
                                      </a:cubicBezTo>
                                      <a:cubicBezTo>
                                        <a:pt x="44471" y="50079"/>
                                        <a:pt x="45741" y="48809"/>
                                        <a:pt x="48282" y="48809"/>
                                      </a:cubicBezTo>
                                      <a:cubicBezTo>
                                        <a:pt x="50824" y="48809"/>
                                        <a:pt x="54635" y="48809"/>
                                        <a:pt x="58447" y="48809"/>
                                      </a:cubicBezTo>
                                      <a:cubicBezTo>
                                        <a:pt x="63529" y="48809"/>
                                        <a:pt x="68612" y="47538"/>
                                        <a:pt x="73694" y="47538"/>
                                      </a:cubicBezTo>
                                      <a:cubicBezTo>
                                        <a:pt x="74965" y="46267"/>
                                        <a:pt x="74965" y="46267"/>
                                        <a:pt x="73694" y="46267"/>
                                      </a:cubicBezTo>
                                      <a:cubicBezTo>
                                        <a:pt x="72423" y="44997"/>
                                        <a:pt x="69882" y="43726"/>
                                        <a:pt x="67341" y="42456"/>
                                      </a:cubicBezTo>
                                      <a:cubicBezTo>
                                        <a:pt x="59718" y="41185"/>
                                        <a:pt x="58447" y="43726"/>
                                        <a:pt x="55906" y="44997"/>
                                      </a:cubicBezTo>
                                      <a:cubicBezTo>
                                        <a:pt x="54635" y="44997"/>
                                        <a:pt x="53365" y="46267"/>
                                        <a:pt x="50824" y="44997"/>
                                      </a:cubicBezTo>
                                      <a:cubicBezTo>
                                        <a:pt x="50824" y="43726"/>
                                        <a:pt x="52094" y="43726"/>
                                        <a:pt x="52094" y="43726"/>
                                      </a:cubicBezTo>
                                      <a:cubicBezTo>
                                        <a:pt x="53365" y="42456"/>
                                        <a:pt x="54635" y="42456"/>
                                        <a:pt x="55906" y="41185"/>
                                      </a:cubicBezTo>
                                      <a:cubicBezTo>
                                        <a:pt x="55906" y="41185"/>
                                        <a:pt x="55906" y="39915"/>
                                        <a:pt x="55906" y="39915"/>
                                      </a:cubicBezTo>
                                      <a:cubicBezTo>
                                        <a:pt x="54635" y="37373"/>
                                        <a:pt x="53365" y="36103"/>
                                        <a:pt x="50824" y="36103"/>
                                      </a:cubicBezTo>
                                      <a:cubicBezTo>
                                        <a:pt x="50824" y="34832"/>
                                        <a:pt x="50824" y="34832"/>
                                        <a:pt x="50824" y="34832"/>
                                      </a:cubicBezTo>
                                      <a:cubicBezTo>
                                        <a:pt x="50824" y="34832"/>
                                        <a:pt x="52094" y="34832"/>
                                        <a:pt x="52094" y="34832"/>
                                      </a:cubicBezTo>
                                      <a:cubicBezTo>
                                        <a:pt x="54635" y="34832"/>
                                        <a:pt x="57176" y="36103"/>
                                        <a:pt x="60988" y="34832"/>
                                      </a:cubicBezTo>
                                      <a:cubicBezTo>
                                        <a:pt x="62259" y="34832"/>
                                        <a:pt x="62259" y="33562"/>
                                        <a:pt x="63529" y="33562"/>
                                      </a:cubicBezTo>
                                      <a:cubicBezTo>
                                        <a:pt x="63529" y="32291"/>
                                        <a:pt x="63529" y="31020"/>
                                        <a:pt x="64800" y="29750"/>
                                      </a:cubicBezTo>
                                      <a:cubicBezTo>
                                        <a:pt x="64800" y="29750"/>
                                        <a:pt x="64800" y="28479"/>
                                        <a:pt x="64800" y="28479"/>
                                      </a:cubicBezTo>
                                      <a:cubicBezTo>
                                        <a:pt x="63529" y="28479"/>
                                        <a:pt x="63529" y="28479"/>
                                        <a:pt x="63529" y="28479"/>
                                      </a:cubicBezTo>
                                      <a:cubicBezTo>
                                        <a:pt x="62259" y="28479"/>
                                        <a:pt x="62259" y="28479"/>
                                        <a:pt x="60988" y="28479"/>
                                      </a:cubicBezTo>
                                      <a:cubicBezTo>
                                        <a:pt x="59718" y="28479"/>
                                        <a:pt x="58447" y="31020"/>
                                        <a:pt x="57176" y="29750"/>
                                      </a:cubicBezTo>
                                      <a:cubicBezTo>
                                        <a:pt x="57176" y="29750"/>
                                        <a:pt x="57176" y="29750"/>
                                        <a:pt x="57176" y="29750"/>
                                      </a:cubicBezTo>
                                      <a:cubicBezTo>
                                        <a:pt x="57176" y="28479"/>
                                        <a:pt x="55906" y="28479"/>
                                        <a:pt x="57176" y="28479"/>
                                      </a:cubicBezTo>
                                      <a:cubicBezTo>
                                        <a:pt x="57176" y="28479"/>
                                        <a:pt x="57176" y="28479"/>
                                        <a:pt x="58447" y="27209"/>
                                      </a:cubicBezTo>
                                      <a:cubicBezTo>
                                        <a:pt x="60988" y="25938"/>
                                        <a:pt x="62259" y="27209"/>
                                        <a:pt x="64800" y="25938"/>
                                      </a:cubicBezTo>
                                      <a:cubicBezTo>
                                        <a:pt x="64800" y="24667"/>
                                        <a:pt x="66071" y="23397"/>
                                        <a:pt x="67341" y="22126"/>
                                      </a:cubicBezTo>
                                      <a:close/>
                                      <a:moveTo>
                                        <a:pt x="25412" y="36103"/>
                                      </a:moveTo>
                                      <a:cubicBezTo>
                                        <a:pt x="24141" y="39915"/>
                                        <a:pt x="22871" y="44997"/>
                                        <a:pt x="26682" y="46267"/>
                                      </a:cubicBezTo>
                                      <a:cubicBezTo>
                                        <a:pt x="29223" y="46267"/>
                                        <a:pt x="30494" y="41185"/>
                                        <a:pt x="30494" y="38644"/>
                                      </a:cubicBezTo>
                                      <a:cubicBezTo>
                                        <a:pt x="30494" y="37373"/>
                                        <a:pt x="29223" y="37373"/>
                                        <a:pt x="27953" y="36103"/>
                                      </a:cubicBezTo>
                                      <a:cubicBezTo>
                                        <a:pt x="27953" y="34832"/>
                                        <a:pt x="26682" y="34832"/>
                                        <a:pt x="25412" y="36103"/>
                                      </a:cubicBezTo>
                                      <a:close/>
                                      <a:moveTo>
                                        <a:pt x="34306" y="44997"/>
                                      </a:moveTo>
                                      <a:cubicBezTo>
                                        <a:pt x="35576" y="44997"/>
                                        <a:pt x="36847" y="44997"/>
                                        <a:pt x="39388" y="43726"/>
                                      </a:cubicBezTo>
                                      <a:cubicBezTo>
                                        <a:pt x="39388" y="43726"/>
                                        <a:pt x="39388" y="42456"/>
                                        <a:pt x="39388" y="42456"/>
                                      </a:cubicBezTo>
                                      <a:cubicBezTo>
                                        <a:pt x="39388" y="42456"/>
                                        <a:pt x="39388" y="41185"/>
                                        <a:pt x="39388" y="41185"/>
                                      </a:cubicBezTo>
                                      <a:cubicBezTo>
                                        <a:pt x="36847" y="41185"/>
                                        <a:pt x="36847" y="39915"/>
                                        <a:pt x="35576" y="41185"/>
                                      </a:cubicBezTo>
                                      <a:cubicBezTo>
                                        <a:pt x="34306" y="42456"/>
                                        <a:pt x="34306" y="43726"/>
                                        <a:pt x="34306" y="44997"/>
                                      </a:cubicBezTo>
                                      <a:close/>
                                      <a:moveTo>
                                        <a:pt x="48282" y="56432"/>
                                      </a:moveTo>
                                      <a:cubicBezTo>
                                        <a:pt x="48282" y="56432"/>
                                        <a:pt x="47012" y="56432"/>
                                        <a:pt x="47012" y="57703"/>
                                      </a:cubicBezTo>
                                      <a:cubicBezTo>
                                        <a:pt x="47012" y="57703"/>
                                        <a:pt x="45741" y="58973"/>
                                        <a:pt x="45741" y="60244"/>
                                      </a:cubicBezTo>
                                      <a:cubicBezTo>
                                        <a:pt x="45741" y="61515"/>
                                        <a:pt x="47012" y="62785"/>
                                        <a:pt x="48282" y="62785"/>
                                      </a:cubicBezTo>
                                      <a:cubicBezTo>
                                        <a:pt x="49553" y="62785"/>
                                        <a:pt x="50824" y="64056"/>
                                        <a:pt x="53365" y="61515"/>
                                      </a:cubicBezTo>
                                      <a:cubicBezTo>
                                        <a:pt x="54635" y="60244"/>
                                        <a:pt x="54635" y="60244"/>
                                        <a:pt x="54635" y="58973"/>
                                      </a:cubicBezTo>
                                      <a:cubicBezTo>
                                        <a:pt x="52094" y="56432"/>
                                        <a:pt x="50824" y="56432"/>
                                        <a:pt x="48282" y="56432"/>
                                      </a:cubicBezTo>
                                      <a:close/>
                                      <a:moveTo>
                                        <a:pt x="58447" y="66597"/>
                                      </a:moveTo>
                                      <a:cubicBezTo>
                                        <a:pt x="58447" y="66597"/>
                                        <a:pt x="57176" y="66597"/>
                                        <a:pt x="57176" y="67868"/>
                                      </a:cubicBezTo>
                                      <a:cubicBezTo>
                                        <a:pt x="57176" y="67868"/>
                                        <a:pt x="55906" y="69138"/>
                                        <a:pt x="55906" y="70409"/>
                                      </a:cubicBezTo>
                                      <a:cubicBezTo>
                                        <a:pt x="57176" y="71679"/>
                                        <a:pt x="59718" y="72950"/>
                                        <a:pt x="59718" y="75491"/>
                                      </a:cubicBezTo>
                                      <a:cubicBezTo>
                                        <a:pt x="59718" y="75491"/>
                                        <a:pt x="59718" y="75491"/>
                                        <a:pt x="59718" y="76762"/>
                                      </a:cubicBezTo>
                                      <a:cubicBezTo>
                                        <a:pt x="53365" y="76762"/>
                                        <a:pt x="47012" y="78032"/>
                                        <a:pt x="40659" y="78032"/>
                                      </a:cubicBezTo>
                                      <a:cubicBezTo>
                                        <a:pt x="41929" y="75491"/>
                                        <a:pt x="41929" y="74220"/>
                                        <a:pt x="40659" y="72950"/>
                                      </a:cubicBezTo>
                                      <a:cubicBezTo>
                                        <a:pt x="39388" y="72950"/>
                                        <a:pt x="39388" y="72950"/>
                                        <a:pt x="38118" y="72950"/>
                                      </a:cubicBezTo>
                                      <a:cubicBezTo>
                                        <a:pt x="38118" y="72950"/>
                                        <a:pt x="36847" y="74220"/>
                                        <a:pt x="36847" y="74220"/>
                                      </a:cubicBezTo>
                                      <a:cubicBezTo>
                                        <a:pt x="36847" y="75491"/>
                                        <a:pt x="35576" y="75491"/>
                                        <a:pt x="35576" y="76762"/>
                                      </a:cubicBezTo>
                                      <a:cubicBezTo>
                                        <a:pt x="35576" y="79303"/>
                                        <a:pt x="34306" y="81844"/>
                                        <a:pt x="35576" y="84385"/>
                                      </a:cubicBezTo>
                                      <a:cubicBezTo>
                                        <a:pt x="35576" y="85656"/>
                                        <a:pt x="36847" y="85656"/>
                                        <a:pt x="36847" y="85656"/>
                                      </a:cubicBezTo>
                                      <a:cubicBezTo>
                                        <a:pt x="36847" y="85656"/>
                                        <a:pt x="38118" y="85656"/>
                                        <a:pt x="38118" y="85656"/>
                                      </a:cubicBezTo>
                                      <a:cubicBezTo>
                                        <a:pt x="39388" y="85656"/>
                                        <a:pt x="39388" y="85656"/>
                                        <a:pt x="40659" y="85656"/>
                                      </a:cubicBezTo>
                                      <a:cubicBezTo>
                                        <a:pt x="41929" y="85656"/>
                                        <a:pt x="43200" y="84385"/>
                                        <a:pt x="45741" y="84385"/>
                                      </a:cubicBezTo>
                                      <a:cubicBezTo>
                                        <a:pt x="49553" y="84385"/>
                                        <a:pt x="52094" y="81844"/>
                                        <a:pt x="54635" y="81844"/>
                                      </a:cubicBezTo>
                                      <a:cubicBezTo>
                                        <a:pt x="55906" y="81844"/>
                                        <a:pt x="57176" y="83115"/>
                                        <a:pt x="59718" y="84385"/>
                                      </a:cubicBezTo>
                                      <a:cubicBezTo>
                                        <a:pt x="59718" y="85656"/>
                                        <a:pt x="59718" y="85656"/>
                                        <a:pt x="59718" y="85656"/>
                                      </a:cubicBezTo>
                                      <a:cubicBezTo>
                                        <a:pt x="59718" y="85656"/>
                                        <a:pt x="58447" y="86926"/>
                                        <a:pt x="58447" y="86926"/>
                                      </a:cubicBezTo>
                                      <a:cubicBezTo>
                                        <a:pt x="55906" y="88197"/>
                                        <a:pt x="53365" y="86926"/>
                                        <a:pt x="50824" y="88197"/>
                                      </a:cubicBezTo>
                                      <a:cubicBezTo>
                                        <a:pt x="48282" y="89467"/>
                                        <a:pt x="48282" y="88197"/>
                                        <a:pt x="45741" y="88197"/>
                                      </a:cubicBezTo>
                                      <a:cubicBezTo>
                                        <a:pt x="44471" y="88197"/>
                                        <a:pt x="43200" y="89467"/>
                                        <a:pt x="41929" y="89467"/>
                                      </a:cubicBezTo>
                                      <a:cubicBezTo>
                                        <a:pt x="40659" y="89467"/>
                                        <a:pt x="38118" y="89467"/>
                                        <a:pt x="36847" y="88197"/>
                                      </a:cubicBezTo>
                                      <a:cubicBezTo>
                                        <a:pt x="35576" y="88197"/>
                                        <a:pt x="36847" y="88197"/>
                                        <a:pt x="35576" y="88197"/>
                                      </a:cubicBezTo>
                                      <a:cubicBezTo>
                                        <a:pt x="35576" y="88197"/>
                                        <a:pt x="34306" y="89467"/>
                                        <a:pt x="34306" y="89467"/>
                                      </a:cubicBezTo>
                                      <a:cubicBezTo>
                                        <a:pt x="34306" y="89467"/>
                                        <a:pt x="34306" y="90738"/>
                                        <a:pt x="34306" y="90738"/>
                                      </a:cubicBezTo>
                                      <a:cubicBezTo>
                                        <a:pt x="34306" y="90738"/>
                                        <a:pt x="35576" y="92009"/>
                                        <a:pt x="35576" y="93279"/>
                                      </a:cubicBezTo>
                                      <a:cubicBezTo>
                                        <a:pt x="36847" y="94550"/>
                                        <a:pt x="36847" y="94550"/>
                                        <a:pt x="38118" y="94550"/>
                                      </a:cubicBezTo>
                                      <a:cubicBezTo>
                                        <a:pt x="41929" y="93279"/>
                                        <a:pt x="44471" y="92009"/>
                                        <a:pt x="48282" y="92009"/>
                                      </a:cubicBezTo>
                                      <a:cubicBezTo>
                                        <a:pt x="52094" y="92009"/>
                                        <a:pt x="54635" y="89467"/>
                                        <a:pt x="58447" y="93279"/>
                                      </a:cubicBezTo>
                                      <a:cubicBezTo>
                                        <a:pt x="58447" y="93279"/>
                                        <a:pt x="59718" y="94550"/>
                                        <a:pt x="59718" y="94550"/>
                                      </a:cubicBezTo>
                                      <a:cubicBezTo>
                                        <a:pt x="59718" y="94550"/>
                                        <a:pt x="60988" y="95820"/>
                                        <a:pt x="60988" y="95820"/>
                                      </a:cubicBezTo>
                                      <a:cubicBezTo>
                                        <a:pt x="60988" y="95820"/>
                                        <a:pt x="62259" y="93279"/>
                                        <a:pt x="62259" y="93279"/>
                                      </a:cubicBezTo>
                                      <a:cubicBezTo>
                                        <a:pt x="62259" y="93279"/>
                                        <a:pt x="62259" y="93279"/>
                                        <a:pt x="63529" y="92009"/>
                                      </a:cubicBezTo>
                                      <a:cubicBezTo>
                                        <a:pt x="63529" y="90738"/>
                                        <a:pt x="63529" y="90738"/>
                                        <a:pt x="63529" y="89467"/>
                                      </a:cubicBezTo>
                                      <a:cubicBezTo>
                                        <a:pt x="63529" y="88197"/>
                                        <a:pt x="62259" y="86926"/>
                                        <a:pt x="63529" y="86926"/>
                                      </a:cubicBezTo>
                                      <a:cubicBezTo>
                                        <a:pt x="63529" y="85656"/>
                                        <a:pt x="63529" y="85656"/>
                                        <a:pt x="63529" y="85656"/>
                                      </a:cubicBezTo>
                                      <a:cubicBezTo>
                                        <a:pt x="63529" y="84385"/>
                                        <a:pt x="63529" y="83115"/>
                                        <a:pt x="63529" y="81844"/>
                                      </a:cubicBezTo>
                                      <a:cubicBezTo>
                                        <a:pt x="66071" y="75491"/>
                                        <a:pt x="63529" y="71679"/>
                                        <a:pt x="62259" y="69138"/>
                                      </a:cubicBezTo>
                                      <a:cubicBezTo>
                                        <a:pt x="62259" y="69138"/>
                                        <a:pt x="60988" y="67868"/>
                                        <a:pt x="60988" y="67868"/>
                                      </a:cubicBezTo>
                                      <a:cubicBezTo>
                                        <a:pt x="60988" y="66597"/>
                                        <a:pt x="59718" y="66597"/>
                                        <a:pt x="58447" y="66597"/>
                                      </a:cubicBezTo>
                                      <a:close/>
                                      <a:moveTo>
                                        <a:pt x="47012" y="69138"/>
                                      </a:moveTo>
                                      <a:cubicBezTo>
                                        <a:pt x="47012" y="71679"/>
                                        <a:pt x="48282" y="71679"/>
                                        <a:pt x="49553" y="71679"/>
                                      </a:cubicBezTo>
                                      <a:cubicBezTo>
                                        <a:pt x="49553" y="71679"/>
                                        <a:pt x="50824" y="71679"/>
                                        <a:pt x="50824" y="70409"/>
                                      </a:cubicBezTo>
                                      <a:cubicBezTo>
                                        <a:pt x="50824" y="70409"/>
                                        <a:pt x="50824" y="69138"/>
                                        <a:pt x="50824" y="69138"/>
                                      </a:cubicBezTo>
                                      <a:cubicBezTo>
                                        <a:pt x="50824" y="69138"/>
                                        <a:pt x="49553" y="69138"/>
                                        <a:pt x="49553" y="67868"/>
                                      </a:cubicBezTo>
                                      <a:cubicBezTo>
                                        <a:pt x="49553" y="67868"/>
                                        <a:pt x="49553" y="66597"/>
                                        <a:pt x="48282" y="66597"/>
                                      </a:cubicBezTo>
                                      <a:cubicBezTo>
                                        <a:pt x="48282" y="67868"/>
                                        <a:pt x="47012" y="69138"/>
                                        <a:pt x="47012" y="6913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grpSp>
                      <wpg:grpSp>
                        <wpg:cNvPr id="389" name="图形 6"/>
                        <wpg:cNvGrpSpPr/>
                        <wpg:grpSpPr>
                          <a:xfrm>
                            <a:off x="1961788" y="927664"/>
                            <a:ext cx="1330306" cy="622453"/>
                            <a:chOff x="1961788" y="927664"/>
                            <a:chExt cx="1330306" cy="622453"/>
                          </a:xfrm>
                          <a:solidFill>
                            <a:srgbClr val="BE9C59"/>
                          </a:solidFill>
                        </wpg:grpSpPr>
                        <wpg:grpSp>
                          <wpg:cNvPr id="390" name="图形 6"/>
                          <wpg:cNvGrpSpPr/>
                          <wpg:grpSpPr>
                            <a:xfrm>
                              <a:off x="1963058" y="927664"/>
                              <a:ext cx="1329035" cy="196433"/>
                              <a:chOff x="1963058" y="927664"/>
                              <a:chExt cx="1329035" cy="196433"/>
                            </a:xfrm>
                            <a:solidFill>
                              <a:srgbClr val="BE9C59"/>
                            </a:solidFill>
                          </wpg:grpSpPr>
                          <wpg:grpSp>
                            <wpg:cNvPr id="391" name="图形 6"/>
                            <wpg:cNvGrpSpPr/>
                            <wpg:grpSpPr>
                              <a:xfrm>
                                <a:off x="1963058" y="927664"/>
                                <a:ext cx="1005271" cy="196433"/>
                                <a:chOff x="1963058" y="927664"/>
                                <a:chExt cx="1005271" cy="196433"/>
                              </a:xfrm>
                              <a:solidFill>
                                <a:srgbClr val="BE9C59"/>
                              </a:solidFill>
                            </wpg:grpSpPr>
                            <wpg:grpSp>
                              <wpg:cNvPr id="392" name="图形 6"/>
                              <wpg:cNvGrpSpPr/>
                              <wpg:grpSpPr>
                                <a:xfrm>
                                  <a:off x="2285788" y="927664"/>
                                  <a:ext cx="682541" cy="196433"/>
                                  <a:chOff x="2285788" y="927664"/>
                                  <a:chExt cx="682541" cy="196433"/>
                                </a:xfrm>
                                <a:solidFill>
                                  <a:srgbClr val="BE9C59"/>
                                </a:solidFill>
                              </wpg:grpSpPr>
                              <wps:wsp>
                                <wps:cNvPr id="393" name="任意多边形: 形状 393"/>
                                <wps:cNvSpPr/>
                                <wps:spPr>
                                  <a:xfrm>
                                    <a:off x="2285788" y="1001985"/>
                                    <a:ext cx="183263" cy="89678"/>
                                  </a:xfrm>
                                  <a:custGeom>
                                    <a:avLst/>
                                    <a:gdLst>
                                      <a:gd name="connsiteX0" fmla="*/ 27953 w 183263"/>
                                      <a:gd name="connsiteY0" fmla="*/ 34814 h 89678"/>
                                      <a:gd name="connsiteX1" fmla="*/ 21600 w 183263"/>
                                      <a:gd name="connsiteY1" fmla="*/ 23379 h 89678"/>
                                      <a:gd name="connsiteX2" fmla="*/ 10165 w 183263"/>
                                      <a:gd name="connsiteY2" fmla="*/ 20838 h 89678"/>
                                      <a:gd name="connsiteX3" fmla="*/ 0 w 183263"/>
                                      <a:gd name="connsiteY3" fmla="*/ 38626 h 89678"/>
                                      <a:gd name="connsiteX4" fmla="*/ 15247 w 183263"/>
                                      <a:gd name="connsiteY4" fmla="*/ 86908 h 89678"/>
                                      <a:gd name="connsiteX5" fmla="*/ 31765 w 183263"/>
                                      <a:gd name="connsiteY5" fmla="*/ 84367 h 89678"/>
                                      <a:gd name="connsiteX6" fmla="*/ 29224 w 183263"/>
                                      <a:gd name="connsiteY6" fmla="*/ 57685 h 89678"/>
                                      <a:gd name="connsiteX7" fmla="*/ 59718 w 183263"/>
                                      <a:gd name="connsiteY7" fmla="*/ 27191 h 89678"/>
                                      <a:gd name="connsiteX8" fmla="*/ 99106 w 183263"/>
                                      <a:gd name="connsiteY8" fmla="*/ 17026 h 89678"/>
                                      <a:gd name="connsiteX9" fmla="*/ 100377 w 183263"/>
                                      <a:gd name="connsiteY9" fmla="*/ 25920 h 89678"/>
                                      <a:gd name="connsiteX10" fmla="*/ 85130 w 183263"/>
                                      <a:gd name="connsiteY10" fmla="*/ 44979 h 89678"/>
                                      <a:gd name="connsiteX11" fmla="*/ 80047 w 183263"/>
                                      <a:gd name="connsiteY11" fmla="*/ 43708 h 89678"/>
                                      <a:gd name="connsiteX12" fmla="*/ 73694 w 183263"/>
                                      <a:gd name="connsiteY12" fmla="*/ 32273 h 89678"/>
                                      <a:gd name="connsiteX13" fmla="*/ 62259 w 183263"/>
                                      <a:gd name="connsiteY13" fmla="*/ 36085 h 89678"/>
                                      <a:gd name="connsiteX14" fmla="*/ 66071 w 183263"/>
                                      <a:gd name="connsiteY14" fmla="*/ 48791 h 89678"/>
                                      <a:gd name="connsiteX15" fmla="*/ 68612 w 183263"/>
                                      <a:gd name="connsiteY15" fmla="*/ 55144 h 89678"/>
                                      <a:gd name="connsiteX16" fmla="*/ 54635 w 183263"/>
                                      <a:gd name="connsiteY16" fmla="*/ 62767 h 89678"/>
                                      <a:gd name="connsiteX17" fmla="*/ 47012 w 183263"/>
                                      <a:gd name="connsiteY17" fmla="*/ 67849 h 89678"/>
                                      <a:gd name="connsiteX18" fmla="*/ 53365 w 183263"/>
                                      <a:gd name="connsiteY18" fmla="*/ 79285 h 89678"/>
                                      <a:gd name="connsiteX19" fmla="*/ 71153 w 183263"/>
                                      <a:gd name="connsiteY19" fmla="*/ 70391 h 89678"/>
                                      <a:gd name="connsiteX20" fmla="*/ 90212 w 183263"/>
                                      <a:gd name="connsiteY20" fmla="*/ 66579 h 89678"/>
                                      <a:gd name="connsiteX21" fmla="*/ 101647 w 183263"/>
                                      <a:gd name="connsiteY21" fmla="*/ 75473 h 89678"/>
                                      <a:gd name="connsiteX22" fmla="*/ 127059 w 183263"/>
                                      <a:gd name="connsiteY22" fmla="*/ 76744 h 89678"/>
                                      <a:gd name="connsiteX23" fmla="*/ 167718 w 183263"/>
                                      <a:gd name="connsiteY23" fmla="*/ 61496 h 89678"/>
                                      <a:gd name="connsiteX24" fmla="*/ 182965 w 183263"/>
                                      <a:gd name="connsiteY24" fmla="*/ 56414 h 89678"/>
                                      <a:gd name="connsiteX25" fmla="*/ 152471 w 183263"/>
                                      <a:gd name="connsiteY25" fmla="*/ 6861 h 89678"/>
                                      <a:gd name="connsiteX26" fmla="*/ 86400 w 183263"/>
                                      <a:gd name="connsiteY26" fmla="*/ 3049 h 89678"/>
                                      <a:gd name="connsiteX27" fmla="*/ 40659 w 183263"/>
                                      <a:gd name="connsiteY27" fmla="*/ 22108 h 89678"/>
                                      <a:gd name="connsiteX28" fmla="*/ 27953 w 183263"/>
                                      <a:gd name="connsiteY28" fmla="*/ 34814 h 89678"/>
                                      <a:gd name="connsiteX29" fmla="*/ 27953 w 183263"/>
                                      <a:gd name="connsiteY29" fmla="*/ 34814 h 89678"/>
                                      <a:gd name="connsiteX30" fmla="*/ 92753 w 183263"/>
                                      <a:gd name="connsiteY30" fmla="*/ 56414 h 89678"/>
                                      <a:gd name="connsiteX31" fmla="*/ 87671 w 183263"/>
                                      <a:gd name="connsiteY31" fmla="*/ 56414 h 89678"/>
                                      <a:gd name="connsiteX32" fmla="*/ 110541 w 183263"/>
                                      <a:gd name="connsiteY32" fmla="*/ 41167 h 89678"/>
                                      <a:gd name="connsiteX33" fmla="*/ 110541 w 183263"/>
                                      <a:gd name="connsiteY33" fmla="*/ 27191 h 89678"/>
                                      <a:gd name="connsiteX34" fmla="*/ 105459 w 183263"/>
                                      <a:gd name="connsiteY34" fmla="*/ 19567 h 89678"/>
                                      <a:gd name="connsiteX35" fmla="*/ 128329 w 183263"/>
                                      <a:gd name="connsiteY35" fmla="*/ 18297 h 89678"/>
                                      <a:gd name="connsiteX36" fmla="*/ 161365 w 183263"/>
                                      <a:gd name="connsiteY36" fmla="*/ 33544 h 89678"/>
                                      <a:gd name="connsiteX37" fmla="*/ 138494 w 183263"/>
                                      <a:gd name="connsiteY37" fmla="*/ 50061 h 89678"/>
                                      <a:gd name="connsiteX38" fmla="*/ 111812 w 183263"/>
                                      <a:gd name="connsiteY38" fmla="*/ 64038 h 89678"/>
                                      <a:gd name="connsiteX39" fmla="*/ 102918 w 183263"/>
                                      <a:gd name="connsiteY39" fmla="*/ 57685 h 89678"/>
                                      <a:gd name="connsiteX40" fmla="*/ 92753 w 183263"/>
                                      <a:gd name="connsiteY40" fmla="*/ 56414 h 896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183263" h="89678">
                                        <a:moveTo>
                                          <a:pt x="27953" y="34814"/>
                                        </a:moveTo>
                                        <a:cubicBezTo>
                                          <a:pt x="25412" y="33544"/>
                                          <a:pt x="25412" y="25920"/>
                                          <a:pt x="21600" y="23379"/>
                                        </a:cubicBezTo>
                                        <a:cubicBezTo>
                                          <a:pt x="16518" y="20838"/>
                                          <a:pt x="13977" y="20838"/>
                                          <a:pt x="10165" y="20838"/>
                                        </a:cubicBezTo>
                                        <a:cubicBezTo>
                                          <a:pt x="6353" y="20838"/>
                                          <a:pt x="0" y="27191"/>
                                          <a:pt x="0" y="38626"/>
                                        </a:cubicBezTo>
                                        <a:cubicBezTo>
                                          <a:pt x="0" y="50061"/>
                                          <a:pt x="11435" y="81826"/>
                                          <a:pt x="15247" y="86908"/>
                                        </a:cubicBezTo>
                                        <a:cubicBezTo>
                                          <a:pt x="19059" y="91991"/>
                                          <a:pt x="34306" y="89449"/>
                                          <a:pt x="31765" y="84367"/>
                                        </a:cubicBezTo>
                                        <a:cubicBezTo>
                                          <a:pt x="29224" y="79285"/>
                                          <a:pt x="25412" y="65308"/>
                                          <a:pt x="29224" y="57685"/>
                                        </a:cubicBezTo>
                                        <a:cubicBezTo>
                                          <a:pt x="33035" y="51332"/>
                                          <a:pt x="39388" y="38626"/>
                                          <a:pt x="59718" y="27191"/>
                                        </a:cubicBezTo>
                                        <a:cubicBezTo>
                                          <a:pt x="80047" y="15755"/>
                                          <a:pt x="95294" y="15755"/>
                                          <a:pt x="99106" y="17026"/>
                                        </a:cubicBezTo>
                                        <a:cubicBezTo>
                                          <a:pt x="102918" y="18297"/>
                                          <a:pt x="101647" y="24649"/>
                                          <a:pt x="100377" y="25920"/>
                                        </a:cubicBezTo>
                                        <a:cubicBezTo>
                                          <a:pt x="99106" y="27191"/>
                                          <a:pt x="86400" y="43708"/>
                                          <a:pt x="85130" y="44979"/>
                                        </a:cubicBezTo>
                                        <a:cubicBezTo>
                                          <a:pt x="85130" y="46249"/>
                                          <a:pt x="80047" y="48791"/>
                                          <a:pt x="80047" y="43708"/>
                                        </a:cubicBezTo>
                                        <a:cubicBezTo>
                                          <a:pt x="80047" y="38626"/>
                                          <a:pt x="78777" y="33544"/>
                                          <a:pt x="73694" y="32273"/>
                                        </a:cubicBezTo>
                                        <a:cubicBezTo>
                                          <a:pt x="68612" y="31002"/>
                                          <a:pt x="64800" y="29732"/>
                                          <a:pt x="62259" y="36085"/>
                                        </a:cubicBezTo>
                                        <a:cubicBezTo>
                                          <a:pt x="59718" y="42438"/>
                                          <a:pt x="63529" y="47520"/>
                                          <a:pt x="66071" y="48791"/>
                                        </a:cubicBezTo>
                                        <a:cubicBezTo>
                                          <a:pt x="68612" y="51332"/>
                                          <a:pt x="72424" y="55144"/>
                                          <a:pt x="68612" y="55144"/>
                                        </a:cubicBezTo>
                                        <a:cubicBezTo>
                                          <a:pt x="64800" y="55144"/>
                                          <a:pt x="54635" y="62767"/>
                                          <a:pt x="54635" y="62767"/>
                                        </a:cubicBezTo>
                                        <a:cubicBezTo>
                                          <a:pt x="54635" y="62767"/>
                                          <a:pt x="47012" y="61496"/>
                                          <a:pt x="47012" y="67849"/>
                                        </a:cubicBezTo>
                                        <a:cubicBezTo>
                                          <a:pt x="45741" y="74202"/>
                                          <a:pt x="49553" y="80555"/>
                                          <a:pt x="53365" y="79285"/>
                                        </a:cubicBezTo>
                                        <a:cubicBezTo>
                                          <a:pt x="55906" y="78014"/>
                                          <a:pt x="66071" y="71661"/>
                                          <a:pt x="71153" y="70391"/>
                                        </a:cubicBezTo>
                                        <a:cubicBezTo>
                                          <a:pt x="76235" y="67849"/>
                                          <a:pt x="86400" y="64038"/>
                                          <a:pt x="90212" y="66579"/>
                                        </a:cubicBezTo>
                                        <a:cubicBezTo>
                                          <a:pt x="94024" y="69120"/>
                                          <a:pt x="94024" y="72932"/>
                                          <a:pt x="101647" y="75473"/>
                                        </a:cubicBezTo>
                                        <a:cubicBezTo>
                                          <a:pt x="108000" y="79285"/>
                                          <a:pt x="120706" y="79285"/>
                                          <a:pt x="127059" y="76744"/>
                                        </a:cubicBezTo>
                                        <a:cubicBezTo>
                                          <a:pt x="132141" y="74202"/>
                                          <a:pt x="162635" y="61496"/>
                                          <a:pt x="167718" y="61496"/>
                                        </a:cubicBezTo>
                                        <a:cubicBezTo>
                                          <a:pt x="174071" y="61496"/>
                                          <a:pt x="181694" y="67849"/>
                                          <a:pt x="182965" y="56414"/>
                                        </a:cubicBezTo>
                                        <a:cubicBezTo>
                                          <a:pt x="185506" y="44979"/>
                                          <a:pt x="171529" y="14485"/>
                                          <a:pt x="152471" y="6861"/>
                                        </a:cubicBezTo>
                                        <a:cubicBezTo>
                                          <a:pt x="133412" y="-762"/>
                                          <a:pt x="111812" y="-2033"/>
                                          <a:pt x="86400" y="3049"/>
                                        </a:cubicBezTo>
                                        <a:cubicBezTo>
                                          <a:pt x="60988" y="8132"/>
                                          <a:pt x="49553" y="13214"/>
                                          <a:pt x="40659" y="22108"/>
                                        </a:cubicBezTo>
                                        <a:cubicBezTo>
                                          <a:pt x="33035" y="32273"/>
                                          <a:pt x="30494" y="36085"/>
                                          <a:pt x="27953" y="34814"/>
                                        </a:cubicBezTo>
                                        <a:lnTo>
                                          <a:pt x="27953" y="34814"/>
                                        </a:lnTo>
                                        <a:close/>
                                        <a:moveTo>
                                          <a:pt x="92753" y="56414"/>
                                        </a:moveTo>
                                        <a:cubicBezTo>
                                          <a:pt x="92753" y="56414"/>
                                          <a:pt x="91483" y="55144"/>
                                          <a:pt x="87671" y="56414"/>
                                        </a:cubicBezTo>
                                        <a:cubicBezTo>
                                          <a:pt x="85130" y="56414"/>
                                          <a:pt x="104188" y="44979"/>
                                          <a:pt x="110541" y="41167"/>
                                        </a:cubicBezTo>
                                        <a:cubicBezTo>
                                          <a:pt x="116894" y="37355"/>
                                          <a:pt x="114353" y="32273"/>
                                          <a:pt x="110541" y="27191"/>
                                        </a:cubicBezTo>
                                        <a:cubicBezTo>
                                          <a:pt x="106730" y="22108"/>
                                          <a:pt x="106730" y="22108"/>
                                          <a:pt x="105459" y="19567"/>
                                        </a:cubicBezTo>
                                        <a:cubicBezTo>
                                          <a:pt x="113082" y="18297"/>
                                          <a:pt x="119435" y="18297"/>
                                          <a:pt x="128329" y="18297"/>
                                        </a:cubicBezTo>
                                        <a:cubicBezTo>
                                          <a:pt x="139765" y="19567"/>
                                          <a:pt x="153741" y="23379"/>
                                          <a:pt x="161365" y="33544"/>
                                        </a:cubicBezTo>
                                        <a:cubicBezTo>
                                          <a:pt x="165176" y="39896"/>
                                          <a:pt x="143577" y="47520"/>
                                          <a:pt x="138494" y="50061"/>
                                        </a:cubicBezTo>
                                        <a:cubicBezTo>
                                          <a:pt x="133412" y="52602"/>
                                          <a:pt x="115624" y="62767"/>
                                          <a:pt x="111812" y="64038"/>
                                        </a:cubicBezTo>
                                        <a:cubicBezTo>
                                          <a:pt x="108000" y="65308"/>
                                          <a:pt x="106730" y="61496"/>
                                          <a:pt x="102918" y="57685"/>
                                        </a:cubicBezTo>
                                        <a:cubicBezTo>
                                          <a:pt x="100377" y="52602"/>
                                          <a:pt x="92753" y="56414"/>
                                          <a:pt x="92753" y="5641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94" name="任意多边形: 形状 394"/>
                                <wps:cNvSpPr/>
                                <wps:spPr>
                                  <a:xfrm>
                                    <a:off x="2525866" y="950836"/>
                                    <a:ext cx="112016" cy="173261"/>
                                  </a:xfrm>
                                  <a:custGeom>
                                    <a:avLst/>
                                    <a:gdLst>
                                      <a:gd name="connsiteX0" fmla="*/ 14039 w 112016"/>
                                      <a:gd name="connsiteY0" fmla="*/ 42764 h 173261"/>
                                      <a:gd name="connsiteX1" fmla="*/ 6416 w 112016"/>
                                      <a:gd name="connsiteY1" fmla="*/ 55470 h 173261"/>
                                      <a:gd name="connsiteX2" fmla="*/ 11498 w 112016"/>
                                      <a:gd name="connsiteY2" fmla="*/ 80882 h 173261"/>
                                      <a:gd name="connsiteX3" fmla="*/ 6416 w 112016"/>
                                      <a:gd name="connsiteY3" fmla="*/ 132976 h 173261"/>
                                      <a:gd name="connsiteX4" fmla="*/ 1334 w 112016"/>
                                      <a:gd name="connsiteY4" fmla="*/ 149493 h 173261"/>
                                      <a:gd name="connsiteX5" fmla="*/ 6416 w 112016"/>
                                      <a:gd name="connsiteY5" fmla="*/ 164740 h 173261"/>
                                      <a:gd name="connsiteX6" fmla="*/ 15310 w 112016"/>
                                      <a:gd name="connsiteY6" fmla="*/ 152035 h 173261"/>
                                      <a:gd name="connsiteX7" fmla="*/ 21663 w 112016"/>
                                      <a:gd name="connsiteY7" fmla="*/ 99940 h 173261"/>
                                      <a:gd name="connsiteX8" fmla="*/ 24204 w 112016"/>
                                      <a:gd name="connsiteY8" fmla="*/ 71988 h 173261"/>
                                      <a:gd name="connsiteX9" fmla="*/ 25475 w 112016"/>
                                      <a:gd name="connsiteY9" fmla="*/ 55470 h 173261"/>
                                      <a:gd name="connsiteX10" fmla="*/ 14039 w 112016"/>
                                      <a:gd name="connsiteY10" fmla="*/ 42764 h 173261"/>
                                      <a:gd name="connsiteX11" fmla="*/ 14039 w 112016"/>
                                      <a:gd name="connsiteY11" fmla="*/ 42764 h 173261"/>
                                      <a:gd name="connsiteX12" fmla="*/ 52157 w 112016"/>
                                      <a:gd name="connsiteY12" fmla="*/ 49117 h 173261"/>
                                      <a:gd name="connsiteX13" fmla="*/ 43263 w 112016"/>
                                      <a:gd name="connsiteY13" fmla="*/ 52929 h 173261"/>
                                      <a:gd name="connsiteX14" fmla="*/ 44534 w 112016"/>
                                      <a:gd name="connsiteY14" fmla="*/ 69446 h 173261"/>
                                      <a:gd name="connsiteX15" fmla="*/ 47075 w 112016"/>
                                      <a:gd name="connsiteY15" fmla="*/ 83423 h 173261"/>
                                      <a:gd name="connsiteX16" fmla="*/ 48345 w 112016"/>
                                      <a:gd name="connsiteY16" fmla="*/ 120270 h 173261"/>
                                      <a:gd name="connsiteX17" fmla="*/ 58510 w 112016"/>
                                      <a:gd name="connsiteY17" fmla="*/ 113917 h 173261"/>
                                      <a:gd name="connsiteX18" fmla="*/ 61051 w 112016"/>
                                      <a:gd name="connsiteY18" fmla="*/ 93587 h 173261"/>
                                      <a:gd name="connsiteX19" fmla="*/ 61051 w 112016"/>
                                      <a:gd name="connsiteY19" fmla="*/ 78340 h 173261"/>
                                      <a:gd name="connsiteX20" fmla="*/ 59781 w 112016"/>
                                      <a:gd name="connsiteY20" fmla="*/ 58011 h 173261"/>
                                      <a:gd name="connsiteX21" fmla="*/ 52157 w 112016"/>
                                      <a:gd name="connsiteY21" fmla="*/ 49117 h 173261"/>
                                      <a:gd name="connsiteX22" fmla="*/ 52157 w 112016"/>
                                      <a:gd name="connsiteY22" fmla="*/ 49117 h 173261"/>
                                      <a:gd name="connsiteX23" fmla="*/ 99169 w 112016"/>
                                      <a:gd name="connsiteY23" fmla="*/ 835 h 173261"/>
                                      <a:gd name="connsiteX24" fmla="*/ 87734 w 112016"/>
                                      <a:gd name="connsiteY24" fmla="*/ 2105 h 173261"/>
                                      <a:gd name="connsiteX25" fmla="*/ 87734 w 112016"/>
                                      <a:gd name="connsiteY25" fmla="*/ 16082 h 173261"/>
                                      <a:gd name="connsiteX26" fmla="*/ 90275 w 112016"/>
                                      <a:gd name="connsiteY26" fmla="*/ 31329 h 173261"/>
                                      <a:gd name="connsiteX27" fmla="*/ 90275 w 112016"/>
                                      <a:gd name="connsiteY27" fmla="*/ 84693 h 173261"/>
                                      <a:gd name="connsiteX28" fmla="*/ 89004 w 112016"/>
                                      <a:gd name="connsiteY28" fmla="*/ 127893 h 173261"/>
                                      <a:gd name="connsiteX29" fmla="*/ 94087 w 112016"/>
                                      <a:gd name="connsiteY29" fmla="*/ 171093 h 173261"/>
                                      <a:gd name="connsiteX30" fmla="*/ 104251 w 112016"/>
                                      <a:gd name="connsiteY30" fmla="*/ 160929 h 173261"/>
                                      <a:gd name="connsiteX31" fmla="*/ 100440 w 112016"/>
                                      <a:gd name="connsiteY31" fmla="*/ 144411 h 173261"/>
                                      <a:gd name="connsiteX32" fmla="*/ 99169 w 112016"/>
                                      <a:gd name="connsiteY32" fmla="*/ 61823 h 173261"/>
                                      <a:gd name="connsiteX33" fmla="*/ 102981 w 112016"/>
                                      <a:gd name="connsiteY33" fmla="*/ 32599 h 173261"/>
                                      <a:gd name="connsiteX34" fmla="*/ 111875 w 112016"/>
                                      <a:gd name="connsiteY34" fmla="*/ 14811 h 173261"/>
                                      <a:gd name="connsiteX35" fmla="*/ 99169 w 112016"/>
                                      <a:gd name="connsiteY35" fmla="*/ 835 h 1732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112016" h="173261">
                                        <a:moveTo>
                                          <a:pt x="14039" y="42764"/>
                                        </a:moveTo>
                                        <a:cubicBezTo>
                                          <a:pt x="7687" y="42764"/>
                                          <a:pt x="5145" y="45305"/>
                                          <a:pt x="6416" y="55470"/>
                                        </a:cubicBezTo>
                                        <a:cubicBezTo>
                                          <a:pt x="7687" y="65635"/>
                                          <a:pt x="12769" y="65635"/>
                                          <a:pt x="11498" y="80882"/>
                                        </a:cubicBezTo>
                                        <a:cubicBezTo>
                                          <a:pt x="10228" y="96129"/>
                                          <a:pt x="6416" y="127893"/>
                                          <a:pt x="6416" y="132976"/>
                                        </a:cubicBezTo>
                                        <a:cubicBezTo>
                                          <a:pt x="6416" y="138058"/>
                                          <a:pt x="2604" y="145682"/>
                                          <a:pt x="1334" y="149493"/>
                                        </a:cubicBezTo>
                                        <a:cubicBezTo>
                                          <a:pt x="63" y="153305"/>
                                          <a:pt x="-2478" y="163470"/>
                                          <a:pt x="6416" y="164740"/>
                                        </a:cubicBezTo>
                                        <a:cubicBezTo>
                                          <a:pt x="14039" y="166011"/>
                                          <a:pt x="15310" y="155846"/>
                                          <a:pt x="15310" y="152035"/>
                                        </a:cubicBezTo>
                                        <a:cubicBezTo>
                                          <a:pt x="16581" y="146952"/>
                                          <a:pt x="21663" y="107564"/>
                                          <a:pt x="21663" y="99940"/>
                                        </a:cubicBezTo>
                                        <a:cubicBezTo>
                                          <a:pt x="21663" y="93587"/>
                                          <a:pt x="21663" y="78340"/>
                                          <a:pt x="24204" y="71988"/>
                                        </a:cubicBezTo>
                                        <a:cubicBezTo>
                                          <a:pt x="25475" y="66905"/>
                                          <a:pt x="28016" y="61823"/>
                                          <a:pt x="25475" y="55470"/>
                                        </a:cubicBezTo>
                                        <a:cubicBezTo>
                                          <a:pt x="20392" y="49117"/>
                                          <a:pt x="20392" y="41493"/>
                                          <a:pt x="14039" y="42764"/>
                                        </a:cubicBezTo>
                                        <a:lnTo>
                                          <a:pt x="14039" y="42764"/>
                                        </a:lnTo>
                                        <a:close/>
                                        <a:moveTo>
                                          <a:pt x="52157" y="49117"/>
                                        </a:moveTo>
                                        <a:cubicBezTo>
                                          <a:pt x="49616" y="49117"/>
                                          <a:pt x="45804" y="49117"/>
                                          <a:pt x="43263" y="52929"/>
                                        </a:cubicBezTo>
                                        <a:cubicBezTo>
                                          <a:pt x="40722" y="56740"/>
                                          <a:pt x="43263" y="64364"/>
                                          <a:pt x="44534" y="69446"/>
                                        </a:cubicBezTo>
                                        <a:cubicBezTo>
                                          <a:pt x="45804" y="74529"/>
                                          <a:pt x="47075" y="78340"/>
                                          <a:pt x="47075" y="83423"/>
                                        </a:cubicBezTo>
                                        <a:cubicBezTo>
                                          <a:pt x="47075" y="88505"/>
                                          <a:pt x="45804" y="117729"/>
                                          <a:pt x="48345" y="120270"/>
                                        </a:cubicBezTo>
                                        <a:cubicBezTo>
                                          <a:pt x="50887" y="122811"/>
                                          <a:pt x="55969" y="120270"/>
                                          <a:pt x="58510" y="113917"/>
                                        </a:cubicBezTo>
                                        <a:cubicBezTo>
                                          <a:pt x="61051" y="107564"/>
                                          <a:pt x="63593" y="98670"/>
                                          <a:pt x="61051" y="93587"/>
                                        </a:cubicBezTo>
                                        <a:cubicBezTo>
                                          <a:pt x="59781" y="89776"/>
                                          <a:pt x="59781" y="84693"/>
                                          <a:pt x="61051" y="78340"/>
                                        </a:cubicBezTo>
                                        <a:cubicBezTo>
                                          <a:pt x="63593" y="71988"/>
                                          <a:pt x="62322" y="64364"/>
                                          <a:pt x="59781" y="58011"/>
                                        </a:cubicBezTo>
                                        <a:cubicBezTo>
                                          <a:pt x="59781" y="50388"/>
                                          <a:pt x="54698" y="49117"/>
                                          <a:pt x="52157" y="49117"/>
                                        </a:cubicBezTo>
                                        <a:lnTo>
                                          <a:pt x="52157" y="49117"/>
                                        </a:lnTo>
                                        <a:close/>
                                        <a:moveTo>
                                          <a:pt x="99169" y="835"/>
                                        </a:moveTo>
                                        <a:cubicBezTo>
                                          <a:pt x="96628" y="-436"/>
                                          <a:pt x="90275" y="-436"/>
                                          <a:pt x="87734" y="2105"/>
                                        </a:cubicBezTo>
                                        <a:cubicBezTo>
                                          <a:pt x="85192" y="4646"/>
                                          <a:pt x="83922" y="9729"/>
                                          <a:pt x="87734" y="16082"/>
                                        </a:cubicBezTo>
                                        <a:cubicBezTo>
                                          <a:pt x="90275" y="22435"/>
                                          <a:pt x="91545" y="27517"/>
                                          <a:pt x="90275" y="31329"/>
                                        </a:cubicBezTo>
                                        <a:cubicBezTo>
                                          <a:pt x="89004" y="35140"/>
                                          <a:pt x="90275" y="74529"/>
                                          <a:pt x="90275" y="84693"/>
                                        </a:cubicBezTo>
                                        <a:cubicBezTo>
                                          <a:pt x="90275" y="94858"/>
                                          <a:pt x="89004" y="115188"/>
                                          <a:pt x="89004" y="127893"/>
                                        </a:cubicBezTo>
                                        <a:cubicBezTo>
                                          <a:pt x="89004" y="140599"/>
                                          <a:pt x="89004" y="164740"/>
                                          <a:pt x="94087" y="171093"/>
                                        </a:cubicBezTo>
                                        <a:cubicBezTo>
                                          <a:pt x="99169" y="177446"/>
                                          <a:pt x="106792" y="168552"/>
                                          <a:pt x="104251" y="160929"/>
                                        </a:cubicBezTo>
                                        <a:cubicBezTo>
                                          <a:pt x="102981" y="154576"/>
                                          <a:pt x="101710" y="155846"/>
                                          <a:pt x="100440" y="144411"/>
                                        </a:cubicBezTo>
                                        <a:cubicBezTo>
                                          <a:pt x="99169" y="131705"/>
                                          <a:pt x="97898" y="66905"/>
                                          <a:pt x="99169" y="61823"/>
                                        </a:cubicBezTo>
                                        <a:cubicBezTo>
                                          <a:pt x="99169" y="56740"/>
                                          <a:pt x="100440" y="37682"/>
                                          <a:pt x="102981" y="32599"/>
                                        </a:cubicBezTo>
                                        <a:cubicBezTo>
                                          <a:pt x="105522" y="27517"/>
                                          <a:pt x="113145" y="21164"/>
                                          <a:pt x="111875" y="14811"/>
                                        </a:cubicBezTo>
                                        <a:cubicBezTo>
                                          <a:pt x="111875" y="9729"/>
                                          <a:pt x="101710" y="835"/>
                                          <a:pt x="99169" y="8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95" name="任意多边形: 形状 395"/>
                                <wps:cNvSpPr/>
                                <wps:spPr>
                                  <a:xfrm>
                                    <a:off x="2694795" y="953968"/>
                                    <a:ext cx="110256" cy="149517"/>
                                  </a:xfrm>
                                  <a:custGeom>
                                    <a:avLst/>
                                    <a:gdLst>
                                      <a:gd name="connsiteX0" fmla="*/ 66193 w 110256"/>
                                      <a:gd name="connsiteY0" fmla="*/ 115867 h 149517"/>
                                      <a:gd name="connsiteX1" fmla="*/ 101770 w 110256"/>
                                      <a:gd name="connsiteY1" fmla="*/ 143820 h 149517"/>
                                      <a:gd name="connsiteX2" fmla="*/ 104311 w 110256"/>
                                      <a:gd name="connsiteY2" fmla="*/ 118408 h 149517"/>
                                      <a:gd name="connsiteX3" fmla="*/ 71275 w 110256"/>
                                      <a:gd name="connsiteY3" fmla="*/ 101891 h 149517"/>
                                      <a:gd name="connsiteX4" fmla="*/ 66193 w 110256"/>
                                      <a:gd name="connsiteY4" fmla="*/ 115867 h 149517"/>
                                      <a:gd name="connsiteX5" fmla="*/ 66193 w 110256"/>
                                      <a:gd name="connsiteY5" fmla="*/ 115867 h 149517"/>
                                      <a:gd name="connsiteX6" fmla="*/ 52217 w 110256"/>
                                      <a:gd name="connsiteY6" fmla="*/ 28196 h 149517"/>
                                      <a:gd name="connsiteX7" fmla="*/ 50946 w 110256"/>
                                      <a:gd name="connsiteY7" fmla="*/ 9138 h 149517"/>
                                      <a:gd name="connsiteX8" fmla="*/ 59840 w 110256"/>
                                      <a:gd name="connsiteY8" fmla="*/ 243 h 149517"/>
                                      <a:gd name="connsiteX9" fmla="*/ 68734 w 110256"/>
                                      <a:gd name="connsiteY9" fmla="*/ 15491 h 149517"/>
                                      <a:gd name="connsiteX10" fmla="*/ 64922 w 110256"/>
                                      <a:gd name="connsiteY10" fmla="*/ 26926 h 149517"/>
                                      <a:gd name="connsiteX11" fmla="*/ 62381 w 110256"/>
                                      <a:gd name="connsiteY11" fmla="*/ 35820 h 149517"/>
                                      <a:gd name="connsiteX12" fmla="*/ 59840 w 110256"/>
                                      <a:gd name="connsiteY12" fmla="*/ 47255 h 149517"/>
                                      <a:gd name="connsiteX13" fmla="*/ 70005 w 110256"/>
                                      <a:gd name="connsiteY13" fmla="*/ 43443 h 149517"/>
                                      <a:gd name="connsiteX14" fmla="*/ 82711 w 110256"/>
                                      <a:gd name="connsiteY14" fmla="*/ 35820 h 149517"/>
                                      <a:gd name="connsiteX15" fmla="*/ 97958 w 110256"/>
                                      <a:gd name="connsiteY15" fmla="*/ 38361 h 149517"/>
                                      <a:gd name="connsiteX16" fmla="*/ 94146 w 110256"/>
                                      <a:gd name="connsiteY16" fmla="*/ 48526 h 149517"/>
                                      <a:gd name="connsiteX17" fmla="*/ 81440 w 110256"/>
                                      <a:gd name="connsiteY17" fmla="*/ 51067 h 149517"/>
                                      <a:gd name="connsiteX18" fmla="*/ 58570 w 110256"/>
                                      <a:gd name="connsiteY18" fmla="*/ 62502 h 149517"/>
                                      <a:gd name="connsiteX19" fmla="*/ 49675 w 110256"/>
                                      <a:gd name="connsiteY19" fmla="*/ 96808 h 149517"/>
                                      <a:gd name="connsiteX20" fmla="*/ 29346 w 110256"/>
                                      <a:gd name="connsiteY20" fmla="*/ 126032 h 149517"/>
                                      <a:gd name="connsiteX21" fmla="*/ 12828 w 110256"/>
                                      <a:gd name="connsiteY21" fmla="*/ 147632 h 149517"/>
                                      <a:gd name="connsiteX22" fmla="*/ 3934 w 110256"/>
                                      <a:gd name="connsiteY22" fmla="*/ 145091 h 149517"/>
                                      <a:gd name="connsiteX23" fmla="*/ 1393 w 110256"/>
                                      <a:gd name="connsiteY23" fmla="*/ 131114 h 149517"/>
                                      <a:gd name="connsiteX24" fmla="*/ 9017 w 110256"/>
                                      <a:gd name="connsiteY24" fmla="*/ 124761 h 149517"/>
                                      <a:gd name="connsiteX25" fmla="*/ 15370 w 110256"/>
                                      <a:gd name="connsiteY25" fmla="*/ 127302 h 149517"/>
                                      <a:gd name="connsiteX26" fmla="*/ 31887 w 110256"/>
                                      <a:gd name="connsiteY26" fmla="*/ 105702 h 149517"/>
                                      <a:gd name="connsiteX27" fmla="*/ 43323 w 110256"/>
                                      <a:gd name="connsiteY27" fmla="*/ 77749 h 149517"/>
                                      <a:gd name="connsiteX28" fmla="*/ 45864 w 110256"/>
                                      <a:gd name="connsiteY28" fmla="*/ 68855 h 149517"/>
                                      <a:gd name="connsiteX29" fmla="*/ 36970 w 110256"/>
                                      <a:gd name="connsiteY29" fmla="*/ 75208 h 149517"/>
                                      <a:gd name="connsiteX30" fmla="*/ 20452 w 110256"/>
                                      <a:gd name="connsiteY30" fmla="*/ 76479 h 149517"/>
                                      <a:gd name="connsiteX31" fmla="*/ 7746 w 110256"/>
                                      <a:gd name="connsiteY31" fmla="*/ 62502 h 149517"/>
                                      <a:gd name="connsiteX32" fmla="*/ 12828 w 110256"/>
                                      <a:gd name="connsiteY32" fmla="*/ 52338 h 149517"/>
                                      <a:gd name="connsiteX33" fmla="*/ 29346 w 110256"/>
                                      <a:gd name="connsiteY33" fmla="*/ 54879 h 149517"/>
                                      <a:gd name="connsiteX34" fmla="*/ 48405 w 110256"/>
                                      <a:gd name="connsiteY34" fmla="*/ 48526 h 149517"/>
                                      <a:gd name="connsiteX35" fmla="*/ 49675 w 110256"/>
                                      <a:gd name="connsiteY35" fmla="*/ 48526 h 149517"/>
                                      <a:gd name="connsiteX36" fmla="*/ 52217 w 110256"/>
                                      <a:gd name="connsiteY36" fmla="*/ 28196 h 149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110256" h="149517">
                                        <a:moveTo>
                                          <a:pt x="66193" y="115867"/>
                                        </a:moveTo>
                                        <a:cubicBezTo>
                                          <a:pt x="71275" y="124761"/>
                                          <a:pt x="86522" y="148902"/>
                                          <a:pt x="101770" y="143820"/>
                                        </a:cubicBezTo>
                                        <a:cubicBezTo>
                                          <a:pt x="115746" y="138738"/>
                                          <a:pt x="109393" y="122220"/>
                                          <a:pt x="104311" y="118408"/>
                                        </a:cubicBezTo>
                                        <a:cubicBezTo>
                                          <a:pt x="99228" y="114596"/>
                                          <a:pt x="71275" y="101891"/>
                                          <a:pt x="71275" y="101891"/>
                                        </a:cubicBezTo>
                                        <a:cubicBezTo>
                                          <a:pt x="59840" y="98079"/>
                                          <a:pt x="63652" y="110785"/>
                                          <a:pt x="66193" y="115867"/>
                                        </a:cubicBezTo>
                                        <a:lnTo>
                                          <a:pt x="66193" y="115867"/>
                                        </a:lnTo>
                                        <a:close/>
                                        <a:moveTo>
                                          <a:pt x="52217" y="28196"/>
                                        </a:moveTo>
                                        <a:cubicBezTo>
                                          <a:pt x="53487" y="26926"/>
                                          <a:pt x="50946" y="15491"/>
                                          <a:pt x="50946" y="9138"/>
                                        </a:cubicBezTo>
                                        <a:cubicBezTo>
                                          <a:pt x="50946" y="2785"/>
                                          <a:pt x="56028" y="-1027"/>
                                          <a:pt x="59840" y="243"/>
                                        </a:cubicBezTo>
                                        <a:cubicBezTo>
                                          <a:pt x="63652" y="1514"/>
                                          <a:pt x="70005" y="10408"/>
                                          <a:pt x="68734" y="15491"/>
                                        </a:cubicBezTo>
                                        <a:cubicBezTo>
                                          <a:pt x="68734" y="20573"/>
                                          <a:pt x="66193" y="25655"/>
                                          <a:pt x="64922" y="26926"/>
                                        </a:cubicBezTo>
                                        <a:cubicBezTo>
                                          <a:pt x="63652" y="29467"/>
                                          <a:pt x="62381" y="30738"/>
                                          <a:pt x="62381" y="35820"/>
                                        </a:cubicBezTo>
                                        <a:cubicBezTo>
                                          <a:pt x="62381" y="38361"/>
                                          <a:pt x="61111" y="43443"/>
                                          <a:pt x="59840" y="47255"/>
                                        </a:cubicBezTo>
                                        <a:cubicBezTo>
                                          <a:pt x="63652" y="45985"/>
                                          <a:pt x="68734" y="44714"/>
                                          <a:pt x="70005" y="43443"/>
                                        </a:cubicBezTo>
                                        <a:cubicBezTo>
                                          <a:pt x="72546" y="40902"/>
                                          <a:pt x="78899" y="39632"/>
                                          <a:pt x="82711" y="35820"/>
                                        </a:cubicBezTo>
                                        <a:cubicBezTo>
                                          <a:pt x="87793" y="32008"/>
                                          <a:pt x="92875" y="35820"/>
                                          <a:pt x="97958" y="38361"/>
                                        </a:cubicBezTo>
                                        <a:cubicBezTo>
                                          <a:pt x="103040" y="40902"/>
                                          <a:pt x="97958" y="45985"/>
                                          <a:pt x="94146" y="48526"/>
                                        </a:cubicBezTo>
                                        <a:cubicBezTo>
                                          <a:pt x="89064" y="51067"/>
                                          <a:pt x="85252" y="49796"/>
                                          <a:pt x="81440" y="51067"/>
                                        </a:cubicBezTo>
                                        <a:cubicBezTo>
                                          <a:pt x="78899" y="52338"/>
                                          <a:pt x="64922" y="58690"/>
                                          <a:pt x="58570" y="62502"/>
                                        </a:cubicBezTo>
                                        <a:cubicBezTo>
                                          <a:pt x="57299" y="72667"/>
                                          <a:pt x="52217" y="89185"/>
                                          <a:pt x="49675" y="96808"/>
                                        </a:cubicBezTo>
                                        <a:cubicBezTo>
                                          <a:pt x="45864" y="105702"/>
                                          <a:pt x="35699" y="118408"/>
                                          <a:pt x="29346" y="126032"/>
                                        </a:cubicBezTo>
                                        <a:cubicBezTo>
                                          <a:pt x="22993" y="133655"/>
                                          <a:pt x="19181" y="143820"/>
                                          <a:pt x="12828" y="147632"/>
                                        </a:cubicBezTo>
                                        <a:cubicBezTo>
                                          <a:pt x="6476" y="151443"/>
                                          <a:pt x="5205" y="148902"/>
                                          <a:pt x="3934" y="145091"/>
                                        </a:cubicBezTo>
                                        <a:cubicBezTo>
                                          <a:pt x="2664" y="141279"/>
                                          <a:pt x="-2419" y="136196"/>
                                          <a:pt x="1393" y="131114"/>
                                        </a:cubicBezTo>
                                        <a:cubicBezTo>
                                          <a:pt x="5205" y="126032"/>
                                          <a:pt x="6476" y="119679"/>
                                          <a:pt x="9017" y="124761"/>
                                        </a:cubicBezTo>
                                        <a:cubicBezTo>
                                          <a:pt x="11558" y="129844"/>
                                          <a:pt x="16640" y="127302"/>
                                          <a:pt x="15370" y="127302"/>
                                        </a:cubicBezTo>
                                        <a:cubicBezTo>
                                          <a:pt x="14099" y="127302"/>
                                          <a:pt x="28075" y="112055"/>
                                          <a:pt x="31887" y="105702"/>
                                        </a:cubicBezTo>
                                        <a:cubicBezTo>
                                          <a:pt x="35699" y="98079"/>
                                          <a:pt x="40781" y="81561"/>
                                          <a:pt x="43323" y="77749"/>
                                        </a:cubicBezTo>
                                        <a:cubicBezTo>
                                          <a:pt x="43323" y="76479"/>
                                          <a:pt x="44593" y="73938"/>
                                          <a:pt x="45864" y="68855"/>
                                        </a:cubicBezTo>
                                        <a:cubicBezTo>
                                          <a:pt x="42052" y="71396"/>
                                          <a:pt x="39511" y="72667"/>
                                          <a:pt x="36970" y="75208"/>
                                        </a:cubicBezTo>
                                        <a:cubicBezTo>
                                          <a:pt x="31887" y="79020"/>
                                          <a:pt x="30617" y="80291"/>
                                          <a:pt x="20452" y="76479"/>
                                        </a:cubicBezTo>
                                        <a:cubicBezTo>
                                          <a:pt x="10287" y="72667"/>
                                          <a:pt x="7746" y="67585"/>
                                          <a:pt x="7746" y="62502"/>
                                        </a:cubicBezTo>
                                        <a:cubicBezTo>
                                          <a:pt x="6476" y="57420"/>
                                          <a:pt x="10287" y="53608"/>
                                          <a:pt x="12828" y="52338"/>
                                        </a:cubicBezTo>
                                        <a:cubicBezTo>
                                          <a:pt x="15370" y="51067"/>
                                          <a:pt x="24264" y="53608"/>
                                          <a:pt x="29346" y="54879"/>
                                        </a:cubicBezTo>
                                        <a:cubicBezTo>
                                          <a:pt x="34428" y="56149"/>
                                          <a:pt x="45864" y="49796"/>
                                          <a:pt x="48405" y="48526"/>
                                        </a:cubicBezTo>
                                        <a:cubicBezTo>
                                          <a:pt x="48405" y="48526"/>
                                          <a:pt x="48405" y="48526"/>
                                          <a:pt x="49675" y="48526"/>
                                        </a:cubicBezTo>
                                        <a:cubicBezTo>
                                          <a:pt x="49675" y="38361"/>
                                          <a:pt x="52217" y="28196"/>
                                          <a:pt x="52217" y="2819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96" name="任意多边形: 形状 396"/>
                                <wps:cNvSpPr/>
                                <wps:spPr>
                                  <a:xfrm>
                                    <a:off x="2853242" y="927664"/>
                                    <a:ext cx="115087" cy="189866"/>
                                  </a:xfrm>
                                  <a:custGeom>
                                    <a:avLst/>
                                    <a:gdLst>
                                      <a:gd name="connsiteX0" fmla="*/ 28451 w 115087"/>
                                      <a:gd name="connsiteY0" fmla="*/ 43065 h 189866"/>
                                      <a:gd name="connsiteX1" fmla="*/ 32263 w 115087"/>
                                      <a:gd name="connsiteY1" fmla="*/ 50688 h 189866"/>
                                      <a:gd name="connsiteX2" fmla="*/ 37345 w 115087"/>
                                      <a:gd name="connsiteY2" fmla="*/ 57041 h 189866"/>
                                      <a:gd name="connsiteX3" fmla="*/ 36075 w 115087"/>
                                      <a:gd name="connsiteY3" fmla="*/ 73559 h 189866"/>
                                      <a:gd name="connsiteX4" fmla="*/ 36075 w 115087"/>
                                      <a:gd name="connsiteY4" fmla="*/ 86265 h 189866"/>
                                      <a:gd name="connsiteX5" fmla="*/ 39887 w 115087"/>
                                      <a:gd name="connsiteY5" fmla="*/ 93888 h 189866"/>
                                      <a:gd name="connsiteX6" fmla="*/ 44969 w 115087"/>
                                      <a:gd name="connsiteY6" fmla="*/ 91347 h 189866"/>
                                      <a:gd name="connsiteX7" fmla="*/ 48781 w 115087"/>
                                      <a:gd name="connsiteY7" fmla="*/ 88806 h 189866"/>
                                      <a:gd name="connsiteX8" fmla="*/ 52592 w 115087"/>
                                      <a:gd name="connsiteY8" fmla="*/ 92618 h 189866"/>
                                      <a:gd name="connsiteX9" fmla="*/ 48781 w 115087"/>
                                      <a:gd name="connsiteY9" fmla="*/ 96429 h 189866"/>
                                      <a:gd name="connsiteX10" fmla="*/ 19557 w 115087"/>
                                      <a:gd name="connsiteY10" fmla="*/ 112947 h 189866"/>
                                      <a:gd name="connsiteX11" fmla="*/ 8122 w 115087"/>
                                      <a:gd name="connsiteY11" fmla="*/ 115488 h 189866"/>
                                      <a:gd name="connsiteX12" fmla="*/ 498 w 115087"/>
                                      <a:gd name="connsiteY12" fmla="*/ 118029 h 189866"/>
                                      <a:gd name="connsiteX13" fmla="*/ 3040 w 115087"/>
                                      <a:gd name="connsiteY13" fmla="*/ 128194 h 189866"/>
                                      <a:gd name="connsiteX14" fmla="*/ 15746 w 115087"/>
                                      <a:gd name="connsiteY14" fmla="*/ 129465 h 189866"/>
                                      <a:gd name="connsiteX15" fmla="*/ 33534 w 115087"/>
                                      <a:gd name="connsiteY15" fmla="*/ 114217 h 189866"/>
                                      <a:gd name="connsiteX16" fmla="*/ 57675 w 115087"/>
                                      <a:gd name="connsiteY16" fmla="*/ 98970 h 189866"/>
                                      <a:gd name="connsiteX17" fmla="*/ 89440 w 115087"/>
                                      <a:gd name="connsiteY17" fmla="*/ 87535 h 189866"/>
                                      <a:gd name="connsiteX18" fmla="*/ 97063 w 115087"/>
                                      <a:gd name="connsiteY18" fmla="*/ 92618 h 189866"/>
                                      <a:gd name="connsiteX19" fmla="*/ 89440 w 115087"/>
                                      <a:gd name="connsiteY19" fmla="*/ 100241 h 189866"/>
                                      <a:gd name="connsiteX20" fmla="*/ 88169 w 115087"/>
                                      <a:gd name="connsiteY20" fmla="*/ 104053 h 189866"/>
                                      <a:gd name="connsiteX21" fmla="*/ 97063 w 115087"/>
                                      <a:gd name="connsiteY21" fmla="*/ 101512 h 189866"/>
                                      <a:gd name="connsiteX22" fmla="*/ 114851 w 115087"/>
                                      <a:gd name="connsiteY22" fmla="*/ 97700 h 189866"/>
                                      <a:gd name="connsiteX23" fmla="*/ 102146 w 115087"/>
                                      <a:gd name="connsiteY23" fmla="*/ 79912 h 189866"/>
                                      <a:gd name="connsiteX24" fmla="*/ 80545 w 115087"/>
                                      <a:gd name="connsiteY24" fmla="*/ 82453 h 189866"/>
                                      <a:gd name="connsiteX25" fmla="*/ 78004 w 115087"/>
                                      <a:gd name="connsiteY25" fmla="*/ 78641 h 189866"/>
                                      <a:gd name="connsiteX26" fmla="*/ 86898 w 115087"/>
                                      <a:gd name="connsiteY26" fmla="*/ 64665 h 189866"/>
                                      <a:gd name="connsiteX27" fmla="*/ 89440 w 115087"/>
                                      <a:gd name="connsiteY27" fmla="*/ 53229 h 189866"/>
                                      <a:gd name="connsiteX28" fmla="*/ 81816 w 115087"/>
                                      <a:gd name="connsiteY28" fmla="*/ 43065 h 189866"/>
                                      <a:gd name="connsiteX29" fmla="*/ 86898 w 115087"/>
                                      <a:gd name="connsiteY29" fmla="*/ 36712 h 189866"/>
                                      <a:gd name="connsiteX30" fmla="*/ 94522 w 115087"/>
                                      <a:gd name="connsiteY30" fmla="*/ 25276 h 189866"/>
                                      <a:gd name="connsiteX31" fmla="*/ 85628 w 115087"/>
                                      <a:gd name="connsiteY31" fmla="*/ 20194 h 189866"/>
                                      <a:gd name="connsiteX32" fmla="*/ 85628 w 115087"/>
                                      <a:gd name="connsiteY32" fmla="*/ 13841 h 189866"/>
                                      <a:gd name="connsiteX33" fmla="*/ 90710 w 115087"/>
                                      <a:gd name="connsiteY33" fmla="*/ 10029 h 189866"/>
                                      <a:gd name="connsiteX34" fmla="*/ 85628 w 115087"/>
                                      <a:gd name="connsiteY34" fmla="*/ 2406 h 189866"/>
                                      <a:gd name="connsiteX35" fmla="*/ 76734 w 115087"/>
                                      <a:gd name="connsiteY35" fmla="*/ 2406 h 189866"/>
                                      <a:gd name="connsiteX36" fmla="*/ 75463 w 115087"/>
                                      <a:gd name="connsiteY36" fmla="*/ 12570 h 189866"/>
                                      <a:gd name="connsiteX37" fmla="*/ 76734 w 115087"/>
                                      <a:gd name="connsiteY37" fmla="*/ 20194 h 189866"/>
                                      <a:gd name="connsiteX38" fmla="*/ 79275 w 115087"/>
                                      <a:gd name="connsiteY38" fmla="*/ 25276 h 189866"/>
                                      <a:gd name="connsiteX39" fmla="*/ 75463 w 115087"/>
                                      <a:gd name="connsiteY39" fmla="*/ 31629 h 189866"/>
                                      <a:gd name="connsiteX40" fmla="*/ 67840 w 115087"/>
                                      <a:gd name="connsiteY40" fmla="*/ 36712 h 189866"/>
                                      <a:gd name="connsiteX41" fmla="*/ 67840 w 115087"/>
                                      <a:gd name="connsiteY41" fmla="*/ 46876 h 189866"/>
                                      <a:gd name="connsiteX42" fmla="*/ 71651 w 115087"/>
                                      <a:gd name="connsiteY42" fmla="*/ 51959 h 189866"/>
                                      <a:gd name="connsiteX43" fmla="*/ 65298 w 115087"/>
                                      <a:gd name="connsiteY43" fmla="*/ 71017 h 189866"/>
                                      <a:gd name="connsiteX44" fmla="*/ 69110 w 115087"/>
                                      <a:gd name="connsiteY44" fmla="*/ 74829 h 189866"/>
                                      <a:gd name="connsiteX45" fmla="*/ 69110 w 115087"/>
                                      <a:gd name="connsiteY45" fmla="*/ 83723 h 189866"/>
                                      <a:gd name="connsiteX46" fmla="*/ 61487 w 115087"/>
                                      <a:gd name="connsiteY46" fmla="*/ 87535 h 189866"/>
                                      <a:gd name="connsiteX47" fmla="*/ 56404 w 115087"/>
                                      <a:gd name="connsiteY47" fmla="*/ 83723 h 189866"/>
                                      <a:gd name="connsiteX48" fmla="*/ 60216 w 115087"/>
                                      <a:gd name="connsiteY48" fmla="*/ 67206 h 189866"/>
                                      <a:gd name="connsiteX49" fmla="*/ 58945 w 115087"/>
                                      <a:gd name="connsiteY49" fmla="*/ 62123 h 189866"/>
                                      <a:gd name="connsiteX50" fmla="*/ 56404 w 115087"/>
                                      <a:gd name="connsiteY50" fmla="*/ 58312 h 189866"/>
                                      <a:gd name="connsiteX51" fmla="*/ 51322 w 115087"/>
                                      <a:gd name="connsiteY51" fmla="*/ 57041 h 189866"/>
                                      <a:gd name="connsiteX52" fmla="*/ 57675 w 115087"/>
                                      <a:gd name="connsiteY52" fmla="*/ 30359 h 189866"/>
                                      <a:gd name="connsiteX53" fmla="*/ 53863 w 115087"/>
                                      <a:gd name="connsiteY53" fmla="*/ 18923 h 189866"/>
                                      <a:gd name="connsiteX54" fmla="*/ 43698 w 115087"/>
                                      <a:gd name="connsiteY54" fmla="*/ 24006 h 189866"/>
                                      <a:gd name="connsiteX55" fmla="*/ 47510 w 115087"/>
                                      <a:gd name="connsiteY55" fmla="*/ 35441 h 189866"/>
                                      <a:gd name="connsiteX56" fmla="*/ 47510 w 115087"/>
                                      <a:gd name="connsiteY56" fmla="*/ 53229 h 189866"/>
                                      <a:gd name="connsiteX57" fmla="*/ 46240 w 115087"/>
                                      <a:gd name="connsiteY57" fmla="*/ 64665 h 189866"/>
                                      <a:gd name="connsiteX58" fmla="*/ 38616 w 115087"/>
                                      <a:gd name="connsiteY58" fmla="*/ 65935 h 189866"/>
                                      <a:gd name="connsiteX59" fmla="*/ 38616 w 115087"/>
                                      <a:gd name="connsiteY59" fmla="*/ 46876 h 189866"/>
                                      <a:gd name="connsiteX60" fmla="*/ 27181 w 115087"/>
                                      <a:gd name="connsiteY60" fmla="*/ 36712 h 189866"/>
                                      <a:gd name="connsiteX61" fmla="*/ 28451 w 115087"/>
                                      <a:gd name="connsiteY61" fmla="*/ 43065 h 189866"/>
                                      <a:gd name="connsiteX62" fmla="*/ 28451 w 115087"/>
                                      <a:gd name="connsiteY62" fmla="*/ 43065 h 189866"/>
                                      <a:gd name="connsiteX63" fmla="*/ 47510 w 115087"/>
                                      <a:gd name="connsiteY63" fmla="*/ 119300 h 189866"/>
                                      <a:gd name="connsiteX64" fmla="*/ 55134 w 115087"/>
                                      <a:gd name="connsiteY64" fmla="*/ 112947 h 189866"/>
                                      <a:gd name="connsiteX65" fmla="*/ 75463 w 115087"/>
                                      <a:gd name="connsiteY65" fmla="*/ 106594 h 189866"/>
                                      <a:gd name="connsiteX66" fmla="*/ 79275 w 115087"/>
                                      <a:gd name="connsiteY66" fmla="*/ 118029 h 189866"/>
                                      <a:gd name="connsiteX67" fmla="*/ 72922 w 115087"/>
                                      <a:gd name="connsiteY67" fmla="*/ 129465 h 189866"/>
                                      <a:gd name="connsiteX68" fmla="*/ 79275 w 115087"/>
                                      <a:gd name="connsiteY68" fmla="*/ 133276 h 189866"/>
                                      <a:gd name="connsiteX69" fmla="*/ 95793 w 115087"/>
                                      <a:gd name="connsiteY69" fmla="*/ 130735 h 189866"/>
                                      <a:gd name="connsiteX70" fmla="*/ 100875 w 115087"/>
                                      <a:gd name="connsiteY70" fmla="*/ 143441 h 189866"/>
                                      <a:gd name="connsiteX71" fmla="*/ 84357 w 115087"/>
                                      <a:gd name="connsiteY71" fmla="*/ 145982 h 189866"/>
                                      <a:gd name="connsiteX72" fmla="*/ 83087 w 115087"/>
                                      <a:gd name="connsiteY72" fmla="*/ 153606 h 189866"/>
                                      <a:gd name="connsiteX73" fmla="*/ 79275 w 115087"/>
                                      <a:gd name="connsiteY73" fmla="*/ 171394 h 189866"/>
                                      <a:gd name="connsiteX74" fmla="*/ 65298 w 115087"/>
                                      <a:gd name="connsiteY74" fmla="*/ 189182 h 189866"/>
                                      <a:gd name="connsiteX75" fmla="*/ 51322 w 115087"/>
                                      <a:gd name="connsiteY75" fmla="*/ 182829 h 189866"/>
                                      <a:gd name="connsiteX76" fmla="*/ 44969 w 115087"/>
                                      <a:gd name="connsiteY76" fmla="*/ 173935 h 189866"/>
                                      <a:gd name="connsiteX77" fmla="*/ 56404 w 115087"/>
                                      <a:gd name="connsiteY77" fmla="*/ 173935 h 189866"/>
                                      <a:gd name="connsiteX78" fmla="*/ 70381 w 115087"/>
                                      <a:gd name="connsiteY78" fmla="*/ 173935 h 189866"/>
                                      <a:gd name="connsiteX79" fmla="*/ 76734 w 115087"/>
                                      <a:gd name="connsiteY79" fmla="*/ 156147 h 189866"/>
                                      <a:gd name="connsiteX80" fmla="*/ 71651 w 115087"/>
                                      <a:gd name="connsiteY80" fmla="*/ 147253 h 189866"/>
                                      <a:gd name="connsiteX81" fmla="*/ 57675 w 115087"/>
                                      <a:gd name="connsiteY81" fmla="*/ 152335 h 189866"/>
                                      <a:gd name="connsiteX82" fmla="*/ 43698 w 115087"/>
                                      <a:gd name="connsiteY82" fmla="*/ 159959 h 189866"/>
                                      <a:gd name="connsiteX83" fmla="*/ 32263 w 115087"/>
                                      <a:gd name="connsiteY83" fmla="*/ 151065 h 189866"/>
                                      <a:gd name="connsiteX84" fmla="*/ 47510 w 115087"/>
                                      <a:gd name="connsiteY84" fmla="*/ 144712 h 189866"/>
                                      <a:gd name="connsiteX85" fmla="*/ 66569 w 115087"/>
                                      <a:gd name="connsiteY85" fmla="*/ 135817 h 189866"/>
                                      <a:gd name="connsiteX86" fmla="*/ 62757 w 115087"/>
                                      <a:gd name="connsiteY86" fmla="*/ 120570 h 189866"/>
                                      <a:gd name="connsiteX87" fmla="*/ 52592 w 115087"/>
                                      <a:gd name="connsiteY87" fmla="*/ 125653 h 189866"/>
                                      <a:gd name="connsiteX88" fmla="*/ 47510 w 115087"/>
                                      <a:gd name="connsiteY88" fmla="*/ 119300 h 1898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115087" h="189866">
                                        <a:moveTo>
                                          <a:pt x="28451" y="43065"/>
                                        </a:moveTo>
                                        <a:cubicBezTo>
                                          <a:pt x="28451" y="44335"/>
                                          <a:pt x="30993" y="48147"/>
                                          <a:pt x="32263" y="50688"/>
                                        </a:cubicBezTo>
                                        <a:cubicBezTo>
                                          <a:pt x="33534" y="51959"/>
                                          <a:pt x="37345" y="55770"/>
                                          <a:pt x="37345" y="57041"/>
                                        </a:cubicBezTo>
                                        <a:cubicBezTo>
                                          <a:pt x="37345" y="58312"/>
                                          <a:pt x="36075" y="71017"/>
                                          <a:pt x="36075" y="73559"/>
                                        </a:cubicBezTo>
                                        <a:cubicBezTo>
                                          <a:pt x="36075" y="76100"/>
                                          <a:pt x="34804" y="83723"/>
                                          <a:pt x="36075" y="86265"/>
                                        </a:cubicBezTo>
                                        <a:cubicBezTo>
                                          <a:pt x="37345" y="88806"/>
                                          <a:pt x="39887" y="93888"/>
                                          <a:pt x="39887" y="93888"/>
                                        </a:cubicBezTo>
                                        <a:cubicBezTo>
                                          <a:pt x="39887" y="93888"/>
                                          <a:pt x="43698" y="95159"/>
                                          <a:pt x="44969" y="91347"/>
                                        </a:cubicBezTo>
                                        <a:cubicBezTo>
                                          <a:pt x="46240" y="88806"/>
                                          <a:pt x="48781" y="88806"/>
                                          <a:pt x="48781" y="88806"/>
                                        </a:cubicBezTo>
                                        <a:cubicBezTo>
                                          <a:pt x="48781" y="88806"/>
                                          <a:pt x="55134" y="91347"/>
                                          <a:pt x="52592" y="92618"/>
                                        </a:cubicBezTo>
                                        <a:cubicBezTo>
                                          <a:pt x="51322" y="93888"/>
                                          <a:pt x="51322" y="95159"/>
                                          <a:pt x="48781" y="96429"/>
                                        </a:cubicBezTo>
                                        <a:cubicBezTo>
                                          <a:pt x="44969" y="97700"/>
                                          <a:pt x="19557" y="112947"/>
                                          <a:pt x="19557" y="112947"/>
                                        </a:cubicBezTo>
                                        <a:cubicBezTo>
                                          <a:pt x="19557" y="112947"/>
                                          <a:pt x="10663" y="115488"/>
                                          <a:pt x="8122" y="115488"/>
                                        </a:cubicBezTo>
                                        <a:cubicBezTo>
                                          <a:pt x="5581" y="115488"/>
                                          <a:pt x="1769" y="115488"/>
                                          <a:pt x="498" y="118029"/>
                                        </a:cubicBezTo>
                                        <a:cubicBezTo>
                                          <a:pt x="-772" y="121841"/>
                                          <a:pt x="498" y="126923"/>
                                          <a:pt x="3040" y="128194"/>
                                        </a:cubicBezTo>
                                        <a:cubicBezTo>
                                          <a:pt x="4310" y="129465"/>
                                          <a:pt x="10663" y="130735"/>
                                          <a:pt x="15746" y="129465"/>
                                        </a:cubicBezTo>
                                        <a:cubicBezTo>
                                          <a:pt x="22098" y="126923"/>
                                          <a:pt x="28451" y="118029"/>
                                          <a:pt x="33534" y="114217"/>
                                        </a:cubicBezTo>
                                        <a:cubicBezTo>
                                          <a:pt x="42428" y="106594"/>
                                          <a:pt x="50051" y="102782"/>
                                          <a:pt x="57675" y="98970"/>
                                        </a:cubicBezTo>
                                        <a:cubicBezTo>
                                          <a:pt x="65298" y="95159"/>
                                          <a:pt x="80545" y="87535"/>
                                          <a:pt x="89440" y="87535"/>
                                        </a:cubicBezTo>
                                        <a:cubicBezTo>
                                          <a:pt x="97063" y="86265"/>
                                          <a:pt x="98334" y="90076"/>
                                          <a:pt x="97063" y="92618"/>
                                        </a:cubicBezTo>
                                        <a:cubicBezTo>
                                          <a:pt x="95793" y="95159"/>
                                          <a:pt x="91981" y="98970"/>
                                          <a:pt x="89440" y="100241"/>
                                        </a:cubicBezTo>
                                        <a:cubicBezTo>
                                          <a:pt x="86898" y="101512"/>
                                          <a:pt x="88169" y="104053"/>
                                          <a:pt x="88169" y="104053"/>
                                        </a:cubicBezTo>
                                        <a:cubicBezTo>
                                          <a:pt x="88169" y="104053"/>
                                          <a:pt x="90710" y="104053"/>
                                          <a:pt x="97063" y="101512"/>
                                        </a:cubicBezTo>
                                        <a:cubicBezTo>
                                          <a:pt x="104687" y="98970"/>
                                          <a:pt x="113581" y="100241"/>
                                          <a:pt x="114851" y="97700"/>
                                        </a:cubicBezTo>
                                        <a:cubicBezTo>
                                          <a:pt x="116122" y="95159"/>
                                          <a:pt x="112310" y="79912"/>
                                          <a:pt x="102146" y="79912"/>
                                        </a:cubicBezTo>
                                        <a:cubicBezTo>
                                          <a:pt x="93251" y="79912"/>
                                          <a:pt x="83087" y="81182"/>
                                          <a:pt x="80545" y="82453"/>
                                        </a:cubicBezTo>
                                        <a:cubicBezTo>
                                          <a:pt x="78004" y="83723"/>
                                          <a:pt x="75463" y="81182"/>
                                          <a:pt x="78004" y="78641"/>
                                        </a:cubicBezTo>
                                        <a:cubicBezTo>
                                          <a:pt x="80545" y="74829"/>
                                          <a:pt x="85628" y="72288"/>
                                          <a:pt x="86898" y="64665"/>
                                        </a:cubicBezTo>
                                        <a:cubicBezTo>
                                          <a:pt x="89440" y="58312"/>
                                          <a:pt x="91981" y="57041"/>
                                          <a:pt x="89440" y="53229"/>
                                        </a:cubicBezTo>
                                        <a:cubicBezTo>
                                          <a:pt x="86898" y="50688"/>
                                          <a:pt x="83087" y="44335"/>
                                          <a:pt x="81816" y="43065"/>
                                        </a:cubicBezTo>
                                        <a:cubicBezTo>
                                          <a:pt x="80545" y="41794"/>
                                          <a:pt x="81816" y="39253"/>
                                          <a:pt x="86898" y="36712"/>
                                        </a:cubicBezTo>
                                        <a:cubicBezTo>
                                          <a:pt x="91981" y="34170"/>
                                          <a:pt x="97063" y="29088"/>
                                          <a:pt x="94522" y="25276"/>
                                        </a:cubicBezTo>
                                        <a:cubicBezTo>
                                          <a:pt x="91981" y="21465"/>
                                          <a:pt x="85628" y="24006"/>
                                          <a:pt x="85628" y="20194"/>
                                        </a:cubicBezTo>
                                        <a:cubicBezTo>
                                          <a:pt x="85628" y="16382"/>
                                          <a:pt x="83087" y="15112"/>
                                          <a:pt x="85628" y="13841"/>
                                        </a:cubicBezTo>
                                        <a:cubicBezTo>
                                          <a:pt x="88169" y="12570"/>
                                          <a:pt x="91981" y="12570"/>
                                          <a:pt x="90710" y="10029"/>
                                        </a:cubicBezTo>
                                        <a:cubicBezTo>
                                          <a:pt x="89440" y="8759"/>
                                          <a:pt x="88169" y="4947"/>
                                          <a:pt x="85628" y="2406"/>
                                        </a:cubicBezTo>
                                        <a:cubicBezTo>
                                          <a:pt x="83087" y="-135"/>
                                          <a:pt x="78004" y="-1406"/>
                                          <a:pt x="76734" y="2406"/>
                                        </a:cubicBezTo>
                                        <a:cubicBezTo>
                                          <a:pt x="75463" y="4947"/>
                                          <a:pt x="75463" y="10029"/>
                                          <a:pt x="75463" y="12570"/>
                                        </a:cubicBezTo>
                                        <a:cubicBezTo>
                                          <a:pt x="75463" y="15112"/>
                                          <a:pt x="74192" y="18923"/>
                                          <a:pt x="76734" y="20194"/>
                                        </a:cubicBezTo>
                                        <a:cubicBezTo>
                                          <a:pt x="78004" y="21465"/>
                                          <a:pt x="79275" y="22735"/>
                                          <a:pt x="79275" y="25276"/>
                                        </a:cubicBezTo>
                                        <a:cubicBezTo>
                                          <a:pt x="79275" y="26547"/>
                                          <a:pt x="79275" y="30359"/>
                                          <a:pt x="75463" y="31629"/>
                                        </a:cubicBezTo>
                                        <a:cubicBezTo>
                                          <a:pt x="71651" y="32900"/>
                                          <a:pt x="69110" y="32900"/>
                                          <a:pt x="67840" y="36712"/>
                                        </a:cubicBezTo>
                                        <a:cubicBezTo>
                                          <a:pt x="66569" y="39253"/>
                                          <a:pt x="66569" y="46876"/>
                                          <a:pt x="67840" y="46876"/>
                                        </a:cubicBezTo>
                                        <a:cubicBezTo>
                                          <a:pt x="69110" y="48147"/>
                                          <a:pt x="72922" y="46876"/>
                                          <a:pt x="71651" y="51959"/>
                                        </a:cubicBezTo>
                                        <a:cubicBezTo>
                                          <a:pt x="70381" y="57041"/>
                                          <a:pt x="64028" y="69747"/>
                                          <a:pt x="65298" y="71017"/>
                                        </a:cubicBezTo>
                                        <a:cubicBezTo>
                                          <a:pt x="65298" y="73559"/>
                                          <a:pt x="69110" y="72288"/>
                                          <a:pt x="69110" y="74829"/>
                                        </a:cubicBezTo>
                                        <a:cubicBezTo>
                                          <a:pt x="69110" y="77370"/>
                                          <a:pt x="70381" y="82453"/>
                                          <a:pt x="69110" y="83723"/>
                                        </a:cubicBezTo>
                                        <a:cubicBezTo>
                                          <a:pt x="67840" y="84994"/>
                                          <a:pt x="61487" y="87535"/>
                                          <a:pt x="61487" y="87535"/>
                                        </a:cubicBezTo>
                                        <a:cubicBezTo>
                                          <a:pt x="61487" y="87535"/>
                                          <a:pt x="55134" y="88806"/>
                                          <a:pt x="56404" y="83723"/>
                                        </a:cubicBezTo>
                                        <a:cubicBezTo>
                                          <a:pt x="57675" y="77370"/>
                                          <a:pt x="58945" y="68476"/>
                                          <a:pt x="60216" y="67206"/>
                                        </a:cubicBezTo>
                                        <a:cubicBezTo>
                                          <a:pt x="60216" y="64665"/>
                                          <a:pt x="62757" y="63394"/>
                                          <a:pt x="58945" y="62123"/>
                                        </a:cubicBezTo>
                                        <a:cubicBezTo>
                                          <a:pt x="56404" y="62123"/>
                                          <a:pt x="58945" y="57041"/>
                                          <a:pt x="56404" y="58312"/>
                                        </a:cubicBezTo>
                                        <a:cubicBezTo>
                                          <a:pt x="52592" y="59582"/>
                                          <a:pt x="51322" y="60853"/>
                                          <a:pt x="51322" y="57041"/>
                                        </a:cubicBezTo>
                                        <a:cubicBezTo>
                                          <a:pt x="52592" y="53229"/>
                                          <a:pt x="56404" y="39253"/>
                                          <a:pt x="57675" y="30359"/>
                                        </a:cubicBezTo>
                                        <a:cubicBezTo>
                                          <a:pt x="58945" y="21465"/>
                                          <a:pt x="56404" y="20194"/>
                                          <a:pt x="53863" y="18923"/>
                                        </a:cubicBezTo>
                                        <a:cubicBezTo>
                                          <a:pt x="51322" y="17653"/>
                                          <a:pt x="43698" y="21465"/>
                                          <a:pt x="43698" y="24006"/>
                                        </a:cubicBezTo>
                                        <a:cubicBezTo>
                                          <a:pt x="43698" y="26547"/>
                                          <a:pt x="47510" y="31629"/>
                                          <a:pt x="47510" y="35441"/>
                                        </a:cubicBezTo>
                                        <a:cubicBezTo>
                                          <a:pt x="47510" y="39253"/>
                                          <a:pt x="47510" y="51959"/>
                                          <a:pt x="47510" y="53229"/>
                                        </a:cubicBezTo>
                                        <a:cubicBezTo>
                                          <a:pt x="47510" y="54500"/>
                                          <a:pt x="46240" y="63394"/>
                                          <a:pt x="46240" y="64665"/>
                                        </a:cubicBezTo>
                                        <a:cubicBezTo>
                                          <a:pt x="46240" y="65935"/>
                                          <a:pt x="37345" y="72288"/>
                                          <a:pt x="38616" y="65935"/>
                                        </a:cubicBezTo>
                                        <a:cubicBezTo>
                                          <a:pt x="39887" y="59582"/>
                                          <a:pt x="39887" y="50688"/>
                                          <a:pt x="38616" y="46876"/>
                                        </a:cubicBezTo>
                                        <a:cubicBezTo>
                                          <a:pt x="37345" y="43065"/>
                                          <a:pt x="29722" y="36712"/>
                                          <a:pt x="27181" y="36712"/>
                                        </a:cubicBezTo>
                                        <a:cubicBezTo>
                                          <a:pt x="29722" y="35441"/>
                                          <a:pt x="28451" y="40523"/>
                                          <a:pt x="28451" y="43065"/>
                                        </a:cubicBezTo>
                                        <a:lnTo>
                                          <a:pt x="28451" y="43065"/>
                                        </a:lnTo>
                                        <a:close/>
                                        <a:moveTo>
                                          <a:pt x="47510" y="119300"/>
                                        </a:moveTo>
                                        <a:cubicBezTo>
                                          <a:pt x="47510" y="115488"/>
                                          <a:pt x="52592" y="112947"/>
                                          <a:pt x="55134" y="112947"/>
                                        </a:cubicBezTo>
                                        <a:cubicBezTo>
                                          <a:pt x="58945" y="111676"/>
                                          <a:pt x="70381" y="106594"/>
                                          <a:pt x="75463" y="106594"/>
                                        </a:cubicBezTo>
                                        <a:cubicBezTo>
                                          <a:pt x="80545" y="106594"/>
                                          <a:pt x="80545" y="114217"/>
                                          <a:pt x="79275" y="118029"/>
                                        </a:cubicBezTo>
                                        <a:cubicBezTo>
                                          <a:pt x="78004" y="121841"/>
                                          <a:pt x="75463" y="126923"/>
                                          <a:pt x="72922" y="129465"/>
                                        </a:cubicBezTo>
                                        <a:cubicBezTo>
                                          <a:pt x="71651" y="132006"/>
                                          <a:pt x="79275" y="133276"/>
                                          <a:pt x="79275" y="133276"/>
                                        </a:cubicBezTo>
                                        <a:cubicBezTo>
                                          <a:pt x="79275" y="133276"/>
                                          <a:pt x="91981" y="130735"/>
                                          <a:pt x="95793" y="130735"/>
                                        </a:cubicBezTo>
                                        <a:cubicBezTo>
                                          <a:pt x="100875" y="130735"/>
                                          <a:pt x="100875" y="138359"/>
                                          <a:pt x="100875" y="143441"/>
                                        </a:cubicBezTo>
                                        <a:cubicBezTo>
                                          <a:pt x="99604" y="148523"/>
                                          <a:pt x="86898" y="147253"/>
                                          <a:pt x="84357" y="145982"/>
                                        </a:cubicBezTo>
                                        <a:cubicBezTo>
                                          <a:pt x="80545" y="145982"/>
                                          <a:pt x="83087" y="151065"/>
                                          <a:pt x="83087" y="153606"/>
                                        </a:cubicBezTo>
                                        <a:cubicBezTo>
                                          <a:pt x="81816" y="156147"/>
                                          <a:pt x="81816" y="161229"/>
                                          <a:pt x="79275" y="171394"/>
                                        </a:cubicBezTo>
                                        <a:cubicBezTo>
                                          <a:pt x="76734" y="180288"/>
                                          <a:pt x="70381" y="187912"/>
                                          <a:pt x="65298" y="189182"/>
                                        </a:cubicBezTo>
                                        <a:cubicBezTo>
                                          <a:pt x="61487" y="191723"/>
                                          <a:pt x="53863" y="186641"/>
                                          <a:pt x="51322" y="182829"/>
                                        </a:cubicBezTo>
                                        <a:cubicBezTo>
                                          <a:pt x="50051" y="179017"/>
                                          <a:pt x="46240" y="180288"/>
                                          <a:pt x="44969" y="173935"/>
                                        </a:cubicBezTo>
                                        <a:cubicBezTo>
                                          <a:pt x="43698" y="168853"/>
                                          <a:pt x="52592" y="171394"/>
                                          <a:pt x="56404" y="173935"/>
                                        </a:cubicBezTo>
                                        <a:cubicBezTo>
                                          <a:pt x="60216" y="176476"/>
                                          <a:pt x="66569" y="175206"/>
                                          <a:pt x="70381" y="173935"/>
                                        </a:cubicBezTo>
                                        <a:cubicBezTo>
                                          <a:pt x="74192" y="172665"/>
                                          <a:pt x="75463" y="161229"/>
                                          <a:pt x="76734" y="156147"/>
                                        </a:cubicBezTo>
                                        <a:cubicBezTo>
                                          <a:pt x="76734" y="151065"/>
                                          <a:pt x="74192" y="147253"/>
                                          <a:pt x="71651" y="147253"/>
                                        </a:cubicBezTo>
                                        <a:cubicBezTo>
                                          <a:pt x="70381" y="147253"/>
                                          <a:pt x="64028" y="149794"/>
                                          <a:pt x="57675" y="152335"/>
                                        </a:cubicBezTo>
                                        <a:cubicBezTo>
                                          <a:pt x="52592" y="154876"/>
                                          <a:pt x="48781" y="158688"/>
                                          <a:pt x="43698" y="159959"/>
                                        </a:cubicBezTo>
                                        <a:cubicBezTo>
                                          <a:pt x="38616" y="161229"/>
                                          <a:pt x="33534" y="156147"/>
                                          <a:pt x="32263" y="151065"/>
                                        </a:cubicBezTo>
                                        <a:cubicBezTo>
                                          <a:pt x="30993" y="145982"/>
                                          <a:pt x="44969" y="145982"/>
                                          <a:pt x="47510" y="144712"/>
                                        </a:cubicBezTo>
                                        <a:cubicBezTo>
                                          <a:pt x="50051" y="143441"/>
                                          <a:pt x="66569" y="135817"/>
                                          <a:pt x="66569" y="135817"/>
                                        </a:cubicBezTo>
                                        <a:cubicBezTo>
                                          <a:pt x="67840" y="132006"/>
                                          <a:pt x="70381" y="121841"/>
                                          <a:pt x="62757" y="120570"/>
                                        </a:cubicBezTo>
                                        <a:cubicBezTo>
                                          <a:pt x="58945" y="120570"/>
                                          <a:pt x="56404" y="125653"/>
                                          <a:pt x="52592" y="125653"/>
                                        </a:cubicBezTo>
                                        <a:cubicBezTo>
                                          <a:pt x="50051" y="125653"/>
                                          <a:pt x="47510" y="123112"/>
                                          <a:pt x="47510" y="1193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s:wsp>
                              <wps:cNvPr id="397" name="任意多边形: 形状 397"/>
                              <wps:cNvSpPr/>
                              <wps:spPr>
                                <a:xfrm>
                                  <a:off x="1963058" y="1053317"/>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s:wsp>
                            <wps:cNvPr id="398" name="任意多边形: 形状 398"/>
                            <wps:cNvSpPr/>
                            <wps:spPr>
                              <a:xfrm>
                                <a:off x="3025270" y="1053317"/>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399" name="图形 6"/>
                          <wpg:cNvGrpSpPr/>
                          <wpg:grpSpPr>
                            <a:xfrm>
                              <a:off x="1961788" y="1445929"/>
                              <a:ext cx="1330306" cy="104188"/>
                              <a:chOff x="1961788" y="1445929"/>
                              <a:chExt cx="1330306" cy="104188"/>
                            </a:xfrm>
                            <a:solidFill>
                              <a:srgbClr val="BE9C59"/>
                            </a:solidFill>
                          </wpg:grpSpPr>
                          <wps:wsp>
                            <wps:cNvPr id="400" name="任意多边形: 形状 400"/>
                            <wps:cNvSpPr/>
                            <wps:spPr>
                              <a:xfrm>
                                <a:off x="2964282" y="1548847"/>
                                <a:ext cx="1270" cy="1270"/>
                              </a:xfrm>
                              <a:custGeom>
                                <a:avLst/>
                                <a:gdLst>
                                  <a:gd name="connsiteX0" fmla="*/ 0 w 1270"/>
                                  <a:gd name="connsiteY0" fmla="*/ 0 h 1270"/>
                                  <a:gd name="connsiteX1" fmla="*/ 1270 w 1270"/>
                                  <a:gd name="connsiteY1" fmla="*/ 1271 h 1270"/>
                                  <a:gd name="connsiteX2" fmla="*/ 1270 w 1270"/>
                                  <a:gd name="connsiteY2" fmla="*/ 1271 h 1270"/>
                                  <a:gd name="connsiteX3" fmla="*/ 0 w 1270"/>
                                  <a:gd name="connsiteY3" fmla="*/ 0 h 1270"/>
                                </a:gdLst>
                                <a:ahLst/>
                                <a:cxnLst>
                                  <a:cxn ang="0">
                                    <a:pos x="connsiteX0" y="connsiteY0"/>
                                  </a:cxn>
                                  <a:cxn ang="0">
                                    <a:pos x="connsiteX1" y="connsiteY1"/>
                                  </a:cxn>
                                  <a:cxn ang="0">
                                    <a:pos x="connsiteX2" y="connsiteY2"/>
                                  </a:cxn>
                                  <a:cxn ang="0">
                                    <a:pos x="connsiteX3" y="connsiteY3"/>
                                  </a:cxn>
                                </a:cxnLst>
                                <a:rect l="l" t="t" r="r" b="b"/>
                                <a:pathLst>
                                  <a:path w="1270" h="1270">
                                    <a:moveTo>
                                      <a:pt x="0" y="0"/>
                                    </a:moveTo>
                                    <a:cubicBezTo>
                                      <a:pt x="0" y="0"/>
                                      <a:pt x="1270" y="1271"/>
                                      <a:pt x="1270" y="1271"/>
                                    </a:cubicBezTo>
                                    <a:cubicBezTo>
                                      <a:pt x="1270" y="1271"/>
                                      <a:pt x="1270" y="1271"/>
                                      <a:pt x="1270" y="1271"/>
                                    </a:cubicBezTo>
                                    <a:cubicBezTo>
                                      <a:pt x="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cNvPr id="401" name="图形 6"/>
                            <wpg:cNvGrpSpPr/>
                            <wpg:grpSpPr>
                              <a:xfrm>
                                <a:off x="1961788" y="1445929"/>
                                <a:ext cx="668329" cy="43200"/>
                                <a:chOff x="1961788" y="1445929"/>
                                <a:chExt cx="668329" cy="43200"/>
                              </a:xfrm>
                              <a:solidFill>
                                <a:srgbClr val="BE9C59"/>
                              </a:solidFill>
                            </wpg:grpSpPr>
                            <wps:wsp>
                              <wps:cNvPr id="402" name="任意多边形: 形状 402"/>
                              <wps:cNvSpPr/>
                              <wps:spPr>
                                <a:xfrm>
                                  <a:off x="1961788" y="1445929"/>
                                  <a:ext cx="55905" cy="39388"/>
                                </a:xfrm>
                                <a:custGeom>
                                  <a:avLst/>
                                  <a:gdLst>
                                    <a:gd name="connsiteX0" fmla="*/ 12706 w 55905"/>
                                    <a:gd name="connsiteY0" fmla="*/ 3812 h 39388"/>
                                    <a:gd name="connsiteX1" fmla="*/ 13977 w 55905"/>
                                    <a:gd name="connsiteY1" fmla="*/ 3812 h 39388"/>
                                    <a:gd name="connsiteX2" fmla="*/ 15247 w 55905"/>
                                    <a:gd name="connsiteY2" fmla="*/ 3812 h 39388"/>
                                    <a:gd name="connsiteX3" fmla="*/ 12706 w 55905"/>
                                    <a:gd name="connsiteY3" fmla="*/ 3812 h 39388"/>
                                    <a:gd name="connsiteX4" fmla="*/ 7624 w 55905"/>
                                    <a:gd name="connsiteY4" fmla="*/ 2541 h 39388"/>
                                    <a:gd name="connsiteX5" fmla="*/ 1271 w 55905"/>
                                    <a:gd name="connsiteY5" fmla="*/ 2541 h 39388"/>
                                    <a:gd name="connsiteX6" fmla="*/ 0 w 55905"/>
                                    <a:gd name="connsiteY6" fmla="*/ 2541 h 39388"/>
                                    <a:gd name="connsiteX7" fmla="*/ 1271 w 55905"/>
                                    <a:gd name="connsiteY7" fmla="*/ 2541 h 39388"/>
                                    <a:gd name="connsiteX8" fmla="*/ 3812 w 55905"/>
                                    <a:gd name="connsiteY8" fmla="*/ 2541 h 39388"/>
                                    <a:gd name="connsiteX9" fmla="*/ 5082 w 55905"/>
                                    <a:gd name="connsiteY9" fmla="*/ 6353 h 39388"/>
                                    <a:gd name="connsiteX10" fmla="*/ 15247 w 55905"/>
                                    <a:gd name="connsiteY10" fmla="*/ 38118 h 39388"/>
                                    <a:gd name="connsiteX11" fmla="*/ 16518 w 55905"/>
                                    <a:gd name="connsiteY11" fmla="*/ 39388 h 39388"/>
                                    <a:gd name="connsiteX12" fmla="*/ 17788 w 55905"/>
                                    <a:gd name="connsiteY12" fmla="*/ 36847 h 39388"/>
                                    <a:gd name="connsiteX13" fmla="*/ 27953 w 55905"/>
                                    <a:gd name="connsiteY13" fmla="*/ 11435 h 39388"/>
                                    <a:gd name="connsiteX14" fmla="*/ 27953 w 55905"/>
                                    <a:gd name="connsiteY14" fmla="*/ 11435 h 39388"/>
                                    <a:gd name="connsiteX15" fmla="*/ 38118 w 55905"/>
                                    <a:gd name="connsiteY15" fmla="*/ 36847 h 39388"/>
                                    <a:gd name="connsiteX16" fmla="*/ 39388 w 55905"/>
                                    <a:gd name="connsiteY16" fmla="*/ 39388 h 39388"/>
                                    <a:gd name="connsiteX17" fmla="*/ 40659 w 55905"/>
                                    <a:gd name="connsiteY17" fmla="*/ 36847 h 39388"/>
                                    <a:gd name="connsiteX18" fmla="*/ 50824 w 55905"/>
                                    <a:gd name="connsiteY18" fmla="*/ 6353 h 39388"/>
                                    <a:gd name="connsiteX19" fmla="*/ 53365 w 55905"/>
                                    <a:gd name="connsiteY19" fmla="*/ 1271 h 39388"/>
                                    <a:gd name="connsiteX20" fmla="*/ 54635 w 55905"/>
                                    <a:gd name="connsiteY20" fmla="*/ 1271 h 39388"/>
                                    <a:gd name="connsiteX21" fmla="*/ 55906 w 55905"/>
                                    <a:gd name="connsiteY21" fmla="*/ 1271 h 39388"/>
                                    <a:gd name="connsiteX22" fmla="*/ 54635 w 55905"/>
                                    <a:gd name="connsiteY22" fmla="*/ 1271 h 39388"/>
                                    <a:gd name="connsiteX23" fmla="*/ 50824 w 55905"/>
                                    <a:gd name="connsiteY23" fmla="*/ 1271 h 39388"/>
                                    <a:gd name="connsiteX24" fmla="*/ 45741 w 55905"/>
                                    <a:gd name="connsiteY24" fmla="*/ 1271 h 39388"/>
                                    <a:gd name="connsiteX25" fmla="*/ 44471 w 55905"/>
                                    <a:gd name="connsiteY25" fmla="*/ 1271 h 39388"/>
                                    <a:gd name="connsiteX26" fmla="*/ 45741 w 55905"/>
                                    <a:gd name="connsiteY26" fmla="*/ 1271 h 39388"/>
                                    <a:gd name="connsiteX27" fmla="*/ 48282 w 55905"/>
                                    <a:gd name="connsiteY27" fmla="*/ 2541 h 39388"/>
                                    <a:gd name="connsiteX28" fmla="*/ 48282 w 55905"/>
                                    <a:gd name="connsiteY28" fmla="*/ 5082 h 39388"/>
                                    <a:gd name="connsiteX29" fmla="*/ 41929 w 55905"/>
                                    <a:gd name="connsiteY29" fmla="*/ 27953 h 39388"/>
                                    <a:gd name="connsiteX30" fmla="*/ 41929 w 55905"/>
                                    <a:gd name="connsiteY30" fmla="*/ 27953 h 39388"/>
                                    <a:gd name="connsiteX31" fmla="*/ 31765 w 55905"/>
                                    <a:gd name="connsiteY31" fmla="*/ 2541 h 39388"/>
                                    <a:gd name="connsiteX32" fmla="*/ 30494 w 55905"/>
                                    <a:gd name="connsiteY32" fmla="*/ 0 h 39388"/>
                                    <a:gd name="connsiteX33" fmla="*/ 29224 w 55905"/>
                                    <a:gd name="connsiteY33" fmla="*/ 1271 h 39388"/>
                                    <a:gd name="connsiteX34" fmla="*/ 19059 w 55905"/>
                                    <a:gd name="connsiteY34" fmla="*/ 27953 h 39388"/>
                                    <a:gd name="connsiteX35" fmla="*/ 19059 w 55905"/>
                                    <a:gd name="connsiteY35" fmla="*/ 27953 h 39388"/>
                                    <a:gd name="connsiteX36" fmla="*/ 12706 w 55905"/>
                                    <a:gd name="connsiteY36" fmla="*/ 6353 h 39388"/>
                                    <a:gd name="connsiteX37" fmla="*/ 12706 w 55905"/>
                                    <a:gd name="connsiteY37" fmla="*/ 3812 h 39388"/>
                                    <a:gd name="connsiteX38" fmla="*/ 12706 w 55905"/>
                                    <a:gd name="connsiteY38" fmla="*/ 3812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55905" h="39388">
                                      <a:moveTo>
                                        <a:pt x="12706" y="3812"/>
                                      </a:moveTo>
                                      <a:cubicBezTo>
                                        <a:pt x="12706" y="3812"/>
                                        <a:pt x="13977" y="3812"/>
                                        <a:pt x="13977" y="3812"/>
                                      </a:cubicBezTo>
                                      <a:cubicBezTo>
                                        <a:pt x="13977" y="3812"/>
                                        <a:pt x="15247" y="3812"/>
                                        <a:pt x="15247" y="3812"/>
                                      </a:cubicBezTo>
                                      <a:cubicBezTo>
                                        <a:pt x="15247" y="2541"/>
                                        <a:pt x="15247" y="2541"/>
                                        <a:pt x="12706" y="3812"/>
                                      </a:cubicBezTo>
                                      <a:cubicBezTo>
                                        <a:pt x="11435" y="2541"/>
                                        <a:pt x="8894" y="2541"/>
                                        <a:pt x="7624" y="2541"/>
                                      </a:cubicBezTo>
                                      <a:cubicBezTo>
                                        <a:pt x="7624" y="2541"/>
                                        <a:pt x="3812" y="2541"/>
                                        <a:pt x="1271" y="2541"/>
                                      </a:cubicBezTo>
                                      <a:cubicBezTo>
                                        <a:pt x="0" y="2541"/>
                                        <a:pt x="0" y="2541"/>
                                        <a:pt x="0" y="2541"/>
                                      </a:cubicBezTo>
                                      <a:cubicBezTo>
                                        <a:pt x="0" y="2541"/>
                                        <a:pt x="0" y="2541"/>
                                        <a:pt x="1271" y="2541"/>
                                      </a:cubicBezTo>
                                      <a:cubicBezTo>
                                        <a:pt x="1271" y="2541"/>
                                        <a:pt x="2541" y="2541"/>
                                        <a:pt x="3812" y="2541"/>
                                      </a:cubicBezTo>
                                      <a:cubicBezTo>
                                        <a:pt x="5082" y="2541"/>
                                        <a:pt x="5082" y="3812"/>
                                        <a:pt x="5082" y="6353"/>
                                      </a:cubicBezTo>
                                      <a:lnTo>
                                        <a:pt x="15247" y="38118"/>
                                      </a:lnTo>
                                      <a:cubicBezTo>
                                        <a:pt x="15247" y="39388"/>
                                        <a:pt x="16518" y="39388"/>
                                        <a:pt x="16518" y="39388"/>
                                      </a:cubicBezTo>
                                      <a:cubicBezTo>
                                        <a:pt x="16518" y="39388"/>
                                        <a:pt x="17788" y="39388"/>
                                        <a:pt x="17788" y="36847"/>
                                      </a:cubicBezTo>
                                      <a:cubicBezTo>
                                        <a:pt x="20329" y="31765"/>
                                        <a:pt x="26682" y="13976"/>
                                        <a:pt x="27953" y="11435"/>
                                      </a:cubicBezTo>
                                      <a:lnTo>
                                        <a:pt x="27953" y="11435"/>
                                      </a:lnTo>
                                      <a:lnTo>
                                        <a:pt x="38118" y="36847"/>
                                      </a:lnTo>
                                      <a:cubicBezTo>
                                        <a:pt x="39388" y="38118"/>
                                        <a:pt x="39388" y="39388"/>
                                        <a:pt x="39388" y="39388"/>
                                      </a:cubicBezTo>
                                      <a:cubicBezTo>
                                        <a:pt x="40659" y="39388"/>
                                        <a:pt x="40659" y="39388"/>
                                        <a:pt x="40659" y="36847"/>
                                      </a:cubicBezTo>
                                      <a:cubicBezTo>
                                        <a:pt x="43200" y="29223"/>
                                        <a:pt x="48282" y="12706"/>
                                        <a:pt x="50824" y="6353"/>
                                      </a:cubicBezTo>
                                      <a:cubicBezTo>
                                        <a:pt x="52094" y="3812"/>
                                        <a:pt x="52094" y="1271"/>
                                        <a:pt x="53365" y="1271"/>
                                      </a:cubicBezTo>
                                      <a:cubicBezTo>
                                        <a:pt x="53365" y="1271"/>
                                        <a:pt x="54635" y="1271"/>
                                        <a:pt x="54635" y="1271"/>
                                      </a:cubicBezTo>
                                      <a:cubicBezTo>
                                        <a:pt x="54635" y="1271"/>
                                        <a:pt x="55906" y="1271"/>
                                        <a:pt x="55906" y="1271"/>
                                      </a:cubicBezTo>
                                      <a:cubicBezTo>
                                        <a:pt x="55906" y="1271"/>
                                        <a:pt x="55906" y="1271"/>
                                        <a:pt x="54635" y="1271"/>
                                      </a:cubicBezTo>
                                      <a:cubicBezTo>
                                        <a:pt x="53365" y="1271"/>
                                        <a:pt x="50824" y="1271"/>
                                        <a:pt x="50824" y="1271"/>
                                      </a:cubicBezTo>
                                      <a:cubicBezTo>
                                        <a:pt x="50824" y="1271"/>
                                        <a:pt x="48282" y="1271"/>
                                        <a:pt x="45741" y="1271"/>
                                      </a:cubicBezTo>
                                      <a:cubicBezTo>
                                        <a:pt x="44471" y="1271"/>
                                        <a:pt x="44471" y="1271"/>
                                        <a:pt x="44471" y="1271"/>
                                      </a:cubicBezTo>
                                      <a:cubicBezTo>
                                        <a:pt x="44471" y="1271"/>
                                        <a:pt x="44471" y="1271"/>
                                        <a:pt x="45741" y="1271"/>
                                      </a:cubicBezTo>
                                      <a:cubicBezTo>
                                        <a:pt x="48282" y="1271"/>
                                        <a:pt x="48282" y="2541"/>
                                        <a:pt x="48282" y="2541"/>
                                      </a:cubicBezTo>
                                      <a:cubicBezTo>
                                        <a:pt x="48282" y="3812"/>
                                        <a:pt x="48282" y="3812"/>
                                        <a:pt x="48282" y="5082"/>
                                      </a:cubicBezTo>
                                      <a:cubicBezTo>
                                        <a:pt x="47012" y="11435"/>
                                        <a:pt x="41929" y="24141"/>
                                        <a:pt x="41929" y="27953"/>
                                      </a:cubicBezTo>
                                      <a:lnTo>
                                        <a:pt x="41929" y="27953"/>
                                      </a:lnTo>
                                      <a:lnTo>
                                        <a:pt x="31765" y="2541"/>
                                      </a:lnTo>
                                      <a:cubicBezTo>
                                        <a:pt x="30494" y="1271"/>
                                        <a:pt x="30494" y="0"/>
                                        <a:pt x="30494" y="0"/>
                                      </a:cubicBezTo>
                                      <a:cubicBezTo>
                                        <a:pt x="30494" y="0"/>
                                        <a:pt x="29224" y="0"/>
                                        <a:pt x="29224" y="1271"/>
                                      </a:cubicBezTo>
                                      <a:lnTo>
                                        <a:pt x="19059" y="27953"/>
                                      </a:lnTo>
                                      <a:lnTo>
                                        <a:pt x="19059" y="27953"/>
                                      </a:lnTo>
                                      <a:cubicBezTo>
                                        <a:pt x="17788" y="25412"/>
                                        <a:pt x="13977" y="10165"/>
                                        <a:pt x="12706" y="6353"/>
                                      </a:cubicBezTo>
                                      <a:cubicBezTo>
                                        <a:pt x="12706" y="7624"/>
                                        <a:pt x="12706" y="5082"/>
                                        <a:pt x="12706" y="3812"/>
                                      </a:cubicBezTo>
                                      <a:cubicBezTo>
                                        <a:pt x="12706" y="3812"/>
                                        <a:pt x="12706" y="3812"/>
                                        <a:pt x="12706" y="38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3" name="任意多边形: 形状 403"/>
                              <wps:cNvSpPr/>
                              <wps:spPr>
                                <a:xfrm>
                                  <a:off x="2022776" y="1447200"/>
                                  <a:ext cx="27952" cy="36847"/>
                                </a:xfrm>
                                <a:custGeom>
                                  <a:avLst/>
                                  <a:gdLst>
                                    <a:gd name="connsiteX0" fmla="*/ 5082 w 27952"/>
                                    <a:gd name="connsiteY0" fmla="*/ 1271 h 36847"/>
                                    <a:gd name="connsiteX1" fmla="*/ 1271 w 27952"/>
                                    <a:gd name="connsiteY1" fmla="*/ 1271 h 36847"/>
                                    <a:gd name="connsiteX2" fmla="*/ 0 w 27952"/>
                                    <a:gd name="connsiteY2" fmla="*/ 1271 h 36847"/>
                                    <a:gd name="connsiteX3" fmla="*/ 1271 w 27952"/>
                                    <a:gd name="connsiteY3" fmla="*/ 1271 h 36847"/>
                                    <a:gd name="connsiteX4" fmla="*/ 3812 w 27952"/>
                                    <a:gd name="connsiteY4" fmla="*/ 1271 h 36847"/>
                                    <a:gd name="connsiteX5" fmla="*/ 6353 w 27952"/>
                                    <a:gd name="connsiteY5" fmla="*/ 3812 h 36847"/>
                                    <a:gd name="connsiteX6" fmla="*/ 6353 w 27952"/>
                                    <a:gd name="connsiteY6" fmla="*/ 13976 h 36847"/>
                                    <a:gd name="connsiteX7" fmla="*/ 6353 w 27952"/>
                                    <a:gd name="connsiteY7" fmla="*/ 22871 h 36847"/>
                                    <a:gd name="connsiteX8" fmla="*/ 6353 w 27952"/>
                                    <a:gd name="connsiteY8" fmla="*/ 34306 h 36847"/>
                                    <a:gd name="connsiteX9" fmla="*/ 5082 w 27952"/>
                                    <a:gd name="connsiteY9" fmla="*/ 36847 h 36847"/>
                                    <a:gd name="connsiteX10" fmla="*/ 3812 w 27952"/>
                                    <a:gd name="connsiteY10" fmla="*/ 36847 h 36847"/>
                                    <a:gd name="connsiteX11" fmla="*/ 2541 w 27952"/>
                                    <a:gd name="connsiteY11" fmla="*/ 36847 h 36847"/>
                                    <a:gd name="connsiteX12" fmla="*/ 3812 w 27952"/>
                                    <a:gd name="connsiteY12" fmla="*/ 36847 h 36847"/>
                                    <a:gd name="connsiteX13" fmla="*/ 7624 w 27952"/>
                                    <a:gd name="connsiteY13" fmla="*/ 36847 h 36847"/>
                                    <a:gd name="connsiteX14" fmla="*/ 10165 w 27952"/>
                                    <a:gd name="connsiteY14" fmla="*/ 36847 h 36847"/>
                                    <a:gd name="connsiteX15" fmla="*/ 15247 w 27952"/>
                                    <a:gd name="connsiteY15" fmla="*/ 36847 h 36847"/>
                                    <a:gd name="connsiteX16" fmla="*/ 24141 w 27952"/>
                                    <a:gd name="connsiteY16" fmla="*/ 36847 h 36847"/>
                                    <a:gd name="connsiteX17" fmla="*/ 26682 w 27952"/>
                                    <a:gd name="connsiteY17" fmla="*/ 35576 h 36847"/>
                                    <a:gd name="connsiteX18" fmla="*/ 27953 w 27952"/>
                                    <a:gd name="connsiteY18" fmla="*/ 30494 h 36847"/>
                                    <a:gd name="connsiteX19" fmla="*/ 27953 w 27952"/>
                                    <a:gd name="connsiteY19" fmla="*/ 29223 h 36847"/>
                                    <a:gd name="connsiteX20" fmla="*/ 27953 w 27952"/>
                                    <a:gd name="connsiteY20" fmla="*/ 30494 h 36847"/>
                                    <a:gd name="connsiteX21" fmla="*/ 25412 w 27952"/>
                                    <a:gd name="connsiteY21" fmla="*/ 34306 h 36847"/>
                                    <a:gd name="connsiteX22" fmla="*/ 20329 w 27952"/>
                                    <a:gd name="connsiteY22" fmla="*/ 34306 h 36847"/>
                                    <a:gd name="connsiteX23" fmla="*/ 13977 w 27952"/>
                                    <a:gd name="connsiteY23" fmla="*/ 30494 h 36847"/>
                                    <a:gd name="connsiteX24" fmla="*/ 13977 w 27952"/>
                                    <a:gd name="connsiteY24" fmla="*/ 22871 h 36847"/>
                                    <a:gd name="connsiteX25" fmla="*/ 13977 w 27952"/>
                                    <a:gd name="connsiteY25" fmla="*/ 19059 h 36847"/>
                                    <a:gd name="connsiteX26" fmla="*/ 13977 w 27952"/>
                                    <a:gd name="connsiteY26" fmla="*/ 19059 h 36847"/>
                                    <a:gd name="connsiteX27" fmla="*/ 21600 w 27952"/>
                                    <a:gd name="connsiteY27" fmla="*/ 19059 h 36847"/>
                                    <a:gd name="connsiteX28" fmla="*/ 24141 w 27952"/>
                                    <a:gd name="connsiteY28" fmla="*/ 21600 h 36847"/>
                                    <a:gd name="connsiteX29" fmla="*/ 24141 w 27952"/>
                                    <a:gd name="connsiteY29" fmla="*/ 22871 h 36847"/>
                                    <a:gd name="connsiteX30" fmla="*/ 24141 w 27952"/>
                                    <a:gd name="connsiteY30" fmla="*/ 22871 h 36847"/>
                                    <a:gd name="connsiteX31" fmla="*/ 24141 w 27952"/>
                                    <a:gd name="connsiteY31" fmla="*/ 21600 h 36847"/>
                                    <a:gd name="connsiteX32" fmla="*/ 24141 w 27952"/>
                                    <a:gd name="connsiteY32" fmla="*/ 17788 h 36847"/>
                                    <a:gd name="connsiteX33" fmla="*/ 24141 w 27952"/>
                                    <a:gd name="connsiteY33" fmla="*/ 13976 h 36847"/>
                                    <a:gd name="connsiteX34" fmla="*/ 24141 w 27952"/>
                                    <a:gd name="connsiteY34" fmla="*/ 13976 h 36847"/>
                                    <a:gd name="connsiteX35" fmla="*/ 22871 w 27952"/>
                                    <a:gd name="connsiteY35" fmla="*/ 15247 h 36847"/>
                                    <a:gd name="connsiteX36" fmla="*/ 20329 w 27952"/>
                                    <a:gd name="connsiteY36" fmla="*/ 16518 h 36847"/>
                                    <a:gd name="connsiteX37" fmla="*/ 12706 w 27952"/>
                                    <a:gd name="connsiteY37" fmla="*/ 16518 h 36847"/>
                                    <a:gd name="connsiteX38" fmla="*/ 12706 w 27952"/>
                                    <a:gd name="connsiteY38" fmla="*/ 16518 h 36847"/>
                                    <a:gd name="connsiteX39" fmla="*/ 12706 w 27952"/>
                                    <a:gd name="connsiteY39" fmla="*/ 3812 h 36847"/>
                                    <a:gd name="connsiteX40" fmla="*/ 12706 w 27952"/>
                                    <a:gd name="connsiteY40" fmla="*/ 3812 h 36847"/>
                                    <a:gd name="connsiteX41" fmla="*/ 20329 w 27952"/>
                                    <a:gd name="connsiteY41" fmla="*/ 3812 h 36847"/>
                                    <a:gd name="connsiteX42" fmla="*/ 24141 w 27952"/>
                                    <a:gd name="connsiteY42" fmla="*/ 5082 h 36847"/>
                                    <a:gd name="connsiteX43" fmla="*/ 24141 w 27952"/>
                                    <a:gd name="connsiteY43" fmla="*/ 6353 h 36847"/>
                                    <a:gd name="connsiteX44" fmla="*/ 24141 w 27952"/>
                                    <a:gd name="connsiteY44" fmla="*/ 7624 h 36847"/>
                                    <a:gd name="connsiteX45" fmla="*/ 24141 w 27952"/>
                                    <a:gd name="connsiteY45" fmla="*/ 7624 h 36847"/>
                                    <a:gd name="connsiteX46" fmla="*/ 24141 w 27952"/>
                                    <a:gd name="connsiteY46" fmla="*/ 3812 h 36847"/>
                                    <a:gd name="connsiteX47" fmla="*/ 24141 w 27952"/>
                                    <a:gd name="connsiteY47" fmla="*/ 0 h 36847"/>
                                    <a:gd name="connsiteX48" fmla="*/ 24141 w 27952"/>
                                    <a:gd name="connsiteY48" fmla="*/ 0 h 36847"/>
                                    <a:gd name="connsiteX49" fmla="*/ 22871 w 27952"/>
                                    <a:gd name="connsiteY49" fmla="*/ 0 h 36847"/>
                                    <a:gd name="connsiteX50" fmla="*/ 20329 w 27952"/>
                                    <a:gd name="connsiteY50" fmla="*/ 0 h 36847"/>
                                    <a:gd name="connsiteX51" fmla="*/ 7624 w 27952"/>
                                    <a:gd name="connsiteY51" fmla="*/ 0 h 36847"/>
                                    <a:gd name="connsiteX52" fmla="*/ 5082 w 27952"/>
                                    <a:gd name="connsiteY52" fmla="*/ 1271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7952" h="36847">
                                      <a:moveTo>
                                        <a:pt x="5082" y="1271"/>
                                      </a:moveTo>
                                      <a:cubicBezTo>
                                        <a:pt x="3812" y="1271"/>
                                        <a:pt x="2541" y="1271"/>
                                        <a:pt x="1271" y="1271"/>
                                      </a:cubicBezTo>
                                      <a:cubicBezTo>
                                        <a:pt x="0" y="1271"/>
                                        <a:pt x="0" y="1271"/>
                                        <a:pt x="0" y="1271"/>
                                      </a:cubicBezTo>
                                      <a:cubicBezTo>
                                        <a:pt x="0" y="1271"/>
                                        <a:pt x="0" y="1271"/>
                                        <a:pt x="1271" y="1271"/>
                                      </a:cubicBezTo>
                                      <a:cubicBezTo>
                                        <a:pt x="2541" y="1271"/>
                                        <a:pt x="2541" y="1271"/>
                                        <a:pt x="3812" y="1271"/>
                                      </a:cubicBezTo>
                                      <a:cubicBezTo>
                                        <a:pt x="5082" y="1271"/>
                                        <a:pt x="6353" y="2541"/>
                                        <a:pt x="6353" y="3812"/>
                                      </a:cubicBezTo>
                                      <a:cubicBezTo>
                                        <a:pt x="6353" y="5082"/>
                                        <a:pt x="6353" y="6353"/>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4" y="36847"/>
                                      </a:cubicBezTo>
                                      <a:cubicBezTo>
                                        <a:pt x="8894" y="36847"/>
                                        <a:pt x="10165" y="36847"/>
                                        <a:pt x="10165" y="36847"/>
                                      </a:cubicBezTo>
                                      <a:cubicBezTo>
                                        <a:pt x="11435" y="36847"/>
                                        <a:pt x="12706" y="36847"/>
                                        <a:pt x="15247" y="36847"/>
                                      </a:cubicBezTo>
                                      <a:cubicBezTo>
                                        <a:pt x="17788" y="36847"/>
                                        <a:pt x="20329" y="36847"/>
                                        <a:pt x="24141" y="36847"/>
                                      </a:cubicBezTo>
                                      <a:cubicBezTo>
                                        <a:pt x="26682" y="36847"/>
                                        <a:pt x="26682" y="36847"/>
                                        <a:pt x="26682" y="35576"/>
                                      </a:cubicBezTo>
                                      <a:cubicBezTo>
                                        <a:pt x="26682" y="34306"/>
                                        <a:pt x="27953" y="30494"/>
                                        <a:pt x="27953" y="30494"/>
                                      </a:cubicBezTo>
                                      <a:cubicBezTo>
                                        <a:pt x="27953" y="30494"/>
                                        <a:pt x="27953" y="29223"/>
                                        <a:pt x="27953" y="29223"/>
                                      </a:cubicBezTo>
                                      <a:cubicBezTo>
                                        <a:pt x="27953" y="29223"/>
                                        <a:pt x="27953" y="29223"/>
                                        <a:pt x="27953" y="30494"/>
                                      </a:cubicBezTo>
                                      <a:cubicBezTo>
                                        <a:pt x="27953" y="33035"/>
                                        <a:pt x="26682" y="33035"/>
                                        <a:pt x="25412" y="34306"/>
                                      </a:cubicBezTo>
                                      <a:cubicBezTo>
                                        <a:pt x="24141" y="34306"/>
                                        <a:pt x="21600" y="34306"/>
                                        <a:pt x="20329" y="34306"/>
                                      </a:cubicBezTo>
                                      <a:cubicBezTo>
                                        <a:pt x="15247" y="34306"/>
                                        <a:pt x="13977" y="33035"/>
                                        <a:pt x="13977" y="30494"/>
                                      </a:cubicBezTo>
                                      <a:cubicBezTo>
                                        <a:pt x="13977" y="29223"/>
                                        <a:pt x="13977" y="24141"/>
                                        <a:pt x="13977" y="22871"/>
                                      </a:cubicBezTo>
                                      <a:lnTo>
                                        <a:pt x="13977" y="19059"/>
                                      </a:lnTo>
                                      <a:cubicBezTo>
                                        <a:pt x="13977" y="19059"/>
                                        <a:pt x="13977" y="19059"/>
                                        <a:pt x="13977" y="19059"/>
                                      </a:cubicBezTo>
                                      <a:cubicBezTo>
                                        <a:pt x="15247" y="19059"/>
                                        <a:pt x="20329" y="19059"/>
                                        <a:pt x="21600" y="19059"/>
                                      </a:cubicBezTo>
                                      <a:cubicBezTo>
                                        <a:pt x="22871" y="19059"/>
                                        <a:pt x="24141" y="20329"/>
                                        <a:pt x="24141" y="21600"/>
                                      </a:cubicBezTo>
                                      <a:cubicBezTo>
                                        <a:pt x="24141" y="22871"/>
                                        <a:pt x="24141" y="22871"/>
                                        <a:pt x="24141" y="22871"/>
                                      </a:cubicBezTo>
                                      <a:cubicBezTo>
                                        <a:pt x="24141" y="22871"/>
                                        <a:pt x="24141" y="22871"/>
                                        <a:pt x="24141" y="22871"/>
                                      </a:cubicBezTo>
                                      <a:cubicBezTo>
                                        <a:pt x="24141" y="22871"/>
                                        <a:pt x="24141" y="22871"/>
                                        <a:pt x="24141" y="21600"/>
                                      </a:cubicBezTo>
                                      <a:cubicBezTo>
                                        <a:pt x="24141" y="21600"/>
                                        <a:pt x="24141" y="19059"/>
                                        <a:pt x="24141" y="17788"/>
                                      </a:cubicBezTo>
                                      <a:cubicBezTo>
                                        <a:pt x="24141" y="15247"/>
                                        <a:pt x="24141" y="13976"/>
                                        <a:pt x="24141" y="13976"/>
                                      </a:cubicBezTo>
                                      <a:cubicBezTo>
                                        <a:pt x="24141" y="13976"/>
                                        <a:pt x="24141" y="13976"/>
                                        <a:pt x="24141" y="13976"/>
                                      </a:cubicBezTo>
                                      <a:cubicBezTo>
                                        <a:pt x="24141" y="13976"/>
                                        <a:pt x="24141" y="13976"/>
                                        <a:pt x="22871" y="15247"/>
                                      </a:cubicBezTo>
                                      <a:cubicBezTo>
                                        <a:pt x="22871" y="15247"/>
                                        <a:pt x="21600" y="15247"/>
                                        <a:pt x="20329" y="16518"/>
                                      </a:cubicBezTo>
                                      <a:cubicBezTo>
                                        <a:pt x="19059" y="16518"/>
                                        <a:pt x="12706" y="16518"/>
                                        <a:pt x="12706" y="16518"/>
                                      </a:cubicBezTo>
                                      <a:cubicBezTo>
                                        <a:pt x="12706" y="16518"/>
                                        <a:pt x="12706" y="16518"/>
                                        <a:pt x="12706" y="16518"/>
                                      </a:cubicBezTo>
                                      <a:lnTo>
                                        <a:pt x="12706" y="3812"/>
                                      </a:lnTo>
                                      <a:cubicBezTo>
                                        <a:pt x="12706" y="3812"/>
                                        <a:pt x="12706" y="3812"/>
                                        <a:pt x="12706" y="3812"/>
                                      </a:cubicBezTo>
                                      <a:cubicBezTo>
                                        <a:pt x="13977" y="3812"/>
                                        <a:pt x="19059" y="3812"/>
                                        <a:pt x="20329" y="3812"/>
                                      </a:cubicBezTo>
                                      <a:cubicBezTo>
                                        <a:pt x="22871" y="3812"/>
                                        <a:pt x="22871" y="5082"/>
                                        <a:pt x="24141" y="5082"/>
                                      </a:cubicBezTo>
                                      <a:cubicBezTo>
                                        <a:pt x="24141" y="5082"/>
                                        <a:pt x="24141" y="6353"/>
                                        <a:pt x="24141" y="6353"/>
                                      </a:cubicBezTo>
                                      <a:cubicBezTo>
                                        <a:pt x="24141" y="6353"/>
                                        <a:pt x="24141" y="7624"/>
                                        <a:pt x="24141" y="7624"/>
                                      </a:cubicBezTo>
                                      <a:cubicBezTo>
                                        <a:pt x="24141" y="7624"/>
                                        <a:pt x="24141" y="7624"/>
                                        <a:pt x="24141" y="7624"/>
                                      </a:cubicBezTo>
                                      <a:cubicBezTo>
                                        <a:pt x="24141" y="6353"/>
                                        <a:pt x="24141" y="5082"/>
                                        <a:pt x="24141" y="3812"/>
                                      </a:cubicBezTo>
                                      <a:cubicBezTo>
                                        <a:pt x="24141" y="1271"/>
                                        <a:pt x="24141" y="1271"/>
                                        <a:pt x="24141" y="0"/>
                                      </a:cubicBezTo>
                                      <a:cubicBezTo>
                                        <a:pt x="24141" y="0"/>
                                        <a:pt x="24141" y="0"/>
                                        <a:pt x="24141" y="0"/>
                                      </a:cubicBezTo>
                                      <a:cubicBezTo>
                                        <a:pt x="24141" y="0"/>
                                        <a:pt x="24141" y="0"/>
                                        <a:pt x="22871" y="0"/>
                                      </a:cubicBezTo>
                                      <a:cubicBezTo>
                                        <a:pt x="22871" y="0"/>
                                        <a:pt x="21600" y="0"/>
                                        <a:pt x="20329" y="0"/>
                                      </a:cubicBezTo>
                                      <a:cubicBezTo>
                                        <a:pt x="19059" y="0"/>
                                        <a:pt x="8894" y="0"/>
                                        <a:pt x="7624" y="0"/>
                                      </a:cubicBezTo>
                                      <a:cubicBezTo>
                                        <a:pt x="7624" y="1271"/>
                                        <a:pt x="6353" y="1271"/>
                                        <a:pt x="5082" y="12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4" name="任意多边形: 形状 404"/>
                              <wps:cNvSpPr/>
                              <wps:spPr>
                                <a:xfrm>
                                  <a:off x="2057082" y="1447200"/>
                                  <a:ext cx="22870" cy="39388"/>
                                </a:xfrm>
                                <a:custGeom>
                                  <a:avLst/>
                                  <a:gdLst>
                                    <a:gd name="connsiteX0" fmla="*/ 0 w 22870"/>
                                    <a:gd name="connsiteY0" fmla="*/ 10165 h 39388"/>
                                    <a:gd name="connsiteX1" fmla="*/ 7624 w 22870"/>
                                    <a:gd name="connsiteY1" fmla="*/ 22871 h 39388"/>
                                    <a:gd name="connsiteX2" fmla="*/ 10165 w 22870"/>
                                    <a:gd name="connsiteY2" fmla="*/ 24141 h 39388"/>
                                    <a:gd name="connsiteX3" fmla="*/ 15247 w 22870"/>
                                    <a:gd name="connsiteY3" fmla="*/ 31765 h 39388"/>
                                    <a:gd name="connsiteX4" fmla="*/ 8894 w 22870"/>
                                    <a:gd name="connsiteY4" fmla="*/ 38118 h 39388"/>
                                    <a:gd name="connsiteX5" fmla="*/ 1271 w 22870"/>
                                    <a:gd name="connsiteY5" fmla="*/ 33035 h 39388"/>
                                    <a:gd name="connsiteX6" fmla="*/ 1271 w 22870"/>
                                    <a:gd name="connsiteY6" fmla="*/ 30494 h 39388"/>
                                    <a:gd name="connsiteX7" fmla="*/ 1271 w 22870"/>
                                    <a:gd name="connsiteY7" fmla="*/ 29223 h 39388"/>
                                    <a:gd name="connsiteX8" fmla="*/ 1271 w 22870"/>
                                    <a:gd name="connsiteY8" fmla="*/ 30494 h 39388"/>
                                    <a:gd name="connsiteX9" fmla="*/ 1271 w 22870"/>
                                    <a:gd name="connsiteY9" fmla="*/ 36847 h 39388"/>
                                    <a:gd name="connsiteX10" fmla="*/ 2541 w 22870"/>
                                    <a:gd name="connsiteY10" fmla="*/ 38118 h 39388"/>
                                    <a:gd name="connsiteX11" fmla="*/ 10165 w 22870"/>
                                    <a:gd name="connsiteY11" fmla="*/ 39388 h 39388"/>
                                    <a:gd name="connsiteX12" fmla="*/ 17788 w 22870"/>
                                    <a:gd name="connsiteY12" fmla="*/ 36847 h 39388"/>
                                    <a:gd name="connsiteX13" fmla="*/ 22871 w 22870"/>
                                    <a:gd name="connsiteY13" fmla="*/ 27953 h 39388"/>
                                    <a:gd name="connsiteX14" fmla="*/ 13977 w 22870"/>
                                    <a:gd name="connsiteY14" fmla="*/ 15247 h 39388"/>
                                    <a:gd name="connsiteX15" fmla="*/ 12706 w 22870"/>
                                    <a:gd name="connsiteY15" fmla="*/ 13976 h 39388"/>
                                    <a:gd name="connsiteX16" fmla="*/ 7624 w 22870"/>
                                    <a:gd name="connsiteY16" fmla="*/ 6353 h 39388"/>
                                    <a:gd name="connsiteX17" fmla="*/ 13977 w 22870"/>
                                    <a:gd name="connsiteY17" fmla="*/ 1271 h 39388"/>
                                    <a:gd name="connsiteX18" fmla="*/ 19059 w 22870"/>
                                    <a:gd name="connsiteY18" fmla="*/ 3812 h 39388"/>
                                    <a:gd name="connsiteX19" fmla="*/ 20329 w 22870"/>
                                    <a:gd name="connsiteY19" fmla="*/ 7624 h 39388"/>
                                    <a:gd name="connsiteX20" fmla="*/ 20329 w 22870"/>
                                    <a:gd name="connsiteY20" fmla="*/ 8894 h 39388"/>
                                    <a:gd name="connsiteX21" fmla="*/ 20329 w 22870"/>
                                    <a:gd name="connsiteY21" fmla="*/ 7624 h 39388"/>
                                    <a:gd name="connsiteX22" fmla="*/ 20329 w 22870"/>
                                    <a:gd name="connsiteY22" fmla="*/ 1271 h 39388"/>
                                    <a:gd name="connsiteX23" fmla="*/ 19059 w 22870"/>
                                    <a:gd name="connsiteY23" fmla="*/ 1271 h 39388"/>
                                    <a:gd name="connsiteX24" fmla="*/ 12706 w 22870"/>
                                    <a:gd name="connsiteY24" fmla="*/ 0 h 39388"/>
                                    <a:gd name="connsiteX25" fmla="*/ 0 w 22870"/>
                                    <a:gd name="connsiteY25" fmla="*/ 10165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2870" h="39388">
                                      <a:moveTo>
                                        <a:pt x="0" y="10165"/>
                                      </a:moveTo>
                                      <a:cubicBezTo>
                                        <a:pt x="0" y="13976"/>
                                        <a:pt x="2541" y="17788"/>
                                        <a:pt x="7624" y="22871"/>
                                      </a:cubicBezTo>
                                      <a:lnTo>
                                        <a:pt x="10165" y="24141"/>
                                      </a:lnTo>
                                      <a:cubicBezTo>
                                        <a:pt x="13977" y="27953"/>
                                        <a:pt x="15247" y="29223"/>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3"/>
                                        <a:pt x="1271" y="29223"/>
                                      </a:cubicBezTo>
                                      <a:cubicBezTo>
                                        <a:pt x="1271" y="29223"/>
                                        <a:pt x="1271" y="29223"/>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1600" y="34306"/>
                                        <a:pt x="22871" y="30494"/>
                                        <a:pt x="22871" y="27953"/>
                                      </a:cubicBezTo>
                                      <a:cubicBezTo>
                                        <a:pt x="22871" y="22871"/>
                                        <a:pt x="20329" y="19059"/>
                                        <a:pt x="13977" y="15247"/>
                                      </a:cubicBezTo>
                                      <a:lnTo>
                                        <a:pt x="12706" y="13976"/>
                                      </a:lnTo>
                                      <a:cubicBezTo>
                                        <a:pt x="8894" y="10165"/>
                                        <a:pt x="7624" y="8894"/>
                                        <a:pt x="7624" y="6353"/>
                                      </a:cubicBezTo>
                                      <a:cubicBezTo>
                                        <a:pt x="7624" y="3812"/>
                                        <a:pt x="10165" y="1271"/>
                                        <a:pt x="13977" y="1271"/>
                                      </a:cubicBezTo>
                                      <a:cubicBezTo>
                                        <a:pt x="17788" y="1271"/>
                                        <a:pt x="19059" y="2541"/>
                                        <a:pt x="19059" y="3812"/>
                                      </a:cubicBezTo>
                                      <a:cubicBezTo>
                                        <a:pt x="20329" y="5082"/>
                                        <a:pt x="20329" y="6353"/>
                                        <a:pt x="20329" y="7624"/>
                                      </a:cubicBezTo>
                                      <a:cubicBezTo>
                                        <a:pt x="20329" y="7624"/>
                                        <a:pt x="20329" y="8894"/>
                                        <a:pt x="20329" y="8894"/>
                                      </a:cubicBezTo>
                                      <a:cubicBezTo>
                                        <a:pt x="20329" y="8894"/>
                                        <a:pt x="20329" y="8894"/>
                                        <a:pt x="20329" y="7624"/>
                                      </a:cubicBezTo>
                                      <a:cubicBezTo>
                                        <a:pt x="20329" y="3812"/>
                                        <a:pt x="20329" y="2541"/>
                                        <a:pt x="20329" y="1271"/>
                                      </a:cubicBezTo>
                                      <a:cubicBezTo>
                                        <a:pt x="20329" y="1271"/>
                                        <a:pt x="20329" y="1271"/>
                                        <a:pt x="19059" y="1271"/>
                                      </a:cubicBezTo>
                                      <a:cubicBezTo>
                                        <a:pt x="17788" y="1271"/>
                                        <a:pt x="15247" y="0"/>
                                        <a:pt x="12706" y="0"/>
                                      </a:cubicBezTo>
                                      <a:cubicBezTo>
                                        <a:pt x="5082" y="0"/>
                                        <a:pt x="0" y="5082"/>
                                        <a:pt x="0" y="101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5" name="任意多边形: 形状 405"/>
                              <wps:cNvSpPr/>
                              <wps:spPr>
                                <a:xfrm>
                                  <a:off x="2081223" y="1445929"/>
                                  <a:ext cx="34305" cy="39388"/>
                                </a:xfrm>
                                <a:custGeom>
                                  <a:avLst/>
                                  <a:gdLst>
                                    <a:gd name="connsiteX0" fmla="*/ 15247 w 34305"/>
                                    <a:gd name="connsiteY0" fmla="*/ 36847 h 39388"/>
                                    <a:gd name="connsiteX1" fmla="*/ 13976 w 34305"/>
                                    <a:gd name="connsiteY1" fmla="*/ 39388 h 39388"/>
                                    <a:gd name="connsiteX2" fmla="*/ 12706 w 34305"/>
                                    <a:gd name="connsiteY2" fmla="*/ 39388 h 39388"/>
                                    <a:gd name="connsiteX3" fmla="*/ 11435 w 34305"/>
                                    <a:gd name="connsiteY3" fmla="*/ 39388 h 39388"/>
                                    <a:gd name="connsiteX4" fmla="*/ 12706 w 34305"/>
                                    <a:gd name="connsiteY4" fmla="*/ 39388 h 39388"/>
                                    <a:gd name="connsiteX5" fmla="*/ 19059 w 34305"/>
                                    <a:gd name="connsiteY5" fmla="*/ 39388 h 39388"/>
                                    <a:gd name="connsiteX6" fmla="*/ 26682 w 34305"/>
                                    <a:gd name="connsiteY6" fmla="*/ 39388 h 39388"/>
                                    <a:gd name="connsiteX7" fmla="*/ 27953 w 34305"/>
                                    <a:gd name="connsiteY7" fmla="*/ 39388 h 39388"/>
                                    <a:gd name="connsiteX8" fmla="*/ 26682 w 34305"/>
                                    <a:gd name="connsiteY8" fmla="*/ 39388 h 39388"/>
                                    <a:gd name="connsiteX9" fmla="*/ 24141 w 34305"/>
                                    <a:gd name="connsiteY9" fmla="*/ 39388 h 39388"/>
                                    <a:gd name="connsiteX10" fmla="*/ 21600 w 34305"/>
                                    <a:gd name="connsiteY10" fmla="*/ 36847 h 39388"/>
                                    <a:gd name="connsiteX11" fmla="*/ 21600 w 34305"/>
                                    <a:gd name="connsiteY11" fmla="*/ 25412 h 39388"/>
                                    <a:gd name="connsiteX12" fmla="*/ 21600 w 34305"/>
                                    <a:gd name="connsiteY12" fmla="*/ 5082 h 39388"/>
                                    <a:gd name="connsiteX13" fmla="*/ 27953 w 34305"/>
                                    <a:gd name="connsiteY13" fmla="*/ 5082 h 39388"/>
                                    <a:gd name="connsiteX14" fmla="*/ 34306 w 34305"/>
                                    <a:gd name="connsiteY14" fmla="*/ 7624 h 39388"/>
                                    <a:gd name="connsiteX15" fmla="*/ 34306 w 34305"/>
                                    <a:gd name="connsiteY15" fmla="*/ 7624 h 39388"/>
                                    <a:gd name="connsiteX16" fmla="*/ 34306 w 34305"/>
                                    <a:gd name="connsiteY16" fmla="*/ 8894 h 39388"/>
                                    <a:gd name="connsiteX17" fmla="*/ 34306 w 34305"/>
                                    <a:gd name="connsiteY17" fmla="*/ 7624 h 39388"/>
                                    <a:gd name="connsiteX18" fmla="*/ 34306 w 34305"/>
                                    <a:gd name="connsiteY18" fmla="*/ 1271 h 39388"/>
                                    <a:gd name="connsiteX19" fmla="*/ 34306 w 34305"/>
                                    <a:gd name="connsiteY19" fmla="*/ 0 h 39388"/>
                                    <a:gd name="connsiteX20" fmla="*/ 33035 w 34305"/>
                                    <a:gd name="connsiteY20" fmla="*/ 0 h 39388"/>
                                    <a:gd name="connsiteX21" fmla="*/ 29224 w 34305"/>
                                    <a:gd name="connsiteY21" fmla="*/ 0 h 39388"/>
                                    <a:gd name="connsiteX22" fmla="*/ 8894 w 34305"/>
                                    <a:gd name="connsiteY22" fmla="*/ 0 h 39388"/>
                                    <a:gd name="connsiteX23" fmla="*/ 3812 w 34305"/>
                                    <a:gd name="connsiteY23" fmla="*/ 0 h 39388"/>
                                    <a:gd name="connsiteX24" fmla="*/ 1270 w 34305"/>
                                    <a:gd name="connsiteY24" fmla="*/ 0 h 39388"/>
                                    <a:gd name="connsiteX25" fmla="*/ 1270 w 34305"/>
                                    <a:gd name="connsiteY25" fmla="*/ 1271 h 39388"/>
                                    <a:gd name="connsiteX26" fmla="*/ 0 w 34305"/>
                                    <a:gd name="connsiteY26" fmla="*/ 7624 h 39388"/>
                                    <a:gd name="connsiteX27" fmla="*/ 0 w 34305"/>
                                    <a:gd name="connsiteY27" fmla="*/ 8894 h 39388"/>
                                    <a:gd name="connsiteX28" fmla="*/ 0 w 34305"/>
                                    <a:gd name="connsiteY28" fmla="*/ 8894 h 39388"/>
                                    <a:gd name="connsiteX29" fmla="*/ 1270 w 34305"/>
                                    <a:gd name="connsiteY29" fmla="*/ 7624 h 39388"/>
                                    <a:gd name="connsiteX30" fmla="*/ 6353 w 34305"/>
                                    <a:gd name="connsiteY30" fmla="*/ 6353 h 39388"/>
                                    <a:gd name="connsiteX31" fmla="*/ 13976 w 34305"/>
                                    <a:gd name="connsiteY31" fmla="*/ 6353 h 39388"/>
                                    <a:gd name="connsiteX32" fmla="*/ 13976 w 34305"/>
                                    <a:gd name="connsiteY32" fmla="*/ 26682 h 39388"/>
                                    <a:gd name="connsiteX33" fmla="*/ 15247 w 34305"/>
                                    <a:gd name="connsiteY33" fmla="*/ 36847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39388">
                                      <a:moveTo>
                                        <a:pt x="15247" y="36847"/>
                                      </a:moveTo>
                                      <a:cubicBezTo>
                                        <a:pt x="15247" y="38118"/>
                                        <a:pt x="15247" y="39388"/>
                                        <a:pt x="13976" y="39388"/>
                                      </a:cubicBezTo>
                                      <a:cubicBezTo>
                                        <a:pt x="13976" y="39388"/>
                                        <a:pt x="12706" y="39388"/>
                                        <a:pt x="12706" y="39388"/>
                                      </a:cubicBezTo>
                                      <a:cubicBezTo>
                                        <a:pt x="12706" y="39388"/>
                                        <a:pt x="11435" y="39388"/>
                                        <a:pt x="11435" y="39388"/>
                                      </a:cubicBezTo>
                                      <a:cubicBezTo>
                                        <a:pt x="11435" y="39388"/>
                                        <a:pt x="11435" y="39388"/>
                                        <a:pt x="12706" y="39388"/>
                                      </a:cubicBezTo>
                                      <a:cubicBezTo>
                                        <a:pt x="15247" y="39388"/>
                                        <a:pt x="17788" y="39388"/>
                                        <a:pt x="19059" y="39388"/>
                                      </a:cubicBezTo>
                                      <a:cubicBezTo>
                                        <a:pt x="20329" y="39388"/>
                                        <a:pt x="24141" y="39388"/>
                                        <a:pt x="26682" y="39388"/>
                                      </a:cubicBezTo>
                                      <a:cubicBezTo>
                                        <a:pt x="26682" y="39388"/>
                                        <a:pt x="27953" y="39388"/>
                                        <a:pt x="27953" y="39388"/>
                                      </a:cubicBezTo>
                                      <a:cubicBezTo>
                                        <a:pt x="27953" y="39388"/>
                                        <a:pt x="27953" y="39388"/>
                                        <a:pt x="26682" y="39388"/>
                                      </a:cubicBezTo>
                                      <a:cubicBezTo>
                                        <a:pt x="25412" y="39388"/>
                                        <a:pt x="25412" y="39388"/>
                                        <a:pt x="24141" y="39388"/>
                                      </a:cubicBezTo>
                                      <a:cubicBezTo>
                                        <a:pt x="22871" y="39388"/>
                                        <a:pt x="22871" y="38118"/>
                                        <a:pt x="21600" y="36847"/>
                                      </a:cubicBezTo>
                                      <a:cubicBezTo>
                                        <a:pt x="21600" y="34306"/>
                                        <a:pt x="21600" y="30494"/>
                                        <a:pt x="21600" y="25412"/>
                                      </a:cubicBezTo>
                                      <a:lnTo>
                                        <a:pt x="21600" y="5082"/>
                                      </a:lnTo>
                                      <a:lnTo>
                                        <a:pt x="27953" y="5082"/>
                                      </a:lnTo>
                                      <a:cubicBezTo>
                                        <a:pt x="33035" y="5082"/>
                                        <a:pt x="34306" y="6353"/>
                                        <a:pt x="34306" y="7624"/>
                                      </a:cubicBezTo>
                                      <a:lnTo>
                                        <a:pt x="34306" y="7624"/>
                                      </a:lnTo>
                                      <a:cubicBezTo>
                                        <a:pt x="34306" y="8894"/>
                                        <a:pt x="34306" y="8894"/>
                                        <a:pt x="34306" y="8894"/>
                                      </a:cubicBezTo>
                                      <a:cubicBezTo>
                                        <a:pt x="34306" y="8894"/>
                                        <a:pt x="34306" y="8894"/>
                                        <a:pt x="34306" y="7624"/>
                                      </a:cubicBezTo>
                                      <a:cubicBezTo>
                                        <a:pt x="34306" y="6353"/>
                                        <a:pt x="34306" y="2541"/>
                                        <a:pt x="34306" y="1271"/>
                                      </a:cubicBezTo>
                                      <a:cubicBezTo>
                                        <a:pt x="34306" y="0"/>
                                        <a:pt x="34306" y="0"/>
                                        <a:pt x="34306" y="0"/>
                                      </a:cubicBezTo>
                                      <a:cubicBezTo>
                                        <a:pt x="34306" y="0"/>
                                        <a:pt x="34306" y="0"/>
                                        <a:pt x="33035" y="0"/>
                                      </a:cubicBezTo>
                                      <a:cubicBezTo>
                                        <a:pt x="31765" y="0"/>
                                        <a:pt x="31765" y="0"/>
                                        <a:pt x="2922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5247" y="30494"/>
                                        <a:pt x="15247" y="35576"/>
                                        <a:pt x="15247" y="3684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6" name="任意多边形: 形状 406"/>
                              <wps:cNvSpPr/>
                              <wps:spPr>
                                <a:xfrm>
                                  <a:off x="2133317" y="1449741"/>
                                  <a:ext cx="36847" cy="39388"/>
                                </a:xfrm>
                                <a:custGeom>
                                  <a:avLst/>
                                  <a:gdLst>
                                    <a:gd name="connsiteX0" fmla="*/ 24141 w 36847"/>
                                    <a:gd name="connsiteY0" fmla="*/ 0 h 39388"/>
                                    <a:gd name="connsiteX1" fmla="*/ 34306 w 36847"/>
                                    <a:gd name="connsiteY1" fmla="*/ 3812 h 39388"/>
                                    <a:gd name="connsiteX2" fmla="*/ 36847 w 36847"/>
                                    <a:gd name="connsiteY2" fmla="*/ 8894 h 39388"/>
                                    <a:gd name="connsiteX3" fmla="*/ 36847 w 36847"/>
                                    <a:gd name="connsiteY3" fmla="*/ 10165 h 39388"/>
                                    <a:gd name="connsiteX4" fmla="*/ 36847 w 36847"/>
                                    <a:gd name="connsiteY4" fmla="*/ 8894 h 39388"/>
                                    <a:gd name="connsiteX5" fmla="*/ 36847 w 36847"/>
                                    <a:gd name="connsiteY5" fmla="*/ 3812 h 39388"/>
                                    <a:gd name="connsiteX6" fmla="*/ 36847 w 36847"/>
                                    <a:gd name="connsiteY6" fmla="*/ 1271 h 39388"/>
                                    <a:gd name="connsiteX7" fmla="*/ 35577 w 36847"/>
                                    <a:gd name="connsiteY7" fmla="*/ 1271 h 39388"/>
                                    <a:gd name="connsiteX8" fmla="*/ 30494 w 36847"/>
                                    <a:gd name="connsiteY8" fmla="*/ 0 h 39388"/>
                                    <a:gd name="connsiteX9" fmla="*/ 22871 w 36847"/>
                                    <a:gd name="connsiteY9" fmla="*/ 0 h 39388"/>
                                    <a:gd name="connsiteX10" fmla="*/ 6353 w 36847"/>
                                    <a:gd name="connsiteY10" fmla="*/ 5082 h 39388"/>
                                    <a:gd name="connsiteX11" fmla="*/ 0 w 36847"/>
                                    <a:gd name="connsiteY11" fmla="*/ 19059 h 39388"/>
                                    <a:gd name="connsiteX12" fmla="*/ 6353 w 36847"/>
                                    <a:gd name="connsiteY12" fmla="*/ 34306 h 39388"/>
                                    <a:gd name="connsiteX13" fmla="*/ 24141 w 36847"/>
                                    <a:gd name="connsiteY13" fmla="*/ 39388 h 39388"/>
                                    <a:gd name="connsiteX14" fmla="*/ 33035 w 36847"/>
                                    <a:gd name="connsiteY14" fmla="*/ 38118 h 39388"/>
                                    <a:gd name="connsiteX15" fmla="*/ 34306 w 36847"/>
                                    <a:gd name="connsiteY15" fmla="*/ 36847 h 39388"/>
                                    <a:gd name="connsiteX16" fmla="*/ 35577 w 36847"/>
                                    <a:gd name="connsiteY16" fmla="*/ 30494 h 39388"/>
                                    <a:gd name="connsiteX17" fmla="*/ 35577 w 36847"/>
                                    <a:gd name="connsiteY17" fmla="*/ 29224 h 39388"/>
                                    <a:gd name="connsiteX18" fmla="*/ 34306 w 36847"/>
                                    <a:gd name="connsiteY18" fmla="*/ 30494 h 39388"/>
                                    <a:gd name="connsiteX19" fmla="*/ 33035 w 36847"/>
                                    <a:gd name="connsiteY19" fmla="*/ 34306 h 39388"/>
                                    <a:gd name="connsiteX20" fmla="*/ 24141 w 36847"/>
                                    <a:gd name="connsiteY20" fmla="*/ 36847 h 39388"/>
                                    <a:gd name="connsiteX21" fmla="*/ 7624 w 36847"/>
                                    <a:gd name="connsiteY21" fmla="*/ 19059 h 39388"/>
                                    <a:gd name="connsiteX22" fmla="*/ 12706 w 36847"/>
                                    <a:gd name="connsiteY22" fmla="*/ 6353 h 39388"/>
                                    <a:gd name="connsiteX23" fmla="*/ 24141 w 36847"/>
                                    <a:gd name="connsiteY23" fmla="*/ 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7" h="39388">
                                      <a:moveTo>
                                        <a:pt x="24141" y="0"/>
                                      </a:moveTo>
                                      <a:cubicBezTo>
                                        <a:pt x="29224" y="0"/>
                                        <a:pt x="33035" y="1271"/>
                                        <a:pt x="34306" y="3812"/>
                                      </a:cubicBezTo>
                                      <a:cubicBezTo>
                                        <a:pt x="35577"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7" y="1271"/>
                                      </a:cubicBezTo>
                                      <a:cubicBezTo>
                                        <a:pt x="34306" y="1271"/>
                                        <a:pt x="33035" y="1271"/>
                                        <a:pt x="30494" y="0"/>
                                      </a:cubicBezTo>
                                      <a:cubicBezTo>
                                        <a:pt x="27953" y="0"/>
                                        <a:pt x="26682" y="0"/>
                                        <a:pt x="22871" y="0"/>
                                      </a:cubicBezTo>
                                      <a:cubicBezTo>
                                        <a:pt x="15247" y="0"/>
                                        <a:pt x="10165" y="2541"/>
                                        <a:pt x="6353" y="5082"/>
                                      </a:cubicBezTo>
                                      <a:cubicBezTo>
                                        <a:pt x="1271" y="10165"/>
                                        <a:pt x="0" y="15247"/>
                                        <a:pt x="0" y="19059"/>
                                      </a:cubicBezTo>
                                      <a:cubicBezTo>
                                        <a:pt x="0" y="24141"/>
                                        <a:pt x="1271" y="29224"/>
                                        <a:pt x="6353" y="34306"/>
                                      </a:cubicBezTo>
                                      <a:cubicBezTo>
                                        <a:pt x="11435" y="38118"/>
                                        <a:pt x="16518" y="39388"/>
                                        <a:pt x="24141" y="39388"/>
                                      </a:cubicBezTo>
                                      <a:cubicBezTo>
                                        <a:pt x="27953" y="39388"/>
                                        <a:pt x="31765" y="39388"/>
                                        <a:pt x="33035" y="38118"/>
                                      </a:cubicBezTo>
                                      <a:cubicBezTo>
                                        <a:pt x="34306" y="38118"/>
                                        <a:pt x="34306" y="38118"/>
                                        <a:pt x="34306" y="36847"/>
                                      </a:cubicBezTo>
                                      <a:cubicBezTo>
                                        <a:pt x="34306" y="35577"/>
                                        <a:pt x="35577" y="30494"/>
                                        <a:pt x="35577" y="30494"/>
                                      </a:cubicBezTo>
                                      <a:cubicBezTo>
                                        <a:pt x="35577" y="30494"/>
                                        <a:pt x="35577" y="29224"/>
                                        <a:pt x="35577" y="29224"/>
                                      </a:cubicBezTo>
                                      <a:cubicBezTo>
                                        <a:pt x="35577" y="29224"/>
                                        <a:pt x="35577" y="29224"/>
                                        <a:pt x="34306" y="30494"/>
                                      </a:cubicBezTo>
                                      <a:cubicBezTo>
                                        <a:pt x="34306" y="31765"/>
                                        <a:pt x="33035" y="33035"/>
                                        <a:pt x="33035" y="34306"/>
                                      </a:cubicBezTo>
                                      <a:cubicBezTo>
                                        <a:pt x="30494" y="36847"/>
                                        <a:pt x="27953" y="36847"/>
                                        <a:pt x="24141" y="36847"/>
                                      </a:cubicBezTo>
                                      <a:cubicBezTo>
                                        <a:pt x="17788" y="36847"/>
                                        <a:pt x="7624" y="30494"/>
                                        <a:pt x="7624" y="19059"/>
                                      </a:cubicBezTo>
                                      <a:cubicBezTo>
                                        <a:pt x="7624" y="13976"/>
                                        <a:pt x="8894" y="8894"/>
                                        <a:pt x="12706" y="6353"/>
                                      </a:cubicBezTo>
                                      <a:cubicBezTo>
                                        <a:pt x="16518" y="1271"/>
                                        <a:pt x="19059" y="0"/>
                                        <a:pt x="2414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7" name="任意多边形: 形状 407"/>
                              <wps:cNvSpPr/>
                              <wps:spPr>
                                <a:xfrm>
                                  <a:off x="2176517" y="1448470"/>
                                  <a:ext cx="43199" cy="35576"/>
                                </a:xfrm>
                                <a:custGeom>
                                  <a:avLst/>
                                  <a:gdLst>
                                    <a:gd name="connsiteX0" fmla="*/ 0 w 43199"/>
                                    <a:gd name="connsiteY0" fmla="*/ 0 h 35576"/>
                                    <a:gd name="connsiteX1" fmla="*/ 0 w 43199"/>
                                    <a:gd name="connsiteY1" fmla="*/ 0 h 35576"/>
                                    <a:gd name="connsiteX2" fmla="*/ 2541 w 43199"/>
                                    <a:gd name="connsiteY2" fmla="*/ 0 h 35576"/>
                                    <a:gd name="connsiteX3" fmla="*/ 5082 w 43199"/>
                                    <a:gd name="connsiteY3" fmla="*/ 2541 h 35576"/>
                                    <a:gd name="connsiteX4" fmla="*/ 5082 w 43199"/>
                                    <a:gd name="connsiteY4" fmla="*/ 12706 h 35576"/>
                                    <a:gd name="connsiteX5" fmla="*/ 5082 w 43199"/>
                                    <a:gd name="connsiteY5" fmla="*/ 21600 h 35576"/>
                                    <a:gd name="connsiteX6" fmla="*/ 5082 w 43199"/>
                                    <a:gd name="connsiteY6" fmla="*/ 33035 h 35576"/>
                                    <a:gd name="connsiteX7" fmla="*/ 3812 w 43199"/>
                                    <a:gd name="connsiteY7" fmla="*/ 35577 h 35576"/>
                                    <a:gd name="connsiteX8" fmla="*/ 2541 w 43199"/>
                                    <a:gd name="connsiteY8" fmla="*/ 35577 h 35576"/>
                                    <a:gd name="connsiteX9" fmla="*/ 1270 w 43199"/>
                                    <a:gd name="connsiteY9" fmla="*/ 35577 h 35576"/>
                                    <a:gd name="connsiteX10" fmla="*/ 2541 w 43199"/>
                                    <a:gd name="connsiteY10" fmla="*/ 35577 h 35576"/>
                                    <a:gd name="connsiteX11" fmla="*/ 8894 w 43199"/>
                                    <a:gd name="connsiteY11" fmla="*/ 35577 h 35576"/>
                                    <a:gd name="connsiteX12" fmla="*/ 16518 w 43199"/>
                                    <a:gd name="connsiteY12" fmla="*/ 35577 h 35576"/>
                                    <a:gd name="connsiteX13" fmla="*/ 17788 w 43199"/>
                                    <a:gd name="connsiteY13" fmla="*/ 35577 h 35576"/>
                                    <a:gd name="connsiteX14" fmla="*/ 16518 w 43199"/>
                                    <a:gd name="connsiteY14" fmla="*/ 35577 h 35576"/>
                                    <a:gd name="connsiteX15" fmla="*/ 13976 w 43199"/>
                                    <a:gd name="connsiteY15" fmla="*/ 35577 h 35576"/>
                                    <a:gd name="connsiteX16" fmla="*/ 11435 w 43199"/>
                                    <a:gd name="connsiteY16" fmla="*/ 33035 h 35576"/>
                                    <a:gd name="connsiteX17" fmla="*/ 11435 w 43199"/>
                                    <a:gd name="connsiteY17" fmla="*/ 21600 h 35576"/>
                                    <a:gd name="connsiteX18" fmla="*/ 11435 w 43199"/>
                                    <a:gd name="connsiteY18" fmla="*/ 16518 h 35576"/>
                                    <a:gd name="connsiteX19" fmla="*/ 11435 w 43199"/>
                                    <a:gd name="connsiteY19" fmla="*/ 16518 h 35576"/>
                                    <a:gd name="connsiteX20" fmla="*/ 30494 w 43199"/>
                                    <a:gd name="connsiteY20" fmla="*/ 16518 h 35576"/>
                                    <a:gd name="connsiteX21" fmla="*/ 30494 w 43199"/>
                                    <a:gd name="connsiteY21" fmla="*/ 16518 h 35576"/>
                                    <a:gd name="connsiteX22" fmla="*/ 30494 w 43199"/>
                                    <a:gd name="connsiteY22" fmla="*/ 21600 h 35576"/>
                                    <a:gd name="connsiteX23" fmla="*/ 30494 w 43199"/>
                                    <a:gd name="connsiteY23" fmla="*/ 33035 h 35576"/>
                                    <a:gd name="connsiteX24" fmla="*/ 29224 w 43199"/>
                                    <a:gd name="connsiteY24" fmla="*/ 35577 h 35576"/>
                                    <a:gd name="connsiteX25" fmla="*/ 27953 w 43199"/>
                                    <a:gd name="connsiteY25" fmla="*/ 35577 h 35576"/>
                                    <a:gd name="connsiteX26" fmla="*/ 26682 w 43199"/>
                                    <a:gd name="connsiteY26" fmla="*/ 35577 h 35576"/>
                                    <a:gd name="connsiteX27" fmla="*/ 27953 w 43199"/>
                                    <a:gd name="connsiteY27" fmla="*/ 35577 h 35576"/>
                                    <a:gd name="connsiteX28" fmla="*/ 34306 w 43199"/>
                                    <a:gd name="connsiteY28" fmla="*/ 35577 h 35576"/>
                                    <a:gd name="connsiteX29" fmla="*/ 41929 w 43199"/>
                                    <a:gd name="connsiteY29" fmla="*/ 35577 h 35576"/>
                                    <a:gd name="connsiteX30" fmla="*/ 43200 w 43199"/>
                                    <a:gd name="connsiteY30" fmla="*/ 35577 h 35576"/>
                                    <a:gd name="connsiteX31" fmla="*/ 41929 w 43199"/>
                                    <a:gd name="connsiteY31" fmla="*/ 35577 h 35576"/>
                                    <a:gd name="connsiteX32" fmla="*/ 39388 w 43199"/>
                                    <a:gd name="connsiteY32" fmla="*/ 35577 h 35576"/>
                                    <a:gd name="connsiteX33" fmla="*/ 36847 w 43199"/>
                                    <a:gd name="connsiteY33" fmla="*/ 33035 h 35576"/>
                                    <a:gd name="connsiteX34" fmla="*/ 36847 w 43199"/>
                                    <a:gd name="connsiteY34" fmla="*/ 21600 h 35576"/>
                                    <a:gd name="connsiteX35" fmla="*/ 36847 w 43199"/>
                                    <a:gd name="connsiteY35" fmla="*/ 12706 h 35576"/>
                                    <a:gd name="connsiteX36" fmla="*/ 36847 w 43199"/>
                                    <a:gd name="connsiteY36" fmla="*/ 2541 h 35576"/>
                                    <a:gd name="connsiteX37" fmla="*/ 38118 w 43199"/>
                                    <a:gd name="connsiteY37" fmla="*/ 0 h 35576"/>
                                    <a:gd name="connsiteX38" fmla="*/ 39388 w 43199"/>
                                    <a:gd name="connsiteY38" fmla="*/ 0 h 35576"/>
                                    <a:gd name="connsiteX39" fmla="*/ 40659 w 43199"/>
                                    <a:gd name="connsiteY39" fmla="*/ 0 h 35576"/>
                                    <a:gd name="connsiteX40" fmla="*/ 39388 w 43199"/>
                                    <a:gd name="connsiteY40" fmla="*/ 0 h 35576"/>
                                    <a:gd name="connsiteX41" fmla="*/ 33035 w 43199"/>
                                    <a:gd name="connsiteY41" fmla="*/ 0 h 35576"/>
                                    <a:gd name="connsiteX42" fmla="*/ 25412 w 43199"/>
                                    <a:gd name="connsiteY42" fmla="*/ 0 h 35576"/>
                                    <a:gd name="connsiteX43" fmla="*/ 24141 w 43199"/>
                                    <a:gd name="connsiteY43" fmla="*/ 0 h 35576"/>
                                    <a:gd name="connsiteX44" fmla="*/ 25412 w 43199"/>
                                    <a:gd name="connsiteY44" fmla="*/ 0 h 35576"/>
                                    <a:gd name="connsiteX45" fmla="*/ 27953 w 43199"/>
                                    <a:gd name="connsiteY45" fmla="*/ 0 h 35576"/>
                                    <a:gd name="connsiteX46" fmla="*/ 30494 w 43199"/>
                                    <a:gd name="connsiteY46" fmla="*/ 2541 h 35576"/>
                                    <a:gd name="connsiteX47" fmla="*/ 30494 w 43199"/>
                                    <a:gd name="connsiteY47" fmla="*/ 12706 h 35576"/>
                                    <a:gd name="connsiteX48" fmla="*/ 30494 w 43199"/>
                                    <a:gd name="connsiteY48" fmla="*/ 13976 h 35576"/>
                                    <a:gd name="connsiteX49" fmla="*/ 30494 w 43199"/>
                                    <a:gd name="connsiteY49" fmla="*/ 13976 h 35576"/>
                                    <a:gd name="connsiteX50" fmla="*/ 11435 w 43199"/>
                                    <a:gd name="connsiteY50" fmla="*/ 13976 h 35576"/>
                                    <a:gd name="connsiteX51" fmla="*/ 11435 w 43199"/>
                                    <a:gd name="connsiteY51" fmla="*/ 13976 h 35576"/>
                                    <a:gd name="connsiteX52" fmla="*/ 11435 w 43199"/>
                                    <a:gd name="connsiteY52" fmla="*/ 12706 h 35576"/>
                                    <a:gd name="connsiteX53" fmla="*/ 11435 w 43199"/>
                                    <a:gd name="connsiteY53" fmla="*/ 2541 h 35576"/>
                                    <a:gd name="connsiteX54" fmla="*/ 12706 w 43199"/>
                                    <a:gd name="connsiteY54" fmla="*/ 0 h 35576"/>
                                    <a:gd name="connsiteX55" fmla="*/ 13976 w 43199"/>
                                    <a:gd name="connsiteY55" fmla="*/ 0 h 35576"/>
                                    <a:gd name="connsiteX56" fmla="*/ 15247 w 43199"/>
                                    <a:gd name="connsiteY56" fmla="*/ 0 h 35576"/>
                                    <a:gd name="connsiteX57" fmla="*/ 13976 w 43199"/>
                                    <a:gd name="connsiteY57" fmla="*/ 0 h 35576"/>
                                    <a:gd name="connsiteX58" fmla="*/ 7623 w 43199"/>
                                    <a:gd name="connsiteY58" fmla="*/ 0 h 35576"/>
                                    <a:gd name="connsiteX59" fmla="*/ 0 w 43199"/>
                                    <a:gd name="connsiteY59" fmla="*/ 0 h 35576"/>
                                    <a:gd name="connsiteX60" fmla="*/ 0 w 43199"/>
                                    <a:gd name="connsiteY60" fmla="*/ 0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5576">
                                      <a:moveTo>
                                        <a:pt x="0" y="0"/>
                                      </a:moveTo>
                                      <a:cubicBezTo>
                                        <a:pt x="0" y="1271"/>
                                        <a:pt x="1270" y="1271"/>
                                        <a:pt x="0" y="0"/>
                                      </a:cubicBezTo>
                                      <a:cubicBezTo>
                                        <a:pt x="1270"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1270" y="35577"/>
                                        <a:pt x="1270" y="35577"/>
                                        <a:pt x="1270" y="35577"/>
                                      </a:cubicBezTo>
                                      <a:cubicBezTo>
                                        <a:pt x="1270" y="35577"/>
                                        <a:pt x="1270" y="35577"/>
                                        <a:pt x="2541" y="35577"/>
                                      </a:cubicBezTo>
                                      <a:cubicBezTo>
                                        <a:pt x="5082" y="35577"/>
                                        <a:pt x="7623" y="35577"/>
                                        <a:pt x="8894" y="35577"/>
                                      </a:cubicBezTo>
                                      <a:cubicBezTo>
                                        <a:pt x="10165" y="35577"/>
                                        <a:pt x="13976" y="35577"/>
                                        <a:pt x="16518" y="35577"/>
                                      </a:cubicBezTo>
                                      <a:cubicBezTo>
                                        <a:pt x="17788" y="35577"/>
                                        <a:pt x="17788" y="35577"/>
                                        <a:pt x="17788" y="35577"/>
                                      </a:cubicBezTo>
                                      <a:cubicBezTo>
                                        <a:pt x="17788" y="35577"/>
                                        <a:pt x="17788" y="35577"/>
                                        <a:pt x="16518" y="35577"/>
                                      </a:cubicBezTo>
                                      <a:cubicBezTo>
                                        <a:pt x="15247" y="35577"/>
                                        <a:pt x="15247" y="35577"/>
                                        <a:pt x="13976" y="35577"/>
                                      </a:cubicBezTo>
                                      <a:cubicBezTo>
                                        <a:pt x="12706" y="35577"/>
                                        <a:pt x="12706" y="34306"/>
                                        <a:pt x="11435" y="33035"/>
                                      </a:cubicBezTo>
                                      <a:cubicBezTo>
                                        <a:pt x="11435" y="30494"/>
                                        <a:pt x="11435" y="26682"/>
                                        <a:pt x="11435" y="21600"/>
                                      </a:cubicBezTo>
                                      <a:lnTo>
                                        <a:pt x="11435" y="16518"/>
                                      </a:lnTo>
                                      <a:cubicBezTo>
                                        <a:pt x="11435" y="16518"/>
                                        <a:pt x="11435" y="16518"/>
                                        <a:pt x="11435" y="16518"/>
                                      </a:cubicBezTo>
                                      <a:lnTo>
                                        <a:pt x="30494" y="16518"/>
                                      </a:lnTo>
                                      <a:cubicBezTo>
                                        <a:pt x="30494" y="16518"/>
                                        <a:pt x="30494" y="16518"/>
                                        <a:pt x="30494" y="16518"/>
                                      </a:cubicBezTo>
                                      <a:lnTo>
                                        <a:pt x="30494" y="21600"/>
                                      </a:lnTo>
                                      <a:cubicBezTo>
                                        <a:pt x="30494" y="26682"/>
                                        <a:pt x="30494" y="30494"/>
                                        <a:pt x="30494" y="33035"/>
                                      </a:cubicBezTo>
                                      <a:cubicBezTo>
                                        <a:pt x="30494" y="34306"/>
                                        <a:pt x="30494" y="35577"/>
                                        <a:pt x="29224" y="35577"/>
                                      </a:cubicBezTo>
                                      <a:cubicBezTo>
                                        <a:pt x="29224" y="35577"/>
                                        <a:pt x="27953" y="35577"/>
                                        <a:pt x="27953" y="35577"/>
                                      </a:cubicBezTo>
                                      <a:cubicBezTo>
                                        <a:pt x="27953" y="35577"/>
                                        <a:pt x="26682" y="35577"/>
                                        <a:pt x="26682" y="35577"/>
                                      </a:cubicBezTo>
                                      <a:cubicBezTo>
                                        <a:pt x="26682" y="35577"/>
                                        <a:pt x="26682" y="35577"/>
                                        <a:pt x="27953" y="35577"/>
                                      </a:cubicBezTo>
                                      <a:cubicBezTo>
                                        <a:pt x="30494" y="35577"/>
                                        <a:pt x="33035" y="35577"/>
                                        <a:pt x="34306" y="35577"/>
                                      </a:cubicBezTo>
                                      <a:cubicBezTo>
                                        <a:pt x="35577" y="35577"/>
                                        <a:pt x="39388" y="35577"/>
                                        <a:pt x="41929" y="35577"/>
                                      </a:cubicBezTo>
                                      <a:cubicBezTo>
                                        <a:pt x="41929" y="35577"/>
                                        <a:pt x="43200" y="35577"/>
                                        <a:pt x="43200" y="35577"/>
                                      </a:cubicBezTo>
                                      <a:cubicBezTo>
                                        <a:pt x="43200" y="35577"/>
                                        <a:pt x="43200" y="35577"/>
                                        <a:pt x="41929" y="35577"/>
                                      </a:cubicBezTo>
                                      <a:cubicBezTo>
                                        <a:pt x="40659" y="35577"/>
                                        <a:pt x="40659" y="35577"/>
                                        <a:pt x="39388" y="35577"/>
                                      </a:cubicBezTo>
                                      <a:cubicBezTo>
                                        <a:pt x="38118" y="35577"/>
                                        <a:pt x="38118" y="34306"/>
                                        <a:pt x="36847" y="33035"/>
                                      </a:cubicBezTo>
                                      <a:cubicBezTo>
                                        <a:pt x="36847" y="30494"/>
                                        <a:pt x="36847" y="26682"/>
                                        <a:pt x="36847" y="21600"/>
                                      </a:cubicBezTo>
                                      <a:lnTo>
                                        <a:pt x="36847" y="12706"/>
                                      </a:lnTo>
                                      <a:cubicBezTo>
                                        <a:pt x="36847" y="5082"/>
                                        <a:pt x="36847" y="3812"/>
                                        <a:pt x="36847" y="2541"/>
                                      </a:cubicBezTo>
                                      <a:cubicBezTo>
                                        <a:pt x="36847" y="1271"/>
                                        <a:pt x="36847" y="0"/>
                                        <a:pt x="38118" y="0"/>
                                      </a:cubicBezTo>
                                      <a:cubicBezTo>
                                        <a:pt x="38118" y="0"/>
                                        <a:pt x="39388" y="0"/>
                                        <a:pt x="39388" y="0"/>
                                      </a:cubicBezTo>
                                      <a:cubicBezTo>
                                        <a:pt x="39388" y="0"/>
                                        <a:pt x="40659" y="0"/>
                                        <a:pt x="40659" y="0"/>
                                      </a:cubicBezTo>
                                      <a:cubicBezTo>
                                        <a:pt x="40659" y="0"/>
                                        <a:pt x="40659" y="0"/>
                                        <a:pt x="39388" y="0"/>
                                      </a:cubicBezTo>
                                      <a:cubicBezTo>
                                        <a:pt x="36847" y="0"/>
                                        <a:pt x="34306" y="0"/>
                                        <a:pt x="33035" y="0"/>
                                      </a:cubicBezTo>
                                      <a:cubicBezTo>
                                        <a:pt x="31765" y="0"/>
                                        <a:pt x="27953" y="0"/>
                                        <a:pt x="25412" y="0"/>
                                      </a:cubicBezTo>
                                      <a:cubicBezTo>
                                        <a:pt x="24141" y="0"/>
                                        <a:pt x="24141" y="0"/>
                                        <a:pt x="24141" y="0"/>
                                      </a:cubicBezTo>
                                      <a:cubicBezTo>
                                        <a:pt x="24141" y="0"/>
                                        <a:pt x="24141" y="0"/>
                                        <a:pt x="25412" y="0"/>
                                      </a:cubicBezTo>
                                      <a:cubicBezTo>
                                        <a:pt x="26682" y="0"/>
                                        <a:pt x="26682" y="0"/>
                                        <a:pt x="27953" y="0"/>
                                      </a:cubicBezTo>
                                      <a:cubicBezTo>
                                        <a:pt x="29224" y="0"/>
                                        <a:pt x="30494" y="1271"/>
                                        <a:pt x="30494" y="2541"/>
                                      </a:cubicBezTo>
                                      <a:cubicBezTo>
                                        <a:pt x="30494" y="3812"/>
                                        <a:pt x="30494" y="5082"/>
                                        <a:pt x="30494" y="12706"/>
                                      </a:cubicBezTo>
                                      <a:lnTo>
                                        <a:pt x="30494" y="13976"/>
                                      </a:lnTo>
                                      <a:cubicBezTo>
                                        <a:pt x="30494" y="13976"/>
                                        <a:pt x="30494" y="13976"/>
                                        <a:pt x="30494" y="13976"/>
                                      </a:cubicBezTo>
                                      <a:lnTo>
                                        <a:pt x="11435" y="13976"/>
                                      </a:lnTo>
                                      <a:cubicBezTo>
                                        <a:pt x="11435" y="13976"/>
                                        <a:pt x="11435" y="13976"/>
                                        <a:pt x="11435" y="13976"/>
                                      </a:cubicBezTo>
                                      <a:lnTo>
                                        <a:pt x="11435" y="12706"/>
                                      </a:lnTo>
                                      <a:cubicBezTo>
                                        <a:pt x="11435" y="5082"/>
                                        <a:pt x="11435" y="3812"/>
                                        <a:pt x="11435" y="2541"/>
                                      </a:cubicBezTo>
                                      <a:cubicBezTo>
                                        <a:pt x="11435" y="1271"/>
                                        <a:pt x="11435" y="0"/>
                                        <a:pt x="12706" y="0"/>
                                      </a:cubicBezTo>
                                      <a:cubicBezTo>
                                        <a:pt x="12706" y="0"/>
                                        <a:pt x="13976" y="0"/>
                                        <a:pt x="13976" y="0"/>
                                      </a:cubicBezTo>
                                      <a:cubicBezTo>
                                        <a:pt x="15247" y="0"/>
                                        <a:pt x="15247" y="0"/>
                                        <a:pt x="15247" y="0"/>
                                      </a:cubicBezTo>
                                      <a:cubicBezTo>
                                        <a:pt x="15247" y="0"/>
                                        <a:pt x="15247" y="0"/>
                                        <a:pt x="13976" y="0"/>
                                      </a:cubicBezTo>
                                      <a:cubicBezTo>
                                        <a:pt x="11435" y="0"/>
                                        <a:pt x="8894" y="0"/>
                                        <a:pt x="7623" y="0"/>
                                      </a:cubicBezTo>
                                      <a:cubicBezTo>
                                        <a:pt x="7623" y="0"/>
                                        <a:pt x="3812" y="0"/>
                                        <a:pt x="0" y="0"/>
                                      </a:cubicBezTo>
                                      <a:cubicBezTo>
                                        <a:pt x="127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8" name="任意多边形: 形状 408"/>
                              <wps:cNvSpPr/>
                              <wps:spPr>
                                <a:xfrm>
                                  <a:off x="2226070" y="1449741"/>
                                  <a:ext cx="17788" cy="35576"/>
                                </a:xfrm>
                                <a:custGeom>
                                  <a:avLst/>
                                  <a:gdLst>
                                    <a:gd name="connsiteX0" fmla="*/ 5082 w 17788"/>
                                    <a:gd name="connsiteY0" fmla="*/ 33035 h 35576"/>
                                    <a:gd name="connsiteX1" fmla="*/ 3812 w 17788"/>
                                    <a:gd name="connsiteY1" fmla="*/ 35577 h 35576"/>
                                    <a:gd name="connsiteX2" fmla="*/ 2541 w 17788"/>
                                    <a:gd name="connsiteY2" fmla="*/ 35577 h 35576"/>
                                    <a:gd name="connsiteX3" fmla="*/ 1271 w 17788"/>
                                    <a:gd name="connsiteY3" fmla="*/ 35577 h 35576"/>
                                    <a:gd name="connsiteX4" fmla="*/ 2541 w 17788"/>
                                    <a:gd name="connsiteY4" fmla="*/ 35577 h 35576"/>
                                    <a:gd name="connsiteX5" fmla="*/ 8894 w 17788"/>
                                    <a:gd name="connsiteY5" fmla="*/ 35577 h 35576"/>
                                    <a:gd name="connsiteX6" fmla="*/ 16518 w 17788"/>
                                    <a:gd name="connsiteY6" fmla="*/ 35577 h 35576"/>
                                    <a:gd name="connsiteX7" fmla="*/ 17788 w 17788"/>
                                    <a:gd name="connsiteY7" fmla="*/ 35577 h 35576"/>
                                    <a:gd name="connsiteX8" fmla="*/ 16518 w 17788"/>
                                    <a:gd name="connsiteY8" fmla="*/ 35577 h 35576"/>
                                    <a:gd name="connsiteX9" fmla="*/ 13977 w 17788"/>
                                    <a:gd name="connsiteY9" fmla="*/ 35577 h 35576"/>
                                    <a:gd name="connsiteX10" fmla="*/ 11435 w 17788"/>
                                    <a:gd name="connsiteY10" fmla="*/ 33035 h 35576"/>
                                    <a:gd name="connsiteX11" fmla="*/ 11435 w 17788"/>
                                    <a:gd name="connsiteY11" fmla="*/ 21600 h 35576"/>
                                    <a:gd name="connsiteX12" fmla="*/ 11435 w 17788"/>
                                    <a:gd name="connsiteY12" fmla="*/ 12706 h 35576"/>
                                    <a:gd name="connsiteX13" fmla="*/ 11435 w 17788"/>
                                    <a:gd name="connsiteY13" fmla="*/ 2541 h 35576"/>
                                    <a:gd name="connsiteX14" fmla="*/ 12706 w 17788"/>
                                    <a:gd name="connsiteY14" fmla="*/ 0 h 35576"/>
                                    <a:gd name="connsiteX15" fmla="*/ 13977 w 17788"/>
                                    <a:gd name="connsiteY15" fmla="*/ 0 h 35576"/>
                                    <a:gd name="connsiteX16" fmla="*/ 15247 w 17788"/>
                                    <a:gd name="connsiteY16" fmla="*/ 0 h 35576"/>
                                    <a:gd name="connsiteX17" fmla="*/ 13977 w 17788"/>
                                    <a:gd name="connsiteY17" fmla="*/ 0 h 35576"/>
                                    <a:gd name="connsiteX18" fmla="*/ 7624 w 17788"/>
                                    <a:gd name="connsiteY18" fmla="*/ 0 h 35576"/>
                                    <a:gd name="connsiteX19" fmla="*/ 1271 w 17788"/>
                                    <a:gd name="connsiteY19" fmla="*/ 0 h 35576"/>
                                    <a:gd name="connsiteX20" fmla="*/ 0 w 17788"/>
                                    <a:gd name="connsiteY20" fmla="*/ 0 h 35576"/>
                                    <a:gd name="connsiteX21" fmla="*/ 1271 w 17788"/>
                                    <a:gd name="connsiteY21" fmla="*/ 0 h 35576"/>
                                    <a:gd name="connsiteX22" fmla="*/ 2541 w 17788"/>
                                    <a:gd name="connsiteY22" fmla="*/ 0 h 35576"/>
                                    <a:gd name="connsiteX23" fmla="*/ 3812 w 17788"/>
                                    <a:gd name="connsiteY23" fmla="*/ 2541 h 35576"/>
                                    <a:gd name="connsiteX24" fmla="*/ 3812 w 17788"/>
                                    <a:gd name="connsiteY24" fmla="*/ 12706 h 35576"/>
                                    <a:gd name="connsiteX25" fmla="*/ 3812 w 17788"/>
                                    <a:gd name="connsiteY25" fmla="*/ 21600 h 35576"/>
                                    <a:gd name="connsiteX26" fmla="*/ 5082 w 17788"/>
                                    <a:gd name="connsiteY26"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5576">
                                      <a:moveTo>
                                        <a:pt x="5082" y="33035"/>
                                      </a:move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5082" y="35577"/>
                                        <a:pt x="7624" y="35577"/>
                                        <a:pt x="8894" y="35577"/>
                                      </a:cubicBezTo>
                                      <a:cubicBezTo>
                                        <a:pt x="10165" y="35577"/>
                                        <a:pt x="13977" y="35577"/>
                                        <a:pt x="16518" y="35577"/>
                                      </a:cubicBezTo>
                                      <a:cubicBezTo>
                                        <a:pt x="16518" y="35577"/>
                                        <a:pt x="17788" y="35577"/>
                                        <a:pt x="17788" y="35577"/>
                                      </a:cubicBezTo>
                                      <a:cubicBezTo>
                                        <a:pt x="17788" y="35577"/>
                                        <a:pt x="17788" y="35577"/>
                                        <a:pt x="16518" y="35577"/>
                                      </a:cubicBezTo>
                                      <a:cubicBezTo>
                                        <a:pt x="15247" y="35577"/>
                                        <a:pt x="15247" y="35577"/>
                                        <a:pt x="13977" y="35577"/>
                                      </a:cubicBezTo>
                                      <a:cubicBezTo>
                                        <a:pt x="12706" y="35577"/>
                                        <a:pt x="12706" y="34306"/>
                                        <a:pt x="11435" y="33035"/>
                                      </a:cubicBezTo>
                                      <a:cubicBezTo>
                                        <a:pt x="11435" y="30494"/>
                                        <a:pt x="11435" y="26682"/>
                                        <a:pt x="11435" y="21600"/>
                                      </a:cubicBezTo>
                                      <a:lnTo>
                                        <a:pt x="11435" y="12706"/>
                                      </a:lnTo>
                                      <a:cubicBezTo>
                                        <a:pt x="11435" y="5082"/>
                                        <a:pt x="11435" y="381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2706"/>
                                      </a:cubicBezTo>
                                      <a:lnTo>
                                        <a:pt x="3812" y="21600"/>
                                      </a:lnTo>
                                      <a:cubicBezTo>
                                        <a:pt x="5082" y="27953"/>
                                        <a:pt x="5082" y="31765"/>
                                        <a:pt x="5082"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9" name="任意多边形: 形状 409"/>
                              <wps:cNvSpPr/>
                              <wps:spPr>
                                <a:xfrm>
                                  <a:off x="2247670" y="1449741"/>
                                  <a:ext cx="43200" cy="38117"/>
                                </a:xfrm>
                                <a:custGeom>
                                  <a:avLst/>
                                  <a:gdLst>
                                    <a:gd name="connsiteX0" fmla="*/ 21600 w 43200"/>
                                    <a:gd name="connsiteY0" fmla="*/ 21600 h 38117"/>
                                    <a:gd name="connsiteX1" fmla="*/ 36847 w 43200"/>
                                    <a:gd name="connsiteY1" fmla="*/ 36847 h 38117"/>
                                    <a:gd name="connsiteX2" fmla="*/ 38118 w 43200"/>
                                    <a:gd name="connsiteY2" fmla="*/ 38118 h 38117"/>
                                    <a:gd name="connsiteX3" fmla="*/ 39388 w 43200"/>
                                    <a:gd name="connsiteY3" fmla="*/ 36847 h 38117"/>
                                    <a:gd name="connsiteX4" fmla="*/ 39388 w 43200"/>
                                    <a:gd name="connsiteY4" fmla="*/ 5082 h 38117"/>
                                    <a:gd name="connsiteX5" fmla="*/ 40659 w 43200"/>
                                    <a:gd name="connsiteY5" fmla="*/ 1271 h 38117"/>
                                    <a:gd name="connsiteX6" fmla="*/ 41929 w 43200"/>
                                    <a:gd name="connsiteY6" fmla="*/ 1271 h 38117"/>
                                    <a:gd name="connsiteX7" fmla="*/ 43200 w 43200"/>
                                    <a:gd name="connsiteY7" fmla="*/ 1271 h 38117"/>
                                    <a:gd name="connsiteX8" fmla="*/ 41929 w 43200"/>
                                    <a:gd name="connsiteY8" fmla="*/ 1271 h 38117"/>
                                    <a:gd name="connsiteX9" fmla="*/ 36847 w 43200"/>
                                    <a:gd name="connsiteY9" fmla="*/ 1271 h 38117"/>
                                    <a:gd name="connsiteX10" fmla="*/ 30494 w 43200"/>
                                    <a:gd name="connsiteY10" fmla="*/ 1271 h 38117"/>
                                    <a:gd name="connsiteX11" fmla="*/ 29224 w 43200"/>
                                    <a:gd name="connsiteY11" fmla="*/ 1271 h 38117"/>
                                    <a:gd name="connsiteX12" fmla="*/ 30494 w 43200"/>
                                    <a:gd name="connsiteY12" fmla="*/ 1271 h 38117"/>
                                    <a:gd name="connsiteX13" fmla="*/ 33035 w 43200"/>
                                    <a:gd name="connsiteY13" fmla="*/ 1271 h 38117"/>
                                    <a:gd name="connsiteX14" fmla="*/ 34306 w 43200"/>
                                    <a:gd name="connsiteY14" fmla="*/ 6353 h 38117"/>
                                    <a:gd name="connsiteX15" fmla="*/ 34306 w 43200"/>
                                    <a:gd name="connsiteY15" fmla="*/ 29224 h 38117"/>
                                    <a:gd name="connsiteX16" fmla="*/ 34306 w 43200"/>
                                    <a:gd name="connsiteY16" fmla="*/ 29224 h 38117"/>
                                    <a:gd name="connsiteX17" fmla="*/ 22871 w 43200"/>
                                    <a:gd name="connsiteY17" fmla="*/ 17788 h 38117"/>
                                    <a:gd name="connsiteX18" fmla="*/ 7624 w 43200"/>
                                    <a:gd name="connsiteY18" fmla="*/ 1271 h 38117"/>
                                    <a:gd name="connsiteX19" fmla="*/ 6353 w 43200"/>
                                    <a:gd name="connsiteY19" fmla="*/ 0 h 38117"/>
                                    <a:gd name="connsiteX20" fmla="*/ 5082 w 43200"/>
                                    <a:gd name="connsiteY20" fmla="*/ 1271 h 38117"/>
                                    <a:gd name="connsiteX21" fmla="*/ 5082 w 43200"/>
                                    <a:gd name="connsiteY21" fmla="*/ 31765 h 38117"/>
                                    <a:gd name="connsiteX22" fmla="*/ 3812 w 43200"/>
                                    <a:gd name="connsiteY22" fmla="*/ 38118 h 38117"/>
                                    <a:gd name="connsiteX23" fmla="*/ 1271 w 43200"/>
                                    <a:gd name="connsiteY23" fmla="*/ 38118 h 38117"/>
                                    <a:gd name="connsiteX24" fmla="*/ 0 w 43200"/>
                                    <a:gd name="connsiteY24" fmla="*/ 38118 h 38117"/>
                                    <a:gd name="connsiteX25" fmla="*/ 1271 w 43200"/>
                                    <a:gd name="connsiteY25" fmla="*/ 38118 h 38117"/>
                                    <a:gd name="connsiteX26" fmla="*/ 6353 w 43200"/>
                                    <a:gd name="connsiteY26" fmla="*/ 38118 h 38117"/>
                                    <a:gd name="connsiteX27" fmla="*/ 12706 w 43200"/>
                                    <a:gd name="connsiteY27" fmla="*/ 38118 h 38117"/>
                                    <a:gd name="connsiteX28" fmla="*/ 13977 w 43200"/>
                                    <a:gd name="connsiteY28" fmla="*/ 38118 h 38117"/>
                                    <a:gd name="connsiteX29" fmla="*/ 12706 w 43200"/>
                                    <a:gd name="connsiteY29" fmla="*/ 38118 h 38117"/>
                                    <a:gd name="connsiteX30" fmla="*/ 10165 w 43200"/>
                                    <a:gd name="connsiteY30" fmla="*/ 38118 h 38117"/>
                                    <a:gd name="connsiteX31" fmla="*/ 8894 w 43200"/>
                                    <a:gd name="connsiteY31" fmla="*/ 33035 h 38117"/>
                                    <a:gd name="connsiteX32" fmla="*/ 8894 w 43200"/>
                                    <a:gd name="connsiteY32" fmla="*/ 11435 h 38117"/>
                                    <a:gd name="connsiteX33" fmla="*/ 8894 w 43200"/>
                                    <a:gd name="connsiteY33" fmla="*/ 11435 h 38117"/>
                                    <a:gd name="connsiteX34" fmla="*/ 21600 w 43200"/>
                                    <a:gd name="connsiteY34" fmla="*/ 2160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3200" h="38117">
                                      <a:moveTo>
                                        <a:pt x="21600" y="21600"/>
                                      </a:moveTo>
                                      <a:cubicBezTo>
                                        <a:pt x="26682" y="26682"/>
                                        <a:pt x="33035" y="33035"/>
                                        <a:pt x="36847" y="36847"/>
                                      </a:cubicBezTo>
                                      <a:cubicBezTo>
                                        <a:pt x="36847" y="36847"/>
                                        <a:pt x="38118" y="38118"/>
                                        <a:pt x="38118" y="38118"/>
                                      </a:cubicBezTo>
                                      <a:cubicBezTo>
                                        <a:pt x="38118" y="38118"/>
                                        <a:pt x="39388" y="38118"/>
                                        <a:pt x="39388" y="36847"/>
                                      </a:cubicBezTo>
                                      <a:lnTo>
                                        <a:pt x="39388" y="5082"/>
                                      </a:lnTo>
                                      <a:cubicBezTo>
                                        <a:pt x="39388" y="2541"/>
                                        <a:pt x="39388" y="1271"/>
                                        <a:pt x="40659" y="1271"/>
                                      </a:cubicBezTo>
                                      <a:cubicBezTo>
                                        <a:pt x="40659" y="1271"/>
                                        <a:pt x="41929" y="1271"/>
                                        <a:pt x="41929" y="1271"/>
                                      </a:cubicBezTo>
                                      <a:cubicBezTo>
                                        <a:pt x="41929" y="1271"/>
                                        <a:pt x="43200" y="1271"/>
                                        <a:pt x="43200" y="1271"/>
                                      </a:cubicBezTo>
                                      <a:cubicBezTo>
                                        <a:pt x="43200" y="1271"/>
                                        <a:pt x="43200" y="1271"/>
                                        <a:pt x="41929" y="1271"/>
                                      </a:cubicBezTo>
                                      <a:cubicBezTo>
                                        <a:pt x="39388" y="1271"/>
                                        <a:pt x="36847" y="1271"/>
                                        <a:pt x="36847" y="1271"/>
                                      </a:cubicBezTo>
                                      <a:cubicBezTo>
                                        <a:pt x="35577" y="1271"/>
                                        <a:pt x="33035" y="1271"/>
                                        <a:pt x="30494" y="1271"/>
                                      </a:cubicBezTo>
                                      <a:cubicBezTo>
                                        <a:pt x="29224" y="1271"/>
                                        <a:pt x="29224" y="1271"/>
                                        <a:pt x="29224" y="1271"/>
                                      </a:cubicBezTo>
                                      <a:cubicBezTo>
                                        <a:pt x="29224" y="1271"/>
                                        <a:pt x="29224" y="1271"/>
                                        <a:pt x="30494" y="1271"/>
                                      </a:cubicBezTo>
                                      <a:cubicBezTo>
                                        <a:pt x="31765" y="1271"/>
                                        <a:pt x="33035" y="1271"/>
                                        <a:pt x="33035" y="1271"/>
                                      </a:cubicBezTo>
                                      <a:cubicBezTo>
                                        <a:pt x="34306" y="1271"/>
                                        <a:pt x="34306" y="2541"/>
                                        <a:pt x="34306" y="6353"/>
                                      </a:cubicBezTo>
                                      <a:lnTo>
                                        <a:pt x="34306" y="29224"/>
                                      </a:lnTo>
                                      <a:lnTo>
                                        <a:pt x="34306" y="29224"/>
                                      </a:lnTo>
                                      <a:cubicBezTo>
                                        <a:pt x="33035" y="27953"/>
                                        <a:pt x="26682" y="21600"/>
                                        <a:pt x="22871" y="17788"/>
                                      </a:cubicBezTo>
                                      <a:cubicBezTo>
                                        <a:pt x="15247" y="10165"/>
                                        <a:pt x="7624" y="2541"/>
                                        <a:pt x="7624" y="1271"/>
                                      </a:cubicBezTo>
                                      <a:cubicBezTo>
                                        <a:pt x="6353" y="0"/>
                                        <a:pt x="6353" y="0"/>
                                        <a:pt x="6353" y="0"/>
                                      </a:cubicBezTo>
                                      <a:cubicBezTo>
                                        <a:pt x="6353" y="0"/>
                                        <a:pt x="5082" y="1271"/>
                                        <a:pt x="5082" y="1271"/>
                                      </a:cubicBezTo>
                                      <a:lnTo>
                                        <a:pt x="5082" y="31765"/>
                                      </a:lnTo>
                                      <a:cubicBezTo>
                                        <a:pt x="5082" y="36847"/>
                                        <a:pt x="5082" y="38118"/>
                                        <a:pt x="3812" y="38118"/>
                                      </a:cubicBezTo>
                                      <a:cubicBezTo>
                                        <a:pt x="2541" y="38118"/>
                                        <a:pt x="2541" y="38118"/>
                                        <a:pt x="1271" y="38118"/>
                                      </a:cubicBezTo>
                                      <a:cubicBezTo>
                                        <a:pt x="1271" y="38118"/>
                                        <a:pt x="0" y="38118"/>
                                        <a:pt x="0" y="38118"/>
                                      </a:cubicBezTo>
                                      <a:cubicBezTo>
                                        <a:pt x="0" y="38118"/>
                                        <a:pt x="0" y="38118"/>
                                        <a:pt x="1271" y="38118"/>
                                      </a:cubicBezTo>
                                      <a:cubicBezTo>
                                        <a:pt x="3812" y="38118"/>
                                        <a:pt x="6353" y="38118"/>
                                        <a:pt x="6353" y="38118"/>
                                      </a:cubicBezTo>
                                      <a:cubicBezTo>
                                        <a:pt x="7624" y="38118"/>
                                        <a:pt x="8894" y="38118"/>
                                        <a:pt x="12706" y="38118"/>
                                      </a:cubicBezTo>
                                      <a:cubicBezTo>
                                        <a:pt x="13977" y="38118"/>
                                        <a:pt x="13977" y="38118"/>
                                        <a:pt x="13977" y="38118"/>
                                      </a:cubicBezTo>
                                      <a:cubicBezTo>
                                        <a:pt x="13977" y="38118"/>
                                        <a:pt x="13977" y="38118"/>
                                        <a:pt x="12706" y="38118"/>
                                      </a:cubicBezTo>
                                      <a:cubicBezTo>
                                        <a:pt x="11435" y="38118"/>
                                        <a:pt x="11435" y="38118"/>
                                        <a:pt x="10165" y="38118"/>
                                      </a:cubicBezTo>
                                      <a:cubicBezTo>
                                        <a:pt x="8894" y="38118"/>
                                        <a:pt x="8894" y="36847"/>
                                        <a:pt x="8894" y="33035"/>
                                      </a:cubicBezTo>
                                      <a:lnTo>
                                        <a:pt x="8894" y="11435"/>
                                      </a:lnTo>
                                      <a:lnTo>
                                        <a:pt x="8894" y="11435"/>
                                      </a:lnTo>
                                      <a:cubicBezTo>
                                        <a:pt x="10165" y="10165"/>
                                        <a:pt x="16518" y="16518"/>
                                        <a:pt x="21600"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0" name="任意多边形: 形状 410"/>
                              <wps:cNvSpPr/>
                              <wps:spPr>
                                <a:xfrm>
                                  <a:off x="2292141" y="1449741"/>
                                  <a:ext cx="40658" cy="39388"/>
                                </a:xfrm>
                                <a:custGeom>
                                  <a:avLst/>
                                  <a:gdLst>
                                    <a:gd name="connsiteX0" fmla="*/ 27953 w 40658"/>
                                    <a:gd name="connsiteY0" fmla="*/ 36847 h 39388"/>
                                    <a:gd name="connsiteX1" fmla="*/ 27953 w 40658"/>
                                    <a:gd name="connsiteY1" fmla="*/ 36847 h 39388"/>
                                    <a:gd name="connsiteX2" fmla="*/ 27953 w 40658"/>
                                    <a:gd name="connsiteY2" fmla="*/ 36847 h 39388"/>
                                    <a:gd name="connsiteX3" fmla="*/ 38118 w 40658"/>
                                    <a:gd name="connsiteY3" fmla="*/ 38118 h 39388"/>
                                    <a:gd name="connsiteX4" fmla="*/ 40659 w 40658"/>
                                    <a:gd name="connsiteY4" fmla="*/ 38118 h 39388"/>
                                    <a:gd name="connsiteX5" fmla="*/ 39388 w 40658"/>
                                    <a:gd name="connsiteY5" fmla="*/ 38118 h 39388"/>
                                    <a:gd name="connsiteX6" fmla="*/ 36847 w 40658"/>
                                    <a:gd name="connsiteY6" fmla="*/ 38118 h 39388"/>
                                    <a:gd name="connsiteX7" fmla="*/ 33035 w 40658"/>
                                    <a:gd name="connsiteY7" fmla="*/ 33035 h 39388"/>
                                    <a:gd name="connsiteX8" fmla="*/ 20329 w 40658"/>
                                    <a:gd name="connsiteY8" fmla="*/ 1271 h 39388"/>
                                    <a:gd name="connsiteX9" fmla="*/ 19059 w 40658"/>
                                    <a:gd name="connsiteY9" fmla="*/ 0 h 39388"/>
                                    <a:gd name="connsiteX10" fmla="*/ 17788 w 40658"/>
                                    <a:gd name="connsiteY10" fmla="*/ 2541 h 39388"/>
                                    <a:gd name="connsiteX11" fmla="*/ 5082 w 40658"/>
                                    <a:gd name="connsiteY11" fmla="*/ 34306 h 39388"/>
                                    <a:gd name="connsiteX12" fmla="*/ 1271 w 40658"/>
                                    <a:gd name="connsiteY12" fmla="*/ 39388 h 39388"/>
                                    <a:gd name="connsiteX13" fmla="*/ 0 w 40658"/>
                                    <a:gd name="connsiteY13" fmla="*/ 39388 h 39388"/>
                                    <a:gd name="connsiteX14" fmla="*/ 0 w 40658"/>
                                    <a:gd name="connsiteY14" fmla="*/ 39388 h 39388"/>
                                    <a:gd name="connsiteX15" fmla="*/ 1271 w 40658"/>
                                    <a:gd name="connsiteY15" fmla="*/ 39388 h 39388"/>
                                    <a:gd name="connsiteX16" fmla="*/ 7624 w 40658"/>
                                    <a:gd name="connsiteY16" fmla="*/ 39388 h 39388"/>
                                    <a:gd name="connsiteX17" fmla="*/ 12706 w 40658"/>
                                    <a:gd name="connsiteY17" fmla="*/ 39388 h 39388"/>
                                    <a:gd name="connsiteX18" fmla="*/ 13977 w 40658"/>
                                    <a:gd name="connsiteY18" fmla="*/ 39388 h 39388"/>
                                    <a:gd name="connsiteX19" fmla="*/ 12706 w 40658"/>
                                    <a:gd name="connsiteY19" fmla="*/ 39388 h 39388"/>
                                    <a:gd name="connsiteX20" fmla="*/ 11435 w 40658"/>
                                    <a:gd name="connsiteY20" fmla="*/ 39388 h 39388"/>
                                    <a:gd name="connsiteX21" fmla="*/ 8894 w 40658"/>
                                    <a:gd name="connsiteY21" fmla="*/ 38118 h 39388"/>
                                    <a:gd name="connsiteX22" fmla="*/ 10165 w 40658"/>
                                    <a:gd name="connsiteY22" fmla="*/ 35577 h 39388"/>
                                    <a:gd name="connsiteX23" fmla="*/ 12706 w 40658"/>
                                    <a:gd name="connsiteY23" fmla="*/ 27953 h 39388"/>
                                    <a:gd name="connsiteX24" fmla="*/ 12706 w 40658"/>
                                    <a:gd name="connsiteY24" fmla="*/ 27953 h 39388"/>
                                    <a:gd name="connsiteX25" fmla="*/ 24141 w 40658"/>
                                    <a:gd name="connsiteY25" fmla="*/ 27953 h 39388"/>
                                    <a:gd name="connsiteX26" fmla="*/ 24141 w 40658"/>
                                    <a:gd name="connsiteY26" fmla="*/ 27953 h 39388"/>
                                    <a:gd name="connsiteX27" fmla="*/ 27953 w 40658"/>
                                    <a:gd name="connsiteY27" fmla="*/ 36847 h 39388"/>
                                    <a:gd name="connsiteX28" fmla="*/ 27953 w 40658"/>
                                    <a:gd name="connsiteY28" fmla="*/ 36847 h 39388"/>
                                    <a:gd name="connsiteX29" fmla="*/ 22871 w 40658"/>
                                    <a:gd name="connsiteY29" fmla="*/ 21600 h 39388"/>
                                    <a:gd name="connsiteX30" fmla="*/ 13977 w 40658"/>
                                    <a:gd name="connsiteY30" fmla="*/ 21600 h 39388"/>
                                    <a:gd name="connsiteX31" fmla="*/ 13977 w 40658"/>
                                    <a:gd name="connsiteY31" fmla="*/ 21600 h 39388"/>
                                    <a:gd name="connsiteX32" fmla="*/ 19059 w 40658"/>
                                    <a:gd name="connsiteY32" fmla="*/ 8894 h 39388"/>
                                    <a:gd name="connsiteX33" fmla="*/ 19059 w 40658"/>
                                    <a:gd name="connsiteY33" fmla="*/ 8894 h 39388"/>
                                    <a:gd name="connsiteX34" fmla="*/ 19059 w 40658"/>
                                    <a:gd name="connsiteY34" fmla="*/ 8894 h 39388"/>
                                    <a:gd name="connsiteX35" fmla="*/ 22871 w 40658"/>
                                    <a:gd name="connsiteY35" fmla="*/ 21600 h 39388"/>
                                    <a:gd name="connsiteX36" fmla="*/ 22871 w 40658"/>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0658" h="39388">
                                      <a:moveTo>
                                        <a:pt x="27953" y="36847"/>
                                      </a:moveTo>
                                      <a:cubicBezTo>
                                        <a:pt x="27953" y="36847"/>
                                        <a:pt x="27953" y="36847"/>
                                        <a:pt x="27953" y="36847"/>
                                      </a:cubicBezTo>
                                      <a:cubicBezTo>
                                        <a:pt x="27953" y="36847"/>
                                        <a:pt x="27953" y="36847"/>
                                        <a:pt x="27953" y="36847"/>
                                      </a:cubicBezTo>
                                      <a:cubicBezTo>
                                        <a:pt x="33035" y="38118"/>
                                        <a:pt x="36847" y="38118"/>
                                        <a:pt x="38118" y="38118"/>
                                      </a:cubicBezTo>
                                      <a:cubicBezTo>
                                        <a:pt x="39388" y="38118"/>
                                        <a:pt x="40659" y="38118"/>
                                        <a:pt x="40659" y="38118"/>
                                      </a:cubicBezTo>
                                      <a:cubicBezTo>
                                        <a:pt x="40659" y="38118"/>
                                        <a:pt x="40659" y="38118"/>
                                        <a:pt x="39388" y="38118"/>
                                      </a:cubicBezTo>
                                      <a:cubicBezTo>
                                        <a:pt x="39388" y="38118"/>
                                        <a:pt x="38118" y="38118"/>
                                        <a:pt x="36847" y="38118"/>
                                      </a:cubicBezTo>
                                      <a:cubicBezTo>
                                        <a:pt x="35577" y="38118"/>
                                        <a:pt x="34306"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1" y="39388"/>
                                      </a:cubicBezTo>
                                      <a:cubicBezTo>
                                        <a:pt x="1271" y="39388"/>
                                        <a:pt x="0" y="39388"/>
                                        <a:pt x="0" y="39388"/>
                                      </a:cubicBezTo>
                                      <a:cubicBezTo>
                                        <a:pt x="0"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6847"/>
                                      </a:lnTo>
                                      <a:cubicBezTo>
                                        <a:pt x="29224" y="35577"/>
                                        <a:pt x="29224" y="36847"/>
                                        <a:pt x="27953" y="36847"/>
                                      </a:cubicBezTo>
                                      <a:close/>
                                      <a:moveTo>
                                        <a:pt x="22871" y="21600"/>
                                      </a:moveTo>
                                      <a:lnTo>
                                        <a:pt x="13977" y="21600"/>
                                      </a:lnTo>
                                      <a:cubicBezTo>
                                        <a:pt x="13977" y="21600"/>
                                        <a:pt x="13977" y="21600"/>
                                        <a:pt x="13977" y="21600"/>
                                      </a:cubicBezTo>
                                      <a:lnTo>
                                        <a:pt x="19059" y="8894"/>
                                      </a:lnTo>
                                      <a:cubicBezTo>
                                        <a:pt x="19059" y="8894"/>
                                        <a:pt x="19059" y="8894"/>
                                        <a:pt x="19059" y="8894"/>
                                      </a:cubicBezTo>
                                      <a:cubicBezTo>
                                        <a:pt x="19059" y="8894"/>
                                        <a:pt x="19059" y="8894"/>
                                        <a:pt x="19059" y="8894"/>
                                      </a:cubicBezTo>
                                      <a:lnTo>
                                        <a:pt x="22871" y="21600"/>
                                      </a:lnTo>
                                      <a:cubicBezTo>
                                        <a:pt x="22871" y="21600"/>
                                        <a:pt x="22871" y="21600"/>
                                        <a:pt x="22871"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1" name="任意多边形: 形状 411"/>
                              <wps:cNvSpPr/>
                              <wps:spPr>
                                <a:xfrm>
                                  <a:off x="2348047" y="1449741"/>
                                  <a:ext cx="44470" cy="35576"/>
                                </a:xfrm>
                                <a:custGeom>
                                  <a:avLst/>
                                  <a:gdLst>
                                    <a:gd name="connsiteX0" fmla="*/ 31765 w 44470"/>
                                    <a:gd name="connsiteY0" fmla="*/ 33035 h 35576"/>
                                    <a:gd name="connsiteX1" fmla="*/ 30494 w 44470"/>
                                    <a:gd name="connsiteY1" fmla="*/ 35577 h 35576"/>
                                    <a:gd name="connsiteX2" fmla="*/ 29224 w 44470"/>
                                    <a:gd name="connsiteY2" fmla="*/ 35577 h 35576"/>
                                    <a:gd name="connsiteX3" fmla="*/ 27953 w 44470"/>
                                    <a:gd name="connsiteY3" fmla="*/ 35577 h 35576"/>
                                    <a:gd name="connsiteX4" fmla="*/ 29224 w 44470"/>
                                    <a:gd name="connsiteY4" fmla="*/ 35577 h 35576"/>
                                    <a:gd name="connsiteX5" fmla="*/ 35577 w 44470"/>
                                    <a:gd name="connsiteY5" fmla="*/ 35577 h 35576"/>
                                    <a:gd name="connsiteX6" fmla="*/ 43200 w 44470"/>
                                    <a:gd name="connsiteY6" fmla="*/ 35577 h 35576"/>
                                    <a:gd name="connsiteX7" fmla="*/ 44471 w 44470"/>
                                    <a:gd name="connsiteY7" fmla="*/ 35577 h 35576"/>
                                    <a:gd name="connsiteX8" fmla="*/ 43200 w 44470"/>
                                    <a:gd name="connsiteY8" fmla="*/ 35577 h 35576"/>
                                    <a:gd name="connsiteX9" fmla="*/ 40659 w 44470"/>
                                    <a:gd name="connsiteY9" fmla="*/ 35577 h 35576"/>
                                    <a:gd name="connsiteX10" fmla="*/ 38118 w 44470"/>
                                    <a:gd name="connsiteY10" fmla="*/ 33035 h 35576"/>
                                    <a:gd name="connsiteX11" fmla="*/ 38118 w 44470"/>
                                    <a:gd name="connsiteY11" fmla="*/ 21600 h 35576"/>
                                    <a:gd name="connsiteX12" fmla="*/ 38118 w 44470"/>
                                    <a:gd name="connsiteY12" fmla="*/ 12706 h 35576"/>
                                    <a:gd name="connsiteX13" fmla="*/ 38118 w 44470"/>
                                    <a:gd name="connsiteY13" fmla="*/ 2541 h 35576"/>
                                    <a:gd name="connsiteX14" fmla="*/ 39388 w 44470"/>
                                    <a:gd name="connsiteY14" fmla="*/ 0 h 35576"/>
                                    <a:gd name="connsiteX15" fmla="*/ 40659 w 44470"/>
                                    <a:gd name="connsiteY15" fmla="*/ 0 h 35576"/>
                                    <a:gd name="connsiteX16" fmla="*/ 41929 w 44470"/>
                                    <a:gd name="connsiteY16" fmla="*/ 0 h 35576"/>
                                    <a:gd name="connsiteX17" fmla="*/ 40659 w 44470"/>
                                    <a:gd name="connsiteY17" fmla="*/ 0 h 35576"/>
                                    <a:gd name="connsiteX18" fmla="*/ 34306 w 44470"/>
                                    <a:gd name="connsiteY18" fmla="*/ 0 h 35576"/>
                                    <a:gd name="connsiteX19" fmla="*/ 26682 w 44470"/>
                                    <a:gd name="connsiteY19" fmla="*/ 0 h 35576"/>
                                    <a:gd name="connsiteX20" fmla="*/ 25412 w 44470"/>
                                    <a:gd name="connsiteY20" fmla="*/ 0 h 35576"/>
                                    <a:gd name="connsiteX21" fmla="*/ 26682 w 44470"/>
                                    <a:gd name="connsiteY21" fmla="*/ 0 h 35576"/>
                                    <a:gd name="connsiteX22" fmla="*/ 29224 w 44470"/>
                                    <a:gd name="connsiteY22" fmla="*/ 0 h 35576"/>
                                    <a:gd name="connsiteX23" fmla="*/ 31765 w 44470"/>
                                    <a:gd name="connsiteY23" fmla="*/ 2541 h 35576"/>
                                    <a:gd name="connsiteX24" fmla="*/ 31765 w 44470"/>
                                    <a:gd name="connsiteY24" fmla="*/ 12706 h 35576"/>
                                    <a:gd name="connsiteX25" fmla="*/ 31765 w 44470"/>
                                    <a:gd name="connsiteY25" fmla="*/ 13976 h 35576"/>
                                    <a:gd name="connsiteX26" fmla="*/ 31765 w 44470"/>
                                    <a:gd name="connsiteY26" fmla="*/ 13976 h 35576"/>
                                    <a:gd name="connsiteX27" fmla="*/ 12706 w 44470"/>
                                    <a:gd name="connsiteY27" fmla="*/ 13976 h 35576"/>
                                    <a:gd name="connsiteX28" fmla="*/ 12706 w 44470"/>
                                    <a:gd name="connsiteY28" fmla="*/ 13976 h 35576"/>
                                    <a:gd name="connsiteX29" fmla="*/ 12706 w 44470"/>
                                    <a:gd name="connsiteY29" fmla="*/ 12706 h 35576"/>
                                    <a:gd name="connsiteX30" fmla="*/ 12706 w 44470"/>
                                    <a:gd name="connsiteY30" fmla="*/ 2541 h 35576"/>
                                    <a:gd name="connsiteX31" fmla="*/ 13976 w 44470"/>
                                    <a:gd name="connsiteY31" fmla="*/ 0 h 35576"/>
                                    <a:gd name="connsiteX32" fmla="*/ 15247 w 44470"/>
                                    <a:gd name="connsiteY32" fmla="*/ 0 h 35576"/>
                                    <a:gd name="connsiteX33" fmla="*/ 16518 w 44470"/>
                                    <a:gd name="connsiteY33" fmla="*/ 0 h 35576"/>
                                    <a:gd name="connsiteX34" fmla="*/ 15247 w 44470"/>
                                    <a:gd name="connsiteY34" fmla="*/ 0 h 35576"/>
                                    <a:gd name="connsiteX35" fmla="*/ 8894 w 44470"/>
                                    <a:gd name="connsiteY35" fmla="*/ 0 h 35576"/>
                                    <a:gd name="connsiteX36" fmla="*/ 1270 w 44470"/>
                                    <a:gd name="connsiteY36" fmla="*/ 0 h 35576"/>
                                    <a:gd name="connsiteX37" fmla="*/ 0 w 44470"/>
                                    <a:gd name="connsiteY37" fmla="*/ 0 h 35576"/>
                                    <a:gd name="connsiteX38" fmla="*/ 1270 w 44470"/>
                                    <a:gd name="connsiteY38" fmla="*/ 0 h 35576"/>
                                    <a:gd name="connsiteX39" fmla="*/ 3812 w 44470"/>
                                    <a:gd name="connsiteY39" fmla="*/ 0 h 35576"/>
                                    <a:gd name="connsiteX40" fmla="*/ 6353 w 44470"/>
                                    <a:gd name="connsiteY40" fmla="*/ 2541 h 35576"/>
                                    <a:gd name="connsiteX41" fmla="*/ 6353 w 44470"/>
                                    <a:gd name="connsiteY41" fmla="*/ 12706 h 35576"/>
                                    <a:gd name="connsiteX42" fmla="*/ 6353 w 44470"/>
                                    <a:gd name="connsiteY42" fmla="*/ 21600 h 35576"/>
                                    <a:gd name="connsiteX43" fmla="*/ 6353 w 44470"/>
                                    <a:gd name="connsiteY43" fmla="*/ 33035 h 35576"/>
                                    <a:gd name="connsiteX44" fmla="*/ 5082 w 44470"/>
                                    <a:gd name="connsiteY44" fmla="*/ 35577 h 35576"/>
                                    <a:gd name="connsiteX45" fmla="*/ 3812 w 44470"/>
                                    <a:gd name="connsiteY45" fmla="*/ 35577 h 35576"/>
                                    <a:gd name="connsiteX46" fmla="*/ 2541 w 44470"/>
                                    <a:gd name="connsiteY46" fmla="*/ 35577 h 35576"/>
                                    <a:gd name="connsiteX47" fmla="*/ 3812 w 44470"/>
                                    <a:gd name="connsiteY47" fmla="*/ 35577 h 35576"/>
                                    <a:gd name="connsiteX48" fmla="*/ 10165 w 44470"/>
                                    <a:gd name="connsiteY48" fmla="*/ 35577 h 35576"/>
                                    <a:gd name="connsiteX49" fmla="*/ 17788 w 44470"/>
                                    <a:gd name="connsiteY49" fmla="*/ 35577 h 35576"/>
                                    <a:gd name="connsiteX50" fmla="*/ 19059 w 44470"/>
                                    <a:gd name="connsiteY50" fmla="*/ 35577 h 35576"/>
                                    <a:gd name="connsiteX51" fmla="*/ 17788 w 44470"/>
                                    <a:gd name="connsiteY51" fmla="*/ 35577 h 35576"/>
                                    <a:gd name="connsiteX52" fmla="*/ 15247 w 44470"/>
                                    <a:gd name="connsiteY52" fmla="*/ 35577 h 35576"/>
                                    <a:gd name="connsiteX53" fmla="*/ 12706 w 44470"/>
                                    <a:gd name="connsiteY53" fmla="*/ 33035 h 35576"/>
                                    <a:gd name="connsiteX54" fmla="*/ 12706 w 44470"/>
                                    <a:gd name="connsiteY54" fmla="*/ 21600 h 35576"/>
                                    <a:gd name="connsiteX55" fmla="*/ 12706 w 44470"/>
                                    <a:gd name="connsiteY55" fmla="*/ 16518 h 35576"/>
                                    <a:gd name="connsiteX56" fmla="*/ 12706 w 44470"/>
                                    <a:gd name="connsiteY56" fmla="*/ 16518 h 35576"/>
                                    <a:gd name="connsiteX57" fmla="*/ 31765 w 44470"/>
                                    <a:gd name="connsiteY57" fmla="*/ 16518 h 35576"/>
                                    <a:gd name="connsiteX58" fmla="*/ 31765 w 44470"/>
                                    <a:gd name="connsiteY58" fmla="*/ 16518 h 35576"/>
                                    <a:gd name="connsiteX59" fmla="*/ 31765 w 44470"/>
                                    <a:gd name="connsiteY59" fmla="*/ 21600 h 35576"/>
                                    <a:gd name="connsiteX60" fmla="*/ 31765 w 44470"/>
                                    <a:gd name="connsiteY60"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4470" h="35576">
                                      <a:moveTo>
                                        <a:pt x="31765" y="33035"/>
                                      </a:moveTo>
                                      <a:cubicBezTo>
                                        <a:pt x="31765" y="34306"/>
                                        <a:pt x="31765" y="35577"/>
                                        <a:pt x="30494" y="35577"/>
                                      </a:cubicBezTo>
                                      <a:cubicBezTo>
                                        <a:pt x="30494" y="35577"/>
                                        <a:pt x="29224" y="35577"/>
                                        <a:pt x="29224" y="35577"/>
                                      </a:cubicBezTo>
                                      <a:cubicBezTo>
                                        <a:pt x="29224" y="35577"/>
                                        <a:pt x="27953" y="35577"/>
                                        <a:pt x="27953" y="35577"/>
                                      </a:cubicBezTo>
                                      <a:cubicBezTo>
                                        <a:pt x="27953" y="35577"/>
                                        <a:pt x="27953" y="35577"/>
                                        <a:pt x="29224" y="35577"/>
                                      </a:cubicBezTo>
                                      <a:cubicBezTo>
                                        <a:pt x="31765" y="35577"/>
                                        <a:pt x="34306" y="35577"/>
                                        <a:pt x="35577" y="35577"/>
                                      </a:cubicBezTo>
                                      <a:cubicBezTo>
                                        <a:pt x="36847" y="35577"/>
                                        <a:pt x="40659" y="35577"/>
                                        <a:pt x="43200" y="35577"/>
                                      </a:cubicBezTo>
                                      <a:cubicBezTo>
                                        <a:pt x="43200" y="35577"/>
                                        <a:pt x="44471" y="35577"/>
                                        <a:pt x="44471" y="35577"/>
                                      </a:cubicBezTo>
                                      <a:cubicBezTo>
                                        <a:pt x="44471" y="35577"/>
                                        <a:pt x="44471" y="35577"/>
                                        <a:pt x="43200" y="35577"/>
                                      </a:cubicBezTo>
                                      <a:cubicBezTo>
                                        <a:pt x="41929" y="35577"/>
                                        <a:pt x="41929" y="35577"/>
                                        <a:pt x="40659" y="35577"/>
                                      </a:cubicBezTo>
                                      <a:cubicBezTo>
                                        <a:pt x="39388" y="35577"/>
                                        <a:pt x="39388" y="34306"/>
                                        <a:pt x="38118" y="33035"/>
                                      </a:cubicBezTo>
                                      <a:cubicBezTo>
                                        <a:pt x="38118" y="30494"/>
                                        <a:pt x="38118" y="26682"/>
                                        <a:pt x="38118" y="21600"/>
                                      </a:cubicBezTo>
                                      <a:lnTo>
                                        <a:pt x="38118" y="12706"/>
                                      </a:lnTo>
                                      <a:cubicBezTo>
                                        <a:pt x="38118" y="5082"/>
                                        <a:pt x="38118" y="3812"/>
                                        <a:pt x="38118" y="2541"/>
                                      </a:cubicBezTo>
                                      <a:cubicBezTo>
                                        <a:pt x="38118" y="1271"/>
                                        <a:pt x="38118"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2706"/>
                                      </a:cubicBezTo>
                                      <a:lnTo>
                                        <a:pt x="31765" y="13976"/>
                                      </a:lnTo>
                                      <a:cubicBezTo>
                                        <a:pt x="31765" y="13976"/>
                                        <a:pt x="31765" y="13976"/>
                                        <a:pt x="31765" y="13976"/>
                                      </a:cubicBezTo>
                                      <a:lnTo>
                                        <a:pt x="12706" y="13976"/>
                                      </a:lnTo>
                                      <a:cubicBezTo>
                                        <a:pt x="12706" y="13976"/>
                                        <a:pt x="12706" y="13976"/>
                                        <a:pt x="12706" y="13976"/>
                                      </a:cubicBezTo>
                                      <a:lnTo>
                                        <a:pt x="12706" y="12706"/>
                                      </a:lnTo>
                                      <a:cubicBezTo>
                                        <a:pt x="12706" y="5082"/>
                                        <a:pt x="12706" y="3812"/>
                                        <a:pt x="12706" y="2541"/>
                                      </a:cubicBezTo>
                                      <a:cubicBezTo>
                                        <a:pt x="12706" y="1271"/>
                                        <a:pt x="12706" y="0"/>
                                        <a:pt x="13976" y="0"/>
                                      </a:cubicBezTo>
                                      <a:cubicBezTo>
                                        <a:pt x="13976" y="0"/>
                                        <a:pt x="15247" y="0"/>
                                        <a:pt x="15247" y="0"/>
                                      </a:cubicBezTo>
                                      <a:cubicBezTo>
                                        <a:pt x="15247" y="0"/>
                                        <a:pt x="16518" y="0"/>
                                        <a:pt x="16518" y="0"/>
                                      </a:cubicBezTo>
                                      <a:cubicBezTo>
                                        <a:pt x="16518" y="0"/>
                                        <a:pt x="16518" y="0"/>
                                        <a:pt x="15247" y="0"/>
                                      </a:cubicBezTo>
                                      <a:cubicBezTo>
                                        <a:pt x="1270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1435" y="35577"/>
                                        <a:pt x="15247" y="35577"/>
                                        <a:pt x="17788" y="35577"/>
                                      </a:cubicBezTo>
                                      <a:cubicBezTo>
                                        <a:pt x="17788" y="35577"/>
                                        <a:pt x="19059" y="35577"/>
                                        <a:pt x="19059" y="35577"/>
                                      </a:cubicBezTo>
                                      <a:cubicBezTo>
                                        <a:pt x="19059" y="35577"/>
                                        <a:pt x="19059" y="35577"/>
                                        <a:pt x="17788" y="35577"/>
                                      </a:cubicBezTo>
                                      <a:cubicBezTo>
                                        <a:pt x="16518" y="35577"/>
                                        <a:pt x="16518" y="35577"/>
                                        <a:pt x="15247" y="35577"/>
                                      </a:cubicBezTo>
                                      <a:cubicBezTo>
                                        <a:pt x="13976" y="35577"/>
                                        <a:pt x="13976" y="34306"/>
                                        <a:pt x="12706" y="33035"/>
                                      </a:cubicBezTo>
                                      <a:cubicBezTo>
                                        <a:pt x="12706" y="30494"/>
                                        <a:pt x="12706" y="26682"/>
                                        <a:pt x="12706" y="21600"/>
                                      </a:cubicBezTo>
                                      <a:lnTo>
                                        <a:pt x="12706" y="16518"/>
                                      </a:lnTo>
                                      <a:cubicBezTo>
                                        <a:pt x="12706" y="16518"/>
                                        <a:pt x="12706" y="16518"/>
                                        <a:pt x="12706" y="16518"/>
                                      </a:cubicBezTo>
                                      <a:lnTo>
                                        <a:pt x="31765" y="16518"/>
                                      </a:lnTo>
                                      <a:cubicBezTo>
                                        <a:pt x="31765" y="16518"/>
                                        <a:pt x="31765" y="16518"/>
                                        <a:pt x="31765" y="16518"/>
                                      </a:cubicBezTo>
                                      <a:lnTo>
                                        <a:pt x="31765" y="21600"/>
                                      </a:lnTo>
                                      <a:cubicBezTo>
                                        <a:pt x="31765" y="26682"/>
                                        <a:pt x="31765" y="31765"/>
                                        <a:pt x="31765"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2" name="任意多边形: 形状 412"/>
                              <wps:cNvSpPr/>
                              <wps:spPr>
                                <a:xfrm>
                                  <a:off x="2397599" y="1448373"/>
                                  <a:ext cx="41929" cy="39485"/>
                                </a:xfrm>
                                <a:custGeom>
                                  <a:avLst/>
                                  <a:gdLst>
                                    <a:gd name="connsiteX0" fmla="*/ 0 w 41929"/>
                                    <a:gd name="connsiteY0" fmla="*/ 19156 h 39485"/>
                                    <a:gd name="connsiteX1" fmla="*/ 20329 w 41929"/>
                                    <a:gd name="connsiteY1" fmla="*/ 39486 h 39485"/>
                                    <a:gd name="connsiteX2" fmla="*/ 41929 w 41929"/>
                                    <a:gd name="connsiteY2" fmla="*/ 19156 h 39485"/>
                                    <a:gd name="connsiteX3" fmla="*/ 21600 w 41929"/>
                                    <a:gd name="connsiteY3" fmla="*/ 97 h 39485"/>
                                    <a:gd name="connsiteX4" fmla="*/ 0 w 41929"/>
                                    <a:gd name="connsiteY4" fmla="*/ 19156 h 39485"/>
                                    <a:gd name="connsiteX5" fmla="*/ 34306 w 41929"/>
                                    <a:gd name="connsiteY5" fmla="*/ 20427 h 39485"/>
                                    <a:gd name="connsiteX6" fmla="*/ 22871 w 41929"/>
                                    <a:gd name="connsiteY6" fmla="*/ 36944 h 39485"/>
                                    <a:gd name="connsiteX7" fmla="*/ 7624 w 41929"/>
                                    <a:gd name="connsiteY7" fmla="*/ 17886 h 39485"/>
                                    <a:gd name="connsiteX8" fmla="*/ 20329 w 41929"/>
                                    <a:gd name="connsiteY8" fmla="*/ 1368 h 39485"/>
                                    <a:gd name="connsiteX9" fmla="*/ 34306 w 41929"/>
                                    <a:gd name="connsiteY9" fmla="*/ 20427 h 394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41929" h="39485">
                                      <a:moveTo>
                                        <a:pt x="0" y="19156"/>
                                      </a:moveTo>
                                      <a:cubicBezTo>
                                        <a:pt x="0" y="28050"/>
                                        <a:pt x="6353" y="39486"/>
                                        <a:pt x="20329" y="39486"/>
                                      </a:cubicBezTo>
                                      <a:cubicBezTo>
                                        <a:pt x="33035" y="39486"/>
                                        <a:pt x="41929" y="30591"/>
                                        <a:pt x="41929" y="19156"/>
                                      </a:cubicBezTo>
                                      <a:cubicBezTo>
                                        <a:pt x="41929" y="7721"/>
                                        <a:pt x="34306" y="97"/>
                                        <a:pt x="21600" y="97"/>
                                      </a:cubicBezTo>
                                      <a:cubicBezTo>
                                        <a:pt x="5082" y="-1173"/>
                                        <a:pt x="0" y="10262"/>
                                        <a:pt x="0" y="19156"/>
                                      </a:cubicBezTo>
                                      <a:close/>
                                      <a:moveTo>
                                        <a:pt x="34306" y="20427"/>
                                      </a:moveTo>
                                      <a:cubicBezTo>
                                        <a:pt x="34306" y="35674"/>
                                        <a:pt x="26682" y="36944"/>
                                        <a:pt x="22871" y="36944"/>
                                      </a:cubicBezTo>
                                      <a:cubicBezTo>
                                        <a:pt x="12706" y="36944"/>
                                        <a:pt x="7624" y="28050"/>
                                        <a:pt x="7624" y="17886"/>
                                      </a:cubicBezTo>
                                      <a:cubicBezTo>
                                        <a:pt x="7624" y="5180"/>
                                        <a:pt x="13977" y="1368"/>
                                        <a:pt x="20329" y="1368"/>
                                      </a:cubicBezTo>
                                      <a:cubicBezTo>
                                        <a:pt x="27953" y="1368"/>
                                        <a:pt x="34306" y="8991"/>
                                        <a:pt x="34306" y="2042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3" name="任意多边形: 形状 413"/>
                              <wps:cNvSpPr/>
                              <wps:spPr>
                                <a:xfrm>
                                  <a:off x="2445882" y="1448470"/>
                                  <a:ext cx="21599" cy="39388"/>
                                </a:xfrm>
                                <a:custGeom>
                                  <a:avLst/>
                                  <a:gdLst>
                                    <a:gd name="connsiteX0" fmla="*/ 21600 w 21599"/>
                                    <a:gd name="connsiteY0" fmla="*/ 27953 h 39388"/>
                                    <a:gd name="connsiteX1" fmla="*/ 12706 w 21599"/>
                                    <a:gd name="connsiteY1" fmla="*/ 15247 h 39388"/>
                                    <a:gd name="connsiteX2" fmla="*/ 11435 w 21599"/>
                                    <a:gd name="connsiteY2" fmla="*/ 13976 h 39388"/>
                                    <a:gd name="connsiteX3" fmla="*/ 6353 w 21599"/>
                                    <a:gd name="connsiteY3" fmla="*/ 6353 h 39388"/>
                                    <a:gd name="connsiteX4" fmla="*/ 12706 w 21599"/>
                                    <a:gd name="connsiteY4" fmla="*/ 1271 h 39388"/>
                                    <a:gd name="connsiteX5" fmla="*/ 17788 w 21599"/>
                                    <a:gd name="connsiteY5" fmla="*/ 3812 h 39388"/>
                                    <a:gd name="connsiteX6" fmla="*/ 19059 w 21599"/>
                                    <a:gd name="connsiteY6" fmla="*/ 7624 h 39388"/>
                                    <a:gd name="connsiteX7" fmla="*/ 19059 w 21599"/>
                                    <a:gd name="connsiteY7" fmla="*/ 8894 h 39388"/>
                                    <a:gd name="connsiteX8" fmla="*/ 19059 w 21599"/>
                                    <a:gd name="connsiteY8" fmla="*/ 7624 h 39388"/>
                                    <a:gd name="connsiteX9" fmla="*/ 19059 w 21599"/>
                                    <a:gd name="connsiteY9" fmla="*/ 1271 h 39388"/>
                                    <a:gd name="connsiteX10" fmla="*/ 17788 w 21599"/>
                                    <a:gd name="connsiteY10" fmla="*/ 1271 h 39388"/>
                                    <a:gd name="connsiteX11" fmla="*/ 11435 w 21599"/>
                                    <a:gd name="connsiteY11" fmla="*/ 0 h 39388"/>
                                    <a:gd name="connsiteX12" fmla="*/ 0 w 21599"/>
                                    <a:gd name="connsiteY12" fmla="*/ 10165 h 39388"/>
                                    <a:gd name="connsiteX13" fmla="*/ 7624 w 21599"/>
                                    <a:gd name="connsiteY13" fmla="*/ 22871 h 39388"/>
                                    <a:gd name="connsiteX14" fmla="*/ 10165 w 21599"/>
                                    <a:gd name="connsiteY14" fmla="*/ 24141 h 39388"/>
                                    <a:gd name="connsiteX15" fmla="*/ 15247 w 21599"/>
                                    <a:gd name="connsiteY15" fmla="*/ 31765 h 39388"/>
                                    <a:gd name="connsiteX16" fmla="*/ 8894 w 21599"/>
                                    <a:gd name="connsiteY16" fmla="*/ 38118 h 39388"/>
                                    <a:gd name="connsiteX17" fmla="*/ 1271 w 21599"/>
                                    <a:gd name="connsiteY17" fmla="*/ 33035 h 39388"/>
                                    <a:gd name="connsiteX18" fmla="*/ 1271 w 21599"/>
                                    <a:gd name="connsiteY18" fmla="*/ 30494 h 39388"/>
                                    <a:gd name="connsiteX19" fmla="*/ 1271 w 21599"/>
                                    <a:gd name="connsiteY19" fmla="*/ 29224 h 39388"/>
                                    <a:gd name="connsiteX20" fmla="*/ 1271 w 21599"/>
                                    <a:gd name="connsiteY20" fmla="*/ 30494 h 39388"/>
                                    <a:gd name="connsiteX21" fmla="*/ 1271 w 21599"/>
                                    <a:gd name="connsiteY21" fmla="*/ 36847 h 39388"/>
                                    <a:gd name="connsiteX22" fmla="*/ 2541 w 21599"/>
                                    <a:gd name="connsiteY22" fmla="*/ 38118 h 39388"/>
                                    <a:gd name="connsiteX23" fmla="*/ 10165 w 21599"/>
                                    <a:gd name="connsiteY23" fmla="*/ 39388 h 39388"/>
                                    <a:gd name="connsiteX24" fmla="*/ 17788 w 21599"/>
                                    <a:gd name="connsiteY24" fmla="*/ 36847 h 39388"/>
                                    <a:gd name="connsiteX25" fmla="*/ 21600 w 21599"/>
                                    <a:gd name="connsiteY25" fmla="*/ 27953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21600" y="27953"/>
                                      </a:moveTo>
                                      <a:cubicBezTo>
                                        <a:pt x="21600" y="22871"/>
                                        <a:pt x="19059" y="19059"/>
                                        <a:pt x="12706" y="15247"/>
                                      </a:cubicBezTo>
                                      <a:lnTo>
                                        <a:pt x="11435" y="13976"/>
                                      </a:lnTo>
                                      <a:cubicBezTo>
                                        <a:pt x="7624"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7" y="0"/>
                                        <a:pt x="11435" y="0"/>
                                      </a:cubicBezTo>
                                      <a:cubicBezTo>
                                        <a:pt x="3812" y="0"/>
                                        <a:pt x="0" y="3812"/>
                                        <a:pt x="0" y="10165"/>
                                      </a:cubicBezTo>
                                      <a:cubicBezTo>
                                        <a:pt x="0" y="13976"/>
                                        <a:pt x="1271" y="17788"/>
                                        <a:pt x="7624" y="22871"/>
                                      </a:cubicBezTo>
                                      <a:lnTo>
                                        <a:pt x="10165" y="24141"/>
                                      </a:lnTo>
                                      <a:cubicBezTo>
                                        <a:pt x="13977" y="27953"/>
                                        <a:pt x="15247" y="29224"/>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4"/>
                                        <a:pt x="1271" y="29224"/>
                                      </a:cubicBezTo>
                                      <a:cubicBezTo>
                                        <a:pt x="1271" y="29224"/>
                                        <a:pt x="1271" y="29224"/>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0329" y="34306"/>
                                        <a:pt x="21600" y="31765"/>
                                        <a:pt x="21600" y="279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4" name="任意多边形: 形状 414"/>
                              <wps:cNvSpPr/>
                              <wps:spPr>
                                <a:xfrm>
                                  <a:off x="2473835" y="1448470"/>
                                  <a:ext cx="27952" cy="38117"/>
                                </a:xfrm>
                                <a:custGeom>
                                  <a:avLst/>
                                  <a:gdLst>
                                    <a:gd name="connsiteX0" fmla="*/ 17788 w 27952"/>
                                    <a:gd name="connsiteY0" fmla="*/ 38118 h 38117"/>
                                    <a:gd name="connsiteX1" fmla="*/ 17788 w 27952"/>
                                    <a:gd name="connsiteY1" fmla="*/ 38118 h 38117"/>
                                    <a:gd name="connsiteX2" fmla="*/ 13977 w 27952"/>
                                    <a:gd name="connsiteY2" fmla="*/ 38118 h 38117"/>
                                    <a:gd name="connsiteX3" fmla="*/ 11435 w 27952"/>
                                    <a:gd name="connsiteY3" fmla="*/ 35577 h 38117"/>
                                    <a:gd name="connsiteX4" fmla="*/ 11435 w 27952"/>
                                    <a:gd name="connsiteY4" fmla="*/ 24141 h 38117"/>
                                    <a:gd name="connsiteX5" fmla="*/ 11435 w 27952"/>
                                    <a:gd name="connsiteY5" fmla="*/ 3812 h 38117"/>
                                    <a:gd name="connsiteX6" fmla="*/ 11435 w 27952"/>
                                    <a:gd name="connsiteY6" fmla="*/ 2541 h 38117"/>
                                    <a:gd name="connsiteX7" fmla="*/ 13977 w 27952"/>
                                    <a:gd name="connsiteY7" fmla="*/ 2541 h 38117"/>
                                    <a:gd name="connsiteX8" fmla="*/ 19059 w 27952"/>
                                    <a:gd name="connsiteY8" fmla="*/ 5082 h 38117"/>
                                    <a:gd name="connsiteX9" fmla="*/ 21600 w 27952"/>
                                    <a:gd name="connsiteY9" fmla="*/ 12706 h 38117"/>
                                    <a:gd name="connsiteX10" fmla="*/ 15247 w 27952"/>
                                    <a:gd name="connsiteY10" fmla="*/ 21600 h 38117"/>
                                    <a:gd name="connsiteX11" fmla="*/ 13977 w 27952"/>
                                    <a:gd name="connsiteY11" fmla="*/ 21600 h 38117"/>
                                    <a:gd name="connsiteX12" fmla="*/ 13977 w 27952"/>
                                    <a:gd name="connsiteY12" fmla="*/ 21600 h 38117"/>
                                    <a:gd name="connsiteX13" fmla="*/ 15247 w 27952"/>
                                    <a:gd name="connsiteY13" fmla="*/ 21600 h 38117"/>
                                    <a:gd name="connsiteX14" fmla="*/ 27953 w 27952"/>
                                    <a:gd name="connsiteY14" fmla="*/ 8894 h 38117"/>
                                    <a:gd name="connsiteX15" fmla="*/ 25412 w 27952"/>
                                    <a:gd name="connsiteY15" fmla="*/ 2541 h 38117"/>
                                    <a:gd name="connsiteX16" fmla="*/ 16518 w 27952"/>
                                    <a:gd name="connsiteY16" fmla="*/ 0 h 38117"/>
                                    <a:gd name="connsiteX17" fmla="*/ 8894 w 27952"/>
                                    <a:gd name="connsiteY17" fmla="*/ 0 h 38117"/>
                                    <a:gd name="connsiteX18" fmla="*/ 1271 w 27952"/>
                                    <a:gd name="connsiteY18" fmla="*/ 0 h 38117"/>
                                    <a:gd name="connsiteX19" fmla="*/ 0 w 27952"/>
                                    <a:gd name="connsiteY19" fmla="*/ 0 h 38117"/>
                                    <a:gd name="connsiteX20" fmla="*/ 1271 w 27952"/>
                                    <a:gd name="connsiteY20" fmla="*/ 0 h 38117"/>
                                    <a:gd name="connsiteX21" fmla="*/ 3812 w 27952"/>
                                    <a:gd name="connsiteY21" fmla="*/ 0 h 38117"/>
                                    <a:gd name="connsiteX22" fmla="*/ 6353 w 27952"/>
                                    <a:gd name="connsiteY22" fmla="*/ 2541 h 38117"/>
                                    <a:gd name="connsiteX23" fmla="*/ 6353 w 27952"/>
                                    <a:gd name="connsiteY23" fmla="*/ 12706 h 38117"/>
                                    <a:gd name="connsiteX24" fmla="*/ 6353 w 27952"/>
                                    <a:gd name="connsiteY24" fmla="*/ 21600 h 38117"/>
                                    <a:gd name="connsiteX25" fmla="*/ 6353 w 27952"/>
                                    <a:gd name="connsiteY25" fmla="*/ 33035 h 38117"/>
                                    <a:gd name="connsiteX26" fmla="*/ 5082 w 27952"/>
                                    <a:gd name="connsiteY26" fmla="*/ 35577 h 38117"/>
                                    <a:gd name="connsiteX27" fmla="*/ 3812 w 27952"/>
                                    <a:gd name="connsiteY27" fmla="*/ 35577 h 38117"/>
                                    <a:gd name="connsiteX28" fmla="*/ 2541 w 27952"/>
                                    <a:gd name="connsiteY28" fmla="*/ 35577 h 38117"/>
                                    <a:gd name="connsiteX29" fmla="*/ 3812 w 27952"/>
                                    <a:gd name="connsiteY29" fmla="*/ 35577 h 38117"/>
                                    <a:gd name="connsiteX30" fmla="*/ 10165 w 27952"/>
                                    <a:gd name="connsiteY30" fmla="*/ 35577 h 38117"/>
                                    <a:gd name="connsiteX31" fmla="*/ 17788 w 27952"/>
                                    <a:gd name="connsiteY31" fmla="*/ 38118 h 38117"/>
                                    <a:gd name="connsiteX32" fmla="*/ 17788 w 27952"/>
                                    <a:gd name="connsiteY32" fmla="*/ 38118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7952" h="38117">
                                      <a:moveTo>
                                        <a:pt x="17788" y="38118"/>
                                      </a:moveTo>
                                      <a:cubicBezTo>
                                        <a:pt x="17788" y="38118"/>
                                        <a:pt x="17788" y="38118"/>
                                        <a:pt x="17788" y="38118"/>
                                      </a:cubicBezTo>
                                      <a:cubicBezTo>
                                        <a:pt x="16518" y="38118"/>
                                        <a:pt x="15247" y="38118"/>
                                        <a:pt x="13977" y="38118"/>
                                      </a:cubicBezTo>
                                      <a:cubicBezTo>
                                        <a:pt x="12706" y="38118"/>
                                        <a:pt x="12706" y="36847"/>
                                        <a:pt x="11435" y="35577"/>
                                      </a:cubicBezTo>
                                      <a:cubicBezTo>
                                        <a:pt x="11435" y="33035"/>
                                        <a:pt x="11435" y="29224"/>
                                        <a:pt x="11435" y="24141"/>
                                      </a:cubicBezTo>
                                      <a:lnTo>
                                        <a:pt x="11435" y="3812"/>
                                      </a:lnTo>
                                      <a:cubicBezTo>
                                        <a:pt x="11435" y="3812"/>
                                        <a:pt x="11435" y="2541"/>
                                        <a:pt x="11435" y="2541"/>
                                      </a:cubicBezTo>
                                      <a:cubicBezTo>
                                        <a:pt x="11435" y="2541"/>
                                        <a:pt x="12706" y="2541"/>
                                        <a:pt x="13977" y="2541"/>
                                      </a:cubicBezTo>
                                      <a:cubicBezTo>
                                        <a:pt x="15247" y="2541"/>
                                        <a:pt x="17788" y="2541"/>
                                        <a:pt x="19059" y="5082"/>
                                      </a:cubicBezTo>
                                      <a:cubicBezTo>
                                        <a:pt x="21600" y="7624"/>
                                        <a:pt x="21600" y="11435"/>
                                        <a:pt x="21600" y="12706"/>
                                      </a:cubicBezTo>
                                      <a:cubicBezTo>
                                        <a:pt x="21600" y="17788"/>
                                        <a:pt x="17788" y="21600"/>
                                        <a:pt x="15247" y="21600"/>
                                      </a:cubicBezTo>
                                      <a:cubicBezTo>
                                        <a:pt x="13977" y="21600"/>
                                        <a:pt x="13977" y="21600"/>
                                        <a:pt x="13977" y="21600"/>
                                      </a:cubicBezTo>
                                      <a:cubicBezTo>
                                        <a:pt x="13977" y="21600"/>
                                        <a:pt x="13977" y="21600"/>
                                        <a:pt x="13977" y="21600"/>
                                      </a:cubicBezTo>
                                      <a:cubicBezTo>
                                        <a:pt x="13977" y="21600"/>
                                        <a:pt x="15247" y="21600"/>
                                        <a:pt x="15247" y="21600"/>
                                      </a:cubicBezTo>
                                      <a:cubicBezTo>
                                        <a:pt x="22871" y="21600"/>
                                        <a:pt x="27953" y="16518"/>
                                        <a:pt x="27953" y="8894"/>
                                      </a:cubicBezTo>
                                      <a:cubicBezTo>
                                        <a:pt x="27953" y="6353"/>
                                        <a:pt x="26682" y="3812"/>
                                        <a:pt x="25412" y="2541"/>
                                      </a:cubicBezTo>
                                      <a:cubicBezTo>
                                        <a:pt x="24141" y="1271"/>
                                        <a:pt x="22871" y="0"/>
                                        <a:pt x="16518" y="0"/>
                                      </a:cubicBezTo>
                                      <a:cubicBezTo>
                                        <a:pt x="13977" y="0"/>
                                        <a:pt x="1143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0165" y="38118"/>
                                        <a:pt x="13977" y="38118"/>
                                        <a:pt x="17788" y="38118"/>
                                      </a:cubicBezTo>
                                      <a:cubicBezTo>
                                        <a:pt x="17788" y="38118"/>
                                        <a:pt x="17788" y="38118"/>
                                        <a:pt x="17788"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5" name="任意多边形: 形状 415"/>
                              <wps:cNvSpPr/>
                              <wps:spPr>
                                <a:xfrm>
                                  <a:off x="2508141" y="1448470"/>
                                  <a:ext cx="16517" cy="36847"/>
                                </a:xfrm>
                                <a:custGeom>
                                  <a:avLst/>
                                  <a:gdLst>
                                    <a:gd name="connsiteX0" fmla="*/ 1271 w 16517"/>
                                    <a:gd name="connsiteY0" fmla="*/ 0 h 36847"/>
                                    <a:gd name="connsiteX1" fmla="*/ 1271 w 16517"/>
                                    <a:gd name="connsiteY1" fmla="*/ 0 h 36847"/>
                                    <a:gd name="connsiteX2" fmla="*/ 1271 w 16517"/>
                                    <a:gd name="connsiteY2" fmla="*/ 0 h 36847"/>
                                    <a:gd name="connsiteX3" fmla="*/ 2541 w 16517"/>
                                    <a:gd name="connsiteY3" fmla="*/ 1271 h 36847"/>
                                    <a:gd name="connsiteX4" fmla="*/ 3812 w 16517"/>
                                    <a:gd name="connsiteY4" fmla="*/ 3812 h 36847"/>
                                    <a:gd name="connsiteX5" fmla="*/ 3812 w 16517"/>
                                    <a:gd name="connsiteY5" fmla="*/ 13976 h 36847"/>
                                    <a:gd name="connsiteX6" fmla="*/ 3812 w 16517"/>
                                    <a:gd name="connsiteY6" fmla="*/ 22871 h 36847"/>
                                    <a:gd name="connsiteX7" fmla="*/ 3812 w 16517"/>
                                    <a:gd name="connsiteY7" fmla="*/ 34306 h 36847"/>
                                    <a:gd name="connsiteX8" fmla="*/ 2541 w 16517"/>
                                    <a:gd name="connsiteY8" fmla="*/ 36847 h 36847"/>
                                    <a:gd name="connsiteX9" fmla="*/ 1271 w 16517"/>
                                    <a:gd name="connsiteY9" fmla="*/ 36847 h 36847"/>
                                    <a:gd name="connsiteX10" fmla="*/ 0 w 16517"/>
                                    <a:gd name="connsiteY10" fmla="*/ 36847 h 36847"/>
                                    <a:gd name="connsiteX11" fmla="*/ 1271 w 16517"/>
                                    <a:gd name="connsiteY11" fmla="*/ 36847 h 36847"/>
                                    <a:gd name="connsiteX12" fmla="*/ 7624 w 16517"/>
                                    <a:gd name="connsiteY12" fmla="*/ 36847 h 36847"/>
                                    <a:gd name="connsiteX13" fmla="*/ 15247 w 16517"/>
                                    <a:gd name="connsiteY13" fmla="*/ 36847 h 36847"/>
                                    <a:gd name="connsiteX14" fmla="*/ 16518 w 16517"/>
                                    <a:gd name="connsiteY14" fmla="*/ 36847 h 36847"/>
                                    <a:gd name="connsiteX15" fmla="*/ 15247 w 16517"/>
                                    <a:gd name="connsiteY15" fmla="*/ 36847 h 36847"/>
                                    <a:gd name="connsiteX16" fmla="*/ 12706 w 16517"/>
                                    <a:gd name="connsiteY16" fmla="*/ 36847 h 36847"/>
                                    <a:gd name="connsiteX17" fmla="*/ 10165 w 16517"/>
                                    <a:gd name="connsiteY17" fmla="*/ 34306 h 36847"/>
                                    <a:gd name="connsiteX18" fmla="*/ 10165 w 16517"/>
                                    <a:gd name="connsiteY18" fmla="*/ 22871 h 36847"/>
                                    <a:gd name="connsiteX19" fmla="*/ 10165 w 16517"/>
                                    <a:gd name="connsiteY19" fmla="*/ 13976 h 36847"/>
                                    <a:gd name="connsiteX20" fmla="*/ 10165 w 16517"/>
                                    <a:gd name="connsiteY20" fmla="*/ 3812 h 36847"/>
                                    <a:gd name="connsiteX21" fmla="*/ 12706 w 16517"/>
                                    <a:gd name="connsiteY21" fmla="*/ 1271 h 36847"/>
                                    <a:gd name="connsiteX22" fmla="*/ 13977 w 16517"/>
                                    <a:gd name="connsiteY22" fmla="*/ 1271 h 36847"/>
                                    <a:gd name="connsiteX23" fmla="*/ 15247 w 16517"/>
                                    <a:gd name="connsiteY23" fmla="*/ 1271 h 36847"/>
                                    <a:gd name="connsiteX24" fmla="*/ 13977 w 16517"/>
                                    <a:gd name="connsiteY24" fmla="*/ 1271 h 36847"/>
                                    <a:gd name="connsiteX25" fmla="*/ 7624 w 16517"/>
                                    <a:gd name="connsiteY25" fmla="*/ 1271 h 36847"/>
                                    <a:gd name="connsiteX26" fmla="*/ 1271 w 16517"/>
                                    <a:gd name="connsiteY26" fmla="*/ 0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6517" h="36847">
                                      <a:moveTo>
                                        <a:pt x="1271" y="0"/>
                                      </a:moveTo>
                                      <a:cubicBezTo>
                                        <a:pt x="1271" y="0"/>
                                        <a:pt x="0" y="0"/>
                                        <a:pt x="1271" y="0"/>
                                      </a:cubicBezTo>
                                      <a:cubicBezTo>
                                        <a:pt x="0" y="1271"/>
                                        <a:pt x="1271" y="1271"/>
                                        <a:pt x="1271" y="0"/>
                                      </a:cubicBezTo>
                                      <a:cubicBezTo>
                                        <a:pt x="1271" y="1271"/>
                                        <a:pt x="2541" y="1271"/>
                                        <a:pt x="2541" y="1271"/>
                                      </a:cubicBezTo>
                                      <a:cubicBezTo>
                                        <a:pt x="3812" y="1271"/>
                                        <a:pt x="3812" y="2541"/>
                                        <a:pt x="3812" y="3812"/>
                                      </a:cubicBezTo>
                                      <a:cubicBezTo>
                                        <a:pt x="3812" y="5082"/>
                                        <a:pt x="3812" y="6353"/>
                                        <a:pt x="3812" y="13976"/>
                                      </a:cubicBezTo>
                                      <a:lnTo>
                                        <a:pt x="3812" y="22871"/>
                                      </a:lnTo>
                                      <a:cubicBezTo>
                                        <a:pt x="3812" y="27953"/>
                                        <a:pt x="3812" y="31765"/>
                                        <a:pt x="3812" y="34306"/>
                                      </a:cubicBezTo>
                                      <a:cubicBezTo>
                                        <a:pt x="3812" y="35577"/>
                                        <a:pt x="3812" y="36847"/>
                                        <a:pt x="2541" y="36847"/>
                                      </a:cubicBezTo>
                                      <a:cubicBezTo>
                                        <a:pt x="2541" y="36847"/>
                                        <a:pt x="1271" y="36847"/>
                                        <a:pt x="1271" y="36847"/>
                                      </a:cubicBezTo>
                                      <a:cubicBezTo>
                                        <a:pt x="1271" y="36847"/>
                                        <a:pt x="0" y="36847"/>
                                        <a:pt x="0" y="36847"/>
                                      </a:cubicBezTo>
                                      <a:cubicBezTo>
                                        <a:pt x="0" y="36847"/>
                                        <a:pt x="0" y="36847"/>
                                        <a:pt x="1271" y="36847"/>
                                      </a:cubicBezTo>
                                      <a:cubicBezTo>
                                        <a:pt x="3812" y="36847"/>
                                        <a:pt x="6353" y="36847"/>
                                        <a:pt x="7624" y="36847"/>
                                      </a:cubicBezTo>
                                      <a:cubicBezTo>
                                        <a:pt x="8894" y="36847"/>
                                        <a:pt x="12706" y="36847"/>
                                        <a:pt x="15247" y="36847"/>
                                      </a:cubicBezTo>
                                      <a:cubicBezTo>
                                        <a:pt x="15247" y="36847"/>
                                        <a:pt x="16518" y="36847"/>
                                        <a:pt x="16518" y="36847"/>
                                      </a:cubicBezTo>
                                      <a:cubicBezTo>
                                        <a:pt x="16518" y="36847"/>
                                        <a:pt x="16518" y="36847"/>
                                        <a:pt x="15247" y="36847"/>
                                      </a:cubicBezTo>
                                      <a:cubicBezTo>
                                        <a:pt x="13977" y="36847"/>
                                        <a:pt x="13977" y="36847"/>
                                        <a:pt x="12706" y="36847"/>
                                      </a:cubicBezTo>
                                      <a:cubicBezTo>
                                        <a:pt x="11435" y="36847"/>
                                        <a:pt x="11435" y="35577"/>
                                        <a:pt x="10165" y="34306"/>
                                      </a:cubicBezTo>
                                      <a:cubicBezTo>
                                        <a:pt x="10165" y="31765"/>
                                        <a:pt x="10165" y="27953"/>
                                        <a:pt x="10165" y="22871"/>
                                      </a:cubicBezTo>
                                      <a:lnTo>
                                        <a:pt x="10165" y="13976"/>
                                      </a:lnTo>
                                      <a:cubicBezTo>
                                        <a:pt x="10165" y="6353"/>
                                        <a:pt x="10165" y="5082"/>
                                        <a:pt x="10165" y="3812"/>
                                      </a:cubicBezTo>
                                      <a:cubicBezTo>
                                        <a:pt x="10165" y="2541"/>
                                        <a:pt x="10165" y="1271"/>
                                        <a:pt x="12706" y="1271"/>
                                      </a:cubicBezTo>
                                      <a:cubicBezTo>
                                        <a:pt x="12706" y="1271"/>
                                        <a:pt x="13977" y="1271"/>
                                        <a:pt x="13977" y="1271"/>
                                      </a:cubicBezTo>
                                      <a:cubicBezTo>
                                        <a:pt x="13977" y="1271"/>
                                        <a:pt x="15247" y="1271"/>
                                        <a:pt x="15247" y="1271"/>
                                      </a:cubicBezTo>
                                      <a:cubicBezTo>
                                        <a:pt x="15247" y="1271"/>
                                        <a:pt x="15247" y="1271"/>
                                        <a:pt x="13977" y="1271"/>
                                      </a:cubicBezTo>
                                      <a:cubicBezTo>
                                        <a:pt x="11435" y="1271"/>
                                        <a:pt x="8894" y="1271"/>
                                        <a:pt x="7624" y="1271"/>
                                      </a:cubicBezTo>
                                      <a:cubicBezTo>
                                        <a:pt x="6353" y="0"/>
                                        <a:pt x="3812" y="0"/>
                                        <a:pt x="127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6" name="任意多边形: 形状 416"/>
                              <wps:cNvSpPr/>
                              <wps:spPr>
                                <a:xfrm>
                                  <a:off x="2528470" y="1448470"/>
                                  <a:ext cx="34305" cy="40658"/>
                                </a:xfrm>
                                <a:custGeom>
                                  <a:avLst/>
                                  <a:gdLst>
                                    <a:gd name="connsiteX0" fmla="*/ 34306 w 34305"/>
                                    <a:gd name="connsiteY0" fmla="*/ 0 h 40658"/>
                                    <a:gd name="connsiteX1" fmla="*/ 33035 w 34305"/>
                                    <a:gd name="connsiteY1" fmla="*/ 0 h 40658"/>
                                    <a:gd name="connsiteX2" fmla="*/ 29224 w 34305"/>
                                    <a:gd name="connsiteY2" fmla="*/ 0 h 40658"/>
                                    <a:gd name="connsiteX3" fmla="*/ 8894 w 34305"/>
                                    <a:gd name="connsiteY3" fmla="*/ 0 h 40658"/>
                                    <a:gd name="connsiteX4" fmla="*/ 3812 w 34305"/>
                                    <a:gd name="connsiteY4" fmla="*/ 0 h 40658"/>
                                    <a:gd name="connsiteX5" fmla="*/ 1271 w 34305"/>
                                    <a:gd name="connsiteY5" fmla="*/ 0 h 40658"/>
                                    <a:gd name="connsiteX6" fmla="*/ 1271 w 34305"/>
                                    <a:gd name="connsiteY6" fmla="*/ 1271 h 40658"/>
                                    <a:gd name="connsiteX7" fmla="*/ 0 w 34305"/>
                                    <a:gd name="connsiteY7" fmla="*/ 7624 h 40658"/>
                                    <a:gd name="connsiteX8" fmla="*/ 0 w 34305"/>
                                    <a:gd name="connsiteY8" fmla="*/ 8894 h 40658"/>
                                    <a:gd name="connsiteX9" fmla="*/ 0 w 34305"/>
                                    <a:gd name="connsiteY9" fmla="*/ 8894 h 40658"/>
                                    <a:gd name="connsiteX10" fmla="*/ 1271 w 34305"/>
                                    <a:gd name="connsiteY10" fmla="*/ 7624 h 40658"/>
                                    <a:gd name="connsiteX11" fmla="*/ 6353 w 34305"/>
                                    <a:gd name="connsiteY11" fmla="*/ 6353 h 40658"/>
                                    <a:gd name="connsiteX12" fmla="*/ 13977 w 34305"/>
                                    <a:gd name="connsiteY12" fmla="*/ 6353 h 40658"/>
                                    <a:gd name="connsiteX13" fmla="*/ 13977 w 34305"/>
                                    <a:gd name="connsiteY13" fmla="*/ 26682 h 40658"/>
                                    <a:gd name="connsiteX14" fmla="*/ 13977 w 34305"/>
                                    <a:gd name="connsiteY14" fmla="*/ 38118 h 40658"/>
                                    <a:gd name="connsiteX15" fmla="*/ 12706 w 34305"/>
                                    <a:gd name="connsiteY15" fmla="*/ 40659 h 40658"/>
                                    <a:gd name="connsiteX16" fmla="*/ 11435 w 34305"/>
                                    <a:gd name="connsiteY16" fmla="*/ 40659 h 40658"/>
                                    <a:gd name="connsiteX17" fmla="*/ 10165 w 34305"/>
                                    <a:gd name="connsiteY17" fmla="*/ 40659 h 40658"/>
                                    <a:gd name="connsiteX18" fmla="*/ 11435 w 34305"/>
                                    <a:gd name="connsiteY18" fmla="*/ 40659 h 40658"/>
                                    <a:gd name="connsiteX19" fmla="*/ 17788 w 34305"/>
                                    <a:gd name="connsiteY19" fmla="*/ 40659 h 40658"/>
                                    <a:gd name="connsiteX20" fmla="*/ 25412 w 34305"/>
                                    <a:gd name="connsiteY20" fmla="*/ 40659 h 40658"/>
                                    <a:gd name="connsiteX21" fmla="*/ 26682 w 34305"/>
                                    <a:gd name="connsiteY21" fmla="*/ 40659 h 40658"/>
                                    <a:gd name="connsiteX22" fmla="*/ 25412 w 34305"/>
                                    <a:gd name="connsiteY22" fmla="*/ 40659 h 40658"/>
                                    <a:gd name="connsiteX23" fmla="*/ 22871 w 34305"/>
                                    <a:gd name="connsiteY23" fmla="*/ 40659 h 40658"/>
                                    <a:gd name="connsiteX24" fmla="*/ 20329 w 34305"/>
                                    <a:gd name="connsiteY24" fmla="*/ 38118 h 40658"/>
                                    <a:gd name="connsiteX25" fmla="*/ 20329 w 34305"/>
                                    <a:gd name="connsiteY25" fmla="*/ 26682 h 40658"/>
                                    <a:gd name="connsiteX26" fmla="*/ 20329 w 34305"/>
                                    <a:gd name="connsiteY26" fmla="*/ 6353 h 40658"/>
                                    <a:gd name="connsiteX27" fmla="*/ 26682 w 34305"/>
                                    <a:gd name="connsiteY27" fmla="*/ 6353 h 40658"/>
                                    <a:gd name="connsiteX28" fmla="*/ 33035 w 34305"/>
                                    <a:gd name="connsiteY28" fmla="*/ 8894 h 40658"/>
                                    <a:gd name="connsiteX29" fmla="*/ 33035 w 34305"/>
                                    <a:gd name="connsiteY29" fmla="*/ 8894 h 40658"/>
                                    <a:gd name="connsiteX30" fmla="*/ 33035 w 34305"/>
                                    <a:gd name="connsiteY30" fmla="*/ 10165 h 40658"/>
                                    <a:gd name="connsiteX31" fmla="*/ 33035 w 34305"/>
                                    <a:gd name="connsiteY31" fmla="*/ 8894 h 40658"/>
                                    <a:gd name="connsiteX32" fmla="*/ 34306 w 34305"/>
                                    <a:gd name="connsiteY32" fmla="*/ 0 h 40658"/>
                                    <a:gd name="connsiteX33" fmla="*/ 34306 w 34305"/>
                                    <a:gd name="connsiteY33" fmla="*/ 0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40658">
                                      <a:moveTo>
                                        <a:pt x="34306" y="0"/>
                                      </a:moveTo>
                                      <a:cubicBezTo>
                                        <a:pt x="34306" y="0"/>
                                        <a:pt x="34306" y="0"/>
                                        <a:pt x="33035" y="0"/>
                                      </a:cubicBezTo>
                                      <a:cubicBezTo>
                                        <a:pt x="31765" y="0"/>
                                        <a:pt x="31765" y="0"/>
                                        <a:pt x="29224" y="0"/>
                                      </a:cubicBezTo>
                                      <a:lnTo>
                                        <a:pt x="8894" y="0"/>
                                      </a:lnTo>
                                      <a:cubicBezTo>
                                        <a:pt x="7624" y="0"/>
                                        <a:pt x="5082" y="0"/>
                                        <a:pt x="3812" y="0"/>
                                      </a:cubicBezTo>
                                      <a:cubicBezTo>
                                        <a:pt x="2541" y="0"/>
                                        <a:pt x="2541" y="0"/>
                                        <a:pt x="1271" y="0"/>
                                      </a:cubicBezTo>
                                      <a:cubicBezTo>
                                        <a:pt x="1271" y="0"/>
                                        <a:pt x="1271" y="0"/>
                                        <a:pt x="1271" y="1271"/>
                                      </a:cubicBezTo>
                                      <a:cubicBezTo>
                                        <a:pt x="1271" y="1271"/>
                                        <a:pt x="0" y="6353"/>
                                        <a:pt x="0" y="7624"/>
                                      </a:cubicBezTo>
                                      <a:cubicBezTo>
                                        <a:pt x="0" y="7624"/>
                                        <a:pt x="0" y="8894"/>
                                        <a:pt x="0" y="8894"/>
                                      </a:cubicBezTo>
                                      <a:cubicBezTo>
                                        <a:pt x="0" y="8894"/>
                                        <a:pt x="0" y="8894"/>
                                        <a:pt x="0" y="8894"/>
                                      </a:cubicBezTo>
                                      <a:cubicBezTo>
                                        <a:pt x="0" y="8894"/>
                                        <a:pt x="0" y="7624"/>
                                        <a:pt x="1271" y="7624"/>
                                      </a:cubicBezTo>
                                      <a:cubicBezTo>
                                        <a:pt x="2541" y="6353"/>
                                        <a:pt x="3812" y="6353"/>
                                        <a:pt x="6353" y="6353"/>
                                      </a:cubicBezTo>
                                      <a:lnTo>
                                        <a:pt x="13977" y="6353"/>
                                      </a:lnTo>
                                      <a:lnTo>
                                        <a:pt x="13977" y="26682"/>
                                      </a:lnTo>
                                      <a:cubicBezTo>
                                        <a:pt x="13977" y="31765"/>
                                        <a:pt x="13977" y="35577"/>
                                        <a:pt x="13977" y="38118"/>
                                      </a:cubicBezTo>
                                      <a:cubicBezTo>
                                        <a:pt x="13977" y="39388"/>
                                        <a:pt x="13977"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7"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4306" y="5082"/>
                                        <a:pt x="34306" y="1271"/>
                                        <a:pt x="34306" y="0"/>
                                      </a:cubicBezTo>
                                      <a:cubicBezTo>
                                        <a:pt x="34306" y="0"/>
                                        <a:pt x="34306" y="0"/>
                                        <a:pt x="34306"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7" name="任意多边形: 形状 417"/>
                              <wps:cNvSpPr/>
                              <wps:spPr>
                                <a:xfrm>
                                  <a:off x="2556423" y="1449741"/>
                                  <a:ext cx="43200" cy="39388"/>
                                </a:xfrm>
                                <a:custGeom>
                                  <a:avLst/>
                                  <a:gdLst>
                                    <a:gd name="connsiteX0" fmla="*/ 30494 w 43200"/>
                                    <a:gd name="connsiteY0" fmla="*/ 36847 h 39388"/>
                                    <a:gd name="connsiteX1" fmla="*/ 30494 w 43200"/>
                                    <a:gd name="connsiteY1" fmla="*/ 36847 h 39388"/>
                                    <a:gd name="connsiteX2" fmla="*/ 30494 w 43200"/>
                                    <a:gd name="connsiteY2" fmla="*/ 36847 h 39388"/>
                                    <a:gd name="connsiteX3" fmla="*/ 40659 w 43200"/>
                                    <a:gd name="connsiteY3" fmla="*/ 38118 h 39388"/>
                                    <a:gd name="connsiteX4" fmla="*/ 43200 w 43200"/>
                                    <a:gd name="connsiteY4" fmla="*/ 38118 h 39388"/>
                                    <a:gd name="connsiteX5" fmla="*/ 41929 w 43200"/>
                                    <a:gd name="connsiteY5" fmla="*/ 38118 h 39388"/>
                                    <a:gd name="connsiteX6" fmla="*/ 39388 w 43200"/>
                                    <a:gd name="connsiteY6" fmla="*/ 38118 h 39388"/>
                                    <a:gd name="connsiteX7" fmla="*/ 34306 w 43200"/>
                                    <a:gd name="connsiteY7" fmla="*/ 33035 h 39388"/>
                                    <a:gd name="connsiteX8" fmla="*/ 21600 w 43200"/>
                                    <a:gd name="connsiteY8" fmla="*/ 1271 h 39388"/>
                                    <a:gd name="connsiteX9" fmla="*/ 20329 w 43200"/>
                                    <a:gd name="connsiteY9" fmla="*/ 0 h 39388"/>
                                    <a:gd name="connsiteX10" fmla="*/ 19059 w 43200"/>
                                    <a:gd name="connsiteY10" fmla="*/ 2541 h 39388"/>
                                    <a:gd name="connsiteX11" fmla="*/ 6353 w 43200"/>
                                    <a:gd name="connsiteY11" fmla="*/ 34306 h 39388"/>
                                    <a:gd name="connsiteX12" fmla="*/ 2541 w 43200"/>
                                    <a:gd name="connsiteY12" fmla="*/ 39388 h 39388"/>
                                    <a:gd name="connsiteX13" fmla="*/ 1271 w 43200"/>
                                    <a:gd name="connsiteY13" fmla="*/ 39388 h 39388"/>
                                    <a:gd name="connsiteX14" fmla="*/ 0 w 43200"/>
                                    <a:gd name="connsiteY14" fmla="*/ 39388 h 39388"/>
                                    <a:gd name="connsiteX15" fmla="*/ 1271 w 43200"/>
                                    <a:gd name="connsiteY15" fmla="*/ 39388 h 39388"/>
                                    <a:gd name="connsiteX16" fmla="*/ 7624 w 43200"/>
                                    <a:gd name="connsiteY16" fmla="*/ 39388 h 39388"/>
                                    <a:gd name="connsiteX17" fmla="*/ 12706 w 43200"/>
                                    <a:gd name="connsiteY17" fmla="*/ 39388 h 39388"/>
                                    <a:gd name="connsiteX18" fmla="*/ 13977 w 43200"/>
                                    <a:gd name="connsiteY18" fmla="*/ 39388 h 39388"/>
                                    <a:gd name="connsiteX19" fmla="*/ 12706 w 43200"/>
                                    <a:gd name="connsiteY19" fmla="*/ 39388 h 39388"/>
                                    <a:gd name="connsiteX20" fmla="*/ 11435 w 43200"/>
                                    <a:gd name="connsiteY20" fmla="*/ 39388 h 39388"/>
                                    <a:gd name="connsiteX21" fmla="*/ 8894 w 43200"/>
                                    <a:gd name="connsiteY21" fmla="*/ 38118 h 39388"/>
                                    <a:gd name="connsiteX22" fmla="*/ 10165 w 43200"/>
                                    <a:gd name="connsiteY22" fmla="*/ 35577 h 39388"/>
                                    <a:gd name="connsiteX23" fmla="*/ 12706 w 43200"/>
                                    <a:gd name="connsiteY23" fmla="*/ 27953 h 39388"/>
                                    <a:gd name="connsiteX24" fmla="*/ 12706 w 43200"/>
                                    <a:gd name="connsiteY24" fmla="*/ 27953 h 39388"/>
                                    <a:gd name="connsiteX25" fmla="*/ 24141 w 43200"/>
                                    <a:gd name="connsiteY25" fmla="*/ 27953 h 39388"/>
                                    <a:gd name="connsiteX26" fmla="*/ 24141 w 43200"/>
                                    <a:gd name="connsiteY26" fmla="*/ 27953 h 39388"/>
                                    <a:gd name="connsiteX27" fmla="*/ 30494 w 43200"/>
                                    <a:gd name="connsiteY27" fmla="*/ 36847 h 39388"/>
                                    <a:gd name="connsiteX28" fmla="*/ 30494 w 43200"/>
                                    <a:gd name="connsiteY28" fmla="*/ 36847 h 39388"/>
                                    <a:gd name="connsiteX29" fmla="*/ 25412 w 43200"/>
                                    <a:gd name="connsiteY29" fmla="*/ 21600 h 39388"/>
                                    <a:gd name="connsiteX30" fmla="*/ 16518 w 43200"/>
                                    <a:gd name="connsiteY30" fmla="*/ 21600 h 39388"/>
                                    <a:gd name="connsiteX31" fmla="*/ 16518 w 43200"/>
                                    <a:gd name="connsiteY31" fmla="*/ 21600 h 39388"/>
                                    <a:gd name="connsiteX32" fmla="*/ 21600 w 43200"/>
                                    <a:gd name="connsiteY32" fmla="*/ 8894 h 39388"/>
                                    <a:gd name="connsiteX33" fmla="*/ 21600 w 43200"/>
                                    <a:gd name="connsiteY33" fmla="*/ 8894 h 39388"/>
                                    <a:gd name="connsiteX34" fmla="*/ 21600 w 43200"/>
                                    <a:gd name="connsiteY34" fmla="*/ 8894 h 39388"/>
                                    <a:gd name="connsiteX35" fmla="*/ 25412 w 43200"/>
                                    <a:gd name="connsiteY35" fmla="*/ 21600 h 39388"/>
                                    <a:gd name="connsiteX36" fmla="*/ 25412 w 43200"/>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3200" h="39388">
                                      <a:moveTo>
                                        <a:pt x="30494" y="36847"/>
                                      </a:moveTo>
                                      <a:cubicBezTo>
                                        <a:pt x="29224" y="36847"/>
                                        <a:pt x="29224" y="36847"/>
                                        <a:pt x="30494" y="36847"/>
                                      </a:cubicBezTo>
                                      <a:cubicBezTo>
                                        <a:pt x="29224" y="36847"/>
                                        <a:pt x="30494" y="36847"/>
                                        <a:pt x="30494" y="36847"/>
                                      </a:cubicBezTo>
                                      <a:cubicBezTo>
                                        <a:pt x="35577" y="38118"/>
                                        <a:pt x="39388" y="38118"/>
                                        <a:pt x="40659" y="38118"/>
                                      </a:cubicBezTo>
                                      <a:cubicBezTo>
                                        <a:pt x="41929" y="38118"/>
                                        <a:pt x="43200" y="38118"/>
                                        <a:pt x="43200" y="38118"/>
                                      </a:cubicBezTo>
                                      <a:cubicBezTo>
                                        <a:pt x="43200" y="38118"/>
                                        <a:pt x="43200" y="38118"/>
                                        <a:pt x="41929" y="38118"/>
                                      </a:cubicBezTo>
                                      <a:cubicBezTo>
                                        <a:pt x="41929" y="38118"/>
                                        <a:pt x="40659" y="38118"/>
                                        <a:pt x="39388" y="38118"/>
                                      </a:cubicBezTo>
                                      <a:cubicBezTo>
                                        <a:pt x="38118" y="38118"/>
                                        <a:pt x="36847" y="36847"/>
                                        <a:pt x="34306" y="33035"/>
                                      </a:cubicBezTo>
                                      <a:cubicBezTo>
                                        <a:pt x="30494" y="25412"/>
                                        <a:pt x="22871" y="5082"/>
                                        <a:pt x="21600" y="1271"/>
                                      </a:cubicBezTo>
                                      <a:cubicBezTo>
                                        <a:pt x="21600" y="0"/>
                                        <a:pt x="20329" y="0"/>
                                        <a:pt x="20329" y="0"/>
                                      </a:cubicBezTo>
                                      <a:cubicBezTo>
                                        <a:pt x="20329" y="0"/>
                                        <a:pt x="19059" y="0"/>
                                        <a:pt x="19059" y="2541"/>
                                      </a:cubicBezTo>
                                      <a:lnTo>
                                        <a:pt x="6353" y="34306"/>
                                      </a:lnTo>
                                      <a:cubicBezTo>
                                        <a:pt x="5082" y="36847"/>
                                        <a:pt x="3812" y="38118"/>
                                        <a:pt x="2541" y="39388"/>
                                      </a:cubicBezTo>
                                      <a:cubicBezTo>
                                        <a:pt x="2541" y="39388"/>
                                        <a:pt x="1271" y="39388"/>
                                        <a:pt x="1271" y="39388"/>
                                      </a:cubicBezTo>
                                      <a:cubicBezTo>
                                        <a:pt x="1271"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30494" y="36847"/>
                                      </a:lnTo>
                                      <a:cubicBezTo>
                                        <a:pt x="30494" y="35577"/>
                                        <a:pt x="30494" y="36847"/>
                                        <a:pt x="30494" y="36847"/>
                                      </a:cubicBezTo>
                                      <a:close/>
                                      <a:moveTo>
                                        <a:pt x="25412" y="21600"/>
                                      </a:moveTo>
                                      <a:lnTo>
                                        <a:pt x="16518" y="21600"/>
                                      </a:lnTo>
                                      <a:cubicBezTo>
                                        <a:pt x="16518" y="21600"/>
                                        <a:pt x="16518" y="21600"/>
                                        <a:pt x="16518" y="21600"/>
                                      </a:cubicBezTo>
                                      <a:lnTo>
                                        <a:pt x="21600" y="8894"/>
                                      </a:lnTo>
                                      <a:cubicBezTo>
                                        <a:pt x="21600" y="8894"/>
                                        <a:pt x="21600" y="8894"/>
                                        <a:pt x="21600" y="8894"/>
                                      </a:cubicBezTo>
                                      <a:cubicBezTo>
                                        <a:pt x="21600" y="8894"/>
                                        <a:pt x="21600" y="8894"/>
                                        <a:pt x="21600" y="8894"/>
                                      </a:cubicBezTo>
                                      <a:lnTo>
                                        <a:pt x="25412" y="21600"/>
                                      </a:lnTo>
                                      <a:cubicBezTo>
                                        <a:pt x="25412" y="21600"/>
                                        <a:pt x="25412" y="21600"/>
                                        <a:pt x="25412"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8" name="任意多边形: 形状 418"/>
                              <wps:cNvSpPr/>
                              <wps:spPr>
                                <a:xfrm>
                                  <a:off x="2600894" y="1449741"/>
                                  <a:ext cx="29223" cy="35576"/>
                                </a:xfrm>
                                <a:custGeom>
                                  <a:avLst/>
                                  <a:gdLst>
                                    <a:gd name="connsiteX0" fmla="*/ 10165 w 29223"/>
                                    <a:gd name="connsiteY0" fmla="*/ 2541 h 35576"/>
                                    <a:gd name="connsiteX1" fmla="*/ 11435 w 29223"/>
                                    <a:gd name="connsiteY1" fmla="*/ 0 h 35576"/>
                                    <a:gd name="connsiteX2" fmla="*/ 13977 w 29223"/>
                                    <a:gd name="connsiteY2" fmla="*/ 0 h 35576"/>
                                    <a:gd name="connsiteX3" fmla="*/ 15247 w 29223"/>
                                    <a:gd name="connsiteY3" fmla="*/ 0 h 35576"/>
                                    <a:gd name="connsiteX4" fmla="*/ 13977 w 29223"/>
                                    <a:gd name="connsiteY4" fmla="*/ 0 h 35576"/>
                                    <a:gd name="connsiteX5" fmla="*/ 7624 w 29223"/>
                                    <a:gd name="connsiteY5" fmla="*/ 0 h 35576"/>
                                    <a:gd name="connsiteX6" fmla="*/ 1271 w 29223"/>
                                    <a:gd name="connsiteY6" fmla="*/ 0 h 35576"/>
                                    <a:gd name="connsiteX7" fmla="*/ 0 w 29223"/>
                                    <a:gd name="connsiteY7" fmla="*/ 0 h 35576"/>
                                    <a:gd name="connsiteX8" fmla="*/ 1271 w 29223"/>
                                    <a:gd name="connsiteY8" fmla="*/ 0 h 35576"/>
                                    <a:gd name="connsiteX9" fmla="*/ 2541 w 29223"/>
                                    <a:gd name="connsiteY9" fmla="*/ 0 h 35576"/>
                                    <a:gd name="connsiteX10" fmla="*/ 5082 w 29223"/>
                                    <a:gd name="connsiteY10" fmla="*/ 2541 h 35576"/>
                                    <a:gd name="connsiteX11" fmla="*/ 5082 w 29223"/>
                                    <a:gd name="connsiteY11" fmla="*/ 12706 h 35576"/>
                                    <a:gd name="connsiteX12" fmla="*/ 5082 w 29223"/>
                                    <a:gd name="connsiteY12" fmla="*/ 21600 h 35576"/>
                                    <a:gd name="connsiteX13" fmla="*/ 5082 w 29223"/>
                                    <a:gd name="connsiteY13" fmla="*/ 33035 h 35576"/>
                                    <a:gd name="connsiteX14" fmla="*/ 3812 w 29223"/>
                                    <a:gd name="connsiteY14" fmla="*/ 35577 h 35576"/>
                                    <a:gd name="connsiteX15" fmla="*/ 2541 w 29223"/>
                                    <a:gd name="connsiteY15" fmla="*/ 35577 h 35576"/>
                                    <a:gd name="connsiteX16" fmla="*/ 1271 w 29223"/>
                                    <a:gd name="connsiteY16" fmla="*/ 35577 h 35576"/>
                                    <a:gd name="connsiteX17" fmla="*/ 2541 w 29223"/>
                                    <a:gd name="connsiteY17" fmla="*/ 35577 h 35576"/>
                                    <a:gd name="connsiteX18" fmla="*/ 6353 w 29223"/>
                                    <a:gd name="connsiteY18" fmla="*/ 35577 h 35576"/>
                                    <a:gd name="connsiteX19" fmla="*/ 8894 w 29223"/>
                                    <a:gd name="connsiteY19" fmla="*/ 35577 h 35576"/>
                                    <a:gd name="connsiteX20" fmla="*/ 15247 w 29223"/>
                                    <a:gd name="connsiteY20" fmla="*/ 35577 h 35576"/>
                                    <a:gd name="connsiteX21" fmla="*/ 24141 w 29223"/>
                                    <a:gd name="connsiteY21" fmla="*/ 35577 h 35576"/>
                                    <a:gd name="connsiteX22" fmla="*/ 27953 w 29223"/>
                                    <a:gd name="connsiteY22" fmla="*/ 34306 h 35576"/>
                                    <a:gd name="connsiteX23" fmla="*/ 29224 w 29223"/>
                                    <a:gd name="connsiteY23" fmla="*/ 27953 h 35576"/>
                                    <a:gd name="connsiteX24" fmla="*/ 29224 w 29223"/>
                                    <a:gd name="connsiteY24" fmla="*/ 26682 h 35576"/>
                                    <a:gd name="connsiteX25" fmla="*/ 29224 w 29223"/>
                                    <a:gd name="connsiteY25" fmla="*/ 27953 h 35576"/>
                                    <a:gd name="connsiteX26" fmla="*/ 27953 w 29223"/>
                                    <a:gd name="connsiteY26" fmla="*/ 30494 h 35576"/>
                                    <a:gd name="connsiteX27" fmla="*/ 21600 w 29223"/>
                                    <a:gd name="connsiteY27" fmla="*/ 31765 h 35576"/>
                                    <a:gd name="connsiteX28" fmla="*/ 15247 w 29223"/>
                                    <a:gd name="connsiteY28" fmla="*/ 30494 h 35576"/>
                                    <a:gd name="connsiteX29" fmla="*/ 13977 w 29223"/>
                                    <a:gd name="connsiteY29" fmla="*/ 19059 h 35576"/>
                                    <a:gd name="connsiteX30" fmla="*/ 13977 w 29223"/>
                                    <a:gd name="connsiteY30" fmla="*/ 10165 h 35576"/>
                                    <a:gd name="connsiteX31" fmla="*/ 10165 w 29223"/>
                                    <a:gd name="connsiteY31" fmla="*/ 2541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9223" h="35576">
                                      <a:moveTo>
                                        <a:pt x="10165" y="2541"/>
                                      </a:moveTo>
                                      <a:cubicBezTo>
                                        <a:pt x="10165" y="1271"/>
                                        <a:pt x="10165" y="0"/>
                                        <a:pt x="11435" y="0"/>
                                      </a:cubicBezTo>
                                      <a:cubicBezTo>
                                        <a:pt x="11435" y="0"/>
                                        <a:pt x="12706" y="0"/>
                                        <a:pt x="13977" y="0"/>
                                      </a:cubicBezTo>
                                      <a:cubicBezTo>
                                        <a:pt x="13977" y="0"/>
                                        <a:pt x="15247" y="0"/>
                                        <a:pt x="15247" y="0"/>
                                      </a:cubicBezTo>
                                      <a:cubicBezTo>
                                        <a:pt x="15247" y="0"/>
                                        <a:pt x="15247" y="0"/>
                                        <a:pt x="13977" y="0"/>
                                      </a:cubicBezTo>
                                      <a:cubicBezTo>
                                        <a:pt x="11435" y="0"/>
                                        <a:pt x="7624" y="0"/>
                                        <a:pt x="7624" y="0"/>
                                      </a:cubicBezTo>
                                      <a:cubicBezTo>
                                        <a:pt x="6353" y="0"/>
                                        <a:pt x="2541" y="0"/>
                                        <a:pt x="1271" y="0"/>
                                      </a:cubicBezTo>
                                      <a:cubicBezTo>
                                        <a:pt x="0" y="0"/>
                                        <a:pt x="0" y="0"/>
                                        <a:pt x="0" y="0"/>
                                      </a:cubicBezTo>
                                      <a:cubicBezTo>
                                        <a:pt x="0" y="0"/>
                                        <a:pt x="0" y="0"/>
                                        <a:pt x="1271" y="0"/>
                                      </a:cubicBezTo>
                                      <a:cubicBezTo>
                                        <a:pt x="2541"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3812" y="35577"/>
                                        <a:pt x="5082" y="35577"/>
                                        <a:pt x="6353" y="35577"/>
                                      </a:cubicBezTo>
                                      <a:cubicBezTo>
                                        <a:pt x="7624" y="35577"/>
                                        <a:pt x="8894" y="35577"/>
                                        <a:pt x="8894" y="35577"/>
                                      </a:cubicBezTo>
                                      <a:cubicBezTo>
                                        <a:pt x="11435" y="35577"/>
                                        <a:pt x="12706" y="35577"/>
                                        <a:pt x="15247" y="35577"/>
                                      </a:cubicBezTo>
                                      <a:cubicBezTo>
                                        <a:pt x="17788" y="35577"/>
                                        <a:pt x="20329" y="35577"/>
                                        <a:pt x="24141" y="35577"/>
                                      </a:cubicBezTo>
                                      <a:cubicBezTo>
                                        <a:pt x="26682" y="35577"/>
                                        <a:pt x="26682" y="35577"/>
                                        <a:pt x="27953" y="34306"/>
                                      </a:cubicBezTo>
                                      <a:cubicBezTo>
                                        <a:pt x="27953" y="33035"/>
                                        <a:pt x="29224" y="29224"/>
                                        <a:pt x="29224" y="27953"/>
                                      </a:cubicBezTo>
                                      <a:cubicBezTo>
                                        <a:pt x="29224" y="27953"/>
                                        <a:pt x="29224" y="26682"/>
                                        <a:pt x="29224" y="26682"/>
                                      </a:cubicBezTo>
                                      <a:cubicBezTo>
                                        <a:pt x="29224" y="26682"/>
                                        <a:pt x="29224" y="26682"/>
                                        <a:pt x="29224" y="27953"/>
                                      </a:cubicBezTo>
                                      <a:cubicBezTo>
                                        <a:pt x="29224" y="29224"/>
                                        <a:pt x="27953" y="30494"/>
                                        <a:pt x="27953" y="30494"/>
                                      </a:cubicBezTo>
                                      <a:cubicBezTo>
                                        <a:pt x="26682" y="31765"/>
                                        <a:pt x="24141" y="31765"/>
                                        <a:pt x="21600" y="31765"/>
                                      </a:cubicBezTo>
                                      <a:cubicBezTo>
                                        <a:pt x="17788" y="31765"/>
                                        <a:pt x="16518" y="31765"/>
                                        <a:pt x="15247" y="30494"/>
                                      </a:cubicBezTo>
                                      <a:cubicBezTo>
                                        <a:pt x="13977" y="29224"/>
                                        <a:pt x="13977" y="26682"/>
                                        <a:pt x="13977" y="19059"/>
                                      </a:cubicBezTo>
                                      <a:lnTo>
                                        <a:pt x="13977" y="10165"/>
                                      </a:lnTo>
                                      <a:cubicBezTo>
                                        <a:pt x="10165" y="6353"/>
                                        <a:pt x="10165" y="3812"/>
                                        <a:pt x="10165"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419" name="图形 6"/>
                            <wpg:cNvGrpSpPr/>
                            <wpg:grpSpPr>
                              <a:xfrm>
                                <a:off x="2665694" y="1447200"/>
                                <a:ext cx="626400" cy="43199"/>
                                <a:chOff x="2665694" y="1447200"/>
                                <a:chExt cx="626400" cy="43199"/>
                              </a:xfrm>
                              <a:solidFill>
                                <a:srgbClr val="BE9C59"/>
                              </a:solidFill>
                            </wpg:grpSpPr>
                            <wps:wsp>
                              <wps:cNvPr id="420" name="任意多边形: 形状 420"/>
                              <wps:cNvSpPr/>
                              <wps:spPr>
                                <a:xfrm>
                                  <a:off x="2665694" y="1447200"/>
                                  <a:ext cx="21599" cy="39388"/>
                                </a:xfrm>
                                <a:custGeom>
                                  <a:avLst/>
                                  <a:gdLst>
                                    <a:gd name="connsiteX0" fmla="*/ 7623 w 21599"/>
                                    <a:gd name="connsiteY0" fmla="*/ 38118 h 39388"/>
                                    <a:gd name="connsiteX1" fmla="*/ 0 w 21599"/>
                                    <a:gd name="connsiteY1" fmla="*/ 33035 h 39388"/>
                                    <a:gd name="connsiteX2" fmla="*/ 0 w 21599"/>
                                    <a:gd name="connsiteY2" fmla="*/ 30494 h 39388"/>
                                    <a:gd name="connsiteX3" fmla="*/ 0 w 21599"/>
                                    <a:gd name="connsiteY3" fmla="*/ 29223 h 39388"/>
                                    <a:gd name="connsiteX4" fmla="*/ 0 w 21599"/>
                                    <a:gd name="connsiteY4" fmla="*/ 30494 h 39388"/>
                                    <a:gd name="connsiteX5" fmla="*/ 0 w 21599"/>
                                    <a:gd name="connsiteY5" fmla="*/ 36847 h 39388"/>
                                    <a:gd name="connsiteX6" fmla="*/ 1270 w 21599"/>
                                    <a:gd name="connsiteY6" fmla="*/ 38118 h 39388"/>
                                    <a:gd name="connsiteX7" fmla="*/ 8894 w 21599"/>
                                    <a:gd name="connsiteY7" fmla="*/ 39388 h 39388"/>
                                    <a:gd name="connsiteX8" fmla="*/ 16518 w 21599"/>
                                    <a:gd name="connsiteY8" fmla="*/ 36847 h 39388"/>
                                    <a:gd name="connsiteX9" fmla="*/ 21600 w 21599"/>
                                    <a:gd name="connsiteY9" fmla="*/ 27953 h 39388"/>
                                    <a:gd name="connsiteX10" fmla="*/ 12706 w 21599"/>
                                    <a:gd name="connsiteY10" fmla="*/ 15247 h 39388"/>
                                    <a:gd name="connsiteX11" fmla="*/ 11435 w 21599"/>
                                    <a:gd name="connsiteY11" fmla="*/ 13976 h 39388"/>
                                    <a:gd name="connsiteX12" fmla="*/ 6353 w 21599"/>
                                    <a:gd name="connsiteY12" fmla="*/ 6353 h 39388"/>
                                    <a:gd name="connsiteX13" fmla="*/ 12706 w 21599"/>
                                    <a:gd name="connsiteY13" fmla="*/ 1271 h 39388"/>
                                    <a:gd name="connsiteX14" fmla="*/ 17788 w 21599"/>
                                    <a:gd name="connsiteY14" fmla="*/ 3812 h 39388"/>
                                    <a:gd name="connsiteX15" fmla="*/ 19059 w 21599"/>
                                    <a:gd name="connsiteY15" fmla="*/ 7624 h 39388"/>
                                    <a:gd name="connsiteX16" fmla="*/ 19059 w 21599"/>
                                    <a:gd name="connsiteY16" fmla="*/ 8894 h 39388"/>
                                    <a:gd name="connsiteX17" fmla="*/ 19059 w 21599"/>
                                    <a:gd name="connsiteY17" fmla="*/ 7624 h 39388"/>
                                    <a:gd name="connsiteX18" fmla="*/ 19059 w 21599"/>
                                    <a:gd name="connsiteY18" fmla="*/ 1271 h 39388"/>
                                    <a:gd name="connsiteX19" fmla="*/ 17788 w 21599"/>
                                    <a:gd name="connsiteY19" fmla="*/ 1271 h 39388"/>
                                    <a:gd name="connsiteX20" fmla="*/ 11435 w 21599"/>
                                    <a:gd name="connsiteY20" fmla="*/ 0 h 39388"/>
                                    <a:gd name="connsiteX21" fmla="*/ 0 w 21599"/>
                                    <a:gd name="connsiteY21" fmla="*/ 10165 h 39388"/>
                                    <a:gd name="connsiteX22" fmla="*/ 7623 w 21599"/>
                                    <a:gd name="connsiteY22" fmla="*/ 22871 h 39388"/>
                                    <a:gd name="connsiteX23" fmla="*/ 10165 w 21599"/>
                                    <a:gd name="connsiteY23" fmla="*/ 24141 h 39388"/>
                                    <a:gd name="connsiteX24" fmla="*/ 15247 w 21599"/>
                                    <a:gd name="connsiteY24" fmla="*/ 31765 h 39388"/>
                                    <a:gd name="connsiteX25" fmla="*/ 7623 w 21599"/>
                                    <a:gd name="connsiteY25"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7623" y="38118"/>
                                      </a:moveTo>
                                      <a:cubicBezTo>
                                        <a:pt x="5082" y="38118"/>
                                        <a:pt x="1270" y="36847"/>
                                        <a:pt x="0" y="33035"/>
                                      </a:cubicBezTo>
                                      <a:cubicBezTo>
                                        <a:pt x="0" y="31765"/>
                                        <a:pt x="0" y="30494"/>
                                        <a:pt x="0" y="30494"/>
                                      </a:cubicBezTo>
                                      <a:cubicBezTo>
                                        <a:pt x="0" y="30494"/>
                                        <a:pt x="0" y="29223"/>
                                        <a:pt x="0" y="29223"/>
                                      </a:cubicBezTo>
                                      <a:cubicBezTo>
                                        <a:pt x="0" y="29223"/>
                                        <a:pt x="0" y="29223"/>
                                        <a:pt x="0" y="30494"/>
                                      </a:cubicBezTo>
                                      <a:cubicBezTo>
                                        <a:pt x="0" y="31765"/>
                                        <a:pt x="0" y="34306"/>
                                        <a:pt x="0" y="36847"/>
                                      </a:cubicBezTo>
                                      <a:cubicBezTo>
                                        <a:pt x="0" y="38118"/>
                                        <a:pt x="0" y="38118"/>
                                        <a:pt x="1270" y="38118"/>
                                      </a:cubicBezTo>
                                      <a:cubicBezTo>
                                        <a:pt x="3812" y="39388"/>
                                        <a:pt x="6353" y="39388"/>
                                        <a:pt x="8894" y="39388"/>
                                      </a:cubicBezTo>
                                      <a:cubicBezTo>
                                        <a:pt x="11435" y="39388"/>
                                        <a:pt x="13976" y="39388"/>
                                        <a:pt x="16518" y="36847"/>
                                      </a:cubicBezTo>
                                      <a:cubicBezTo>
                                        <a:pt x="20329" y="34306"/>
                                        <a:pt x="21600" y="30494"/>
                                        <a:pt x="21600" y="27953"/>
                                      </a:cubicBezTo>
                                      <a:cubicBezTo>
                                        <a:pt x="21600" y="22871"/>
                                        <a:pt x="19059" y="19059"/>
                                        <a:pt x="12706" y="15247"/>
                                      </a:cubicBezTo>
                                      <a:lnTo>
                                        <a:pt x="11435" y="13976"/>
                                      </a:lnTo>
                                      <a:cubicBezTo>
                                        <a:pt x="7623"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6" y="0"/>
                                        <a:pt x="11435" y="0"/>
                                      </a:cubicBezTo>
                                      <a:cubicBezTo>
                                        <a:pt x="3812" y="0"/>
                                        <a:pt x="0" y="3812"/>
                                        <a:pt x="0" y="10165"/>
                                      </a:cubicBezTo>
                                      <a:cubicBezTo>
                                        <a:pt x="0" y="13976"/>
                                        <a:pt x="2541" y="17788"/>
                                        <a:pt x="7623" y="22871"/>
                                      </a:cubicBezTo>
                                      <a:lnTo>
                                        <a:pt x="10165" y="24141"/>
                                      </a:lnTo>
                                      <a:cubicBezTo>
                                        <a:pt x="13976" y="27953"/>
                                        <a:pt x="15247" y="29223"/>
                                        <a:pt x="15247" y="31765"/>
                                      </a:cubicBezTo>
                                      <a:cubicBezTo>
                                        <a:pt x="15247" y="35576"/>
                                        <a:pt x="12706" y="38118"/>
                                        <a:pt x="7623"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1" name="任意多边形: 形状 421"/>
                              <wps:cNvSpPr/>
                              <wps:spPr>
                                <a:xfrm>
                                  <a:off x="2692376"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1435"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2706"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2" name="任意多边形: 形状 422"/>
                              <wps:cNvSpPr/>
                              <wps:spPr>
                                <a:xfrm>
                                  <a:off x="2713976" y="1451011"/>
                                  <a:ext cx="36846" cy="36847"/>
                                </a:xfrm>
                                <a:custGeom>
                                  <a:avLst/>
                                  <a:gdLst>
                                    <a:gd name="connsiteX0" fmla="*/ 7623 w 36846"/>
                                    <a:gd name="connsiteY0" fmla="*/ 31765 h 36847"/>
                                    <a:gd name="connsiteX1" fmla="*/ 25412 w 36846"/>
                                    <a:gd name="connsiteY1" fmla="*/ 36847 h 36847"/>
                                    <a:gd name="connsiteX2" fmla="*/ 34306 w 36846"/>
                                    <a:gd name="connsiteY2" fmla="*/ 35577 h 36847"/>
                                    <a:gd name="connsiteX3" fmla="*/ 35576 w 36846"/>
                                    <a:gd name="connsiteY3" fmla="*/ 34306 h 36847"/>
                                    <a:gd name="connsiteX4" fmla="*/ 36847 w 36846"/>
                                    <a:gd name="connsiteY4" fmla="*/ 27953 h 36847"/>
                                    <a:gd name="connsiteX5" fmla="*/ 36847 w 36846"/>
                                    <a:gd name="connsiteY5" fmla="*/ 26682 h 36847"/>
                                    <a:gd name="connsiteX6" fmla="*/ 35576 w 36846"/>
                                    <a:gd name="connsiteY6" fmla="*/ 27953 h 36847"/>
                                    <a:gd name="connsiteX7" fmla="*/ 34306 w 36846"/>
                                    <a:gd name="connsiteY7" fmla="*/ 31765 h 36847"/>
                                    <a:gd name="connsiteX8" fmla="*/ 25412 w 36846"/>
                                    <a:gd name="connsiteY8" fmla="*/ 34306 h 36847"/>
                                    <a:gd name="connsiteX9" fmla="*/ 8894 w 36846"/>
                                    <a:gd name="connsiteY9" fmla="*/ 16518 h 36847"/>
                                    <a:gd name="connsiteX10" fmla="*/ 13976 w 36846"/>
                                    <a:gd name="connsiteY10" fmla="*/ 3812 h 36847"/>
                                    <a:gd name="connsiteX11" fmla="*/ 24141 w 36846"/>
                                    <a:gd name="connsiteY11" fmla="*/ 1271 h 36847"/>
                                    <a:gd name="connsiteX12" fmla="*/ 34306 w 36846"/>
                                    <a:gd name="connsiteY12" fmla="*/ 3812 h 36847"/>
                                    <a:gd name="connsiteX13" fmla="*/ 36847 w 36846"/>
                                    <a:gd name="connsiteY13" fmla="*/ 8894 h 36847"/>
                                    <a:gd name="connsiteX14" fmla="*/ 36847 w 36846"/>
                                    <a:gd name="connsiteY14" fmla="*/ 10165 h 36847"/>
                                    <a:gd name="connsiteX15" fmla="*/ 36847 w 36846"/>
                                    <a:gd name="connsiteY15" fmla="*/ 8894 h 36847"/>
                                    <a:gd name="connsiteX16" fmla="*/ 36847 w 36846"/>
                                    <a:gd name="connsiteY16" fmla="*/ 3812 h 36847"/>
                                    <a:gd name="connsiteX17" fmla="*/ 36847 w 36846"/>
                                    <a:gd name="connsiteY17" fmla="*/ 1271 h 36847"/>
                                    <a:gd name="connsiteX18" fmla="*/ 35576 w 36846"/>
                                    <a:gd name="connsiteY18" fmla="*/ 1271 h 36847"/>
                                    <a:gd name="connsiteX19" fmla="*/ 30494 w 36846"/>
                                    <a:gd name="connsiteY19" fmla="*/ 0 h 36847"/>
                                    <a:gd name="connsiteX20" fmla="*/ 22870 w 36846"/>
                                    <a:gd name="connsiteY20" fmla="*/ 0 h 36847"/>
                                    <a:gd name="connsiteX21" fmla="*/ 6353 w 36846"/>
                                    <a:gd name="connsiteY21" fmla="*/ 5082 h 36847"/>
                                    <a:gd name="connsiteX22" fmla="*/ 0 w 36846"/>
                                    <a:gd name="connsiteY22" fmla="*/ 19059 h 36847"/>
                                    <a:gd name="connsiteX23" fmla="*/ 7623 w 36846"/>
                                    <a:gd name="connsiteY23" fmla="*/ 31765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6" h="36847">
                                      <a:moveTo>
                                        <a:pt x="7623" y="31765"/>
                                      </a:moveTo>
                                      <a:cubicBezTo>
                                        <a:pt x="12706" y="35577"/>
                                        <a:pt x="17788" y="36847"/>
                                        <a:pt x="25412" y="36847"/>
                                      </a:cubicBezTo>
                                      <a:cubicBezTo>
                                        <a:pt x="29223" y="36847"/>
                                        <a:pt x="33035" y="36847"/>
                                        <a:pt x="34306" y="35577"/>
                                      </a:cubicBezTo>
                                      <a:cubicBezTo>
                                        <a:pt x="35576" y="35577"/>
                                        <a:pt x="35576" y="35577"/>
                                        <a:pt x="35576" y="34306"/>
                                      </a:cubicBezTo>
                                      <a:cubicBezTo>
                                        <a:pt x="35576" y="33035"/>
                                        <a:pt x="36847" y="27953"/>
                                        <a:pt x="36847" y="27953"/>
                                      </a:cubicBezTo>
                                      <a:cubicBezTo>
                                        <a:pt x="36847" y="27953"/>
                                        <a:pt x="36847" y="26682"/>
                                        <a:pt x="36847" y="26682"/>
                                      </a:cubicBezTo>
                                      <a:cubicBezTo>
                                        <a:pt x="36847" y="26682"/>
                                        <a:pt x="36847" y="26682"/>
                                        <a:pt x="35576" y="27953"/>
                                      </a:cubicBezTo>
                                      <a:cubicBezTo>
                                        <a:pt x="35576" y="29224"/>
                                        <a:pt x="34306" y="30494"/>
                                        <a:pt x="34306" y="31765"/>
                                      </a:cubicBezTo>
                                      <a:cubicBezTo>
                                        <a:pt x="31765" y="34306"/>
                                        <a:pt x="29223" y="34306"/>
                                        <a:pt x="25412" y="34306"/>
                                      </a:cubicBezTo>
                                      <a:cubicBezTo>
                                        <a:pt x="19059" y="34306"/>
                                        <a:pt x="8894" y="27953"/>
                                        <a:pt x="8894" y="16518"/>
                                      </a:cubicBezTo>
                                      <a:cubicBezTo>
                                        <a:pt x="8894" y="11435"/>
                                        <a:pt x="10165" y="6353"/>
                                        <a:pt x="13976" y="3812"/>
                                      </a:cubicBezTo>
                                      <a:cubicBezTo>
                                        <a:pt x="16517" y="1271"/>
                                        <a:pt x="19059" y="1271"/>
                                        <a:pt x="24141" y="1271"/>
                                      </a:cubicBezTo>
                                      <a:cubicBezTo>
                                        <a:pt x="29223" y="1271"/>
                                        <a:pt x="33035" y="2541"/>
                                        <a:pt x="34306" y="3812"/>
                                      </a:cubicBezTo>
                                      <a:cubicBezTo>
                                        <a:pt x="35576"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6" y="1271"/>
                                      </a:cubicBezTo>
                                      <a:cubicBezTo>
                                        <a:pt x="34306" y="1271"/>
                                        <a:pt x="33035" y="1271"/>
                                        <a:pt x="30494" y="0"/>
                                      </a:cubicBezTo>
                                      <a:cubicBezTo>
                                        <a:pt x="27953" y="0"/>
                                        <a:pt x="26682" y="0"/>
                                        <a:pt x="22870" y="0"/>
                                      </a:cubicBezTo>
                                      <a:cubicBezTo>
                                        <a:pt x="15247" y="0"/>
                                        <a:pt x="10165" y="2541"/>
                                        <a:pt x="6353" y="5082"/>
                                      </a:cubicBezTo>
                                      <a:cubicBezTo>
                                        <a:pt x="1270" y="10165"/>
                                        <a:pt x="0" y="15247"/>
                                        <a:pt x="0" y="19059"/>
                                      </a:cubicBezTo>
                                      <a:cubicBezTo>
                                        <a:pt x="1270" y="21600"/>
                                        <a:pt x="2541" y="26682"/>
                                        <a:pt x="7623" y="317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3" name="任意多边形: 形状 423"/>
                              <wps:cNvSpPr/>
                              <wps:spPr>
                                <a:xfrm>
                                  <a:off x="2757176" y="1448470"/>
                                  <a:ext cx="43199" cy="36847"/>
                                </a:xfrm>
                                <a:custGeom>
                                  <a:avLst/>
                                  <a:gdLst>
                                    <a:gd name="connsiteX0" fmla="*/ 30494 w 43199"/>
                                    <a:gd name="connsiteY0" fmla="*/ 34306 h 36847"/>
                                    <a:gd name="connsiteX1" fmla="*/ 29224 w 43199"/>
                                    <a:gd name="connsiteY1" fmla="*/ 36847 h 36847"/>
                                    <a:gd name="connsiteX2" fmla="*/ 27953 w 43199"/>
                                    <a:gd name="connsiteY2" fmla="*/ 36847 h 36847"/>
                                    <a:gd name="connsiteX3" fmla="*/ 26682 w 43199"/>
                                    <a:gd name="connsiteY3" fmla="*/ 36847 h 36847"/>
                                    <a:gd name="connsiteX4" fmla="*/ 27953 w 43199"/>
                                    <a:gd name="connsiteY4" fmla="*/ 36847 h 36847"/>
                                    <a:gd name="connsiteX5" fmla="*/ 34306 w 43199"/>
                                    <a:gd name="connsiteY5" fmla="*/ 36847 h 36847"/>
                                    <a:gd name="connsiteX6" fmla="*/ 41929 w 43199"/>
                                    <a:gd name="connsiteY6" fmla="*/ 36847 h 36847"/>
                                    <a:gd name="connsiteX7" fmla="*/ 43200 w 43199"/>
                                    <a:gd name="connsiteY7" fmla="*/ 36847 h 36847"/>
                                    <a:gd name="connsiteX8" fmla="*/ 41929 w 43199"/>
                                    <a:gd name="connsiteY8" fmla="*/ 36847 h 36847"/>
                                    <a:gd name="connsiteX9" fmla="*/ 39388 w 43199"/>
                                    <a:gd name="connsiteY9" fmla="*/ 36847 h 36847"/>
                                    <a:gd name="connsiteX10" fmla="*/ 36847 w 43199"/>
                                    <a:gd name="connsiteY10" fmla="*/ 34306 h 36847"/>
                                    <a:gd name="connsiteX11" fmla="*/ 36847 w 43199"/>
                                    <a:gd name="connsiteY11" fmla="*/ 22871 h 36847"/>
                                    <a:gd name="connsiteX12" fmla="*/ 36847 w 43199"/>
                                    <a:gd name="connsiteY12" fmla="*/ 13976 h 36847"/>
                                    <a:gd name="connsiteX13" fmla="*/ 36847 w 43199"/>
                                    <a:gd name="connsiteY13" fmla="*/ 2541 h 36847"/>
                                    <a:gd name="connsiteX14" fmla="*/ 39388 w 43199"/>
                                    <a:gd name="connsiteY14" fmla="*/ 0 h 36847"/>
                                    <a:gd name="connsiteX15" fmla="*/ 40659 w 43199"/>
                                    <a:gd name="connsiteY15" fmla="*/ 0 h 36847"/>
                                    <a:gd name="connsiteX16" fmla="*/ 41929 w 43199"/>
                                    <a:gd name="connsiteY16" fmla="*/ 0 h 36847"/>
                                    <a:gd name="connsiteX17" fmla="*/ 40659 w 43199"/>
                                    <a:gd name="connsiteY17" fmla="*/ 0 h 36847"/>
                                    <a:gd name="connsiteX18" fmla="*/ 34306 w 43199"/>
                                    <a:gd name="connsiteY18" fmla="*/ 0 h 36847"/>
                                    <a:gd name="connsiteX19" fmla="*/ 26682 w 43199"/>
                                    <a:gd name="connsiteY19" fmla="*/ 0 h 36847"/>
                                    <a:gd name="connsiteX20" fmla="*/ 25412 w 43199"/>
                                    <a:gd name="connsiteY20" fmla="*/ 0 h 36847"/>
                                    <a:gd name="connsiteX21" fmla="*/ 26682 w 43199"/>
                                    <a:gd name="connsiteY21" fmla="*/ 0 h 36847"/>
                                    <a:gd name="connsiteX22" fmla="*/ 29224 w 43199"/>
                                    <a:gd name="connsiteY22" fmla="*/ 0 h 36847"/>
                                    <a:gd name="connsiteX23" fmla="*/ 31765 w 43199"/>
                                    <a:gd name="connsiteY23" fmla="*/ 2541 h 36847"/>
                                    <a:gd name="connsiteX24" fmla="*/ 31765 w 43199"/>
                                    <a:gd name="connsiteY24" fmla="*/ 13976 h 36847"/>
                                    <a:gd name="connsiteX25" fmla="*/ 31765 w 43199"/>
                                    <a:gd name="connsiteY25" fmla="*/ 15247 h 36847"/>
                                    <a:gd name="connsiteX26" fmla="*/ 31765 w 43199"/>
                                    <a:gd name="connsiteY26" fmla="*/ 15247 h 36847"/>
                                    <a:gd name="connsiteX27" fmla="*/ 12706 w 43199"/>
                                    <a:gd name="connsiteY27" fmla="*/ 15247 h 36847"/>
                                    <a:gd name="connsiteX28" fmla="*/ 12706 w 43199"/>
                                    <a:gd name="connsiteY28" fmla="*/ 15247 h 36847"/>
                                    <a:gd name="connsiteX29" fmla="*/ 12706 w 43199"/>
                                    <a:gd name="connsiteY29" fmla="*/ 13976 h 36847"/>
                                    <a:gd name="connsiteX30" fmla="*/ 12706 w 43199"/>
                                    <a:gd name="connsiteY30" fmla="*/ 2541 h 36847"/>
                                    <a:gd name="connsiteX31" fmla="*/ 13977 w 43199"/>
                                    <a:gd name="connsiteY31" fmla="*/ 0 h 36847"/>
                                    <a:gd name="connsiteX32" fmla="*/ 15247 w 43199"/>
                                    <a:gd name="connsiteY32" fmla="*/ 0 h 36847"/>
                                    <a:gd name="connsiteX33" fmla="*/ 16518 w 43199"/>
                                    <a:gd name="connsiteY33" fmla="*/ 0 h 36847"/>
                                    <a:gd name="connsiteX34" fmla="*/ 15247 w 43199"/>
                                    <a:gd name="connsiteY34" fmla="*/ 0 h 36847"/>
                                    <a:gd name="connsiteX35" fmla="*/ 8894 w 43199"/>
                                    <a:gd name="connsiteY35" fmla="*/ 0 h 36847"/>
                                    <a:gd name="connsiteX36" fmla="*/ 1271 w 43199"/>
                                    <a:gd name="connsiteY36" fmla="*/ 0 h 36847"/>
                                    <a:gd name="connsiteX37" fmla="*/ 0 w 43199"/>
                                    <a:gd name="connsiteY37" fmla="*/ 0 h 36847"/>
                                    <a:gd name="connsiteX38" fmla="*/ 1271 w 43199"/>
                                    <a:gd name="connsiteY38" fmla="*/ 0 h 36847"/>
                                    <a:gd name="connsiteX39" fmla="*/ 3812 w 43199"/>
                                    <a:gd name="connsiteY39" fmla="*/ 0 h 36847"/>
                                    <a:gd name="connsiteX40" fmla="*/ 6353 w 43199"/>
                                    <a:gd name="connsiteY40" fmla="*/ 2541 h 36847"/>
                                    <a:gd name="connsiteX41" fmla="*/ 6353 w 43199"/>
                                    <a:gd name="connsiteY41" fmla="*/ 13976 h 36847"/>
                                    <a:gd name="connsiteX42" fmla="*/ 6353 w 43199"/>
                                    <a:gd name="connsiteY42" fmla="*/ 22871 h 36847"/>
                                    <a:gd name="connsiteX43" fmla="*/ 6353 w 43199"/>
                                    <a:gd name="connsiteY43" fmla="*/ 34306 h 36847"/>
                                    <a:gd name="connsiteX44" fmla="*/ 5082 w 43199"/>
                                    <a:gd name="connsiteY44" fmla="*/ 36847 h 36847"/>
                                    <a:gd name="connsiteX45" fmla="*/ 3812 w 43199"/>
                                    <a:gd name="connsiteY45" fmla="*/ 36847 h 36847"/>
                                    <a:gd name="connsiteX46" fmla="*/ 2541 w 43199"/>
                                    <a:gd name="connsiteY46" fmla="*/ 36847 h 36847"/>
                                    <a:gd name="connsiteX47" fmla="*/ 3812 w 43199"/>
                                    <a:gd name="connsiteY47" fmla="*/ 36847 h 36847"/>
                                    <a:gd name="connsiteX48" fmla="*/ 10165 w 43199"/>
                                    <a:gd name="connsiteY48" fmla="*/ 36847 h 36847"/>
                                    <a:gd name="connsiteX49" fmla="*/ 17788 w 43199"/>
                                    <a:gd name="connsiteY49" fmla="*/ 36847 h 36847"/>
                                    <a:gd name="connsiteX50" fmla="*/ 19059 w 43199"/>
                                    <a:gd name="connsiteY50" fmla="*/ 36847 h 36847"/>
                                    <a:gd name="connsiteX51" fmla="*/ 17788 w 43199"/>
                                    <a:gd name="connsiteY51" fmla="*/ 36847 h 36847"/>
                                    <a:gd name="connsiteX52" fmla="*/ 15247 w 43199"/>
                                    <a:gd name="connsiteY52" fmla="*/ 36847 h 36847"/>
                                    <a:gd name="connsiteX53" fmla="*/ 12706 w 43199"/>
                                    <a:gd name="connsiteY53" fmla="*/ 34306 h 36847"/>
                                    <a:gd name="connsiteX54" fmla="*/ 12706 w 43199"/>
                                    <a:gd name="connsiteY54" fmla="*/ 22871 h 36847"/>
                                    <a:gd name="connsiteX55" fmla="*/ 12706 w 43199"/>
                                    <a:gd name="connsiteY55" fmla="*/ 17788 h 36847"/>
                                    <a:gd name="connsiteX56" fmla="*/ 12706 w 43199"/>
                                    <a:gd name="connsiteY56" fmla="*/ 17788 h 36847"/>
                                    <a:gd name="connsiteX57" fmla="*/ 31765 w 43199"/>
                                    <a:gd name="connsiteY57" fmla="*/ 17788 h 36847"/>
                                    <a:gd name="connsiteX58" fmla="*/ 31765 w 43199"/>
                                    <a:gd name="connsiteY58" fmla="*/ 17788 h 36847"/>
                                    <a:gd name="connsiteX59" fmla="*/ 31765 w 43199"/>
                                    <a:gd name="connsiteY59" fmla="*/ 22871 h 36847"/>
                                    <a:gd name="connsiteX60" fmla="*/ 30494 w 43199"/>
                                    <a:gd name="connsiteY60"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6847">
                                      <a:moveTo>
                                        <a:pt x="30494" y="34306"/>
                                      </a:moveTo>
                                      <a:cubicBezTo>
                                        <a:pt x="30494" y="35577"/>
                                        <a:pt x="30494" y="36847"/>
                                        <a:pt x="29224" y="36847"/>
                                      </a:cubicBezTo>
                                      <a:cubicBezTo>
                                        <a:pt x="29224" y="36847"/>
                                        <a:pt x="27953" y="36847"/>
                                        <a:pt x="27953" y="36847"/>
                                      </a:cubicBezTo>
                                      <a:cubicBezTo>
                                        <a:pt x="27953" y="36847"/>
                                        <a:pt x="26682" y="36847"/>
                                        <a:pt x="26682" y="36847"/>
                                      </a:cubicBezTo>
                                      <a:cubicBezTo>
                                        <a:pt x="26682" y="36847"/>
                                        <a:pt x="26682" y="36847"/>
                                        <a:pt x="27953" y="36847"/>
                                      </a:cubicBezTo>
                                      <a:cubicBezTo>
                                        <a:pt x="30494" y="36847"/>
                                        <a:pt x="33035" y="36847"/>
                                        <a:pt x="34306" y="36847"/>
                                      </a:cubicBezTo>
                                      <a:cubicBezTo>
                                        <a:pt x="35577" y="36847"/>
                                        <a:pt x="39388" y="36847"/>
                                        <a:pt x="41929" y="36847"/>
                                      </a:cubicBezTo>
                                      <a:cubicBezTo>
                                        <a:pt x="41929" y="36847"/>
                                        <a:pt x="43200" y="36847"/>
                                        <a:pt x="43200" y="36847"/>
                                      </a:cubicBezTo>
                                      <a:cubicBezTo>
                                        <a:pt x="43200" y="36847"/>
                                        <a:pt x="43200" y="36847"/>
                                        <a:pt x="41929" y="36847"/>
                                      </a:cubicBezTo>
                                      <a:cubicBezTo>
                                        <a:pt x="40659" y="36847"/>
                                        <a:pt x="39388" y="36847"/>
                                        <a:pt x="39388" y="36847"/>
                                      </a:cubicBezTo>
                                      <a:cubicBezTo>
                                        <a:pt x="38118" y="36847"/>
                                        <a:pt x="38118" y="35577"/>
                                        <a:pt x="36847" y="34306"/>
                                      </a:cubicBezTo>
                                      <a:cubicBezTo>
                                        <a:pt x="36847" y="31765"/>
                                        <a:pt x="36847" y="27953"/>
                                        <a:pt x="36847" y="22871"/>
                                      </a:cubicBezTo>
                                      <a:lnTo>
                                        <a:pt x="36847" y="13976"/>
                                      </a:lnTo>
                                      <a:cubicBezTo>
                                        <a:pt x="36847" y="6353"/>
                                        <a:pt x="36847" y="5082"/>
                                        <a:pt x="36847" y="2541"/>
                                      </a:cubicBezTo>
                                      <a:cubicBezTo>
                                        <a:pt x="36847" y="1271"/>
                                        <a:pt x="36847"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3976"/>
                                      </a:cubicBezTo>
                                      <a:lnTo>
                                        <a:pt x="31765" y="15247"/>
                                      </a:lnTo>
                                      <a:cubicBezTo>
                                        <a:pt x="31765" y="15247"/>
                                        <a:pt x="31765" y="15247"/>
                                        <a:pt x="31765" y="15247"/>
                                      </a:cubicBezTo>
                                      <a:lnTo>
                                        <a:pt x="12706" y="15247"/>
                                      </a:lnTo>
                                      <a:cubicBezTo>
                                        <a:pt x="12706" y="15247"/>
                                        <a:pt x="12706" y="15247"/>
                                        <a:pt x="12706" y="15247"/>
                                      </a:cubicBezTo>
                                      <a:lnTo>
                                        <a:pt x="12706" y="13976"/>
                                      </a:lnTo>
                                      <a:cubicBezTo>
                                        <a:pt x="12706" y="6353"/>
                                        <a:pt x="12706" y="5082"/>
                                        <a:pt x="12706" y="2541"/>
                                      </a:cubicBezTo>
                                      <a:cubicBezTo>
                                        <a:pt x="12706" y="1271"/>
                                        <a:pt x="12706" y="0"/>
                                        <a:pt x="13977" y="0"/>
                                      </a:cubicBezTo>
                                      <a:cubicBezTo>
                                        <a:pt x="15247" y="0"/>
                                        <a:pt x="1524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7788" y="36847"/>
                                        <a:pt x="19059" y="36847"/>
                                        <a:pt x="19059" y="36847"/>
                                      </a:cubicBezTo>
                                      <a:cubicBezTo>
                                        <a:pt x="19059" y="36847"/>
                                        <a:pt x="19059" y="36847"/>
                                        <a:pt x="17788" y="36847"/>
                                      </a:cubicBezTo>
                                      <a:cubicBezTo>
                                        <a:pt x="16518" y="36847"/>
                                        <a:pt x="15247" y="36847"/>
                                        <a:pt x="15247" y="36847"/>
                                      </a:cubicBezTo>
                                      <a:cubicBezTo>
                                        <a:pt x="13977" y="36847"/>
                                        <a:pt x="13977" y="35577"/>
                                        <a:pt x="12706" y="34306"/>
                                      </a:cubicBezTo>
                                      <a:cubicBezTo>
                                        <a:pt x="12706" y="31765"/>
                                        <a:pt x="12706" y="27953"/>
                                        <a:pt x="12706" y="22871"/>
                                      </a:cubicBezTo>
                                      <a:lnTo>
                                        <a:pt x="12706" y="17788"/>
                                      </a:lnTo>
                                      <a:cubicBezTo>
                                        <a:pt x="12706" y="17788"/>
                                        <a:pt x="12706" y="17788"/>
                                        <a:pt x="12706" y="17788"/>
                                      </a:cubicBezTo>
                                      <a:lnTo>
                                        <a:pt x="31765" y="17788"/>
                                      </a:lnTo>
                                      <a:cubicBezTo>
                                        <a:pt x="31765" y="17788"/>
                                        <a:pt x="31765" y="17788"/>
                                        <a:pt x="31765" y="17788"/>
                                      </a:cubicBezTo>
                                      <a:lnTo>
                                        <a:pt x="31765" y="22871"/>
                                      </a:lnTo>
                                      <a:cubicBezTo>
                                        <a:pt x="30494" y="29224"/>
                                        <a:pt x="30494" y="33035"/>
                                        <a:pt x="30494"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4" name="任意多边形: 形状 424"/>
                              <wps:cNvSpPr/>
                              <wps:spPr>
                                <a:xfrm>
                                  <a:off x="2802917" y="1449741"/>
                                  <a:ext cx="41929" cy="39388"/>
                                </a:xfrm>
                                <a:custGeom>
                                  <a:avLst/>
                                  <a:gdLst>
                                    <a:gd name="connsiteX0" fmla="*/ 12706 w 41929"/>
                                    <a:gd name="connsiteY0" fmla="*/ 2541 h 39388"/>
                                    <a:gd name="connsiteX1" fmla="*/ 13976 w 41929"/>
                                    <a:gd name="connsiteY1" fmla="*/ 0 h 39388"/>
                                    <a:gd name="connsiteX2" fmla="*/ 15247 w 41929"/>
                                    <a:gd name="connsiteY2" fmla="*/ 0 h 39388"/>
                                    <a:gd name="connsiteX3" fmla="*/ 16517 w 41929"/>
                                    <a:gd name="connsiteY3" fmla="*/ 0 h 39388"/>
                                    <a:gd name="connsiteX4" fmla="*/ 15247 w 41929"/>
                                    <a:gd name="connsiteY4" fmla="*/ 0 h 39388"/>
                                    <a:gd name="connsiteX5" fmla="*/ 8894 w 41929"/>
                                    <a:gd name="connsiteY5" fmla="*/ 0 h 39388"/>
                                    <a:gd name="connsiteX6" fmla="*/ 1270 w 41929"/>
                                    <a:gd name="connsiteY6" fmla="*/ 0 h 39388"/>
                                    <a:gd name="connsiteX7" fmla="*/ 0 w 41929"/>
                                    <a:gd name="connsiteY7" fmla="*/ 0 h 39388"/>
                                    <a:gd name="connsiteX8" fmla="*/ 1270 w 41929"/>
                                    <a:gd name="connsiteY8" fmla="*/ 0 h 39388"/>
                                    <a:gd name="connsiteX9" fmla="*/ 3812 w 41929"/>
                                    <a:gd name="connsiteY9" fmla="*/ 0 h 39388"/>
                                    <a:gd name="connsiteX10" fmla="*/ 6353 w 41929"/>
                                    <a:gd name="connsiteY10" fmla="*/ 2541 h 39388"/>
                                    <a:gd name="connsiteX11" fmla="*/ 6353 w 41929"/>
                                    <a:gd name="connsiteY11" fmla="*/ 13976 h 39388"/>
                                    <a:gd name="connsiteX12" fmla="*/ 6353 w 41929"/>
                                    <a:gd name="connsiteY12" fmla="*/ 21600 h 39388"/>
                                    <a:gd name="connsiteX13" fmla="*/ 11435 w 41929"/>
                                    <a:gd name="connsiteY13" fmla="*/ 35577 h 39388"/>
                                    <a:gd name="connsiteX14" fmla="*/ 22870 w 41929"/>
                                    <a:gd name="connsiteY14" fmla="*/ 39388 h 39388"/>
                                    <a:gd name="connsiteX15" fmla="*/ 33035 w 41929"/>
                                    <a:gd name="connsiteY15" fmla="*/ 35577 h 39388"/>
                                    <a:gd name="connsiteX16" fmla="*/ 38118 w 41929"/>
                                    <a:gd name="connsiteY16" fmla="*/ 20329 h 39388"/>
                                    <a:gd name="connsiteX17" fmla="*/ 38118 w 41929"/>
                                    <a:gd name="connsiteY17" fmla="*/ 15247 h 39388"/>
                                    <a:gd name="connsiteX18" fmla="*/ 38118 w 41929"/>
                                    <a:gd name="connsiteY18" fmla="*/ 3812 h 39388"/>
                                    <a:gd name="connsiteX19" fmla="*/ 39388 w 41929"/>
                                    <a:gd name="connsiteY19" fmla="*/ 1271 h 39388"/>
                                    <a:gd name="connsiteX20" fmla="*/ 40659 w 41929"/>
                                    <a:gd name="connsiteY20" fmla="*/ 1271 h 39388"/>
                                    <a:gd name="connsiteX21" fmla="*/ 41929 w 41929"/>
                                    <a:gd name="connsiteY21" fmla="*/ 1271 h 39388"/>
                                    <a:gd name="connsiteX22" fmla="*/ 40659 w 41929"/>
                                    <a:gd name="connsiteY22" fmla="*/ 1271 h 39388"/>
                                    <a:gd name="connsiteX23" fmla="*/ 34306 w 41929"/>
                                    <a:gd name="connsiteY23" fmla="*/ 1271 h 39388"/>
                                    <a:gd name="connsiteX24" fmla="*/ 27953 w 41929"/>
                                    <a:gd name="connsiteY24" fmla="*/ 1271 h 39388"/>
                                    <a:gd name="connsiteX25" fmla="*/ 26682 w 41929"/>
                                    <a:gd name="connsiteY25" fmla="*/ 1271 h 39388"/>
                                    <a:gd name="connsiteX26" fmla="*/ 27953 w 41929"/>
                                    <a:gd name="connsiteY26" fmla="*/ 1271 h 39388"/>
                                    <a:gd name="connsiteX27" fmla="*/ 29223 w 41929"/>
                                    <a:gd name="connsiteY27" fmla="*/ 1271 h 39388"/>
                                    <a:gd name="connsiteX28" fmla="*/ 31765 w 41929"/>
                                    <a:gd name="connsiteY28" fmla="*/ 3812 h 39388"/>
                                    <a:gd name="connsiteX29" fmla="*/ 31765 w 41929"/>
                                    <a:gd name="connsiteY29" fmla="*/ 15247 h 39388"/>
                                    <a:gd name="connsiteX30" fmla="*/ 31765 w 41929"/>
                                    <a:gd name="connsiteY30" fmla="*/ 21600 h 39388"/>
                                    <a:gd name="connsiteX31" fmla="*/ 29223 w 41929"/>
                                    <a:gd name="connsiteY31" fmla="*/ 34306 h 39388"/>
                                    <a:gd name="connsiteX32" fmla="*/ 21600 w 41929"/>
                                    <a:gd name="connsiteY32" fmla="*/ 36847 h 39388"/>
                                    <a:gd name="connsiteX33" fmla="*/ 15247 w 41929"/>
                                    <a:gd name="connsiteY33" fmla="*/ 34306 h 39388"/>
                                    <a:gd name="connsiteX34" fmla="*/ 11435 w 41929"/>
                                    <a:gd name="connsiteY34" fmla="*/ 21600 h 39388"/>
                                    <a:gd name="connsiteX35" fmla="*/ 11435 w 41929"/>
                                    <a:gd name="connsiteY35" fmla="*/ 13976 h 39388"/>
                                    <a:gd name="connsiteX36" fmla="*/ 12706 w 41929"/>
                                    <a:gd name="connsiteY36" fmla="*/ 2541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12706" y="2541"/>
                                      </a:moveTo>
                                      <a:cubicBezTo>
                                        <a:pt x="12706" y="1271"/>
                                        <a:pt x="12706" y="0"/>
                                        <a:pt x="13976" y="0"/>
                                      </a:cubicBezTo>
                                      <a:cubicBezTo>
                                        <a:pt x="13976" y="0"/>
                                        <a:pt x="15247" y="0"/>
                                        <a:pt x="15247" y="0"/>
                                      </a:cubicBezTo>
                                      <a:cubicBezTo>
                                        <a:pt x="15247" y="0"/>
                                        <a:pt x="16517" y="0"/>
                                        <a:pt x="16517" y="0"/>
                                      </a:cubicBezTo>
                                      <a:cubicBezTo>
                                        <a:pt x="16517" y="0"/>
                                        <a:pt x="16517" y="0"/>
                                        <a:pt x="15247" y="0"/>
                                      </a:cubicBezTo>
                                      <a:cubicBezTo>
                                        <a:pt x="1397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0" y="39388"/>
                                      </a:cubicBezTo>
                                      <a:cubicBezTo>
                                        <a:pt x="26682" y="39388"/>
                                        <a:pt x="30494" y="39388"/>
                                        <a:pt x="33035" y="35577"/>
                                      </a:cubicBezTo>
                                      <a:cubicBezTo>
                                        <a:pt x="36847" y="31765"/>
                                        <a:pt x="38118" y="25412"/>
                                        <a:pt x="38118" y="20329"/>
                                      </a:cubicBez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6"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3" y="1271"/>
                                        <a:pt x="29223" y="1271"/>
                                      </a:cubicBezTo>
                                      <a:cubicBezTo>
                                        <a:pt x="30494" y="1271"/>
                                        <a:pt x="31765" y="2541"/>
                                        <a:pt x="31765" y="3812"/>
                                      </a:cubicBezTo>
                                      <a:cubicBezTo>
                                        <a:pt x="31765" y="5082"/>
                                        <a:pt x="31765" y="6353"/>
                                        <a:pt x="31765" y="15247"/>
                                      </a:cubicBezTo>
                                      <a:lnTo>
                                        <a:pt x="31765" y="21600"/>
                                      </a:lnTo>
                                      <a:cubicBezTo>
                                        <a:pt x="31765" y="26682"/>
                                        <a:pt x="31765" y="31765"/>
                                        <a:pt x="29223"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2706"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5" name="任意多边形: 形状 425"/>
                              <wps:cNvSpPr/>
                              <wps:spPr>
                                <a:xfrm>
                                  <a:off x="2843576" y="1448470"/>
                                  <a:ext cx="82588" cy="41929"/>
                                </a:xfrm>
                                <a:custGeom>
                                  <a:avLst/>
                                  <a:gdLst>
                                    <a:gd name="connsiteX0" fmla="*/ 82588 w 82588"/>
                                    <a:gd name="connsiteY0" fmla="*/ 1271 h 41929"/>
                                    <a:gd name="connsiteX1" fmla="*/ 82588 w 82588"/>
                                    <a:gd name="connsiteY1" fmla="*/ 1271 h 41929"/>
                                    <a:gd name="connsiteX2" fmla="*/ 76235 w 82588"/>
                                    <a:gd name="connsiteY2" fmla="*/ 1271 h 41929"/>
                                    <a:gd name="connsiteX3" fmla="*/ 69882 w 82588"/>
                                    <a:gd name="connsiteY3" fmla="*/ 1271 h 41929"/>
                                    <a:gd name="connsiteX4" fmla="*/ 68612 w 82588"/>
                                    <a:gd name="connsiteY4" fmla="*/ 1271 h 41929"/>
                                    <a:gd name="connsiteX5" fmla="*/ 69882 w 82588"/>
                                    <a:gd name="connsiteY5" fmla="*/ 1271 h 41929"/>
                                    <a:gd name="connsiteX6" fmla="*/ 72423 w 82588"/>
                                    <a:gd name="connsiteY6" fmla="*/ 1271 h 41929"/>
                                    <a:gd name="connsiteX7" fmla="*/ 73694 w 82588"/>
                                    <a:gd name="connsiteY7" fmla="*/ 6353 h 41929"/>
                                    <a:gd name="connsiteX8" fmla="*/ 73694 w 82588"/>
                                    <a:gd name="connsiteY8" fmla="*/ 29224 h 41929"/>
                                    <a:gd name="connsiteX9" fmla="*/ 73694 w 82588"/>
                                    <a:gd name="connsiteY9" fmla="*/ 29224 h 41929"/>
                                    <a:gd name="connsiteX10" fmla="*/ 62259 w 82588"/>
                                    <a:gd name="connsiteY10" fmla="*/ 17788 h 41929"/>
                                    <a:gd name="connsiteX11" fmla="*/ 47012 w 82588"/>
                                    <a:gd name="connsiteY11" fmla="*/ 1271 h 41929"/>
                                    <a:gd name="connsiteX12" fmla="*/ 45741 w 82588"/>
                                    <a:gd name="connsiteY12" fmla="*/ 0 h 41929"/>
                                    <a:gd name="connsiteX13" fmla="*/ 44471 w 82588"/>
                                    <a:gd name="connsiteY13" fmla="*/ 1271 h 41929"/>
                                    <a:gd name="connsiteX14" fmla="*/ 44471 w 82588"/>
                                    <a:gd name="connsiteY14" fmla="*/ 31765 h 41929"/>
                                    <a:gd name="connsiteX15" fmla="*/ 43200 w 82588"/>
                                    <a:gd name="connsiteY15" fmla="*/ 38118 h 41929"/>
                                    <a:gd name="connsiteX16" fmla="*/ 40659 w 82588"/>
                                    <a:gd name="connsiteY16" fmla="*/ 38118 h 41929"/>
                                    <a:gd name="connsiteX17" fmla="*/ 40659 w 82588"/>
                                    <a:gd name="connsiteY17" fmla="*/ 38118 h 41929"/>
                                    <a:gd name="connsiteX18" fmla="*/ 40659 w 82588"/>
                                    <a:gd name="connsiteY18" fmla="*/ 38118 h 41929"/>
                                    <a:gd name="connsiteX19" fmla="*/ 38118 w 82588"/>
                                    <a:gd name="connsiteY19" fmla="*/ 38118 h 41929"/>
                                    <a:gd name="connsiteX20" fmla="*/ 33035 w 82588"/>
                                    <a:gd name="connsiteY20" fmla="*/ 33035 h 41929"/>
                                    <a:gd name="connsiteX21" fmla="*/ 20329 w 82588"/>
                                    <a:gd name="connsiteY21" fmla="*/ 1271 h 41929"/>
                                    <a:gd name="connsiteX22" fmla="*/ 19059 w 82588"/>
                                    <a:gd name="connsiteY22" fmla="*/ 0 h 41929"/>
                                    <a:gd name="connsiteX23" fmla="*/ 17788 w 82588"/>
                                    <a:gd name="connsiteY23" fmla="*/ 2541 h 41929"/>
                                    <a:gd name="connsiteX24" fmla="*/ 5082 w 82588"/>
                                    <a:gd name="connsiteY24" fmla="*/ 34306 h 41929"/>
                                    <a:gd name="connsiteX25" fmla="*/ 1270 w 82588"/>
                                    <a:gd name="connsiteY25" fmla="*/ 39388 h 41929"/>
                                    <a:gd name="connsiteX26" fmla="*/ 0 w 82588"/>
                                    <a:gd name="connsiteY26" fmla="*/ 39388 h 41929"/>
                                    <a:gd name="connsiteX27" fmla="*/ 0 w 82588"/>
                                    <a:gd name="connsiteY27" fmla="*/ 39388 h 41929"/>
                                    <a:gd name="connsiteX28" fmla="*/ 1270 w 82588"/>
                                    <a:gd name="connsiteY28" fmla="*/ 39388 h 41929"/>
                                    <a:gd name="connsiteX29" fmla="*/ 7623 w 82588"/>
                                    <a:gd name="connsiteY29" fmla="*/ 39388 h 41929"/>
                                    <a:gd name="connsiteX30" fmla="*/ 12706 w 82588"/>
                                    <a:gd name="connsiteY30" fmla="*/ 39388 h 41929"/>
                                    <a:gd name="connsiteX31" fmla="*/ 13976 w 82588"/>
                                    <a:gd name="connsiteY31" fmla="*/ 39388 h 41929"/>
                                    <a:gd name="connsiteX32" fmla="*/ 12706 w 82588"/>
                                    <a:gd name="connsiteY32" fmla="*/ 39388 h 41929"/>
                                    <a:gd name="connsiteX33" fmla="*/ 11435 w 82588"/>
                                    <a:gd name="connsiteY33" fmla="*/ 39388 h 41929"/>
                                    <a:gd name="connsiteX34" fmla="*/ 8894 w 82588"/>
                                    <a:gd name="connsiteY34" fmla="*/ 38118 h 41929"/>
                                    <a:gd name="connsiteX35" fmla="*/ 10165 w 82588"/>
                                    <a:gd name="connsiteY35" fmla="*/ 35577 h 41929"/>
                                    <a:gd name="connsiteX36" fmla="*/ 12706 w 82588"/>
                                    <a:gd name="connsiteY36" fmla="*/ 27953 h 41929"/>
                                    <a:gd name="connsiteX37" fmla="*/ 12706 w 82588"/>
                                    <a:gd name="connsiteY37" fmla="*/ 27953 h 41929"/>
                                    <a:gd name="connsiteX38" fmla="*/ 24141 w 82588"/>
                                    <a:gd name="connsiteY38" fmla="*/ 27953 h 41929"/>
                                    <a:gd name="connsiteX39" fmla="*/ 24141 w 82588"/>
                                    <a:gd name="connsiteY39" fmla="*/ 27953 h 41929"/>
                                    <a:gd name="connsiteX40" fmla="*/ 27953 w 82588"/>
                                    <a:gd name="connsiteY40" fmla="*/ 38118 h 41929"/>
                                    <a:gd name="connsiteX41" fmla="*/ 27953 w 82588"/>
                                    <a:gd name="connsiteY41" fmla="*/ 39388 h 41929"/>
                                    <a:gd name="connsiteX42" fmla="*/ 26682 w 82588"/>
                                    <a:gd name="connsiteY42" fmla="*/ 39388 h 41929"/>
                                    <a:gd name="connsiteX43" fmla="*/ 27953 w 82588"/>
                                    <a:gd name="connsiteY43" fmla="*/ 39388 h 41929"/>
                                    <a:gd name="connsiteX44" fmla="*/ 38118 w 82588"/>
                                    <a:gd name="connsiteY44" fmla="*/ 39388 h 41929"/>
                                    <a:gd name="connsiteX45" fmla="*/ 40659 w 82588"/>
                                    <a:gd name="connsiteY45" fmla="*/ 39388 h 41929"/>
                                    <a:gd name="connsiteX46" fmla="*/ 41929 w 82588"/>
                                    <a:gd name="connsiteY46" fmla="*/ 39388 h 41929"/>
                                    <a:gd name="connsiteX47" fmla="*/ 47012 w 82588"/>
                                    <a:gd name="connsiteY47" fmla="*/ 39388 h 41929"/>
                                    <a:gd name="connsiteX48" fmla="*/ 53365 w 82588"/>
                                    <a:gd name="connsiteY48" fmla="*/ 39388 h 41929"/>
                                    <a:gd name="connsiteX49" fmla="*/ 54635 w 82588"/>
                                    <a:gd name="connsiteY49" fmla="*/ 39388 h 41929"/>
                                    <a:gd name="connsiteX50" fmla="*/ 53365 w 82588"/>
                                    <a:gd name="connsiteY50" fmla="*/ 39388 h 41929"/>
                                    <a:gd name="connsiteX51" fmla="*/ 50824 w 82588"/>
                                    <a:gd name="connsiteY51" fmla="*/ 39388 h 41929"/>
                                    <a:gd name="connsiteX52" fmla="*/ 49553 w 82588"/>
                                    <a:gd name="connsiteY52" fmla="*/ 34306 h 41929"/>
                                    <a:gd name="connsiteX53" fmla="*/ 49553 w 82588"/>
                                    <a:gd name="connsiteY53" fmla="*/ 12706 h 41929"/>
                                    <a:gd name="connsiteX54" fmla="*/ 49553 w 82588"/>
                                    <a:gd name="connsiteY54" fmla="*/ 12706 h 41929"/>
                                    <a:gd name="connsiteX55" fmla="*/ 62259 w 82588"/>
                                    <a:gd name="connsiteY55" fmla="*/ 25412 h 41929"/>
                                    <a:gd name="connsiteX56" fmla="*/ 77506 w 82588"/>
                                    <a:gd name="connsiteY56" fmla="*/ 40659 h 41929"/>
                                    <a:gd name="connsiteX57" fmla="*/ 78776 w 82588"/>
                                    <a:gd name="connsiteY57" fmla="*/ 41929 h 41929"/>
                                    <a:gd name="connsiteX58" fmla="*/ 80047 w 82588"/>
                                    <a:gd name="connsiteY58" fmla="*/ 40659 h 41929"/>
                                    <a:gd name="connsiteX59" fmla="*/ 80047 w 82588"/>
                                    <a:gd name="connsiteY59" fmla="*/ 8894 h 41929"/>
                                    <a:gd name="connsiteX60" fmla="*/ 81318 w 82588"/>
                                    <a:gd name="connsiteY60" fmla="*/ 5082 h 41929"/>
                                    <a:gd name="connsiteX61" fmla="*/ 82588 w 82588"/>
                                    <a:gd name="connsiteY61" fmla="*/ 1271 h 41929"/>
                                    <a:gd name="connsiteX62" fmla="*/ 82588 w 82588"/>
                                    <a:gd name="connsiteY62" fmla="*/ 1271 h 41929"/>
                                    <a:gd name="connsiteX63" fmla="*/ 21600 w 82588"/>
                                    <a:gd name="connsiteY63" fmla="*/ 22871 h 41929"/>
                                    <a:gd name="connsiteX64" fmla="*/ 12706 w 82588"/>
                                    <a:gd name="connsiteY64" fmla="*/ 22871 h 41929"/>
                                    <a:gd name="connsiteX65" fmla="*/ 12706 w 82588"/>
                                    <a:gd name="connsiteY65" fmla="*/ 22871 h 41929"/>
                                    <a:gd name="connsiteX66" fmla="*/ 17788 w 82588"/>
                                    <a:gd name="connsiteY66" fmla="*/ 10165 h 41929"/>
                                    <a:gd name="connsiteX67" fmla="*/ 17788 w 82588"/>
                                    <a:gd name="connsiteY67" fmla="*/ 10165 h 41929"/>
                                    <a:gd name="connsiteX68" fmla="*/ 17788 w 82588"/>
                                    <a:gd name="connsiteY68" fmla="*/ 10165 h 41929"/>
                                    <a:gd name="connsiteX69" fmla="*/ 21600 w 82588"/>
                                    <a:gd name="connsiteY69" fmla="*/ 22871 h 41929"/>
                                    <a:gd name="connsiteX70" fmla="*/ 21600 w 82588"/>
                                    <a:gd name="connsiteY70" fmla="*/ 22871 h 419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82588" h="41929">
                                      <a:moveTo>
                                        <a:pt x="82588" y="1271"/>
                                      </a:moveTo>
                                      <a:cubicBezTo>
                                        <a:pt x="82588" y="0"/>
                                        <a:pt x="81318" y="0"/>
                                        <a:pt x="82588" y="1271"/>
                                      </a:cubicBezTo>
                                      <a:cubicBezTo>
                                        <a:pt x="78776" y="1271"/>
                                        <a:pt x="77506" y="1271"/>
                                        <a:pt x="76235" y="1271"/>
                                      </a:cubicBezTo>
                                      <a:cubicBezTo>
                                        <a:pt x="74965" y="1271"/>
                                        <a:pt x="72423" y="1271"/>
                                        <a:pt x="69882" y="1271"/>
                                      </a:cubicBezTo>
                                      <a:cubicBezTo>
                                        <a:pt x="68612" y="1271"/>
                                        <a:pt x="68612" y="1271"/>
                                        <a:pt x="68612" y="1271"/>
                                      </a:cubicBezTo>
                                      <a:cubicBezTo>
                                        <a:pt x="68612" y="1271"/>
                                        <a:pt x="68612" y="1271"/>
                                        <a:pt x="69882" y="1271"/>
                                      </a:cubicBezTo>
                                      <a:cubicBezTo>
                                        <a:pt x="71153" y="1271"/>
                                        <a:pt x="72423" y="1271"/>
                                        <a:pt x="72423" y="1271"/>
                                      </a:cubicBezTo>
                                      <a:cubicBezTo>
                                        <a:pt x="73694" y="1271"/>
                                        <a:pt x="73694" y="2541"/>
                                        <a:pt x="73694" y="6353"/>
                                      </a:cubicBezTo>
                                      <a:lnTo>
                                        <a:pt x="73694" y="29224"/>
                                      </a:lnTo>
                                      <a:lnTo>
                                        <a:pt x="73694" y="29224"/>
                                      </a:lnTo>
                                      <a:cubicBezTo>
                                        <a:pt x="72423" y="27953"/>
                                        <a:pt x="66071" y="21600"/>
                                        <a:pt x="62259" y="17788"/>
                                      </a:cubicBezTo>
                                      <a:cubicBezTo>
                                        <a:pt x="54635" y="10165"/>
                                        <a:pt x="47012" y="2541"/>
                                        <a:pt x="47012" y="1271"/>
                                      </a:cubicBezTo>
                                      <a:cubicBezTo>
                                        <a:pt x="45741" y="0"/>
                                        <a:pt x="45741" y="0"/>
                                        <a:pt x="45741" y="0"/>
                                      </a:cubicBezTo>
                                      <a:cubicBezTo>
                                        <a:pt x="45741" y="0"/>
                                        <a:pt x="44471" y="1271"/>
                                        <a:pt x="44471" y="1271"/>
                                      </a:cubicBezTo>
                                      <a:lnTo>
                                        <a:pt x="44471" y="31765"/>
                                      </a:lnTo>
                                      <a:cubicBezTo>
                                        <a:pt x="44471" y="35577"/>
                                        <a:pt x="44471" y="38118"/>
                                        <a:pt x="43200" y="38118"/>
                                      </a:cubicBezTo>
                                      <a:cubicBezTo>
                                        <a:pt x="41929" y="38118"/>
                                        <a:pt x="41929" y="38118"/>
                                        <a:pt x="40659" y="38118"/>
                                      </a:cubicBezTo>
                                      <a:cubicBezTo>
                                        <a:pt x="40659" y="38118"/>
                                        <a:pt x="40659" y="38118"/>
                                        <a:pt x="40659" y="38118"/>
                                      </a:cubicBezTo>
                                      <a:cubicBezTo>
                                        <a:pt x="40659" y="38118"/>
                                        <a:pt x="40659" y="38118"/>
                                        <a:pt x="40659" y="38118"/>
                                      </a:cubicBezTo>
                                      <a:cubicBezTo>
                                        <a:pt x="40659" y="38118"/>
                                        <a:pt x="39388" y="38118"/>
                                        <a:pt x="38118" y="38118"/>
                                      </a:cubicBezTo>
                                      <a:cubicBezTo>
                                        <a:pt x="36847" y="38118"/>
                                        <a:pt x="35577"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0" y="39388"/>
                                      </a:cubicBezTo>
                                      <a:cubicBezTo>
                                        <a:pt x="1270" y="39388"/>
                                        <a:pt x="0" y="39388"/>
                                        <a:pt x="0" y="39388"/>
                                      </a:cubicBezTo>
                                      <a:cubicBezTo>
                                        <a:pt x="0" y="39388"/>
                                        <a:pt x="0" y="39388"/>
                                        <a:pt x="0" y="39388"/>
                                      </a:cubicBezTo>
                                      <a:cubicBezTo>
                                        <a:pt x="0" y="39388"/>
                                        <a:pt x="0" y="39388"/>
                                        <a:pt x="1270" y="39388"/>
                                      </a:cubicBezTo>
                                      <a:cubicBezTo>
                                        <a:pt x="3812" y="39388"/>
                                        <a:pt x="6353" y="39388"/>
                                        <a:pt x="7623" y="39388"/>
                                      </a:cubicBezTo>
                                      <a:cubicBezTo>
                                        <a:pt x="8894" y="39388"/>
                                        <a:pt x="11435" y="39388"/>
                                        <a:pt x="12706" y="39388"/>
                                      </a:cubicBezTo>
                                      <a:cubicBezTo>
                                        <a:pt x="12706" y="39388"/>
                                        <a:pt x="13976" y="39388"/>
                                        <a:pt x="13976" y="39388"/>
                                      </a:cubicBezTo>
                                      <a:cubicBezTo>
                                        <a:pt x="13976" y="39388"/>
                                        <a:pt x="13976"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8118"/>
                                      </a:lnTo>
                                      <a:cubicBezTo>
                                        <a:pt x="27953" y="38118"/>
                                        <a:pt x="27953" y="39388"/>
                                        <a:pt x="27953" y="39388"/>
                                      </a:cubicBezTo>
                                      <a:cubicBezTo>
                                        <a:pt x="27953" y="39388"/>
                                        <a:pt x="26682" y="39388"/>
                                        <a:pt x="26682" y="39388"/>
                                      </a:cubicBezTo>
                                      <a:cubicBezTo>
                                        <a:pt x="26682" y="39388"/>
                                        <a:pt x="26682" y="39388"/>
                                        <a:pt x="27953" y="39388"/>
                                      </a:cubicBezTo>
                                      <a:cubicBezTo>
                                        <a:pt x="31765" y="39388"/>
                                        <a:pt x="35577" y="39388"/>
                                        <a:pt x="38118" y="39388"/>
                                      </a:cubicBezTo>
                                      <a:cubicBezTo>
                                        <a:pt x="39388" y="39388"/>
                                        <a:pt x="39388" y="39388"/>
                                        <a:pt x="40659" y="39388"/>
                                      </a:cubicBezTo>
                                      <a:cubicBezTo>
                                        <a:pt x="40659" y="39388"/>
                                        <a:pt x="40659" y="39388"/>
                                        <a:pt x="41929" y="39388"/>
                                      </a:cubicBezTo>
                                      <a:cubicBezTo>
                                        <a:pt x="44471" y="39388"/>
                                        <a:pt x="47012" y="39388"/>
                                        <a:pt x="47012" y="39388"/>
                                      </a:cubicBezTo>
                                      <a:cubicBezTo>
                                        <a:pt x="48282" y="39388"/>
                                        <a:pt x="49553" y="39388"/>
                                        <a:pt x="53365" y="39388"/>
                                      </a:cubicBezTo>
                                      <a:cubicBezTo>
                                        <a:pt x="54635" y="39388"/>
                                        <a:pt x="54635" y="39388"/>
                                        <a:pt x="54635" y="39388"/>
                                      </a:cubicBezTo>
                                      <a:cubicBezTo>
                                        <a:pt x="54635" y="39388"/>
                                        <a:pt x="54635" y="39388"/>
                                        <a:pt x="53365" y="39388"/>
                                      </a:cubicBezTo>
                                      <a:cubicBezTo>
                                        <a:pt x="52094" y="39388"/>
                                        <a:pt x="52094" y="39388"/>
                                        <a:pt x="50824" y="39388"/>
                                      </a:cubicBezTo>
                                      <a:cubicBezTo>
                                        <a:pt x="49553" y="39388"/>
                                        <a:pt x="49553" y="38118"/>
                                        <a:pt x="49553" y="34306"/>
                                      </a:cubicBezTo>
                                      <a:lnTo>
                                        <a:pt x="49553" y="12706"/>
                                      </a:lnTo>
                                      <a:lnTo>
                                        <a:pt x="49553" y="12706"/>
                                      </a:lnTo>
                                      <a:cubicBezTo>
                                        <a:pt x="50824" y="13976"/>
                                        <a:pt x="55906" y="20329"/>
                                        <a:pt x="62259" y="25412"/>
                                      </a:cubicBezTo>
                                      <a:cubicBezTo>
                                        <a:pt x="67341" y="30494"/>
                                        <a:pt x="73694" y="36847"/>
                                        <a:pt x="77506" y="40659"/>
                                      </a:cubicBezTo>
                                      <a:cubicBezTo>
                                        <a:pt x="77506" y="40659"/>
                                        <a:pt x="78776" y="41929"/>
                                        <a:pt x="78776" y="41929"/>
                                      </a:cubicBezTo>
                                      <a:cubicBezTo>
                                        <a:pt x="78776" y="41929"/>
                                        <a:pt x="80047" y="41929"/>
                                        <a:pt x="80047" y="40659"/>
                                      </a:cubicBezTo>
                                      <a:lnTo>
                                        <a:pt x="80047" y="8894"/>
                                      </a:lnTo>
                                      <a:cubicBezTo>
                                        <a:pt x="80047" y="6353"/>
                                        <a:pt x="80047" y="5082"/>
                                        <a:pt x="81318" y="5082"/>
                                      </a:cubicBezTo>
                                      <a:cubicBezTo>
                                        <a:pt x="80047" y="1271"/>
                                        <a:pt x="81318" y="1271"/>
                                        <a:pt x="82588" y="1271"/>
                                      </a:cubicBezTo>
                                      <a:cubicBezTo>
                                        <a:pt x="82588" y="1271"/>
                                        <a:pt x="82588" y="1271"/>
                                        <a:pt x="82588" y="1271"/>
                                      </a:cubicBezTo>
                                      <a:close/>
                                      <a:moveTo>
                                        <a:pt x="21600" y="22871"/>
                                      </a:moveTo>
                                      <a:lnTo>
                                        <a:pt x="12706" y="22871"/>
                                      </a:lnTo>
                                      <a:cubicBezTo>
                                        <a:pt x="12706" y="22871"/>
                                        <a:pt x="12706" y="22871"/>
                                        <a:pt x="12706" y="22871"/>
                                      </a:cubicBezTo>
                                      <a:lnTo>
                                        <a:pt x="17788" y="10165"/>
                                      </a:lnTo>
                                      <a:cubicBezTo>
                                        <a:pt x="17788" y="10165"/>
                                        <a:pt x="17788" y="10165"/>
                                        <a:pt x="17788" y="10165"/>
                                      </a:cubicBezTo>
                                      <a:cubicBezTo>
                                        <a:pt x="17788" y="10165"/>
                                        <a:pt x="17788" y="10165"/>
                                        <a:pt x="17788" y="10165"/>
                                      </a:cubicBezTo>
                                      <a:lnTo>
                                        <a:pt x="21600" y="22871"/>
                                      </a:lnTo>
                                      <a:cubicBezTo>
                                        <a:pt x="22871" y="22871"/>
                                        <a:pt x="22871" y="22871"/>
                                        <a:pt x="21600" y="228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6" name="任意多边形: 形状 426"/>
                              <wps:cNvSpPr/>
                              <wps:spPr>
                                <a:xfrm>
                                  <a:off x="2943952" y="1448470"/>
                                  <a:ext cx="41929" cy="39388"/>
                                </a:xfrm>
                                <a:custGeom>
                                  <a:avLst/>
                                  <a:gdLst>
                                    <a:gd name="connsiteX0" fmla="*/ 38118 w 41929"/>
                                    <a:gd name="connsiteY0" fmla="*/ 20329 h 39388"/>
                                    <a:gd name="connsiteX1" fmla="*/ 38118 w 41929"/>
                                    <a:gd name="connsiteY1" fmla="*/ 15247 h 39388"/>
                                    <a:gd name="connsiteX2" fmla="*/ 38118 w 41929"/>
                                    <a:gd name="connsiteY2" fmla="*/ 3812 h 39388"/>
                                    <a:gd name="connsiteX3" fmla="*/ 39388 w 41929"/>
                                    <a:gd name="connsiteY3" fmla="*/ 1271 h 39388"/>
                                    <a:gd name="connsiteX4" fmla="*/ 40659 w 41929"/>
                                    <a:gd name="connsiteY4" fmla="*/ 1271 h 39388"/>
                                    <a:gd name="connsiteX5" fmla="*/ 41929 w 41929"/>
                                    <a:gd name="connsiteY5" fmla="*/ 1271 h 39388"/>
                                    <a:gd name="connsiteX6" fmla="*/ 40659 w 41929"/>
                                    <a:gd name="connsiteY6" fmla="*/ 1271 h 39388"/>
                                    <a:gd name="connsiteX7" fmla="*/ 34306 w 41929"/>
                                    <a:gd name="connsiteY7" fmla="*/ 1271 h 39388"/>
                                    <a:gd name="connsiteX8" fmla="*/ 27953 w 41929"/>
                                    <a:gd name="connsiteY8" fmla="*/ 1271 h 39388"/>
                                    <a:gd name="connsiteX9" fmla="*/ 26682 w 41929"/>
                                    <a:gd name="connsiteY9" fmla="*/ 1271 h 39388"/>
                                    <a:gd name="connsiteX10" fmla="*/ 27953 w 41929"/>
                                    <a:gd name="connsiteY10" fmla="*/ 1271 h 39388"/>
                                    <a:gd name="connsiteX11" fmla="*/ 29224 w 41929"/>
                                    <a:gd name="connsiteY11" fmla="*/ 1271 h 39388"/>
                                    <a:gd name="connsiteX12" fmla="*/ 31765 w 41929"/>
                                    <a:gd name="connsiteY12" fmla="*/ 3812 h 39388"/>
                                    <a:gd name="connsiteX13" fmla="*/ 31765 w 41929"/>
                                    <a:gd name="connsiteY13" fmla="*/ 15247 h 39388"/>
                                    <a:gd name="connsiteX14" fmla="*/ 31765 w 41929"/>
                                    <a:gd name="connsiteY14" fmla="*/ 21600 h 39388"/>
                                    <a:gd name="connsiteX15" fmla="*/ 29224 w 41929"/>
                                    <a:gd name="connsiteY15" fmla="*/ 34306 h 39388"/>
                                    <a:gd name="connsiteX16" fmla="*/ 21600 w 41929"/>
                                    <a:gd name="connsiteY16" fmla="*/ 36847 h 39388"/>
                                    <a:gd name="connsiteX17" fmla="*/ 15247 w 41929"/>
                                    <a:gd name="connsiteY17" fmla="*/ 34306 h 39388"/>
                                    <a:gd name="connsiteX18" fmla="*/ 11435 w 41929"/>
                                    <a:gd name="connsiteY18" fmla="*/ 21600 h 39388"/>
                                    <a:gd name="connsiteX19" fmla="*/ 11435 w 41929"/>
                                    <a:gd name="connsiteY19" fmla="*/ 13976 h 39388"/>
                                    <a:gd name="connsiteX20" fmla="*/ 11435 w 41929"/>
                                    <a:gd name="connsiteY20" fmla="*/ 2541 h 39388"/>
                                    <a:gd name="connsiteX21" fmla="*/ 13977 w 41929"/>
                                    <a:gd name="connsiteY21" fmla="*/ 0 h 39388"/>
                                    <a:gd name="connsiteX22" fmla="*/ 15247 w 41929"/>
                                    <a:gd name="connsiteY22" fmla="*/ 0 h 39388"/>
                                    <a:gd name="connsiteX23" fmla="*/ 16518 w 41929"/>
                                    <a:gd name="connsiteY23" fmla="*/ 0 h 39388"/>
                                    <a:gd name="connsiteX24" fmla="*/ 15247 w 41929"/>
                                    <a:gd name="connsiteY24" fmla="*/ 0 h 39388"/>
                                    <a:gd name="connsiteX25" fmla="*/ 8894 w 41929"/>
                                    <a:gd name="connsiteY25" fmla="*/ 0 h 39388"/>
                                    <a:gd name="connsiteX26" fmla="*/ 1271 w 41929"/>
                                    <a:gd name="connsiteY26" fmla="*/ 0 h 39388"/>
                                    <a:gd name="connsiteX27" fmla="*/ 0 w 41929"/>
                                    <a:gd name="connsiteY27" fmla="*/ 0 h 39388"/>
                                    <a:gd name="connsiteX28" fmla="*/ 1271 w 41929"/>
                                    <a:gd name="connsiteY28" fmla="*/ 0 h 39388"/>
                                    <a:gd name="connsiteX29" fmla="*/ 3812 w 41929"/>
                                    <a:gd name="connsiteY29" fmla="*/ 0 h 39388"/>
                                    <a:gd name="connsiteX30" fmla="*/ 6353 w 41929"/>
                                    <a:gd name="connsiteY30" fmla="*/ 2541 h 39388"/>
                                    <a:gd name="connsiteX31" fmla="*/ 6353 w 41929"/>
                                    <a:gd name="connsiteY31" fmla="*/ 13976 h 39388"/>
                                    <a:gd name="connsiteX32" fmla="*/ 6353 w 41929"/>
                                    <a:gd name="connsiteY32" fmla="*/ 21600 h 39388"/>
                                    <a:gd name="connsiteX33" fmla="*/ 11435 w 41929"/>
                                    <a:gd name="connsiteY33" fmla="*/ 35577 h 39388"/>
                                    <a:gd name="connsiteX34" fmla="*/ 22871 w 41929"/>
                                    <a:gd name="connsiteY34" fmla="*/ 39388 h 39388"/>
                                    <a:gd name="connsiteX35" fmla="*/ 33035 w 41929"/>
                                    <a:gd name="connsiteY35" fmla="*/ 35577 h 39388"/>
                                    <a:gd name="connsiteX36" fmla="*/ 38118 w 41929"/>
                                    <a:gd name="connsiteY36" fmla="*/ 20329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38118" y="20329"/>
                                      </a:move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7"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4" y="1271"/>
                                        <a:pt x="29224" y="1271"/>
                                      </a:cubicBezTo>
                                      <a:cubicBezTo>
                                        <a:pt x="30494" y="1271"/>
                                        <a:pt x="31765" y="2541"/>
                                        <a:pt x="31765" y="3812"/>
                                      </a:cubicBezTo>
                                      <a:cubicBezTo>
                                        <a:pt x="31765" y="5082"/>
                                        <a:pt x="31765" y="6353"/>
                                        <a:pt x="31765" y="15247"/>
                                      </a:cubicBezTo>
                                      <a:lnTo>
                                        <a:pt x="31765" y="21600"/>
                                      </a:lnTo>
                                      <a:cubicBezTo>
                                        <a:pt x="31765" y="26682"/>
                                        <a:pt x="31765" y="31765"/>
                                        <a:pt x="29224"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1435" y="2541"/>
                                      </a:cubicBezTo>
                                      <a:cubicBezTo>
                                        <a:pt x="11435" y="1271"/>
                                        <a:pt x="11435" y="0"/>
                                        <a:pt x="13977" y="0"/>
                                      </a:cubicBezTo>
                                      <a:cubicBezTo>
                                        <a:pt x="13977" y="0"/>
                                        <a:pt x="15247" y="0"/>
                                        <a:pt x="15247" y="0"/>
                                      </a:cubicBezTo>
                                      <a:cubicBezTo>
                                        <a:pt x="15247" y="0"/>
                                        <a:pt x="16518" y="0"/>
                                        <a:pt x="16518" y="0"/>
                                      </a:cubicBezTo>
                                      <a:cubicBezTo>
                                        <a:pt x="16518" y="0"/>
                                        <a:pt x="16518" y="0"/>
                                        <a:pt x="15247" y="0"/>
                                      </a:cubicBezTo>
                                      <a:cubicBezTo>
                                        <a:pt x="13977"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1" y="39388"/>
                                      </a:cubicBezTo>
                                      <a:cubicBezTo>
                                        <a:pt x="26682" y="39388"/>
                                        <a:pt x="29224" y="39388"/>
                                        <a:pt x="33035" y="35577"/>
                                      </a:cubicBezTo>
                                      <a:cubicBezTo>
                                        <a:pt x="36847" y="31765"/>
                                        <a:pt x="38118" y="26682"/>
                                        <a:pt x="38118"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7" name="任意多边形: 形状 427"/>
                              <wps:cNvSpPr/>
                              <wps:spPr>
                                <a:xfrm>
                                  <a:off x="2987153" y="1449741"/>
                                  <a:ext cx="44470" cy="39388"/>
                                </a:xfrm>
                                <a:custGeom>
                                  <a:avLst/>
                                  <a:gdLst>
                                    <a:gd name="connsiteX0" fmla="*/ 39388 w 44470"/>
                                    <a:gd name="connsiteY0" fmla="*/ 38118 h 39388"/>
                                    <a:gd name="connsiteX1" fmla="*/ 40659 w 44470"/>
                                    <a:gd name="connsiteY1" fmla="*/ 36847 h 39388"/>
                                    <a:gd name="connsiteX2" fmla="*/ 40659 w 44470"/>
                                    <a:gd name="connsiteY2" fmla="*/ 5082 h 39388"/>
                                    <a:gd name="connsiteX3" fmla="*/ 41929 w 44470"/>
                                    <a:gd name="connsiteY3" fmla="*/ 1271 h 39388"/>
                                    <a:gd name="connsiteX4" fmla="*/ 43200 w 44470"/>
                                    <a:gd name="connsiteY4" fmla="*/ 1271 h 39388"/>
                                    <a:gd name="connsiteX5" fmla="*/ 44471 w 44470"/>
                                    <a:gd name="connsiteY5" fmla="*/ 1271 h 39388"/>
                                    <a:gd name="connsiteX6" fmla="*/ 43200 w 44470"/>
                                    <a:gd name="connsiteY6" fmla="*/ 1271 h 39388"/>
                                    <a:gd name="connsiteX7" fmla="*/ 38118 w 44470"/>
                                    <a:gd name="connsiteY7" fmla="*/ 1271 h 39388"/>
                                    <a:gd name="connsiteX8" fmla="*/ 31765 w 44470"/>
                                    <a:gd name="connsiteY8" fmla="*/ 1271 h 39388"/>
                                    <a:gd name="connsiteX9" fmla="*/ 30494 w 44470"/>
                                    <a:gd name="connsiteY9" fmla="*/ 1271 h 39388"/>
                                    <a:gd name="connsiteX10" fmla="*/ 31765 w 44470"/>
                                    <a:gd name="connsiteY10" fmla="*/ 1271 h 39388"/>
                                    <a:gd name="connsiteX11" fmla="*/ 34306 w 44470"/>
                                    <a:gd name="connsiteY11" fmla="*/ 1271 h 39388"/>
                                    <a:gd name="connsiteX12" fmla="*/ 35576 w 44470"/>
                                    <a:gd name="connsiteY12" fmla="*/ 6353 h 39388"/>
                                    <a:gd name="connsiteX13" fmla="*/ 35576 w 44470"/>
                                    <a:gd name="connsiteY13" fmla="*/ 29224 h 39388"/>
                                    <a:gd name="connsiteX14" fmla="*/ 35576 w 44470"/>
                                    <a:gd name="connsiteY14" fmla="*/ 29224 h 39388"/>
                                    <a:gd name="connsiteX15" fmla="*/ 24141 w 44470"/>
                                    <a:gd name="connsiteY15" fmla="*/ 17788 h 39388"/>
                                    <a:gd name="connsiteX16" fmla="*/ 8894 w 44470"/>
                                    <a:gd name="connsiteY16" fmla="*/ 1271 h 39388"/>
                                    <a:gd name="connsiteX17" fmla="*/ 6353 w 44470"/>
                                    <a:gd name="connsiteY17" fmla="*/ 0 h 39388"/>
                                    <a:gd name="connsiteX18" fmla="*/ 5082 w 44470"/>
                                    <a:gd name="connsiteY18" fmla="*/ 1271 h 39388"/>
                                    <a:gd name="connsiteX19" fmla="*/ 5082 w 44470"/>
                                    <a:gd name="connsiteY19" fmla="*/ 31765 h 39388"/>
                                    <a:gd name="connsiteX20" fmla="*/ 3812 w 44470"/>
                                    <a:gd name="connsiteY20" fmla="*/ 38118 h 39388"/>
                                    <a:gd name="connsiteX21" fmla="*/ 1270 w 44470"/>
                                    <a:gd name="connsiteY21" fmla="*/ 38118 h 39388"/>
                                    <a:gd name="connsiteX22" fmla="*/ 0 w 44470"/>
                                    <a:gd name="connsiteY22" fmla="*/ 38118 h 39388"/>
                                    <a:gd name="connsiteX23" fmla="*/ 1270 w 44470"/>
                                    <a:gd name="connsiteY23" fmla="*/ 38118 h 39388"/>
                                    <a:gd name="connsiteX24" fmla="*/ 6353 w 44470"/>
                                    <a:gd name="connsiteY24" fmla="*/ 38118 h 39388"/>
                                    <a:gd name="connsiteX25" fmla="*/ 12706 w 44470"/>
                                    <a:gd name="connsiteY25" fmla="*/ 38118 h 39388"/>
                                    <a:gd name="connsiteX26" fmla="*/ 13976 w 44470"/>
                                    <a:gd name="connsiteY26" fmla="*/ 38118 h 39388"/>
                                    <a:gd name="connsiteX27" fmla="*/ 12706 w 44470"/>
                                    <a:gd name="connsiteY27" fmla="*/ 38118 h 39388"/>
                                    <a:gd name="connsiteX28" fmla="*/ 10165 w 44470"/>
                                    <a:gd name="connsiteY28" fmla="*/ 38118 h 39388"/>
                                    <a:gd name="connsiteX29" fmla="*/ 8894 w 44470"/>
                                    <a:gd name="connsiteY29" fmla="*/ 33035 h 39388"/>
                                    <a:gd name="connsiteX30" fmla="*/ 8894 w 44470"/>
                                    <a:gd name="connsiteY30" fmla="*/ 11435 h 39388"/>
                                    <a:gd name="connsiteX31" fmla="*/ 8894 w 44470"/>
                                    <a:gd name="connsiteY31" fmla="*/ 11435 h 39388"/>
                                    <a:gd name="connsiteX32" fmla="*/ 21600 w 44470"/>
                                    <a:gd name="connsiteY32" fmla="*/ 24141 h 39388"/>
                                    <a:gd name="connsiteX33" fmla="*/ 36847 w 44470"/>
                                    <a:gd name="connsiteY33" fmla="*/ 39388 h 39388"/>
                                    <a:gd name="connsiteX34" fmla="*/ 39388 w 44470"/>
                                    <a:gd name="connsiteY34"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4470" h="39388">
                                      <a:moveTo>
                                        <a:pt x="39388" y="38118"/>
                                      </a:moveTo>
                                      <a:cubicBezTo>
                                        <a:pt x="39388" y="38118"/>
                                        <a:pt x="40659" y="38118"/>
                                        <a:pt x="40659" y="36847"/>
                                      </a:cubicBezTo>
                                      <a:lnTo>
                                        <a:pt x="40659" y="5082"/>
                                      </a:lnTo>
                                      <a:cubicBezTo>
                                        <a:pt x="40659" y="2541"/>
                                        <a:pt x="40659" y="1271"/>
                                        <a:pt x="41929" y="1271"/>
                                      </a:cubicBezTo>
                                      <a:cubicBezTo>
                                        <a:pt x="41929" y="1271"/>
                                        <a:pt x="43200" y="1271"/>
                                        <a:pt x="43200" y="1271"/>
                                      </a:cubicBezTo>
                                      <a:cubicBezTo>
                                        <a:pt x="43200" y="1271"/>
                                        <a:pt x="44471" y="1271"/>
                                        <a:pt x="44471" y="1271"/>
                                      </a:cubicBezTo>
                                      <a:cubicBezTo>
                                        <a:pt x="44471" y="1271"/>
                                        <a:pt x="44471" y="1271"/>
                                        <a:pt x="43200" y="1271"/>
                                      </a:cubicBezTo>
                                      <a:cubicBezTo>
                                        <a:pt x="40659" y="1271"/>
                                        <a:pt x="39388" y="1271"/>
                                        <a:pt x="38118" y="1271"/>
                                      </a:cubicBezTo>
                                      <a:cubicBezTo>
                                        <a:pt x="36847" y="1271"/>
                                        <a:pt x="34306" y="1271"/>
                                        <a:pt x="31765" y="1271"/>
                                      </a:cubicBezTo>
                                      <a:cubicBezTo>
                                        <a:pt x="30494" y="1271"/>
                                        <a:pt x="30494" y="1271"/>
                                        <a:pt x="30494" y="1271"/>
                                      </a:cubicBezTo>
                                      <a:cubicBezTo>
                                        <a:pt x="30494" y="1271"/>
                                        <a:pt x="30494" y="1271"/>
                                        <a:pt x="31765" y="1271"/>
                                      </a:cubicBezTo>
                                      <a:cubicBezTo>
                                        <a:pt x="33035" y="1271"/>
                                        <a:pt x="34306" y="1271"/>
                                        <a:pt x="34306" y="1271"/>
                                      </a:cubicBezTo>
                                      <a:cubicBezTo>
                                        <a:pt x="35576" y="1271"/>
                                        <a:pt x="35576" y="2541"/>
                                        <a:pt x="35576" y="6353"/>
                                      </a:cubicBezTo>
                                      <a:lnTo>
                                        <a:pt x="35576" y="29224"/>
                                      </a:lnTo>
                                      <a:lnTo>
                                        <a:pt x="35576" y="29224"/>
                                      </a:lnTo>
                                      <a:cubicBezTo>
                                        <a:pt x="34306" y="27953"/>
                                        <a:pt x="27953" y="21600"/>
                                        <a:pt x="24141" y="17788"/>
                                      </a:cubicBezTo>
                                      <a:cubicBezTo>
                                        <a:pt x="16517" y="10165"/>
                                        <a:pt x="8894" y="2541"/>
                                        <a:pt x="8894" y="1271"/>
                                      </a:cubicBezTo>
                                      <a:cubicBezTo>
                                        <a:pt x="7623" y="0"/>
                                        <a:pt x="7623" y="0"/>
                                        <a:pt x="6353" y="0"/>
                                      </a:cubicBezTo>
                                      <a:cubicBezTo>
                                        <a:pt x="6353" y="0"/>
                                        <a:pt x="5082" y="1271"/>
                                        <a:pt x="5082" y="1271"/>
                                      </a:cubicBezTo>
                                      <a:lnTo>
                                        <a:pt x="5082" y="31765"/>
                                      </a:lnTo>
                                      <a:cubicBezTo>
                                        <a:pt x="5082" y="35577"/>
                                        <a:pt x="5082" y="38118"/>
                                        <a:pt x="3812" y="38118"/>
                                      </a:cubicBezTo>
                                      <a:cubicBezTo>
                                        <a:pt x="2541" y="38118"/>
                                        <a:pt x="2541" y="38118"/>
                                        <a:pt x="1270" y="38118"/>
                                      </a:cubicBezTo>
                                      <a:cubicBezTo>
                                        <a:pt x="1270" y="38118"/>
                                        <a:pt x="0" y="38118"/>
                                        <a:pt x="0" y="38118"/>
                                      </a:cubicBezTo>
                                      <a:cubicBezTo>
                                        <a:pt x="0" y="38118"/>
                                        <a:pt x="0" y="38118"/>
                                        <a:pt x="1270" y="38118"/>
                                      </a:cubicBezTo>
                                      <a:cubicBezTo>
                                        <a:pt x="3812" y="38118"/>
                                        <a:pt x="6353" y="38118"/>
                                        <a:pt x="6353" y="38118"/>
                                      </a:cubicBezTo>
                                      <a:cubicBezTo>
                                        <a:pt x="7623" y="38118"/>
                                        <a:pt x="8894" y="38118"/>
                                        <a:pt x="12706" y="38118"/>
                                      </a:cubicBezTo>
                                      <a:cubicBezTo>
                                        <a:pt x="13976" y="38118"/>
                                        <a:pt x="13976" y="38118"/>
                                        <a:pt x="13976" y="38118"/>
                                      </a:cubicBezTo>
                                      <a:cubicBezTo>
                                        <a:pt x="13976" y="38118"/>
                                        <a:pt x="13976" y="38118"/>
                                        <a:pt x="12706" y="38118"/>
                                      </a:cubicBezTo>
                                      <a:cubicBezTo>
                                        <a:pt x="11435" y="38118"/>
                                        <a:pt x="11435" y="38118"/>
                                        <a:pt x="10165" y="38118"/>
                                      </a:cubicBezTo>
                                      <a:cubicBezTo>
                                        <a:pt x="8894" y="38118"/>
                                        <a:pt x="8894" y="36847"/>
                                        <a:pt x="8894" y="33035"/>
                                      </a:cubicBezTo>
                                      <a:lnTo>
                                        <a:pt x="8894" y="11435"/>
                                      </a:lnTo>
                                      <a:lnTo>
                                        <a:pt x="8894" y="11435"/>
                                      </a:lnTo>
                                      <a:cubicBezTo>
                                        <a:pt x="10165" y="12706"/>
                                        <a:pt x="15247" y="19059"/>
                                        <a:pt x="21600" y="24141"/>
                                      </a:cubicBezTo>
                                      <a:cubicBezTo>
                                        <a:pt x="26682" y="29224"/>
                                        <a:pt x="33035" y="35577"/>
                                        <a:pt x="36847" y="39388"/>
                                      </a:cubicBezTo>
                                      <a:cubicBezTo>
                                        <a:pt x="39388" y="38118"/>
                                        <a:pt x="39388" y="38118"/>
                                        <a:pt x="39388"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8" name="任意多边形: 形状 428"/>
                              <wps:cNvSpPr/>
                              <wps:spPr>
                                <a:xfrm>
                                  <a:off x="3039247"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9" name="任意多边形: 形状 429"/>
                              <wps:cNvSpPr/>
                              <wps:spPr>
                                <a:xfrm>
                                  <a:off x="3058305" y="1448470"/>
                                  <a:ext cx="39952" cy="38117"/>
                                </a:xfrm>
                                <a:custGeom>
                                  <a:avLst/>
                                  <a:gdLst>
                                    <a:gd name="connsiteX0" fmla="*/ 39388 w 39952"/>
                                    <a:gd name="connsiteY0" fmla="*/ 0 h 38117"/>
                                    <a:gd name="connsiteX1" fmla="*/ 34306 w 39952"/>
                                    <a:gd name="connsiteY1" fmla="*/ 0 h 38117"/>
                                    <a:gd name="connsiteX2" fmla="*/ 29224 w 39952"/>
                                    <a:gd name="connsiteY2" fmla="*/ 0 h 38117"/>
                                    <a:gd name="connsiteX3" fmla="*/ 27953 w 39952"/>
                                    <a:gd name="connsiteY3" fmla="*/ 0 h 38117"/>
                                    <a:gd name="connsiteX4" fmla="*/ 29224 w 39952"/>
                                    <a:gd name="connsiteY4" fmla="*/ 0 h 38117"/>
                                    <a:gd name="connsiteX5" fmla="*/ 31765 w 39952"/>
                                    <a:gd name="connsiteY5" fmla="*/ 0 h 38117"/>
                                    <a:gd name="connsiteX6" fmla="*/ 33035 w 39952"/>
                                    <a:gd name="connsiteY6" fmla="*/ 1271 h 38117"/>
                                    <a:gd name="connsiteX7" fmla="*/ 33035 w 39952"/>
                                    <a:gd name="connsiteY7" fmla="*/ 2541 h 38117"/>
                                    <a:gd name="connsiteX8" fmla="*/ 22871 w 39952"/>
                                    <a:gd name="connsiteY8" fmla="*/ 27953 h 38117"/>
                                    <a:gd name="connsiteX9" fmla="*/ 22871 w 39952"/>
                                    <a:gd name="connsiteY9" fmla="*/ 27953 h 38117"/>
                                    <a:gd name="connsiteX10" fmla="*/ 13977 w 39952"/>
                                    <a:gd name="connsiteY10" fmla="*/ 5082 h 38117"/>
                                    <a:gd name="connsiteX11" fmla="*/ 12706 w 39952"/>
                                    <a:gd name="connsiteY11" fmla="*/ 1271 h 38117"/>
                                    <a:gd name="connsiteX12" fmla="*/ 12706 w 39952"/>
                                    <a:gd name="connsiteY12" fmla="*/ 0 h 38117"/>
                                    <a:gd name="connsiteX13" fmla="*/ 15247 w 39952"/>
                                    <a:gd name="connsiteY13" fmla="*/ 0 h 38117"/>
                                    <a:gd name="connsiteX14" fmla="*/ 16518 w 39952"/>
                                    <a:gd name="connsiteY14" fmla="*/ 0 h 38117"/>
                                    <a:gd name="connsiteX15" fmla="*/ 15247 w 39952"/>
                                    <a:gd name="connsiteY15" fmla="*/ 0 h 38117"/>
                                    <a:gd name="connsiteX16" fmla="*/ 8894 w 39952"/>
                                    <a:gd name="connsiteY16" fmla="*/ 0 h 38117"/>
                                    <a:gd name="connsiteX17" fmla="*/ 1271 w 39952"/>
                                    <a:gd name="connsiteY17" fmla="*/ 0 h 38117"/>
                                    <a:gd name="connsiteX18" fmla="*/ 0 w 39952"/>
                                    <a:gd name="connsiteY18" fmla="*/ 0 h 38117"/>
                                    <a:gd name="connsiteX19" fmla="*/ 0 w 39952"/>
                                    <a:gd name="connsiteY19" fmla="*/ 0 h 38117"/>
                                    <a:gd name="connsiteX20" fmla="*/ 2541 w 39952"/>
                                    <a:gd name="connsiteY20" fmla="*/ 0 h 38117"/>
                                    <a:gd name="connsiteX21" fmla="*/ 6353 w 39952"/>
                                    <a:gd name="connsiteY21" fmla="*/ 3812 h 38117"/>
                                    <a:gd name="connsiteX22" fmla="*/ 19059 w 39952"/>
                                    <a:gd name="connsiteY22" fmla="*/ 35577 h 38117"/>
                                    <a:gd name="connsiteX23" fmla="*/ 20329 w 39952"/>
                                    <a:gd name="connsiteY23" fmla="*/ 38118 h 38117"/>
                                    <a:gd name="connsiteX24" fmla="*/ 22871 w 39952"/>
                                    <a:gd name="connsiteY24" fmla="*/ 34306 h 38117"/>
                                    <a:gd name="connsiteX25" fmla="*/ 29224 w 39952"/>
                                    <a:gd name="connsiteY25" fmla="*/ 19059 h 38117"/>
                                    <a:gd name="connsiteX26" fmla="*/ 35577 w 39952"/>
                                    <a:gd name="connsiteY26" fmla="*/ 5082 h 38117"/>
                                    <a:gd name="connsiteX27" fmla="*/ 38118 w 39952"/>
                                    <a:gd name="connsiteY27" fmla="*/ 0 h 38117"/>
                                    <a:gd name="connsiteX28" fmla="*/ 39388 w 39952"/>
                                    <a:gd name="connsiteY28" fmla="*/ 0 h 38117"/>
                                    <a:gd name="connsiteX29" fmla="*/ 39388 w 39952"/>
                                    <a:gd name="connsiteY29" fmla="*/ 0 h 38117"/>
                                    <a:gd name="connsiteX30" fmla="*/ 39388 w 39952"/>
                                    <a:gd name="connsiteY30" fmla="*/ 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39952" h="38117">
                                      <a:moveTo>
                                        <a:pt x="39388" y="0"/>
                                      </a:moveTo>
                                      <a:cubicBezTo>
                                        <a:pt x="38118" y="0"/>
                                        <a:pt x="35577" y="0"/>
                                        <a:pt x="34306" y="0"/>
                                      </a:cubicBezTo>
                                      <a:cubicBezTo>
                                        <a:pt x="33035" y="0"/>
                                        <a:pt x="31765" y="0"/>
                                        <a:pt x="29224" y="0"/>
                                      </a:cubicBezTo>
                                      <a:cubicBezTo>
                                        <a:pt x="27953" y="0"/>
                                        <a:pt x="27953" y="0"/>
                                        <a:pt x="27953" y="0"/>
                                      </a:cubicBezTo>
                                      <a:cubicBezTo>
                                        <a:pt x="27953" y="0"/>
                                        <a:pt x="27953" y="0"/>
                                        <a:pt x="29224" y="0"/>
                                      </a:cubicBezTo>
                                      <a:cubicBezTo>
                                        <a:pt x="30494" y="0"/>
                                        <a:pt x="30494" y="0"/>
                                        <a:pt x="31765" y="0"/>
                                      </a:cubicBezTo>
                                      <a:cubicBezTo>
                                        <a:pt x="31765" y="0"/>
                                        <a:pt x="33035" y="0"/>
                                        <a:pt x="33035" y="1271"/>
                                      </a:cubicBezTo>
                                      <a:cubicBezTo>
                                        <a:pt x="33035" y="1271"/>
                                        <a:pt x="33035" y="2541"/>
                                        <a:pt x="33035" y="2541"/>
                                      </a:cubicBezTo>
                                      <a:cubicBezTo>
                                        <a:pt x="31765" y="6353"/>
                                        <a:pt x="25412" y="22871"/>
                                        <a:pt x="22871" y="27953"/>
                                      </a:cubicBezTo>
                                      <a:lnTo>
                                        <a:pt x="22871" y="27953"/>
                                      </a:lnTo>
                                      <a:lnTo>
                                        <a:pt x="13977" y="5082"/>
                                      </a:lnTo>
                                      <a:cubicBezTo>
                                        <a:pt x="12706" y="3812"/>
                                        <a:pt x="12706" y="1271"/>
                                        <a:pt x="12706" y="1271"/>
                                      </a:cubicBezTo>
                                      <a:cubicBezTo>
                                        <a:pt x="12706" y="1271"/>
                                        <a:pt x="12706" y="0"/>
                                        <a:pt x="12706" y="0"/>
                                      </a:cubicBezTo>
                                      <a:cubicBezTo>
                                        <a:pt x="12706" y="0"/>
                                        <a:pt x="1397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0" y="0"/>
                                      </a:cubicBezTo>
                                      <a:cubicBezTo>
                                        <a:pt x="0" y="0"/>
                                        <a:pt x="1271" y="0"/>
                                        <a:pt x="2541" y="0"/>
                                      </a:cubicBezTo>
                                      <a:cubicBezTo>
                                        <a:pt x="3812" y="0"/>
                                        <a:pt x="5082" y="1271"/>
                                        <a:pt x="6353" y="3812"/>
                                      </a:cubicBezTo>
                                      <a:lnTo>
                                        <a:pt x="19059" y="35577"/>
                                      </a:lnTo>
                                      <a:cubicBezTo>
                                        <a:pt x="20329" y="38118"/>
                                        <a:pt x="20329" y="38118"/>
                                        <a:pt x="20329" y="38118"/>
                                      </a:cubicBezTo>
                                      <a:cubicBezTo>
                                        <a:pt x="21600" y="38118"/>
                                        <a:pt x="21600" y="36847"/>
                                        <a:pt x="22871" y="34306"/>
                                      </a:cubicBezTo>
                                      <a:cubicBezTo>
                                        <a:pt x="24141" y="31765"/>
                                        <a:pt x="26682" y="26682"/>
                                        <a:pt x="29224" y="19059"/>
                                      </a:cubicBezTo>
                                      <a:cubicBezTo>
                                        <a:pt x="31765" y="12706"/>
                                        <a:pt x="33035" y="10165"/>
                                        <a:pt x="35577" y="5082"/>
                                      </a:cubicBezTo>
                                      <a:cubicBezTo>
                                        <a:pt x="36847" y="1271"/>
                                        <a:pt x="38118" y="1271"/>
                                        <a:pt x="38118" y="0"/>
                                      </a:cubicBezTo>
                                      <a:cubicBezTo>
                                        <a:pt x="38118" y="1271"/>
                                        <a:pt x="39388" y="1271"/>
                                        <a:pt x="39388" y="0"/>
                                      </a:cubicBezTo>
                                      <a:cubicBezTo>
                                        <a:pt x="39388" y="1271"/>
                                        <a:pt x="40659" y="1271"/>
                                        <a:pt x="39388" y="0"/>
                                      </a:cubicBezTo>
                                      <a:cubicBezTo>
                                        <a:pt x="40659" y="0"/>
                                        <a:pt x="39388" y="0"/>
                                        <a:pt x="39388"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0" name="任意多边形: 形状 430"/>
                              <wps:cNvSpPr/>
                              <wps:spPr>
                                <a:xfrm>
                                  <a:off x="3095153" y="1451011"/>
                                  <a:ext cx="29223" cy="36847"/>
                                </a:xfrm>
                                <a:custGeom>
                                  <a:avLst/>
                                  <a:gdLst>
                                    <a:gd name="connsiteX0" fmla="*/ 16517 w 29223"/>
                                    <a:gd name="connsiteY0" fmla="*/ 36847 h 36847"/>
                                    <a:gd name="connsiteX1" fmla="*/ 25412 w 29223"/>
                                    <a:gd name="connsiteY1" fmla="*/ 36847 h 36847"/>
                                    <a:gd name="connsiteX2" fmla="*/ 27953 w 29223"/>
                                    <a:gd name="connsiteY2" fmla="*/ 35577 h 36847"/>
                                    <a:gd name="connsiteX3" fmla="*/ 29223 w 29223"/>
                                    <a:gd name="connsiteY3" fmla="*/ 30494 h 36847"/>
                                    <a:gd name="connsiteX4" fmla="*/ 29223 w 29223"/>
                                    <a:gd name="connsiteY4" fmla="*/ 29224 h 36847"/>
                                    <a:gd name="connsiteX5" fmla="*/ 29223 w 29223"/>
                                    <a:gd name="connsiteY5" fmla="*/ 30494 h 36847"/>
                                    <a:gd name="connsiteX6" fmla="*/ 26682 w 29223"/>
                                    <a:gd name="connsiteY6" fmla="*/ 34306 h 36847"/>
                                    <a:gd name="connsiteX7" fmla="*/ 21600 w 29223"/>
                                    <a:gd name="connsiteY7" fmla="*/ 34306 h 36847"/>
                                    <a:gd name="connsiteX8" fmla="*/ 15247 w 29223"/>
                                    <a:gd name="connsiteY8" fmla="*/ 30494 h 36847"/>
                                    <a:gd name="connsiteX9" fmla="*/ 15247 w 29223"/>
                                    <a:gd name="connsiteY9" fmla="*/ 22871 h 36847"/>
                                    <a:gd name="connsiteX10" fmla="*/ 15247 w 29223"/>
                                    <a:gd name="connsiteY10" fmla="*/ 19059 h 36847"/>
                                    <a:gd name="connsiteX11" fmla="*/ 15247 w 29223"/>
                                    <a:gd name="connsiteY11" fmla="*/ 19059 h 36847"/>
                                    <a:gd name="connsiteX12" fmla="*/ 22870 w 29223"/>
                                    <a:gd name="connsiteY12" fmla="*/ 19059 h 36847"/>
                                    <a:gd name="connsiteX13" fmla="*/ 25412 w 29223"/>
                                    <a:gd name="connsiteY13" fmla="*/ 21600 h 36847"/>
                                    <a:gd name="connsiteX14" fmla="*/ 25412 w 29223"/>
                                    <a:gd name="connsiteY14" fmla="*/ 22871 h 36847"/>
                                    <a:gd name="connsiteX15" fmla="*/ 25412 w 29223"/>
                                    <a:gd name="connsiteY15" fmla="*/ 22871 h 36847"/>
                                    <a:gd name="connsiteX16" fmla="*/ 25412 w 29223"/>
                                    <a:gd name="connsiteY16" fmla="*/ 21600 h 36847"/>
                                    <a:gd name="connsiteX17" fmla="*/ 25412 w 29223"/>
                                    <a:gd name="connsiteY17" fmla="*/ 17788 h 36847"/>
                                    <a:gd name="connsiteX18" fmla="*/ 25412 w 29223"/>
                                    <a:gd name="connsiteY18" fmla="*/ 13977 h 36847"/>
                                    <a:gd name="connsiteX19" fmla="*/ 25412 w 29223"/>
                                    <a:gd name="connsiteY19" fmla="*/ 13977 h 36847"/>
                                    <a:gd name="connsiteX20" fmla="*/ 24141 w 29223"/>
                                    <a:gd name="connsiteY20" fmla="*/ 15247 h 36847"/>
                                    <a:gd name="connsiteX21" fmla="*/ 21600 w 29223"/>
                                    <a:gd name="connsiteY21" fmla="*/ 16518 h 36847"/>
                                    <a:gd name="connsiteX22" fmla="*/ 13976 w 29223"/>
                                    <a:gd name="connsiteY22" fmla="*/ 16518 h 36847"/>
                                    <a:gd name="connsiteX23" fmla="*/ 13976 w 29223"/>
                                    <a:gd name="connsiteY23" fmla="*/ 16518 h 36847"/>
                                    <a:gd name="connsiteX24" fmla="*/ 13976 w 29223"/>
                                    <a:gd name="connsiteY24" fmla="*/ 3812 h 36847"/>
                                    <a:gd name="connsiteX25" fmla="*/ 13976 w 29223"/>
                                    <a:gd name="connsiteY25" fmla="*/ 3812 h 36847"/>
                                    <a:gd name="connsiteX26" fmla="*/ 21600 w 29223"/>
                                    <a:gd name="connsiteY26" fmla="*/ 3812 h 36847"/>
                                    <a:gd name="connsiteX27" fmla="*/ 25412 w 29223"/>
                                    <a:gd name="connsiteY27" fmla="*/ 5082 h 36847"/>
                                    <a:gd name="connsiteX28" fmla="*/ 25412 w 29223"/>
                                    <a:gd name="connsiteY28" fmla="*/ 6353 h 36847"/>
                                    <a:gd name="connsiteX29" fmla="*/ 25412 w 29223"/>
                                    <a:gd name="connsiteY29" fmla="*/ 7624 h 36847"/>
                                    <a:gd name="connsiteX30" fmla="*/ 25412 w 29223"/>
                                    <a:gd name="connsiteY30" fmla="*/ 7624 h 36847"/>
                                    <a:gd name="connsiteX31" fmla="*/ 25412 w 29223"/>
                                    <a:gd name="connsiteY31" fmla="*/ 3812 h 36847"/>
                                    <a:gd name="connsiteX32" fmla="*/ 25412 w 29223"/>
                                    <a:gd name="connsiteY32" fmla="*/ 0 h 36847"/>
                                    <a:gd name="connsiteX33" fmla="*/ 25412 w 29223"/>
                                    <a:gd name="connsiteY33" fmla="*/ 0 h 36847"/>
                                    <a:gd name="connsiteX34" fmla="*/ 24141 w 29223"/>
                                    <a:gd name="connsiteY34" fmla="*/ 0 h 36847"/>
                                    <a:gd name="connsiteX35" fmla="*/ 21600 w 29223"/>
                                    <a:gd name="connsiteY35" fmla="*/ 0 h 36847"/>
                                    <a:gd name="connsiteX36" fmla="*/ 8894 w 29223"/>
                                    <a:gd name="connsiteY36" fmla="*/ 0 h 36847"/>
                                    <a:gd name="connsiteX37" fmla="*/ 5082 w 29223"/>
                                    <a:gd name="connsiteY37" fmla="*/ 0 h 36847"/>
                                    <a:gd name="connsiteX38" fmla="*/ 1270 w 29223"/>
                                    <a:gd name="connsiteY38" fmla="*/ 0 h 36847"/>
                                    <a:gd name="connsiteX39" fmla="*/ 0 w 29223"/>
                                    <a:gd name="connsiteY39" fmla="*/ 0 h 36847"/>
                                    <a:gd name="connsiteX40" fmla="*/ 1270 w 29223"/>
                                    <a:gd name="connsiteY40" fmla="*/ 0 h 36847"/>
                                    <a:gd name="connsiteX41" fmla="*/ 3812 w 29223"/>
                                    <a:gd name="connsiteY41" fmla="*/ 0 h 36847"/>
                                    <a:gd name="connsiteX42" fmla="*/ 6353 w 29223"/>
                                    <a:gd name="connsiteY42" fmla="*/ 2541 h 36847"/>
                                    <a:gd name="connsiteX43" fmla="*/ 6353 w 29223"/>
                                    <a:gd name="connsiteY43" fmla="*/ 13977 h 36847"/>
                                    <a:gd name="connsiteX44" fmla="*/ 6353 w 29223"/>
                                    <a:gd name="connsiteY44" fmla="*/ 22871 h 36847"/>
                                    <a:gd name="connsiteX45" fmla="*/ 6353 w 29223"/>
                                    <a:gd name="connsiteY45" fmla="*/ 34306 h 36847"/>
                                    <a:gd name="connsiteX46" fmla="*/ 5082 w 29223"/>
                                    <a:gd name="connsiteY46" fmla="*/ 36847 h 36847"/>
                                    <a:gd name="connsiteX47" fmla="*/ 3812 w 29223"/>
                                    <a:gd name="connsiteY47" fmla="*/ 36847 h 36847"/>
                                    <a:gd name="connsiteX48" fmla="*/ 2541 w 29223"/>
                                    <a:gd name="connsiteY48" fmla="*/ 36847 h 36847"/>
                                    <a:gd name="connsiteX49" fmla="*/ 3812 w 29223"/>
                                    <a:gd name="connsiteY49" fmla="*/ 36847 h 36847"/>
                                    <a:gd name="connsiteX50" fmla="*/ 7623 w 29223"/>
                                    <a:gd name="connsiteY50" fmla="*/ 36847 h 36847"/>
                                    <a:gd name="connsiteX51" fmla="*/ 10165 w 29223"/>
                                    <a:gd name="connsiteY51" fmla="*/ 36847 h 36847"/>
                                    <a:gd name="connsiteX52" fmla="*/ 16517 w 29223"/>
                                    <a:gd name="connsiteY52" fmla="*/ 36847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9223" h="36847">
                                      <a:moveTo>
                                        <a:pt x="16517" y="36847"/>
                                      </a:moveTo>
                                      <a:cubicBezTo>
                                        <a:pt x="19059" y="36847"/>
                                        <a:pt x="21600" y="36847"/>
                                        <a:pt x="25412" y="36847"/>
                                      </a:cubicBezTo>
                                      <a:cubicBezTo>
                                        <a:pt x="27953" y="36847"/>
                                        <a:pt x="27953" y="36847"/>
                                        <a:pt x="27953" y="35577"/>
                                      </a:cubicBezTo>
                                      <a:cubicBezTo>
                                        <a:pt x="27953" y="34306"/>
                                        <a:pt x="29223" y="30494"/>
                                        <a:pt x="29223" y="30494"/>
                                      </a:cubicBezTo>
                                      <a:cubicBezTo>
                                        <a:pt x="29223" y="30494"/>
                                        <a:pt x="29223" y="29224"/>
                                        <a:pt x="29223" y="29224"/>
                                      </a:cubicBezTo>
                                      <a:cubicBezTo>
                                        <a:pt x="29223" y="29224"/>
                                        <a:pt x="29223" y="29224"/>
                                        <a:pt x="29223" y="30494"/>
                                      </a:cubicBezTo>
                                      <a:cubicBezTo>
                                        <a:pt x="29223" y="33035"/>
                                        <a:pt x="27953" y="34306"/>
                                        <a:pt x="26682" y="34306"/>
                                      </a:cubicBezTo>
                                      <a:cubicBezTo>
                                        <a:pt x="25412" y="34306"/>
                                        <a:pt x="22870" y="34306"/>
                                        <a:pt x="21600" y="34306"/>
                                      </a:cubicBezTo>
                                      <a:cubicBezTo>
                                        <a:pt x="16517" y="34306"/>
                                        <a:pt x="15247" y="33035"/>
                                        <a:pt x="15247" y="30494"/>
                                      </a:cubicBezTo>
                                      <a:cubicBezTo>
                                        <a:pt x="15247" y="29224"/>
                                        <a:pt x="15247" y="24141"/>
                                        <a:pt x="15247" y="22871"/>
                                      </a:cubicBezTo>
                                      <a:lnTo>
                                        <a:pt x="15247" y="19059"/>
                                      </a:lnTo>
                                      <a:cubicBezTo>
                                        <a:pt x="15247" y="19059"/>
                                        <a:pt x="15247" y="19059"/>
                                        <a:pt x="15247" y="19059"/>
                                      </a:cubicBezTo>
                                      <a:cubicBezTo>
                                        <a:pt x="16517" y="19059"/>
                                        <a:pt x="21600" y="19059"/>
                                        <a:pt x="22870" y="19059"/>
                                      </a:cubicBezTo>
                                      <a:cubicBezTo>
                                        <a:pt x="24141" y="19059"/>
                                        <a:pt x="25412" y="20329"/>
                                        <a:pt x="25412" y="21600"/>
                                      </a:cubicBezTo>
                                      <a:cubicBezTo>
                                        <a:pt x="25412" y="22871"/>
                                        <a:pt x="25412" y="22871"/>
                                        <a:pt x="25412" y="22871"/>
                                      </a:cubicBezTo>
                                      <a:cubicBezTo>
                                        <a:pt x="25412" y="22871"/>
                                        <a:pt x="25412" y="22871"/>
                                        <a:pt x="25412" y="22871"/>
                                      </a:cubicBezTo>
                                      <a:cubicBezTo>
                                        <a:pt x="25412" y="22871"/>
                                        <a:pt x="25412" y="22871"/>
                                        <a:pt x="25412" y="21600"/>
                                      </a:cubicBezTo>
                                      <a:cubicBezTo>
                                        <a:pt x="25412" y="21600"/>
                                        <a:pt x="25412" y="19059"/>
                                        <a:pt x="25412" y="17788"/>
                                      </a:cubicBezTo>
                                      <a:cubicBezTo>
                                        <a:pt x="25412" y="15247"/>
                                        <a:pt x="25412" y="13977"/>
                                        <a:pt x="25412" y="13977"/>
                                      </a:cubicBezTo>
                                      <a:cubicBezTo>
                                        <a:pt x="25412" y="13977"/>
                                        <a:pt x="25412" y="13977"/>
                                        <a:pt x="25412" y="13977"/>
                                      </a:cubicBezTo>
                                      <a:cubicBezTo>
                                        <a:pt x="25412" y="13977"/>
                                        <a:pt x="25412" y="13977"/>
                                        <a:pt x="24141" y="15247"/>
                                      </a:cubicBezTo>
                                      <a:cubicBezTo>
                                        <a:pt x="24141" y="15247"/>
                                        <a:pt x="22870" y="15247"/>
                                        <a:pt x="21600" y="16518"/>
                                      </a:cubicBezTo>
                                      <a:cubicBezTo>
                                        <a:pt x="20329" y="16518"/>
                                        <a:pt x="13976" y="16518"/>
                                        <a:pt x="13976" y="16518"/>
                                      </a:cubicBezTo>
                                      <a:cubicBezTo>
                                        <a:pt x="13976" y="16518"/>
                                        <a:pt x="13976" y="16518"/>
                                        <a:pt x="13976" y="16518"/>
                                      </a:cubicBezTo>
                                      <a:lnTo>
                                        <a:pt x="13976" y="3812"/>
                                      </a:lnTo>
                                      <a:cubicBezTo>
                                        <a:pt x="13976" y="3812"/>
                                        <a:pt x="13976" y="3812"/>
                                        <a:pt x="13976" y="3812"/>
                                      </a:cubicBezTo>
                                      <a:cubicBezTo>
                                        <a:pt x="15247" y="3812"/>
                                        <a:pt x="20329" y="3812"/>
                                        <a:pt x="21600" y="3812"/>
                                      </a:cubicBezTo>
                                      <a:cubicBezTo>
                                        <a:pt x="24141" y="3812"/>
                                        <a:pt x="24141" y="5082"/>
                                        <a:pt x="25412" y="5082"/>
                                      </a:cubicBezTo>
                                      <a:cubicBezTo>
                                        <a:pt x="25412" y="5082"/>
                                        <a:pt x="25412" y="6353"/>
                                        <a:pt x="25412" y="6353"/>
                                      </a:cubicBezTo>
                                      <a:cubicBezTo>
                                        <a:pt x="25412" y="6353"/>
                                        <a:pt x="25412" y="7624"/>
                                        <a:pt x="25412" y="7624"/>
                                      </a:cubicBezTo>
                                      <a:cubicBezTo>
                                        <a:pt x="25412" y="7624"/>
                                        <a:pt x="25412" y="7624"/>
                                        <a:pt x="25412" y="7624"/>
                                      </a:cubicBezTo>
                                      <a:cubicBezTo>
                                        <a:pt x="25412" y="7624"/>
                                        <a:pt x="25412" y="5082"/>
                                        <a:pt x="25412" y="3812"/>
                                      </a:cubicBezTo>
                                      <a:cubicBezTo>
                                        <a:pt x="25412" y="1271"/>
                                        <a:pt x="25412" y="1271"/>
                                        <a:pt x="25412" y="0"/>
                                      </a:cubicBezTo>
                                      <a:cubicBezTo>
                                        <a:pt x="25412" y="0"/>
                                        <a:pt x="25412" y="0"/>
                                        <a:pt x="25412" y="0"/>
                                      </a:cubicBezTo>
                                      <a:cubicBezTo>
                                        <a:pt x="25412" y="0"/>
                                        <a:pt x="25412" y="0"/>
                                        <a:pt x="24141" y="0"/>
                                      </a:cubicBezTo>
                                      <a:cubicBezTo>
                                        <a:pt x="24141" y="0"/>
                                        <a:pt x="22870" y="0"/>
                                        <a:pt x="21600" y="0"/>
                                      </a:cubicBezTo>
                                      <a:cubicBezTo>
                                        <a:pt x="20329" y="0"/>
                                        <a:pt x="10165" y="0"/>
                                        <a:pt x="8894" y="0"/>
                                      </a:cubicBezTo>
                                      <a:cubicBezTo>
                                        <a:pt x="7623" y="0"/>
                                        <a:pt x="7623" y="0"/>
                                        <a:pt x="5082" y="0"/>
                                      </a:cubicBezTo>
                                      <a:cubicBezTo>
                                        <a:pt x="3812" y="0"/>
                                        <a:pt x="2541"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7"/>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3" y="36847"/>
                                      </a:cubicBezTo>
                                      <a:cubicBezTo>
                                        <a:pt x="8894" y="36847"/>
                                        <a:pt x="10165" y="36847"/>
                                        <a:pt x="10165" y="36847"/>
                                      </a:cubicBezTo>
                                      <a:cubicBezTo>
                                        <a:pt x="12706" y="35577"/>
                                        <a:pt x="15247" y="36847"/>
                                        <a:pt x="16517" y="3684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1" name="任意多边形: 形状 431"/>
                              <wps:cNvSpPr/>
                              <wps:spPr>
                                <a:xfrm>
                                  <a:off x="3129458" y="1447200"/>
                                  <a:ext cx="62258" cy="40222"/>
                                </a:xfrm>
                                <a:custGeom>
                                  <a:avLst/>
                                  <a:gdLst>
                                    <a:gd name="connsiteX0" fmla="*/ 57176 w 62258"/>
                                    <a:gd name="connsiteY0" fmla="*/ 38118 h 40222"/>
                                    <a:gd name="connsiteX1" fmla="*/ 62259 w 62258"/>
                                    <a:gd name="connsiteY1" fmla="*/ 29223 h 40222"/>
                                    <a:gd name="connsiteX2" fmla="*/ 53365 w 62258"/>
                                    <a:gd name="connsiteY2" fmla="*/ 16518 h 40222"/>
                                    <a:gd name="connsiteX3" fmla="*/ 52094 w 62258"/>
                                    <a:gd name="connsiteY3" fmla="*/ 15247 h 40222"/>
                                    <a:gd name="connsiteX4" fmla="*/ 47012 w 62258"/>
                                    <a:gd name="connsiteY4" fmla="*/ 7624 h 40222"/>
                                    <a:gd name="connsiteX5" fmla="*/ 53365 w 62258"/>
                                    <a:gd name="connsiteY5" fmla="*/ 2541 h 40222"/>
                                    <a:gd name="connsiteX6" fmla="*/ 58447 w 62258"/>
                                    <a:gd name="connsiteY6" fmla="*/ 5082 h 40222"/>
                                    <a:gd name="connsiteX7" fmla="*/ 59718 w 62258"/>
                                    <a:gd name="connsiteY7" fmla="*/ 8894 h 40222"/>
                                    <a:gd name="connsiteX8" fmla="*/ 59718 w 62258"/>
                                    <a:gd name="connsiteY8" fmla="*/ 10165 h 40222"/>
                                    <a:gd name="connsiteX9" fmla="*/ 59718 w 62258"/>
                                    <a:gd name="connsiteY9" fmla="*/ 8894 h 40222"/>
                                    <a:gd name="connsiteX10" fmla="*/ 59718 w 62258"/>
                                    <a:gd name="connsiteY10" fmla="*/ 2541 h 40222"/>
                                    <a:gd name="connsiteX11" fmla="*/ 58447 w 62258"/>
                                    <a:gd name="connsiteY11" fmla="*/ 2541 h 40222"/>
                                    <a:gd name="connsiteX12" fmla="*/ 52094 w 62258"/>
                                    <a:gd name="connsiteY12" fmla="*/ 1271 h 40222"/>
                                    <a:gd name="connsiteX13" fmla="*/ 40659 w 62258"/>
                                    <a:gd name="connsiteY13" fmla="*/ 11435 h 40222"/>
                                    <a:gd name="connsiteX14" fmla="*/ 48282 w 62258"/>
                                    <a:gd name="connsiteY14" fmla="*/ 24141 h 40222"/>
                                    <a:gd name="connsiteX15" fmla="*/ 50824 w 62258"/>
                                    <a:gd name="connsiteY15" fmla="*/ 25412 h 40222"/>
                                    <a:gd name="connsiteX16" fmla="*/ 55906 w 62258"/>
                                    <a:gd name="connsiteY16" fmla="*/ 33035 h 40222"/>
                                    <a:gd name="connsiteX17" fmla="*/ 49553 w 62258"/>
                                    <a:gd name="connsiteY17" fmla="*/ 39388 h 40222"/>
                                    <a:gd name="connsiteX18" fmla="*/ 41929 w 62258"/>
                                    <a:gd name="connsiteY18" fmla="*/ 34306 h 40222"/>
                                    <a:gd name="connsiteX19" fmla="*/ 41929 w 62258"/>
                                    <a:gd name="connsiteY19" fmla="*/ 31765 h 40222"/>
                                    <a:gd name="connsiteX20" fmla="*/ 41929 w 62258"/>
                                    <a:gd name="connsiteY20" fmla="*/ 30494 h 40222"/>
                                    <a:gd name="connsiteX21" fmla="*/ 40659 w 62258"/>
                                    <a:gd name="connsiteY21" fmla="*/ 31765 h 40222"/>
                                    <a:gd name="connsiteX22" fmla="*/ 40659 w 62258"/>
                                    <a:gd name="connsiteY22" fmla="*/ 38118 h 40222"/>
                                    <a:gd name="connsiteX23" fmla="*/ 40659 w 62258"/>
                                    <a:gd name="connsiteY23" fmla="*/ 39388 h 40222"/>
                                    <a:gd name="connsiteX24" fmla="*/ 39388 w 62258"/>
                                    <a:gd name="connsiteY24" fmla="*/ 39388 h 40222"/>
                                    <a:gd name="connsiteX25" fmla="*/ 33035 w 62258"/>
                                    <a:gd name="connsiteY25" fmla="*/ 35576 h 40222"/>
                                    <a:gd name="connsiteX26" fmla="*/ 21600 w 62258"/>
                                    <a:gd name="connsiteY26" fmla="*/ 21600 h 40222"/>
                                    <a:gd name="connsiteX27" fmla="*/ 27953 w 62258"/>
                                    <a:gd name="connsiteY27" fmla="*/ 10165 h 40222"/>
                                    <a:gd name="connsiteX28" fmla="*/ 24141 w 62258"/>
                                    <a:gd name="connsiteY28" fmla="*/ 2541 h 40222"/>
                                    <a:gd name="connsiteX29" fmla="*/ 15247 w 62258"/>
                                    <a:gd name="connsiteY29" fmla="*/ 0 h 40222"/>
                                    <a:gd name="connsiteX30" fmla="*/ 7623 w 62258"/>
                                    <a:gd name="connsiteY30" fmla="*/ 0 h 40222"/>
                                    <a:gd name="connsiteX31" fmla="*/ 1270 w 62258"/>
                                    <a:gd name="connsiteY31" fmla="*/ 0 h 40222"/>
                                    <a:gd name="connsiteX32" fmla="*/ 0 w 62258"/>
                                    <a:gd name="connsiteY32" fmla="*/ 0 h 40222"/>
                                    <a:gd name="connsiteX33" fmla="*/ 1270 w 62258"/>
                                    <a:gd name="connsiteY33" fmla="*/ 0 h 40222"/>
                                    <a:gd name="connsiteX34" fmla="*/ 3812 w 62258"/>
                                    <a:gd name="connsiteY34" fmla="*/ 0 h 40222"/>
                                    <a:gd name="connsiteX35" fmla="*/ 6353 w 62258"/>
                                    <a:gd name="connsiteY35" fmla="*/ 2541 h 40222"/>
                                    <a:gd name="connsiteX36" fmla="*/ 6353 w 62258"/>
                                    <a:gd name="connsiteY36" fmla="*/ 13976 h 40222"/>
                                    <a:gd name="connsiteX37" fmla="*/ 6353 w 62258"/>
                                    <a:gd name="connsiteY37" fmla="*/ 22871 h 40222"/>
                                    <a:gd name="connsiteX38" fmla="*/ 6353 w 62258"/>
                                    <a:gd name="connsiteY38" fmla="*/ 34306 h 40222"/>
                                    <a:gd name="connsiteX39" fmla="*/ 5082 w 62258"/>
                                    <a:gd name="connsiteY39" fmla="*/ 36847 h 40222"/>
                                    <a:gd name="connsiteX40" fmla="*/ 3812 w 62258"/>
                                    <a:gd name="connsiteY40" fmla="*/ 36847 h 40222"/>
                                    <a:gd name="connsiteX41" fmla="*/ 2541 w 62258"/>
                                    <a:gd name="connsiteY41" fmla="*/ 36847 h 40222"/>
                                    <a:gd name="connsiteX42" fmla="*/ 3812 w 62258"/>
                                    <a:gd name="connsiteY42" fmla="*/ 36847 h 40222"/>
                                    <a:gd name="connsiteX43" fmla="*/ 10165 w 62258"/>
                                    <a:gd name="connsiteY43" fmla="*/ 36847 h 40222"/>
                                    <a:gd name="connsiteX44" fmla="*/ 17788 w 62258"/>
                                    <a:gd name="connsiteY44" fmla="*/ 36847 h 40222"/>
                                    <a:gd name="connsiteX45" fmla="*/ 19059 w 62258"/>
                                    <a:gd name="connsiteY45" fmla="*/ 36847 h 40222"/>
                                    <a:gd name="connsiteX46" fmla="*/ 19059 w 62258"/>
                                    <a:gd name="connsiteY46" fmla="*/ 36847 h 40222"/>
                                    <a:gd name="connsiteX47" fmla="*/ 16518 w 62258"/>
                                    <a:gd name="connsiteY47" fmla="*/ 36847 h 40222"/>
                                    <a:gd name="connsiteX48" fmla="*/ 13976 w 62258"/>
                                    <a:gd name="connsiteY48" fmla="*/ 34306 h 40222"/>
                                    <a:gd name="connsiteX49" fmla="*/ 13976 w 62258"/>
                                    <a:gd name="connsiteY49" fmla="*/ 22871 h 40222"/>
                                    <a:gd name="connsiteX50" fmla="*/ 13976 w 62258"/>
                                    <a:gd name="connsiteY50" fmla="*/ 21600 h 40222"/>
                                    <a:gd name="connsiteX51" fmla="*/ 13976 w 62258"/>
                                    <a:gd name="connsiteY51" fmla="*/ 21600 h 40222"/>
                                    <a:gd name="connsiteX52" fmla="*/ 17788 w 62258"/>
                                    <a:gd name="connsiteY52" fmla="*/ 21600 h 40222"/>
                                    <a:gd name="connsiteX53" fmla="*/ 19059 w 62258"/>
                                    <a:gd name="connsiteY53" fmla="*/ 21600 h 40222"/>
                                    <a:gd name="connsiteX54" fmla="*/ 24141 w 62258"/>
                                    <a:gd name="connsiteY54" fmla="*/ 29223 h 40222"/>
                                    <a:gd name="connsiteX55" fmla="*/ 30494 w 62258"/>
                                    <a:gd name="connsiteY55" fmla="*/ 36847 h 40222"/>
                                    <a:gd name="connsiteX56" fmla="*/ 35577 w 62258"/>
                                    <a:gd name="connsiteY56" fmla="*/ 38118 h 40222"/>
                                    <a:gd name="connsiteX57" fmla="*/ 40659 w 62258"/>
                                    <a:gd name="connsiteY57" fmla="*/ 38118 h 40222"/>
                                    <a:gd name="connsiteX58" fmla="*/ 41929 w 62258"/>
                                    <a:gd name="connsiteY58" fmla="*/ 38118 h 40222"/>
                                    <a:gd name="connsiteX59" fmla="*/ 41929 w 62258"/>
                                    <a:gd name="connsiteY59" fmla="*/ 38118 h 40222"/>
                                    <a:gd name="connsiteX60" fmla="*/ 49553 w 62258"/>
                                    <a:gd name="connsiteY60" fmla="*/ 39388 h 40222"/>
                                    <a:gd name="connsiteX61" fmla="*/ 57176 w 62258"/>
                                    <a:gd name="connsiteY61" fmla="*/ 38118 h 40222"/>
                                    <a:gd name="connsiteX62" fmla="*/ 20329 w 62258"/>
                                    <a:gd name="connsiteY62" fmla="*/ 20329 h 40222"/>
                                    <a:gd name="connsiteX63" fmla="*/ 16518 w 62258"/>
                                    <a:gd name="connsiteY63" fmla="*/ 21600 h 40222"/>
                                    <a:gd name="connsiteX64" fmla="*/ 12706 w 62258"/>
                                    <a:gd name="connsiteY64" fmla="*/ 21600 h 40222"/>
                                    <a:gd name="connsiteX65" fmla="*/ 12706 w 62258"/>
                                    <a:gd name="connsiteY65" fmla="*/ 20329 h 40222"/>
                                    <a:gd name="connsiteX66" fmla="*/ 12706 w 62258"/>
                                    <a:gd name="connsiteY66" fmla="*/ 5082 h 40222"/>
                                    <a:gd name="connsiteX67" fmla="*/ 12706 w 62258"/>
                                    <a:gd name="connsiteY67" fmla="*/ 3812 h 40222"/>
                                    <a:gd name="connsiteX68" fmla="*/ 15247 w 62258"/>
                                    <a:gd name="connsiteY68" fmla="*/ 3812 h 40222"/>
                                    <a:gd name="connsiteX69" fmla="*/ 22871 w 62258"/>
                                    <a:gd name="connsiteY69" fmla="*/ 12706 h 40222"/>
                                    <a:gd name="connsiteX70" fmla="*/ 20329 w 62258"/>
                                    <a:gd name="connsiteY70" fmla="*/ 20329 h 402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62258" h="40222">
                                      <a:moveTo>
                                        <a:pt x="57176" y="38118"/>
                                      </a:moveTo>
                                      <a:cubicBezTo>
                                        <a:pt x="60988" y="35576"/>
                                        <a:pt x="62259" y="31765"/>
                                        <a:pt x="62259" y="29223"/>
                                      </a:cubicBezTo>
                                      <a:cubicBezTo>
                                        <a:pt x="62259" y="24141"/>
                                        <a:pt x="59718" y="20329"/>
                                        <a:pt x="53365" y="16518"/>
                                      </a:cubicBezTo>
                                      <a:lnTo>
                                        <a:pt x="52094" y="15247"/>
                                      </a:lnTo>
                                      <a:cubicBezTo>
                                        <a:pt x="48282" y="11435"/>
                                        <a:pt x="47012" y="10165"/>
                                        <a:pt x="47012" y="7624"/>
                                      </a:cubicBezTo>
                                      <a:cubicBezTo>
                                        <a:pt x="47012" y="5082"/>
                                        <a:pt x="49553" y="2541"/>
                                        <a:pt x="53365" y="2541"/>
                                      </a:cubicBezTo>
                                      <a:cubicBezTo>
                                        <a:pt x="57176" y="2541"/>
                                        <a:pt x="58447" y="3812"/>
                                        <a:pt x="58447" y="5082"/>
                                      </a:cubicBezTo>
                                      <a:cubicBezTo>
                                        <a:pt x="59718" y="6353"/>
                                        <a:pt x="59718" y="7624"/>
                                        <a:pt x="59718" y="8894"/>
                                      </a:cubicBezTo>
                                      <a:cubicBezTo>
                                        <a:pt x="59718" y="8894"/>
                                        <a:pt x="59718" y="10165"/>
                                        <a:pt x="59718" y="10165"/>
                                      </a:cubicBezTo>
                                      <a:cubicBezTo>
                                        <a:pt x="59718" y="10165"/>
                                        <a:pt x="59718" y="10165"/>
                                        <a:pt x="59718" y="8894"/>
                                      </a:cubicBezTo>
                                      <a:cubicBezTo>
                                        <a:pt x="59718" y="5082"/>
                                        <a:pt x="59718" y="3812"/>
                                        <a:pt x="59718" y="2541"/>
                                      </a:cubicBezTo>
                                      <a:cubicBezTo>
                                        <a:pt x="59718" y="2541"/>
                                        <a:pt x="59718" y="2541"/>
                                        <a:pt x="58447" y="2541"/>
                                      </a:cubicBezTo>
                                      <a:cubicBezTo>
                                        <a:pt x="57176" y="2541"/>
                                        <a:pt x="54635" y="1271"/>
                                        <a:pt x="52094" y="1271"/>
                                      </a:cubicBezTo>
                                      <a:cubicBezTo>
                                        <a:pt x="44471" y="1271"/>
                                        <a:pt x="40659" y="5082"/>
                                        <a:pt x="40659" y="11435"/>
                                      </a:cubicBezTo>
                                      <a:cubicBezTo>
                                        <a:pt x="40659" y="15247"/>
                                        <a:pt x="43200" y="19059"/>
                                        <a:pt x="48282" y="24141"/>
                                      </a:cubicBezTo>
                                      <a:lnTo>
                                        <a:pt x="50824" y="25412"/>
                                      </a:lnTo>
                                      <a:cubicBezTo>
                                        <a:pt x="54635" y="29223"/>
                                        <a:pt x="55906" y="30494"/>
                                        <a:pt x="55906" y="33035"/>
                                      </a:cubicBezTo>
                                      <a:cubicBezTo>
                                        <a:pt x="55906" y="35576"/>
                                        <a:pt x="53365" y="39388"/>
                                        <a:pt x="49553" y="39388"/>
                                      </a:cubicBezTo>
                                      <a:cubicBezTo>
                                        <a:pt x="47012" y="39388"/>
                                        <a:pt x="43200" y="38118"/>
                                        <a:pt x="41929" y="34306"/>
                                      </a:cubicBezTo>
                                      <a:cubicBezTo>
                                        <a:pt x="41929" y="33035"/>
                                        <a:pt x="41929" y="31765"/>
                                        <a:pt x="41929" y="31765"/>
                                      </a:cubicBezTo>
                                      <a:cubicBezTo>
                                        <a:pt x="41929" y="31765"/>
                                        <a:pt x="41929" y="30494"/>
                                        <a:pt x="41929" y="30494"/>
                                      </a:cubicBezTo>
                                      <a:cubicBezTo>
                                        <a:pt x="41929" y="30494"/>
                                        <a:pt x="41929" y="30494"/>
                                        <a:pt x="40659" y="31765"/>
                                      </a:cubicBezTo>
                                      <a:cubicBezTo>
                                        <a:pt x="40659" y="33035"/>
                                        <a:pt x="40659" y="35576"/>
                                        <a:pt x="40659" y="38118"/>
                                      </a:cubicBezTo>
                                      <a:cubicBezTo>
                                        <a:pt x="40659" y="39388"/>
                                        <a:pt x="40659" y="39388"/>
                                        <a:pt x="40659" y="39388"/>
                                      </a:cubicBezTo>
                                      <a:cubicBezTo>
                                        <a:pt x="40659" y="39388"/>
                                        <a:pt x="39388" y="39388"/>
                                        <a:pt x="39388" y="39388"/>
                                      </a:cubicBezTo>
                                      <a:cubicBezTo>
                                        <a:pt x="38118" y="39388"/>
                                        <a:pt x="36847" y="39388"/>
                                        <a:pt x="33035" y="35576"/>
                                      </a:cubicBezTo>
                                      <a:cubicBezTo>
                                        <a:pt x="30494" y="33035"/>
                                        <a:pt x="26682" y="27953"/>
                                        <a:pt x="21600" y="21600"/>
                                      </a:cubicBezTo>
                                      <a:cubicBezTo>
                                        <a:pt x="26682" y="17788"/>
                                        <a:pt x="27953" y="13976"/>
                                        <a:pt x="27953" y="10165"/>
                                      </a:cubicBezTo>
                                      <a:cubicBezTo>
                                        <a:pt x="27953" y="6353"/>
                                        <a:pt x="25412" y="3812"/>
                                        <a:pt x="24141" y="2541"/>
                                      </a:cubicBezTo>
                                      <a:cubicBezTo>
                                        <a:pt x="21600" y="1271"/>
                                        <a:pt x="17788" y="0"/>
                                        <a:pt x="15247" y="0"/>
                                      </a:cubicBezTo>
                                      <a:cubicBezTo>
                                        <a:pt x="13976" y="0"/>
                                        <a:pt x="10165" y="0"/>
                                        <a:pt x="7623" y="0"/>
                                      </a:cubicBezTo>
                                      <a:cubicBezTo>
                                        <a:pt x="635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9059" y="36847"/>
                                        <a:pt x="19059" y="36847"/>
                                        <a:pt x="19059" y="36847"/>
                                      </a:cubicBezTo>
                                      <a:cubicBezTo>
                                        <a:pt x="19059" y="36847"/>
                                        <a:pt x="19059" y="36847"/>
                                        <a:pt x="19059" y="36847"/>
                                      </a:cubicBezTo>
                                      <a:cubicBezTo>
                                        <a:pt x="19059" y="36847"/>
                                        <a:pt x="17788" y="36847"/>
                                        <a:pt x="16518" y="36847"/>
                                      </a:cubicBezTo>
                                      <a:cubicBezTo>
                                        <a:pt x="15247" y="36847"/>
                                        <a:pt x="15247" y="35576"/>
                                        <a:pt x="13976" y="34306"/>
                                      </a:cubicBezTo>
                                      <a:cubicBezTo>
                                        <a:pt x="13976" y="31765"/>
                                        <a:pt x="13976" y="27953"/>
                                        <a:pt x="13976" y="22871"/>
                                      </a:cubicBezTo>
                                      <a:lnTo>
                                        <a:pt x="13976" y="21600"/>
                                      </a:lnTo>
                                      <a:cubicBezTo>
                                        <a:pt x="13976" y="21600"/>
                                        <a:pt x="13976" y="21600"/>
                                        <a:pt x="13976" y="21600"/>
                                      </a:cubicBezTo>
                                      <a:lnTo>
                                        <a:pt x="17788" y="21600"/>
                                      </a:lnTo>
                                      <a:cubicBezTo>
                                        <a:pt x="17788" y="21600"/>
                                        <a:pt x="19059" y="21600"/>
                                        <a:pt x="19059" y="21600"/>
                                      </a:cubicBezTo>
                                      <a:cubicBezTo>
                                        <a:pt x="20329" y="22871"/>
                                        <a:pt x="21600" y="25412"/>
                                        <a:pt x="24141" y="29223"/>
                                      </a:cubicBezTo>
                                      <a:cubicBezTo>
                                        <a:pt x="26682" y="33035"/>
                                        <a:pt x="29224" y="35576"/>
                                        <a:pt x="30494" y="36847"/>
                                      </a:cubicBezTo>
                                      <a:cubicBezTo>
                                        <a:pt x="31765" y="38118"/>
                                        <a:pt x="33035" y="38118"/>
                                        <a:pt x="35577" y="38118"/>
                                      </a:cubicBezTo>
                                      <a:lnTo>
                                        <a:pt x="40659" y="38118"/>
                                      </a:lnTo>
                                      <a:cubicBezTo>
                                        <a:pt x="40659" y="38118"/>
                                        <a:pt x="41929" y="38118"/>
                                        <a:pt x="41929" y="38118"/>
                                      </a:cubicBezTo>
                                      <a:cubicBezTo>
                                        <a:pt x="41929" y="38118"/>
                                        <a:pt x="41929" y="38118"/>
                                        <a:pt x="41929" y="38118"/>
                                      </a:cubicBezTo>
                                      <a:cubicBezTo>
                                        <a:pt x="44471" y="39388"/>
                                        <a:pt x="45741" y="39388"/>
                                        <a:pt x="49553" y="39388"/>
                                      </a:cubicBezTo>
                                      <a:cubicBezTo>
                                        <a:pt x="52094" y="40659"/>
                                        <a:pt x="54635" y="40659"/>
                                        <a:pt x="57176" y="38118"/>
                                      </a:cubicBezTo>
                                      <a:close/>
                                      <a:moveTo>
                                        <a:pt x="20329" y="20329"/>
                                      </a:moveTo>
                                      <a:cubicBezTo>
                                        <a:pt x="19059" y="21600"/>
                                        <a:pt x="19059" y="21600"/>
                                        <a:pt x="16518" y="21600"/>
                                      </a:cubicBezTo>
                                      <a:cubicBezTo>
                                        <a:pt x="15247" y="21600"/>
                                        <a:pt x="13976" y="21600"/>
                                        <a:pt x="12706" y="21600"/>
                                      </a:cubicBezTo>
                                      <a:cubicBezTo>
                                        <a:pt x="12706" y="21600"/>
                                        <a:pt x="12706" y="21600"/>
                                        <a:pt x="12706" y="20329"/>
                                      </a:cubicBezTo>
                                      <a:lnTo>
                                        <a:pt x="12706" y="5082"/>
                                      </a:lnTo>
                                      <a:cubicBezTo>
                                        <a:pt x="12706" y="5082"/>
                                        <a:pt x="12706" y="5082"/>
                                        <a:pt x="12706" y="3812"/>
                                      </a:cubicBezTo>
                                      <a:cubicBezTo>
                                        <a:pt x="12706" y="3812"/>
                                        <a:pt x="13976" y="3812"/>
                                        <a:pt x="15247" y="3812"/>
                                      </a:cubicBezTo>
                                      <a:cubicBezTo>
                                        <a:pt x="17788" y="3812"/>
                                        <a:pt x="22871" y="6353"/>
                                        <a:pt x="22871" y="12706"/>
                                      </a:cubicBezTo>
                                      <a:cubicBezTo>
                                        <a:pt x="24141" y="17788"/>
                                        <a:pt x="21600" y="20329"/>
                                        <a:pt x="20329"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2" name="任意多边形: 形状 432"/>
                              <wps:cNvSpPr/>
                              <wps:spPr>
                                <a:xfrm>
                                  <a:off x="3198070"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3977"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3" name="任意多边形: 形状 433"/>
                              <wps:cNvSpPr/>
                              <wps:spPr>
                                <a:xfrm>
                                  <a:off x="3218400" y="1449741"/>
                                  <a:ext cx="73694" cy="40658"/>
                                </a:xfrm>
                                <a:custGeom>
                                  <a:avLst/>
                                  <a:gdLst>
                                    <a:gd name="connsiteX0" fmla="*/ 57176 w 73694"/>
                                    <a:gd name="connsiteY0" fmla="*/ 19059 h 40658"/>
                                    <a:gd name="connsiteX1" fmla="*/ 67341 w 73694"/>
                                    <a:gd name="connsiteY1" fmla="*/ 2541 h 40658"/>
                                    <a:gd name="connsiteX2" fmla="*/ 69882 w 73694"/>
                                    <a:gd name="connsiteY2" fmla="*/ 0 h 40658"/>
                                    <a:gd name="connsiteX3" fmla="*/ 72423 w 73694"/>
                                    <a:gd name="connsiteY3" fmla="*/ 0 h 40658"/>
                                    <a:gd name="connsiteX4" fmla="*/ 73694 w 73694"/>
                                    <a:gd name="connsiteY4" fmla="*/ 0 h 40658"/>
                                    <a:gd name="connsiteX5" fmla="*/ 72423 w 73694"/>
                                    <a:gd name="connsiteY5" fmla="*/ 0 h 40658"/>
                                    <a:gd name="connsiteX6" fmla="*/ 67341 w 73694"/>
                                    <a:gd name="connsiteY6" fmla="*/ 0 h 40658"/>
                                    <a:gd name="connsiteX7" fmla="*/ 62259 w 73694"/>
                                    <a:gd name="connsiteY7" fmla="*/ 0 h 40658"/>
                                    <a:gd name="connsiteX8" fmla="*/ 60988 w 73694"/>
                                    <a:gd name="connsiteY8" fmla="*/ 0 h 40658"/>
                                    <a:gd name="connsiteX9" fmla="*/ 62259 w 73694"/>
                                    <a:gd name="connsiteY9" fmla="*/ 0 h 40658"/>
                                    <a:gd name="connsiteX10" fmla="*/ 63529 w 73694"/>
                                    <a:gd name="connsiteY10" fmla="*/ 1271 h 40658"/>
                                    <a:gd name="connsiteX11" fmla="*/ 62259 w 73694"/>
                                    <a:gd name="connsiteY11" fmla="*/ 3812 h 40658"/>
                                    <a:gd name="connsiteX12" fmla="*/ 54635 w 73694"/>
                                    <a:gd name="connsiteY12" fmla="*/ 17788 h 40658"/>
                                    <a:gd name="connsiteX13" fmla="*/ 45741 w 73694"/>
                                    <a:gd name="connsiteY13" fmla="*/ 2541 h 40658"/>
                                    <a:gd name="connsiteX14" fmla="*/ 45741 w 73694"/>
                                    <a:gd name="connsiteY14" fmla="*/ 1271 h 40658"/>
                                    <a:gd name="connsiteX15" fmla="*/ 47012 w 73694"/>
                                    <a:gd name="connsiteY15" fmla="*/ 0 h 40658"/>
                                    <a:gd name="connsiteX16" fmla="*/ 48282 w 73694"/>
                                    <a:gd name="connsiteY16" fmla="*/ 0 h 40658"/>
                                    <a:gd name="connsiteX17" fmla="*/ 47012 w 73694"/>
                                    <a:gd name="connsiteY17" fmla="*/ 0 h 40658"/>
                                    <a:gd name="connsiteX18" fmla="*/ 41929 w 73694"/>
                                    <a:gd name="connsiteY18" fmla="*/ 0 h 40658"/>
                                    <a:gd name="connsiteX19" fmla="*/ 35577 w 73694"/>
                                    <a:gd name="connsiteY19" fmla="*/ 0 h 40658"/>
                                    <a:gd name="connsiteX20" fmla="*/ 35577 w 73694"/>
                                    <a:gd name="connsiteY20" fmla="*/ 0 h 40658"/>
                                    <a:gd name="connsiteX21" fmla="*/ 34306 w 73694"/>
                                    <a:gd name="connsiteY21" fmla="*/ 0 h 40658"/>
                                    <a:gd name="connsiteX22" fmla="*/ 30494 w 73694"/>
                                    <a:gd name="connsiteY22" fmla="*/ 0 h 40658"/>
                                    <a:gd name="connsiteX23" fmla="*/ 8894 w 73694"/>
                                    <a:gd name="connsiteY23" fmla="*/ 0 h 40658"/>
                                    <a:gd name="connsiteX24" fmla="*/ 3812 w 73694"/>
                                    <a:gd name="connsiteY24" fmla="*/ 0 h 40658"/>
                                    <a:gd name="connsiteX25" fmla="*/ 1270 w 73694"/>
                                    <a:gd name="connsiteY25" fmla="*/ 0 h 40658"/>
                                    <a:gd name="connsiteX26" fmla="*/ 1270 w 73694"/>
                                    <a:gd name="connsiteY26" fmla="*/ 1271 h 40658"/>
                                    <a:gd name="connsiteX27" fmla="*/ 0 w 73694"/>
                                    <a:gd name="connsiteY27" fmla="*/ 7624 h 40658"/>
                                    <a:gd name="connsiteX28" fmla="*/ 0 w 73694"/>
                                    <a:gd name="connsiteY28" fmla="*/ 8894 h 40658"/>
                                    <a:gd name="connsiteX29" fmla="*/ 0 w 73694"/>
                                    <a:gd name="connsiteY29" fmla="*/ 8894 h 40658"/>
                                    <a:gd name="connsiteX30" fmla="*/ 1270 w 73694"/>
                                    <a:gd name="connsiteY30" fmla="*/ 7624 h 40658"/>
                                    <a:gd name="connsiteX31" fmla="*/ 6353 w 73694"/>
                                    <a:gd name="connsiteY31" fmla="*/ 6353 h 40658"/>
                                    <a:gd name="connsiteX32" fmla="*/ 13976 w 73694"/>
                                    <a:gd name="connsiteY32" fmla="*/ 6353 h 40658"/>
                                    <a:gd name="connsiteX33" fmla="*/ 13976 w 73694"/>
                                    <a:gd name="connsiteY33" fmla="*/ 26682 h 40658"/>
                                    <a:gd name="connsiteX34" fmla="*/ 13976 w 73694"/>
                                    <a:gd name="connsiteY34" fmla="*/ 38118 h 40658"/>
                                    <a:gd name="connsiteX35" fmla="*/ 12706 w 73694"/>
                                    <a:gd name="connsiteY35" fmla="*/ 40659 h 40658"/>
                                    <a:gd name="connsiteX36" fmla="*/ 11435 w 73694"/>
                                    <a:gd name="connsiteY36" fmla="*/ 40659 h 40658"/>
                                    <a:gd name="connsiteX37" fmla="*/ 10165 w 73694"/>
                                    <a:gd name="connsiteY37" fmla="*/ 40659 h 40658"/>
                                    <a:gd name="connsiteX38" fmla="*/ 11435 w 73694"/>
                                    <a:gd name="connsiteY38" fmla="*/ 40659 h 40658"/>
                                    <a:gd name="connsiteX39" fmla="*/ 17788 w 73694"/>
                                    <a:gd name="connsiteY39" fmla="*/ 40659 h 40658"/>
                                    <a:gd name="connsiteX40" fmla="*/ 25412 w 73694"/>
                                    <a:gd name="connsiteY40" fmla="*/ 40659 h 40658"/>
                                    <a:gd name="connsiteX41" fmla="*/ 26682 w 73694"/>
                                    <a:gd name="connsiteY41" fmla="*/ 40659 h 40658"/>
                                    <a:gd name="connsiteX42" fmla="*/ 25412 w 73694"/>
                                    <a:gd name="connsiteY42" fmla="*/ 40659 h 40658"/>
                                    <a:gd name="connsiteX43" fmla="*/ 22871 w 73694"/>
                                    <a:gd name="connsiteY43" fmla="*/ 40659 h 40658"/>
                                    <a:gd name="connsiteX44" fmla="*/ 20329 w 73694"/>
                                    <a:gd name="connsiteY44" fmla="*/ 38118 h 40658"/>
                                    <a:gd name="connsiteX45" fmla="*/ 20329 w 73694"/>
                                    <a:gd name="connsiteY45" fmla="*/ 26682 h 40658"/>
                                    <a:gd name="connsiteX46" fmla="*/ 20329 w 73694"/>
                                    <a:gd name="connsiteY46" fmla="*/ 6353 h 40658"/>
                                    <a:gd name="connsiteX47" fmla="*/ 26682 w 73694"/>
                                    <a:gd name="connsiteY47" fmla="*/ 6353 h 40658"/>
                                    <a:gd name="connsiteX48" fmla="*/ 33035 w 73694"/>
                                    <a:gd name="connsiteY48" fmla="*/ 8894 h 40658"/>
                                    <a:gd name="connsiteX49" fmla="*/ 33035 w 73694"/>
                                    <a:gd name="connsiteY49" fmla="*/ 8894 h 40658"/>
                                    <a:gd name="connsiteX50" fmla="*/ 33035 w 73694"/>
                                    <a:gd name="connsiteY50" fmla="*/ 10165 h 40658"/>
                                    <a:gd name="connsiteX51" fmla="*/ 33035 w 73694"/>
                                    <a:gd name="connsiteY51" fmla="*/ 8894 h 40658"/>
                                    <a:gd name="connsiteX52" fmla="*/ 33035 w 73694"/>
                                    <a:gd name="connsiteY52" fmla="*/ 3812 h 40658"/>
                                    <a:gd name="connsiteX53" fmla="*/ 34306 w 73694"/>
                                    <a:gd name="connsiteY53" fmla="*/ 3812 h 40658"/>
                                    <a:gd name="connsiteX54" fmla="*/ 38117 w 73694"/>
                                    <a:gd name="connsiteY54" fmla="*/ 7624 h 40658"/>
                                    <a:gd name="connsiteX55" fmla="*/ 47012 w 73694"/>
                                    <a:gd name="connsiteY55" fmla="*/ 22871 h 40658"/>
                                    <a:gd name="connsiteX56" fmla="*/ 48282 w 73694"/>
                                    <a:gd name="connsiteY56" fmla="*/ 27953 h 40658"/>
                                    <a:gd name="connsiteX57" fmla="*/ 48282 w 73694"/>
                                    <a:gd name="connsiteY57" fmla="*/ 31765 h 40658"/>
                                    <a:gd name="connsiteX58" fmla="*/ 48282 w 73694"/>
                                    <a:gd name="connsiteY58" fmla="*/ 36847 h 40658"/>
                                    <a:gd name="connsiteX59" fmla="*/ 47012 w 73694"/>
                                    <a:gd name="connsiteY59" fmla="*/ 39388 h 40658"/>
                                    <a:gd name="connsiteX60" fmla="*/ 45741 w 73694"/>
                                    <a:gd name="connsiteY60" fmla="*/ 39388 h 40658"/>
                                    <a:gd name="connsiteX61" fmla="*/ 44470 w 73694"/>
                                    <a:gd name="connsiteY61" fmla="*/ 39388 h 40658"/>
                                    <a:gd name="connsiteX62" fmla="*/ 45741 w 73694"/>
                                    <a:gd name="connsiteY62" fmla="*/ 39388 h 40658"/>
                                    <a:gd name="connsiteX63" fmla="*/ 52094 w 73694"/>
                                    <a:gd name="connsiteY63" fmla="*/ 39388 h 40658"/>
                                    <a:gd name="connsiteX64" fmla="*/ 59718 w 73694"/>
                                    <a:gd name="connsiteY64" fmla="*/ 39388 h 40658"/>
                                    <a:gd name="connsiteX65" fmla="*/ 60988 w 73694"/>
                                    <a:gd name="connsiteY65" fmla="*/ 39388 h 40658"/>
                                    <a:gd name="connsiteX66" fmla="*/ 59718 w 73694"/>
                                    <a:gd name="connsiteY66" fmla="*/ 39388 h 40658"/>
                                    <a:gd name="connsiteX67" fmla="*/ 57176 w 73694"/>
                                    <a:gd name="connsiteY67" fmla="*/ 39388 h 40658"/>
                                    <a:gd name="connsiteX68" fmla="*/ 54635 w 73694"/>
                                    <a:gd name="connsiteY68" fmla="*/ 36847 h 40658"/>
                                    <a:gd name="connsiteX69" fmla="*/ 54635 w 73694"/>
                                    <a:gd name="connsiteY69" fmla="*/ 31765 h 40658"/>
                                    <a:gd name="connsiteX70" fmla="*/ 54635 w 73694"/>
                                    <a:gd name="connsiteY70" fmla="*/ 24141 h 40658"/>
                                    <a:gd name="connsiteX71" fmla="*/ 57176 w 73694"/>
                                    <a:gd name="connsiteY71" fmla="*/ 19059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73694" h="40658">
                                      <a:moveTo>
                                        <a:pt x="57176" y="19059"/>
                                      </a:moveTo>
                                      <a:cubicBezTo>
                                        <a:pt x="58447" y="16518"/>
                                        <a:pt x="64800" y="5082"/>
                                        <a:pt x="67341" y="2541"/>
                                      </a:cubicBezTo>
                                      <a:cubicBezTo>
                                        <a:pt x="68612" y="1271"/>
                                        <a:pt x="68612" y="0"/>
                                        <a:pt x="69882" y="0"/>
                                      </a:cubicBezTo>
                                      <a:cubicBezTo>
                                        <a:pt x="71153" y="0"/>
                                        <a:pt x="71153" y="0"/>
                                        <a:pt x="72423" y="0"/>
                                      </a:cubicBezTo>
                                      <a:cubicBezTo>
                                        <a:pt x="72423" y="0"/>
                                        <a:pt x="73694" y="0"/>
                                        <a:pt x="73694" y="0"/>
                                      </a:cubicBezTo>
                                      <a:cubicBezTo>
                                        <a:pt x="73694" y="0"/>
                                        <a:pt x="73694" y="0"/>
                                        <a:pt x="72423" y="0"/>
                                      </a:cubicBezTo>
                                      <a:cubicBezTo>
                                        <a:pt x="71153" y="0"/>
                                        <a:pt x="68612" y="0"/>
                                        <a:pt x="67341" y="0"/>
                                      </a:cubicBezTo>
                                      <a:cubicBezTo>
                                        <a:pt x="66071" y="0"/>
                                        <a:pt x="64800" y="0"/>
                                        <a:pt x="62259" y="0"/>
                                      </a:cubicBezTo>
                                      <a:cubicBezTo>
                                        <a:pt x="62259" y="0"/>
                                        <a:pt x="60988" y="0"/>
                                        <a:pt x="60988" y="0"/>
                                      </a:cubicBezTo>
                                      <a:cubicBezTo>
                                        <a:pt x="60988" y="0"/>
                                        <a:pt x="60988" y="0"/>
                                        <a:pt x="62259" y="0"/>
                                      </a:cubicBezTo>
                                      <a:cubicBezTo>
                                        <a:pt x="63529" y="0"/>
                                        <a:pt x="63529" y="1271"/>
                                        <a:pt x="63529" y="1271"/>
                                      </a:cubicBezTo>
                                      <a:cubicBezTo>
                                        <a:pt x="63529" y="2541"/>
                                        <a:pt x="63529" y="2541"/>
                                        <a:pt x="62259" y="3812"/>
                                      </a:cubicBezTo>
                                      <a:cubicBezTo>
                                        <a:pt x="60988" y="5082"/>
                                        <a:pt x="54635" y="16518"/>
                                        <a:pt x="54635" y="17788"/>
                                      </a:cubicBezTo>
                                      <a:cubicBezTo>
                                        <a:pt x="53365" y="16518"/>
                                        <a:pt x="47012" y="3812"/>
                                        <a:pt x="45741" y="2541"/>
                                      </a:cubicBezTo>
                                      <a:cubicBezTo>
                                        <a:pt x="45741" y="1271"/>
                                        <a:pt x="45741" y="1271"/>
                                        <a:pt x="45741" y="1271"/>
                                      </a:cubicBezTo>
                                      <a:cubicBezTo>
                                        <a:pt x="45741" y="1271"/>
                                        <a:pt x="45741" y="0"/>
                                        <a:pt x="47012" y="0"/>
                                      </a:cubicBezTo>
                                      <a:cubicBezTo>
                                        <a:pt x="48282" y="0"/>
                                        <a:pt x="48282" y="0"/>
                                        <a:pt x="48282" y="0"/>
                                      </a:cubicBezTo>
                                      <a:cubicBezTo>
                                        <a:pt x="48282" y="0"/>
                                        <a:pt x="48282" y="0"/>
                                        <a:pt x="47012" y="0"/>
                                      </a:cubicBezTo>
                                      <a:cubicBezTo>
                                        <a:pt x="44470" y="0"/>
                                        <a:pt x="43200" y="0"/>
                                        <a:pt x="41929" y="0"/>
                                      </a:cubicBezTo>
                                      <a:cubicBezTo>
                                        <a:pt x="40659" y="0"/>
                                        <a:pt x="36847" y="0"/>
                                        <a:pt x="35577" y="0"/>
                                      </a:cubicBezTo>
                                      <a:cubicBezTo>
                                        <a:pt x="35577" y="0"/>
                                        <a:pt x="35577" y="0"/>
                                        <a:pt x="35577" y="0"/>
                                      </a:cubicBezTo>
                                      <a:cubicBezTo>
                                        <a:pt x="35577" y="0"/>
                                        <a:pt x="35577" y="0"/>
                                        <a:pt x="34306" y="0"/>
                                      </a:cubicBezTo>
                                      <a:cubicBezTo>
                                        <a:pt x="33035" y="0"/>
                                        <a:pt x="33035" y="0"/>
                                        <a:pt x="3049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3976" y="31765"/>
                                        <a:pt x="13976" y="35577"/>
                                        <a:pt x="13976" y="38118"/>
                                      </a:cubicBezTo>
                                      <a:cubicBezTo>
                                        <a:pt x="13976" y="39388"/>
                                        <a:pt x="13976"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6"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3035" y="7624"/>
                                        <a:pt x="33035" y="5082"/>
                                        <a:pt x="33035" y="3812"/>
                                      </a:cubicBezTo>
                                      <a:cubicBezTo>
                                        <a:pt x="33035" y="3812"/>
                                        <a:pt x="34306" y="3812"/>
                                        <a:pt x="34306" y="3812"/>
                                      </a:cubicBezTo>
                                      <a:cubicBezTo>
                                        <a:pt x="35577" y="3812"/>
                                        <a:pt x="36847" y="5082"/>
                                        <a:pt x="38117" y="7624"/>
                                      </a:cubicBezTo>
                                      <a:cubicBezTo>
                                        <a:pt x="39388" y="10165"/>
                                        <a:pt x="47012" y="21600"/>
                                        <a:pt x="47012" y="22871"/>
                                      </a:cubicBezTo>
                                      <a:cubicBezTo>
                                        <a:pt x="48282" y="24141"/>
                                        <a:pt x="48282" y="25412"/>
                                        <a:pt x="48282" y="27953"/>
                                      </a:cubicBezTo>
                                      <a:lnTo>
                                        <a:pt x="48282" y="31765"/>
                                      </a:lnTo>
                                      <a:cubicBezTo>
                                        <a:pt x="48282" y="33035"/>
                                        <a:pt x="48282" y="34306"/>
                                        <a:pt x="48282" y="36847"/>
                                      </a:cubicBezTo>
                                      <a:cubicBezTo>
                                        <a:pt x="48282" y="38118"/>
                                        <a:pt x="48282" y="39388"/>
                                        <a:pt x="47012" y="39388"/>
                                      </a:cubicBezTo>
                                      <a:cubicBezTo>
                                        <a:pt x="47012" y="39388"/>
                                        <a:pt x="45741" y="39388"/>
                                        <a:pt x="45741" y="39388"/>
                                      </a:cubicBezTo>
                                      <a:cubicBezTo>
                                        <a:pt x="45741" y="39388"/>
                                        <a:pt x="44470" y="39388"/>
                                        <a:pt x="44470" y="39388"/>
                                      </a:cubicBezTo>
                                      <a:cubicBezTo>
                                        <a:pt x="44470" y="39388"/>
                                        <a:pt x="44470" y="39388"/>
                                        <a:pt x="45741" y="39388"/>
                                      </a:cubicBezTo>
                                      <a:cubicBezTo>
                                        <a:pt x="48282" y="39388"/>
                                        <a:pt x="50823" y="39388"/>
                                        <a:pt x="52094" y="39388"/>
                                      </a:cubicBezTo>
                                      <a:cubicBezTo>
                                        <a:pt x="53365" y="39388"/>
                                        <a:pt x="57176" y="39388"/>
                                        <a:pt x="59718" y="39388"/>
                                      </a:cubicBezTo>
                                      <a:cubicBezTo>
                                        <a:pt x="60988" y="39388"/>
                                        <a:pt x="60988" y="39388"/>
                                        <a:pt x="60988" y="39388"/>
                                      </a:cubicBezTo>
                                      <a:cubicBezTo>
                                        <a:pt x="60988" y="39388"/>
                                        <a:pt x="60988" y="39388"/>
                                        <a:pt x="59718" y="39388"/>
                                      </a:cubicBezTo>
                                      <a:cubicBezTo>
                                        <a:pt x="58447" y="39388"/>
                                        <a:pt x="58447" y="39388"/>
                                        <a:pt x="57176" y="39388"/>
                                      </a:cubicBezTo>
                                      <a:cubicBezTo>
                                        <a:pt x="55906" y="39388"/>
                                        <a:pt x="54635" y="38118"/>
                                        <a:pt x="54635" y="36847"/>
                                      </a:cubicBezTo>
                                      <a:cubicBezTo>
                                        <a:pt x="54635" y="34306"/>
                                        <a:pt x="54635" y="33035"/>
                                        <a:pt x="54635" y="31765"/>
                                      </a:cubicBezTo>
                                      <a:lnTo>
                                        <a:pt x="54635" y="24141"/>
                                      </a:lnTo>
                                      <a:cubicBezTo>
                                        <a:pt x="55906" y="22871"/>
                                        <a:pt x="55906" y="21600"/>
                                        <a:pt x="57176"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s:wsp>
                            <wps:cNvPr id="434" name="任意多边形: 形状 434"/>
                            <wps:cNvSpPr/>
                            <wps:spPr>
                              <a:xfrm>
                                <a:off x="2635199" y="1481505"/>
                                <a:ext cx="5082" cy="8894"/>
                              </a:xfrm>
                              <a:custGeom>
                                <a:avLst/>
                                <a:gdLst>
                                  <a:gd name="connsiteX0" fmla="*/ 2541 w 5082"/>
                                  <a:gd name="connsiteY0" fmla="*/ 0 h 8894"/>
                                  <a:gd name="connsiteX1" fmla="*/ 0 w 5082"/>
                                  <a:gd name="connsiteY1" fmla="*/ 2541 h 8894"/>
                                  <a:gd name="connsiteX2" fmla="*/ 3812 w 5082"/>
                                  <a:gd name="connsiteY2" fmla="*/ 3812 h 8894"/>
                                  <a:gd name="connsiteX3" fmla="*/ 0 w 5082"/>
                                  <a:gd name="connsiteY3" fmla="*/ 8894 h 8894"/>
                                  <a:gd name="connsiteX4" fmla="*/ 5082 w 5082"/>
                                  <a:gd name="connsiteY4" fmla="*/ 2541 h 8894"/>
                                  <a:gd name="connsiteX5" fmla="*/ 2541 w 5082"/>
                                  <a:gd name="connsiteY5" fmla="*/ 0 h 8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82" h="8894">
                                    <a:moveTo>
                                      <a:pt x="2541" y="0"/>
                                    </a:moveTo>
                                    <a:cubicBezTo>
                                      <a:pt x="2541" y="0"/>
                                      <a:pt x="0" y="0"/>
                                      <a:pt x="0" y="2541"/>
                                    </a:cubicBezTo>
                                    <a:cubicBezTo>
                                      <a:pt x="0" y="5082"/>
                                      <a:pt x="3812" y="3812"/>
                                      <a:pt x="3812" y="3812"/>
                                    </a:cubicBezTo>
                                    <a:cubicBezTo>
                                      <a:pt x="3812" y="3812"/>
                                      <a:pt x="5082" y="6353"/>
                                      <a:pt x="0" y="8894"/>
                                    </a:cubicBezTo>
                                    <a:cubicBezTo>
                                      <a:pt x="0" y="8894"/>
                                      <a:pt x="5082" y="7624"/>
                                      <a:pt x="5082" y="2541"/>
                                    </a:cubicBezTo>
                                    <a:cubicBezTo>
                                      <a:pt x="5082" y="2541"/>
                                      <a:pt x="5082" y="0"/>
                                      <a:pt x="254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435" name="图形 6"/>
                          <wpg:cNvGrpSpPr/>
                          <wpg:grpSpPr>
                            <a:xfrm>
                              <a:off x="1961788" y="1163858"/>
                              <a:ext cx="1329239" cy="231247"/>
                              <a:chOff x="1961788" y="1163858"/>
                              <a:chExt cx="1329239" cy="231247"/>
                            </a:xfrm>
                            <a:solidFill>
                              <a:srgbClr val="BE9C59"/>
                            </a:solidFill>
                          </wpg:grpSpPr>
                          <wps:wsp>
                            <wps:cNvPr id="436" name="任意多边形: 形状 436"/>
                            <wps:cNvSpPr/>
                            <wps:spPr>
                              <a:xfrm>
                                <a:off x="1964329" y="1163858"/>
                                <a:ext cx="99105" cy="144847"/>
                              </a:xfrm>
                              <a:custGeom>
                                <a:avLst/>
                                <a:gdLst>
                                  <a:gd name="connsiteX0" fmla="*/ 8894 w 99105"/>
                                  <a:gd name="connsiteY0" fmla="*/ 91482 h 144847"/>
                                  <a:gd name="connsiteX1" fmla="*/ 31765 w 99105"/>
                                  <a:gd name="connsiteY1" fmla="*/ 74965 h 144847"/>
                                  <a:gd name="connsiteX2" fmla="*/ 31765 w 99105"/>
                                  <a:gd name="connsiteY2" fmla="*/ 144847 h 144847"/>
                                  <a:gd name="connsiteX3" fmla="*/ 72423 w 99105"/>
                                  <a:gd name="connsiteY3" fmla="*/ 119435 h 144847"/>
                                  <a:gd name="connsiteX4" fmla="*/ 72423 w 99105"/>
                                  <a:gd name="connsiteY4" fmla="*/ 68612 h 144847"/>
                                  <a:gd name="connsiteX5" fmla="*/ 68612 w 99105"/>
                                  <a:gd name="connsiteY5" fmla="*/ 59718 h 144847"/>
                                  <a:gd name="connsiteX6" fmla="*/ 64800 w 99105"/>
                                  <a:gd name="connsiteY6" fmla="*/ 52094 h 144847"/>
                                  <a:gd name="connsiteX7" fmla="*/ 67341 w 99105"/>
                                  <a:gd name="connsiteY7" fmla="*/ 45741 h 144847"/>
                                  <a:gd name="connsiteX8" fmla="*/ 99106 w 99105"/>
                                  <a:gd name="connsiteY8" fmla="*/ 0 h 144847"/>
                                  <a:gd name="connsiteX9" fmla="*/ 58447 w 99105"/>
                                  <a:gd name="connsiteY9" fmla="*/ 0 h 144847"/>
                                  <a:gd name="connsiteX10" fmla="*/ 0 w 99105"/>
                                  <a:gd name="connsiteY10" fmla="*/ 77506 h 144847"/>
                                  <a:gd name="connsiteX11" fmla="*/ 3812 w 99105"/>
                                  <a:gd name="connsiteY11" fmla="*/ 88941 h 144847"/>
                                  <a:gd name="connsiteX12" fmla="*/ 8894 w 99105"/>
                                  <a:gd name="connsiteY12" fmla="*/ 91482 h 144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99105" h="144847">
                                    <a:moveTo>
                                      <a:pt x="8894" y="91482"/>
                                    </a:moveTo>
                                    <a:cubicBezTo>
                                      <a:pt x="15247" y="88941"/>
                                      <a:pt x="31765" y="74965"/>
                                      <a:pt x="31765" y="74965"/>
                                    </a:cubicBezTo>
                                    <a:lnTo>
                                      <a:pt x="31765" y="144847"/>
                                    </a:lnTo>
                                    <a:cubicBezTo>
                                      <a:pt x="72423" y="135953"/>
                                      <a:pt x="72423" y="119435"/>
                                      <a:pt x="72423" y="119435"/>
                                    </a:cubicBezTo>
                                    <a:lnTo>
                                      <a:pt x="72423" y="68612"/>
                                    </a:lnTo>
                                    <a:cubicBezTo>
                                      <a:pt x="72423" y="63529"/>
                                      <a:pt x="69882" y="60988"/>
                                      <a:pt x="68612" y="59718"/>
                                    </a:cubicBezTo>
                                    <a:cubicBezTo>
                                      <a:pt x="67341" y="58447"/>
                                      <a:pt x="64800" y="55906"/>
                                      <a:pt x="64800" y="52094"/>
                                    </a:cubicBezTo>
                                    <a:cubicBezTo>
                                      <a:pt x="64800" y="48282"/>
                                      <a:pt x="67341" y="45741"/>
                                      <a:pt x="67341" y="45741"/>
                                    </a:cubicBezTo>
                                    <a:cubicBezTo>
                                      <a:pt x="92753" y="24141"/>
                                      <a:pt x="99106" y="0"/>
                                      <a:pt x="99106" y="0"/>
                                    </a:cubicBezTo>
                                    <a:lnTo>
                                      <a:pt x="58447" y="0"/>
                                    </a:lnTo>
                                    <a:cubicBezTo>
                                      <a:pt x="50824" y="34306"/>
                                      <a:pt x="0" y="77506"/>
                                      <a:pt x="0" y="77506"/>
                                    </a:cubicBezTo>
                                    <a:cubicBezTo>
                                      <a:pt x="0" y="77506"/>
                                      <a:pt x="1270" y="83859"/>
                                      <a:pt x="3812" y="88941"/>
                                    </a:cubicBezTo>
                                    <a:cubicBezTo>
                                      <a:pt x="5082" y="94024"/>
                                      <a:pt x="8894" y="91482"/>
                                      <a:pt x="8894" y="914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7" name="任意多边形: 形状 437"/>
                            <wps:cNvSpPr/>
                            <wps:spPr>
                              <a:xfrm>
                                <a:off x="1961788" y="1165129"/>
                                <a:ext cx="255433" cy="228705"/>
                              </a:xfrm>
                              <a:custGeom>
                                <a:avLst/>
                                <a:gdLst>
                                  <a:gd name="connsiteX0" fmla="*/ 158824 w 255433"/>
                                  <a:gd name="connsiteY0" fmla="*/ 142306 h 228705"/>
                                  <a:gd name="connsiteX1" fmla="*/ 224894 w 255433"/>
                                  <a:gd name="connsiteY1" fmla="*/ 142306 h 228705"/>
                                  <a:gd name="connsiteX2" fmla="*/ 255388 w 255433"/>
                                  <a:gd name="connsiteY2" fmla="*/ 113082 h 228705"/>
                                  <a:gd name="connsiteX3" fmla="*/ 245224 w 255433"/>
                                  <a:gd name="connsiteY3" fmla="*/ 86400 h 228705"/>
                                  <a:gd name="connsiteX4" fmla="*/ 236329 w 255433"/>
                                  <a:gd name="connsiteY4" fmla="*/ 86400 h 228705"/>
                                  <a:gd name="connsiteX5" fmla="*/ 236329 w 255433"/>
                                  <a:gd name="connsiteY5" fmla="*/ 113082 h 228705"/>
                                  <a:gd name="connsiteX6" fmla="*/ 223624 w 255433"/>
                                  <a:gd name="connsiteY6" fmla="*/ 124518 h 228705"/>
                                  <a:gd name="connsiteX7" fmla="*/ 179153 w 255433"/>
                                  <a:gd name="connsiteY7" fmla="*/ 124518 h 228705"/>
                                  <a:gd name="connsiteX8" fmla="*/ 166447 w 255433"/>
                                  <a:gd name="connsiteY8" fmla="*/ 114353 h 228705"/>
                                  <a:gd name="connsiteX9" fmla="*/ 166447 w 255433"/>
                                  <a:gd name="connsiteY9" fmla="*/ 67341 h 228705"/>
                                  <a:gd name="connsiteX10" fmla="*/ 243953 w 255433"/>
                                  <a:gd name="connsiteY10" fmla="*/ 17788 h 228705"/>
                                  <a:gd name="connsiteX11" fmla="*/ 238871 w 255433"/>
                                  <a:gd name="connsiteY11" fmla="*/ 7624 h 228705"/>
                                  <a:gd name="connsiteX12" fmla="*/ 208377 w 255433"/>
                                  <a:gd name="connsiteY12" fmla="*/ 3812 h 228705"/>
                                  <a:gd name="connsiteX13" fmla="*/ 165176 w 255433"/>
                                  <a:gd name="connsiteY13" fmla="*/ 43200 h 228705"/>
                                  <a:gd name="connsiteX14" fmla="*/ 165176 w 255433"/>
                                  <a:gd name="connsiteY14" fmla="*/ 0 h 228705"/>
                                  <a:gd name="connsiteX15" fmla="*/ 124518 w 255433"/>
                                  <a:gd name="connsiteY15" fmla="*/ 0 h 228705"/>
                                  <a:gd name="connsiteX16" fmla="*/ 124518 w 255433"/>
                                  <a:gd name="connsiteY16" fmla="*/ 63529 h 228705"/>
                                  <a:gd name="connsiteX17" fmla="*/ 87671 w 255433"/>
                                  <a:gd name="connsiteY17" fmla="*/ 77506 h 228705"/>
                                  <a:gd name="connsiteX18" fmla="*/ 87671 w 255433"/>
                                  <a:gd name="connsiteY18" fmla="*/ 91482 h 228705"/>
                                  <a:gd name="connsiteX19" fmla="*/ 124518 w 255433"/>
                                  <a:gd name="connsiteY19" fmla="*/ 82588 h 228705"/>
                                  <a:gd name="connsiteX20" fmla="*/ 124518 w 255433"/>
                                  <a:gd name="connsiteY20" fmla="*/ 116894 h 228705"/>
                                  <a:gd name="connsiteX21" fmla="*/ 116894 w 255433"/>
                                  <a:gd name="connsiteY21" fmla="*/ 130871 h 228705"/>
                                  <a:gd name="connsiteX22" fmla="*/ 108000 w 255433"/>
                                  <a:gd name="connsiteY22" fmla="*/ 144847 h 228705"/>
                                  <a:gd name="connsiteX23" fmla="*/ 108000 w 255433"/>
                                  <a:gd name="connsiteY23" fmla="*/ 158824 h 228705"/>
                                  <a:gd name="connsiteX24" fmla="*/ 0 w 255433"/>
                                  <a:gd name="connsiteY24" fmla="*/ 158824 h 228705"/>
                                  <a:gd name="connsiteX25" fmla="*/ 8894 w 255433"/>
                                  <a:gd name="connsiteY25" fmla="*/ 177882 h 228705"/>
                                  <a:gd name="connsiteX26" fmla="*/ 108000 w 255433"/>
                                  <a:gd name="connsiteY26" fmla="*/ 177882 h 228705"/>
                                  <a:gd name="connsiteX27" fmla="*/ 108000 w 255433"/>
                                  <a:gd name="connsiteY27" fmla="*/ 204565 h 228705"/>
                                  <a:gd name="connsiteX28" fmla="*/ 148659 w 255433"/>
                                  <a:gd name="connsiteY28" fmla="*/ 228706 h 228705"/>
                                  <a:gd name="connsiteX29" fmla="*/ 148659 w 255433"/>
                                  <a:gd name="connsiteY29" fmla="*/ 176612 h 228705"/>
                                  <a:gd name="connsiteX30" fmla="*/ 254118 w 255433"/>
                                  <a:gd name="connsiteY30" fmla="*/ 176612 h 228705"/>
                                  <a:gd name="connsiteX31" fmla="*/ 245224 w 255433"/>
                                  <a:gd name="connsiteY31" fmla="*/ 157553 h 228705"/>
                                  <a:gd name="connsiteX32" fmla="*/ 148659 w 255433"/>
                                  <a:gd name="connsiteY32" fmla="*/ 157553 h 228705"/>
                                  <a:gd name="connsiteX33" fmla="*/ 148659 w 255433"/>
                                  <a:gd name="connsiteY33" fmla="*/ 151200 h 228705"/>
                                  <a:gd name="connsiteX34" fmla="*/ 158824 w 255433"/>
                                  <a:gd name="connsiteY34" fmla="*/ 142306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55433" h="228705">
                                    <a:moveTo>
                                      <a:pt x="158824" y="142306"/>
                                    </a:moveTo>
                                    <a:lnTo>
                                      <a:pt x="224894" y="142306"/>
                                    </a:lnTo>
                                    <a:cubicBezTo>
                                      <a:pt x="257929" y="141035"/>
                                      <a:pt x="255388" y="113082"/>
                                      <a:pt x="255388" y="113082"/>
                                    </a:cubicBezTo>
                                    <a:cubicBezTo>
                                      <a:pt x="245224" y="106729"/>
                                      <a:pt x="245224" y="86400"/>
                                      <a:pt x="245224" y="86400"/>
                                    </a:cubicBezTo>
                                    <a:lnTo>
                                      <a:pt x="236329" y="86400"/>
                                    </a:lnTo>
                                    <a:lnTo>
                                      <a:pt x="236329" y="113082"/>
                                    </a:lnTo>
                                    <a:cubicBezTo>
                                      <a:pt x="235059" y="125788"/>
                                      <a:pt x="223624" y="124518"/>
                                      <a:pt x="223624" y="124518"/>
                                    </a:cubicBezTo>
                                    <a:lnTo>
                                      <a:pt x="179153" y="124518"/>
                                    </a:lnTo>
                                    <a:cubicBezTo>
                                      <a:pt x="166447" y="124518"/>
                                      <a:pt x="166447" y="114353"/>
                                      <a:pt x="166447" y="114353"/>
                                    </a:cubicBezTo>
                                    <a:lnTo>
                                      <a:pt x="166447" y="67341"/>
                                    </a:lnTo>
                                    <a:cubicBezTo>
                                      <a:pt x="217271" y="44471"/>
                                      <a:pt x="243953" y="19059"/>
                                      <a:pt x="243953" y="17788"/>
                                    </a:cubicBezTo>
                                    <a:cubicBezTo>
                                      <a:pt x="245224" y="16518"/>
                                      <a:pt x="250306" y="10165"/>
                                      <a:pt x="238871" y="7624"/>
                                    </a:cubicBezTo>
                                    <a:cubicBezTo>
                                      <a:pt x="227435" y="5082"/>
                                      <a:pt x="208377" y="3812"/>
                                      <a:pt x="208377" y="3812"/>
                                    </a:cubicBezTo>
                                    <a:cubicBezTo>
                                      <a:pt x="199483" y="19059"/>
                                      <a:pt x="182965" y="33035"/>
                                      <a:pt x="165176" y="43200"/>
                                    </a:cubicBezTo>
                                    <a:lnTo>
                                      <a:pt x="165176" y="0"/>
                                    </a:lnTo>
                                    <a:lnTo>
                                      <a:pt x="124518" y="0"/>
                                    </a:lnTo>
                                    <a:lnTo>
                                      <a:pt x="124518" y="63529"/>
                                    </a:lnTo>
                                    <a:cubicBezTo>
                                      <a:pt x="104188" y="72424"/>
                                      <a:pt x="87671" y="77506"/>
                                      <a:pt x="87671" y="77506"/>
                                    </a:cubicBezTo>
                                    <a:lnTo>
                                      <a:pt x="87671" y="91482"/>
                                    </a:lnTo>
                                    <a:cubicBezTo>
                                      <a:pt x="100377" y="88941"/>
                                      <a:pt x="113082" y="85129"/>
                                      <a:pt x="124518" y="82588"/>
                                    </a:cubicBezTo>
                                    <a:lnTo>
                                      <a:pt x="124518" y="116894"/>
                                    </a:lnTo>
                                    <a:cubicBezTo>
                                      <a:pt x="124518" y="119435"/>
                                      <a:pt x="125788" y="124518"/>
                                      <a:pt x="116894" y="130871"/>
                                    </a:cubicBezTo>
                                    <a:cubicBezTo>
                                      <a:pt x="108000" y="138494"/>
                                      <a:pt x="108000" y="144847"/>
                                      <a:pt x="108000" y="144847"/>
                                    </a:cubicBezTo>
                                    <a:lnTo>
                                      <a:pt x="108000" y="158824"/>
                                    </a:lnTo>
                                    <a:lnTo>
                                      <a:pt x="0" y="158824"/>
                                    </a:lnTo>
                                    <a:cubicBezTo>
                                      <a:pt x="2541" y="179153"/>
                                      <a:pt x="8894" y="177882"/>
                                      <a:pt x="8894" y="177882"/>
                                    </a:cubicBezTo>
                                    <a:lnTo>
                                      <a:pt x="108000" y="177882"/>
                                    </a:lnTo>
                                    <a:lnTo>
                                      <a:pt x="108000" y="204565"/>
                                    </a:lnTo>
                                    <a:cubicBezTo>
                                      <a:pt x="110541" y="221082"/>
                                      <a:pt x="148659" y="228706"/>
                                      <a:pt x="148659" y="228706"/>
                                    </a:cubicBezTo>
                                    <a:lnTo>
                                      <a:pt x="148659" y="176612"/>
                                    </a:lnTo>
                                    <a:lnTo>
                                      <a:pt x="254118" y="176612"/>
                                    </a:lnTo>
                                    <a:cubicBezTo>
                                      <a:pt x="251577" y="157553"/>
                                      <a:pt x="245224" y="157553"/>
                                      <a:pt x="245224" y="157553"/>
                                    </a:cubicBezTo>
                                    <a:lnTo>
                                      <a:pt x="148659" y="157553"/>
                                    </a:lnTo>
                                    <a:lnTo>
                                      <a:pt x="148659" y="151200"/>
                                    </a:lnTo>
                                    <a:cubicBezTo>
                                      <a:pt x="149929" y="143577"/>
                                      <a:pt x="158824" y="142306"/>
                                      <a:pt x="158824" y="142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8" name="任意多边形: 形状 438"/>
                            <wps:cNvSpPr/>
                            <wps:spPr>
                              <a:xfrm>
                                <a:off x="2330258" y="1177835"/>
                                <a:ext cx="242682" cy="217270"/>
                              </a:xfrm>
                              <a:custGeom>
                                <a:avLst/>
                                <a:gdLst>
                                  <a:gd name="connsiteX0" fmla="*/ 163906 w 242682"/>
                                  <a:gd name="connsiteY0" fmla="*/ 19059 h 217270"/>
                                  <a:gd name="connsiteX1" fmla="*/ 242682 w 242682"/>
                                  <a:gd name="connsiteY1" fmla="*/ 19059 h 217270"/>
                                  <a:gd name="connsiteX2" fmla="*/ 233788 w 242682"/>
                                  <a:gd name="connsiteY2" fmla="*/ 0 h 217270"/>
                                  <a:gd name="connsiteX3" fmla="*/ 0 w 242682"/>
                                  <a:gd name="connsiteY3" fmla="*/ 0 h 217270"/>
                                  <a:gd name="connsiteX4" fmla="*/ 7624 w 242682"/>
                                  <a:gd name="connsiteY4" fmla="*/ 19059 h 217270"/>
                                  <a:gd name="connsiteX5" fmla="*/ 74965 w 242682"/>
                                  <a:gd name="connsiteY5" fmla="*/ 19059 h 217270"/>
                                  <a:gd name="connsiteX6" fmla="*/ 74965 w 242682"/>
                                  <a:gd name="connsiteY6" fmla="*/ 62259 h 217270"/>
                                  <a:gd name="connsiteX7" fmla="*/ 43200 w 242682"/>
                                  <a:gd name="connsiteY7" fmla="*/ 62259 h 217270"/>
                                  <a:gd name="connsiteX8" fmla="*/ 5082 w 242682"/>
                                  <a:gd name="connsiteY8" fmla="*/ 45741 h 217270"/>
                                  <a:gd name="connsiteX9" fmla="*/ 5082 w 242682"/>
                                  <a:gd name="connsiteY9" fmla="*/ 191859 h 217270"/>
                                  <a:gd name="connsiteX10" fmla="*/ 45741 w 242682"/>
                                  <a:gd name="connsiteY10" fmla="*/ 217271 h 217270"/>
                                  <a:gd name="connsiteX11" fmla="*/ 45741 w 242682"/>
                                  <a:gd name="connsiteY11" fmla="*/ 200753 h 217270"/>
                                  <a:gd name="connsiteX12" fmla="*/ 203294 w 242682"/>
                                  <a:gd name="connsiteY12" fmla="*/ 200753 h 217270"/>
                                  <a:gd name="connsiteX13" fmla="*/ 240141 w 242682"/>
                                  <a:gd name="connsiteY13" fmla="*/ 217271 h 217270"/>
                                  <a:gd name="connsiteX14" fmla="*/ 240141 w 242682"/>
                                  <a:gd name="connsiteY14" fmla="*/ 63529 h 217270"/>
                                  <a:gd name="connsiteX15" fmla="*/ 199483 w 242682"/>
                                  <a:gd name="connsiteY15" fmla="*/ 44471 h 217270"/>
                                  <a:gd name="connsiteX16" fmla="*/ 199483 w 242682"/>
                                  <a:gd name="connsiteY16" fmla="*/ 60988 h 217270"/>
                                  <a:gd name="connsiteX17" fmla="*/ 166447 w 242682"/>
                                  <a:gd name="connsiteY17" fmla="*/ 60988 h 217270"/>
                                  <a:gd name="connsiteX18" fmla="*/ 166447 w 242682"/>
                                  <a:gd name="connsiteY18" fmla="*/ 19059 h 217270"/>
                                  <a:gd name="connsiteX19" fmla="*/ 105459 w 242682"/>
                                  <a:gd name="connsiteY19" fmla="*/ 19059 h 217270"/>
                                  <a:gd name="connsiteX20" fmla="*/ 133412 w 242682"/>
                                  <a:gd name="connsiteY20" fmla="*/ 19059 h 217270"/>
                                  <a:gd name="connsiteX21" fmla="*/ 133412 w 242682"/>
                                  <a:gd name="connsiteY21" fmla="*/ 62259 h 217270"/>
                                  <a:gd name="connsiteX22" fmla="*/ 105459 w 242682"/>
                                  <a:gd name="connsiteY22" fmla="*/ 62259 h 217270"/>
                                  <a:gd name="connsiteX23" fmla="*/ 105459 w 242682"/>
                                  <a:gd name="connsiteY23" fmla="*/ 19059 h 217270"/>
                                  <a:gd name="connsiteX24" fmla="*/ 43200 w 242682"/>
                                  <a:gd name="connsiteY24" fmla="*/ 151200 h 217270"/>
                                  <a:gd name="connsiteX25" fmla="*/ 43200 w 242682"/>
                                  <a:gd name="connsiteY25" fmla="*/ 80047 h 217270"/>
                                  <a:gd name="connsiteX26" fmla="*/ 72424 w 242682"/>
                                  <a:gd name="connsiteY26" fmla="*/ 80047 h 217270"/>
                                  <a:gd name="connsiteX27" fmla="*/ 72424 w 242682"/>
                                  <a:gd name="connsiteY27" fmla="*/ 90212 h 217270"/>
                                  <a:gd name="connsiteX28" fmla="*/ 43200 w 242682"/>
                                  <a:gd name="connsiteY28" fmla="*/ 151200 h 217270"/>
                                  <a:gd name="connsiteX29" fmla="*/ 43200 w 242682"/>
                                  <a:gd name="connsiteY29" fmla="*/ 156282 h 217270"/>
                                  <a:gd name="connsiteX30" fmla="*/ 55906 w 242682"/>
                                  <a:gd name="connsiteY30" fmla="*/ 156282 h 217270"/>
                                  <a:gd name="connsiteX31" fmla="*/ 104188 w 242682"/>
                                  <a:gd name="connsiteY31" fmla="*/ 80047 h 217270"/>
                                  <a:gd name="connsiteX32" fmla="*/ 133412 w 242682"/>
                                  <a:gd name="connsiteY32" fmla="*/ 80047 h 217270"/>
                                  <a:gd name="connsiteX33" fmla="*/ 133412 w 242682"/>
                                  <a:gd name="connsiteY33" fmla="*/ 138494 h 217270"/>
                                  <a:gd name="connsiteX34" fmla="*/ 155012 w 242682"/>
                                  <a:gd name="connsiteY34" fmla="*/ 158824 h 217270"/>
                                  <a:gd name="connsiteX35" fmla="*/ 177882 w 242682"/>
                                  <a:gd name="connsiteY35" fmla="*/ 158824 h 217270"/>
                                  <a:gd name="connsiteX36" fmla="*/ 196941 w 242682"/>
                                  <a:gd name="connsiteY36" fmla="*/ 143577 h 217270"/>
                                  <a:gd name="connsiteX37" fmla="*/ 196941 w 242682"/>
                                  <a:gd name="connsiteY37" fmla="*/ 180424 h 217270"/>
                                  <a:gd name="connsiteX38" fmla="*/ 43200 w 242682"/>
                                  <a:gd name="connsiteY38" fmla="*/ 180424 h 217270"/>
                                  <a:gd name="connsiteX39" fmla="*/ 43200 w 242682"/>
                                  <a:gd name="connsiteY39" fmla="*/ 156282 h 217270"/>
                                  <a:gd name="connsiteX40" fmla="*/ 196941 w 242682"/>
                                  <a:gd name="connsiteY40" fmla="*/ 80047 h 217270"/>
                                  <a:gd name="connsiteX41" fmla="*/ 196941 w 242682"/>
                                  <a:gd name="connsiteY41" fmla="*/ 138494 h 217270"/>
                                  <a:gd name="connsiteX42" fmla="*/ 170259 w 242682"/>
                                  <a:gd name="connsiteY42" fmla="*/ 138494 h 217270"/>
                                  <a:gd name="connsiteX43" fmla="*/ 163906 w 242682"/>
                                  <a:gd name="connsiteY43" fmla="*/ 129600 h 217270"/>
                                  <a:gd name="connsiteX44" fmla="*/ 163906 w 242682"/>
                                  <a:gd name="connsiteY44" fmla="*/ 80047 h 217270"/>
                                  <a:gd name="connsiteX45" fmla="*/ 196941 w 242682"/>
                                  <a:gd name="connsiteY45" fmla="*/ 80047 h 2172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Lst>
                                <a:rect l="l" t="t" r="r" b="b"/>
                                <a:pathLst>
                                  <a:path w="242682" h="217270">
                                    <a:moveTo>
                                      <a:pt x="163906" y="19059"/>
                                    </a:moveTo>
                                    <a:lnTo>
                                      <a:pt x="242682" y="19059"/>
                                    </a:lnTo>
                                    <a:cubicBezTo>
                                      <a:pt x="240141" y="0"/>
                                      <a:pt x="233788" y="0"/>
                                      <a:pt x="233788" y="0"/>
                                    </a:cubicBezTo>
                                    <a:lnTo>
                                      <a:pt x="0" y="0"/>
                                    </a:lnTo>
                                    <a:cubicBezTo>
                                      <a:pt x="1271" y="17788"/>
                                      <a:pt x="7624" y="19059"/>
                                      <a:pt x="7624" y="19059"/>
                                    </a:cubicBezTo>
                                    <a:lnTo>
                                      <a:pt x="74965" y="19059"/>
                                    </a:lnTo>
                                    <a:lnTo>
                                      <a:pt x="74965" y="62259"/>
                                    </a:lnTo>
                                    <a:lnTo>
                                      <a:pt x="43200" y="62259"/>
                                    </a:lnTo>
                                    <a:cubicBezTo>
                                      <a:pt x="39388" y="57176"/>
                                      <a:pt x="27953" y="45741"/>
                                      <a:pt x="5082" y="45741"/>
                                    </a:cubicBezTo>
                                    <a:lnTo>
                                      <a:pt x="5082" y="191859"/>
                                    </a:lnTo>
                                    <a:cubicBezTo>
                                      <a:pt x="5082" y="191859"/>
                                      <a:pt x="5082" y="209647"/>
                                      <a:pt x="45741" y="217271"/>
                                    </a:cubicBezTo>
                                    <a:lnTo>
                                      <a:pt x="45741" y="200753"/>
                                    </a:lnTo>
                                    <a:lnTo>
                                      <a:pt x="203294" y="200753"/>
                                    </a:lnTo>
                                    <a:cubicBezTo>
                                      <a:pt x="208377" y="205835"/>
                                      <a:pt x="217271" y="213459"/>
                                      <a:pt x="240141" y="217271"/>
                                    </a:cubicBezTo>
                                    <a:lnTo>
                                      <a:pt x="240141" y="63529"/>
                                    </a:lnTo>
                                    <a:cubicBezTo>
                                      <a:pt x="240141" y="63529"/>
                                      <a:pt x="229977" y="44471"/>
                                      <a:pt x="199483" y="44471"/>
                                    </a:cubicBezTo>
                                    <a:lnTo>
                                      <a:pt x="199483" y="60988"/>
                                    </a:lnTo>
                                    <a:lnTo>
                                      <a:pt x="166447" y="60988"/>
                                    </a:lnTo>
                                    <a:lnTo>
                                      <a:pt x="166447" y="19059"/>
                                    </a:lnTo>
                                    <a:close/>
                                    <a:moveTo>
                                      <a:pt x="105459" y="19059"/>
                                    </a:moveTo>
                                    <a:lnTo>
                                      <a:pt x="133412" y="19059"/>
                                    </a:lnTo>
                                    <a:lnTo>
                                      <a:pt x="133412" y="62259"/>
                                    </a:lnTo>
                                    <a:lnTo>
                                      <a:pt x="105459" y="62259"/>
                                    </a:lnTo>
                                    <a:lnTo>
                                      <a:pt x="105459" y="19059"/>
                                    </a:lnTo>
                                    <a:close/>
                                    <a:moveTo>
                                      <a:pt x="43200" y="151200"/>
                                    </a:moveTo>
                                    <a:lnTo>
                                      <a:pt x="43200" y="80047"/>
                                    </a:lnTo>
                                    <a:lnTo>
                                      <a:pt x="72424" y="80047"/>
                                    </a:lnTo>
                                    <a:lnTo>
                                      <a:pt x="72424" y="90212"/>
                                    </a:lnTo>
                                    <a:cubicBezTo>
                                      <a:pt x="73694" y="90212"/>
                                      <a:pt x="74965" y="128329"/>
                                      <a:pt x="43200" y="151200"/>
                                    </a:cubicBezTo>
                                    <a:close/>
                                    <a:moveTo>
                                      <a:pt x="43200" y="156282"/>
                                    </a:moveTo>
                                    <a:lnTo>
                                      <a:pt x="55906" y="156282"/>
                                    </a:lnTo>
                                    <a:cubicBezTo>
                                      <a:pt x="66071" y="149929"/>
                                      <a:pt x="99106" y="125788"/>
                                      <a:pt x="104188" y="80047"/>
                                    </a:cubicBezTo>
                                    <a:lnTo>
                                      <a:pt x="133412" y="80047"/>
                                    </a:lnTo>
                                    <a:lnTo>
                                      <a:pt x="133412" y="138494"/>
                                    </a:lnTo>
                                    <a:cubicBezTo>
                                      <a:pt x="133412" y="138494"/>
                                      <a:pt x="132141" y="158824"/>
                                      <a:pt x="155012" y="158824"/>
                                    </a:cubicBezTo>
                                    <a:lnTo>
                                      <a:pt x="177882" y="158824"/>
                                    </a:lnTo>
                                    <a:cubicBezTo>
                                      <a:pt x="177882" y="158824"/>
                                      <a:pt x="181694" y="144847"/>
                                      <a:pt x="196941" y="143577"/>
                                    </a:cubicBezTo>
                                    <a:lnTo>
                                      <a:pt x="196941" y="180424"/>
                                    </a:lnTo>
                                    <a:lnTo>
                                      <a:pt x="43200" y="180424"/>
                                    </a:lnTo>
                                    <a:lnTo>
                                      <a:pt x="43200" y="156282"/>
                                    </a:lnTo>
                                    <a:close/>
                                    <a:moveTo>
                                      <a:pt x="196941" y="80047"/>
                                    </a:moveTo>
                                    <a:lnTo>
                                      <a:pt x="196941" y="138494"/>
                                    </a:lnTo>
                                    <a:lnTo>
                                      <a:pt x="170259" y="138494"/>
                                    </a:lnTo>
                                    <a:cubicBezTo>
                                      <a:pt x="170259" y="138494"/>
                                      <a:pt x="163906" y="138494"/>
                                      <a:pt x="163906" y="129600"/>
                                    </a:cubicBezTo>
                                    <a:lnTo>
                                      <a:pt x="163906" y="80047"/>
                                    </a:lnTo>
                                    <a:lnTo>
                                      <a:pt x="196941" y="80047"/>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9" name="任意多边形: 形状 439"/>
                            <wps:cNvSpPr/>
                            <wps:spPr>
                              <a:xfrm>
                                <a:off x="2688564" y="1165129"/>
                                <a:ext cx="242999" cy="229976"/>
                              </a:xfrm>
                              <a:custGeom>
                                <a:avLst/>
                                <a:gdLst>
                                  <a:gd name="connsiteX0" fmla="*/ 237600 w 242999"/>
                                  <a:gd name="connsiteY0" fmla="*/ 104188 h 229976"/>
                                  <a:gd name="connsiteX1" fmla="*/ 158824 w 242999"/>
                                  <a:gd name="connsiteY1" fmla="*/ 104188 h 229976"/>
                                  <a:gd name="connsiteX2" fmla="*/ 158824 w 242999"/>
                                  <a:gd name="connsiteY2" fmla="*/ 73694 h 229976"/>
                                  <a:gd name="connsiteX3" fmla="*/ 217270 w 242999"/>
                                  <a:gd name="connsiteY3" fmla="*/ 73694 h 229976"/>
                                  <a:gd name="connsiteX4" fmla="*/ 222353 w 242999"/>
                                  <a:gd name="connsiteY4" fmla="*/ 62259 h 229976"/>
                                  <a:gd name="connsiteX5" fmla="*/ 217270 w 242999"/>
                                  <a:gd name="connsiteY5" fmla="*/ 57176 h 229976"/>
                                  <a:gd name="connsiteX6" fmla="*/ 108000 w 242999"/>
                                  <a:gd name="connsiteY6" fmla="*/ 57176 h 229976"/>
                                  <a:gd name="connsiteX7" fmla="*/ 111812 w 242999"/>
                                  <a:gd name="connsiteY7" fmla="*/ 48282 h 229976"/>
                                  <a:gd name="connsiteX8" fmla="*/ 101647 w 242999"/>
                                  <a:gd name="connsiteY8" fmla="*/ 35577 h 229976"/>
                                  <a:gd name="connsiteX9" fmla="*/ 88941 w 242999"/>
                                  <a:gd name="connsiteY9" fmla="*/ 31765 h 229976"/>
                                  <a:gd name="connsiteX10" fmla="*/ 242682 w 242999"/>
                                  <a:gd name="connsiteY10" fmla="*/ 31765 h 229976"/>
                                  <a:gd name="connsiteX11" fmla="*/ 233788 w 242999"/>
                                  <a:gd name="connsiteY11" fmla="*/ 12706 h 229976"/>
                                  <a:gd name="connsiteX12" fmla="*/ 34306 w 242999"/>
                                  <a:gd name="connsiteY12" fmla="*/ 12706 h 229976"/>
                                  <a:gd name="connsiteX13" fmla="*/ 0 w 242999"/>
                                  <a:gd name="connsiteY13" fmla="*/ 0 h 229976"/>
                                  <a:gd name="connsiteX14" fmla="*/ 0 w 242999"/>
                                  <a:gd name="connsiteY14" fmla="*/ 204565 h 229976"/>
                                  <a:gd name="connsiteX15" fmla="*/ 39388 w 242999"/>
                                  <a:gd name="connsiteY15" fmla="*/ 229977 h 229976"/>
                                  <a:gd name="connsiteX16" fmla="*/ 39388 w 242999"/>
                                  <a:gd name="connsiteY16" fmla="*/ 216000 h 229976"/>
                                  <a:gd name="connsiteX17" fmla="*/ 242682 w 242999"/>
                                  <a:gd name="connsiteY17" fmla="*/ 216000 h 229976"/>
                                  <a:gd name="connsiteX18" fmla="*/ 233788 w 242999"/>
                                  <a:gd name="connsiteY18" fmla="*/ 196941 h 229976"/>
                                  <a:gd name="connsiteX19" fmla="*/ 39388 w 242999"/>
                                  <a:gd name="connsiteY19" fmla="*/ 196941 h 229976"/>
                                  <a:gd name="connsiteX20" fmla="*/ 39388 w 242999"/>
                                  <a:gd name="connsiteY20" fmla="*/ 31765 h 229976"/>
                                  <a:gd name="connsiteX21" fmla="*/ 85129 w 242999"/>
                                  <a:gd name="connsiteY21" fmla="*/ 31765 h 229976"/>
                                  <a:gd name="connsiteX22" fmla="*/ 54635 w 242999"/>
                                  <a:gd name="connsiteY22" fmla="*/ 91482 h 229976"/>
                                  <a:gd name="connsiteX23" fmla="*/ 66071 w 242999"/>
                                  <a:gd name="connsiteY23" fmla="*/ 96565 h 229976"/>
                                  <a:gd name="connsiteX24" fmla="*/ 95294 w 242999"/>
                                  <a:gd name="connsiteY24" fmla="*/ 73694 h 229976"/>
                                  <a:gd name="connsiteX25" fmla="*/ 127059 w 242999"/>
                                  <a:gd name="connsiteY25" fmla="*/ 73694 h 229976"/>
                                  <a:gd name="connsiteX26" fmla="*/ 127059 w 242999"/>
                                  <a:gd name="connsiteY26" fmla="*/ 104188 h 229976"/>
                                  <a:gd name="connsiteX27" fmla="*/ 50824 w 242999"/>
                                  <a:gd name="connsiteY27" fmla="*/ 104188 h 229976"/>
                                  <a:gd name="connsiteX28" fmla="*/ 49553 w 242999"/>
                                  <a:gd name="connsiteY28" fmla="*/ 119435 h 229976"/>
                                  <a:gd name="connsiteX29" fmla="*/ 124517 w 242999"/>
                                  <a:gd name="connsiteY29" fmla="*/ 119435 h 229976"/>
                                  <a:gd name="connsiteX30" fmla="*/ 52094 w 242999"/>
                                  <a:gd name="connsiteY30" fmla="*/ 185506 h 229976"/>
                                  <a:gd name="connsiteX31" fmla="*/ 64800 w 242999"/>
                                  <a:gd name="connsiteY31" fmla="*/ 189318 h 229976"/>
                                  <a:gd name="connsiteX32" fmla="*/ 152471 w 242999"/>
                                  <a:gd name="connsiteY32" fmla="*/ 129600 h 229976"/>
                                  <a:gd name="connsiteX33" fmla="*/ 229976 w 242999"/>
                                  <a:gd name="connsiteY33" fmla="*/ 193129 h 229976"/>
                                  <a:gd name="connsiteX34" fmla="*/ 229976 w 242999"/>
                                  <a:gd name="connsiteY34" fmla="*/ 185506 h 229976"/>
                                  <a:gd name="connsiteX35" fmla="*/ 233788 w 242999"/>
                                  <a:gd name="connsiteY35" fmla="*/ 175341 h 229976"/>
                                  <a:gd name="connsiteX36" fmla="*/ 228706 w 242999"/>
                                  <a:gd name="connsiteY36" fmla="*/ 162635 h 229976"/>
                                  <a:gd name="connsiteX37" fmla="*/ 194400 w 242999"/>
                                  <a:gd name="connsiteY37" fmla="*/ 153741 h 229976"/>
                                  <a:gd name="connsiteX38" fmla="*/ 158824 w 242999"/>
                                  <a:gd name="connsiteY38" fmla="*/ 121977 h 229976"/>
                                  <a:gd name="connsiteX39" fmla="*/ 236329 w 242999"/>
                                  <a:gd name="connsiteY39" fmla="*/ 121977 h 229976"/>
                                  <a:gd name="connsiteX40" fmla="*/ 241412 w 242999"/>
                                  <a:gd name="connsiteY40" fmla="*/ 110541 h 229976"/>
                                  <a:gd name="connsiteX41" fmla="*/ 237600 w 242999"/>
                                  <a:gd name="connsiteY41" fmla="*/ 104188 h 2299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242999" h="229976">
                                    <a:moveTo>
                                      <a:pt x="237600" y="104188"/>
                                    </a:moveTo>
                                    <a:lnTo>
                                      <a:pt x="158824" y="104188"/>
                                    </a:lnTo>
                                    <a:lnTo>
                                      <a:pt x="158824" y="73694"/>
                                    </a:lnTo>
                                    <a:lnTo>
                                      <a:pt x="217270" y="73694"/>
                                    </a:lnTo>
                                    <a:cubicBezTo>
                                      <a:pt x="217270" y="73694"/>
                                      <a:pt x="221082" y="68612"/>
                                      <a:pt x="222353" y="62259"/>
                                    </a:cubicBezTo>
                                    <a:cubicBezTo>
                                      <a:pt x="223623" y="57176"/>
                                      <a:pt x="217270" y="57176"/>
                                      <a:pt x="217270" y="57176"/>
                                    </a:cubicBezTo>
                                    <a:lnTo>
                                      <a:pt x="108000" y="57176"/>
                                    </a:lnTo>
                                    <a:cubicBezTo>
                                      <a:pt x="109270" y="54635"/>
                                      <a:pt x="110541" y="50824"/>
                                      <a:pt x="111812" y="48282"/>
                                    </a:cubicBezTo>
                                    <a:cubicBezTo>
                                      <a:pt x="113082" y="44471"/>
                                      <a:pt x="111812" y="38118"/>
                                      <a:pt x="101647" y="35577"/>
                                    </a:cubicBezTo>
                                    <a:cubicBezTo>
                                      <a:pt x="95294" y="33035"/>
                                      <a:pt x="91482" y="33035"/>
                                      <a:pt x="88941" y="31765"/>
                                    </a:cubicBezTo>
                                    <a:lnTo>
                                      <a:pt x="242682" y="31765"/>
                                    </a:lnTo>
                                    <a:cubicBezTo>
                                      <a:pt x="240141" y="12706"/>
                                      <a:pt x="233788" y="12706"/>
                                      <a:pt x="233788" y="12706"/>
                                    </a:cubicBezTo>
                                    <a:lnTo>
                                      <a:pt x="34306" y="12706"/>
                                    </a:lnTo>
                                    <a:cubicBezTo>
                                      <a:pt x="27953" y="7624"/>
                                      <a:pt x="17788" y="0"/>
                                      <a:pt x="0" y="0"/>
                                    </a:cubicBezTo>
                                    <a:lnTo>
                                      <a:pt x="0" y="204565"/>
                                    </a:lnTo>
                                    <a:cubicBezTo>
                                      <a:pt x="0" y="204565"/>
                                      <a:pt x="0" y="222353"/>
                                      <a:pt x="39388" y="229977"/>
                                    </a:cubicBezTo>
                                    <a:lnTo>
                                      <a:pt x="39388" y="216000"/>
                                    </a:lnTo>
                                    <a:lnTo>
                                      <a:pt x="242682" y="216000"/>
                                    </a:lnTo>
                                    <a:cubicBezTo>
                                      <a:pt x="240141" y="196941"/>
                                      <a:pt x="233788" y="196941"/>
                                      <a:pt x="233788" y="196941"/>
                                    </a:cubicBezTo>
                                    <a:lnTo>
                                      <a:pt x="39388" y="196941"/>
                                    </a:lnTo>
                                    <a:lnTo>
                                      <a:pt x="39388" y="31765"/>
                                    </a:lnTo>
                                    <a:lnTo>
                                      <a:pt x="85129" y="31765"/>
                                    </a:lnTo>
                                    <a:cubicBezTo>
                                      <a:pt x="83859" y="39388"/>
                                      <a:pt x="78776" y="67341"/>
                                      <a:pt x="54635" y="91482"/>
                                    </a:cubicBezTo>
                                    <a:cubicBezTo>
                                      <a:pt x="54635" y="91482"/>
                                      <a:pt x="58447" y="95294"/>
                                      <a:pt x="66071" y="96565"/>
                                    </a:cubicBezTo>
                                    <a:cubicBezTo>
                                      <a:pt x="71153" y="96565"/>
                                      <a:pt x="85129" y="87671"/>
                                      <a:pt x="95294" y="73694"/>
                                    </a:cubicBezTo>
                                    <a:lnTo>
                                      <a:pt x="127059" y="73694"/>
                                    </a:lnTo>
                                    <a:lnTo>
                                      <a:pt x="127059" y="104188"/>
                                    </a:lnTo>
                                    <a:lnTo>
                                      <a:pt x="50824" y="104188"/>
                                    </a:lnTo>
                                    <a:cubicBezTo>
                                      <a:pt x="50824" y="104188"/>
                                      <a:pt x="43200" y="118165"/>
                                      <a:pt x="49553" y="119435"/>
                                    </a:cubicBezTo>
                                    <a:lnTo>
                                      <a:pt x="124517" y="119435"/>
                                    </a:lnTo>
                                    <a:cubicBezTo>
                                      <a:pt x="119435" y="134682"/>
                                      <a:pt x="102918" y="161365"/>
                                      <a:pt x="52094" y="185506"/>
                                    </a:cubicBezTo>
                                    <a:cubicBezTo>
                                      <a:pt x="52094" y="185506"/>
                                      <a:pt x="58447" y="189318"/>
                                      <a:pt x="64800" y="189318"/>
                                    </a:cubicBezTo>
                                    <a:cubicBezTo>
                                      <a:pt x="64800" y="189318"/>
                                      <a:pt x="119435" y="172800"/>
                                      <a:pt x="152471" y="129600"/>
                                    </a:cubicBezTo>
                                    <a:cubicBezTo>
                                      <a:pt x="157553" y="143577"/>
                                      <a:pt x="174071" y="177882"/>
                                      <a:pt x="229976" y="193129"/>
                                    </a:cubicBezTo>
                                    <a:lnTo>
                                      <a:pt x="229976" y="185506"/>
                                    </a:lnTo>
                                    <a:cubicBezTo>
                                      <a:pt x="229976" y="185506"/>
                                      <a:pt x="229976" y="181694"/>
                                      <a:pt x="233788" y="175341"/>
                                    </a:cubicBezTo>
                                    <a:cubicBezTo>
                                      <a:pt x="238870" y="168988"/>
                                      <a:pt x="237600" y="163906"/>
                                      <a:pt x="228706" y="162635"/>
                                    </a:cubicBezTo>
                                    <a:cubicBezTo>
                                      <a:pt x="219812" y="161365"/>
                                      <a:pt x="205835" y="160094"/>
                                      <a:pt x="194400" y="153741"/>
                                    </a:cubicBezTo>
                                    <a:cubicBezTo>
                                      <a:pt x="184235" y="148659"/>
                                      <a:pt x="166447" y="135953"/>
                                      <a:pt x="158824" y="121977"/>
                                    </a:cubicBezTo>
                                    <a:lnTo>
                                      <a:pt x="236329" y="121977"/>
                                    </a:lnTo>
                                    <a:cubicBezTo>
                                      <a:pt x="236329" y="121977"/>
                                      <a:pt x="240141" y="116894"/>
                                      <a:pt x="241412" y="110541"/>
                                    </a:cubicBezTo>
                                    <a:cubicBezTo>
                                      <a:pt x="243953" y="108000"/>
                                      <a:pt x="243953" y="104188"/>
                                      <a:pt x="237600" y="10418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40" name="任意多边形: 形状 440"/>
                            <wps:cNvSpPr/>
                            <wps:spPr>
                              <a:xfrm>
                                <a:off x="3048135" y="1165129"/>
                                <a:ext cx="86414" cy="228705"/>
                              </a:xfrm>
                              <a:custGeom>
                                <a:avLst/>
                                <a:gdLst>
                                  <a:gd name="connsiteX0" fmla="*/ 59723 w 86414"/>
                                  <a:gd name="connsiteY0" fmla="*/ 203294 h 228705"/>
                                  <a:gd name="connsiteX1" fmla="*/ 86406 w 86414"/>
                                  <a:gd name="connsiteY1" fmla="*/ 176612 h 228705"/>
                                  <a:gd name="connsiteX2" fmla="*/ 86406 w 86414"/>
                                  <a:gd name="connsiteY2" fmla="*/ 105459 h 228705"/>
                                  <a:gd name="connsiteX3" fmla="*/ 57182 w 86414"/>
                                  <a:gd name="connsiteY3" fmla="*/ 85129 h 228705"/>
                                  <a:gd name="connsiteX4" fmla="*/ 54641 w 86414"/>
                                  <a:gd name="connsiteY4" fmla="*/ 81318 h 228705"/>
                                  <a:gd name="connsiteX5" fmla="*/ 58453 w 86414"/>
                                  <a:gd name="connsiteY5" fmla="*/ 76235 h 228705"/>
                                  <a:gd name="connsiteX6" fmla="*/ 85135 w 86414"/>
                                  <a:gd name="connsiteY6" fmla="*/ 30494 h 228705"/>
                                  <a:gd name="connsiteX7" fmla="*/ 85135 w 86414"/>
                                  <a:gd name="connsiteY7" fmla="*/ 19059 h 228705"/>
                                  <a:gd name="connsiteX8" fmla="*/ 77512 w 86414"/>
                                  <a:gd name="connsiteY8" fmla="*/ 12706 h 228705"/>
                                  <a:gd name="connsiteX9" fmla="*/ 29229 w 86414"/>
                                  <a:gd name="connsiteY9" fmla="*/ 12706 h 228705"/>
                                  <a:gd name="connsiteX10" fmla="*/ 6 w 86414"/>
                                  <a:gd name="connsiteY10" fmla="*/ 0 h 228705"/>
                                  <a:gd name="connsiteX11" fmla="*/ 6 w 86414"/>
                                  <a:gd name="connsiteY11" fmla="*/ 203294 h 228705"/>
                                  <a:gd name="connsiteX12" fmla="*/ 34312 w 86414"/>
                                  <a:gd name="connsiteY12" fmla="*/ 228706 h 228705"/>
                                  <a:gd name="connsiteX13" fmla="*/ 34312 w 86414"/>
                                  <a:gd name="connsiteY13" fmla="*/ 30494 h 228705"/>
                                  <a:gd name="connsiteX14" fmla="*/ 57182 w 86414"/>
                                  <a:gd name="connsiteY14" fmla="*/ 30494 h 228705"/>
                                  <a:gd name="connsiteX15" fmla="*/ 57182 w 86414"/>
                                  <a:gd name="connsiteY15" fmla="*/ 39388 h 228705"/>
                                  <a:gd name="connsiteX16" fmla="*/ 40665 w 86414"/>
                                  <a:gd name="connsiteY16" fmla="*/ 80047 h 228705"/>
                                  <a:gd name="connsiteX17" fmla="*/ 40665 w 86414"/>
                                  <a:gd name="connsiteY17" fmla="*/ 86400 h 228705"/>
                                  <a:gd name="connsiteX18" fmla="*/ 59723 w 86414"/>
                                  <a:gd name="connsiteY18" fmla="*/ 101647 h 228705"/>
                                  <a:gd name="connsiteX19" fmla="*/ 59723 w 86414"/>
                                  <a:gd name="connsiteY19" fmla="*/ 181694 h 228705"/>
                                  <a:gd name="connsiteX20" fmla="*/ 41935 w 86414"/>
                                  <a:gd name="connsiteY20" fmla="*/ 191859 h 228705"/>
                                  <a:gd name="connsiteX21" fmla="*/ 41935 w 86414"/>
                                  <a:gd name="connsiteY21" fmla="*/ 198212 h 228705"/>
                                  <a:gd name="connsiteX22" fmla="*/ 52100 w 86414"/>
                                  <a:gd name="connsiteY22" fmla="*/ 198212 h 228705"/>
                                  <a:gd name="connsiteX23" fmla="*/ 59723 w 86414"/>
                                  <a:gd name="connsiteY23" fmla="*/ 203294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86414" h="228705">
                                    <a:moveTo>
                                      <a:pt x="59723" y="203294"/>
                                    </a:moveTo>
                                    <a:cubicBezTo>
                                      <a:pt x="87676" y="195671"/>
                                      <a:pt x="86406" y="176612"/>
                                      <a:pt x="86406" y="176612"/>
                                    </a:cubicBezTo>
                                    <a:lnTo>
                                      <a:pt x="86406" y="105459"/>
                                    </a:lnTo>
                                    <a:cubicBezTo>
                                      <a:pt x="83865" y="88941"/>
                                      <a:pt x="58453" y="85129"/>
                                      <a:pt x="57182" y="85129"/>
                                    </a:cubicBezTo>
                                    <a:cubicBezTo>
                                      <a:pt x="55912" y="85129"/>
                                      <a:pt x="54641" y="83859"/>
                                      <a:pt x="54641" y="81318"/>
                                    </a:cubicBezTo>
                                    <a:cubicBezTo>
                                      <a:pt x="54641" y="78777"/>
                                      <a:pt x="58453" y="76235"/>
                                      <a:pt x="58453" y="76235"/>
                                    </a:cubicBezTo>
                                    <a:cubicBezTo>
                                      <a:pt x="83865" y="59718"/>
                                      <a:pt x="85135" y="30494"/>
                                      <a:pt x="85135" y="30494"/>
                                    </a:cubicBezTo>
                                    <a:lnTo>
                                      <a:pt x="85135" y="19059"/>
                                    </a:lnTo>
                                    <a:cubicBezTo>
                                      <a:pt x="83865" y="11435"/>
                                      <a:pt x="77512" y="12706"/>
                                      <a:pt x="77512" y="12706"/>
                                    </a:cubicBezTo>
                                    <a:lnTo>
                                      <a:pt x="29229" y="12706"/>
                                    </a:lnTo>
                                    <a:cubicBezTo>
                                      <a:pt x="24147" y="6353"/>
                                      <a:pt x="15253" y="0"/>
                                      <a:pt x="6" y="0"/>
                                    </a:cubicBezTo>
                                    <a:lnTo>
                                      <a:pt x="6" y="203294"/>
                                    </a:lnTo>
                                    <a:cubicBezTo>
                                      <a:pt x="6" y="203294"/>
                                      <a:pt x="-1265" y="222353"/>
                                      <a:pt x="34312" y="228706"/>
                                    </a:cubicBezTo>
                                    <a:lnTo>
                                      <a:pt x="34312" y="30494"/>
                                    </a:lnTo>
                                    <a:lnTo>
                                      <a:pt x="57182" y="30494"/>
                                    </a:lnTo>
                                    <a:lnTo>
                                      <a:pt x="57182" y="39388"/>
                                    </a:lnTo>
                                    <a:cubicBezTo>
                                      <a:pt x="57182" y="69882"/>
                                      <a:pt x="40665" y="80047"/>
                                      <a:pt x="40665" y="80047"/>
                                    </a:cubicBezTo>
                                    <a:lnTo>
                                      <a:pt x="40665" y="86400"/>
                                    </a:lnTo>
                                    <a:cubicBezTo>
                                      <a:pt x="57182" y="88941"/>
                                      <a:pt x="59723" y="101647"/>
                                      <a:pt x="59723" y="101647"/>
                                    </a:cubicBezTo>
                                    <a:lnTo>
                                      <a:pt x="59723" y="181694"/>
                                    </a:lnTo>
                                    <a:cubicBezTo>
                                      <a:pt x="58453" y="193129"/>
                                      <a:pt x="41935" y="191859"/>
                                      <a:pt x="41935" y="191859"/>
                                    </a:cubicBezTo>
                                    <a:lnTo>
                                      <a:pt x="41935" y="198212"/>
                                    </a:lnTo>
                                    <a:lnTo>
                                      <a:pt x="52100" y="198212"/>
                                    </a:lnTo>
                                    <a:cubicBezTo>
                                      <a:pt x="58453" y="199482"/>
                                      <a:pt x="59723" y="203294"/>
                                      <a:pt x="59723" y="2032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41" name="任意多边形: 形状 441"/>
                            <wps:cNvSpPr/>
                            <wps:spPr>
                              <a:xfrm>
                                <a:off x="3143058" y="1165129"/>
                                <a:ext cx="132518" cy="63529"/>
                              </a:xfrm>
                              <a:custGeom>
                                <a:avLst/>
                                <a:gdLst>
                                  <a:gd name="connsiteX0" fmla="*/ 33412 w 132518"/>
                                  <a:gd name="connsiteY0" fmla="*/ 63529 h 63529"/>
                                  <a:gd name="connsiteX1" fmla="*/ 33412 w 132518"/>
                                  <a:gd name="connsiteY1" fmla="*/ 43200 h 63529"/>
                                  <a:gd name="connsiteX2" fmla="*/ 99483 w 132518"/>
                                  <a:gd name="connsiteY2" fmla="*/ 43200 h 63529"/>
                                  <a:gd name="connsiteX3" fmla="*/ 99483 w 132518"/>
                                  <a:gd name="connsiteY3" fmla="*/ 50824 h 63529"/>
                                  <a:gd name="connsiteX4" fmla="*/ 132518 w 132518"/>
                                  <a:gd name="connsiteY4" fmla="*/ 63529 h 63529"/>
                                  <a:gd name="connsiteX5" fmla="*/ 132518 w 132518"/>
                                  <a:gd name="connsiteY5" fmla="*/ 22871 h 63529"/>
                                  <a:gd name="connsiteX6" fmla="*/ 99483 w 132518"/>
                                  <a:gd name="connsiteY6" fmla="*/ 11435 h 63529"/>
                                  <a:gd name="connsiteX7" fmla="*/ 99483 w 132518"/>
                                  <a:gd name="connsiteY7" fmla="*/ 24141 h 63529"/>
                                  <a:gd name="connsiteX8" fmla="*/ 81695 w 132518"/>
                                  <a:gd name="connsiteY8" fmla="*/ 24141 h 63529"/>
                                  <a:gd name="connsiteX9" fmla="*/ 81695 w 132518"/>
                                  <a:gd name="connsiteY9" fmla="*/ 0 h 63529"/>
                                  <a:gd name="connsiteX10" fmla="*/ 48659 w 132518"/>
                                  <a:gd name="connsiteY10" fmla="*/ 10165 h 63529"/>
                                  <a:gd name="connsiteX11" fmla="*/ 48659 w 132518"/>
                                  <a:gd name="connsiteY11" fmla="*/ 24141 h 63529"/>
                                  <a:gd name="connsiteX12" fmla="*/ 33412 w 132518"/>
                                  <a:gd name="connsiteY12" fmla="*/ 24141 h 63529"/>
                                  <a:gd name="connsiteX13" fmla="*/ 33412 w 132518"/>
                                  <a:gd name="connsiteY13" fmla="*/ 22871 h 63529"/>
                                  <a:gd name="connsiteX14" fmla="*/ 377 w 132518"/>
                                  <a:gd name="connsiteY14" fmla="*/ 11435 h 63529"/>
                                  <a:gd name="connsiteX15" fmla="*/ 377 w 132518"/>
                                  <a:gd name="connsiteY15" fmla="*/ 50824 h 63529"/>
                                  <a:gd name="connsiteX16" fmla="*/ 33412 w 132518"/>
                                  <a:gd name="connsiteY16" fmla="*/ 63529 h 635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32518" h="63529">
                                    <a:moveTo>
                                      <a:pt x="33412" y="63529"/>
                                    </a:moveTo>
                                    <a:lnTo>
                                      <a:pt x="33412" y="43200"/>
                                    </a:lnTo>
                                    <a:lnTo>
                                      <a:pt x="99483" y="43200"/>
                                    </a:lnTo>
                                    <a:lnTo>
                                      <a:pt x="99483" y="50824"/>
                                    </a:lnTo>
                                    <a:cubicBezTo>
                                      <a:pt x="99483" y="50824"/>
                                      <a:pt x="98212" y="58447"/>
                                      <a:pt x="132518" y="63529"/>
                                    </a:cubicBezTo>
                                    <a:lnTo>
                                      <a:pt x="132518" y="22871"/>
                                    </a:lnTo>
                                    <a:cubicBezTo>
                                      <a:pt x="132518" y="22871"/>
                                      <a:pt x="127436" y="11435"/>
                                      <a:pt x="99483" y="11435"/>
                                    </a:cubicBezTo>
                                    <a:lnTo>
                                      <a:pt x="99483" y="24141"/>
                                    </a:lnTo>
                                    <a:lnTo>
                                      <a:pt x="81695" y="24141"/>
                                    </a:lnTo>
                                    <a:lnTo>
                                      <a:pt x="81695" y="0"/>
                                    </a:lnTo>
                                    <a:cubicBezTo>
                                      <a:pt x="55012" y="0"/>
                                      <a:pt x="48659" y="10165"/>
                                      <a:pt x="48659" y="10165"/>
                                    </a:cubicBezTo>
                                    <a:lnTo>
                                      <a:pt x="48659" y="24141"/>
                                    </a:lnTo>
                                    <a:lnTo>
                                      <a:pt x="33412" y="24141"/>
                                    </a:lnTo>
                                    <a:lnTo>
                                      <a:pt x="33412" y="22871"/>
                                    </a:lnTo>
                                    <a:cubicBezTo>
                                      <a:pt x="33412" y="22871"/>
                                      <a:pt x="28330" y="11435"/>
                                      <a:pt x="377" y="11435"/>
                                    </a:cubicBezTo>
                                    <a:lnTo>
                                      <a:pt x="377" y="50824"/>
                                    </a:lnTo>
                                    <a:cubicBezTo>
                                      <a:pt x="-893" y="50824"/>
                                      <a:pt x="-893" y="59718"/>
                                      <a:pt x="33412" y="635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42" name="任意多边形: 形状 442"/>
                            <wps:cNvSpPr/>
                            <wps:spPr>
                              <a:xfrm>
                                <a:off x="3143435" y="1237552"/>
                                <a:ext cx="132141" cy="19058"/>
                              </a:xfrm>
                              <a:custGeom>
                                <a:avLst/>
                                <a:gdLst>
                                  <a:gd name="connsiteX0" fmla="*/ 0 w 132141"/>
                                  <a:gd name="connsiteY0" fmla="*/ 19059 h 19058"/>
                                  <a:gd name="connsiteX1" fmla="*/ 124518 w 132141"/>
                                  <a:gd name="connsiteY1" fmla="*/ 19059 h 19058"/>
                                  <a:gd name="connsiteX2" fmla="*/ 132141 w 132141"/>
                                  <a:gd name="connsiteY2" fmla="*/ 0 h 19058"/>
                                  <a:gd name="connsiteX3" fmla="*/ 8894 w 132141"/>
                                  <a:gd name="connsiteY3" fmla="*/ 0 h 19058"/>
                                  <a:gd name="connsiteX4" fmla="*/ 0 w 132141"/>
                                  <a:gd name="connsiteY4" fmla="*/ 19059 h 1905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2141" h="19058">
                                    <a:moveTo>
                                      <a:pt x="0" y="19059"/>
                                    </a:moveTo>
                                    <a:lnTo>
                                      <a:pt x="124518" y="19059"/>
                                    </a:lnTo>
                                    <a:cubicBezTo>
                                      <a:pt x="124518" y="19059"/>
                                      <a:pt x="130871" y="16518"/>
                                      <a:pt x="132141" y="0"/>
                                    </a:cubicBezTo>
                                    <a:lnTo>
                                      <a:pt x="8894" y="0"/>
                                    </a:lnTo>
                                    <a:cubicBezTo>
                                      <a:pt x="8894" y="0"/>
                                      <a:pt x="1271" y="2541"/>
                                      <a:pt x="0"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43" name="任意多边形: 形状 443"/>
                            <wps:cNvSpPr/>
                            <wps:spPr>
                              <a:xfrm>
                                <a:off x="3102776" y="1270588"/>
                                <a:ext cx="188251" cy="124517"/>
                              </a:xfrm>
                              <a:custGeom>
                                <a:avLst/>
                                <a:gdLst>
                                  <a:gd name="connsiteX0" fmla="*/ 184235 w 188251"/>
                                  <a:gd name="connsiteY0" fmla="*/ 81318 h 124517"/>
                                  <a:gd name="connsiteX1" fmla="*/ 184235 w 188251"/>
                                  <a:gd name="connsiteY1" fmla="*/ 68612 h 124517"/>
                                  <a:gd name="connsiteX2" fmla="*/ 177883 w 188251"/>
                                  <a:gd name="connsiteY2" fmla="*/ 64800 h 124517"/>
                                  <a:gd name="connsiteX3" fmla="*/ 177883 w 188251"/>
                                  <a:gd name="connsiteY3" fmla="*/ 96565 h 124517"/>
                                  <a:gd name="connsiteX4" fmla="*/ 170259 w 188251"/>
                                  <a:gd name="connsiteY4" fmla="*/ 104188 h 124517"/>
                                  <a:gd name="connsiteX5" fmla="*/ 149929 w 188251"/>
                                  <a:gd name="connsiteY5" fmla="*/ 104188 h 124517"/>
                                  <a:gd name="connsiteX6" fmla="*/ 138494 w 188251"/>
                                  <a:gd name="connsiteY6" fmla="*/ 92753 h 124517"/>
                                  <a:gd name="connsiteX7" fmla="*/ 138494 w 188251"/>
                                  <a:gd name="connsiteY7" fmla="*/ 19059 h 124517"/>
                                  <a:gd name="connsiteX8" fmla="*/ 165177 w 188251"/>
                                  <a:gd name="connsiteY8" fmla="*/ 19059 h 124517"/>
                                  <a:gd name="connsiteX9" fmla="*/ 172800 w 188251"/>
                                  <a:gd name="connsiteY9" fmla="*/ 0 h 124517"/>
                                  <a:gd name="connsiteX10" fmla="*/ 49553 w 188251"/>
                                  <a:gd name="connsiteY10" fmla="*/ 0 h 124517"/>
                                  <a:gd name="connsiteX11" fmla="*/ 40659 w 188251"/>
                                  <a:gd name="connsiteY11" fmla="*/ 19059 h 124517"/>
                                  <a:gd name="connsiteX12" fmla="*/ 63529 w 188251"/>
                                  <a:gd name="connsiteY12" fmla="*/ 19059 h 124517"/>
                                  <a:gd name="connsiteX13" fmla="*/ 63529 w 188251"/>
                                  <a:gd name="connsiteY13" fmla="*/ 47012 h 124517"/>
                                  <a:gd name="connsiteX14" fmla="*/ 0 w 188251"/>
                                  <a:gd name="connsiteY14" fmla="*/ 124518 h 124517"/>
                                  <a:gd name="connsiteX15" fmla="*/ 12706 w 188251"/>
                                  <a:gd name="connsiteY15" fmla="*/ 124518 h 124517"/>
                                  <a:gd name="connsiteX16" fmla="*/ 91482 w 188251"/>
                                  <a:gd name="connsiteY16" fmla="*/ 43200 h 124517"/>
                                  <a:gd name="connsiteX17" fmla="*/ 91482 w 188251"/>
                                  <a:gd name="connsiteY17" fmla="*/ 17788 h 124517"/>
                                  <a:gd name="connsiteX18" fmla="*/ 110541 w 188251"/>
                                  <a:gd name="connsiteY18" fmla="*/ 17788 h 124517"/>
                                  <a:gd name="connsiteX19" fmla="*/ 110541 w 188251"/>
                                  <a:gd name="connsiteY19" fmla="*/ 101647 h 124517"/>
                                  <a:gd name="connsiteX20" fmla="*/ 128329 w 188251"/>
                                  <a:gd name="connsiteY20" fmla="*/ 120706 h 124517"/>
                                  <a:gd name="connsiteX21" fmla="*/ 172800 w 188251"/>
                                  <a:gd name="connsiteY21" fmla="*/ 120706 h 124517"/>
                                  <a:gd name="connsiteX22" fmla="*/ 188047 w 188251"/>
                                  <a:gd name="connsiteY22" fmla="*/ 105459 h 124517"/>
                                  <a:gd name="connsiteX23" fmla="*/ 188047 w 188251"/>
                                  <a:gd name="connsiteY23" fmla="*/ 91482 h 124517"/>
                                  <a:gd name="connsiteX24" fmla="*/ 184235 w 188251"/>
                                  <a:gd name="connsiteY24" fmla="*/ 81318 h 124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88251" h="124517">
                                    <a:moveTo>
                                      <a:pt x="184235" y="81318"/>
                                    </a:moveTo>
                                    <a:lnTo>
                                      <a:pt x="184235" y="68612"/>
                                    </a:lnTo>
                                    <a:lnTo>
                                      <a:pt x="177883" y="64800"/>
                                    </a:lnTo>
                                    <a:lnTo>
                                      <a:pt x="177883" y="96565"/>
                                    </a:lnTo>
                                    <a:cubicBezTo>
                                      <a:pt x="177883" y="96565"/>
                                      <a:pt x="177883" y="102918"/>
                                      <a:pt x="170259" y="104188"/>
                                    </a:cubicBezTo>
                                    <a:lnTo>
                                      <a:pt x="149929" y="104188"/>
                                    </a:lnTo>
                                    <a:cubicBezTo>
                                      <a:pt x="149929" y="104188"/>
                                      <a:pt x="138494" y="102918"/>
                                      <a:pt x="138494" y="92753"/>
                                    </a:cubicBezTo>
                                    <a:lnTo>
                                      <a:pt x="138494" y="19059"/>
                                    </a:lnTo>
                                    <a:lnTo>
                                      <a:pt x="165177" y="19059"/>
                                    </a:lnTo>
                                    <a:cubicBezTo>
                                      <a:pt x="165177" y="19059"/>
                                      <a:pt x="171530" y="16518"/>
                                      <a:pt x="172800" y="0"/>
                                    </a:cubicBezTo>
                                    <a:lnTo>
                                      <a:pt x="49553" y="0"/>
                                    </a:lnTo>
                                    <a:cubicBezTo>
                                      <a:pt x="49553" y="0"/>
                                      <a:pt x="43200" y="0"/>
                                      <a:pt x="40659" y="19059"/>
                                    </a:cubicBezTo>
                                    <a:lnTo>
                                      <a:pt x="63529" y="19059"/>
                                    </a:lnTo>
                                    <a:lnTo>
                                      <a:pt x="63529" y="47012"/>
                                    </a:lnTo>
                                    <a:cubicBezTo>
                                      <a:pt x="63529" y="47012"/>
                                      <a:pt x="64800" y="95294"/>
                                      <a:pt x="0" y="124518"/>
                                    </a:cubicBezTo>
                                    <a:lnTo>
                                      <a:pt x="12706" y="124518"/>
                                    </a:lnTo>
                                    <a:cubicBezTo>
                                      <a:pt x="31765" y="116894"/>
                                      <a:pt x="88941" y="91482"/>
                                      <a:pt x="91482" y="43200"/>
                                    </a:cubicBezTo>
                                    <a:lnTo>
                                      <a:pt x="91482" y="17788"/>
                                    </a:lnTo>
                                    <a:lnTo>
                                      <a:pt x="110541" y="17788"/>
                                    </a:lnTo>
                                    <a:lnTo>
                                      <a:pt x="110541" y="101647"/>
                                    </a:lnTo>
                                    <a:cubicBezTo>
                                      <a:pt x="110541" y="101647"/>
                                      <a:pt x="109271" y="119435"/>
                                      <a:pt x="128329" y="120706"/>
                                    </a:cubicBezTo>
                                    <a:lnTo>
                                      <a:pt x="172800" y="120706"/>
                                    </a:lnTo>
                                    <a:cubicBezTo>
                                      <a:pt x="172800" y="120706"/>
                                      <a:pt x="186776" y="119435"/>
                                      <a:pt x="188047" y="105459"/>
                                    </a:cubicBezTo>
                                    <a:lnTo>
                                      <a:pt x="188047" y="91482"/>
                                    </a:lnTo>
                                    <a:cubicBezTo>
                                      <a:pt x="189318" y="91482"/>
                                      <a:pt x="184235" y="88941"/>
                                      <a:pt x="184235" y="813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wgp>
                  </a:graphicData>
                </a:graphic>
              </wp:anchor>
            </w:drawing>
          </mc:Choice>
          <mc:Fallback xmlns:wpsCustomData="http://www.wps.cn/officeDocument/2013/wpsCustomData">
            <w:pict>
              <v:group id="_x0000_s1026" o:spid="_x0000_s1026" o:spt="203" style="position:absolute;left:0pt;margin-left:7.85pt;margin-top:12.1pt;height:62.25pt;width:190.15pt;z-index:-251652096;mso-width-relative:page;mso-height-relative:page;" coordorigin="876655,824929" coordsize="2415439,773174" o:gfxdata="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">
                <o:lock v:ext="edit" aspectratio="f"/>
                <v:group id="图形 6" o:spid="_x0000_s1026" o:spt="203" style="position:absolute;left:876655;top:824929;height:773174;width:927580;" coordorigin="876655,824929" coordsize="927580,773174" o:gfxdata="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qbv2ZvwAAANwAAAAPAAAAAAAAAAEAIAAAACIAAABkcnMvZG93bnJldi54&#10;bWxQSwECFAAUAAAACACHTuJAMy8FnjsAAAA5AAAAFQAAAAAAAAABACAAAAAOAQAAZHJzL2dyb3Vw&#10;c2hhcGV4bWwueG1sUEsFBgAAAAAGAAYAYAEAAMsDAAAAAA==&#10;">
                  <o:lock v:ext="edit" aspectratio="f"/>
                  <v:shape id="任意多边形: 形状 318" o:spid="_x0000_s1026" o:spt="100" style="position:absolute;left:1140988;top:1101599;height:12705;width:564;v-text-anchor:middle;" fillcolor="#870024" filled="t" stroked="f" coordsize="564,12705" o:gfxdata="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4o4+LsAAADc&#10;AAAADwAAAAAAAAABACAAAAAiAAAAZHJzL2Rvd25yZXYueG1sUEsBAhQAFAAAAAgAh07iQDMvBZ47&#10;AAAAOQAAABAAAAAAAAAAAQAgAAAACgEAAGRycy9zaGFwZXhtbC54bWxQSwUGAAAAAAYABgBbAQAA&#10;tAMAAAAA&#10;" path="m0,0c0,0,1271,0,0,0c1271,0,0,0,0,0xe">
                    <v:path o:connectlocs="0,0;0,0;0,0" o:connectangles="0,0,0"/>
                    <v:fill on="t" focussize="0,0"/>
                    <v:stroke on="f" weight="0.999606299212598pt" joinstyle="miter"/>
                    <v:imagedata o:title=""/>
                    <o:lock v:ext="edit" aspectratio="f"/>
                  </v:shape>
                  <v:shape id="任意多边形: 形状 319" o:spid="_x0000_s1026" o:spt="100" style="position:absolute;left:1599670;top:1124470;height:952;width:1270;v-text-anchor:middle;" fillcolor="#870024" filled="t" stroked="f" coordsize="1270,952" o:gfxdata="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KIMhvQAA&#10;ANwAAAAPAAAAAAAAAAEAIAAAACIAAABkcnMvZG93bnJldi54bWxQSwECFAAUAAAACACHTuJAMy8F&#10;njsAAAA5AAAAEAAAAAAAAAABACAAAAAMAQAAZHJzL3NoYXBleG1sLnhtbFBLBQYAAAAABgAGAFsB&#10;AAC2AwAAAAA=&#10;" path="m0,0c0,0,0,1271,0,0c1271,1271,1271,1271,1271,0c1271,0,0,0,0,0xe">
                    <v:path o:connectlocs="0,0;0,0;1271,0;0,0" o:connectangles="0,0,0,0"/>
                    <v:fill on="t" focussize="0,0"/>
                    <v:stroke on="f" weight="0.999606299212598pt" joinstyle="miter"/>
                    <v:imagedata o:title=""/>
                    <o:lock v:ext="edit" aspectratio="f"/>
                  </v:shape>
                  <v:shape id="任意多边形: 形状 320" o:spid="_x0000_s1026" o:spt="100" style="position:absolute;left:1757223;top:1191811;height:12705;width:12705;v-text-anchor:middle;" fillcolor="#870024" filled="t" stroked="f" coordsize="12705,12705" o:gfxdata="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WIHW25AAAA3AAA&#10;AA8AAAAAAAAAAQAgAAAAIgAAAGRycy9kb3ducmV2LnhtbFBLAQIUABQAAAAIAIdO4kAzLwWeOwAA&#10;ADkAAAAQAAAAAAAAAAEAIAAAAAgBAABkcnMvc2hhcGV4bWwueG1sUEsFBgAAAAAGAAYAWwEAALID&#10;AAAAAA==&#10;" path="m0,0c0,0,0,0,0,0c0,0,0,0,0,0xe">
                    <v:path o:connectlocs="0,0;0,0;0,0" o:connectangles="0,0,0"/>
                    <v:fill on="t" focussize="0,0"/>
                    <v:stroke on="f" weight="0.999606299212598pt" joinstyle="miter"/>
                    <v:imagedata o:title=""/>
                    <o:lock v:ext="edit" aspectratio="f"/>
                  </v:shape>
                  <v:group id="图形 6" o:spid="_x0000_s1026" o:spt="203" style="position:absolute;left:876655;top:824929;height:384670;width:927580;" coordorigin="876655,824929" coordsize="927580,384670" o:gfxdata="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EpwrLvwAAANwAAAAPAAAAAAAAAAEAIAAAACIAAABkcnMvZG93bnJldi54&#10;bWxQSwECFAAUAAAACACHTuJAMy8FnjsAAAA5AAAAFQAAAAAAAAABACAAAAAOAQAAZHJzL2dyb3Vw&#10;c2hhcGV4bWwueG1sUEsFBgAAAAAGAAYAYAEAAMsDAAAAAA==&#10;">
                    <o:lock v:ext="edit" aspectratio="f"/>
                    <v:shape id="任意多边形: 形状 322" o:spid="_x0000_s1026" o:spt="100" style="position:absolute;left:1179105;top:852564;height:6494;width:325270;v-text-anchor:middle;" fillcolor="#870024" filled="t" stroked="f" coordsize="325270,6494" o:gfxdata="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t2uYvQAA&#10;ANwAAAAPAAAAAAAAAAEAIAAAACIAAABkcnMvZG93bnJldi54bWxQSwECFAAUAAAACACHTuJAMy8F&#10;njsAAAA5AAAAEAAAAAAAAAABACAAAAAMAQAAZHJzL3NoYXBleG1sLnhtbFBLBQYAAAAABgAGAFsB&#10;AAC2AwAAAAA=&#10;" path="m325271,6353c243953,6353,162635,6353,81318,6353c62259,6353,41929,6353,22871,6353c15247,6353,3812,7624,0,2541c0,2541,0,2541,0,2541c10165,1271,19059,1271,29223,0c63529,0,99106,0,133412,0c191859,0,249035,0,307482,0c313835,1271,320188,1271,325271,2541c325271,3812,325271,5082,325271,6353xe">
                      <v:path o:connectlocs="325271,6353;81318,6353;22871,6353;0,2541;0,2541;29223,0;133412,0;307482,0;325271,2541;325271,6353" o:connectangles="0,0,0,0,0,0,0,0,0,0"/>
                      <v:fill on="t" focussize="0,0"/>
                      <v:stroke on="f" weight="0.999606299212598pt" joinstyle="miter"/>
                      <v:imagedata o:title=""/>
                      <o:lock v:ext="edit" aspectratio="f"/>
                    </v:shape>
                    <v:shape id="任意多边形: 形状 323" o:spid="_x0000_s1026" o:spt="100" style="position:absolute;left:1541223;top:899576;height:26175;width:114352;v-text-anchor:middle;" fillcolor="#870024" filled="t" stroked="f" coordsize="114352,26175" o:gfxdata="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0qxcG8AAAA&#10;3AAAAA8AAAAAAAAAAQAgAAAAIgAAAGRycy9kb3ducmV2LnhtbFBLAQIUABQAAAAIAIdO4kAzLwWe&#10;OwAAADkAAAAQAAAAAAAAAAEAIAAAAAsBAABkcnMvc2hhcGV4bWwueG1sUEsFBgAAAAAGAAYAWwEA&#10;ALUDAAAAAA==&#10;" path="m0,0c11435,2541,20329,6353,30494,8894c39388,11435,49553,12706,58447,15247c67341,17788,77506,21600,87671,20329c96565,19059,105459,16518,113082,15247c113082,16518,113082,17788,114353,17788c105459,19059,97835,22871,87671,25412c67341,29223,39388,17788,25412,12706c16518,10165,2541,8894,0,0xe">
                      <v:path o:connectlocs="0,0;30494,8894;58447,15247;87671,20329;113082,15247;114353,17788;87671,25412;25412,12706;0,0" o:connectangles="0,0,0,0,0,0,0,0,0"/>
                      <v:fill on="t" focussize="0,0"/>
                      <v:stroke on="f" weight="0.999606299212598pt" joinstyle="miter"/>
                      <v:imagedata o:title=""/>
                      <o:lock v:ext="edit" aspectratio="f"/>
                    </v:shape>
                    <v:shape id="任意多边形: 形状 324" o:spid="_x0000_s1026" o:spt="100" style="position:absolute;left:1029176;top:900847;height:23216;width:113082;v-text-anchor:middle;" fillcolor="#870024" filled="t" stroked="f" coordsize="113082,23216" o:gfxdata="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tthGr4A&#10;AADcAAAADwAAAAAAAAABACAAAAAiAAAAZHJzL2Rvd25yZXYueG1sUEsBAhQAFAAAAAgAh07iQDMv&#10;BZ47AAAAOQAAABAAAAAAAAAAAQAgAAAADQEAAGRycy9zaGFwZXhtbC54bWxQSwUGAAAAAAYABgBb&#10;AQAAtwMAAAAA&#10;" path="m108000,0c110541,0,110541,1271,113082,1271c111812,5082,101647,7624,97835,8894c83859,15247,67341,17788,50824,20329c44471,21600,36847,24141,30494,22871c21600,21600,1271,20329,0,12706c0,12706,0,12706,0,12706c7624,15247,22871,20329,34306,17788c49553,15247,64800,11435,78776,7624c87671,7624,100376,5082,108000,0xe">
                      <v:path o:connectlocs="108000,0;113082,1271;97835,8894;50824,20329;30494,22871;0,12706;0,12706;34306,17788;78776,7624;108000,0" o:connectangles="0,0,0,0,0,0,0,0,0,0"/>
                      <v:fill on="t" focussize="0,0"/>
                      <v:stroke on="f" weight="0.999606299212598pt" joinstyle="miter"/>
                      <v:imagedata o:title=""/>
                      <o:lock v:ext="edit" aspectratio="f"/>
                    </v:shape>
                    <v:shape id="任意多边形: 形状 325" o:spid="_x0000_s1026" o:spt="100" style="position:absolute;left:876655;top:824929;height:375776;width:927580;v-text-anchor:middle;" fillcolor="#870024" filled="t" stroked="f" coordsize="927580,375776" o:gfxdata="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v9U4u8AAAA&#10;3AAAAA8AAAAAAAAAAQAgAAAAIgAAAGRycy9kb3ducmV2LnhtbFBLAQIUABQAAAAIAIdO4kAzLwWe&#10;OwAAADkAAAAQAAAAAAAAAAEAIAAAAAsBAABkcnMvc2hhcGV4bWwueG1sUEsFBgAAAAAGAAYAWwEA&#10;ALUDAAAAAA==&#10;" path="m927580,178835c927580,171212,925039,158506,916145,159776c911063,163588,904710,166129,899627,169941c890733,175023,864051,181376,850074,176294c843721,173753,843721,167400,839910,162318c836098,159776,833557,157235,829745,154694c828474,150882,827204,147071,825933,143259c822121,136906,809416,135635,799251,135635c797980,136906,795439,138176,794169,140718c792898,143259,794169,147071,791627,148341c786545,150882,759863,148341,752239,148341c752239,148341,752239,148341,752239,148341c761133,134365,778921,126741,787816,111494c790357,106412,789086,100059,790357,93706c791627,87353,797980,78459,792898,73376c789086,68294,782733,69565,777651,72106c764945,79729,757322,88624,735721,84812c716663,81000,686169,77188,672192,68294c665839,64482,667110,51776,662027,45423c660757,42882,656945,41612,654404,39071c653133,37800,659486,27635,658216,23824c655674,16200,650592,21282,645510,20012c642968,18741,640427,17471,636616,16200c636616,12388,637886,7306,635345,4765c631533,-1588,617557,-1588,613745,4765c612474,7306,612474,13659,613745,16200c607392,20012,595957,18741,585792,18741c566733,18741,547674,18741,528616,18741c480333,18741,432051,18741,385039,18741c359627,18741,334216,20012,310074,18741c310074,7306,306263,-1588,294827,953c293557,953,291016,2223,289745,2223c288474,7306,287204,12388,285933,17471c280851,18741,275768,20012,268145,20012c265604,28906,269416,31447,269416,40341c254168,46694,260521,63212,251627,68294c249086,69565,245274,70835,242733,70835c230027,75918,216051,79729,202074,83541c190639,86082,172851,88624,161415,83541c155063,81000,142357,67023,132192,70835c129651,73376,134733,88624,136004,92435c137274,97518,136004,102600,137274,107682c141086,120388,155063,129282,163957,136906c167768,140718,170310,145800,176663,148341c176663,148341,176663,148341,176663,149612c176663,149612,176663,149612,176663,149612c162686,149612,147439,149612,133463,149612c132192,149612,129651,141988,128380,140718c123298,136906,109321,138176,102968,140718c97886,143259,97886,152153,94074,157235c91533,158506,90263,159776,87721,159776c85180,164859,81368,169941,78827,175023c64851,177565,41980,180106,29274,173753c22921,169941,15298,164859,8945,161047c-1220,162318,51,169941,51,178835c2592,180106,6404,182647,7674,185188c7674,186459,7674,186459,6404,186459c7674,190271,6404,191541,5133,195353c7674,199165,10216,202976,12757,206788c14027,208059,15298,209329,17839,210600c17839,211871,17839,213141,17839,214412c19110,220765,21651,223306,26733,224576c26733,229659,26733,236012,26733,241094c26733,241094,26733,241094,26733,241094c29274,238553,28004,234741,29274,232200c29274,232200,29274,232200,29274,232200c30545,232200,34357,233471,35627,233471c38168,237282,38168,244906,38168,251259c39439,251259,39439,252529,40710,252529c40710,252529,40710,262694,39439,263965c38168,266506,43251,270318,40710,272859c36898,280482,39439,293188,38168,304624c39439,305894,40710,305894,41980,307165c41980,307165,41980,305894,43251,305894c45792,303353,41980,295729,47063,293188c47063,291918,47063,291918,47063,290647c48333,290647,49604,289376,50874,289376c50874,286835,50874,286835,49604,285565c49604,283023,50874,283023,49604,279212c55957,267776,62310,267776,75016,262694c77557,260153,80098,257612,82639,255071c83910,253800,86451,252529,88992,251259c90263,251259,92804,249988,94074,249988c95345,248718,97886,246176,99157,244906c100427,244906,101698,243635,102968,243635c105510,241094,106780,237282,110592,236012c114404,234741,115674,236012,119486,236012c120757,234741,123298,234741,124569,233471c124569,233471,124569,234741,123298,234741c125839,236012,127110,236012,130921,236012c130921,234741,130921,234741,130921,233471c132192,234741,133463,234741,136004,236012c136004,236012,136004,236012,136004,236012c137274,233471,142357,236012,146168,236012c146168,234741,146168,234741,146168,233471c151251,234741,156333,234741,161415,236012c161415,234741,162686,233471,162686,230929c166498,230929,167768,232200,171580,232200c172851,229659,172851,229659,175392,228388c176663,229659,177933,229659,180474,230929c181745,229659,183016,229659,185557,228388c188098,230929,191910,232200,195721,229659c196992,230929,196992,232200,198263,233471c196992,233471,196992,233471,195721,233471c196992,236012,196992,237282,198263,239824c195721,243635,193180,252529,198263,256341c196992,257612,195721,257612,194451,258882c194451,260153,195721,260153,196992,261423c196992,261423,196992,261423,196992,261423c195721,261423,195721,261423,194451,261423c194451,261423,193180,262694,193180,262694c193180,263965,194451,263965,195721,265235c195721,265235,194451,266506,194451,266506c194451,267776,195721,267776,196992,269047c196992,270318,195721,272859,195721,274129c196992,274129,196992,275400,198263,275400c198263,277941,198263,280482,198263,283023c199533,284294,200804,284294,202074,285565c203345,284294,203345,284294,204616,284294c204616,283023,204616,281753,204616,280482c207157,280482,205886,279212,207157,279212c208427,275400,207157,269047,207157,265235c205886,265235,205886,265235,204616,265235c204616,262694,204616,261423,204616,258882c204616,258882,205886,258882,205886,258882c205886,257612,205886,257612,205886,256341c204616,256341,204616,256341,203345,255071c204616,253800,204616,252529,205886,251259c205886,248718,205886,247447,203345,244906c204616,243635,205886,243635,208427,242365c208427,242365,208427,241094,208427,241094c207157,239824,205886,239824,204616,238553c202074,232200,207157,223306,207157,215682c198263,210600,180474,214412,169039,211871c161415,210600,153792,214412,146168,213141c134733,211871,118216,209329,105510,211871c99157,211871,94074,211871,87721,213141c80098,211871,73745,210600,66121,209329c58498,208059,48333,206788,43251,202976c35627,208059,25463,199165,16569,201706c14027,201706,12757,197894,11486,196624c11486,195353,12757,195353,12757,194082c15298,194082,17839,196624,20380,196624c34357,196624,47063,196624,61039,196624c62310,195353,63580,195353,64851,194082c67392,192812,72474,192812,73745,192812c73745,192812,73745,191541,73745,191541c75016,191541,76286,190271,77557,190271c77557,190271,77557,190271,77557,190271c77557,183918,64851,189000,61039,189000c54686,187729,44521,189000,38168,186459c31816,183918,24192,181376,17839,178835c15298,177565,10216,178835,7674,177565c5133,173753,6404,169941,8945,166129c11486,162318,20380,168671,21651,169941c29274,176294,53415,185188,69933,182647c75016,181376,83910,181376,86451,177565c94074,168671,88992,161047,105510,158506c105510,157235,105510,154694,104239,153423c105510,152153,105510,150882,108051,150882c108051,149612,106780,147071,106780,145800c113133,143259,119486,141988,128380,140718c129651,141988,130921,143259,130921,145800c129651,147071,129651,149612,128380,150882c128380,150882,128380,152153,128380,152153c138545,154694,153792,153423,166498,153423c166498,153423,166498,153423,166498,153423c166498,153423,165227,154694,165227,154694c165227,157235,166498,158506,167768,159776c167768,159776,167768,159776,167768,159776c166498,159776,163957,159776,162686,161047c161415,161047,162686,162318,162686,162318c158874,163588,152521,162318,147439,162318c147439,164859,146168,164859,144898,167400c139816,167400,134733,167400,129651,167400c129651,167400,128380,168671,128380,168671c129651,173753,138545,172482,144898,172482c158874,172482,171580,173753,185557,172482c185557,172482,185557,172482,185557,172482c181745,180106,177933,190271,170310,195353c170310,192812,171580,186459,174121,185188c174121,185188,174121,183918,174121,183918c172851,183918,171580,182647,170310,182647c169039,183918,167768,186459,165227,187729c165227,189000,165227,189000,165227,190271c163957,191541,163957,191541,162686,192812c161415,195353,153792,204247,153792,205518c153792,205518,152521,206788,152521,206788c153792,206788,155063,206788,156333,206788c158874,204247,162686,201706,165227,200435c165227,202976,165227,204247,165227,206788c175392,209329,185557,201706,186827,194082c186827,194082,186827,194082,188098,194082c188098,197894,186827,199165,185557,201706c185557,202976,186827,204247,186827,205518c188098,205518,190639,206788,191910,206788c199533,199165,204616,194082,208427,182647c207157,181376,204616,181376,203345,180106c203345,180106,203345,180106,203345,180106c207157,175023,210968,169941,213510,163588c221133,163588,224945,166129,230027,168671c231298,172482,233839,180106,232569,183918c232569,183918,232569,183918,232569,183918c233839,183918,235110,183918,236380,183918c236380,182647,236380,181376,236380,181376c241463,178835,246545,180106,254168,180106c254168,180106,254168,180106,254168,180106c259251,173753,254168,176294,254168,167400c259251,166129,265604,162318,270686,166129c270686,166129,270686,166129,271957,166129c270686,169941,270686,172482,269416,176294c266874,176294,263063,177565,260521,177565c261792,178835,264333,178835,266874,178835c266874,178835,266874,180106,266874,180106c257980,182647,245274,192812,236380,185188c236380,185188,236380,185188,236380,185188c235110,192812,237651,200435,236380,208059c236380,211871,233839,219494,235110,222035c235110,223306,236380,223306,237651,223306c237651,225847,236380,227118,235110,228388c235110,229659,236380,232200,235110,233471c233839,234741,235110,233471,233839,233471c233839,233471,232569,234741,232569,234741c232569,236012,233839,246176,233839,247447c233839,248718,235110,248718,236380,248718c237651,251259,237651,258882,236380,262694c236380,262694,235110,262694,235110,262694c233839,263965,233839,263965,232569,265235c232569,267776,232569,270318,232569,272859c233839,272859,233839,274129,235110,274129c236380,280482,235110,286835,235110,294459c236380,295729,237651,295729,238921,297000c238921,302082,237651,304624,236380,307165c236380,309706,237651,312247,237651,313518c238921,317329,236380,322412,237651,326223c237651,330035,237651,338929,238921,344012c240192,344012,241463,345282,242733,345282c242733,345282,246545,344012,247816,345282c249086,344012,247816,345282,249086,344012c249086,344012,249086,342741,249086,341471c249086,341471,250357,341471,250357,341471c250357,340200,250357,338929,250357,337659c252898,337659,251627,336388,254168,336388c254168,335118,254168,335118,254168,333847c255439,333847,256710,332576,257980,331306c257980,330035,257980,330035,257980,328765c257980,328765,259251,328765,259251,328765c260521,323682,259251,317329,257980,313518c259251,312247,260521,312247,260521,309706c261792,309706,263063,309706,264333,309706c263063,308435,261792,308435,259251,309706c260521,307165,260521,303353,260521,299541c259251,299541,259251,298271,257980,298271c257980,297000,255439,293188,255439,289376c257980,286835,257980,285565,259251,281753c261792,280482,265604,280482,268145,279212c269416,277941,271957,275400,273227,274129c273227,272859,273227,272859,273227,271588c274498,271588,274498,270318,275768,270318c277039,269047,277039,267776,278310,266506c279580,262694,283392,262694,287204,262694c287204,261423,285933,261423,287204,258882c288474,258882,288474,257612,289745,257612c291016,256341,289745,252529,291016,252529c292286,252529,293557,252529,293557,252529c294827,252529,297369,248718,298639,247447c299910,246176,298639,243635,298639,241094c298639,241094,298639,241094,298639,239824c296098,238553,294827,239824,292286,241094c288474,241094,287204,239824,284663,239824c279580,238553,277039,242365,273227,244906c273227,244906,273227,243635,273227,243635c271957,243635,270686,243635,270686,243635c270686,243635,270686,243635,270686,243635c273227,243635,274498,243635,277039,243635c274498,241094,266874,241094,263063,241094c264333,239824,261792,239824,263063,237282c263063,236012,264333,236012,264333,234741c264333,232200,264333,228388,264333,225847c264333,223306,263063,218223,264333,215682l266874,210600c269416,209329,270686,209329,273227,208059c274498,206788,274498,205518,275768,204247c277039,204247,278310,202976,279580,202976c284663,199165,289745,192812,294827,187729c311345,187729,327863,187729,344380,187729c345651,189000,346921,190271,348192,192812c352004,194082,355816,194082,359627,195353c364710,197894,369792,200435,374874,202976c374874,204247,376145,208059,377416,209329c377416,211871,374874,216953,377416,219494c379957,223306,382498,220765,383768,220765c383768,218223,383768,214412,383768,211871c383768,210600,383768,211871,382498,211871c382498,211871,382498,210600,382498,210600c383768,210600,383768,210600,385039,210600c385039,206788,385039,201706,385039,199165c386310,197894,386310,196624,387580,196624c387580,195353,387580,195353,387580,194082c386310,192812,385039,192812,383768,192812c383768,192812,383768,192812,383768,192812c385039,191541,385039,191541,386310,190271c386310,190271,386310,189000,386310,189000c385039,189000,385039,187729,383768,187729c383768,187729,383768,187729,383768,187729c386310,187729,387580,186459,388851,186459c388851,186459,388851,185188,388851,185188c390121,183918,391392,183918,392663,183918c392663,182647,392663,182647,391392,181376c392663,180106,397745,178835,399016,178835c399016,177565,399016,177565,399016,176294c400286,176294,401557,177565,402827,177565c405369,178835,406639,189000,406639,191541c409180,191541,410451,189000,412992,190271c414263,187729,414263,183918,415533,181376c416804,180106,418074,178835,419345,178835c420616,180106,420616,180106,421886,181376c423157,182647,424427,181376,425698,181376c425698,183918,426968,186459,426968,190271c426968,190271,426968,190271,426968,190271c428239,189000,428239,189000,429510,187729c429510,183918,429510,183918,429510,180106c430780,180106,432051,178835,433321,178835c432051,180106,430780,181376,429510,183918c430780,185188,432051,186459,433321,187729c433321,195353,412992,202976,405369,204247c405369,214412,406639,223306,407910,230929c407910,230929,407910,230929,407910,230929c410451,227118,410451,214412,410451,208059c412992,205518,416804,205518,420616,202976c425698,199165,432051,194082,438404,192812c457463,192812,475251,192812,494310,192812c495580,194082,496851,196624,498121,197894c500663,197894,501933,197894,504474,197894c509557,200435,514639,202976,520992,206788c520992,220765,520992,234741,523533,247447c523533,247447,523533,247447,523533,247447c526074,234741,524804,218223,523533,205518c519721,202976,515910,201706,512098,199165c507016,196624,503204,195353,498121,192812c498121,192812,500663,182647,500663,180106c500663,180106,500663,180106,500663,180106c501933,183918,501933,187729,504474,189000c504474,189000,504474,189000,504474,189000c505745,182647,507016,182647,510827,178835c513369,178835,514639,178835,517180,178835c518451,181376,518451,185188,518451,189000c522263,189000,523533,190271,524804,192812c528616,190271,528616,180106,531157,175023c536239,173753,542592,175023,547674,175023c548945,181376,550216,187729,552757,192812c556569,190271,559110,190271,565463,190271c565463,190271,565463,189000,566733,189000c564192,187729,561651,187729,559110,186459c559110,186459,559110,183918,557839,182647c559110,181376,560380,180106,560380,177565c561651,178835,562921,178835,564192,180106c564192,178835,564192,177565,564192,177565c565463,177565,568004,177565,569274,177565c569274,181376,569274,185188,569274,187729c570545,189000,571816,189000,573086,190271c573086,186459,571816,183918,571816,180106c573086,178835,574357,177565,575627,176294c580710,176294,584521,177565,589604,177565c588333,180106,587063,182647,587063,187729c585792,187729,584521,187729,583251,187729c578169,194082,569274,202976,555298,200435c555298,199165,554027,197894,554027,196624c554027,196624,554027,196624,554027,196624c554027,196624,552757,196624,552757,196624c552757,201706,552757,206788,554027,211871c555298,210600,555298,208059,556569,206788c565463,204247,571816,197894,580710,197894c580710,197894,580710,197894,580710,197894c578169,199165,578169,200435,576898,201706c574357,202976,570545,202976,568004,204247c568004,205518,566733,206788,566733,206788c568004,208059,568004,208059,569274,209329c570545,210600,569274,213141,569274,214412c570545,215682,570545,216953,571816,216953c570545,218223,570545,219494,569274,219494c569274,220765,570545,220765,571816,222035c570545,225847,570545,233471,570545,238553c571816,239824,574357,241094,575627,242365c575627,242365,575627,241094,575627,241094c576898,241094,576898,241094,578169,242365c578169,242365,578169,242365,578169,242365c578169,242365,578169,243635,578169,243635c576898,243635,576898,243635,575627,242365c575627,244906,573086,242365,573086,246176c566733,244906,561651,246176,556569,246176c555298,247447,555298,247447,554027,249988c559110,251259,565463,249988,570545,249988c570545,251259,570545,252529,570545,253800c570545,253800,570545,253800,570545,253800c564192,253800,559110,252529,552757,252529c554027,253800,554027,255071,555298,256341c560380,256341,565463,256341,569274,256341c569274,262694,569274,269047,569274,275400c568004,272859,568004,267776,568004,263965c562921,261423,559110,260153,552757,258882c552757,263965,555298,267776,555298,272859c554027,276671,554027,279212,552757,283023c552757,286835,554027,290647,552757,295729c555298,297000,562921,299541,565463,302082c565463,302082,565463,302082,565463,302082c564192,302082,564192,302082,562921,302082c562921,303353,561651,304624,562921,304624c562921,304624,562921,304624,562921,304624c565463,303353,568004,304624,570545,303353c571816,302082,573086,302082,573086,300812c574357,302082,574357,307165,573086,309706c574357,310976,573086,310976,575627,310976c575627,312247,575627,310976,574357,312247c574357,312247,574357,312247,574357,313518c576898,313518,578169,313518,580710,313518c581980,310976,584521,307165,585792,303353c585792,303353,585792,303353,585792,304624c590874,299541,597227,285565,599768,276671c601039,275400,601039,276671,599768,275400c602310,272859,603580,267776,606121,265235c607392,263965,608663,262694,608663,261423c608663,260153,608663,258882,608663,257612c609933,257612,609933,256341,611204,256341c612474,253800,609933,252529,615016,251259c615016,248718,613745,246176,613745,243635c612474,242365,611204,242365,609933,241094c607392,239824,598498,242365,597227,242365c595957,243635,594686,244906,593416,246176c589604,246176,588333,242365,583251,242365c581980,238553,580710,236012,580710,229659c580710,228388,579439,220765,579439,220765c579439,218223,583251,214412,584521,213141c584521,211871,584521,211871,584521,210600c585792,210600,585792,209329,587063,209329c590874,204247,592145,199165,594686,194082c595957,192812,597227,192812,598498,191541c598498,191541,598498,190271,597227,190271c597227,190271,597227,189000,597227,189000c613745,189000,631533,189000,648051,189000c651863,190271,653133,194082,655674,195353c658216,195353,660757,195353,663298,195353c668380,197894,673463,200435,678545,202976c679816,205518,679816,204247,678545,206788c679816,208059,682357,209329,682357,210600c684898,216953,683627,232200,681086,237282c681086,249988,681086,261423,681086,274129c682357,274129,683627,275400,683627,276671c684898,276671,684898,276671,686169,275400c686169,276671,686169,276671,687439,276671c684898,269047,687439,263965,688710,257612c689980,253800,687439,251259,687439,249988c688710,249988,689980,248718,689980,248718c689980,241094,689980,233471,689980,225847c689980,223306,689980,219494,688710,216953c689980,210600,689980,201706,688710,197894c688710,197894,688710,197894,688710,197894c686169,199165,682357,199165,679816,200435c669651,199165,664569,191541,654404,191541c654404,191541,654404,191541,654404,190271c656945,190271,659486,189000,663298,189000c662027,186459,655674,187729,651863,186459c651863,186459,651863,186459,651863,186459c653133,183918,654404,181376,654404,176294c659486,175023,665839,175023,669651,176294c670921,180106,669651,185188,668380,189000c672192,191541,679816,187729,683627,189000c687439,190271,687439,194082,692521,194082c692521,187729,693792,183918,693792,178835c698874,175023,703957,173753,712851,175023c712851,176294,712851,178835,712851,180106c724286,187729,728098,211871,742074,214412c735721,204247,728098,194082,723016,182647c734451,185188,738263,211871,752239,215682c754780,216953,758592,214412,759863,214412c758592,209329,754780,208059,752239,204247c750969,201706,750969,200435,749698,197894c748427,196624,745886,195353,744616,194082c739533,187729,740804,181376,734451,176294c734451,176294,734451,176294,734451,176294c738263,175023,742074,176294,744616,176294c750969,176294,758592,176294,764945,176294c767486,176294,767486,175023,768757,175023c776380,173753,781463,180106,789086,177565c790357,176294,790357,176294,791627,175023c792898,175023,794169,175023,796710,175023c799251,175023,803063,173753,804333,172482c804333,172482,804333,171212,804333,171212c799251,167400,789086,167400,782733,168671c782733,162318,757322,164859,752239,162318c750969,161047,752239,161047,749698,161047c764945,161047,780192,161047,796710,161047c796710,159776,797980,158506,797980,158506c797980,155965,796710,154694,796710,152153c806874,147071,806874,149612,818310,150882c819580,155965,822121,161047,823392,166129c825933,168671,831015,168671,833557,171212c837368,176294,837368,183918,843721,186459c846263,186459,848804,187729,851345,187729c872945,192812,905980,185188,913604,172482c916145,172482,917416,172482,918686,172482c918686,176294,918686,180106,918686,183918c903439,187729,889463,192812,871674,195353c862780,196624,850074,191541,847533,195353c851345,197894,856427,196624,861510,197894c862780,199165,862780,199165,864051,200435c867863,200435,870404,200435,874216,200435c875486,200435,875486,201706,876757,201706c881839,201706,886921,201706,892004,201706c894545,201706,897086,204247,899627,202976c903439,201706,909792,200435,913604,199165c913604,199165,913604,199165,913604,199165c913604,201706,912333,202976,911063,205518c903439,205518,899627,208059,893274,209329c889463,209329,885651,209329,881839,210600c880569,210600,880569,210600,879298,209329c878027,210600,878027,210600,876757,211871c874216,211871,871674,211871,870404,211871c865322,213141,861510,215682,856427,216953c853886,216953,851345,216953,848804,216953c833557,219494,811957,220765,795439,218223c780192,215682,771298,223306,757322,216953c752239,220765,728098,220765,717933,220765c717933,232200,717933,246176,720474,253800c720474,257612,720474,262694,720474,266506c721745,266506,721745,267776,723016,267776c724286,270318,724286,286835,723016,289376c724286,289376,724286,290647,725557,290647c725557,290647,725557,290647,725557,291918c724286,291918,723016,291918,721745,291918c721745,293188,721745,294459,719204,294459c719204,297000,720474,298271,723016,298271c723016,299541,723016,299541,721745,300812c721745,302082,721745,302082,723016,303353c721745,304624,720474,308435,720474,313518c717933,316059,715392,317329,710310,317329c710310,318600,710310,319871,709039,322412c709039,322412,709039,322412,709039,322412c712851,322412,716663,321141,720474,321141c723016,322412,725557,322412,728098,323682c728098,322412,728098,321141,728098,321141c726827,321141,726827,321141,725557,321141c725557,318600,726827,317329,728098,317329c728098,314788,726827,312247,726827,310976c728098,308435,731910,302082,734451,300812c738263,298271,742074,297000,744616,294459c745886,291918,748427,289376,749698,286835c752239,285565,753510,284294,754780,283023c754780,281753,756051,280482,756051,280482c757322,280482,758592,280482,761133,279212c762404,279212,764945,276671,766216,275400c767486,274129,768757,271588,771298,270318c772569,269047,773839,269047,776380,267776c778921,265235,778921,261423,781463,260153c785274,257612,803063,243635,804333,239824c808145,239824,811957,241094,814498,242365c814498,242365,814498,242365,814498,242365c814498,241094,814498,241094,813227,239824c815768,239824,819580,241094,822121,239824c823392,239824,822121,239824,823392,238553c824663,238553,827204,239824,828474,239824c827204,241094,825933,241094,824663,241094c825933,243635,828474,243635,832286,242365c832286,241094,831015,241094,831015,239824c836098,239824,842451,239824,846263,238553c848804,239824,851345,243635,856427,242365c860239,248718,861510,244906,866592,248718c870404,251259,874216,262694,874216,269047c875486,269047,875486,269047,876757,270318c876757,270318,878027,271588,878027,271588c878027,271588,878027,272859,878027,272859c876757,271588,876757,272859,875486,271588c875486,271588,875486,271588,874216,271588c871674,272859,872945,283023,872945,286835c874216,288106,876757,289376,878027,288106c878027,288106,878027,289376,878027,289376c878027,289376,876757,290647,876757,290647c875486,290647,875486,289376,874216,289376c872945,289376,872945,290647,871674,290647c871674,294459,871674,302082,872945,307165c872945,308435,874216,308435,875486,309706c875486,310976,875486,335118,875486,337659c874216,340200,876757,346553,875486,349094c876757,350365,878027,350365,878027,351635c878027,351635,878027,351635,878027,352906c876757,352906,876757,352906,875486,352906c875486,354176,875486,354176,874216,355447c876757,359259,879298,368153,879298,374506c880569,374506,880569,373235,881839,373235c881839,374506,881839,374506,881839,375776c881839,375776,881839,375776,883110,375776c883110,375776,883110,374506,883110,374506c883110,370694,883110,368153,883110,364341c883110,354176,883110,346553,883110,337659c884380,337659,884380,337659,884380,338929c888192,335118,886921,330035,885651,321141c885651,321141,886921,321141,886921,319871c886921,314788,886921,304624,886921,298271c886921,289376,888192,281753,888192,272859c888192,272859,888192,272859,888192,272859c889463,274129,889463,274129,890733,275400c892004,279212,889463,285565,889463,290647c889463,294459,893274,297000,892004,302082c890733,303353,890733,305894,889463,307165c888192,313518,890733,318600,892004,323682c893274,331306,890733,338929,892004,345282c892004,345282,892004,345282,893274,345282c898357,340200,895816,330035,895816,321141c895816,319871,895816,317329,894545,316059c894545,314788,895816,312247,895816,310976c895816,304624,895816,298271,895816,291918c898357,285565,899627,277941,898357,269047c898357,269047,899627,269047,899627,269047c899627,265235,899627,261423,899627,257612c899627,257612,900898,256341,900898,256341c899627,253800,902169,242365,900898,241094c902169,239824,903439,238553,904710,238553c904710,237282,904710,237282,904710,236012c904710,236012,905980,236012,905980,234741c905980,233471,904710,232200,904710,230929c905980,229659,905980,229659,907251,228388c907251,225847,905980,224576,904710,223306c905980,214412,911063,209329,916145,204247c918686,190271,919957,182647,927580,178835xm376145,161047c365980,163588,353274,159776,340569,162318c329133,163588,316427,163588,303721,163588c284663,163588,265604,163588,245274,163588c245274,162318,244004,162318,244004,161047c251627,144529,293557,153423,316427,149612c321510,149612,325321,149612,330404,149612c341839,149612,360898,148341,368521,150882c371063,152153,374874,158506,376145,161047c376145,161047,376145,161047,376145,161047xm517180,163588c507016,166129,494310,163588,482874,163588c460004,163588,437133,163588,412992,163588c412992,162318,411721,162318,411721,161047c411721,158506,412992,158506,414263,155965c421886,154694,425698,154694,429510,150882c438404,150882,443486,155965,452380,154694c454921,154694,457463,152153,458733,152153c462545,152153,466357,152153,470168,152153c473980,152153,476521,150882,480333,150882c484145,150882,487957,150882,490498,152153c493039,152153,494310,149612,496851,149612c503204,150882,508286,154694,515910,154694c515910,155965,517180,157235,517180,157235c519721,159776,518451,162318,517180,163588xm687439,162318c674733,163588,659486,163588,645510,163588c616286,163588,585792,163588,556569,162318c556569,148341,571816,148341,587063,148341c609933,148341,632804,149612,656945,149612c670921,152153,678545,147071,687439,155965c687439,158506,687439,161047,687439,162318xm748427,120388c738263,122929,726827,122929,717933,125471c716663,126741,716663,128012,717933,129282c716663,128012,715392,126741,714121,125471c709039,125471,702686,126741,697604,126741c697604,128012,697604,128012,697604,129282c697604,129282,697604,128012,697604,128012c689980,126741,682357,128012,676004,130553c676004,130553,676004,129282,677274,129282c667110,126741,659486,128012,648051,128012c639157,128012,630263,126741,622639,126741c603580,126741,580710,129282,565463,124200c564192,124200,564192,125471,562921,126741c560380,128012,555298,126741,552757,126741c547674,125471,542592,128012,538780,128012c537510,129282,537510,129282,538780,131824c538780,131824,538780,131824,538780,131824c536239,126741,532427,125471,526074,125471c526074,128012,527345,129282,527345,131824c526074,130553,526074,128012,524804,126741c495580,126741,467627,126741,438404,126741c424427,126741,406639,124200,393933,126741c393933,128012,395204,129282,395204,130553c391392,128012,387580,126741,381227,126741c379957,125471,378686,122929,377416,122929c377416,124200,377416,125471,377416,126741c372333,128012,365980,125471,359627,126741c353274,126741,346921,128012,340569,128012c338027,128012,334216,126741,330404,126741c322780,126741,316427,128012,308804,128012c297369,128012,288474,126741,279580,129282c278310,129282,273227,128012,269416,128012c265604,128012,260521,128012,256710,128012c250357,128012,244004,126741,237651,128012c237651,129282,236380,129282,236380,130553c235110,129282,233839,128012,232569,126741c228757,126741,223674,125471,219863,125471c207157,122929,194451,122929,181745,120388c176663,119118,171580,116576,166498,115306c160145,112765,156333,108953,147439,107682c146168,102600,146168,97518,144898,92435c144898,91165,148710,89894,148710,88624c144898,84812,141086,82271,141086,73376c156333,74647,162686,86082,176663,88624c186827,91165,196992,87353,204616,84812c217321,82271,230027,79729,241463,75918c247816,73376,255439,73376,260521,69565c265604,65753,265604,54318,268145,47965c270686,42882,277039,40341,280851,37800c280851,31447,275768,28906,275768,21282c284663,21282,288474,18741,294827,16200c296098,13659,296098,7306,294827,3494c296098,2223,297369,2223,298639,953c299910,-318,303721,953,304992,2223c308804,4765,307533,12388,308804,16200c311345,20012,320239,18741,325321,20012c341839,22553,362168,20012,379957,20012c438404,20012,495580,20012,554027,20012c570545,20012,612474,22553,620098,16200c621369,9847,620098,8576,622639,2223c626451,953,628992,953,632804,953c632804,4765,632804,8576,632804,12388c635345,18741,644239,18741,653133,18741c653133,20012,654404,21282,654404,22553c650592,26365,649321,30176,650592,37800c653133,39071,656945,40341,658216,42882c663298,50506,664569,63212,672192,68294c674733,69565,678545,69565,681086,70835c696333,75918,715392,79729,733180,84812c739533,86082,749698,87353,757322,86082c770027,83541,775110,72106,789086,70835c790357,74647,787816,78459,786545,81000c785274,82271,784004,83541,782733,84812c784004,86082,784004,88624,785274,89894c786545,94976,784004,100059,782733,103871c778921,105141,775110,106412,771298,107682c764945,115306,757322,119118,748427,120388xe">
                      <v:path o:connectlocs="927580,178835;916145,159776;899627,169941;850074,176294;839910,162318;829745,154694;825933,143259;799251,135635;794169,140718;791627,148341;752239,148341;752239,148341;787816,111494;790357,93706;792898,73376;777651,72106;735721,84812;672192,68294;662027,45423;654404,39071;658216,23824;645510,20012;636616,16200;635345,4765;613745,4765;613745,16200;585792,18741;528616,18741;385039,18741;310074,18741;294827,953;289745,2223;285933,17471;268145,20012;269416,40341;251627,68294;242733,70835;202074,83541;161415,83541;132192,70835;136004,92435;137274,107682;163957,136906;176663,148341;176663,149612;176663,149612;133463,149612;128380,140718;102968,140718;94074,157235;87721,159776;78827,175023;29274,173753;8945,161047;51,178835;7674,185188;6404,186459;5133,195353;12757,206788;17839,210600;17839,214412;26733,224576;26733,241094;26733,241094;29274,232200;29274,232200;35627,233471;38168,251259;40710,252529;39439,263965;40710,272859;38168,304624;41980,307165;43251,305894;47063,293188;47063,290647;50874,289376;49604,285565;49604,279212;75016,262694;82639,255071;88992,251259;94074,249988;99157,244906;102968,243635;110592,236012;119486,236012;124569,233471;123298,234741;130921,236012;130921,233471;136004,236012;136004,236012;146168,236012;146168,233471;161415,236012;162686,230929;171580,232200;175392,228388;180474,230929;185557,228388;195721,229659;198263,233471;195721,233471;198263,239824;198263,256341;194451,258882;196992,261423;196992,261423;194451,261423;193180,262694;195721,265235;194451,266506;196992,269047;195721,274129;198263,275400;198263,283023;202074,285565;204616,284294;204616,280482;207157,279212;207157,265235;204616,265235;204616,258882;205886,258882;205886,256341;203345,255071;205886,251259;203345,244906;208427,242365;208427,241094;204616,238553;207157,215682;169039,211871;146168,213141;105510,211871;87721,213141;66121,209329;43251,202976;16569,201706;11486,196624;12757,194082;20380,196624;61039,196624;64851,194082;73745,192812;73745,191541;77557,190271;77557,190271;61039,189000;38168,186459;17839,178835;7674,177565;8945,166129;21651,169941;69933,182647;86451,177565;105510,158506;104239,153423;108051,150882;106780,145800;128380,140718;130921,145800;128380,150882;128380,152153;166498,153423;166498,153423;165227,154694;167768,159776;167768,159776;162686,161047;162686,162318;147439,162318;144898,167400;129651,167400;128380,168671;144898,172482;185557,172482;185557,172482;170310,195353;174121,185188;174121,183918;170310,182647;165227,187729;165227,190271;162686,192812;153792,205518;152521,206788;156333,206788;165227,200435;165227,206788;186827,194082;188098,194082;185557,201706;186827,205518;191910,206788;208427,182647;203345,180106;203345,180106;213510,163588;230027,168671;232569,183918;232569,183918;236380,183918;236380,181376;254168,180106;254168,180106;254168,167400;270686,166129;271957,166129;269416,176294;260521,177565;266874,178835;266874,180106;236380,185188;236380,185188;236380,208059;235110,222035;237651,223306;235110,228388;235110,233471;233839,233471;232569,234741;233839,247447;236380,248718;236380,262694;235110,262694;232569,265235;232569,272859;235110,274129;235110,294459;238921,297000;236380,307165;237651,313518;237651,326223;238921,344012;242733,345282;247816,345282;249086,344012;249086,341471;250357,341471;250357,337659;254168,336388;254168,333847;257980,331306;257980,328765;259251,328765;257980,313518;260521,309706;264333,309706;259251,309706;260521,299541;257980,298271;255439,289376;259251,281753;268145,279212;273227,274129;273227,271588;275768,270318;278310,266506;287204,262694;287204,258882;289745,257612;291016,252529;293557,252529;298639,247447;298639,241094;298639,239824;292286,241094;284663,239824;273227,244906;273227,243635;270686,243635;270686,243635;277039,243635;263063,241094;263063,237282;264333,234741;264333,225847;264333,215682;266874,210600;273227,208059;275768,204247;279580,202976;294827,187729;344380,187729;348192,192812;359627,195353;374874,202976;377416,209329;377416,219494;383768,220765;383768,211871;382498,211871;382498,210600;385039,210600;385039,199165;387580,196624;387580,194082;383768,192812;383768,192812;386310,190271;386310,189000;383768,187729;383768,187729;388851,186459;388851,185188;392663,183918;391392,181376;399016,178835;399016,176294;402827,177565;406639,191541;412992,190271;415533,181376;419345,178835;421886,181376;425698,181376;426968,190271;426968,190271;429510,187729;429510,180106;433321,178835;429510,183918;433321,187729;405369,204247;407910,230929;407910,230929;410451,208059;420616,202976;438404,192812;494310,192812;498121,197894;504474,197894;520992,206788;523533,247447;523533,247447;523533,205518;512098,199165;498121,192812;500663,180106;500663,180106;504474,189000;504474,189000;510827,178835;517180,178835;518451,189000;524804,192812;531157,175023;547674,175023;552757,192812;565463,190271;566733,189000;559110,186459;557839,182647;560380,177565;564192,180106;564192,177565;569274,177565;569274,187729;573086,190271;571816,180106;575627,176294;589604,177565;587063,187729;583251,187729;555298,200435;554027,196624;554027,196624;552757,196624;554027,211871;556569,206788;580710,197894;580710,197894;576898,201706;568004,204247;566733,206788;569274,209329;569274,214412;571816,216953;569274,219494;571816,222035;570545,238553;575627,242365;575627,241094;578169,242365;578169,242365;578169,243635;575627,242365;573086,246176;556569,246176;554027,249988;570545,249988;570545,253800;570545,253800;552757,252529;555298,256341;569274,256341;569274,275400;568004,263965;552757,258882;555298,272859;552757,283023;552757,295729;565463,302082;565463,302082;562921,302082;562921,304624;562921,304624;570545,303353;573086,300812;573086,309706;575627,310976;574357,312247;574357,313518;580710,313518;585792,303353;585792,304624;599768,276671;599768,275400;606121,265235;608663,261423;608663,257612;611204,256341;615016,251259;613745,243635;609933,241094;597227,242365;593416,246176;583251,242365;580710,229659;579439,220765;584521,213141;584521,210600;587063,209329;594686,194082;598498,191541;597227,190271;597227,189000;648051,189000;655674,195353;663298,195353;678545,202976;678545,206788;682357,210600;681086,237282;681086,274129;683627,276671;686169,275400;687439,276671;688710,257612;687439,249988;689980,248718;689980,225847;688710,216953;688710,197894;688710,197894;679816,200435;654404,191541;654404,190271;663298,189000;651863,186459;651863,186459;654404,176294;669651,176294;668380,189000;683627,189000;692521,194082;693792,178835;712851,175023;712851,180106;742074,214412;723016,182647;752239,215682;759863,214412;752239,204247;749698,197894;744616,194082;734451,176294;734451,176294;744616,176294;764945,176294;768757,175023;789086,177565;791627,175023;796710,175023;804333,172482;804333,171212;782733,168671;752239,162318;749698,161047;796710,161047;797980,158506;796710,152153;818310,150882;823392,166129;833557,171212;843721,186459;851345,187729;913604,172482;918686,172482;918686,183918;871674,195353;847533,195353;861510,197894;864051,200435;874216,200435;876757,201706;892004,201706;899627,202976;913604,199165;913604,199165;911063,205518;893274,209329;881839,210600;879298,209329;876757,211871;870404,211871;856427,216953;848804,216953;795439,218223;757322,216953;717933,220765;720474,253800;720474,266506;723016,267776;723016,289376;725557,290647;725557,291918;721745,291918;719204,294459;723016,298271;721745,300812;723016,303353;720474,313518;710310,317329;709039,322412;709039,322412;720474,321141;728098,323682;728098,321141;725557,321141;728098,317329;726827,310976;734451,300812;744616,294459;749698,286835;754780,283023;756051,280482;761133,279212;766216,275400;771298,270318;776380,267776;781463,260153;804333,239824;814498,242365;814498,242365;813227,239824;822121,239824;823392,238553;828474,239824;824663,241094;832286,242365;831015,239824;846263,238553;856427,242365;866592,248718;874216,269047;876757,270318;878027,271588;878027,272859;875486,271588;874216,271588;872945,286835;878027,288106;878027,289376;876757,290647;874216,289376;871674,290647;872945,307165;875486,309706;875486,337659;875486,349094;878027,351635;878027,352906;875486,352906;874216,355447;879298,374506;881839,373235;881839,375776;883110,375776;883110,374506;883110,364341;883110,337659;884380,338929;885651,321141;886921,319871;886921,298271;888192,272859;888192,272859;890733,275400;889463,290647;892004,302082;889463,307165;892004,323682;892004,345282;893274,345282;895816,321141;894545,316059;895816,310976;895816,291918;898357,269047;899627,269047;899627,257612;900898,256341;900898,241094;904710,238553;904710,236012;905980,234741;904710,230929;907251,228388;904710,223306;916145,204247;927580,178835;376145,161047;340569,162318;303721,163588;245274,163588;244004,161047;316427,149612;330404,149612;368521,150882;376145,161047;376145,161047;517180,163588;482874,163588;412992,163588;411721,161047;414263,155965;429510,150882;452380,154694;458733,152153;470168,152153;480333,150882;490498,152153;496851,149612;515910,154694;517180,157235;517180,163588;687439,162318;645510,163588;556569,162318;587063,148341;656945,149612;687439,155965;687439,162318;748427,120388;717933,125471;717933,129282;714121,125471;697604,126741;697604,129282;697604,128012;676004,130553;677274,129282;648051,128012;622639,126741;565463,124200;562921,126741;552757,126741;538780,128012;538780,131824;538780,131824;526074,125471;527345,131824;524804,126741;438404,126741;393933,126741;395204,130553;381227,126741;377416,122929;377416,126741;359627,126741;340569,128012;330404,126741;308804,128012;279580,129282;269416,128012;256710,128012;237651,128012;236380,130553;232569,126741;219863,125471;181745,120388;166498,115306;147439,107682;144898,92435;148710,88624;141086,73376;176663,88624;204616,84812;241463,75918;260521,69565;268145,47965;280851,37800;275768,21282;294827,16200;294827,3494;298639,953;304992,2223;308804,16200;325321,20012;379957,20012;554027,20012;620098,16200;622639,2223;632804,953;632804,12388;653133,18741;654404,22553;650592,37800;658216,42882;672192,68294;681086,70835;733180,84812;757322,86082;789086,70835;786545,81000;782733,84812;785274,89894;782733,103871;771298,107682;748427,120388"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fill on="t" focussize="0,0"/>
                      <v:stroke on="f" weight="0.999606299212598pt" joinstyle="miter"/>
                      <v:imagedata o:title=""/>
                      <o:lock v:ext="edit" aspectratio="f"/>
                    </v:shape>
                    <v:shape id="任意多边形: 形状 326" o:spid="_x0000_s1026" o:spt="100" style="position:absolute;left:1221035;top:992329;height:23396;width:34305;v-text-anchor:middle;" fillcolor="#870024" filled="t" stroked="f" coordsize="34305,23396" o:gfxdata="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tJ174A&#10;AADcAAAADwAAAAAAAAABACAAAAAiAAAAZHJzL2Rvd25yZXYueG1sUEsBAhQAFAAAAAgAh07iQDMv&#10;BZ47AAAAOQAAABAAAAAAAAAAAQAgAAAADQEAAGRycy9zaGFwZXhtbC54bWxQSwUGAAAAAAYABgBb&#10;AQAAtwMAAAAA&#10;" path="m21600,11435c24141,11435,25412,11435,26682,11435c27953,10165,29224,8894,29224,7624c27953,7624,26682,7624,26682,7624c26682,6353,27953,5082,27953,5082c25412,3812,22871,3812,20329,2541c20329,2541,20329,1271,20329,1271c20329,1271,20329,1271,20329,1271c19059,5082,17788,10165,17788,13976c17788,13976,17788,13976,17788,13976c17788,13976,17788,13976,17788,13976c17788,13976,17788,13976,17788,13976c16518,10165,16518,3812,16518,0c5082,0,2541,2541,0,10165c0,10165,0,10165,1271,10165c3812,11435,6353,11435,8894,12706c8894,13976,8894,15247,8894,15247c11435,16518,13976,17788,17788,17788c17788,17788,17788,16518,19059,16518c20329,16518,21600,16518,21600,16518c21600,17788,21600,19059,21600,21600c25412,22871,27953,24141,31765,22871c31765,22871,33035,21600,33035,21600c33035,20329,33035,19059,31765,19059c33035,17788,34306,16518,34306,15247c29224,13976,29224,13976,22871,15247c22871,15247,22871,15247,22871,13976c21600,12706,21600,11435,21600,11435xe">
                      <v:path o:connectlocs="21600,11435;26682,11435;29224,7624;26682,7624;27953,5082;20329,2541;20329,1271;20329,1271;17788,13976;17788,13976;17788,13976;17788,13976;16518,0;0,10165;1271,10165;8894,12706;8894,15247;17788,17788;19059,16518;21600,16518;21600,21600;31765,22871;33035,21600;31765,19059;34306,15247;22871,15247;22871,13976;21600,11435" o:connectangles="0,0,0,0,0,0,0,0,0,0,0,0,0,0,0,0,0,0,0,0,0,0,0,0,0,0,0,0"/>
                      <v:fill on="t" focussize="0,0"/>
                      <v:stroke on="f" weight="0.999606299212598pt" joinstyle="miter"/>
                      <v:imagedata o:title=""/>
                      <o:lock v:ext="edit" aspectratio="f"/>
                    </v:shape>
                    <v:shape id="任意多边形: 形状 327" o:spid="_x0000_s1026" o:spt="100" style="position:absolute;left:1287105;top:1016886;height:125372;width:57176;v-text-anchor:middle;" fillcolor="#870024" filled="t" stroked="f" coordsize="57176,125372" o:gfxdata="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IKkfI&#10;wAAAANwAAAAPAAAAAAAAAAEAIAAAACIAAABkcnMvZG93bnJldi54bWxQSwECFAAUAAAACACHTuJA&#10;My8FnjsAAAA5AAAAEAAAAAAAAAABACAAAAAPAQAAZHJzL3NoYXBleG1sLnhtbFBLBQYAAAAABgAG&#10;AFsBAAC5AwAAAAA=&#10;" path="m17788,108855c15247,108855,15247,110125,15247,110125c13976,108855,12706,108855,11435,108855c12706,113937,11435,117749,11435,124102c10165,124102,10165,125372,8894,125372c6353,124102,2541,122831,1271,120290c0,119020,0,119020,0,117749c1271,117749,1271,116478,2541,115208c0,108855,0,96149,2541,89796c2541,89796,3812,89796,3812,89796c3812,89796,5082,91067,5082,91067c5082,87255,5082,85984,5082,83443c3812,83443,2541,82172,2541,82172c2541,74549,2541,66925,2541,58031c2541,58031,3812,56761,3812,56761c5082,58031,5082,58031,6353,58031c6353,49137,5082,38972,7624,30078c7624,24996,7624,21184,7624,16102c8894,11020,16518,9749,21600,7208c25412,5937,27953,3396,30494,855c36847,-1686,52094,2125,57176,3396c57176,4667,57176,5937,57176,7208c55906,7208,55906,8478,54635,9749c50824,11020,45741,8478,43200,8478c38118,9749,29223,14831,26682,17372c26682,18643,26682,18643,26682,19914c24141,19914,24141,21184,22871,22455c22871,22455,22871,22455,22871,22455c24141,22455,25412,23725,26682,23725c26682,26267,26682,26267,26682,27537c25412,27537,25412,27537,25412,28808c25412,28808,25412,28808,25412,28808c26682,30078,27953,31349,30494,31349c30494,35161,30494,33890,27953,36431c27953,36431,27953,36431,27953,37702c30494,38972,31765,41514,34306,41514c34306,41514,34306,42784,34306,42784c33035,42784,31765,44055,30494,44055c31765,44055,31765,45325,31765,46596c30494,46596,30494,46596,29223,46596c29223,46596,29223,46596,29223,46596c31765,47867,33035,47867,35576,49137c35576,51678,35576,52949,35576,56761c39388,58031,40659,61843,40659,66925c39388,66925,38118,66925,38118,68196c38118,68196,38118,68196,38118,68196c39388,68196,40659,69467,41929,69467c41929,70737,41929,70737,41929,72008c38118,73278,36847,73278,33035,73278c33035,75820,33035,79631,33035,82172c31765,82172,30494,83443,29223,83443c29223,83443,29223,84714,29223,84714c29223,84714,29223,84714,29223,85984c27953,85984,26682,87255,26682,88525c25412,91067,27953,94878,26682,96149c25412,96149,25412,97419,22871,97419c22871,98690,22871,99961,22871,101231c20329,101231,20329,102502,17788,101231c17788,105043,17788,107584,17788,108855xe">
                      <v:path o:connectlocs="17788,108855;15247,110125;11435,108855;11435,124102;8894,125372;1271,120290;0,117749;2541,115208;2541,89796;3812,89796;5082,91067;5082,83443;2541,82172;2541,58031;3812,56761;6353,58031;7624,30078;7624,16102;21600,7208;30494,855;57176,3396;57176,7208;54635,9749;43200,8478;26682,17372;26682,19914;22871,22455;22871,22455;26682,23725;26682,27537;25412,28808;25412,28808;30494,31349;27953,36431;27953,37702;34306,41514;34306,42784;30494,44055;31765,46596;29223,46596;29223,46596;35576,49137;35576,56761;40659,66925;38118,68196;38118,68196;41929,69467;41929,72008;33035,73278;33035,82172;29223,83443;29223,84714;29223,85984;26682,88525;26682,96149;22871,97419;22871,101231;17788,101231;17788,108855" o:connectangles="0,0,0,0,0,0,0,0,0,0,0,0,0,0,0,0,0,0,0,0,0,0,0,0,0,0,0,0,0,0,0,0,0,0,0,0,0,0,0,0,0,0,0,0,0,0,0,0,0,0,0,0,0,0,0,0,0,0,0"/>
                      <v:fill on="t" focussize="0,0"/>
                      <v:stroke on="f" weight="0.999606299212598pt" joinstyle="miter"/>
                      <v:imagedata o:title=""/>
                      <o:lock v:ext="edit" aspectratio="f"/>
                    </v:shape>
                    <v:shape id="任意多边形: 形状 328" o:spid="_x0000_s1026" o:spt="100" style="position:absolute;left:1354447;top:1019011;height:47011;width:35576;v-text-anchor:middle;" fillcolor="#870024" filled="t" stroked="f" coordsize="35576,47011" o:gfxdata="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3G7CvQAA&#10;ANwAAAAPAAAAAAAAAAEAIAAAACIAAABkcnMvZG93bnJldi54bWxQSwECFAAUAAAACACHTuJAMy8F&#10;njsAAAA5AAAAEAAAAAAAAAABACAAAAAMAQAAZHJzL3NoYXBleG1sLnhtbFBLBQYAAAAABgAGAFsB&#10;AAC2AwAAAAA=&#10;" path="m35577,47012c34306,47012,33035,47012,31765,47012c30494,36847,33035,24141,30494,12706c26682,10165,22871,8894,19059,6353c12706,3812,3812,5082,0,0c11435,0,33035,8894,35577,16518c35577,26682,35577,36847,35577,47012xe">
                      <v:path o:connectlocs="35577,47012;31765,47012;30494,12706;19059,6353;0,0;35577,16518;35577,47012" o:connectangles="0,0,0,0,0,0,0"/>
                      <v:fill on="t" focussize="0,0"/>
                      <v:stroke on="f" weight="0.999606299212598pt" joinstyle="miter"/>
                      <v:imagedata o:title=""/>
                      <o:lock v:ext="edit" aspectratio="f"/>
                    </v:shape>
                    <v:shape id="任意多边形: 形状 329" o:spid="_x0000_s1026" o:spt="100" style="position:absolute;left:1044423;top:1022823;height:2541;width:3811;v-text-anchor:middle;" fillcolor="#870024" filled="t" stroked="f" coordsize="3811,2541" o:gfxdata="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KJcau/&#10;AAAA3AAAAA8AAAAAAAAAAQAgAAAAIgAAAGRycy9kb3ducmV2LnhtbFBLAQIUABQAAAAIAIdO4kAz&#10;LwWeOwAAADkAAAAQAAAAAAAAAAEAIAAAAA4BAABkcnMvc2hhcGV4bWwueG1sUEsFBgAAAAAGAAYA&#10;WwEAALgDAAAAAA==&#10;" path="m3812,0c1271,1271,1271,0,0,2541c1271,2541,3812,1271,3812,0c3812,0,3812,0,3812,0xe">
                      <v:path o:connectlocs="3812,0;0,2541;3812,0;3812,0" o:connectangles="0,0,0,0"/>
                      <v:fill on="t" focussize="0,0"/>
                      <v:stroke on="f" weight="0.999606299212598pt" joinstyle="miter"/>
                      <v:imagedata o:title=""/>
                      <o:lock v:ext="edit" aspectratio="f"/>
                    </v:shape>
                    <v:shape id="任意多边形: 形状 330" o:spid="_x0000_s1026" o:spt="100" style="position:absolute;left:899576;top:1071105;height:138494;width:12911;v-text-anchor:middle;" fillcolor="#870024" filled="t" stroked="f" coordsize="12911,138494" o:gfxdata="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9zN5S5AAAA3AAA&#10;AA8AAAAAAAAAAQAgAAAAIgAAAGRycy9kb3ducmV2LnhtbFBLAQIUABQAAAAIAIdO4kAzLwWeOwAA&#10;ADkAAAAQAAAAAAAAAAEAIAAAAAgBAABkcnMvc2hhcGV4bWwueG1sUEsFBgAAAAAGAAYAWwEAALID&#10;AAAAAA==&#10;" path="m6353,0c7624,0,7624,1271,8894,1271c11435,10165,6353,12706,8894,19059c10165,22871,12706,24141,12706,29223c13976,36847,8894,43200,10165,50824c12706,58447,11435,63529,10165,71153c10165,74965,10165,77506,10165,81318c11435,86400,8894,91482,8894,94023c10165,94023,10165,95294,11435,96565c12706,99106,12706,123247,11435,124518c10165,125788,10165,124518,8894,125788c8894,127059,7624,127059,8894,128329c8894,128329,11435,129600,11435,129600c11435,130871,11435,130871,11435,132141c10165,132141,8894,133412,7624,133412c7624,134682,7624,135953,7624,137223c6353,137223,6353,138494,5082,138494c3812,138494,2541,137223,1271,135953c0,134682,0,119435,0,115624c0,115624,1271,114353,1271,114353c2541,114353,2541,115624,3812,115624c3812,114353,3812,113082,3812,111812c3812,111812,3812,111812,3812,111812c2541,113082,1271,111812,1271,110541c0,108000,3812,105459,2541,101647c2541,101647,3812,100376,3812,100376c3812,100376,5082,100376,5082,101647c5082,97835,1271,94023,2541,88941c2541,88941,3812,87671,3812,87671c3812,87671,3812,87671,3812,87671c3812,81318,3812,74965,3812,67341c3812,66071,5082,64800,5082,63529c3812,54635,2541,38118,5082,27953c6353,27953,6353,27953,7624,27953c6353,22871,2541,5082,6353,0xe">
                      <v:path o:connectlocs="6353,0;8894,1271;8894,19059;12706,29223;10165,50824;10165,71153;10165,81318;8894,94023;11435,96565;11435,124518;8894,125788;8894,128329;11435,129600;11435,132141;7624,133412;7624,137223;5082,138494;1271,135953;0,115624;1271,114353;3812,115624;3812,111812;3812,111812;1271,110541;2541,101647;3812,100376;5082,101647;2541,88941;3812,87671;3812,87671;3812,67341;5082,63529;5082,27953;7624,27953;6353,0" o:connectangles="0,0,0,0,0,0,0,0,0,0,0,0,0,0,0,0,0,0,0,0,0,0,0,0,0,0,0,0,0,0,0,0,0,0,0"/>
                      <v:fill on="t" focussize="0,0"/>
                      <v:stroke on="f" weight="0.999606299212598pt" joinstyle="miter"/>
                      <v:imagedata o:title=""/>
                      <o:lock v:ext="edit" aspectratio="f"/>
                    </v:shape>
                    <v:shape id="任意多边形: 形状 331" o:spid="_x0000_s1026" o:spt="100" style="position:absolute;left:1489129;top:1072376;height:12705;width:12705;v-text-anchor:middle;" fillcolor="#870024" filled="t" stroked="f" coordsize="12705,12705" o:gfxdata="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x0uK74A&#10;AADcAAAADwAAAAAAAAABACAAAAAiAAAAZHJzL2Rvd25yZXYueG1sUEsBAhQAFAAAAAgAh07iQDMv&#10;BZ47AAAAOQAAABAAAAAAAAAAAQAgAAAADQEAAGRycy9zaGFwZXhtbC54bWxQSwUGAAAAAAYABgBb&#10;AQAAtwMAAAAA&#10;" path="m0,0c0,0,0,0,0,0c0,0,0,0,0,0xe">
                      <v:path o:connectlocs="0,0;0,0;0,0" o:connectangles="0,0,0"/>
                      <v:fill on="t" focussize="0,0"/>
                      <v:stroke on="f" weight="0.999606299212598pt" joinstyle="miter"/>
                      <v:imagedata o:title=""/>
                      <o:lock v:ext="edit" aspectratio="f"/>
                    </v:shape>
                  </v:group>
                  <v:group id="图形 6" o:spid="_x0000_s1026" o:spt="203" style="position:absolute;left:908565;top:1246447;height:351656;width:866350;" coordorigin="908565,1246447" coordsize="866350,351656" o:gfxdata="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xrAJhvwAAANwAAAAPAAAAAAAAAAEAIAAAACIAAABkcnMvZG93bnJldi54&#10;bWxQSwECFAAUAAAACACHTuJAMy8FnjsAAAA5AAAAFQAAAAAAAAABACAAAAAOAQAAZHJzL2dyb3Vw&#10;c2hhcGV4bWwueG1sUEsFBgAAAAAGAAYAYAEAAMsDAAAAAA==&#10;">
                    <o:lock v:ext="edit" aspectratio="f"/>
                    <v:group id="图形 6" o:spid="_x0000_s1026" o:spt="203" style="position:absolute;left:1270588;top:1541223;height:52094;width:138494;" coordorigin="1270588,1541223" coordsize="138494,52094" o:gfxdata="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7gp/q+AAAA3AAAAA8AAAAAAAAAAQAgAAAAIgAAAGRycy9kb3ducmV2Lnht&#10;bFBLAQIUABQAAAAIAIdO4kAzLwWeOwAAADkAAAAVAAAAAAAAAAEAIAAAAA0BAABkcnMvZ3JvdXBz&#10;aGFwZXhtbC54bWxQSwUGAAAAAAYABgBgAQAAygMAAAAA&#10;">
                      <o:lock v:ext="edit" aspectratio="f"/>
                      <v:shape id="任意多边形: 形状 334" o:spid="_x0000_s1026" o:spt="100" style="position:absolute;left:1270588;top:1541223;height:50823;width:20329;v-text-anchor:middle;" fillcolor="#1C50A1" filled="t" stroked="f" coordsize="20329,50823" o:gfxdata="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pqy574A&#10;AADcAAAADwAAAAAAAAABACAAAAAiAAAAZHJzL2Rvd25yZXYueG1sUEsBAhQAFAAAAAgAh07iQDMv&#10;BZ47AAAAOQAAABAAAAAAAAAAAQAgAAAADQEAAGRycy9zaGFwZXhtbC54bWxQSwUGAAAAAAYABgBb&#10;AQAAtwMAAAAA&#10;" path="m15247,44471l15247,0c15247,0,15247,0,15247,0c15247,0,15247,0,15247,0l15247,0,1271,6353,1271,7624c2541,7624,2541,6353,3812,6353c5082,6353,5082,6353,6353,6353c7624,6353,7624,6353,7624,7624c7624,7624,7624,8894,7624,10165l7624,44471c7624,47012,7624,48282,6353,48282c5082,49553,3812,49553,0,49553l0,50824,20329,50824,20329,49553c17788,49553,15247,49553,15247,48282c15247,48282,15247,47012,15247,44471xe">
                        <v:path o:connectlocs="15247,44471;15247,0;15247,0;15247,0;15247,0;1271,6353;1271,7624;3812,6353;6353,6353;7624,7624;7624,10165;7624,44471;6353,48282;0,49553;0,50824;20329,50824;20329,49553;15247,48282;15247,44471" o:connectangles="0,0,0,0,0,0,0,0,0,0,0,0,0,0,0,0,0,0,0"/>
                        <v:fill on="t" focussize="0,0"/>
                        <v:stroke on="f" weight="0.999606299212598pt" joinstyle="miter"/>
                        <v:imagedata o:title=""/>
                        <o:lock v:ext="edit" aspectratio="f"/>
                      </v:shape>
                      <v:shape id="任意多边形: 形状 335" o:spid="_x0000_s1026" o:spt="100" style="position:absolute;left:1306164;top:1542494;height:50823;width:27952;v-text-anchor:middle;" fillcolor="#1C50A1" filled="t" stroked="f" coordsize="27952,50823" o:gfxdata="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CXabbsAAADc&#10;AAAADwAAAAAAAAABACAAAAAiAAAAZHJzL2Rvd25yZXYueG1sUEsBAhQAFAAAAAgAh07iQDMvBZ47&#10;AAAAOQAAABAAAAAAAAAAAQAgAAAACgEAAGRycy9zaGFwZXhtbC54bWxQSwUGAAAAAAYABgBbAQAA&#10;tAMAAAAA&#10;" path="m16518,21600c19059,20329,21600,19059,22871,17788c25412,15247,26682,12706,26682,10165c26682,7624,25412,5082,22871,2541c20329,0,17788,0,13976,0c10165,0,6353,1271,3812,3812c1271,6353,0,8894,0,11435c0,13976,1271,16518,2541,19059c3812,20329,6353,22871,8894,25412c5082,27953,3812,29223,2541,30494c0,33035,0,35576,0,38118c0,41929,1271,44471,3812,47012c6353,49553,10165,50824,13976,50824c17788,50824,21600,49553,24141,47012c26682,44471,27953,41929,27953,38118c27953,35576,26682,31765,25412,30494c22871,26682,20329,24141,16518,21600xm7624,13976c6353,11435,5082,10165,5082,7624c5082,5082,6353,3812,7624,2541c8894,1271,11435,0,12706,0c15247,0,17788,1271,19059,2541c20329,3812,21600,6353,21600,8894c21600,11435,20329,13976,19059,15247c17788,16518,16518,17788,13976,19059c11435,17788,8894,16518,7624,13976xm20329,45741c19059,47012,16518,48282,13976,48282c11435,48282,8894,47012,7624,45741c6353,43200,5082,40659,5082,38118c5082,35576,5082,34306,6353,31765c7624,29223,8894,27953,11435,26682c16518,30494,19059,33035,20329,34306c21600,35576,22871,38118,22871,40659c21600,41929,21600,43200,20329,45741xe">
                        <v:path o:connectlocs="16518,21600;22871,17788;26682,10165;22871,2541;13976,0;3812,3812;0,11435;2541,19059;8894,25412;2541,30494;0,38118;3812,47012;13976,50824;24141,47012;27953,38118;25412,30494;16518,21600;7624,13976;5082,7624;7624,2541;12706,0;19059,2541;21600,8894;19059,15247;13976,19059;7624,13976;20329,45741;13976,48282;7624,45741;5082,38118;6353,31765;11435,26682;20329,34306;22871,40659;20329,45741" o:connectangles="0,0,0,0,0,0,0,0,0,0,0,0,0,0,0,0,0,0,0,0,0,0,0,0,0,0,0,0,0,0,0,0,0,0,0"/>
                        <v:fill on="t" focussize="0,0"/>
                        <v:stroke on="f" weight="0.999606299212598pt" joinstyle="miter"/>
                        <v:imagedata o:title=""/>
                        <o:lock v:ext="edit" aspectratio="f"/>
                      </v:shape>
                      <v:shape id="任意多边形: 形状 336" o:spid="_x0000_s1026" o:spt="100" style="position:absolute;left:1340470;top:1541223;height:49552;width:33035;v-text-anchor:middle;" fillcolor="#1C50A1" filled="t" stroked="f" coordsize="33035,49552" o:gfxdata="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u3DQS/&#10;AAAA3AAAAA8AAAAAAAAAAQAgAAAAIgAAAGRycy9kb3ducmV2LnhtbFBLAQIUABQAAAAIAIdO4kAz&#10;LwWeOwAAADkAAAAQAAAAAAAAAAEAIAAAAA4BAABkcnMvc2hhcGV4bWwueG1sUEsFBgAAAAAGAAYA&#10;WwEAALgDAAAAAA==&#10;" path="m15247,0c10165,0,7624,1271,3812,5082c1271,8894,0,12706,0,17788c0,21600,1271,25412,3812,27953c6353,30494,10165,31765,13976,31765c15247,31765,16518,31765,17788,31765c20329,31765,22871,30494,24141,29223l25412,27953c25412,30494,24141,33035,22871,35576c21600,38118,19059,41929,16518,43200c15247,44471,12706,47012,8894,47012c7624,48282,5082,48282,2541,48282l2541,49553c6353,49553,10165,48282,12706,47012c17788,45741,21600,43200,24141,39388c26682,36847,29224,33035,30494,29223c31765,25412,33035,21600,33035,17788c33035,12706,31765,7624,29224,3812c25412,2541,20329,0,15247,0xm24141,22871c24141,24141,24141,25412,24141,25412c24141,25412,22871,26682,21600,27953c20329,29223,17788,29223,16518,29223c12706,29223,10165,27953,8894,24141c7624,21600,6353,17788,6353,13976c6353,10165,7624,6353,8894,3812c10165,1271,12706,0,15247,0c19059,0,21600,1271,22871,5082c24141,7624,25412,12706,25412,17788c25412,20329,25412,21600,24141,22871xe">
                        <v:path o:connectlocs="15247,0;3812,5082;0,17788;3812,27953;13976,31765;17788,31765;24141,29223;25412,27953;22871,35576;16518,43200;8894,47012;2541,48282;2541,49553;12706,47012;24141,39388;30494,29223;33035,17788;29224,3812;15247,0;24141,22871;24141,25412;21600,27953;16518,29223;8894,24141;6353,13976;8894,3812;15247,0;22871,5082;25412,17788;24141,22871" o:connectangles="0,0,0,0,0,0,0,0,0,0,0,0,0,0,0,0,0,0,0,0,0,0,0,0,0,0,0,0,0,0"/>
                        <v:fill on="t" focussize="0,0"/>
                        <v:stroke on="f" weight="0.999606299212598pt" joinstyle="miter"/>
                        <v:imagedata o:title=""/>
                        <o:lock v:ext="edit" aspectratio="f"/>
                      </v:shape>
                      <v:shape id="任意多边形: 形状 337" o:spid="_x0000_s1026" o:spt="100" style="position:absolute;left:1376047;top:1541223;height:49552;width:33035;v-text-anchor:middle;" fillcolor="#1C50A1" filled="t" stroked="f" coordsize="33035,49552" o:gfxdata="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T7qJ+/&#10;AAAA3AAAAA8AAAAAAAAAAQAgAAAAIgAAAGRycy9kb3ducmV2LnhtbFBLAQIUABQAAAAIAIdO4kAz&#10;LwWeOwAAADkAAAAQAAAAAAAAAAEAIAAAAA4BAABkcnMvc2hhcGV4bWwueG1sUEsFBgAAAAAGAAYA&#10;WwEAALgDAAAAAA==&#10;" path="m30494,43200c29223,43200,27953,44471,25412,44471l8894,44471c17788,35576,24141,27953,26682,24141c29223,20329,30494,16518,30494,12706c30494,8894,29223,6353,26682,3812c24141,1271,20329,0,16518,0c12706,0,10165,1271,7624,3812c5082,6353,2541,10165,1271,15247l2541,15247c3812,12706,5082,10165,6353,8894c8894,6353,11435,5082,13976,5082c16518,5082,19059,6353,20329,7624c22871,8894,22871,12706,22871,15247c22871,19059,21600,24141,17788,27953c15247,31765,8894,39388,0,48282l0,49553,29223,49553,33035,39388,31765,39388c33035,41929,31765,43200,30494,43200xe">
                        <v:path o:connectlocs="30494,43200;25412,44471;8894,44471;26682,24141;30494,12706;26682,3812;16518,0;7624,3812;1271,15247;2541,15247;6353,8894;13976,5082;20329,7624;22871,15247;17788,27953;0,48282;0,49553;29223,49553;33035,39388;31765,39388;30494,43200" o:connectangles="0,0,0,0,0,0,0,0,0,0,0,0,0,0,0,0,0,0,0,0,0"/>
                        <v:fill on="t" focussize="0,0"/>
                        <v:stroke on="f" weight="0.999606299212598pt" joinstyle="miter"/>
                        <v:imagedata o:title=""/>
                        <o:lock v:ext="edit" aspectratio="f"/>
                      </v:shape>
                    </v:group>
                    <v:shape id="任意多边形: 形状 338" o:spid="_x0000_s1026" o:spt="100" style="position:absolute;left:908565;top:1246447;height:351656;width:335443;v-text-anchor:middle;" fillcolor="#1C50A1" filled="t" stroked="f" coordsize="335443,351656" o:gfxdata="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jsPHu5AAAA3AAA&#10;AA8AAAAAAAAAAQAgAAAAIgAAAGRycy9kb3ducmV2LnhtbFBLAQIUABQAAAAIAIdO4kAzLwWeOwAA&#10;ADkAAAAQAAAAAAAAAAEAIAAAAAgBAABkcnMvc2hhcGV4bWwueG1sUEsFBgAAAAAGAAYAWwEAALID&#10;AAAAAA==&#10;" path="m335340,311294c335340,311294,336611,304941,330258,297318c325175,292235,316281,288424,306117,290965c298493,292235,290869,297318,284517,307482c281975,310024,279434,310024,274352,308753c269269,307482,242587,303671,237505,302400c232422,301129,205740,296047,200658,293506c195575,292235,186681,288424,184140,280800c181599,273176,167622,250306,161269,242682c154916,235059,140940,223624,139669,222353c138399,221082,138399,216000,138399,213459c140940,204565,140940,180424,126964,168988c115528,158824,106634,157553,90117,160094c83764,161365,81222,166447,67246,155012c54540,143577,22775,115624,21505,74965c29128,66071,31669,52094,31669,45741c31669,40659,24046,19059,24046,16518c24046,13976,20234,36847,20234,38118c21505,39388,17693,29224,17693,24141c16422,19059,16422,11435,18964,0c17693,0,10070,7624,7528,12706c3717,20329,-2636,34306,1175,60988c3717,87671,16422,132141,59622,166447c69787,174071,74869,177882,74869,177882c74869,177882,74869,179153,72328,181694c69787,184235,59622,195671,65975,203294c72328,210918,77411,214729,77411,214729c77411,214729,79952,217271,78681,219812c77411,221082,73599,227435,65975,216000c63434,213459,62164,212188,62164,212188c62164,212188,58352,216000,58352,222353c58352,227435,64705,237600,77411,235059c88846,231247,93928,218541,92658,212188c92658,205835,88846,200753,87575,199482c86305,198212,82493,196941,81222,196941c79952,198212,81222,208376,73599,204565c69787,202024,64705,195671,74869,188047c83764,182965,96469,193129,99011,200753c101552,208376,106634,217271,96469,235059c86305,252847,90117,266824,115528,276988c119340,276988,118070,275718,118070,275718c118070,275718,110446,269365,109175,265553c107905,261741,104093,255388,111717,246494c115528,242682,116799,241412,116799,241412c116799,241412,121881,249035,129505,257929c138399,265553,167622,288424,170164,290965c173975,293506,171434,294777,172705,298588c172705,301129,176517,310024,182869,307482c189222,304941,200658,307482,207011,308753c213364,310024,260375,317647,269269,320188c273081,321459,271811,322729,271811,325271c270540,327812,267999,337976,273081,344329c278164,350682,285787,353224,294681,350682c302305,348141,303575,339247,303575,336706c303575,330353,297222,325271,292140,325271c287058,325271,283246,331624,284517,332894c285787,335435,289599,335435,290869,334165c292140,332894,293411,335435,293411,337976c293411,340518,288328,344329,283246,343059c278164,340518,276893,335435,279434,329082c283246,321459,290869,316377,301034,321459c308658,326541,306117,331624,307387,334165c308658,336706,309928,336706,309928,335435c311199,335435,315011,327812,313740,322729c312469,318918,308658,313835,303575,311294c298493,308753,290869,310024,288328,310024c290869,306212,297222,301129,304846,301129c313740,301129,323905,310024,325175,312565c334070,313835,335340,313835,335340,311294xe">
                      <v:path o:connectlocs="335340,311294;330258,297318;306117,290965;284517,307482;274352,308753;237505,302400;200658,293506;184140,280800;161269,242682;139669,222353;138399,213459;126964,168988;90117,160094;67246,155012;21505,74965;31669,45741;24046,16518;20234,38118;17693,24141;18964,0;7528,12706;1175,60988;59622,166447;74869,177882;72328,181694;65975,203294;77411,214729;78681,219812;65975,216000;62164,212188;58352,222353;77411,235059;92658,212188;87575,199482;81222,196941;73599,204565;74869,188047;99011,200753;96469,235059;115528,276988;118070,275718;109175,265553;111717,246494;116799,241412;129505,257929;170164,290965;172705,298588;182869,307482;207011,308753;269269,320188;271811,325271;273081,344329;294681,350682;303575,336706;292140,325271;284517,332894;290869,334165;293411,337976;283246,343059;279434,329082;301034,321459;307387,334165;309928,335435;313740,322729;303575,311294;288328,310024;304846,301129;325175,312565;335340,311294" o:connectangles="0,0,0,0,0,0,0,0,0,0,0,0,0,0,0,0,0,0,0,0,0,0,0,0,0,0,0,0,0,0,0,0,0,0,0,0,0,0,0,0,0,0,0,0,0,0,0,0,0,0,0,0,0,0,0,0,0,0,0,0,0,0,0,0,0,0,0,0,0"/>
                      <v:fill on="t" focussize="0,0"/>
                      <v:stroke on="f" weight="0.999606299212598pt" joinstyle="miter"/>
                      <v:imagedata o:title=""/>
                      <o:lock v:ext="edit" aspectratio="f"/>
                    </v:shape>
                    <v:shape id="任意多边形: 形状 339" o:spid="_x0000_s1026" o:spt="100" style="position:absolute;left:1439472;top:1246447;height:351656;width:335443;v-text-anchor:middle;" fillcolor="#1C50A1" filled="t" stroked="f" coordsize="335443,351656" o:gfxdata="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oJngvQAA&#10;ANwAAAAPAAAAAAAAAAEAIAAAACIAAABkcnMvZG93bnJldi54bWxQSwECFAAUAAAACACHTuJAMy8F&#10;njsAAAA5AAAAEAAAAAAAAAABACAAAAAMAQAAZHJzL3NoYXBleG1sLnhtbFBLBQYAAAAABgAGAFsB&#10;AAC2AwAAAAA=&#10;" path="m104,311294c104,311294,-1167,304941,5186,297318c10268,292235,19163,288424,29327,290965c36951,292235,44574,297318,50927,307482c53468,310024,56010,310024,61092,308753c66174,307482,92857,303671,97939,302400c103021,301129,129704,296047,134786,293506c139868,292235,148763,288424,151304,280800c153845,273176,167821,250306,174174,242682c180527,235059,194504,223624,195774,222353c197045,221082,197045,216000,197045,213459c194504,204565,194504,180424,208480,168988c219916,158824,228810,157553,245327,160094c251680,161365,254221,166447,268198,155012c280904,143577,312668,115624,313939,74965c306315,66071,303774,52094,303774,45741c303774,40659,311398,19059,311398,16518c311398,13976,315210,36847,315210,38118c313939,39388,317751,29224,317751,24141c319021,19059,319021,11435,316480,0c317751,0,325374,7624,327916,12706c331727,20329,338080,34306,334268,60988c331727,87671,319021,132141,275821,166447c265657,174071,260574,177882,260574,177882c260574,177882,260574,179153,263115,181694c265657,184235,275821,195671,269468,203294c263115,210918,258033,214729,258033,214729c258033,214729,255492,217271,256763,219812c258033,221082,261845,227435,269468,216000c272010,213459,273280,212188,273280,212188c273280,212188,277092,216000,277092,222353c277092,227435,270739,237600,258033,235059c246598,231247,242786,218541,242786,212188c242786,205835,246598,200753,247868,199482c249139,198212,252951,196941,254221,196941c255492,198212,254221,208376,261845,204565c265657,202024,270739,195671,260574,188047c251680,182965,238974,193129,236433,200753c233892,208376,228810,217271,238974,235059c249139,252847,245327,266824,219916,276988c216104,276988,217374,275718,217374,275718c217374,275718,224998,269365,226268,265553c227539,261741,231351,255388,223727,246494c219916,242682,218645,241412,218645,241412c218645,241412,213563,249035,205939,257929c198315,266824,167821,288424,165280,290965c161468,293506,164010,294777,162739,298588c162739,301129,158927,310024,152574,307482c146221,304941,134786,307482,128433,308753c122080,310024,75068,317647,66174,320188c62362,321459,63633,322729,63633,325271c64904,327812,67445,337976,62362,344329c57280,350682,49657,353224,40763,350682c33139,348141,31868,339247,31868,336706c31868,330353,38221,325271,43304,325271c48386,325271,52198,331624,50927,332894c49657,335435,45845,335435,44574,334165c43304,332894,42033,335435,42033,337976c42033,340518,47115,344329,52198,343059c57280,340518,58551,335435,56010,329082c52198,321459,44574,316377,34410,321459c26786,326541,29327,331624,28057,334165c26786,336706,25516,336706,25516,335435c24245,335435,20433,327812,21704,322729c22974,318918,26786,313835,31868,311294c36951,308753,44574,310024,47115,310024c44574,306212,38221,301129,30598,301129c21704,301129,11539,310024,10268,312565c1374,313835,1374,313835,104,311294xe">
                      <v:path o:connectlocs="104,311294;5186,297318;29327,290965;50927,307482;61092,308753;97939,302400;134786,293506;151304,280800;174174,242682;195774,222353;197045,213459;208480,168988;245327,160094;268198,155012;313939,74965;303774,45741;311398,16518;315210,38118;317751,24141;316480,0;327916,12706;334268,60988;275821,166447;260574,177882;263115,181694;269468,203294;258033,214729;256763,219812;269468,216000;273280,212188;277092,222353;258033,235059;242786,212188;247868,199482;254221,196941;261845,204565;260574,188047;236433,200753;238974,235059;219916,276988;217374,275718;226268,265553;223727,246494;218645,241412;205939,257929;165280,290965;162739,298588;152574,307482;128433,308753;66174,320188;63633,325271;62362,344329;40763,350682;31868,336706;43304,325271;50927,332894;44574,334165;42033,337976;52198,343059;56010,329082;34410,321459;28057,334165;25516,335435;21704,322729;31868,311294;47115,310024;30598,301129;10268,312565;104,311294" o:connectangles="0,0,0,0,0,0,0,0,0,0,0,0,0,0,0,0,0,0,0,0,0,0,0,0,0,0,0,0,0,0,0,0,0,0,0,0,0,0,0,0,0,0,0,0,0,0,0,0,0,0,0,0,0,0,0,0,0,0,0,0,0,0,0,0,0,0,0,0,0"/>
                      <v:fill on="t" focussize="0,0"/>
                      <v:stroke on="f" weight="0.999606299212598pt" joinstyle="miter"/>
                      <v:imagedata o:title=""/>
                      <o:lock v:ext="edit" aspectratio="f"/>
                    </v:shape>
                  </v:group>
                  <v:group id="图形 6" o:spid="_x0000_s1026" o:spt="203" style="position:absolute;left:1066023;top:1169258;height:295730;width:548893;" coordorigin="1066023,1169258" coordsize="548893,295730" o:gfxdata="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2NErwvAAAANwAAAAPAAAAAAAAAAEAIAAAACIAAABkcnMvZG93bnJldi54bWxQ&#10;SwECFAAUAAAACACHTuJAMy8FnjsAAAA5AAAAFQAAAAAAAAABACAAAAALAQAAZHJzL2dyb3Vwc2hh&#10;cGV4bWwueG1sUEsFBgAAAAAGAAYAYAEAAMgDAAAAAA==&#10;">
                    <o:lock v:ext="edit" aspectratio="f"/>
                    <v:group id="图形 6" o:spid="_x0000_s1026" o:spt="203" style="position:absolute;left:1066023;top:1382400;height:82588;width:548893;" coordorigin="1066023,1382400" coordsize="548893,82588" o:gfxdata="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ZeO9rvwAAANwAAAAPAAAAAAAAAAEAIAAAACIAAABkcnMvZG93bnJldi54&#10;bWxQSwECFAAUAAAACACHTuJAMy8FnjsAAAA5AAAAFQAAAAAAAAABACAAAAAOAQAAZHJzL2dyb3Vw&#10;c2hhcGV4bWwueG1sUEsFBgAAAAAGAAYAYAEAAMsDAAAAAA==&#10;">
                      <o:lock v:ext="edit" aspectratio="f"/>
                      <v:group id="图形 6" o:spid="_x0000_s1026" o:spt="203" style="position:absolute;left:1066023;top:1382400;height:38116;width:548893;" coordorigin="1066023,1382400" coordsize="548893,38116" o:gfxdata="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pqnEcvwAAANwAAAAPAAAAAAAAAAEAIAAAACIAAABkcnMvZG93bnJldi54&#10;bWxQSwECFAAUAAAACACHTuJAMy8FnjsAAAA5AAAAFQAAAAAAAAABACAAAAAOAQAAZHJzL2dyb3Vw&#10;c2hhcGV4bWwueG1sUEsFBgAAAAAGAAYAYAEAAMsDAAAAAA==&#10;">
                        <o:lock v:ext="edit" aspectratio="f"/>
                        <v:shape id="任意多边形: 形状 343" o:spid="_x0000_s1026" o:spt="100" style="position:absolute;left:1066023;top:1382400;height:34305;width:47011;v-text-anchor:middle;" fillcolor="#BE9C59" filled="t" stroked="f" coordsize="47011,34305" o:gfxdata="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e9Ao+8AAAA&#10;3AAAAA8AAAAAAAAAAQAgAAAAIgAAAGRycy9kb3ducmV2LnhtbFBLAQIUABQAAAAIAIdO4kAzLwWe&#10;OwAAADkAAAAQAAAAAAAAAAEAIAAAAAsBAABkcnMvc2hhcGV4bWwueG1sUEsFBgAAAAAGAAYAWwEA&#10;ALUDAAAAAA==&#10;" path="m10165,5082c10165,3812,11435,3812,10165,5082c11435,5082,11435,5082,11435,5082c12706,3812,11435,3812,10165,5082c8894,3812,6353,3812,6353,3812c6353,3812,3812,3812,1271,3812c1271,3812,0,3812,0,3812c0,3812,0,3812,1271,3812c1271,3812,2541,3812,2541,3812c2541,3812,3812,5082,3812,6353l12706,33035c12706,34306,12706,34306,13976,34306c13976,34306,15247,34306,15247,31765c16518,27953,22871,12706,22871,10165l22871,10165,31765,31765c31765,33035,33035,34306,33035,34306c33035,34306,34306,34306,34306,31765c36847,25412,40659,11435,43200,6353c44471,3812,44471,2541,45741,1271c45741,1271,47012,1271,47012,1271c47012,1271,47012,1271,47012,1271c47012,1271,47012,1271,45741,1271c44471,1271,41929,1271,41929,1271c41929,1271,39388,1271,38118,1271c38118,1271,36847,1271,36847,1271c36847,1271,36847,1271,38118,1271c39388,1271,40659,1271,40659,2541c40659,2541,40659,3812,40659,5082c39388,10165,35576,21600,35576,24141l35576,24141,26682,2541c26682,1271,25412,0,25412,0c25412,0,25412,0,24141,1271l16518,22871,16518,22871c15247,20329,11435,7624,11435,5082c10165,7624,10165,6353,10165,5082c10165,5082,10165,5082,10165,5082xe">
                          <v:path o:connectlocs="10165,5082;10165,5082;11435,5082;10165,5082;6353,3812;1271,3812;0,3812;1271,3812;2541,3812;3812,6353;12706,33035;13976,34306;15247,31765;22871,10165;22871,10165;31765,31765;33035,34306;34306,31765;43200,6353;45741,1271;47012,1271;47012,1271;45741,1271;41929,1271;38118,1271;36847,1271;38118,1271;40659,2541;40659,5082;35576,24141;35576,24141;26682,2541;25412,0;24141,1271;16518,22871;16518,22871;11435,5082;10165,5082;10165,5082" o:connectangles="0,0,0,0,0,0,0,0,0,0,0,0,0,0,0,0,0,0,0,0,0,0,0,0,0,0,0,0,0,0,0,0,0,0,0,0,0,0,0"/>
                          <v:fill on="t" focussize="0,0"/>
                          <v:stroke on="f" weight="0.999606299212598pt" joinstyle="miter"/>
                          <v:imagedata o:title=""/>
                          <o:lock v:ext="edit" aspectratio="f"/>
                        </v:shape>
                        <v:shape id="任意多边形: 形状 344" o:spid="_x0000_s1026" o:spt="100" style="position:absolute;left:1115576;top:1382400;height:34305;width:20329;v-text-anchor:middle;" fillcolor="#BE9C59" filled="t" stroked="f" coordsize="20329,34305" o:gfxdata="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JKAu/&#10;AAAA3AAAAA8AAAAAAAAAAQAgAAAAIgAAAGRycy9kb3ducmV2LnhtbFBLAQIUABQAAAAIAIdO4kAz&#10;LwWeOwAAADkAAAAQAAAAAAAAAAEAIAAAAA4BAABkcnMvc2hhcGV4bWwueG1sUEsFBgAAAAAGAAYA&#10;WwEAALgDAAAAAA==&#10;" path="m5082,3812c3812,3812,2541,3812,1271,3812c1271,3812,0,3812,0,3812c0,3812,0,3812,1271,3812c1271,3812,2541,3812,2541,3812c3812,3812,3812,5082,3812,6353c3812,7624,3812,8894,3812,15247l3812,22871c3812,26682,3812,30494,3812,31765c3812,33035,3812,34306,2541,34306c2541,34306,1271,34306,1271,34306c1271,34306,0,34306,0,34306c0,34306,0,34306,1271,34306c2541,34306,3812,34306,3812,34306c5082,34306,6353,34306,6353,34306c7624,34306,8894,34306,10165,34306c11435,34306,13976,34306,17788,34306c19059,34306,20329,34306,20329,33035c20329,31765,20329,29223,20329,27953c20329,27953,20329,26682,20329,26682c20329,26682,20329,26682,20329,27953c20329,29223,19059,30494,17788,30494c16518,30494,15247,30494,13976,30494c10165,30494,8894,30494,8894,26682c8894,25412,8894,21600,8894,20329l8894,16518c8894,16518,8894,16518,8894,16518c10165,16518,13976,16518,15247,16518c16518,16518,17788,17788,17788,17788c17788,17788,17788,19059,17788,19059c17788,19059,17788,19059,17788,19059c17788,19059,17788,19059,17788,17788c17788,17788,17788,15247,17788,15247c17788,12706,17788,12706,17788,12706c17788,12706,17788,12706,17788,12706c17788,12706,17788,12706,16518,12706c16518,12706,15247,12706,13976,12706c12706,12706,7624,12706,7624,12706c7624,12706,7624,12706,7624,12706l7624,2541c7624,2541,7624,2541,7624,2541c8894,2541,12706,2541,13976,2541c16518,2541,16518,3812,16518,3812c16518,3812,16518,5082,16518,5082c16518,5082,16518,5082,16518,5082c16518,5082,16518,5082,16518,5082c16518,5082,16518,2541,16518,2541c16518,0,16518,0,16518,0c16518,0,16518,0,16518,0c16518,0,16518,0,15247,0c15247,0,13976,0,13976,0c12706,0,5082,0,3812,0c7624,3812,6353,3812,5082,3812xe">
                          <v:path o:connectlocs="5082,3812;1271,3812;0,3812;1271,3812;2541,3812;3812,6353;3812,15247;3812,22871;3812,31765;2541,34306;1271,34306;0,34306;1271,34306;3812,34306;6353,34306;10165,34306;17788,34306;20329,33035;20329,27953;20329,26682;20329,27953;17788,30494;13976,30494;8894,26682;8894,20329;8894,16518;8894,16518;15247,16518;17788,17788;17788,19059;17788,19059;17788,17788;17788,15247;17788,12706;17788,12706;16518,12706;13976,12706;7624,12706;7624,12706;7624,2541;7624,2541;13976,2541;16518,3812;16518,5082;16518,5082;16518,5082;16518,2541;16518,0;16518,0;15247,0;13976,0;3812,0;5082,3812" o:connectangles="0,0,0,0,0,0,0,0,0,0,0,0,0,0,0,0,0,0,0,0,0,0,0,0,0,0,0,0,0,0,0,0,0,0,0,0,0,0,0,0,0,0,0,0,0,0,0,0,0,0,0,0,0"/>
                          <v:fill on="t" focussize="0,0"/>
                          <v:stroke on="f" weight="0.999606299212598pt" joinstyle="miter"/>
                          <v:imagedata o:title=""/>
                          <o:lock v:ext="edit" aspectratio="f"/>
                        </v:shape>
                        <v:shape id="任意多边形: 形状 345" o:spid="_x0000_s1026" o:spt="100" style="position:absolute;left:1144799;top:1384941;height:33035;width:19058;v-text-anchor:middle;" fillcolor="#BE9C59" filled="t" stroked="f" coordsize="19058,33035" o:gfxdata="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hciUr4A&#10;AADcAAAADwAAAAAAAAABACAAAAAiAAAAZHJzL2Rvd25yZXYueG1sUEsBAhQAFAAAAAgAh07iQDMv&#10;BZ47AAAAOQAAABAAAAAAAAAAAQAgAAAADQEAAGRycy9zaGFwZXhtbC54bWxQSwUGAAAAAAYABgBb&#10;AQAAtwMAAAAA&#10;" path="m0,8894c0,12706,1271,15247,6353,19059l8894,20329c12706,22871,12706,25412,12706,26682c12706,29224,11435,31765,7624,31765c5082,31765,2541,30494,1271,27953c1271,26682,1271,26682,1271,25412c1271,25412,1271,24141,1271,24141c1271,24141,1271,24141,1271,25412c1271,26682,1271,29224,1271,30494c1271,31765,1271,31765,2541,31765c3812,33035,6353,33035,8894,33035c11435,33035,13976,33035,15247,31765c17788,29224,19059,26682,19059,24141c19059,20329,17788,17788,12706,12706l11435,11435c7624,8894,6353,7624,6353,5082c6353,2541,7624,1271,11435,1271c13976,1271,15247,2541,16518,3812c17788,5082,17788,6353,17788,6353c17788,6353,17788,7624,17788,7624c17788,7624,17788,7624,17788,6353c17788,2541,17788,1271,17788,1271c17788,1271,17788,1271,17788,1271c16518,1271,15247,0,12706,0c3812,0,0,3812,0,8894xe">
                          <v:path o:connectlocs="0,8894;6353,19059;8894,20329;12706,26682;7624,31765;1271,27953;1271,25412;1271,24141;1271,25412;1271,30494;2541,31765;8894,33035;15247,31765;19059,24141;12706,12706;11435,11435;6353,5082;11435,1271;16518,3812;17788,6353;17788,7624;17788,6353;17788,1271;17788,1271;12706,0;0,8894" o:connectangles="0,0,0,0,0,0,0,0,0,0,0,0,0,0,0,0,0,0,0,0,0,0,0,0,0,0"/>
                          <v:fill on="t" focussize="0,0"/>
                          <v:stroke on="f" weight="0.999606299212598pt" joinstyle="miter"/>
                          <v:imagedata o:title=""/>
                          <o:lock v:ext="edit" aspectratio="f"/>
                        </v:shape>
                        <v:shape id="任意多边形: 形状 346" o:spid="_x0000_s1026" o:spt="100" style="position:absolute;left:1166400;top:1383670;height:33035;width:26682;v-text-anchor:middle;" fillcolor="#BE9C59" filled="t" stroked="f" coordsize="26682,33035" o:gfxdata="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oqugvQAA&#10;ANwAAAAPAAAAAAAAAAEAIAAAACIAAABkcnMvZG93bnJldi54bWxQSwECFAAUAAAACACHTuJAMy8F&#10;njsAAAA5AAAAEAAAAAAAAAABACAAAAAMAQAAZHJzL3NoYXBleG1sLnhtbFBLBQYAAAAABgAGAFsB&#10;AAC2AwAAAAA=&#10;" path="m11435,30494c11435,31765,11435,33035,10165,33035c10165,33035,8894,33035,8894,33035c8894,33035,7624,33035,7624,33035c7624,33035,7624,33035,8894,33035c10165,33035,12706,33035,13976,33035c15247,33035,17788,33035,20329,33035c20329,33035,21600,33035,21600,33035c21600,33035,21600,33035,20329,33035c20329,33035,19059,33035,17788,33035c16518,33035,16518,31765,16518,30494c16518,29223,16518,25412,16518,21600l16518,3812,21600,3812c25412,3812,26682,5082,26682,6353l26682,6353c26682,7624,26682,7624,26682,7624c26682,7624,26682,7624,26682,6353c26682,5082,26682,2541,26682,1271c26682,0,26682,0,26682,0c26682,0,26682,0,25412,0c24141,0,24141,0,22871,0l6353,0c5082,0,3812,0,2541,0c1271,0,1271,0,1271,0c1271,0,1271,0,1271,1271c1271,1271,0,5082,0,6353c0,6353,0,7624,0,7624c0,7624,0,7624,0,7624c0,7624,0,6353,1271,6353c1271,5082,2541,5082,5082,5082l11435,5082,11435,22871c11435,25412,11435,29223,11435,30494xe">
                          <v:path o:connectlocs="11435,30494;10165,33035;8894,33035;7624,33035;8894,33035;13976,33035;20329,33035;21600,33035;20329,33035;17788,33035;16518,30494;16518,21600;16518,3812;21600,3812;26682,6353;26682,6353;26682,7624;26682,6353;26682,1271;26682,0;25412,0;22871,0;6353,0;2541,0;1271,0;1271,1271;0,6353;0,7624;0,7624;1271,6353;5082,5082;11435,5082;11435,22871;11435,30494" o:connectangles="0,0,0,0,0,0,0,0,0,0,0,0,0,0,0,0,0,0,0,0,0,0,0,0,0,0,0,0,0,0,0,0,0,0"/>
                          <v:fill on="t" focussize="0,0"/>
                          <v:stroke on="f" weight="0.999606299212598pt" joinstyle="miter"/>
                          <v:imagedata o:title=""/>
                          <o:lock v:ext="edit" aspectratio="f"/>
                        </v:shape>
                        <v:shape id="任意多边形: 形状 347" o:spid="_x0000_s1026" o:spt="100" style="position:absolute;left:1207058;top:1384941;height:34305;width:30494;v-text-anchor:middle;" fillcolor="#BE9C59" filled="t" stroked="f" coordsize="30494,34305" o:gfxdata="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JMRrr4A&#10;AADcAAAADwAAAAAAAAABACAAAAAiAAAAZHJzL2Rvd25yZXYueG1sUEsBAhQAFAAAAAgAh07iQDMv&#10;BZ47AAAAOQAAABAAAAAAAAAAAQAgAAAADQEAAGRycy9zaGFwZXhtbC54bWxQSwUGAAAAAAYABgBb&#10;AQAAtwMAAAAA&#10;" path="m20329,2541c24141,2541,27953,3812,29224,5082c30494,6353,30494,7624,30494,8894c30494,8894,30494,10165,30494,10165c30494,10165,30494,10165,30494,8894c30494,7624,30494,6353,30494,3812c30494,2541,30494,1271,30494,1271c30494,1271,30494,1271,29224,1271c27953,1271,26682,1271,25412,0c22871,0,21600,0,19059,0c12706,0,8894,1271,5082,5082c1271,8894,0,13976,0,16518c0,20329,1271,25412,5082,29224c8894,33035,13976,34306,19059,34306c21600,34306,25412,34306,26682,33035c27953,33035,27953,33035,27953,31765c27953,30494,29224,26682,29224,26682c29224,26682,29224,25412,29224,25412c29224,25412,29224,25412,29224,26682c29224,27953,27953,29224,27953,29224c26682,31765,24141,31765,20329,31765c15247,31765,7624,26682,7624,16518c7624,12706,8894,8894,11435,5082c15247,3812,16518,2541,20329,2541xe">
                          <v:path o:connectlocs="20329,2541;29224,5082;30494,8894;30494,10165;30494,8894;30494,3812;30494,1271;29224,1271;25412,0;19059,0;5082,5082;0,16518;5082,29224;19059,34306;26682,33035;27953,31765;29224,26682;29224,25412;29224,26682;27953,29224;20329,31765;7624,16518;11435,5082;20329,2541" o:connectangles="0,0,0,0,0,0,0,0,0,0,0,0,0,0,0,0,0,0,0,0,0,0,0,0"/>
                          <v:fill on="t" focussize="0,0"/>
                          <v:stroke on="f" weight="0.999606299212598pt" joinstyle="miter"/>
                          <v:imagedata o:title=""/>
                          <o:lock v:ext="edit" aspectratio="f"/>
                        </v:shape>
                        <v:shape id="任意多边形: 形状 348" o:spid="_x0000_s1026" o:spt="100" style="position:absolute;left:1243905;top:1386211;height:30494;width:35576;v-text-anchor:middle;" fillcolor="#BE9C59" filled="t" stroked="f" coordsize="35576,30494" o:gfxdata="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cbXrsAAADc&#10;AAAADwAAAAAAAAABACAAAAAiAAAAZHJzL2Rvd25yZXYueG1sUEsBAhQAFAAAAAgAh07iQDMvBZ47&#10;AAAAOQAAABAAAAAAAAAAAQAgAAAACgEAAGRycy9zaGFwZXhtbC54bWxQSwUGAAAAAAYABgBbAQAA&#10;tAMAAAAA&#10;" path="m0,0c0,0,0,0,0,0c1271,0,2541,0,2541,0c3812,0,3812,1271,3812,2541c3812,3812,3812,5082,3812,11435l3812,19059c3812,22871,3812,26682,3812,27953c3812,29224,3812,30494,2541,30494c2541,30494,1271,30494,1271,30494c1271,30494,0,30494,0,30494c0,30494,0,30494,1271,30494c2541,30494,5082,30494,6353,30494c7624,30494,10165,30494,12706,30494c12706,30494,13976,30494,13976,30494c13976,30494,13976,30494,12706,30494c12706,30494,11435,30494,10165,30494c8894,30494,8894,29224,8894,27953c8894,26682,8894,22871,8894,19059l8894,15247c8894,15247,8894,15247,8894,15247l25412,15247c25412,15247,25412,15247,25412,15247l25412,19059c25412,22871,25412,26682,25412,27953c25412,29224,25412,30494,24141,30494c24141,30494,22871,30494,22871,30494c22871,30494,21600,30494,21600,30494c21600,30494,21600,30494,22871,30494c24141,30494,26682,30494,27953,30494c29223,30494,31765,30494,34306,30494c34306,30494,35576,30494,35576,30494c35576,30494,35576,30494,34306,30494c34306,30494,33035,30494,31765,30494c30494,30494,30494,29224,30494,27953c30494,26682,30494,22871,30494,19059l30494,11435c30494,5082,30494,3812,30494,2541c30494,1271,30494,0,31765,0c31765,0,33035,0,33035,0c33035,0,34306,0,34306,0c34306,0,34306,0,33035,0c31765,0,29223,0,27953,0c26682,0,24141,0,21600,0c21600,0,20329,0,20329,0c20329,0,20329,0,21600,0c21600,0,22871,0,22871,0c24141,0,24141,1271,24141,2541c24141,3812,24141,5082,24141,11435l24141,12706c24141,12706,24141,12706,24141,12706l7624,12706c7624,12706,7624,12706,7624,12706l7624,11435c7624,5082,7624,3812,7624,2541c7624,1271,7624,0,8894,0c8894,0,10165,0,10165,0c10165,0,11435,0,11435,0c11435,0,11435,0,10165,0c8894,0,6353,0,5082,0c6353,0,3812,0,0,0c0,0,0,0,0,0xe">
                          <v:path o:connectlocs="0,0;0,0;2541,0;3812,2541;3812,11435;3812,19059;3812,27953;2541,30494;1271,30494;0,30494;1271,30494;6353,30494;12706,30494;13976,30494;12706,30494;10165,30494;8894,27953;8894,19059;8894,15247;8894,15247;25412,15247;25412,15247;25412,19059;25412,27953;24141,30494;22871,30494;21600,30494;22871,30494;27953,30494;34306,30494;35576,30494;34306,30494;31765,30494;30494,27953;30494,19059;30494,11435;30494,2541;31765,0;33035,0;34306,0;33035,0;27953,0;21600,0;20329,0;21600,0;22871,0;24141,2541;24141,11435;24141,12706;24141,12706;7624,12706;7624,12706;7624,11435;7624,2541;8894,0;10165,0;11435,0;10165,0;5082,0;0,0;0,0" o:connectangles="0,0,0,0,0,0,0,0,0,0,0,0,0,0,0,0,0,0,0,0,0,0,0,0,0,0,0,0,0,0,0,0,0,0,0,0,0,0,0,0,0,0,0,0,0,0,0,0,0,0,0,0,0,0,0,0,0,0,0,0,0"/>
                          <v:fill on="t" focussize="0,0"/>
                          <v:stroke on="f" weight="0.999606299212598pt" joinstyle="miter"/>
                          <v:imagedata o:title=""/>
                          <o:lock v:ext="edit" aspectratio="f"/>
                        </v:shape>
                        <v:shape id="任意多边形: 形状 349" o:spid="_x0000_s1026" o:spt="100" style="position:absolute;left:1285835;top:1386211;height:31764;width:13976;v-text-anchor:middle;" fillcolor="#BE9C59" filled="t" stroked="f" coordsize="13976,31764" o:gfxdata="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f2Pc74A&#10;AADcAAAADwAAAAAAAAABACAAAAAiAAAAZHJzL2Rvd25yZXYueG1sUEsBAhQAFAAAAAgAh07iQDMv&#10;BZ47AAAAOQAAABAAAAAAAAAAAQAgAAAADQEAAGRycy9zaGFwZXhtbC54bWxQSwUGAAAAAAYABgBb&#10;AQAAtwMAAAAA&#10;" path="m3812,29224c3812,30494,3812,31765,2541,31765c2541,31765,1271,31765,1271,31765c1271,31765,0,31765,0,31765c0,31765,0,31765,1271,31765c2541,31765,5082,31765,6353,31765c7624,31765,10165,31765,12706,31765c12706,31765,13977,31765,13977,31765c13977,31765,13977,31765,12706,31765c11435,31765,11435,31765,10165,31765c8894,31765,8894,30494,8894,29224c8894,27953,8894,24141,8894,20329l8894,11435c8894,5082,8894,3812,8894,2541c8894,1271,8894,0,10165,0c10165,0,11435,0,11435,0c11435,0,12706,0,12706,0c12706,0,12706,0,11435,0c10165,0,7624,0,6353,0c5082,0,2541,0,1271,0c0,0,0,0,0,0c0,0,0,0,1271,0c1271,0,2541,0,2541,0c3812,0,3812,1271,3812,2541c3812,3812,3812,5082,3812,11435l3812,19059c3812,24141,3812,26682,3812,29224xe">
                          <v:path o:connectlocs="3812,29224;2541,31765;1271,31765;0,31765;1271,31765;6353,31765;12706,31765;13977,31765;12706,31765;10165,31765;8894,29224;8894,20329;8894,11435;8894,2541;10165,0;11435,0;12706,0;11435,0;6353,0;1271,0;0,0;1271,0;2541,0;3812,2541;3812,11435;3812,19059;3812,29224" o:connectangles="0,0,0,0,0,0,0,0,0,0,0,0,0,0,0,0,0,0,0,0,0,0,0,0,0,0,0"/>
                          <v:fill on="t" focussize="0,0"/>
                          <v:stroke on="f" weight="0.999606299212598pt" joinstyle="miter"/>
                          <v:imagedata o:title=""/>
                          <o:lock v:ext="edit" aspectratio="f"/>
                        </v:shape>
                        <v:shape id="任意多边形: 形状 350" o:spid="_x0000_s1026" o:spt="100" style="position:absolute;left:1304894;top:1384941;height:34305;width:34305;v-text-anchor:middle;" fillcolor="#BE9C59" filled="t" stroked="f" coordsize="34305,34305" o:gfxdata="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AZONy8AAAA&#10;3AAAAA8AAAAAAAAAAQAgAAAAIgAAAGRycy9kb3ducmV2LnhtbFBLAQIUABQAAAAIAIdO4kAzLwWe&#10;OwAAADkAAAAQAAAAAAAAAAEAIAAAAAsBAABkcnMvc2hhcGV4bWwueG1sUEsFBgAAAAAGAAYAWwEA&#10;ALUDAAAAAA==&#10;" path="m16518,20329c20329,24141,26682,30494,29224,33035c29224,33035,30494,34306,30494,34306c30494,34306,30494,34306,30494,33035l30494,6353c30494,3812,30494,2541,31765,2541c31765,2541,33035,2541,33035,2541c33035,2541,34306,2541,34306,2541c34306,2541,34306,2541,33035,2541c30494,2541,29224,2541,29224,2541c27953,2541,26682,2541,24141,2541c22871,2541,22871,2541,22871,2541c22871,2541,22871,2541,24141,2541c24141,2541,25412,2541,26682,2541c27953,2541,27953,3812,27953,6353l27953,25412,27953,25412c26682,24141,21600,19059,19059,15247c12706,8894,6353,2541,6353,1271c5082,0,5082,0,5082,0c5082,0,5082,0,5082,1271l5082,26682c5082,30494,5082,31765,3812,31765c3812,31765,2541,31765,1271,31765c1271,31765,0,31765,0,31765c0,31765,0,31765,1271,31765c3812,31765,5082,31765,6353,31765c7624,31765,8894,31765,11435,31765c11435,31765,12706,31765,12706,31765c12706,31765,12706,31765,11435,31765c10165,31765,10165,31765,8894,31765c7624,31765,7624,30494,7624,26682l7624,8894,7624,8894c6353,10165,11435,15247,16518,20329xe">
                          <v:path o:connectlocs="16518,20329;29224,33035;30494,34306;30494,33035;30494,6353;31765,2541;33035,2541;34306,2541;33035,2541;29224,2541;24141,2541;22871,2541;24141,2541;26682,2541;27953,6353;27953,25412;27953,25412;19059,15247;6353,1271;5082,0;5082,1271;5082,26682;3812,31765;1271,31765;0,31765;1271,31765;6353,31765;11435,31765;12706,31765;11435,31765;8894,31765;7624,26682;7624,8894;7624,8894;16518,20329" o:connectangles="0,0,0,0,0,0,0,0,0,0,0,0,0,0,0,0,0,0,0,0,0,0,0,0,0,0,0,0,0,0,0,0,0,0,0"/>
                          <v:fill on="t" focussize="0,0"/>
                          <v:stroke on="f" weight="0.999606299212598pt" joinstyle="miter"/>
                          <v:imagedata o:title=""/>
                          <o:lock v:ext="edit" aspectratio="f"/>
                        </v:shape>
                        <v:shape id="任意多边形: 形状 351" o:spid="_x0000_s1026" o:spt="100" style="position:absolute;left:1341741;top:1386211;height:31764;width:33035;v-text-anchor:middle;" fillcolor="#BE9C59" filled="t" stroked="f" coordsize="33035,31764" o:gfxdata="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EWuUK/&#10;AAAA3AAAAA8AAAAAAAAAAQAgAAAAIgAAAGRycy9kb3ducmV2LnhtbFBLAQIUABQAAAAIAIdO4kAz&#10;LwWeOwAAADkAAAAQAAAAAAAAAAEAIAAAAA4BAABkcnMvc2hhcGV4bWwueG1sUEsFBgAAAAAGAAYA&#10;WwEAALgDAAAAAA==&#10;" path="m21600,30494c21600,30494,21600,30494,21600,30494c21600,31765,21600,31765,21600,30494c25412,31765,29224,31765,30494,31765c31765,31765,33035,31765,33035,31765c33035,31765,33035,31765,33035,31765c33035,31765,31765,31765,31765,31765c30494,31765,29224,30494,27953,26682c25412,20329,19059,2541,17788,1271c17788,0,16518,0,16518,0c16518,0,15247,0,15247,1271l5082,27953c3812,30494,3812,31765,1271,31765c1271,31765,0,31765,0,31765c0,31765,0,31765,0,31765c0,31765,0,31765,1271,31765c3812,31765,6353,31765,6353,31765c7624,31765,8894,31765,11435,31765c11435,31765,12706,31765,12706,31765c12706,31765,12706,31765,12706,31765l11435,31765c10165,31765,10165,31765,10165,30494c10165,30494,10165,29224,11435,27953l13976,21600c13976,21600,13976,21600,13976,21600l22871,21600c22871,21600,22871,21600,22871,21600l21600,30494c21600,30494,21600,30494,21600,30494xm17788,19059l10165,19059c10165,19059,10165,19059,10165,19059l13976,8894c13976,8894,13976,8894,13976,8894c13976,8894,13976,8894,13976,8894l17788,19059c17788,19059,17788,19059,17788,19059xe">
                          <v:path o:connectlocs="21600,30494;21600,30494;21600,30494;30494,31765;33035,31765;33035,31765;31765,31765;27953,26682;17788,1271;16518,0;15247,1271;5082,27953;1271,31765;0,31765;0,31765;1271,31765;6353,31765;11435,31765;12706,31765;12706,31765;11435,31765;10165,30494;11435,27953;13976,21600;13976,21600;22871,21600;22871,21600;21600,30494;21600,30494;17788,19059;10165,19059;10165,19059;13976,8894;13976,8894;13976,8894;17788,19059;17788,19059" o:connectangles="0,0,0,0,0,0,0,0,0,0,0,0,0,0,0,0,0,0,0,0,0,0,0,0,0,0,0,0,0,0,0,0,0,0,0,0,0"/>
                          <v:fill on="t" focussize="0,0"/>
                          <v:stroke on="f" weight="0.999606299212598pt" joinstyle="miter"/>
                          <v:imagedata o:title=""/>
                          <o:lock v:ext="edit" aspectratio="f"/>
                        </v:shape>
                        <v:shape id="任意多边形: 形状 352" o:spid="_x0000_s1026" o:spt="100" style="position:absolute;left:1384941;top:1386211;height:30494;width:38117;v-text-anchor:middle;" fillcolor="#BE9C59" filled="t" stroked="f" coordsize="38117,30494" o:gfxdata="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q08sb4A&#10;AADcAAAADwAAAAAAAAABACAAAAAiAAAAZHJzL2Rvd25yZXYueG1sUEsBAhQAFAAAAAgAh07iQDMv&#10;BZ47AAAAOQAAABAAAAAAAAAAAQAgAAAADQEAAGRycy9zaGFwZXhtbC54bWxQSwUGAAAAAAYABgBb&#10;AQAAtwMAAAAA&#10;" path="m27953,27953c27953,29224,27953,30494,26682,30494c26682,30494,25412,30494,25412,30494c25412,30494,24141,30494,24141,30494c24141,30494,24141,30494,25412,30494c26682,30494,29224,30494,30494,30494c31765,30494,34306,30494,36847,30494c36847,30494,38118,30494,38118,30494c38118,30494,38118,30494,36847,30494c36847,30494,35577,30494,34306,30494c33035,30494,33035,29224,33035,27953c33035,26682,33035,22871,33035,19059l33035,11435c33035,5082,33035,3812,33035,2541c33035,1271,33035,0,34306,0c34306,0,35577,0,35577,0c35577,0,36847,0,36847,0c36847,0,36847,0,35577,0c34306,0,31765,0,30494,0c29224,0,26682,0,24141,0c24141,0,22871,0,22871,0c22871,0,22871,0,24141,0c24141,0,25412,0,25412,0c26682,0,26682,1271,26682,2541c26682,3812,26682,5082,26682,11435l26682,12706c26682,12706,26682,12706,26682,12706l10165,12706c10165,12706,10165,12706,10165,12706l10165,11435c10165,5082,10165,3812,10165,2541c10165,1271,10165,0,11435,0c11435,0,12706,0,12706,0c12706,0,13976,0,13976,0c13976,0,13976,0,12706,0c11435,0,8894,0,7624,0c6353,0,3812,0,1271,0c1271,0,0,0,0,0c0,0,0,0,1271,0c1271,0,2541,0,2541,0c3812,0,3812,1271,3812,2541c3812,3812,3812,5082,3812,11435l3812,19059c3812,22871,3812,26682,3812,27953c3812,29224,3812,30494,2541,30494c2541,30494,1271,30494,1271,30494c1271,30494,0,30494,0,30494c0,30494,0,30494,1271,30494c2541,30494,5082,30494,6353,30494c7624,30494,10165,30494,12706,30494c12706,30494,13976,30494,13976,30494c13976,30494,13976,30494,12706,30494c12706,30494,11435,30494,10165,30494c8894,30494,8894,29224,8894,27953c8894,26682,8894,22871,8894,19059l8894,15247c8894,15247,8894,15247,8894,15247l25412,15247c25412,15247,25412,15247,25412,15247l25412,19059c27953,22871,27953,26682,27953,27953xe">
                          <v:path o:connectlocs="27953,27953;26682,30494;25412,30494;24141,30494;25412,30494;30494,30494;36847,30494;38118,30494;36847,30494;34306,30494;33035,27953;33035,19059;33035,11435;33035,2541;34306,0;35577,0;36847,0;35577,0;30494,0;24141,0;22871,0;24141,0;25412,0;26682,2541;26682,11435;26682,12706;26682,12706;10165,12706;10165,12706;10165,11435;10165,2541;11435,0;12706,0;13976,0;12706,0;7624,0;1271,0;0,0;1271,0;2541,0;3812,2541;3812,11435;3812,19059;3812,27953;2541,30494;1271,30494;0,30494;1271,30494;6353,30494;12706,30494;13976,30494;12706,30494;10165,30494;8894,27953;8894,19059;8894,15247;8894,15247;25412,15247;25412,15247;25412,19059;27953,27953" o:connectangles="0,0,0,0,0,0,0,0,0,0,0,0,0,0,0,0,0,0,0,0,0,0,0,0,0,0,0,0,0,0,0,0,0,0,0,0,0,0,0,0,0,0,0,0,0,0,0,0,0,0,0,0,0,0,0,0,0,0,0,0,0"/>
                          <v:fill on="t" focussize="0,0"/>
                          <v:stroke on="f" weight="0.999606299212598pt" joinstyle="miter"/>
                          <v:imagedata o:title=""/>
                          <o:lock v:ext="edit" aspectratio="f"/>
                        </v:shape>
                        <v:shape id="任意多边形: 形状 353" o:spid="_x0000_s1026" o:spt="100" style="position:absolute;left:1426870;top:1384941;height:33035;width:34305;v-text-anchor:middle;" fillcolor="#BE9C59" filled="t" stroked="f" coordsize="34305,33035" o:gfxdata="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jrpGC8AAAA&#10;3AAAAA8AAAAAAAAAAQAgAAAAIgAAAGRycy9kb3ducmV2LnhtbFBLAQIUABQAAAAIAIdO4kAzLwWe&#10;OwAAADkAAAAQAAAAAAAAAAEAIAAAAAsBAABkcnMvc2hhcGV4bWwueG1sUEsFBgAAAAAGAAYAWwEA&#10;ALUDAAAAAA==&#10;" path="m0,16518c0,24141,5082,33035,16518,33035c26682,33035,34306,25412,34306,15247c34306,5082,27953,0,17788,0c5082,0,0,10165,0,16518xm29223,17788c29223,30494,22871,31765,19059,31765c11435,31765,6353,25412,6353,16518c6353,6353,11435,3812,16518,3812c22871,2541,29223,8894,29223,17788xe">
                          <v:path o:connectlocs="0,16518;16518,33035;34306,15247;17788,0;0,16518;29223,17788;19059,31765;6353,16518;16518,3812;29223,17788" o:connectangles="0,0,0,0,0,0,0,0,0,0"/>
                          <v:fill on="t" focussize="0,0"/>
                          <v:stroke on="f" weight="0.999606299212598pt" joinstyle="miter"/>
                          <v:imagedata o:title=""/>
                          <o:lock v:ext="edit" aspectratio="f"/>
                        </v:shape>
                        <v:shape id="任意多边形: 形状 354" o:spid="_x0000_s1026" o:spt="100" style="position:absolute;left:1468799;top:1384941;height:31764;width:16517;v-text-anchor:middle;" fillcolor="#BE9C59" filled="t" stroked="f" coordsize="16517,31764" o:gfxdata="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INZYu/&#10;AAAA3AAAAA8AAAAAAAAAAQAgAAAAIgAAAGRycy9kb3ducmV2LnhtbFBLAQIUABQAAAAIAIdO4kAz&#10;LwWeOwAAADkAAAAQAAAAAAAAAAEAIAAAAA4BAABkcnMvc2hhcGV4bWwueG1sUEsFBgAAAAAGAAYA&#10;WwEAALgDAAAAAA==&#10;" path="m16518,24141c16518,20329,15247,17788,10165,12706l8894,11435c5082,8894,3812,7624,3812,5082c3812,2541,5082,1271,8894,1271c11435,1271,12706,2541,13976,3812c15247,5082,15247,6353,15247,6353c15247,6353,15247,7624,15247,7624c15247,7624,15247,7624,15247,6353c15247,2541,15247,1271,15247,1271c15247,1271,15247,1271,15247,1271c13976,1271,12706,0,10165,0c3812,0,0,3812,0,7624c0,11435,1271,13976,6353,17788l8894,19059c12706,21600,12706,24141,12706,25412c12706,27953,11435,30494,7624,30494c5082,30494,2541,29224,1271,26682c1271,25412,1271,25412,1271,24141c1271,24141,1271,22871,1271,22871c1271,22871,1271,22871,1271,24141c1271,25412,1271,27953,1271,29224c1271,30494,1271,30494,2541,30494c3812,31765,6353,31765,8894,31765c11435,31765,13976,31765,15247,30494c15247,30494,16518,26682,16518,24141xe">
                          <v:path o:connectlocs="16518,24141;10165,12706;8894,11435;3812,5082;8894,1271;13976,3812;15247,6353;15247,7624;15247,6353;15247,1271;15247,1271;10165,0;0,7624;6353,17788;8894,19059;12706,25412;7624,30494;1271,26682;1271,24141;1271,22871;1271,24141;1271,29224;2541,30494;8894,31765;15247,30494;16518,24141" o:connectangles="0,0,0,0,0,0,0,0,0,0,0,0,0,0,0,0,0,0,0,0,0,0,0,0,0,0"/>
                          <v:fill on="t" focussize="0,0"/>
                          <v:stroke on="f" weight="0.999606299212598pt" joinstyle="miter"/>
                          <v:imagedata o:title=""/>
                          <o:lock v:ext="edit" aspectratio="f"/>
                        </v:shape>
                        <v:shape id="任意多边形: 形状 355" o:spid="_x0000_s1026" o:spt="100" style="position:absolute;left:1490400;top:1384941;height:33035;width:24141;v-text-anchor:middle;" fillcolor="#BE9C59" filled="t" stroked="f" coordsize="24141,33035" o:gfxdata="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k0EabsAAADc&#10;AAAADwAAAAAAAAABACAAAAAiAAAAZHJzL2Rvd25yZXYueG1sUEsBAhQAFAAAAAgAh07iQDMvBZ47&#10;AAAAOQAAABAAAAAAAAAAAQAgAAAACgEAAGRycy9zaGFwZXhtbC54bWxQSwUGAAAAAAYABgBbAQAA&#10;tAMAAAAA&#10;" path="m15247,33035c15247,33035,15247,31765,15247,33035c13976,33035,12706,33035,12706,33035c11435,33035,11435,31765,11435,30494c11435,29224,11435,25412,11435,21600l11435,5082c11435,5082,11435,3812,11435,3812c11435,3812,12706,3812,12706,3812c13976,3812,15247,3812,16518,5082c19059,7624,19059,10165,19059,11435c19059,15247,15247,17788,13976,17788c12706,17788,12706,17788,12706,17788c12706,17788,12706,17788,12706,17788c12706,17788,13976,17788,13976,17788c20329,17788,24141,13976,24141,7624c24141,5082,22871,3812,21600,2541c20329,1271,19059,0,13976,0c11435,0,10165,0,7624,0c6353,0,3812,0,1271,0c1271,0,0,0,0,0c0,0,0,0,1271,0c1271,0,2541,0,2541,0c3812,0,3812,1271,3812,2541c3812,3812,3812,5082,3812,11435l3812,19059c3812,22871,3812,26682,3812,27953c3812,29224,3812,30494,2541,30494c2541,30494,1271,30494,1271,30494c1271,30494,0,30494,0,30494c0,30494,0,30494,1271,30494c2541,30494,5082,30494,6353,30494c8894,33035,11435,33035,15247,33035c15247,33035,15247,33035,15247,33035xe">
                          <v:path o:connectlocs="15247,33035;15247,33035;12706,33035;11435,30494;11435,21600;11435,5082;11435,3812;12706,3812;16518,5082;19059,11435;13976,17788;12706,17788;12706,17788;13976,17788;24141,7624;21600,2541;13976,0;7624,0;1271,0;0,0;1271,0;2541,0;3812,2541;3812,11435;3812,19059;3812,27953;2541,30494;1271,30494;0,30494;1271,30494;6353,30494;15247,33035;15247,33035" o:connectangles="0,0,0,0,0,0,0,0,0,0,0,0,0,0,0,0,0,0,0,0,0,0,0,0,0,0,0,0,0,0,0,0,0"/>
                          <v:fill on="t" focussize="0,0"/>
                          <v:stroke on="f" weight="0.999606299212598pt" joinstyle="miter"/>
                          <v:imagedata o:title=""/>
                          <o:lock v:ext="edit" aspectratio="f"/>
                        </v:shape>
                        <v:shape id="任意多边形: 形状 356" o:spid="_x0000_s1026" o:spt="100" style="position:absolute;left:1519623;top:1386211;height:31764;width:13976;v-text-anchor:middle;" fillcolor="#BE9C59" filled="t" stroked="f" coordsize="13976,31764" o:gfxdata="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u43cvQAA&#10;ANwAAAAPAAAAAAAAAAEAIAAAACIAAABkcnMvZG93bnJldi54bWxQSwECFAAUAAAACACHTuJAMy8F&#10;njsAAAA5AAAAEAAAAAAAAAABACAAAAAMAQAAZHJzL3NoYXBleG1sLnhtbFBLBQYAAAAABgAGAFsB&#10;AAC2AwAAAAA=&#10;" path="m1271,0c0,0,0,0,1271,0c0,0,0,0,1271,0c1271,0,1271,0,1271,0c3812,1271,3812,1271,3812,3812c3812,5082,3812,6353,3812,12706l3812,20329c3812,24141,3812,27953,3812,29224c3812,30494,3812,31765,2541,31765c2541,31765,1271,31765,1271,31765c1271,31765,0,31765,0,31765c0,31765,0,31765,1271,31765c2541,31765,5082,31765,6353,31765c7624,31765,10165,31765,12706,31765c12706,31765,13976,31765,13976,31765c13976,31765,13976,31765,12706,31765c12706,31765,11435,31765,10165,31765c8894,31765,8894,30494,8894,29224c8894,27953,8894,24141,8894,20329l8894,11435c8894,5082,8894,3812,8894,2541c8894,1271,8894,0,10165,0c10165,0,11435,0,11435,0c11435,0,12706,0,12706,0c12706,0,12706,0,11435,0c10165,0,7624,0,6353,0c5082,0,2541,0,1271,0xe">
                          <v:path o:connectlocs="1271,0;1271,0;1271,0;1271,0;3812,3812;3812,12706;3812,20329;3812,29224;2541,31765;1271,31765;0,31765;1271,31765;6353,31765;12706,31765;13976,31765;12706,31765;10165,31765;8894,29224;8894,20329;8894,11435;8894,2541;10165,0;11435,0;12706,0;11435,0;6353,0;1271,0" o:connectangles="0,0,0,0,0,0,0,0,0,0,0,0,0,0,0,0,0,0,0,0,0,0,0,0,0,0,0"/>
                          <v:fill on="t" focussize="0,0"/>
                          <v:stroke on="f" weight="0.999606299212598pt" joinstyle="miter"/>
                          <v:imagedata o:title=""/>
                          <o:lock v:ext="edit" aspectratio="f"/>
                        </v:shape>
                        <v:shape id="任意多边形: 形状 357" o:spid="_x0000_s1026" o:spt="100" style="position:absolute;left:1537411;top:1386211;height:34305;width:26682;v-text-anchor:middle;" fillcolor="#BE9C59" filled="t" stroked="f" coordsize="26682,34305" o:gfxdata="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4Q5dvQAA&#10;ANwAAAAPAAAAAAAAAAEAIAAAACIAAABkcnMvZG93bnJldi54bWxQSwECFAAUAAAACACHTuJAMy8F&#10;njsAAAA5AAAAEAAAAAAAAAABACAAAAAMAQAAZHJzL3NoYXBleG1sLnhtbFBLBQYAAAAABgAGAFsB&#10;AAC2AwAAAAA=&#10;" path="m26682,0c26682,0,26682,0,26682,0c25412,0,24141,0,22871,0l6353,0c5082,0,3812,0,2541,0c1271,0,1271,0,1271,0c1271,0,1271,0,1271,1271c1271,1271,0,5082,0,6353c0,6353,0,7624,0,7624c0,7624,0,7624,0,7624c0,7624,0,6353,1271,6353c1271,5082,2541,5082,5082,5082l11435,5082,11435,22871c11435,26682,11435,30494,11435,31765c11435,33035,11435,34306,10165,34306c10165,34306,8894,34306,8894,34306c8894,34306,7624,34306,7624,34306c7624,34306,7624,34306,8894,34306c10165,34306,12706,34306,13976,34306c15247,34306,17788,34306,20329,34306c20329,34306,21600,34306,21600,34306c21600,34306,21600,34306,20329,34306c20329,34306,19059,34306,17788,34306c16518,34306,16518,33035,16518,31765c16518,30494,16518,26682,16518,22871l16518,5082,21600,5082c25412,5082,26682,6353,26682,7624l26682,7624c26682,8894,26682,8894,26682,8894c26682,8894,26682,8894,26682,7624c26682,3812,26682,1271,26682,0c26682,0,26682,0,26682,0xe">
                          <v:path o:connectlocs="26682,0;26682,0;22871,0;6353,0;2541,0;1271,0;1271,1271;0,6353;0,7624;0,7624;1271,6353;5082,5082;11435,5082;11435,22871;11435,31765;10165,34306;8894,34306;7624,34306;8894,34306;13976,34306;20329,34306;21600,34306;20329,34306;17788,34306;16518,31765;16518,22871;16518,5082;21600,5082;26682,7624;26682,7624;26682,8894;26682,7624;26682,0;26682,0" o:connectangles="0,0,0,0,0,0,0,0,0,0,0,0,0,0,0,0,0,0,0,0,0,0,0,0,0,0,0,0,0,0,0,0,0,0"/>
                          <v:fill on="t" focussize="0,0"/>
                          <v:stroke on="f" weight="0.999606299212598pt" joinstyle="miter"/>
                          <v:imagedata o:title=""/>
                          <o:lock v:ext="edit" aspectratio="f"/>
                        </v:shape>
                        <v:shape id="任意多边形: 形状 358" o:spid="_x0000_s1026" o:spt="100" style="position:absolute;left:1562823;top:1386211;height:31764;width:33035;v-text-anchor:middle;" fillcolor="#BE9C59" filled="t" stroked="f" coordsize="33035,31764" o:gfxdata="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LBDfvQAA&#10;ANwAAAAPAAAAAAAAAAEAIAAAACIAAABkcnMvZG93bnJldi54bWxQSwECFAAUAAAACACHTuJAMy8F&#10;njsAAAA5AAAAEAAAAAAAAAABACAAAAAMAQAAZHJzL3NoYXBleG1sLnhtbFBLBQYAAAAABgAGAFsB&#10;AAC2AwAAAAA=&#10;" path="m21600,30494c21600,30494,21600,30494,21600,30494c21600,31765,21600,31765,21600,30494c25412,31765,29224,31765,30494,31765c31765,31765,33035,31765,33035,31765c33035,31765,33035,31765,33035,31765c33035,31765,31765,31765,31765,31765c30494,31765,29224,30494,27953,26682c25412,20329,19059,2541,17788,1271c17788,0,16518,0,16518,0c16518,0,15247,0,15247,1271l5082,27953c3812,30494,3812,31765,1271,31765c1271,31765,0,31765,0,31765c0,31765,0,31765,0,31765c0,31765,0,31765,1271,31765c3812,31765,6353,31765,6353,31765c7624,31765,8894,31765,11435,31765c11435,31765,12706,31765,12706,31765c12706,31765,12706,31765,12706,31765l11435,31765c10165,31765,10165,31765,10165,30494c10165,30494,10165,29224,10165,27953l12706,21600c12706,21600,12706,21600,12706,21600l21600,21600c21600,21600,21600,21600,21600,21600l21600,30494c22871,30494,21600,30494,21600,30494xm17788,19059l10165,19059c10165,19059,10165,19059,10165,19059l13976,8894c13976,8894,13976,8894,13976,8894c13976,8894,13976,8894,13976,8894l17788,19059c17788,19059,17788,19059,17788,19059xe">
                          <v:path o:connectlocs="21600,30494;21600,30494;21600,30494;30494,31765;33035,31765;33035,31765;31765,31765;27953,26682;17788,1271;16518,0;15247,1271;5082,27953;1271,31765;0,31765;0,31765;1271,31765;6353,31765;11435,31765;12706,31765;12706,31765;11435,31765;10165,30494;10165,27953;12706,21600;12706,21600;21600,21600;21600,21600;21600,30494;21600,30494;17788,19059;10165,19059;10165,19059;13976,8894;13976,8894;13976,8894;17788,19059;17788,19059" o:connectangles="0,0,0,0,0,0,0,0,0,0,0,0,0,0,0,0,0,0,0,0,0,0,0,0,0,0,0,0,0,0,0,0,0,0,0,0,0"/>
                          <v:fill on="t" focussize="0,0"/>
                          <v:stroke on="f" weight="0.999606299212598pt" joinstyle="miter"/>
                          <v:imagedata o:title=""/>
                          <o:lock v:ext="edit" aspectratio="f"/>
                        </v:shape>
                        <v:shape id="任意多边形: 形状 359" o:spid="_x0000_s1026" o:spt="100" style="position:absolute;left:1593317;top:1386211;height:30494;width:21599;v-text-anchor:middle;" fillcolor="#BE9C59" filled="t" stroked="f" coordsize="21599,30494" o:gfxdata="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5jlX&#10;wAAAANwAAAAPAAAAAAAAAAEAIAAAACIAAABkcnMvZG93bnJldi54bWxQSwECFAAUAAAACACHTuJA&#10;My8FnjsAAAA5AAAAEAAAAAAAAAABACAAAAAPAQAAZHJzL3NoYXBleG1sLnhtbFBLBQYAAAAABgAG&#10;AFsBAAC5AwAAAAA=&#10;" path="m11435,2541c11435,1271,11435,0,12706,0c12706,0,13976,0,13976,0c13976,0,15247,0,15247,0c15247,0,15247,0,13976,0c12706,0,8894,0,7624,0c6353,0,3812,0,1271,0c0,0,0,0,0,0c0,0,0,0,1271,0c1271,0,2541,0,2541,0c3812,0,3812,1271,3812,2541c3812,3812,3812,5082,3812,11435l3812,19059c3812,22871,3812,26682,3812,27953c3812,29224,3812,30494,2541,30494c2541,30494,1271,30494,1271,30494c1271,30494,0,30494,0,30494c0,30494,0,30494,1271,30494c2541,30494,3812,30494,3812,30494c5082,30494,6353,30494,6353,30494c7624,30494,10165,30494,11435,30494c13976,30494,15247,30494,19059,30494c21600,30494,21600,30494,21600,29224c21600,27953,21600,25412,21600,24141c21600,24141,21600,22871,21600,22871c21600,22871,21600,22871,21600,24141c21600,25412,21600,26682,20329,26682c19059,27953,17788,27953,15247,27953c11435,27953,11435,27953,10165,26682c8894,25412,8894,22871,8894,17788l8894,11435c11435,5082,11435,3812,11435,2541xe">
                          <v:path o:connectlocs="11435,2541;12706,0;13976,0;15247,0;13976,0;7624,0;1271,0;0,0;1271,0;2541,0;3812,2541;3812,11435;3812,19059;3812,27953;2541,30494;1271,30494;0,30494;1271,30494;3812,30494;6353,30494;11435,30494;19059,30494;21600,29224;21600,24141;21600,22871;21600,24141;20329,26682;15247,27953;10165,26682;8894,17788;8894,11435;11435,2541" o:connectangles="0,0,0,0,0,0,0,0,0,0,0,0,0,0,0,0,0,0,0,0,0,0,0,0,0,0,0,0,0,0,0,0"/>
                          <v:fill on="t" focussize="0,0"/>
                          <v:stroke on="f" weight="0.999606299212598pt" joinstyle="miter"/>
                          <v:imagedata o:title=""/>
                          <o:lock v:ext="edit" aspectratio="f"/>
                        </v:shape>
                      </v:group>
                      <v:group id="图形 6" o:spid="_x0000_s1026" o:spt="203" style="position:absolute;left:1140988;top:1437035;height:27953;width:401505;" coordorigin="1140988,1437035" coordsize="401505,27953" o:gfxdata="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9gRaQvAAAANwAAAAPAAAAAAAAAAEAIAAAACIAAABkcnMvZG93bnJldi54bWxQ&#10;SwECFAAUAAAACACHTuJAMy8FnjsAAAA5AAAAFQAAAAAAAAABACAAAAALAQAAZHJzL2dyb3Vwc2hh&#10;cGV4bWwueG1sUEsFBgAAAAAGAAYAYAEAAMgDAAAAAA==&#10;">
                        <o:lock v:ext="edit" aspectratio="f"/>
                        <v:shape id="任意多边形: 形状 361" o:spid="_x0000_s1026" o:spt="100" style="position:absolute;left:1140988;top:1438305;height:26682;width:12705;v-text-anchor:middle;" fillcolor="#BE9C59" filled="t" stroked="f" coordsize="12705,26682" o:gfxdata="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LsM4a5AAAA3AAA&#10;AA8AAAAAAAAAAQAgAAAAIgAAAGRycy9kb3ducmV2LnhtbFBLAQIUABQAAAAIAIdO4kAzLwWeOwAA&#10;ADkAAAAQAAAAAAAAAAEAIAAAAAgBAABkcnMvc2hhcGV4bWwueG1sUEsFBgAAAAAGAAYAWwEAALID&#10;AAAAAA==&#10;" path="m5082,24141c2541,24141,1271,22871,0,20329c0,20329,0,19059,0,19059c0,19059,0,19059,0,19059c0,19059,0,19059,0,20329c0,20329,0,22871,0,24141c0,25412,0,25412,0,25412c1271,25412,2541,26682,5082,26682c6353,26682,8894,26682,10165,25412c12706,24141,12706,21600,12706,20329c12706,17788,11435,15247,7624,11435l6353,10165c3812,7624,2541,6353,2541,5082c2541,2541,3812,1271,6353,1271c8894,1271,8894,2541,10165,2541c11435,3812,11435,3812,11435,5082c11435,5082,11435,5082,11435,5082c11435,5082,11435,5082,11435,3812c11435,1271,11435,0,11435,0c11435,0,11435,0,11435,0c10165,0,8894,0,7624,0c2541,0,0,2541,0,6353c0,8894,1271,11435,5082,13977l6353,15247c8894,17788,10165,19059,10165,20329c10165,21600,8894,24141,5082,24141xe">
                          <v:path o:connectlocs="5082,24141;0,20329;0,19059;0,19059;0,20329;0,24141;0,25412;5082,26682;10165,25412;12706,20329;7624,11435;6353,10165;2541,5082;6353,1271;10165,2541;11435,5082;11435,5082;11435,3812;11435,0;11435,0;7624,0;0,6353;5082,13977;6353,15247;10165,20329;5082,24141" o:connectangles="0,0,0,0,0,0,0,0,0,0,0,0,0,0,0,0,0,0,0,0,0,0,0,0,0,0"/>
                          <v:fill on="t" focussize="0,0"/>
                          <v:stroke on="f" weight="0.999606299212598pt" joinstyle="miter"/>
                          <v:imagedata o:title=""/>
                          <o:lock v:ext="edit" aspectratio="f"/>
                        </v:shape>
                        <v:shape id="任意多边形: 形状 362" o:spid="_x0000_s1026" o:spt="100" style="position:absolute;left:1160047;top:1440847;height:21599;width:10164;v-text-anchor:middle;" fillcolor="#BE9C59" filled="t" stroked="f" coordsize="10164,21599" o:gfxdata="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a/00vQAA&#10;ANwAAAAPAAAAAAAAAAEAIAAAACIAAABkcnMvZG93bnJldi54bWxQSwECFAAUAAAACACHTuJAMy8F&#10;njsAAAA5AAAAEAAAAAAAAAABACAAAAAMAQAAZHJzL3NoYXBleG1sLnhtbFBLBQYAAAAABgAGAFsB&#10;AAC2AwAAAAA=&#10;" path="m2541,20329c2541,21600,2541,21600,1271,21600c1271,21600,0,21600,0,21600c0,21600,0,21600,0,21600c0,21600,0,21600,1271,21600c2541,21600,5082,21600,5082,21600c6353,21600,7624,21600,10165,21600c10165,21600,10165,21600,10165,21600c10165,21600,10165,21600,10165,21600c10165,21600,8894,21600,8894,21600c7624,21600,7624,20329,7624,20329c7624,19059,7624,16518,7624,12706l7624,7624c7624,2541,7624,1271,7624,1271c7624,0,7624,0,8894,0c8894,0,10165,0,10165,0c10165,0,10165,0,10165,0c10165,0,10165,0,8894,0c7624,0,6353,0,5082,0c3812,0,2541,0,1271,0c1271,0,0,0,0,0c0,0,0,0,0,0c0,0,1271,0,1271,0c2541,0,2541,1271,2541,1271c2541,2541,2541,3812,2541,7624l2541,13976c2541,16518,2541,19059,2541,20329xe">
                          <v:path o:connectlocs="2541,20329;1271,21600;0,21600;0,21600;1271,21600;5082,21600;10165,21600;10165,21600;10165,21600;8894,21600;7624,20329;7624,12706;7624,7624;7624,1271;8894,0;10165,0;10165,0;8894,0;5082,0;1271,0;0,0;0,0;1271,0;2541,1271;2541,7624;2541,13976;2541,20329" o:connectangles="0,0,0,0,0,0,0,0,0,0,0,0,0,0,0,0,0,0,0,0,0,0,0,0,0,0,0"/>
                          <v:fill on="t" focussize="0,0"/>
                          <v:stroke on="f" weight="0.999606299212598pt" joinstyle="miter"/>
                          <v:imagedata o:title=""/>
                          <o:lock v:ext="edit" aspectratio="f"/>
                        </v:shape>
                        <v:shape id="任意多边形: 形状 363" o:spid="_x0000_s1026" o:spt="100" style="position:absolute;left:1172752;top:1439576;height:24141;width:24141;v-text-anchor:middle;" fillcolor="#BE9C59" filled="t" stroked="f" coordsize="24141,24141" o:gfxdata="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9ikvb4A&#10;AADcAAAADwAAAAAAAAABACAAAAAiAAAAZHJzL2Rvd25yZXYueG1sUEsBAhQAFAAAAAgAh07iQDMv&#10;BZ47AAAAOQAAABAAAAAAAAAAAQAgAAAADQEAAGRycy9zaGFwZXhtbC54bWxQSwUGAAAAAAYABgBb&#10;AQAAtwMAAAAA&#10;" path="m3812,20329c6353,22871,10165,24141,15247,24141c17788,24141,20329,24141,21600,22871c21600,22871,22871,22871,22871,21600c22871,20329,24141,17788,24141,17788c24141,17788,24141,17788,24141,17788c24141,17788,24141,17788,24141,19059c24141,19059,24141,20329,22871,21600c21600,22871,20329,22871,16518,22871c12706,22871,6353,19059,6353,11435c6353,7624,6353,5082,8894,2541c10165,1271,12706,0,15247,0c17788,0,20329,1271,21600,2541c22871,3812,22871,5082,22871,5082c22871,5082,22871,6353,22871,6353c22871,6353,22871,6353,22871,5082c22871,3812,22871,2541,22871,1271c22871,0,22871,0,22871,0c22871,0,22871,0,22871,0c21600,0,20329,0,19059,0c17788,0,16518,0,13976,0c8894,0,6353,1271,3812,3812c1271,6353,0,10165,0,12706c0,13976,1271,17788,3812,20329xe">
                          <v:path o:connectlocs="3812,20329;15247,24141;21600,22871;22871,21600;24141,17788;24141,17788;24141,19059;22871,21600;16518,22871;6353,11435;8894,2541;15247,0;21600,2541;22871,5082;22871,6353;22871,5082;22871,1271;22871,0;22871,0;19059,0;13976,0;3812,3812;0,12706;3812,20329" o:connectangles="0,0,0,0,0,0,0,0,0,0,0,0,0,0,0,0,0,0,0,0,0,0,0,0"/>
                          <v:fill on="t" focussize="0,0"/>
                          <v:stroke on="f" weight="0.999606299212598pt" joinstyle="miter"/>
                          <v:imagedata o:title=""/>
                          <o:lock v:ext="edit" aspectratio="f"/>
                        </v:shape>
                        <v:shape id="任意多边形: 形状 364" o:spid="_x0000_s1026" o:spt="100" style="position:absolute;left:1198164;top:1440847;height:21599;width:30494;v-text-anchor:middle;" fillcolor="#BE9C59" filled="t" stroked="f" coordsize="30494,21599" o:gfxdata="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on1e&#10;wAAAANwAAAAPAAAAAAAAAAEAIAAAACIAAABkcnMvZG93bnJldi54bWxQSwECFAAUAAAACACHTuJA&#10;My8FnjsAAAA5AAAAEAAAAAAAAAABACAAAAAPAQAAZHJzL3NoYXBleG1sLnhtbFBLBQYAAAAABgAG&#10;AFsBAAC5AwAAAAA=&#10;" path="m21600,20329c21600,21600,21600,21600,20329,21600c20329,21600,19059,21600,19059,21600c19059,21600,19059,21600,19059,21600c19059,21600,19059,21600,20329,21600c21600,21600,24141,21600,24141,21600c25412,21600,26682,21600,29223,21600c29223,21600,30494,21600,30494,21600c30494,21600,30494,21600,30494,21600c30494,21600,29223,21600,29223,21600c27953,21600,27953,20329,27953,20329c27953,19059,27953,16518,27953,12706l27953,7624c27953,2541,27953,1271,27953,1271c27953,0,27953,0,29223,0c29223,0,30494,0,30494,0c30494,0,30494,0,30494,0c30494,0,30494,0,29223,0c27953,0,25412,0,25412,0c24141,0,22871,0,20329,0c20329,0,19059,0,19059,0c19059,0,19059,0,19059,0c19059,0,20329,0,20329,0c21600,0,21600,1271,21600,1271c21600,2541,21600,3812,21600,7624l21600,8894c21600,8894,21600,8894,21600,8894l8894,8894c8894,8894,8894,8894,8894,8894l8894,7624c8894,2541,8894,1271,8894,1271c8894,0,8894,0,10165,0c10165,0,11435,0,11435,0c11435,0,11435,0,11435,0c11435,0,11435,0,10165,0c8894,0,6353,0,6353,0c5082,0,3812,0,1271,0c1271,0,0,0,0,0c0,0,0,0,0,0c0,0,1271,0,1271,0c2541,0,2541,1271,2541,1271c2541,2541,2541,3812,2541,7624l2541,13976c2541,16518,2541,19059,2541,20329c2541,21600,2541,21600,1271,21600c1271,21600,0,21600,0,21600c0,21600,0,21600,0,21600c0,21600,0,21600,1271,21600c2541,21600,5082,21600,5082,21600c6353,21600,7624,21600,10165,21600c10165,21600,11435,21600,11435,21600c11435,21600,11435,21600,11435,21600c11435,21600,10165,21600,10165,21600c8894,21600,8894,20329,8894,20329c8894,19059,8894,16518,8894,12706l8894,10165c8894,10165,8894,10165,8894,10165l21600,10165c21600,10165,21600,10165,21600,10165l21600,12706c21600,16518,21600,19059,21600,20329xe">
                          <v:path o:connectlocs="21600,20329;20329,21600;19059,21600;19059,21600;20329,21600;24141,21600;29223,21600;30494,21600;30494,21600;29223,21600;27953,20329;27953,12706;27953,7624;27953,1271;29223,0;30494,0;30494,0;29223,0;25412,0;20329,0;19059,0;19059,0;20329,0;21600,1271;21600,7624;21600,8894;21600,8894;8894,8894;8894,8894;8894,7624;8894,1271;10165,0;11435,0;11435,0;10165,0;6353,0;1271,0;0,0;0,0;1271,0;2541,1271;2541,7624;2541,13976;2541,20329;1271,21600;0,21600;0,21600;1271,21600;5082,21600;10165,21600;11435,21600;11435,21600;10165,21600;8894,20329;8894,12706;8894,10165;8894,10165;21600,10165;21600,10165;21600,12706;21600,20329" o:connectangles="0,0,0,0,0,0,0,0,0,0,0,0,0,0,0,0,0,0,0,0,0,0,0,0,0,0,0,0,0,0,0,0,0,0,0,0,0,0,0,0,0,0,0,0,0,0,0,0,0,0,0,0,0,0,0,0,0,0,0,0,0"/>
                          <v:fill on="t" focussize="0,0"/>
                          <v:stroke on="f" weight="0.999606299212598pt" joinstyle="miter"/>
                          <v:imagedata o:title=""/>
                          <o:lock v:ext="edit" aspectratio="f"/>
                        </v:shape>
                        <v:shape id="任意多边形: 形状 365" o:spid="_x0000_s1026" o:spt="100" style="position:absolute;left:1228658;top:1439576;height:24141;width:24141;v-text-anchor:middle;" fillcolor="#BE9C59" filled="t" stroked="f" coordsize="24141,24141" o:gfxdata="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LRaiL4A&#10;AADcAAAADwAAAAAAAAABACAAAAAiAAAAZHJzL2Rvd25yZXYueG1sUEsBAhQAFAAAAAgAh07iQDMv&#10;BZ47AAAAOQAAABAAAAAAAAAAAQAgAAAADQEAAGRycy9zaGFwZXhtbC54bWxQSwUGAAAAAAYABgBb&#10;AQAAtwMAAAAA&#10;" path="m8894,1271c8894,0,8894,0,10165,0c10165,0,10165,0,11435,0c11435,0,11435,0,11435,0c11435,0,11435,0,10165,0c8894,0,6353,0,6353,0c5082,0,3812,0,1271,0c1271,0,0,0,0,0c0,0,0,0,0,0c0,0,1271,0,1271,0c2541,0,2541,1271,2541,1271c2541,2541,2541,3812,2541,7624l2541,12706c2541,17788,3812,20329,5082,21600c7624,24141,10165,24141,12706,24141c15247,24141,17788,24141,19059,21600c21600,19059,21600,15247,21600,11435l21600,8894c21600,3812,21600,2541,21600,2541c21600,1271,21600,1271,22871,1271c22871,1271,22871,1271,24141,1271c24141,1271,24141,1271,24141,1271c24141,1271,24141,1271,22871,1271c21600,1271,19059,1271,19059,1271c19059,1271,16518,1271,15247,1271c15247,1271,13977,1271,13977,1271c13977,1271,13977,1271,13977,1271c13977,1271,15247,1271,15247,1271c16518,1271,16518,2541,16518,2541c16518,3812,16518,5082,16518,8894l16518,12706c16518,16518,16518,19059,15247,20329c13977,21600,12706,21600,10165,21600c8894,21600,7624,21600,6353,20329c5082,19059,3812,16518,3812,12706l3812,8894c8894,3812,8894,2541,8894,1271xe">
                          <v:path o:connectlocs="8894,1271;10165,0;11435,0;11435,0;10165,0;6353,0;1271,0;0,0;0,0;1271,0;2541,1271;2541,7624;2541,12706;5082,21600;12706,24141;19059,21600;21600,11435;21600,8894;21600,2541;22871,1271;24141,1271;24141,1271;22871,1271;19059,1271;15247,1271;13977,1271;13977,1271;15247,1271;16518,2541;16518,8894;16518,12706;15247,20329;10165,21600;6353,20329;3812,12706;3812,8894;8894,1271" o:connectangles="0,0,0,0,0,0,0,0,0,0,0,0,0,0,0,0,0,0,0,0,0,0,0,0,0,0,0,0,0,0,0,0,0,0,0,0,0"/>
                          <v:fill on="t" focussize="0,0"/>
                          <v:stroke on="f" weight="0.999606299212598pt" joinstyle="miter"/>
                          <v:imagedata o:title=""/>
                          <o:lock v:ext="edit" aspectratio="f"/>
                        </v:shape>
                        <v:shape id="任意多边形: 形状 366" o:spid="_x0000_s1026" o:spt="100" style="position:absolute;left:1255341;top:1437035;height:25411;width:53364;v-text-anchor:middle;" fillcolor="#BE9C59" filled="t" stroked="f" coordsize="53364,25411" o:gfxdata="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jQKFL4A&#10;AADcAAAADwAAAAAAAAABACAAAAAiAAAAZHJzL2Rvd25yZXYueG1sUEsBAhQAFAAAAAgAh07iQDMv&#10;BZ47AAAAOQAAABAAAAAAAAAAAQAgAAAADQEAAGRycy9zaGFwZXhtbC54bWxQSwUGAAAAAAYABgBb&#10;AQAAtwMAAAAA&#10;" path="m53365,2541c53365,1271,53365,1271,53365,2541c50824,2541,49553,2541,49553,2541c48282,2541,47012,2541,45741,2541c45741,2541,44471,2541,44471,2541c44471,2541,44471,2541,44471,2541c44471,2541,45741,2541,45741,2541c47012,2541,47012,3812,47012,5082l47012,20329,47012,20329c47012,20329,41929,15247,39388,12706c34306,7624,29223,2541,29223,2541c29223,2541,27953,1271,27953,1271c27953,1271,27953,1271,27953,2541l27953,21600c27953,24141,27953,25412,26682,25412c26682,25412,25412,25412,25412,25412c25412,25412,25412,25412,25412,25412c25412,25412,25412,25412,25412,25412c25412,25412,24141,25412,24141,25412c22871,25412,22871,24141,21600,21600c19059,16518,13976,3812,13976,1271c13976,0,13976,0,12706,0c12706,0,12706,0,11435,1271l3812,21600c2541,22871,2541,24141,1271,24141c1271,24141,0,24141,0,24141c0,24141,0,24141,0,24141c0,24141,0,24141,0,24141c1271,24141,3812,24141,3812,24141c5082,24141,6353,24141,7624,24141c7624,24141,7624,24141,7624,24141c7624,24141,7624,24141,7624,24141l7624,24141c6353,24141,6353,24141,6353,22871c6353,22871,6353,21600,6353,20329l7624,15247c7624,15247,7624,15247,7624,15247l15247,15247c15247,15247,15247,15247,15247,15247l17788,21600c17788,21600,17788,22871,17788,22871c17788,22871,17788,22871,17788,22871c17788,22871,17788,22871,19059,22871c21600,22871,24141,22871,25412,22871c26682,22871,26682,22871,26682,22871c26682,22871,26682,22871,26682,22871c27953,22871,30494,22871,30494,22871c30494,22871,33035,22871,34306,22871c34306,22871,35576,22871,35576,22871c35576,22871,35576,22871,35576,22871c35576,22871,34306,22871,34306,22871c33035,22871,33035,21600,33035,19059l33035,5082,33035,5082c33035,5082,36847,10165,40659,12706c44471,16518,48282,20329,50824,22871c50824,22871,52094,24141,52094,24141c52094,24141,52094,24141,52094,22871l52094,2541c52094,1271,52094,0,53365,0c52094,2541,52094,2541,53365,2541c53365,2541,53365,2541,53365,2541xm15247,16518l8894,16518c8894,16518,8894,16518,8894,16518l11435,8894c11435,8894,11435,8894,11435,8894c11435,8894,11435,8894,11435,8894l15247,16518c15247,16518,15247,16518,15247,16518xe">
                          <v:path o:connectlocs="53365,2541;53365,2541;49553,2541;45741,2541;44471,2541;44471,2541;45741,2541;47012,5082;47012,20329;47012,20329;39388,12706;29223,2541;27953,1271;27953,2541;27953,21600;26682,25412;25412,25412;25412,25412;25412,25412;24141,25412;21600,21600;13976,1271;12706,0;11435,1271;3812,21600;1271,24141;0,24141;0,24141;0,24141;3812,24141;7624,24141;7624,24141;7624,24141;7624,24141;6353,22871;6353,20329;7624,15247;7624,15247;15247,15247;15247,15247;17788,21600;17788,22871;17788,22871;19059,22871;25412,22871;26682,22871;26682,22871;30494,22871;34306,22871;35576,22871;35576,22871;34306,22871;33035,19059;33035,5082;33035,5082;40659,12706;50824,22871;52094,24141;52094,22871;52094,2541;53365,0;53365,2541;53365,2541;15247,16518;8894,16518;8894,16518;11435,8894;11435,8894;11435,8894;15247,16518;15247,16518" o:connectangles="0,0,0,0,0,0,0,0,0,0,0,0,0,0,0,0,0,0,0,0,0,0,0,0,0,0,0,0,0,0,0,0,0,0,0,0,0,0,0,0,0,0,0,0,0,0,0,0,0,0,0,0,0,0,0,0,0,0,0,0,0,0,0,0,0,0,0,0,0,0,0"/>
                          <v:fill on="t" focussize="0,0"/>
                          <v:stroke on="f" weight="0.999606299212598pt" joinstyle="miter"/>
                          <v:imagedata o:title=""/>
                          <o:lock v:ext="edit" aspectratio="f"/>
                        </v:shape>
                        <v:shape id="任意多边形: 形状 367" o:spid="_x0000_s1026" o:spt="100" style="position:absolute;left:1317599;top:1440847;height:24141;width:29223;v-text-anchor:middle;" fillcolor="#BE9C59" filled="t" stroked="f" coordsize="29223,24141" o:gfxdata="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LCoOb4A&#10;AADcAAAADwAAAAAAAAABACAAAAAiAAAAZHJzL2Rvd25yZXYueG1sUEsBAhQAFAAAAAgAh07iQDMv&#10;BZ47AAAAOQAAABAAAAAAAAAAAQAgAAAADQEAAGRycy9zaGFwZXhtbC54bWxQSwUGAAAAAAYABgBb&#10;AQAAtwMAAAAA&#10;" path="m26682,11435l26682,7624c26682,2541,26682,1271,26682,1271c26682,0,26682,0,27953,0c27953,0,27953,0,29224,0c29224,0,29224,0,29224,0c29224,0,29224,0,27953,0c26682,0,24141,0,24141,0c24141,0,21600,0,20329,0c20329,0,19059,0,19059,0c19059,0,19059,0,19059,0c19059,0,20329,0,20329,0c21600,0,21600,1271,21600,1271c21600,2541,21600,3812,21600,7624l21600,11435c21600,15247,21600,17788,20329,19059c19059,20329,17788,20329,15247,20329c13977,20329,12706,20329,11435,19059c10165,17788,8894,15247,8894,11435l8894,7624c8894,2541,8894,1271,8894,1271c8894,0,8894,0,10165,0c10165,0,10165,0,11435,0c11435,0,11435,0,11435,0c11435,0,11435,0,10165,0c8894,0,6353,0,6353,0c5082,0,3812,0,1271,0c1271,0,0,0,0,0c0,0,0,0,0,0c0,0,1271,0,1271,0c2541,0,2541,1271,2541,1271c2541,2541,2541,3812,2541,7624l2541,12706c2541,17788,3812,20329,5082,21600c7624,24141,10165,24141,12706,24141c15247,24141,17788,24141,19059,21600c26682,17788,26682,13976,26682,11435xe">
                          <v:path o:connectlocs="26682,11435;26682,7624;26682,1271;27953,0;29224,0;29224,0;27953,0;24141,0;20329,0;19059,0;19059,0;20329,0;21600,1271;21600,7624;21600,11435;20329,19059;15247,20329;11435,19059;8894,11435;8894,7624;8894,1271;10165,0;11435,0;11435,0;10165,0;6353,0;1271,0;0,0;0,0;1271,0;2541,1271;2541,7624;2541,12706;5082,21600;12706,24141;19059,21600;26682,11435" o:connectangles="0,0,0,0,0,0,0,0,0,0,0,0,0,0,0,0,0,0,0,0,0,0,0,0,0,0,0,0,0,0,0,0,0,0,0,0,0"/>
                          <v:fill on="t" focussize="0,0"/>
                          <v:stroke on="f" weight="0.999606299212598pt" joinstyle="miter"/>
                          <v:imagedata o:title=""/>
                          <o:lock v:ext="edit" aspectratio="f"/>
                        </v:shape>
                        <v:shape id="任意多边形: 形状 368" o:spid="_x0000_s1026" o:spt="100" style="position:absolute;left:1348094;top:1438305;height:25411;width:29223;v-text-anchor:middle;" fillcolor="#BE9C59" filled="t" stroked="f" coordsize="29223,25411" o:gfxdata="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XvL68AAAA&#10;3AAAAA8AAAAAAAAAAQAgAAAAIgAAAGRycy9kb3ducmV2LnhtbFBLAQIUABQAAAAIAIdO4kAzLwWe&#10;OwAAADkAAAAQAAAAAAAAAAEAIAAAAAsBAABkcnMvc2hhcGV4bWwueG1sUEsFBgAAAAAGAAYAWwEA&#10;ALUDAAAAAA==&#10;" path="m25412,25412c26682,25412,26682,25412,25412,25412l26682,3812c26682,2541,26682,1271,27953,1271c27953,1271,29224,1271,29224,1271c29224,1271,29224,1271,29224,1271c29224,1271,29224,1271,27953,1271c26682,1271,25412,1271,24141,1271c22871,1271,21600,1271,20329,1271c20329,1271,19059,1271,19059,1271c19059,1271,19059,1271,19059,1271c19059,1271,20329,1271,20329,1271c21600,1271,21600,2541,21600,3812l21600,19059,21600,19059c21600,19059,16518,13977,13976,11435c8894,6353,3812,1271,3812,1271c3812,1271,2541,0,2541,0c2541,0,2541,0,2541,1271l2541,20329c2541,22871,2541,24141,1271,24141c1271,24141,0,24141,0,24141c0,24141,0,24141,0,24141c0,24141,0,24141,1271,24141c2541,24141,5082,24141,5082,24141c5082,24141,6353,24141,8894,24141c8894,24141,10165,24141,10165,24141c10165,24141,10165,24141,10165,24141c10165,24141,8894,24141,8894,24141c7624,24141,7624,22871,7624,20329l7624,6353,7624,6353c7624,6353,11435,11435,15247,13977c19059,19059,22871,22871,25412,25412c25412,25412,25412,25412,25412,25412xe">
                          <v:path o:connectlocs="25412,25412;25412,25412;26682,3812;27953,1271;29224,1271;29224,1271;27953,1271;24141,1271;20329,1271;19059,1271;19059,1271;20329,1271;21600,3812;21600,19059;21600,19059;13976,11435;3812,1271;2541,0;2541,1271;2541,20329;1271,24141;0,24141;0,24141;1271,24141;5082,24141;8894,24141;10165,24141;10165,24141;8894,24141;7624,20329;7624,6353;7624,6353;15247,13977;25412,25412;25412,25412" o:connectangles="0,0,0,0,0,0,0,0,0,0,0,0,0,0,0,0,0,0,0,0,0,0,0,0,0,0,0,0,0,0,0,0,0,0,0"/>
                          <v:fill on="t" focussize="0,0"/>
                          <v:stroke on="f" weight="0.999606299212598pt" joinstyle="miter"/>
                          <v:imagedata o:title=""/>
                          <o:lock v:ext="edit" aspectratio="f"/>
                        </v:shape>
                        <v:shape id="任意多边形: 形状 369" o:spid="_x0000_s1026" o:spt="100" style="position:absolute;left:1382400;top:1440847;height:21599;width:10164;v-text-anchor:middle;" fillcolor="#BE9C59" filled="t" stroked="f" coordsize="10164,21599" o:gfxdata="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M9vRb4A&#10;AADcAAAADwAAAAAAAAABACAAAAAiAAAAZHJzL2Rvd25yZXYueG1sUEsBAhQAFAAAAAgAh07iQDMv&#10;BZ47AAAAOQAAABAAAAAAAAAAAQAgAAAADQEAAGRycy9zaGFwZXhtbC54bWxQSwUGAAAAAAYABgBb&#10;AQAAtwMAAAAA&#10;" path="m2541,20329c2541,21600,2541,21600,1271,21600c1271,21600,0,21600,0,21600c0,21600,0,21600,0,21600c0,21600,0,21600,1271,21600c2541,21600,5082,21600,5082,21600c6353,21600,7624,21600,10165,21600c10165,21600,10165,21600,10165,21600c10165,21600,10165,21600,10165,21600c10165,21600,8894,21600,8894,21600c7624,21600,7624,20329,7624,20329c7624,19059,7624,16518,7624,12706l7624,7624c7624,2541,7624,1271,7624,1271c7624,0,7624,0,8894,0c8894,0,10165,0,10165,0c10165,0,10165,0,10165,0c10165,0,10165,0,8894,0c7624,0,6353,0,5082,0c3812,0,2541,0,1271,0c1271,0,0,0,0,0c0,0,0,0,0,0c0,0,1271,0,1271,0c2541,0,2541,1271,2541,1271c2541,2541,2541,3812,2541,7624l2541,13976c2541,16518,2541,19059,2541,20329xe">
                          <v:path o:connectlocs="2541,20329;1271,21600;0,21600;0,21600;1271,21600;5082,21600;10165,21600;10165,21600;10165,21600;8894,21600;7624,20329;7624,12706;7624,7624;7624,1271;8894,0;10165,0;10165,0;8894,0;5082,0;1271,0;0,0;0,0;1271,0;2541,1271;2541,7624;2541,13976;2541,20329" o:connectangles="0,0,0,0,0,0,0,0,0,0,0,0,0,0,0,0,0,0,0,0,0,0,0,0,0,0,0"/>
                          <v:fill on="t" focussize="0,0"/>
                          <v:stroke on="f" weight="0.999606299212598pt" joinstyle="miter"/>
                          <v:imagedata o:title=""/>
                          <o:lock v:ext="edit" aspectratio="f"/>
                        </v:shape>
                        <v:shape id="任意多边形: 形状 370" o:spid="_x0000_s1026" o:spt="100" style="position:absolute;left:1390023;top:1438305;height:25411;width:29223;v-text-anchor:middle;" fillcolor="#BE9C59" filled="t" stroked="f" coordsize="29223,25411" o:gfxdata="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Q4JmW8AAAA&#10;3AAAAA8AAAAAAAAAAQAgAAAAIgAAAGRycy9kb3ducmV2LnhtbFBLAQIUABQAAAAIAIdO4kAzLwWe&#10;OwAAADkAAAAQAAAAAAAAAAEAIAAAAAsBAABkcnMvc2hhcGV4bWwueG1sUEsFBgAAAAAGAAYAWwEA&#10;ALUDAAAAAA==&#10;" path="m29223,0c27953,0,26682,0,26682,0c26682,0,25412,0,22871,0c22871,0,21600,0,21600,0c21600,0,21600,0,21600,0c21600,0,22871,0,22871,0c22871,0,22871,0,22871,1271c22871,1271,22871,2541,22871,2541c21600,5082,17788,15247,16518,19059l16518,19059,11435,3812c11435,2541,10165,1271,10165,1271c10165,1271,10165,1271,10165,0c10165,0,11435,0,11435,0c11435,0,11435,0,11435,0c11435,0,11435,0,10165,0c8894,0,6353,0,6353,0c5082,0,3812,0,1271,0c1271,0,0,0,0,0c0,0,0,0,0,0c0,0,1271,0,1271,0c2541,0,2541,1271,3812,2541l12706,22871c12706,24141,13976,25412,13976,25412c13976,25412,15247,25412,15247,22871c16518,21600,17788,17788,19059,12706c20329,8894,21600,6353,22871,3812c24141,1271,24141,1271,24141,1271c27953,1271,29223,1271,29223,0c29223,1271,29223,1271,29223,0c29223,0,29223,0,29223,0xe">
                          <v:path o:connectlocs="29223,0;26682,0;22871,0;21600,0;21600,0;22871,0;22871,1271;22871,2541;16518,19059;16518,19059;11435,3812;10165,1271;10165,0;11435,0;11435,0;10165,0;6353,0;1271,0;0,0;0,0;1271,0;3812,2541;12706,22871;13976,25412;15247,22871;19059,12706;22871,3812;24141,1271;29223,0;29223,0;29223,0" o:connectangles="0,0,0,0,0,0,0,0,0,0,0,0,0,0,0,0,0,0,0,0,0,0,0,0,0,0,0,0,0,0,0"/>
                          <v:fill on="t" focussize="0,0"/>
                          <v:stroke on="f" weight="0.999606299212598pt" joinstyle="miter"/>
                          <v:imagedata o:title=""/>
                          <o:lock v:ext="edit" aspectratio="f"/>
                        </v:shape>
                        <v:shape id="任意多边形: 形状 371" o:spid="_x0000_s1026" o:spt="100" style="position:absolute;left:1419247;top:1437035;height:26682;width:15247;v-text-anchor:middle;" fillcolor="#BE9C59" filled="t" stroked="f" coordsize="15247,26682" o:gfxdata="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qnBzvQAA&#10;ANwAAAAPAAAAAAAAAAEAIAAAACIAAABkcnMvZG93bnJldi54bWxQSwECFAAUAAAACACHTuJAMy8F&#10;njsAAAA5AAAAEAAAAAAAAAABACAAAAAMAQAAZHJzL3NoYXBleG1sLnhtbFBLBQYAAAAABgAGAFsB&#10;AAC2AwAAAAA=&#10;" path="m8894,26682c10165,26682,12706,26682,13977,26682c15247,26682,15247,26682,15247,25412c15247,24141,15247,22871,15247,21600c15247,21600,15247,21600,15247,21600c15247,21600,15247,21600,15247,21600c15247,22871,13977,24141,13977,24141c12706,24141,11435,24141,11435,24141c7624,24141,7624,24141,7624,21600c7624,20329,7624,17788,7624,16518l7624,13976c7624,13976,7624,13976,7624,13976c8894,13976,11435,13976,12706,13976c13977,13976,13977,13976,13977,15247c13977,15247,13977,16518,13977,16518c13977,16518,13977,16518,13977,16518c13977,16518,13977,16518,13977,16518c13977,16518,13977,15247,13977,13976c13977,12706,13977,11435,13977,11435c13977,11435,13977,11435,13977,11435c13977,11435,13977,11435,13977,11435c13977,11435,12706,11435,12706,11435c11435,11435,7624,11435,7624,11435c7624,11435,7624,11435,7624,11435l7624,2541c7624,2541,7624,2541,7624,2541c8894,2541,11435,2541,12706,2541c13977,2541,15247,2541,15247,3812c15247,3812,15247,5082,15247,5082c15247,5082,15247,5082,15247,5082c15247,5082,15247,5082,15247,5082c15247,5082,15247,3812,15247,2541c15247,1271,15247,1271,15247,0c15247,0,15247,0,15247,0c15247,0,15247,0,15247,0c15247,0,13977,0,13977,0c13977,0,6353,0,6353,0c6353,0,5082,0,3812,0c2541,0,2541,0,1271,0c1271,0,0,0,0,0c0,0,0,0,0,0c0,0,1271,0,1271,0c2541,0,2541,1271,2541,1271c2541,2541,2541,3812,2541,7624l2541,13976c2541,16518,2541,19059,2541,20329c2541,21600,2541,21600,1271,21600c1271,21600,0,21600,0,21600c0,21600,0,21600,0,21600c0,21600,0,21600,1271,21600c2541,21600,2541,21600,3812,21600c5082,21600,5082,21600,5082,21600c7624,26682,7624,26682,8894,26682xe">
                          <v:path o:connectlocs="8894,26682;13977,26682;15247,25412;15247,21600;15247,21600;15247,21600;13977,24141;11435,24141;7624,21600;7624,16518;7624,13976;7624,13976;12706,13976;13977,15247;13977,16518;13977,16518;13977,16518;13977,13976;13977,11435;13977,11435;13977,11435;12706,11435;7624,11435;7624,11435;7624,2541;7624,2541;12706,2541;15247,3812;15247,5082;15247,5082;15247,5082;15247,2541;15247,0;15247,0;15247,0;13977,0;6353,0;3812,0;1271,0;0,0;0,0;1271,0;2541,1271;2541,7624;2541,13976;2541,20329;1271,21600;0,21600;0,21600;1271,21600;3812,21600;5082,21600;8894,26682" o:connectangles="0,0,0,0,0,0,0,0,0,0,0,0,0,0,0,0,0,0,0,0,0,0,0,0,0,0,0,0,0,0,0,0,0,0,0,0,0,0,0,0,0,0,0,0,0,0,0,0,0,0,0,0,0"/>
                          <v:fill on="t" focussize="0,0"/>
                          <v:stroke on="f" weight="0.999606299212598pt" joinstyle="miter"/>
                          <v:imagedata o:title=""/>
                          <o:lock v:ext="edit" aspectratio="f"/>
                        </v:shape>
                        <v:shape id="任意多边形: 形状 372" o:spid="_x0000_s1026" o:spt="100" style="position:absolute;left:1438305;top:1437035;height:26246;width:40658;v-text-anchor:middle;" fillcolor="#BE9C59" filled="t" stroked="f" coordsize="40658,26246" o:gfxdata="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QBJrC8AAAA&#10;3AAAAA8AAAAAAAAAAQAgAAAAIgAAAGRycy9kb3ducmV2LnhtbFBLAQIUABQAAAAIAIdO4kAzLwWe&#10;OwAAADkAAAAQAAAAAAAAAAEAIAAAAAsBAABkcnMvc2hhcGV4bWwueG1sUEsFBgAAAAAGAAYAWwEA&#10;ALUDAAAAAA==&#10;" path="m38118,25412c40659,24141,40659,21600,40659,20329c40659,17788,39388,15247,35577,11435l34306,10165c31765,7624,30494,6353,30494,5082c30494,2541,31765,1271,34306,1271c36847,1271,36847,2541,38118,2541c39388,3812,39388,3812,39388,5082c39388,5082,39388,5082,39388,5082c39388,5082,39388,5082,39388,3812c39388,1271,39388,0,39388,0c39388,0,39388,0,39388,0c38118,0,36847,0,35577,0c30494,0,27953,2541,27953,6353c27953,8894,29224,11435,33035,13976l34306,15247c36847,17788,38118,19059,38118,20329c38118,21600,36847,24141,34306,24141c31765,24141,30494,22871,29224,20329c29224,20329,29224,19059,29224,19059c29224,19059,29224,19059,29224,19059c29224,19059,29224,19059,29224,20329c29224,20329,29224,22871,29224,24141c29224,24141,29224,25412,29224,25412c29224,25412,29224,25412,27953,25412c27953,25412,26682,25412,24141,22871c21600,20329,20329,17788,16518,13976c20329,11435,20329,8894,20329,6353c20329,3812,19059,2541,17788,1271c16518,0,13977,0,11435,0c10165,0,7624,0,6353,0c5082,0,3812,0,1271,0c1271,0,0,0,0,0c0,0,0,0,0,0c0,0,1271,0,1271,0c2541,0,2541,1271,2541,1271c2541,2541,2541,3812,2541,7624l2541,13976c2541,16518,2541,19059,2541,20329c2541,21600,2541,21600,1271,21600c1271,21600,0,21600,0,21600c0,21600,0,21600,0,21600c0,21600,0,21600,1271,21600c2541,21600,5082,21600,5082,21600c5082,21600,7624,21600,10165,21600c10165,21600,11435,21600,11435,21600c11435,21600,11435,21600,11435,21600c11435,21600,10165,21600,10165,21600c8894,21600,8894,20329,8894,20329c8894,19059,8894,16518,8894,12706l8894,12706c8894,12706,8894,12706,8894,12706l11435,12706c11435,12706,11435,12706,11435,12706c11435,12706,13977,15247,15247,17788c16518,20329,17788,21600,20329,22871c21600,22871,21600,22871,24141,22871l26682,22871c26682,22871,26682,22871,26682,22871c26682,22871,26682,22871,26682,22871c27953,22871,29224,24141,31765,24141c34306,26682,36847,26682,38118,25412xm15247,13976c15247,13976,13977,13976,12706,13976c11435,13976,11435,13976,10165,13976c10165,13976,10165,13976,10165,13976l10165,3812c10165,3812,10165,3812,10165,3812c10165,3812,11435,3812,11435,3812c13977,3812,16518,5082,16518,10165c16518,11435,15247,13976,15247,13976xe">
                          <v:path o:connectlocs="38118,25412;40659,20329;35577,11435;34306,10165;30494,5082;34306,1271;38118,2541;39388,5082;39388,5082;39388,3812;39388,0;39388,0;35577,0;27953,6353;33035,13976;34306,15247;38118,20329;34306,24141;29224,20329;29224,19059;29224,19059;29224,20329;29224,24141;29224,25412;27953,25412;24141,22871;16518,13976;20329,6353;17788,1271;11435,0;6353,0;1271,0;0,0;0,0;1271,0;2541,1271;2541,7624;2541,13976;2541,20329;1271,21600;0,21600;0,21600;1271,21600;5082,21600;10165,21600;11435,21600;11435,21600;10165,21600;8894,20329;8894,12706;8894,12706;8894,12706;11435,12706;11435,12706;15247,17788;20329,22871;24141,22871;26682,22871;26682,22871;26682,22871;31765,24141;38118,25412;15247,13976;12706,13976;10165,13976;10165,13976;10165,3812;10165,3812;11435,3812;16518,10165;15247,13976" o:connectangles="0,0,0,0,0,0,0,0,0,0,0,0,0,0,0,0,0,0,0,0,0,0,0,0,0,0,0,0,0,0,0,0,0,0,0,0,0,0,0,0,0,0,0,0,0,0,0,0,0,0,0,0,0,0,0,0,0,0,0,0,0,0,0,0,0,0,0,0,0,0,0"/>
                          <v:fill on="t" focussize="0,0"/>
                          <v:stroke on="f" weight="0.999606299212598pt" joinstyle="miter"/>
                          <v:imagedata o:title=""/>
                          <o:lock v:ext="edit" aspectratio="f"/>
                        </v:shape>
                        <v:shape id="任意多边形: 形状 373" o:spid="_x0000_s1026" o:spt="100" style="position:absolute;left:1484047;top:1440847;height:21599;width:10164;v-text-anchor:middle;" fillcolor="#BE9C59" filled="t" stroked="f" coordsize="10164,21599" o:gfxdata="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z+znK/&#10;AAAA3AAAAA8AAAAAAAAAAQAgAAAAIgAAAGRycy9kb3ducmV2LnhtbFBLAQIUABQAAAAIAIdO4kAz&#10;LwWeOwAAADkAAAAQAAAAAAAAAAEAIAAAAA4BAABkcnMvc2hhcGV4bWwueG1sUEsFBgAAAAAGAAYA&#10;WwEAALgDAAAAAA==&#10;" path="m2541,20329c2541,21600,2541,21600,1271,21600c1271,21600,0,21600,0,21600c0,21600,0,21600,0,21600c0,21600,0,21600,1271,21600c2541,21600,5082,21600,5082,21600c6353,21600,7624,21600,10165,21600c10165,21600,10165,21600,10165,21600c10165,21600,10165,21600,10165,21600c10165,21600,8894,21600,8894,21600c7624,21600,7624,20329,7624,20329c7624,19059,7624,16518,7624,12706l7624,7624c7624,2541,7624,1271,7624,1271c7624,0,7624,0,8894,0c8894,0,10165,0,10165,0c10165,0,10165,0,10165,0c10165,0,10165,0,8894,0c7624,0,6353,0,5082,0c3812,0,2541,0,1271,0c1271,0,0,0,0,0c0,0,0,0,0,0c0,0,1271,0,1271,0c2541,0,2541,1271,2541,1271c2541,2541,2541,3812,2541,7624l2541,13976c3812,16518,3812,19059,2541,20329xe">
                          <v:path o:connectlocs="2541,20329;1271,21600;0,21600;0,21600;1271,21600;5082,21600;10165,21600;10165,21600;10165,21600;8894,21600;7624,20329;7624,12706;7624,7624;7624,1271;8894,0;10165,0;10165,0;8894,0;5082,0;1271,0;0,0;0,0;1271,0;2541,1271;2541,7624;2541,13976;2541,20329" o:connectangles="0,0,0,0,0,0,0,0,0,0,0,0,0,0,0,0,0,0,0,0,0,0,0,0,0,0,0"/>
                          <v:fill on="t" focussize="0,0"/>
                          <v:stroke on="f" weight="0.999606299212598pt" joinstyle="miter"/>
                          <v:imagedata o:title=""/>
                          <o:lock v:ext="edit" aspectratio="f"/>
                        </v:shape>
                        <v:shape id="任意多边形: 形状 374" o:spid="_x0000_s1026" o:spt="100" style="position:absolute;left:1498023;top:1440847;height:24141;width:44470;v-text-anchor:middle;" fillcolor="#BE9C59" filled="t" stroked="f" coordsize="44470,24141" o:gfxdata="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4pTdx&#10;wAAAANwAAAAPAAAAAAAAAAEAIAAAACIAAABkcnMvZG93bnJldi54bWxQSwECFAAUAAAACACHTuJA&#10;My8FnjsAAAA5AAAAEAAAAAAAAAABACAAAAAPAQAAZHJzL3NoYXBleG1sLnhtbFBLBQYAAAAABgAG&#10;AFsBAAC5AwAAAAA=&#10;" path="m35576,11435c35576,10165,40659,2541,41929,1271c43200,0,43200,0,43200,0c43200,0,44471,0,44471,0c44471,0,44471,0,44471,0c44471,0,44471,0,44471,0c43200,0,41929,0,40659,0c39388,0,38118,0,38118,0c38118,0,38118,0,38118,0c38118,0,38118,0,38118,0c38118,0,39388,0,39388,1271c39388,1271,39388,2541,39388,2541c39388,3812,34306,10165,34306,11435c34306,10165,29223,2541,29223,1271c29223,1271,29223,0,29223,0c29223,0,29223,0,29223,0c29223,0,30494,0,30494,0c30494,0,30494,0,30494,0c29223,0,27953,0,26682,0c25412,0,22871,0,22871,0c22871,0,22871,0,22871,0c22871,0,22871,0,21600,0c21600,0,20329,0,19059,0l6353,0c5082,0,3812,0,2541,0c1271,0,1271,0,1271,0c1271,0,1271,0,1271,1271c1271,1271,0,5082,0,5082c0,5082,0,5082,0,5082c0,5082,0,5082,0,5082c0,5082,0,3812,0,3812c0,2541,1271,2541,2541,2541l7624,2541,7624,16518c7624,19059,7624,21600,7624,22871c7624,24141,7624,24141,6353,24141c6353,24141,5082,24141,5082,24141c5082,24141,5082,24141,5082,24141c5082,24141,5082,24141,6353,24141c7624,24141,10165,24141,10165,24141c11435,24141,12706,24141,15247,24141c15247,24141,16518,24141,16518,24141c16518,24141,16518,24141,16518,24141c16518,24141,15247,24141,15247,24141c13976,24141,13976,22871,13976,22871c13976,21600,13976,19059,13976,15247l13976,1271,17788,1271c20329,1271,21600,2541,21600,2541l21600,2541c21600,2541,21600,3812,21600,3812c21600,3812,21600,3812,21600,3812c21600,2541,21600,1271,21600,0c21600,0,22871,0,22871,0c22871,0,24141,1271,25412,2541c26682,3812,30494,11435,31765,11435c31765,12706,33035,12706,33035,15247l33035,17788c33035,17788,33035,20329,33035,21600c33035,22871,33035,22871,31765,22871c31765,22871,30494,22871,30494,22871c30494,22871,30494,22871,30494,22871c30494,22871,30494,22871,31765,22871c33035,22871,35576,22871,35576,22871c36847,22871,38118,22871,40659,22871c40659,22871,41929,22871,41929,22871c41929,22871,41929,22871,41929,22871c41929,22871,40659,22871,40659,22871c39388,22871,39388,21600,39388,21600c39388,20329,39388,19059,39388,17788l39388,15247c35576,12706,35576,11435,35576,11435xe">
                          <v:path o:connectlocs="35576,11435;41929,1271;43200,0;44471,0;44471,0;44471,0;40659,0;38118,0;38118,0;38118,0;39388,1271;39388,2541;34306,11435;29223,1271;29223,0;29223,0;30494,0;30494,0;26682,0;22871,0;22871,0;21600,0;19059,0;6353,0;2541,0;1271,0;1271,1271;0,5082;0,5082;0,5082;0,3812;2541,2541;7624,2541;7624,16518;7624,22871;6353,24141;5082,24141;5082,24141;6353,24141;10165,24141;15247,24141;16518,24141;16518,24141;15247,24141;13976,22871;13976,15247;13976,1271;17788,1271;21600,2541;21600,2541;21600,3812;21600,3812;21600,0;22871,0;25412,2541;31765,11435;33035,15247;33035,17788;33035,21600;31765,22871;30494,22871;30494,22871;31765,22871;35576,22871;40659,22871;41929,22871;41929,22871;40659,22871;39388,21600;39388,17788;39388,15247;35576,11435" o:connectangles="0,0,0,0,0,0,0,0,0,0,0,0,0,0,0,0,0,0,0,0,0,0,0,0,0,0,0,0,0,0,0,0,0,0,0,0,0,0,0,0,0,0,0,0,0,0,0,0,0,0,0,0,0,0,0,0,0,0,0,0,0,0,0,0,0,0,0,0,0,0,0,0"/>
                          <v:fill on="t" focussize="0,0"/>
                          <v:stroke on="f" weight="0.999606299212598pt" joinstyle="miter"/>
                          <v:imagedata o:title=""/>
                          <o:lock v:ext="edit" aspectratio="f"/>
                        </v:shape>
                      </v:group>
                    </v:group>
                    <v:group id="图形 6" o:spid="_x0000_s1026" o:spt="203" style="position:absolute;left:1110494;top:1169258;height:71673;width:462493;" coordorigin="1110494,1169258" coordsize="462493,71673" o:gfxdata="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GgvI9W+AAAA3AAAAA8AAAAAAAAAAQAgAAAAIgAAAGRycy9kb3ducmV2Lnht&#10;bFBLAQIUABQAAAAIAIdO4kAzLwWeOwAAADkAAAAVAAAAAAAAAAEAIAAAAA0BAABkcnMvZ3JvdXBz&#10;aGFwZXhtbC54bWxQSwUGAAAAAAYABgBgAQAAygMAAAAA&#10;">
                      <o:lock v:ext="edit" aspectratio="f"/>
                      <v:group id="图形 6" o:spid="_x0000_s1026" o:spt="203" style="position:absolute;left:1110494;top:1169258;height:71673;width:351952;" coordorigin="1110494,1169258" coordsize="351952,71673" o:gfxdata="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mP29osAAAADcAAAADwAAAAAAAAABACAAAAAiAAAAZHJzL2Rvd25yZXYu&#10;eG1sUEsBAhQAFAAAAAgAh07iQDMvBZ47AAAAOQAAABUAAAAAAAAAAQAgAAAADwEAAGRycy9ncm91&#10;cHNoYXBleG1sLnhtbFBLBQYAAAAABgAGAGABAADMAwAAAAA=&#10;">
                        <o:lock v:ext="edit" aspectratio="f"/>
                        <v:group id="图形 6" o:spid="_x0000_s1026" o:spt="203" style="position:absolute;left:1222305;top:1169258;height:71673;width:240141;" coordorigin="1222305,1169258" coordsize="240141,71673" o:gfxdata="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97EYOcAAAADcAAAADwAAAAAAAAABACAAAAAiAAAAZHJzL2Rvd25yZXYu&#10;eG1sUEsBAhQAFAAAAAgAh07iQDMvBZ47AAAAOQAAABUAAAAAAAAAAQAgAAAADwEAAGRycy9ncm91&#10;cHNoYXBleG1sLnhtbFBLBQYAAAAABgAGAGABAADMAwAAAAA=&#10;">
                          <o:lock v:ext="edit" aspectratio="f"/>
                          <v:shape id="任意多边形: 形状 378" o:spid="_x0000_s1026" o:spt="100" style="position:absolute;left:1222305;top:1198050;height:30172;width:64996;v-text-anchor:middle;" fillcolor="#BE9C59" filled="t" stroked="f" coordsize="64996,30172" o:gfxdata="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3mlf9ugAAANwA&#10;AAAPAAAAAAAAAAEAIAAAACIAAABkcnMvZG93bnJldi54bWxQSwECFAAUAAAACACHTuJAMy8FnjsA&#10;AAA5AAAAEAAAAAAAAAABACAAAAAJAQAAZHJzL3NoYXBleG1sLnhtbFBLBQYAAAAABgAGAFsBAACz&#10;AwAAAAA=&#10;" path="m10165,11550c8894,11550,8894,9009,7624,7738c6353,6468,5082,6468,3812,6468c2541,6468,0,9009,0,12820c0,16632,3812,28068,5082,29338c6353,30609,11435,30609,11435,28068c10165,26797,8894,21715,10165,19173c11435,16632,13977,12820,21600,9009c29224,5197,34306,5197,35577,5197c36847,5197,36847,7738,35577,9009c35577,9009,30494,15362,30494,15362c30494,15362,29224,16632,29224,15362c29224,14091,29224,11550,26682,11550c25412,10279,22871,10279,22871,12820c21600,15362,22871,16632,24141,17903c25412,19173,26682,20444,25412,20444c24141,20444,20329,22985,20329,22985c20329,22985,17788,22985,17788,24256c17788,26797,19059,29338,20329,28068c21600,28068,24141,25526,26682,24256c29224,22985,31765,21715,33035,22985c34306,24256,34306,25526,36847,26797c39388,28068,43200,28068,45741,26797c47012,25526,58447,21715,59718,21715c62259,21715,64800,24256,64800,20444c66071,16632,60988,5197,54635,2656c48282,115,40659,-1156,31765,1385c22871,2656,19059,5197,15247,7738c12706,11550,11435,12820,10165,11550l10165,11550xm33035,19173c33035,19173,33035,19173,31765,19173c30494,19173,36847,15362,39388,14091c41929,12820,40659,11550,39388,9009c38118,7738,38118,7738,38118,6468c40659,6468,43200,6468,45741,6468c49553,6468,54635,7738,57176,11550c58447,14091,50824,16632,49553,17903c47012,19173,41929,21715,40659,22985c39388,22985,39388,21715,38118,20444c35577,17903,33035,19173,33035,19173xe">
                            <v:path o:connectlocs="10165,11550;7624,7738;3812,6468;0,12820;5082,29338;11435,28068;10165,19173;21600,9009;35577,5197;35577,9009;30494,15362;29224,15362;26682,11550;22871,12820;24141,17903;25412,20444;20329,22985;17788,24256;20329,28068;26682,24256;33035,22985;36847,26797;45741,26797;59718,21715;64800,20444;54635,2656;31765,1385;15247,7738;10165,11550;10165,11550;33035,19173;31765,19173;39388,14091;39388,9009;38118,6468;45741,6468;57176,11550;49553,17903;40659,22985;38118,20444;33035,19173" o:connectangles="0,0,0,0,0,0,0,0,0,0,0,0,0,0,0,0,0,0,0,0,0,0,0,0,0,0,0,0,0,0,0,0,0,0,0,0,0,0,0,0,0"/>
                            <v:fill on="t" focussize="0,0"/>
                            <v:stroke on="f" weight="0.999606299212598pt" joinstyle="miter"/>
                            <v:imagedata o:title=""/>
                            <o:lock v:ext="edit" aspectratio="f"/>
                          </v:shape>
                          <v:shape id="任意多边形: 形状 379" o:spid="_x0000_s1026" o:spt="100" style="position:absolute;left:1305847;top:1180376;height:60555;width:40052;v-text-anchor:middle;" fillcolor="#BE9C59" filled="t" stroked="f" coordsize="40052,60555" o:gfxdata="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JApMC/&#10;AAAA3AAAAA8AAAAAAAAAAQAgAAAAIgAAAGRycy9kb3ducmV2LnhtbFBLAQIUABQAAAAIAIdO4kAz&#10;LwWeOwAAADkAAAAQAAAAAAAAAAEAIAAAAA4BAABkcnMvc2hhcGV4bWwueG1sUEsFBgAAAAAGAAYA&#10;WwEAALgDAAAAAA==&#10;" path="m5400,13976c2859,13976,1588,15247,2859,17788c2859,21600,5400,21600,4129,26682c4129,31765,1588,43200,1588,44471c1588,45741,318,49553,318,49553c318,50824,-953,54635,1588,54635c4129,54635,4129,52094,5400,49553c5400,48282,7941,34306,7941,31765c7941,29223,7941,24141,9212,21600c9212,20329,10482,17788,9212,15247c7941,16518,7941,13976,5400,13976l5400,13976xm19377,16518c18106,16518,16835,16518,16835,17788c15565,19059,16835,21600,18106,22871c18106,24141,19377,26682,19377,27953c19377,29223,19377,39388,19377,40659c20647,41929,21918,40659,23188,38118c24459,35576,24459,33035,24459,31765c24459,30494,23188,29223,24459,26682c25729,24141,24459,21600,24459,19059c21918,17788,19377,16518,19377,16518l19377,16518xm35894,0c34624,0,33353,0,32082,0c30812,1271,30812,2541,32082,5082c33353,7624,33353,8894,33353,10165c33353,11435,33353,25412,33353,29223c33353,33035,33353,39388,33353,44471c33353,49553,33353,57176,34624,59718c35894,62259,38435,58447,38435,55906c38435,53365,37165,54635,37165,49553c37165,45741,35894,22871,35894,20329c35894,19059,35894,12706,37165,10165c38435,7624,40976,6353,39706,3812c39706,2541,35894,0,35894,0xe">
                            <v:path o:connectlocs="5400,13976;2859,17788;4129,26682;1588,44471;318,49553;1588,54635;5400,49553;7941,31765;9212,21600;9212,15247;5400,13976;5400,13976;19377,16518;16835,17788;18106,22871;19377,27953;19377,40659;23188,38118;24459,31765;24459,26682;24459,19059;19377,16518;19377,16518;35894,0;32082,0;32082,5082;33353,10165;33353,29223;33353,44471;34624,59718;38435,55906;37165,49553;35894,20329;37165,10165;39706,3812;35894,0" o:connectangles="0,0,0,0,0,0,0,0,0,0,0,0,0,0,0,0,0,0,0,0,0,0,0,0,0,0,0,0,0,0,0,0,0,0,0,0"/>
                            <v:fill on="t" focussize="0,0"/>
                            <v:stroke on="f" weight="0.999606299212598pt" joinstyle="miter"/>
                            <v:imagedata o:title=""/>
                            <o:lock v:ext="edit" aspectratio="f"/>
                          </v:shape>
                          <v:shape id="任意多边形: 形状 380" o:spid="_x0000_s1026" o:spt="100" style="position:absolute;left:1366797;top:1181148;height:51848;width:37702;v-text-anchor:middle;" fillcolor="#BE9C59" filled="t" stroked="f" coordsize="37702,51848" o:gfxdata="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7Zlo28AAAA&#10;3AAAAA8AAAAAAAAAAQAgAAAAIgAAAGRycy9kb3ducmV2LnhtbFBLAQIUABQAAAAIAIdO4kAzLwWe&#10;OwAAADkAAAAQAAAAAAAAAAEAIAAAAAsBAABkcnMvc2hhcGV4bWwueG1sUEsFBgAAAAAGAAYAWwEA&#10;ALUDAAAAAA==&#10;" path="m21956,41157c23226,43698,29579,52593,34662,51322c39744,50051,37203,43698,35932,42428c33391,41157,24497,37346,24497,37346c19415,34804,20685,38616,21956,41157l21956,41157xm16873,9393c16873,9393,15603,4310,16873,3040c16873,498,18144,-772,19415,498c20685,498,23226,4310,21956,5581c21956,6851,20685,9393,20685,9393c20685,10663,19415,10663,19415,11934c19415,13204,19415,14475,18144,15745c19415,15745,20685,14475,21956,14475c23226,13204,24497,13204,27038,11934c28309,10663,30850,11934,32120,13204c33391,14475,32120,15745,30850,17016c29579,18287,27038,17016,27038,18287c25768,18287,20685,20828,19415,22098c18144,25910,16873,30993,16873,33534c15603,37346,11791,41157,9250,43698c6709,46240,5438,50051,4168,51322c1626,52593,1626,51322,1626,50051c1626,48781,-915,47510,356,44969c1626,43698,1626,41157,2897,42428c4168,43698,5438,43698,5438,43698c5438,43698,9250,38616,11791,36075c13062,33534,15603,28451,15603,25910c15603,25910,15603,24640,16873,23369c15603,24640,14332,24640,13062,25910c10521,27181,10521,28451,7979,25910c4168,24640,4168,23369,2897,20828c2897,19557,4168,18287,4168,17016c5438,17016,7979,17016,10521,18287c13062,18287,16873,17016,16873,15745c16873,15745,16873,15745,16873,15745c15603,13204,16873,9393,16873,9393xe">
                            <v:path o:connectlocs="21956,41157;34662,51322;35932,42428;24497,37346;21956,41157;21956,41157;16873,9393;16873,3040;19415,498;21956,5581;20685,9393;19415,11934;18144,15745;21956,14475;27038,11934;32120,13204;30850,17016;27038,18287;19415,22098;16873,33534;9250,43698;4168,51322;1626,50051;356,44969;2897,42428;5438,43698;11791,36075;15603,25910;16873,23369;13062,25910;7979,25910;2897,20828;4168,17016;10521,18287;16873,15745;16873,15745;16873,9393" o:connectangles="0,0,0,0,0,0,0,0,0,0,0,0,0,0,0,0,0,0,0,0,0,0,0,0,0,0,0,0,0,0,0,0,0,0,0,0,0"/>
                            <v:fill on="t" focussize="0,0"/>
                            <v:stroke on="f" weight="0.999606299212598pt" joinstyle="miter"/>
                            <v:imagedata o:title=""/>
                            <o:lock v:ext="edit" aspectratio="f"/>
                          </v:shape>
                          <v:shape id="任意多边形: 形状 381" o:spid="_x0000_s1026" o:spt="100" style="position:absolute;left:1420517;top:1169258;height:68640;width:41929;v-text-anchor:middle;" fillcolor="#BE9C59" filled="t" stroked="f" coordsize="41929,68640" o:gfxdata="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tjMma/&#10;AAAA3AAAAA8AAAAAAAAAAQAgAAAAIgAAAGRycy9kb3ducmV2LnhtbFBLAQIUABQAAAAIAIdO4kAz&#10;LwWeOwAAADkAAAAQAAAAAAAAAAEAIAAAAA4BAABkcnMvc2hhcGV4bWwueG1sUEsFBgAAAAAGAAYA&#10;WwEAALgDAAAAAA==&#10;" path="m10165,17471c10165,17471,11435,18741,11435,20012c11435,20012,12706,21282,12706,22553c12706,23824,12706,27635,12706,27635c12706,28906,12706,31447,12706,31447c12706,32718,13976,33988,13976,33988c13976,33988,15247,33988,15247,32718c15247,31447,16518,31447,16518,31447c16518,31447,19059,32718,17788,32718c17788,32718,17788,33988,16518,33988c15247,35259,6353,39071,6353,39071c6353,39071,3812,40341,2541,40341c1271,40341,0,40341,0,41612c0,42882,0,44153,1271,45424c1271,45424,3812,46694,5082,45424c7624,44153,10165,41612,11435,40341c13976,37800,17788,36529,20329,35259c22871,33988,27953,31447,31765,31447c34306,31447,35576,32718,34306,32718c34306,33988,31765,35259,31765,35259c30494,35259,31765,36529,31765,36529c31765,36529,33035,36529,35576,35259c38118,33988,41929,33988,41929,33988c41929,32718,40659,27635,38118,27635c34306,27635,31765,27635,30494,28906c29223,28906,29223,28906,29223,27635c30494,26365,31765,25094,33035,22553c34306,20012,34306,20012,34306,18741c33035,17471,31765,16200,31765,14929c31765,14929,31765,13659,33035,12388c34306,11118,36847,9847,35576,8576c34306,7306,33035,8576,31765,7306c31765,6035,30494,4765,31765,4765c33035,4765,34306,4765,33035,3494c33035,3494,31765,2223,31765,953c30494,-318,29223,-318,29223,953c29223,2223,29223,3494,29223,4765c29223,6035,29223,7306,29223,7306c29223,8576,30494,8576,30494,8576c30494,8576,30494,9847,29223,11118c27953,12388,26682,11118,26682,12388c26682,13659,26682,16200,26682,16200c26682,16200,27953,16200,27953,17471c27953,18741,25412,23824,25412,23824c25412,25094,26682,23824,26682,25094c26682,26365,26682,27635,26682,28906c25412,28906,24141,30176,24141,30176c24141,30176,21600,30176,22871,28906c22871,26365,24141,23824,24141,22553c24141,21282,25412,21282,24141,21282c22871,21282,24141,20012,22871,20012c21600,20012,20329,21282,21600,20012c21600,18741,24141,13659,24141,11118c24141,8576,24141,7306,22871,7306c21600,7306,19059,8576,19059,8576c19059,9847,20329,11118,20329,12388c20329,13659,20329,18741,20329,18741c20329,18741,20329,22553,20329,22553c20329,22553,16518,25094,17788,22553c17788,20012,17788,17471,17788,16200c17788,14929,13976,12388,13976,12388c10165,14929,10165,17471,10165,17471l10165,17471xm16518,44153c16518,42882,17788,41612,19059,41612c20329,41612,24141,39071,26682,39071c27953,39071,27953,41612,27953,42882c27953,44153,26682,45424,25412,46694c24141,47965,27953,47965,27953,47965c27953,47965,31765,46694,34306,46694c35576,46694,35576,49235,35576,51776c35576,53047,30494,53047,29223,53047c27953,53047,29223,54318,29223,55588c29223,56859,29223,58129,27953,61941c26682,65753,25412,67024,22871,68294c21600,69565,19059,67024,17788,65753c16518,64482,16518,64482,15247,63212c15247,61941,17788,61941,19059,63212c20329,64482,22871,63212,24141,63212c25412,63212,26682,58129,26682,56859c26682,55588,25412,54318,25412,54318c25412,54318,22871,55588,20329,55588c17788,56859,16518,58129,15247,58129c13976,58129,11435,56859,11435,55588c11435,54318,15247,54318,16518,53047c17788,53047,22871,50506,22871,50506c22871,49235,24141,45424,21600,45424c20329,45424,19059,46694,17788,46694c17788,46694,16518,45424,16518,44153xe">
                            <v:path o:connectlocs="10165,17471;11435,20012;12706,22553;12706,27635;12706,31447;13976,33988;15247,32718;16518,31447;17788,32718;16518,33988;6353,39071;2541,40341;0,41612;1271,45424;5082,45424;11435,40341;20329,35259;31765,31447;34306,32718;31765,35259;31765,36529;35576,35259;41929,33988;38118,27635;30494,28906;29223,27635;33035,22553;34306,18741;31765,14929;33035,12388;35576,8576;31765,7306;31765,4765;33035,3494;31765,953;29223,953;29223,4765;29223,7306;30494,8576;29223,11118;26682,12388;26682,16200;27953,17471;25412,23824;26682,25094;26682,28906;24141,30176;22871,28906;24141,22553;24141,21282;22871,20012;21600,20012;24141,11118;22871,7306;19059,8576;20329,12388;20329,18741;20329,22553;17788,22553;17788,16200;13976,12388;10165,17471;10165,17471;16518,44153;19059,41612;26682,39071;27953,42882;25412,46694;27953,47965;34306,46694;35576,51776;29223,53047;29223,55588;27953,61941;22871,68294;17788,65753;15247,63212;19059,63212;24141,63212;26682,56859;25412,54318;20329,55588;15247,58129;11435,55588;16518,53047;22871,50506;21600,45424;17788,46694;16518,44153" o:connectangles="0,0,0,0,0,0,0,0,0,0,0,0,0,0,0,0,0,0,0,0,0,0,0,0,0,0,0,0,0,0,0,0,0,0,0,0,0,0,0,0,0,0,0,0,0,0,0,0,0,0,0,0,0,0,0,0,0,0,0,0,0,0,0,0,0,0,0,0,0,0,0,0,0,0,0,0,0,0,0,0,0,0,0,0,0,0,0,0,0"/>
                            <v:fill on="t" focussize="0,0"/>
                            <v:stroke on="f" weight="0.999606299212598pt" joinstyle="miter"/>
                            <v:imagedata o:title=""/>
                            <o:lock v:ext="edit" aspectratio="f"/>
                          </v:shape>
                        </v:group>
                        <v:shape id="任意多边形: 形状 382" o:spid="_x0000_s1026" o:spt="100" style="position:absolute;left:1110494;top:1215952;height:1270;width:92752;v-text-anchor:middle;" fillcolor="#BE9C59" filled="t" stroked="f" coordsize="92752,1270" o:gfxdata="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akjOC/&#10;AAAA3AAAAA8AAAAAAAAAAQAgAAAAIgAAAGRycy9kb3ducmV2LnhtbFBLAQIUABQAAAAIAIdO4kAz&#10;LwWeOwAAADkAAAAQAAAAAAAAAAEAIAAAAA4BAABkcnMvc2hhcGV4bWwueG1sUEsFBgAAAAAGAAYA&#10;WwEAALgDAAAAAA==&#10;" path="m0,0l92753,0,92753,1271,0,1271xe">
                          <v:path o:connectlocs="0,0;92753,0;92753,1271;0,1271" o:connectangles="0,0,0,0"/>
                          <v:fill on="t" focussize="0,0"/>
                          <v:stroke on="f" weight="0.999606299212598pt" joinstyle="miter"/>
                          <v:imagedata o:title=""/>
                          <o:lock v:ext="edit" aspectratio="f"/>
                        </v:shape>
                      </v:group>
                      <v:shape id="任意多边形: 形状 383" o:spid="_x0000_s1026" o:spt="100" style="position:absolute;left:1480235;top:1215952;height:1270;width:92752;v-text-anchor:middle;" fillcolor="#BE9C59" filled="t" stroked="f" coordsize="92752,1270" o:gfxdata="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6Cl7vQAA&#10;ANwAAAAPAAAAAAAAAAEAIAAAACIAAABkcnMvZG93bnJldi54bWxQSwECFAAUAAAACACHTuJAMy8F&#10;njsAAAA5AAAAEAAAAAAAAAABACAAAAAMAQAAZHJzL3NoYXBleG1sLnhtbFBLBQYAAAAABgAGAFsB&#10;AAC2AwAAAAA=&#10;" path="m0,0l92753,0,92753,1271,0,1271xe">
                        <v:path o:connectlocs="0,0;92753,0;92753,1271;0,1271" o:connectangles="0,0,0,0"/>
                        <v:fill on="t" focussize="0,0"/>
                        <v:stroke on="f" weight="0.999606299212598pt" joinstyle="miter"/>
                        <v:imagedata o:title=""/>
                        <o:lock v:ext="edit" aspectratio="f"/>
                      </v:shape>
                    </v:group>
                    <v:group id="图形 6" o:spid="_x0000_s1026" o:spt="203" style="position:absolute;left:1113035;top:1250258;height:115623;width:463447;" coordorigin="1113035,1250258" coordsize="463447,115623" o:gfxdata="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ytvZpvwAAANwAAAAPAAAAAAAAAAEAIAAAACIAAABkcnMvZG93bnJldi54&#10;bWxQSwECFAAUAAAACACHTuJAMy8FnjsAAAA5AAAAFQAAAAAAAAABACAAAAAOAQAAZHJzL2dyb3Vw&#10;c2hhcGV4bWwueG1sUEsFBgAAAAAGAAYAYAEAAMsDAAAAAA==&#10;">
                      <o:lock v:ext="edit" aspectratio="f"/>
                      <v:shape id="任意多边形: 形状 385" o:spid="_x0000_s1026" o:spt="100" style="position:absolute;left:1113035;top:1250258;height:115623;width:95294;v-text-anchor:middle;" fillcolor="#BE9C59" filled="t" stroked="f" coordsize="95294,115623" o:gfxdata="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N2sr4A&#10;AADcAAAADwAAAAAAAAABACAAAAAiAAAAZHJzL2Rvd25yZXYueG1sUEsBAhQAFAAAAAgAh07iQDMv&#10;BZ47AAAAOQAAABAAAAAAAAAAAQAgAAAADQEAAGRycy9zaGFwZXhtbC54bWxQSwUGAAAAAAYABgBb&#10;AQAAtwMAAAAA&#10;" path="m62259,1271c64800,0,68612,1271,69882,3812c71153,5082,69882,5082,71153,6353c74965,8894,74965,12706,72424,15247c71153,16518,69882,17788,68612,19059c66071,20329,63529,22871,58447,22871c57176,22871,57176,24141,55906,24141c54635,25412,54635,25412,53365,25412c53365,26682,52094,27953,53365,27953c53365,27953,54635,27953,54635,27953c54635,27953,57176,27953,57176,27953c58447,27953,58447,27953,59718,27953c60988,27953,62259,31765,63529,33035c64800,34306,67341,33035,68612,34306c71153,35576,73694,36847,74965,38118c74965,39388,76235,40659,76235,43200c73694,44471,71153,47012,69882,48282c67341,50824,66071,52094,64800,54635c64800,55906,63529,57176,67341,58447c76235,59718,95294,54635,95294,66071c95294,67341,94024,68612,94024,68612c92753,68612,88941,69882,85129,67341c80047,66071,80047,67341,73694,67341c68612,67341,59718,66071,55906,67341c52094,68612,50824,69882,52094,71153c53365,71153,54635,72423,57176,72423c66071,72423,76235,71153,81318,74965c82588,76235,83859,77506,82588,80047c82588,81318,81318,81318,80047,82588c77506,83859,72424,81318,68612,81318c63529,81318,59718,80047,54635,81318c52094,82588,52094,87671,52094,91482c52094,96565,52094,100376,50824,105459c49553,109271,52094,111812,49553,115624c48282,115624,48282,115624,48282,115624c48282,115624,47012,114353,47012,114353c45741,110541,45741,105459,44471,102918c44471,101647,43200,100376,43200,99106c43200,97835,43200,96565,43200,95294c43200,94024,43200,94024,43200,92753c43200,90212,43200,88941,43200,87671c43200,86400,41929,85129,41929,83859c41929,83859,40659,83859,40659,82588c38118,82588,35577,82588,33035,83859c31765,85129,30494,85129,27953,86400c21600,87671,16518,90212,12706,86400c12706,86400,12706,85129,12706,83859c12706,82588,13976,82588,13976,82588c15247,80047,16518,81318,17788,81318c19059,81318,21600,80047,24141,78776c26682,77506,27953,77506,30494,76235c31765,76235,33035,74965,35577,74965c38118,73694,41929,74965,43200,72423c43200,71153,43200,71153,43200,69882c43200,68612,39388,67341,36847,67341c35577,67341,33035,68612,30494,69882c29224,69882,27953,71153,26682,71153c25412,71153,22871,71153,21600,72423c19059,73694,16518,74965,13976,76235c10165,76235,6353,76235,2541,73694c1271,72423,1271,72423,0,71153c0,71153,0,71153,0,71153c1271,71153,2541,69882,5082,69882c12706,67341,21600,68612,26682,63529c26682,62259,26682,62259,25412,60988c22871,59718,20329,59718,17788,59718c16518,58447,13976,57176,12706,54635c12706,53365,12706,53365,12706,52094c16518,50824,20329,50824,20329,45741c24141,45741,34306,45741,38118,48282c39388,48282,40659,47012,40659,45741c40659,39388,36847,40659,33035,39388c30494,38118,27953,36847,26682,35576c26682,35576,26682,34306,26682,34306c27953,34306,27953,33035,29224,33035c30494,33035,33035,31765,34306,31765c36847,30494,34306,30494,34306,29223c34306,29223,33035,27953,31765,27953c30494,26682,27953,26682,25412,26682c24141,26682,21600,25412,20329,24141c20329,21600,20329,21600,20329,20329c21600,17788,22871,17788,25412,17788c25412,16518,25412,16518,25412,15247c24141,12706,24141,10165,25412,6353c27953,5082,29224,6353,30494,7624c34306,8894,33035,11435,34306,12706c34306,13976,35577,15247,36847,15247c44471,16518,49553,12706,54635,6353c55906,5082,57176,1271,57176,0c60988,2541,60988,2541,62259,1271xm47012,19059c44471,21600,39388,21600,38118,25412c38118,26682,36847,29223,38118,30494c38118,31765,38118,31765,39388,31765c40659,31765,41929,31765,43200,31765c44471,31765,45741,31765,47012,30494c48282,30494,48282,29223,49553,29223c49553,25412,52094,24141,53365,20329c53365,19059,53365,17788,53365,16518c53365,16518,52094,16518,52094,16518c49553,19059,47012,19059,47012,19059xm62259,38118c57176,40659,52094,36847,49553,40659c49553,41929,50824,43200,52094,43200c55906,44471,60988,43200,66071,41929c67341,41929,67341,39388,67341,39388c67341,39388,66071,38118,66071,36847c64800,36847,62259,38118,62259,38118xm52094,49553c50824,52094,50824,54635,52094,57176c52094,58447,54635,59718,54635,59718c55906,60988,58447,59718,59718,59718c59718,59718,60988,58447,62259,58447c63529,54635,62259,52094,60988,50824c59718,50824,58447,49553,57176,48282c54635,48282,53365,48282,52094,49553xm35577,53365c34306,54635,31765,57176,30494,59718c30494,60988,30494,62259,31765,62259c33035,63529,34306,63529,35577,62259c36847,62259,39388,62259,40659,60988c41929,57176,40659,54635,38118,53365c38118,53365,36847,53365,35577,53365xe">
                        <v:path o:connectlocs="62259,1271;69882,3812;71153,6353;72424,15247;68612,19059;58447,22871;55906,24141;53365,25412;53365,27953;54635,27953;57176,27953;59718,27953;63529,33035;68612,34306;74965,38118;76235,43200;69882,48282;64800,54635;67341,58447;95294,66071;94024,68612;85129,67341;73694,67341;55906,67341;52094,71153;57176,72423;81318,74965;82588,80047;80047,82588;68612,81318;54635,81318;52094,91482;50824,105459;49553,115624;48282,115624;47012,114353;44471,102918;43200,99106;43200,95294;43200,92753;43200,87671;41929,83859;40659,82588;33035,83859;27953,86400;12706,86400;12706,83859;13976,82588;17788,81318;24141,78776;30494,76235;35577,74965;43200,72423;43200,69882;36847,67341;30494,69882;26682,71153;21600,72423;13976,76235;2541,73694;0,71153;0,71153;5082,69882;26682,63529;25412,60988;17788,59718;12706,54635;12706,52094;20329,45741;38118,48282;40659,45741;33035,39388;26682,35576;26682,34306;29224,33035;34306,31765;34306,29223;31765,27953;25412,26682;20329,24141;20329,20329;25412,17788;25412,15247;25412,6353;30494,7624;34306,12706;36847,15247;54635,6353;57176,0;62259,1271;47012,19059;38118,25412;38118,30494;39388,31765;43200,31765;47012,30494;49553,29223;53365,20329;53365,16518;52094,16518;47012,19059;62259,38118;49553,40659;52094,43200;66071,41929;67341,39388;66071,36847;62259,38118;52094,49553;52094,57176;54635,59718;59718,59718;62259,58447;60988,50824;57176,48282;52094,49553;35577,53365;30494,59718;31765,62259;35577,62259;40659,60988;38118,53365;35577,53365" o:connectangles="0,0,0,0,0,0,0,0,0,0,0,0,0,0,0,0,0,0,0,0,0,0,0,0,0,0,0,0,0,0,0,0,0,0,0,0,0,0,0,0,0,0,0,0,0,0,0,0,0,0,0,0,0,0,0,0,0,0,0,0,0,0,0,0,0,0,0,0,0,0,0,0,0,0,0,0,0,0,0,0,0,0,0,0,0,0,0,0,0,0,0,0,0,0,0,0,0,0,0,0,0,0,0,0,0,0,0,0,0,0,0,0,0,0,0,0,0,0,0,0,0,0,0"/>
                        <v:fill on="t" focussize="0,0"/>
                        <v:stroke on="f" weight="0.999606299212598pt" joinstyle="miter"/>
                        <v:imagedata o:title=""/>
                        <o:lock v:ext="edit" aspectratio="f"/>
                      </v:shape>
                      <v:shape id="任意多边形: 形状 386" o:spid="_x0000_s1026" o:spt="100" style="position:absolute;left:1231200;top:1272369;height:74454;width:85694;v-text-anchor:middle;" fillcolor="#BE9C59" filled="t" stroked="f" coordsize="85694,74454" o:gfxdata="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r3Ga74A&#10;AADcAAAADwAAAAAAAAABACAAAAAiAAAAZHJzL2Rvd25yZXYueG1sUEsBAhQAFAAAAAgAh07iQDMv&#10;BZ47AAAAOQAAABAAAAAAAAAAAQAgAAAADQEAAGRycy9zaGFwZXhtbC54bWxQSwUGAAAAAAYABgBb&#10;AQAAtwMAAAAA&#10;" path="m3812,14736c1271,13466,1271,10925,0,8383c0,8383,1271,7113,1271,7113c5082,7113,10165,7113,16518,5842c20329,4572,25412,3301,29223,3301c38118,2031,48282,760,57176,760c68612,-511,80047,-511,82588,3301c82588,3301,82588,4572,83859,4572c83859,5842,83859,5842,82588,7113c73694,8383,64800,3301,48282,7113c43200,8383,38118,8383,33035,9654c30494,9654,26682,10925,24141,12195c15247,12195,15247,17278,3812,14736xm52094,17278c59718,18548,58447,26172,62259,28713c67341,32525,69882,29983,74965,28713c78776,28713,85129,31254,85129,35066c85129,36336,86400,38878,85129,40148c83859,41419,83859,42689,82588,43960c81318,45230,81318,46501,81318,47772c78776,51583,76235,56666,73694,61748c72423,63019,72423,65560,72423,66831c72423,68101,71153,68101,71153,69372c68612,70642,62259,70642,58447,70642c54635,70642,52094,71913,49553,71913c44471,73183,40659,74454,36847,74454c27953,74454,22871,73183,19059,69372c16518,66831,15247,63019,12706,60478c10165,57936,8894,54125,7624,50313c6353,47772,6353,47772,6353,45230c6353,45230,6353,43960,6353,43960c7624,42689,7624,42689,8894,41419c12706,38878,17788,37607,21600,36336c25412,33795,21600,28713,24141,26172c25412,24901,30494,29983,35576,31254c38118,32525,40659,31254,43200,29983c44471,29983,47012,28713,48282,27442c49553,24901,49553,18548,50824,17278c49553,18548,50824,17278,52094,17278xm59718,36336c58447,37607,55906,38878,54635,40148c53365,43960,48282,57936,53365,60478c57176,61748,60988,60478,63529,59207c64800,54125,72423,45230,67341,41419c66071,38878,62259,37607,59718,36336xm41929,41419c41929,42689,40659,42689,39388,42689c38118,49042,35576,59207,38118,63019c40659,64289,43200,63019,43200,61748c45741,57936,44471,43960,43200,42689c43200,41419,43200,41419,41929,41419xm17788,50313c16518,55395,19059,60478,24141,64289c27953,66831,29223,65560,31765,64289c31765,64289,33035,63019,33035,60478c31765,56666,29223,50313,25412,47772c20329,43960,17788,50313,17788,50313xe">
                        <v:path o:connectlocs="3812,14736;0,8383;1271,7113;16518,5842;29223,3301;57176,760;82588,3301;83859,4572;82588,7113;48282,7113;33035,9654;24141,12195;3812,14736;52094,17278;62259,28713;74965,28713;85129,35066;85129,40148;82588,43960;81318,47772;73694,61748;72423,66831;71153,69372;58447,70642;49553,71913;36847,74454;19059,69372;12706,60478;7624,50313;6353,45230;6353,43960;8894,41419;21600,36336;24141,26172;35576,31254;43200,29983;48282,27442;50824,17278;52094,17278;59718,36336;54635,40148;53365,60478;63529,59207;67341,41419;59718,36336;41929,41419;39388,42689;38118,63019;43200,61748;43200,42689;41929,41419;17788,50313;24141,64289;31765,64289;33035,60478;25412,47772;17788,50313" o:connectangles="0,0,0,0,0,0,0,0,0,0,0,0,0,0,0,0,0,0,0,0,0,0,0,0,0,0,0,0,0,0,0,0,0,0,0,0,0,0,0,0,0,0,0,0,0,0,0,0,0,0,0,0,0,0,0,0,0"/>
                        <v:fill on="t" focussize="0,0"/>
                        <v:stroke on="f" weight="0.999606299212598pt" joinstyle="miter"/>
                        <v:imagedata o:title=""/>
                        <o:lock v:ext="edit" aspectratio="f"/>
                      </v:shape>
                      <v:shape id="任意多边形: 形状 387" o:spid="_x0000_s1026" o:spt="100" style="position:absolute;left:1471341;top:1264979;height:92008;width:105141;v-text-anchor:middle;" fillcolor="#BE9C59" filled="t" stroked="f" coordsize="105141,92008" o:gfxdata="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GXIEO8AAAA&#10;3AAAAA8AAAAAAAAAAQAgAAAAIgAAAGRycy9kb3ducmV2LnhtbFBLAQIUABQAAAAIAIdO4kAzLwWe&#10;OwAAADkAAAAQAAAAAAAAAAEAIAAAAAsBAABkcnMvc2hhcGV4bWwueG1sUEsFBgAAAAAGAAYAWwEA&#10;ALUDAAAAAA==&#10;" path="m59718,526c62259,-744,64800,526,67341,1797c67341,1797,68612,3068,67341,4338c64800,6879,63529,9420,59718,8150c59718,6879,58447,6879,58447,5609c58447,4338,58447,3068,58447,3068c58447,3068,59718,1797,59718,526xm21600,4338c22871,4338,25412,4338,26682,4338c29223,5609,30494,6879,31765,10691c30494,11962,29223,11962,27953,13232c26682,14503,26682,15773,25412,18315c25412,19585,24141,19585,24141,19585c24141,20856,25412,22126,25412,24667c25412,25938,25412,27209,25412,27209c27953,33562,31765,38644,24141,44997c20329,46267,16518,42456,12706,43726c12706,43726,11435,43726,11435,44997c10165,48809,11435,60244,11435,66597c11435,70409,12706,72950,13976,75491c13976,78032,13976,79303,13976,79303c12706,79303,12706,80573,11435,80573c8894,80573,6353,79303,5082,78032c3812,75491,3812,72950,2541,71679c1271,67868,3812,66597,3812,64056c5082,60244,3812,51350,3812,48809c3812,44997,5082,42456,5082,39915c5082,34832,3812,29750,6353,24667c6353,24667,7624,23397,7624,23397c10165,23397,11435,24667,12706,27209c12706,29750,12706,33562,12706,36103c12706,37373,13976,37373,13976,38644c15247,38644,19059,39915,20329,38644c21600,37373,21600,36103,21600,34832c21600,33562,22871,31020,21600,29750c20329,28479,19059,27209,17788,25938c16518,23397,17788,20856,17788,18315c17788,17044,17788,15773,17788,14503c17788,14503,17788,14503,16518,14503c13976,14503,10165,14503,8894,15773c6353,17044,5082,18315,1271,18315c1271,18315,0,17044,0,17044c0,15773,0,15773,0,15773c7624,10691,13976,6879,21600,4338xm77506,10691c78776,10691,80047,10691,80047,11962c81318,13232,82588,14503,83859,14503c86400,15773,88941,17044,88941,19585c88941,22126,87671,23397,86400,24667c85129,25938,85129,25938,83859,27209c82588,27209,80047,25938,77506,25938c76235,25938,74965,25938,72423,25938c71153,25938,71153,24667,71153,24667c71153,22126,71153,20856,68612,20856c64800,19585,59718,19585,54635,20856c52094,22126,48282,23397,45741,23397c43200,23397,41929,25938,40659,27209c39388,27209,39388,28479,39388,28479c38118,31020,39388,33562,38118,34832c36847,36103,35576,33562,34306,33562c34306,32291,34306,31020,35576,31020c35576,29750,35576,28479,35576,28479c35576,27209,36847,25938,38118,24667c39388,23397,38118,22126,41929,22126c43200,22126,44471,22126,45741,22126c48282,22126,50824,19585,53365,19585c59718,18315,66071,17044,71153,17044c73694,13232,76235,11962,77506,10691xm59718,32291c59718,32291,60988,32291,60988,32291c62259,32291,62259,32291,63529,33562c63529,33562,64800,33562,64800,33562c64800,34832,64800,34832,66071,34832c66071,34832,66071,37373,66071,37373c63529,38644,62259,39915,58447,39915c55906,39915,55906,41185,53365,41185c52094,41185,49553,41185,48282,39915c48282,38644,48282,38644,48282,37373c48282,37373,49553,36103,49553,34832c52094,34832,53365,33562,55906,33562c57176,33562,58447,33562,59718,32291xm64800,43726c68612,42456,71153,43726,73694,44997c74965,44997,74965,46267,74965,47538c74965,47538,74965,47538,74965,48809c74965,48809,73694,50079,73694,50079c72423,50079,72423,50079,71153,51350c69882,51350,68612,51350,67341,51350c66071,51350,63529,51350,62259,52620c60988,52620,59718,52620,58447,53891c57176,53891,57176,55162,57176,56432c57176,57703,58447,57703,58447,58973c58447,58973,59718,60244,59718,60244c60988,60244,62259,60244,64800,60244c66071,61515,66071,61515,66071,62785c66071,64056,67341,64056,66071,65326c63529,70409,66071,79303,67341,81844c68612,84385,74965,84385,77506,83115c81318,83115,83859,83115,86400,81844c88941,80573,91482,78032,92753,76762c94023,72950,92753,71679,94023,62785c94023,61515,95294,61515,96565,61515c97835,62785,97835,64056,99106,65326c99106,65326,99106,65326,99106,66597c100376,69138,100376,70409,101647,72950c102918,74220,102918,75491,104188,78032c105459,81844,105459,85656,104188,88197c102918,88197,101647,88197,100376,88197c99106,88197,96565,89467,95294,90738c92753,92009,88941,92009,86400,92009c85129,92009,82588,92009,81318,92009c78776,92009,77506,92009,76235,92009c74965,92009,73694,92009,72423,92009c69882,92009,67341,90738,64800,88197c63529,86926,62259,84385,62259,83115c62259,81844,60988,80573,60988,79303c60988,76762,60988,75491,60988,72950c60988,71679,60988,69138,60988,67868c60988,66597,60988,65326,60988,65326c60988,65326,59718,66597,59718,66597c58447,67868,58447,67868,57176,69138c53365,72950,49553,79303,44471,81844c43200,83115,40659,85656,38118,86926c36847,86926,36847,89467,36847,89467c36847,89467,35576,90738,34306,90738c33035,90738,33035,89467,31765,89467c31765,88197,30494,88197,30494,86926c31765,85656,33035,83115,35576,81844c38118,80573,39388,79303,41929,76762c44471,72950,47012,70409,48282,66597c48282,66597,48282,66597,49553,65326c49553,64056,49553,62785,49553,62785c49553,62785,48282,61515,48282,61515c44471,61515,43200,60244,40659,58973c39388,57703,40659,57703,39388,56432c39388,56432,40659,55162,40659,55162c41929,53891,44471,53891,45741,53891c48282,52620,48282,51350,50824,51350c53365,51350,54635,51350,55906,50079c57176,50079,57176,50079,58447,50079c59718,48809,60988,47538,63529,47538c63529,43726,63529,43726,64800,43726xe">
                        <v:path o:connectlocs="59718,526;67341,1797;67341,4338;59718,8150;58447,5609;58447,3068;59718,526;21600,4338;26682,4338;31765,10691;27953,13232;25412,18315;24141,19585;25412,24667;25412,27209;24141,44997;12706,43726;11435,44997;11435,66597;13976,75491;13976,79303;11435,80573;5082,78032;2541,71679;3812,64056;3812,48809;5082,39915;6353,24667;7624,23397;12706,27209;12706,36103;13976,38644;20329,38644;21600,34832;21600,29750;17788,25938;17788,18315;17788,14503;16518,14503;8894,15773;1271,18315;0,17044;0,15773;21600,4338;77506,10691;80047,11962;83859,14503;88941,19585;86400,24667;83859,27209;77506,25938;72423,25938;71153,24667;68612,20856;54635,20856;45741,23397;40659,27209;39388,28479;38118,34832;34306,33562;35576,31020;35576,28479;38118,24667;41929,22126;45741,22126;53365,19585;71153,17044;77506,10691;59718,32291;60988,32291;63529,33562;64800,33562;66071,34832;66071,37373;58447,39915;53365,41185;48282,39915;48282,37373;49553,34832;55906,33562;59718,32291;64800,43726;73694,44997;74965,47538;74965,48809;73694,50079;71153,51350;67341,51350;62259,52620;58447,53891;57176,56432;58447,58973;59718,60244;64800,60244;66071,62785;66071,65326;67341,81844;77506,83115;86400,81844;92753,76762;94023,62785;96565,61515;99106,65326;99106,66597;101647,72950;104188,78032;104188,88197;100376,88197;95294,90738;86400,92009;81318,92009;76235,92009;72423,92009;64800,88197;62259,83115;60988,79303;60988,72950;60988,67868;60988,65326;59718,66597;57176,69138;44471,81844;38118,86926;36847,89467;34306,90738;31765,89467;30494,86926;35576,81844;41929,76762;48282,66597;49553,65326;49553,62785;48282,61515;40659,58973;39388,56432;40659,55162;45741,53891;50824,51350;55906,50079;58447,50079;63529,47538;64800,43726" o:connectangles="0,0,0,0,0,0,0,0,0,0,0,0,0,0,0,0,0,0,0,0,0,0,0,0,0,0,0,0,0,0,0,0,0,0,0,0,0,0,0,0,0,0,0,0,0,0,0,0,0,0,0,0,0,0,0,0,0,0,0,0,0,0,0,0,0,0,0,0,0,0,0,0,0,0,0,0,0,0,0,0,0,0,0,0,0,0,0,0,0,0,0,0,0,0,0,0,0,0,0,0,0,0,0,0,0,0,0,0,0,0,0,0,0,0,0,0,0,0,0,0,0,0,0,0,0,0,0,0,0,0,0,0,0,0,0,0,0,0,0,0,0,0"/>
                        <v:fill on="t" focussize="0,0"/>
                        <v:stroke on="f" weight="0.999606299212598pt" joinstyle="miter"/>
                        <v:imagedata o:title=""/>
                        <o:lock v:ext="edit" aspectratio="f"/>
                      </v:shape>
                      <v:shape id="任意多边形: 形状 388" o:spid="_x0000_s1026" o:spt="100" style="position:absolute;left:1344282;top:1257356;height:101467;width:100376;v-text-anchor:middle;" fillcolor="#BE9C59" filled="t" stroked="f" coordsize="100376,101467" o:gfxdata="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O6m5BugAAANwA&#10;AAAPAAAAAAAAAAEAIAAAACIAAABkcnMvZG93bnJldi54bWxQSwECFAAUAAAACACHTuJAMy8FnjsA&#10;AAA5AAAAEAAAAAAAAAABACAAAAAJAQAAZHJzL3NoYXBleG1sLnhtbFBLBQYAAAAABgAGAFsBAACz&#10;AwAAAAA=&#10;" path="m67341,526c71153,-744,72423,526,73694,1797c74965,1797,74965,3067,74965,3067c73694,6879,71153,5609,71153,9420c71153,10691,72423,11962,72423,11962c74965,13232,77506,10691,80047,14503c80047,14503,80047,15773,78776,17044c77506,18315,74965,18315,73694,18315c72423,18315,71153,19585,68612,19585c67341,19585,66071,18315,64800,17044c63529,15773,63529,14503,62259,13232c60988,11962,58447,9420,58447,6879c58447,6879,58447,5609,59718,5609c60988,4338,62259,4338,62259,4338c64800,3067,66071,1797,67341,526xm39388,4338c40659,4338,41929,4338,43200,4338c44471,4338,45741,5609,47012,5609c47012,6879,48282,6879,47012,8150c47012,8150,47012,9420,45741,9420c43200,10691,39388,10691,35576,13232c35576,13232,34306,13232,34306,13232c33035,13232,33035,14503,33035,14503c31765,14503,31765,14503,30494,14503c29223,14503,27953,13232,26682,13232c25412,11962,24141,11962,24141,10691c24141,9420,24141,8150,24141,6879c25412,6879,26682,5609,29223,5609c30494,5609,31765,5609,33035,4338c34306,4338,35576,4338,38118,3067c36847,4338,38118,4338,39388,4338xm50824,11962c50824,11962,50824,10691,50824,10691c50824,10691,52094,9420,52094,10691c52094,10691,53365,10691,53365,10691c53365,10691,54635,10691,54635,10691c54635,10691,55906,10691,55906,11962c57176,13232,57176,13232,55906,14503c55906,18315,54635,18315,53365,19585c53365,20856,52094,20856,50824,22126c50824,22126,49553,23397,49553,22126c49553,22126,49553,20856,49553,20856c49553,19585,49553,19585,48282,18315c50824,15773,50824,13232,50824,11962xm38118,18315c39388,18315,39388,18315,40659,18315c40659,18315,40659,19585,40659,19585c39388,20856,39388,20856,38118,20856c38118,20856,38118,23397,38118,23397c38118,24667,39388,24667,39388,24667c39388,24667,40659,24667,40659,25938c40659,25938,40659,27209,40659,27209c40659,28479,39388,28479,38118,29750c38118,31020,36847,32291,36847,32291c36847,32291,36847,33562,36847,33562c36847,34832,38118,34832,39388,34832c40659,37373,43200,38644,47012,39915c47012,39915,47012,41185,47012,42456c44471,42456,40659,44997,35576,44997c34306,44997,34306,46267,33035,46267c29223,47538,26682,47538,24141,46267c22871,46267,22871,47538,22871,47538c21600,47538,20329,48809,20329,47538c19059,46267,19059,46267,17788,44997c15247,38644,17788,36103,16518,32291c15247,27209,15247,23397,15247,20856c16518,20856,16518,19585,17788,19585c19059,19585,19059,19585,20329,19585c21600,19585,21600,20856,22871,20856c22871,22126,22871,24667,22871,25938c22871,27209,22871,28479,24141,28479c25412,28479,25412,28479,26682,28479c27953,27209,29223,27209,30494,25938c30494,24667,30494,24667,30494,23397c30494,22126,26682,20856,27953,18315c29223,15773,33035,14503,35576,14503c36847,19585,38118,19585,38118,18315xm67341,22126c68612,22126,69882,22126,69882,22126c71153,22126,71153,23397,72423,23397c73694,24667,73694,24667,73694,25938c72423,28479,73694,28479,69882,33562c68612,34832,71153,36103,72423,36103c73694,36103,74965,37373,74965,37373c77506,38644,78776,39915,80047,41185c80047,43726,80047,44997,80047,47538c80047,47538,80047,47538,81318,47538c82588,47538,83859,47538,83859,47538c86400,46267,87671,46267,88941,46267c90212,46267,91482,44997,94023,46267c96565,47538,95294,47538,96565,47538c96565,47538,96565,47538,100376,50079c100376,51350,100376,51350,100376,52620c100376,53891,100376,53891,100376,53891c100376,55162,100376,53891,99106,55162c97835,56432,96565,56432,94023,56432c92753,56432,90212,55162,88941,53891c86400,53891,83859,53891,81318,52620c80047,52620,78776,52620,76235,52620c74965,52620,73694,52620,72423,52620c68612,52620,64800,51350,62259,51350c60988,52620,60988,52620,59718,53891c59718,55162,58447,55162,58447,56432c58447,57703,59718,57703,59718,58973c60988,58973,62259,58973,63529,58973c66071,57703,67341,57703,68612,57703c69882,57703,71153,58973,71153,58973c72423,60244,72423,60244,73694,61515c74965,64056,73694,70409,73694,75491c73694,79303,74965,83115,73694,86926c73694,93279,73694,95820,69882,98362c69882,98362,67341,99632,66071,99632c66071,99632,64800,100903,64800,100903c63529,100903,62259,102173,60988,100903c59718,100903,58447,99632,58447,98362c57176,97091,57176,95820,55906,94550c55906,94550,54635,93279,54635,93279c53365,93279,52094,93279,50824,93279c49553,93279,48282,93279,48282,93279c47012,93279,47012,93279,45741,94550c44471,94550,43200,94550,41929,94550c39388,97091,35576,95820,31765,95820c30494,94550,30494,94550,29223,93279c29223,89467,29223,84385,29223,79303c29223,75491,27953,69138,27953,66597c27953,65326,29223,65326,29223,65326c31765,65326,33035,65326,34306,64056c35576,64056,35576,62785,36847,61515c36847,61515,36847,60244,36847,60244c36847,58973,35576,58973,35576,57703c34306,57703,34306,56432,34306,56432c34306,56432,33035,56432,31765,55162c30494,55162,30494,55162,29223,55162c24141,57703,19059,57703,15247,60244c13976,61515,11435,62785,10165,62785c5082,65326,5082,65326,2541,64056c2541,64056,1271,64056,1271,62785c1271,62785,0,61515,0,60244c1271,58973,1271,58973,2541,58973c3812,57703,5082,57703,6353,57703c7624,56432,8894,55162,10165,55162c11435,53891,12706,55162,13976,55162c15247,55162,16518,55162,19059,55162c20329,55162,21600,52620,24141,52620c25412,52620,26682,52620,27953,51350c30494,51350,30494,51350,31765,51350c33035,51350,34306,50079,35576,50079c38118,50079,39388,50079,43200,50079c44471,50079,45741,48809,48282,48809c50824,48809,54635,48809,58447,48809c63529,48809,68612,47538,73694,47538c74965,46267,74965,46267,73694,46267c72423,44997,69882,43726,67341,42456c59718,41185,58447,43726,55906,44997c54635,44997,53365,46267,50824,44997c50824,43726,52094,43726,52094,43726c53365,42456,54635,42456,55906,41185c55906,41185,55906,39915,55906,39915c54635,37373,53365,36103,50824,36103c50824,34832,50824,34832,50824,34832c50824,34832,52094,34832,52094,34832c54635,34832,57176,36103,60988,34832c62259,34832,62259,33562,63529,33562c63529,32291,63529,31020,64800,29750c64800,29750,64800,28479,64800,28479c63529,28479,63529,28479,63529,28479c62259,28479,62259,28479,60988,28479c59718,28479,58447,31020,57176,29750c57176,29750,57176,29750,57176,29750c57176,28479,55906,28479,57176,28479c57176,28479,57176,28479,58447,27209c60988,25938,62259,27209,64800,25938c64800,24667,66071,23397,67341,22126xm25412,36103c24141,39915,22871,44997,26682,46267c29223,46267,30494,41185,30494,38644c30494,37373,29223,37373,27953,36103c27953,34832,26682,34832,25412,36103xm34306,44997c35576,44997,36847,44997,39388,43726c39388,43726,39388,42456,39388,42456c39388,42456,39388,41185,39388,41185c36847,41185,36847,39915,35576,41185c34306,42456,34306,43726,34306,44997xm48282,56432c48282,56432,47012,56432,47012,57703c47012,57703,45741,58973,45741,60244c45741,61515,47012,62785,48282,62785c49553,62785,50824,64056,53365,61515c54635,60244,54635,60244,54635,58973c52094,56432,50824,56432,48282,56432xm58447,66597c58447,66597,57176,66597,57176,67868c57176,67868,55906,69138,55906,70409c57176,71679,59718,72950,59718,75491c59718,75491,59718,75491,59718,76762c53365,76762,47012,78032,40659,78032c41929,75491,41929,74220,40659,72950c39388,72950,39388,72950,38118,72950c38118,72950,36847,74220,36847,74220c36847,75491,35576,75491,35576,76762c35576,79303,34306,81844,35576,84385c35576,85656,36847,85656,36847,85656c36847,85656,38118,85656,38118,85656c39388,85656,39388,85656,40659,85656c41929,85656,43200,84385,45741,84385c49553,84385,52094,81844,54635,81844c55906,81844,57176,83115,59718,84385c59718,85656,59718,85656,59718,85656c59718,85656,58447,86926,58447,86926c55906,88197,53365,86926,50824,88197c48282,89467,48282,88197,45741,88197c44471,88197,43200,89467,41929,89467c40659,89467,38118,89467,36847,88197c35576,88197,36847,88197,35576,88197c35576,88197,34306,89467,34306,89467c34306,89467,34306,90738,34306,90738c34306,90738,35576,92009,35576,93279c36847,94550,36847,94550,38118,94550c41929,93279,44471,92009,48282,92009c52094,92009,54635,89467,58447,93279c58447,93279,59718,94550,59718,94550c59718,94550,60988,95820,60988,95820c60988,95820,62259,93279,62259,93279c62259,93279,62259,93279,63529,92009c63529,90738,63529,90738,63529,89467c63529,88197,62259,86926,63529,86926c63529,85656,63529,85656,63529,85656c63529,84385,63529,83115,63529,81844c66071,75491,63529,71679,62259,69138c62259,69138,60988,67868,60988,67868c60988,66597,59718,66597,58447,66597xm47012,69138c47012,71679,48282,71679,49553,71679c49553,71679,50824,71679,50824,70409c50824,70409,50824,69138,50824,69138c50824,69138,49553,69138,49553,67868c49553,67868,49553,66597,48282,66597c48282,67868,47012,69138,47012,69138xe">
                        <v:path o:connectlocs="67341,526;73694,1797;74965,3067;71153,9420;72423,11962;80047,14503;78776,17044;73694,18315;68612,19585;64800,17044;62259,13232;58447,6879;59718,5609;62259,4338;67341,526;39388,4338;43200,4338;47012,5609;47012,8150;45741,9420;35576,13232;34306,13232;33035,14503;30494,14503;26682,13232;24141,10691;24141,6879;29223,5609;33035,4338;38118,3067;39388,4338;50824,11962;50824,10691;52094,10691;53365,10691;54635,10691;55906,11962;55906,14503;53365,19585;50824,22126;49553,22126;49553,20856;48282,18315;50824,11962;38118,18315;40659,18315;40659,19585;38118,20856;38118,23397;39388,24667;40659,25938;40659,27209;38118,29750;36847,32291;36847,33562;39388,34832;47012,39915;47012,42456;35576,44997;33035,46267;24141,46267;22871,47538;20329,47538;17788,44997;16518,32291;15247,20856;17788,19585;20329,19585;22871,20856;22871,25938;24141,28479;26682,28479;30494,25938;30494,23397;27953,18315;35576,14503;38118,18315;67341,22126;69882,22126;72423,23397;73694,25938;69882,33562;72423,36103;74965,37373;80047,41185;80047,47538;81318,47538;83859,47538;88941,46267;94023,46267;96565,47538;100376,50079;100376,52620;100376,53891;99106,55162;94023,56432;88941,53891;81318,52620;76235,52620;72423,52620;62259,51350;59718,53891;58447,56432;59718,58973;63529,58973;68612,57703;71153,58973;73694,61515;73694,75491;73694,86926;69882,98362;66071,99632;64800,100903;60988,100903;58447,98362;55906,94550;54635,93279;50824,93279;48282,93279;45741,94550;41929,94550;31765,95820;29223,93279;29223,79303;27953,66597;29223,65326;34306,64056;36847,61515;36847,60244;35576,57703;34306,56432;31765,55162;29223,55162;15247,60244;10165,62785;2541,64056;1271,62785;0,60244;2541,58973;6353,57703;10165,55162;13976,55162;19059,55162;24141,52620;27953,51350;31765,51350;35576,50079;43200,50079;48282,48809;58447,48809;73694,47538;73694,46267;67341,42456;55906,44997;50824,44997;52094,43726;55906,41185;55906,39915;50824,36103;50824,34832;52094,34832;60988,34832;63529,33562;64800,29750;64800,28479;63529,28479;60988,28479;57176,29750;57176,29750;57176,28479;58447,27209;64800,25938;67341,22126;25412,36103;26682,46267;30494,38644;27953,36103;25412,36103;34306,44997;39388,43726;39388,42456;39388,41185;35576,41185;34306,44997;48282,56432;47012,57703;45741,60244;48282,62785;53365,61515;54635,58973;48282,56432;58447,66597;57176,67868;55906,70409;59718,75491;59718,76762;40659,78032;40659,72950;38118,72950;36847,74220;35576,76762;35576,84385;36847,85656;38118,85656;40659,85656;45741,84385;54635,81844;59718,84385;59718,85656;58447,86926;50824,88197;45741,88197;41929,89467;36847,88197;35576,88197;34306,89467;34306,90738;35576,93279;38118,94550;48282,92009;58447,93279;59718,94550;60988,95820;62259,93279;63529,92009;63529,89467;63529,86926;63529,85656;63529,81844;62259,69138;60988,67868;58447,66597;47012,69138;49553,71679;50824,70409;50824,69138;49553,67868;48282,66597;47012,69138" o:connectangles="0,0,0,0,0,0,0,0,0,0,0,0,0,0,0,0,0,0,0,0,0,0,0,0,0,0,0,0,0,0,0,0,0,0,0,0,0,0,0,0,0,0,0,0,0,0,0,0,0,0,0,0,0,0,0,0,0,0,0,0,0,0,0,0,0,0,0,0,0,0,0,0,0,0,0,0,0,0,0,0,0,0,0,0,0,0,0,0,0,0,0,0,0,0,0,0,0,0,0,0,0,0,0,0,0,0,0,0,0,0,0,0,0,0,0,0,0,0,0,0,0,0,0,0,0,0,0,0,0,0,0,0,0,0,0,0,0,0,0,0,0,0,0,0,0,0,0,0,0,0,0,0,0,0,0,0,0,0,0,0,0,0,0,0,0,0,0,0,0,0,0,0,0,0,0,0,0,0,0,0,0,0,0,0,0,0,0,0,0,0,0,0,0,0,0,0,0,0,0,0,0,0,0,0,0,0,0,0,0,0,0,0,0,0,0,0,0,0,0,0,0,0,0,0,0,0,0,0,0,0,0,0,0,0,0,0,0,0,0"/>
                        <v:fill on="t" focussize="0,0"/>
                        <v:stroke on="f" weight="0.999606299212598pt" joinstyle="miter"/>
                        <v:imagedata o:title=""/>
                        <o:lock v:ext="edit" aspectratio="f"/>
                      </v:shape>
                    </v:group>
                  </v:group>
                </v:group>
                <v:group id="图形 6" o:spid="_x0000_s1026" o:spt="203" style="position:absolute;left:1961788;top:927664;height:622453;width:1330306;" coordorigin="1961788,927664" coordsize="1330306,622453" o:gfxdata="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3LdZ98AAAADcAAAADwAAAAAAAAABACAAAAAiAAAAZHJzL2Rvd25yZXYu&#10;eG1sUEsBAhQAFAAAAAgAh07iQDMvBZ47AAAAOQAAABUAAAAAAAAAAQAgAAAADwEAAGRycy9ncm91&#10;cHNoYXBleG1sLnhtbFBLBQYAAAAABgAGAGABAADMAwAAAAA=&#10;">
                  <o:lock v:ext="edit" aspectratio="f"/>
                  <v:group id="图形 6" o:spid="_x0000_s1026" o:spt="203" style="position:absolute;left:1963058;top:927664;height:196433;width:1329035;" coordorigin="1963058,927664" coordsize="1329035,196433" o:gfxdata="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VGa3vAAAANwAAAAPAAAAAAAAAAEAIAAAACIAAABkcnMvZG93bnJldi54bWxQ&#10;SwECFAAUAAAACACHTuJAMy8FnjsAAAA5AAAAFQAAAAAAAAABACAAAAALAQAAZHJzL2dyb3Vwc2hh&#10;cGV4bWwueG1sUEsFBgAAAAAGAAYAYAEAAMgDAAAAAA==&#10;">
                    <o:lock v:ext="edit" aspectratio="f"/>
                    <v:group id="图形 6" o:spid="_x0000_s1026" o:spt="203" style="position:absolute;left:1963058;top:927664;height:196433;width:1005271;" coordorigin="1963058,927664" coordsize="1005271,196433" o:gfxdata="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nGMMsvwAAANwAAAAPAAAAAAAAAAEAIAAAACIAAABkcnMvZG93bnJldi54&#10;bWxQSwECFAAUAAAACACHTuJAMy8FnjsAAAA5AAAAFQAAAAAAAAABACAAAAAOAQAAZHJzL2dyb3Vw&#10;c2hhcGV4bWwueG1sUEsFBgAAAAAGAAYAYAEAAMsDAAAAAA==&#10;">
                      <o:lock v:ext="edit" aspectratio="f"/>
                      <v:group id="图形 6" o:spid="_x0000_s1026" o:spt="203" style="position:absolute;left:2285788;top:927664;height:196433;width:682541;" coordorigin="2285788,927664" coordsize="682541,196433" o:gfxdata="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Xyl1bvwAAANwAAAAPAAAAAAAAAAEAIAAAACIAAABkcnMvZG93bnJldi54&#10;bWxQSwECFAAUAAAACACHTuJAMy8FnjsAAAA5AAAAFQAAAAAAAAABACAAAAAOAQAAZHJzL2dyb3Vw&#10;c2hhcGV4bWwueG1sUEsFBgAAAAAGAAYAYAEAAMsDAAAAAA==&#10;">
                        <o:lock v:ext="edit" aspectratio="f"/>
                        <v:shape id="任意多边形: 形状 393" o:spid="_x0000_s1026" o:spt="100" style="position:absolute;left:2285788;top:1001985;height:89678;width:183263;v-text-anchor:middle;" fillcolor="#BE9C59" filled="t" stroked="f" coordsize="183263,89678" o:gfxdata="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l6G1vQAA&#10;ANwAAAAPAAAAAAAAAAEAIAAAACIAAABkcnMvZG93bnJldi54bWxQSwECFAAUAAAACACHTuJAMy8F&#10;njsAAAA5AAAAEAAAAAAAAAABACAAAAAMAQAAZHJzL3NoYXBleG1sLnhtbFBLBQYAAAAABgAGAFsB&#10;AAC2AwAAAAA=&#10;" path="m27953,34814c25412,33544,25412,25920,21600,23379c16518,20838,13977,20838,10165,20838c6353,20838,0,27191,0,38626c0,50061,11435,81826,15247,86908c19059,91991,34306,89449,31765,84367c29224,79285,25412,65308,29224,57685c33035,51332,39388,38626,59718,27191c80047,15755,95294,15755,99106,17026c102918,18297,101647,24649,100377,25920c99106,27191,86400,43708,85130,44979c85130,46249,80047,48791,80047,43708c80047,38626,78777,33544,73694,32273c68612,31002,64800,29732,62259,36085c59718,42438,63529,47520,66071,48791c68612,51332,72424,55144,68612,55144c64800,55144,54635,62767,54635,62767c54635,62767,47012,61496,47012,67849c45741,74202,49553,80555,53365,79285c55906,78014,66071,71661,71153,70391c76235,67849,86400,64038,90212,66579c94024,69120,94024,72932,101647,75473c108000,79285,120706,79285,127059,76744c132141,74202,162635,61496,167718,61496c174071,61496,181694,67849,182965,56414c185506,44979,171529,14485,152471,6861c133412,-762,111812,-2033,86400,3049c60988,8132,49553,13214,40659,22108c33035,32273,30494,36085,27953,34814l27953,34814xm92753,56414c92753,56414,91483,55144,87671,56414c85130,56414,104188,44979,110541,41167c116894,37355,114353,32273,110541,27191c106730,22108,106730,22108,105459,19567c113082,18297,119435,18297,128329,18297c139765,19567,153741,23379,161365,33544c165176,39896,143577,47520,138494,50061c133412,52602,115624,62767,111812,64038c108000,65308,106730,61496,102918,57685c100377,52602,92753,56414,92753,56414xe">
                          <v:path o:connectlocs="27953,34814;21600,23379;10165,20838;0,38626;15247,86908;31765,84367;29224,57685;59718,27191;99106,17026;100377,25920;85130,44979;80047,43708;73694,32273;62259,36085;66071,48791;68612,55144;54635,62767;47012,67849;53365,79285;71153,70391;90212,66579;101647,75473;127059,76744;167718,61496;182965,56414;152471,6861;86400,3049;40659,22108;27953,34814;27953,34814;92753,56414;87671,56414;110541,41167;110541,27191;105459,19567;128329,18297;161365,33544;138494,50061;111812,64038;102918,57685;92753,56414" o:connectangles="0,0,0,0,0,0,0,0,0,0,0,0,0,0,0,0,0,0,0,0,0,0,0,0,0,0,0,0,0,0,0,0,0,0,0,0,0,0,0,0,0"/>
                          <v:fill on="t" focussize="0,0"/>
                          <v:stroke on="f" weight="0.999606299212598pt" joinstyle="miter"/>
                          <v:imagedata o:title=""/>
                          <o:lock v:ext="edit" aspectratio="f"/>
                        </v:shape>
                        <v:shape id="任意多边形: 形状 394" o:spid="_x0000_s1026" o:spt="100" style="position:absolute;left:2525866;top:950836;height:173261;width:112016;v-text-anchor:middle;" fillcolor="#BE9C59" filled="t" stroked="f" coordsize="112016,173261" o:gfxdata="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H2ctK/&#10;AAAA3AAAAA8AAAAAAAAAAQAgAAAAIgAAAGRycy9kb3ducmV2LnhtbFBLAQIUABQAAAAIAIdO4kAz&#10;LwWeOwAAADkAAAAQAAAAAAAAAAEAIAAAAA4BAABkcnMvc2hhcGV4bWwueG1sUEsFBgAAAAAGAAYA&#10;WwEAALgDAAAAAA==&#10;" path="m14039,42764c7687,42764,5145,45305,6416,55470c7687,65635,12769,65635,11498,80882c10228,96129,6416,127893,6416,132976c6416,138058,2604,145682,1334,149493c63,153305,-2478,163470,6416,164740c14039,166011,15310,155846,15310,152035c16581,146952,21663,107564,21663,99940c21663,93587,21663,78340,24204,71988c25475,66905,28016,61823,25475,55470c20392,49117,20392,41493,14039,42764l14039,42764xm52157,49117c49616,49117,45804,49117,43263,52929c40722,56740,43263,64364,44534,69446c45804,74529,47075,78340,47075,83423c47075,88505,45804,117729,48345,120270c50887,122811,55969,120270,58510,113917c61051,107564,63593,98670,61051,93587c59781,89776,59781,84693,61051,78340c63593,71988,62322,64364,59781,58011c59781,50388,54698,49117,52157,49117l52157,49117xm99169,835c96628,-436,90275,-436,87734,2105c85192,4646,83922,9729,87734,16082c90275,22435,91545,27517,90275,31329c89004,35140,90275,74529,90275,84693c90275,94858,89004,115188,89004,127893c89004,140599,89004,164740,94087,171093c99169,177446,106792,168552,104251,160929c102981,154576,101710,155846,100440,144411c99169,131705,97898,66905,99169,61823c99169,56740,100440,37682,102981,32599c105522,27517,113145,21164,111875,14811c111875,9729,101710,835,99169,835xe">
                          <v:path o:connectlocs="14039,42764;6416,55470;11498,80882;6416,132976;1334,149493;6416,164740;15310,152035;21663,99940;24204,71988;25475,55470;14039,42764;14039,42764;52157,49117;43263,52929;44534,69446;47075,83423;48345,120270;58510,113917;61051,93587;61051,78340;59781,58011;52157,49117;52157,49117;99169,835;87734,2105;87734,16082;90275,31329;90275,84693;89004,127893;94087,171093;104251,160929;100440,144411;99169,61823;102981,32599;111875,14811;99169,835" o:connectangles="0,0,0,0,0,0,0,0,0,0,0,0,0,0,0,0,0,0,0,0,0,0,0,0,0,0,0,0,0,0,0,0,0,0,0,0"/>
                          <v:fill on="t" focussize="0,0"/>
                          <v:stroke on="f" weight="0.999606299212598pt" joinstyle="miter"/>
                          <v:imagedata o:title=""/>
                          <o:lock v:ext="edit" aspectratio="f"/>
                        </v:shape>
                        <v:shape id="任意多边形: 形状 395" o:spid="_x0000_s1026" o:spt="100" style="position:absolute;left:2694795;top:953968;height:149517;width:110256;v-text-anchor:middle;" fillcolor="#BE9C59" filled="t" stroked="f" coordsize="110256,149517" o:gfxdata="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7FWLi/&#10;AAAA3AAAAA8AAAAAAAAAAQAgAAAAIgAAAGRycy9kb3ducmV2LnhtbFBLAQIUABQAAAAIAIdO4kAz&#10;LwWeOwAAADkAAAAQAAAAAAAAAAEAIAAAAA4BAABkcnMvc2hhcGV4bWwueG1sUEsFBgAAAAAGAAYA&#10;WwEAALgDAAAAAA==&#10;" path="m66193,115867c71275,124761,86522,148902,101770,143820c115746,138738,109393,122220,104311,118408c99228,114596,71275,101891,71275,101891c59840,98079,63652,110785,66193,115867l66193,115867xm52217,28196c53487,26926,50946,15491,50946,9138c50946,2785,56028,-1027,59840,243c63652,1514,70005,10408,68734,15491c68734,20573,66193,25655,64922,26926c63652,29467,62381,30738,62381,35820c62381,38361,61111,43443,59840,47255c63652,45985,68734,44714,70005,43443c72546,40902,78899,39632,82711,35820c87793,32008,92875,35820,97958,38361c103040,40902,97958,45985,94146,48526c89064,51067,85252,49796,81440,51067c78899,52338,64922,58690,58570,62502c57299,72667,52217,89185,49675,96808c45864,105702,35699,118408,29346,126032c22993,133655,19181,143820,12828,147632c6476,151443,5205,148902,3934,145091c2664,141279,-2419,136196,1393,131114c5205,126032,6476,119679,9017,124761c11558,129844,16640,127302,15370,127302c14099,127302,28075,112055,31887,105702c35699,98079,40781,81561,43323,77749c43323,76479,44593,73938,45864,68855c42052,71396,39511,72667,36970,75208c31887,79020,30617,80291,20452,76479c10287,72667,7746,67585,7746,62502c6476,57420,10287,53608,12828,52338c15370,51067,24264,53608,29346,54879c34428,56149,45864,49796,48405,48526c48405,48526,48405,48526,49675,48526c49675,38361,52217,28196,52217,28196xe">
                          <v:path o:connectlocs="66193,115867;101770,143820;104311,118408;71275,101891;66193,115867;66193,115867;52217,28196;50946,9138;59840,243;68734,15491;64922,26926;62381,35820;59840,47255;70005,43443;82711,35820;97958,38361;94146,48526;81440,51067;58570,62502;49675,96808;29346,126032;12828,147632;3934,145091;1393,131114;9017,124761;15370,127302;31887,105702;43323,77749;45864,68855;36970,75208;20452,76479;7746,62502;12828,52338;29346,54879;48405,48526;49675,48526;52217,28196" o:connectangles="0,0,0,0,0,0,0,0,0,0,0,0,0,0,0,0,0,0,0,0,0,0,0,0,0,0,0,0,0,0,0,0,0,0,0,0,0"/>
                          <v:fill on="t" focussize="0,0"/>
                          <v:stroke on="f" weight="0.999606299212598pt" joinstyle="miter"/>
                          <v:imagedata o:title=""/>
                          <o:lock v:ext="edit" aspectratio="f"/>
                        </v:shape>
                        <v:shape id="任意多边形: 形状 396" o:spid="_x0000_s1026" o:spt="100" style="position:absolute;left:2853242;top:927664;height:189866;width:115087;v-text-anchor:middle;" fillcolor="#BE9C59" filled="t" stroked="f" coordsize="115087,189866" o:gfxdata="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f3QBb4A&#10;AADcAAAADwAAAAAAAAABACAAAAAiAAAAZHJzL2Rvd25yZXYueG1sUEsBAhQAFAAAAAgAh07iQDMv&#10;BZ47AAAAOQAAABAAAAAAAAAAAQAgAAAADQEAAGRycy9zaGFwZXhtbC54bWxQSwUGAAAAAAYABgBb&#10;AQAAtwMAAAAA&#10;" path="m28451,43065c28451,44335,30993,48147,32263,50688c33534,51959,37345,55770,37345,57041c37345,58312,36075,71017,36075,73559c36075,76100,34804,83723,36075,86265c37345,88806,39887,93888,39887,93888c39887,93888,43698,95159,44969,91347c46240,88806,48781,88806,48781,88806c48781,88806,55134,91347,52592,92618c51322,93888,51322,95159,48781,96429c44969,97700,19557,112947,19557,112947c19557,112947,10663,115488,8122,115488c5581,115488,1769,115488,498,118029c-772,121841,498,126923,3040,128194c4310,129465,10663,130735,15746,129465c22098,126923,28451,118029,33534,114217c42428,106594,50051,102782,57675,98970c65298,95159,80545,87535,89440,87535c97063,86265,98334,90076,97063,92618c95793,95159,91981,98970,89440,100241c86898,101512,88169,104053,88169,104053c88169,104053,90710,104053,97063,101512c104687,98970,113581,100241,114851,97700c116122,95159,112310,79912,102146,79912c93251,79912,83087,81182,80545,82453c78004,83723,75463,81182,78004,78641c80545,74829,85628,72288,86898,64665c89440,58312,91981,57041,89440,53229c86898,50688,83087,44335,81816,43065c80545,41794,81816,39253,86898,36712c91981,34170,97063,29088,94522,25276c91981,21465,85628,24006,85628,20194c85628,16382,83087,15112,85628,13841c88169,12570,91981,12570,90710,10029c89440,8759,88169,4947,85628,2406c83087,-135,78004,-1406,76734,2406c75463,4947,75463,10029,75463,12570c75463,15112,74192,18923,76734,20194c78004,21465,79275,22735,79275,25276c79275,26547,79275,30359,75463,31629c71651,32900,69110,32900,67840,36712c66569,39253,66569,46876,67840,46876c69110,48147,72922,46876,71651,51959c70381,57041,64028,69747,65298,71017c65298,73559,69110,72288,69110,74829c69110,77370,70381,82453,69110,83723c67840,84994,61487,87535,61487,87535c61487,87535,55134,88806,56404,83723c57675,77370,58945,68476,60216,67206c60216,64665,62757,63394,58945,62123c56404,62123,58945,57041,56404,58312c52592,59582,51322,60853,51322,57041c52592,53229,56404,39253,57675,30359c58945,21465,56404,20194,53863,18923c51322,17653,43698,21465,43698,24006c43698,26547,47510,31629,47510,35441c47510,39253,47510,51959,47510,53229c47510,54500,46240,63394,46240,64665c46240,65935,37345,72288,38616,65935c39887,59582,39887,50688,38616,46876c37345,43065,29722,36712,27181,36712c29722,35441,28451,40523,28451,43065l28451,43065xm47510,119300c47510,115488,52592,112947,55134,112947c58945,111676,70381,106594,75463,106594c80545,106594,80545,114217,79275,118029c78004,121841,75463,126923,72922,129465c71651,132006,79275,133276,79275,133276c79275,133276,91981,130735,95793,130735c100875,130735,100875,138359,100875,143441c99604,148523,86898,147253,84357,145982c80545,145982,83087,151065,83087,153606c81816,156147,81816,161229,79275,171394c76734,180288,70381,187912,65298,189182c61487,191723,53863,186641,51322,182829c50051,179017,46240,180288,44969,173935c43698,168853,52592,171394,56404,173935c60216,176476,66569,175206,70381,173935c74192,172665,75463,161229,76734,156147c76734,151065,74192,147253,71651,147253c70381,147253,64028,149794,57675,152335c52592,154876,48781,158688,43698,159959c38616,161229,33534,156147,32263,151065c30993,145982,44969,145982,47510,144712c50051,143441,66569,135817,66569,135817c67840,132006,70381,121841,62757,120570c58945,120570,56404,125653,52592,125653c50051,125653,47510,123112,47510,119300xe">
                          <v:path o:connectlocs="28451,43065;32263,50688;37345,57041;36075,73559;36075,86265;39887,93888;44969,91347;48781,88806;52592,92618;48781,96429;19557,112947;8122,115488;498,118029;3040,128194;15746,129465;33534,114217;57675,98970;89440,87535;97063,92618;89440,100241;88169,104053;97063,101512;114851,97700;102146,79912;80545,82453;78004,78641;86898,64665;89440,53229;81816,43065;86898,36712;94522,25276;85628,20194;85628,13841;90710,10029;85628,2406;76734,2406;75463,12570;76734,20194;79275,25276;75463,31629;67840,36712;67840,46876;71651,51959;65298,71017;69110,74829;69110,83723;61487,87535;56404,83723;60216,67206;58945,62123;56404,58312;51322,57041;57675,30359;53863,18923;43698,24006;47510,35441;47510,53229;46240,64665;38616,65935;38616,46876;27181,36712;28451,43065;28451,43065;47510,119300;55134,112947;75463,106594;79275,118029;72922,129465;79275,133276;95793,130735;100875,143441;84357,145982;83087,153606;79275,171394;65298,189182;51322,182829;44969,173935;56404,173935;70381,173935;76734,156147;71651,147253;57675,152335;43698,159959;32263,151065;47510,144712;66569,135817;62757,120570;52592,125653;47510,119300" o:connectangles="0,0,0,0,0,0,0,0,0,0,0,0,0,0,0,0,0,0,0,0,0,0,0,0,0,0,0,0,0,0,0,0,0,0,0,0,0,0,0,0,0,0,0,0,0,0,0,0,0,0,0,0,0,0,0,0,0,0,0,0,0,0,0,0,0,0,0,0,0,0,0,0,0,0,0,0,0,0,0,0,0,0,0,0,0,0,0,0,0"/>
                          <v:fill on="t" focussize="0,0"/>
                          <v:stroke on="f" weight="0.999606299212598pt" joinstyle="miter"/>
                          <v:imagedata o:title=""/>
                          <o:lock v:ext="edit" aspectratio="f"/>
                        </v:shape>
                      </v:group>
                      <v:shape id="任意多边形: 形状 397" o:spid="_x0000_s1026" o:spt="100" style="position:absolute;left:1963058;top:1053317;height:3811;width:266823;v-text-anchor:middle;" fillcolor="#BE9C59" filled="t" stroked="f" coordsize="266823,3811" o:gfxdata="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MZ8WG/&#10;AAAA3AAAAA8AAAAAAAAAAQAgAAAAIgAAAGRycy9kb3ducmV2LnhtbFBLAQIUABQAAAAIAIdO4kAz&#10;LwWeOwAAADkAAAAQAAAAAAAAAAEAIAAAAA4BAABkcnMvc2hhcGV4bWwueG1sUEsFBgAAAAAGAAYA&#10;WwEAALgDAAAAAA==&#10;" path="m0,0l266824,0,266824,3812,0,3812xe">
                        <v:path o:connectlocs="0,0;266824,0;266824,3812;0,3812" o:connectangles="0,0,0,0"/>
                        <v:fill on="t" focussize="0,0"/>
                        <v:stroke on="f" weight="0.999606299212598pt" joinstyle="miter"/>
                        <v:imagedata o:title=""/>
                        <o:lock v:ext="edit" aspectratio="f"/>
                      </v:shape>
                    </v:group>
                    <v:shape id="任意多边形: 形状 398" o:spid="_x0000_s1026" o:spt="100" style="position:absolute;left:3025270;top:1053317;height:3811;width:266823;v-text-anchor:middle;" fillcolor="#BE9C59" filled="t" stroked="f" coordsize="266823,3811" o:gfxdata="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hmUTvQAA&#10;ANwAAAAPAAAAAAAAAAEAIAAAACIAAABkcnMvZG93bnJldi54bWxQSwECFAAUAAAACACHTuJAMy8F&#10;njsAAAA5AAAAEAAAAAAAAAABACAAAAAMAQAAZHJzL3NoYXBleG1sLnhtbFBLBQYAAAAABgAGAFsB&#10;AAC2AwAAAAA=&#10;" path="m0,0l266824,0,266824,3812,0,3812xe">
                      <v:path o:connectlocs="0,0;266824,0;266824,3812;0,3812" o:connectangles="0,0,0,0"/>
                      <v:fill on="t" focussize="0,0"/>
                      <v:stroke on="f" weight="0.999606299212598pt" joinstyle="miter"/>
                      <v:imagedata o:title=""/>
                      <o:lock v:ext="edit" aspectratio="f"/>
                    </v:shape>
                  </v:group>
                  <v:group id="图形 6" o:spid="_x0000_s1026" o:spt="203" style="position:absolute;left:1961788;top:1445929;height:104188;width:1330306;" coordorigin="1961788,1445929" coordsize="1330306,104188" o:gfxdata="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Zbs8qvwAAANwAAAAPAAAAAAAAAAEAIAAAACIAAABkcnMvZG93bnJldi54&#10;bWxQSwECFAAUAAAACACHTuJAMy8FnjsAAAA5AAAAFQAAAAAAAAABACAAAAAOAQAAZHJzL2dyb3Vw&#10;c2hhcGV4bWwueG1sUEsFBgAAAAAGAAYAYAEAAMsDAAAAAA==&#10;">
                    <o:lock v:ext="edit" aspectratio="f"/>
                    <v:shape id="任意多边形: 形状 400" o:spid="_x0000_s1026" o:spt="100" style="position:absolute;left:2964282;top:1548847;height:1270;width:1270;v-text-anchor:middle;" fillcolor="#BE9C59" filled="t" stroked="f" coordsize="1270,1270" o:gfxdata="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ls0Jb4A&#10;AADcAAAADwAAAAAAAAABACAAAAAiAAAAZHJzL2Rvd25yZXYueG1sUEsBAhQAFAAAAAgAh07iQDMv&#10;BZ47AAAAOQAAABAAAAAAAAAAAQAgAAAADQEAAGRycy9zaGFwZXhtbC54bWxQSwUGAAAAAAYABgBb&#10;AQAAtwMAAAAA&#10;" path="m0,0c0,0,1270,1271,1270,1271c1270,1271,1270,1271,1270,1271c0,0,0,0,0,0xe">
                      <v:path o:connectlocs="0,0;1270,1271;1270,1271;0,0" o:connectangles="0,0,0,0"/>
                      <v:fill on="t" focussize="0,0"/>
                      <v:stroke on="f" weight="0.999606299212598pt" joinstyle="miter"/>
                      <v:imagedata o:title=""/>
                      <o:lock v:ext="edit" aspectratio="f"/>
                    </v:shape>
                    <v:group id="图形 6" o:spid="_x0000_s1026" o:spt="203" style="position:absolute;left:1961788;top:1445929;height:43200;width:668329;" coordorigin="1961788,1445929" coordsize="668329,43200" o:gfxdata="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PuJvOvwAAANwAAAAPAAAAAAAAAAEAIAAAACIAAABkcnMvZG93bnJldi54&#10;bWxQSwECFAAUAAAACACHTuJAMy8FnjsAAAA5AAAAFQAAAAAAAAABACAAAAAOAQAAZHJzL2dyb3Vw&#10;c2hhcGV4bWwueG1sUEsFBgAAAAAGAAYAYAEAAMsDAAAAAA==&#10;">
                      <o:lock v:ext="edit" aspectratio="f"/>
                      <v:shape id="任意多边形: 形状 402" o:spid="_x0000_s1026" o:spt="100" style="position:absolute;left:1961788;top:1445929;height:39388;width:55905;v-text-anchor:middle;" fillcolor="#BE9C59" filled="t" stroked="f" coordsize="55905,39388" o:gfxdata="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4VbhW/&#10;AAAA3AAAAA8AAAAAAAAAAQAgAAAAIgAAAGRycy9kb3ducmV2LnhtbFBLAQIUABQAAAAIAIdO4kAz&#10;LwWeOwAAADkAAAAQAAAAAAAAAAEAIAAAAA4BAABkcnMvc2hhcGV4bWwueG1sUEsFBgAAAAAGAAYA&#10;WwEAALgDAAAAAA==&#10;" path="m12706,3812c12706,3812,13977,3812,13977,3812c13977,3812,15247,3812,15247,3812c15247,2541,15247,2541,12706,3812c11435,2541,8894,2541,7624,2541c7624,2541,3812,2541,1271,2541c0,2541,0,2541,0,2541c0,2541,0,2541,1271,2541c1271,2541,2541,2541,3812,2541c5082,2541,5082,3812,5082,6353l15247,38118c15247,39388,16518,39388,16518,39388c16518,39388,17788,39388,17788,36847c20329,31765,26682,13976,27953,11435l27953,11435,38118,36847c39388,38118,39388,39388,39388,39388c40659,39388,40659,39388,40659,36847c43200,29223,48282,12706,50824,6353c52094,3812,52094,1271,53365,1271c53365,1271,54635,1271,54635,1271c54635,1271,55906,1271,55906,1271c55906,1271,55906,1271,54635,1271c53365,1271,50824,1271,50824,1271c50824,1271,48282,1271,45741,1271c44471,1271,44471,1271,44471,1271c44471,1271,44471,1271,45741,1271c48282,1271,48282,2541,48282,2541c48282,3812,48282,3812,48282,5082c47012,11435,41929,24141,41929,27953l41929,27953,31765,2541c30494,1271,30494,0,30494,0c30494,0,29224,0,29224,1271l19059,27953,19059,27953c17788,25412,13977,10165,12706,6353c12706,7624,12706,5082,12706,3812c12706,3812,12706,3812,12706,3812xe">
                        <v:path o:connectlocs="12706,3812;13977,3812;15247,3812;12706,3812;7624,2541;1271,2541;0,2541;1271,2541;3812,2541;5082,6353;15247,38118;16518,39388;17788,36847;27953,11435;27953,11435;38118,36847;39388,39388;40659,36847;50824,6353;53365,1271;54635,1271;55906,1271;54635,1271;50824,1271;45741,1271;44471,1271;45741,1271;48282,2541;48282,5082;41929,27953;41929,27953;31765,2541;30494,0;29224,1271;19059,27953;19059,27953;12706,6353;12706,3812;12706,3812" o:connectangles="0,0,0,0,0,0,0,0,0,0,0,0,0,0,0,0,0,0,0,0,0,0,0,0,0,0,0,0,0,0,0,0,0,0,0,0,0,0,0"/>
                        <v:fill on="t" focussize="0,0"/>
                        <v:stroke on="f" weight="0.999606299212598pt" joinstyle="miter"/>
                        <v:imagedata o:title=""/>
                        <o:lock v:ext="edit" aspectratio="f"/>
                      </v:shape>
                      <v:shape id="任意多边形: 形状 403" o:spid="_x0000_s1026" o:spt="100" style="position:absolute;left:2022776;top:1447200;height:36847;width:27952;v-text-anchor:middle;" fillcolor="#BE9C59" filled="t" stroked="f" coordsize="27952,36847" o:gfxdata="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2nBGK8AAAA&#10;3AAAAA8AAAAAAAAAAQAgAAAAIgAAAGRycy9kb3ducmV2LnhtbFBLAQIUABQAAAAIAIdO4kAzLwWe&#10;OwAAADkAAAAQAAAAAAAAAAEAIAAAAAsBAABkcnMvc2hhcGV4bWwueG1sUEsFBgAAAAAGAAYAWwEA&#10;ALUDAAAAAA==&#10;" path="m5082,1271c3812,1271,2541,1271,1271,1271c0,1271,0,1271,0,1271c0,1271,0,1271,1271,1271c2541,1271,2541,1271,3812,1271c5082,1271,6353,2541,6353,3812c6353,5082,6353,6353,6353,13976l6353,22871c6353,27953,6353,31765,6353,34306c6353,35576,6353,36847,5082,36847c5082,36847,3812,36847,3812,36847c3812,36847,2541,36847,2541,36847c2541,36847,2541,36847,3812,36847c5082,36847,6353,36847,7624,36847c8894,36847,10165,36847,10165,36847c11435,36847,12706,36847,15247,36847c17788,36847,20329,36847,24141,36847c26682,36847,26682,36847,26682,35576c26682,34306,27953,30494,27953,30494c27953,30494,27953,29223,27953,29223c27953,29223,27953,29223,27953,30494c27953,33035,26682,33035,25412,34306c24141,34306,21600,34306,20329,34306c15247,34306,13977,33035,13977,30494c13977,29223,13977,24141,13977,22871l13977,19059c13977,19059,13977,19059,13977,19059c15247,19059,20329,19059,21600,19059c22871,19059,24141,20329,24141,21600c24141,22871,24141,22871,24141,22871c24141,22871,24141,22871,24141,22871c24141,22871,24141,22871,24141,21600c24141,21600,24141,19059,24141,17788c24141,15247,24141,13976,24141,13976c24141,13976,24141,13976,24141,13976c24141,13976,24141,13976,22871,15247c22871,15247,21600,15247,20329,16518c19059,16518,12706,16518,12706,16518c12706,16518,12706,16518,12706,16518l12706,3812c12706,3812,12706,3812,12706,3812c13977,3812,19059,3812,20329,3812c22871,3812,22871,5082,24141,5082c24141,5082,24141,6353,24141,6353c24141,6353,24141,7624,24141,7624c24141,7624,24141,7624,24141,7624c24141,6353,24141,5082,24141,3812c24141,1271,24141,1271,24141,0c24141,0,24141,0,24141,0c24141,0,24141,0,22871,0c22871,0,21600,0,20329,0c19059,0,8894,0,7624,0c7624,1271,6353,1271,5082,1271xe">
                        <v:path o:connectlocs="5082,1271;1271,1271;0,1271;1271,1271;3812,1271;6353,3812;6353,13976;6353,22871;6353,34306;5082,36847;3812,36847;2541,36847;3812,36847;7624,36847;10165,36847;15247,36847;24141,36847;26682,35576;27953,30494;27953,29223;27953,30494;25412,34306;20329,34306;13977,30494;13977,22871;13977,19059;13977,19059;21600,19059;24141,21600;24141,22871;24141,22871;24141,21600;24141,17788;24141,13976;24141,13976;22871,15247;20329,16518;12706,16518;12706,16518;12706,3812;12706,3812;20329,3812;24141,5082;24141,6353;24141,7624;24141,7624;24141,3812;24141,0;24141,0;22871,0;20329,0;7624,0;5082,1271" o:connectangles="0,0,0,0,0,0,0,0,0,0,0,0,0,0,0,0,0,0,0,0,0,0,0,0,0,0,0,0,0,0,0,0,0,0,0,0,0,0,0,0,0,0,0,0,0,0,0,0,0,0,0,0,0"/>
                        <v:fill on="t" focussize="0,0"/>
                        <v:stroke on="f" weight="0.999606299212598pt" joinstyle="miter"/>
                        <v:imagedata o:title=""/>
                        <o:lock v:ext="edit" aspectratio="f"/>
                      </v:shape>
                      <v:shape id="任意多边形: 形状 404" o:spid="_x0000_s1026" o:spt="100" style="position:absolute;left:2057082;top:1447200;height:39388;width:22870;v-text-anchor:middle;" fillcolor="#BE9C59" filled="t" stroked="f" coordsize="22870,39388" o:gfxdata="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psaEL4A&#10;AADcAAAADwAAAAAAAAABACAAAAAiAAAAZHJzL2Rvd25yZXYueG1sUEsBAhQAFAAAAAgAh07iQDMv&#10;BZ47AAAAOQAAABAAAAAAAAAAAQAgAAAADQEAAGRycy9zaGFwZXhtbC54bWxQSwUGAAAAAAYABgBb&#10;AQAAtwMAAAAA&#10;" path="m0,10165c0,13976,2541,17788,7624,22871l10165,24141c13977,27953,15247,29223,15247,31765c15247,34306,12706,38118,8894,38118c6353,38118,2541,36847,1271,33035c1271,31765,1271,31765,1271,30494c1271,30494,1271,29223,1271,29223c1271,29223,1271,29223,1271,30494c1271,31765,1271,34306,1271,36847c1271,38118,1271,38118,2541,38118c5082,39388,7624,39388,10165,39388c12706,39388,15247,39388,17788,36847c21600,34306,22871,30494,22871,27953c22871,22871,20329,19059,13977,15247l12706,13976c8894,10165,7624,8894,7624,6353c7624,3812,10165,1271,13977,1271c17788,1271,19059,2541,19059,3812c20329,5082,20329,6353,20329,7624c20329,7624,20329,8894,20329,8894c20329,8894,20329,8894,20329,7624c20329,3812,20329,2541,20329,1271c20329,1271,20329,1271,19059,1271c17788,1271,15247,0,12706,0c5082,0,0,5082,0,10165xe">
                        <v:path o:connectlocs="0,10165;7624,22871;10165,24141;15247,31765;8894,38118;1271,33035;1271,30494;1271,29223;1271,30494;1271,36847;2541,38118;10165,39388;17788,36847;22871,27953;13977,15247;12706,13976;7624,6353;13977,1271;19059,3812;20329,7624;20329,8894;20329,7624;20329,1271;19059,1271;12706,0;0,10165" o:connectangles="0,0,0,0,0,0,0,0,0,0,0,0,0,0,0,0,0,0,0,0,0,0,0,0,0,0"/>
                        <v:fill on="t" focussize="0,0"/>
                        <v:stroke on="f" weight="0.999606299212598pt" joinstyle="miter"/>
                        <v:imagedata o:title=""/>
                        <o:lock v:ext="edit" aspectratio="f"/>
                      </v:shape>
                      <v:shape id="任意多边形: 形状 405" o:spid="_x0000_s1026" o:spt="100" style="position:absolute;left:2081223;top:1445929;height:39388;width:34305;v-text-anchor:middle;" fillcolor="#BE9C59" filled="t" stroked="f" coordsize="34305,39388" o:gfxdata="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wn3U2/&#10;AAAA3AAAAA8AAAAAAAAAAQAgAAAAIgAAAGRycy9kb3ducmV2LnhtbFBLAQIUABQAAAAIAIdO4kAz&#10;LwWeOwAAADkAAAAQAAAAAAAAAAEAIAAAAA4BAABkcnMvc2hhcGV4bWwueG1sUEsFBgAAAAAGAAYA&#10;WwEAALgDAAAAAA==&#10;" path="m15247,36847c15247,38118,15247,39388,13976,39388c13976,39388,12706,39388,12706,39388c12706,39388,11435,39388,11435,39388c11435,39388,11435,39388,12706,39388c15247,39388,17788,39388,19059,39388c20329,39388,24141,39388,26682,39388c26682,39388,27953,39388,27953,39388c27953,39388,27953,39388,26682,39388c25412,39388,25412,39388,24141,39388c22871,39388,22871,38118,21600,36847c21600,34306,21600,30494,21600,25412l21600,5082,27953,5082c33035,5082,34306,6353,34306,7624l34306,7624c34306,8894,34306,8894,34306,8894c34306,8894,34306,8894,34306,7624c34306,6353,34306,2541,34306,1271c34306,0,34306,0,34306,0c34306,0,34306,0,33035,0c31765,0,31765,0,29224,0l8894,0c7623,0,5082,0,3812,0c2541,0,2541,0,1270,0c1270,0,1270,0,1270,1271c1270,1271,0,6353,0,7624c0,7624,0,8894,0,8894c0,8894,0,8894,0,8894c0,8894,0,7624,1270,7624c2541,6353,3812,6353,6353,6353l13976,6353,13976,26682c15247,30494,15247,35576,15247,36847xe">
                        <v:path o:connectlocs="15247,36847;13976,39388;12706,39388;11435,39388;12706,39388;19059,39388;26682,39388;27953,39388;26682,39388;24141,39388;21600,36847;21600,25412;21600,5082;27953,5082;34306,7624;34306,7624;34306,8894;34306,7624;34306,1271;34306,0;33035,0;29224,0;8894,0;3812,0;1270,0;1270,1271;0,7624;0,8894;0,8894;1270,7624;6353,6353;13976,6353;13976,26682;15247,36847" o:connectangles="0,0,0,0,0,0,0,0,0,0,0,0,0,0,0,0,0,0,0,0,0,0,0,0,0,0,0,0,0,0,0,0,0,0"/>
                        <v:fill on="t" focussize="0,0"/>
                        <v:stroke on="f" weight="0.999606299212598pt" joinstyle="miter"/>
                        <v:imagedata o:title=""/>
                        <o:lock v:ext="edit" aspectratio="f"/>
                      </v:shape>
                      <v:shape id="任意多边形: 形状 406" o:spid="_x0000_s1026" o:spt="100" style="position:absolute;left:2133317;top:1449741;height:39388;width:36847;v-text-anchor:middle;" fillcolor="#BE9C59" filled="t" stroked="f" coordsize="36847,39388" o:gfxdata="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JWYIvQAA&#10;ANwAAAAPAAAAAAAAAAEAIAAAACIAAABkcnMvZG93bnJldi54bWxQSwECFAAUAAAACACHTuJAMy8F&#10;njsAAAA5AAAAEAAAAAAAAAABACAAAAAMAQAAZHJzL3NoYXBleG1sLnhtbFBLBQYAAAAABgAGAFsB&#10;AAC2AwAAAAA=&#10;" path="m24141,0c29224,0,33035,1271,34306,3812c35577,5082,36847,6353,36847,8894c36847,10165,36847,10165,36847,10165c36847,10165,36847,10165,36847,8894c36847,7624,36847,5082,36847,3812c36847,2541,36847,1271,36847,1271c36847,1271,36847,1271,35577,1271c34306,1271,33035,1271,30494,0c27953,0,26682,0,22871,0c15247,0,10165,2541,6353,5082c1271,10165,0,15247,0,19059c0,24141,1271,29224,6353,34306c11435,38118,16518,39388,24141,39388c27953,39388,31765,39388,33035,38118c34306,38118,34306,38118,34306,36847c34306,35577,35577,30494,35577,30494c35577,30494,35577,29224,35577,29224c35577,29224,35577,29224,34306,30494c34306,31765,33035,33035,33035,34306c30494,36847,27953,36847,24141,36847c17788,36847,7624,30494,7624,19059c7624,13976,8894,8894,12706,6353c16518,1271,19059,0,24141,0xe">
                        <v:path o:connectlocs="24141,0;34306,3812;36847,8894;36847,10165;36847,8894;36847,3812;36847,1271;35577,1271;30494,0;22871,0;6353,5082;0,19059;6353,34306;24141,39388;33035,38118;34306,36847;35577,30494;35577,29224;34306,30494;33035,34306;24141,36847;7624,19059;12706,6353;24141,0" o:connectangles="0,0,0,0,0,0,0,0,0,0,0,0,0,0,0,0,0,0,0,0,0,0,0,0"/>
                        <v:fill on="t" focussize="0,0"/>
                        <v:stroke on="f" weight="0.999606299212598pt" joinstyle="miter"/>
                        <v:imagedata o:title=""/>
                        <o:lock v:ext="edit" aspectratio="f"/>
                      </v:shape>
                      <v:shape id="任意多边形: 形状 407" o:spid="_x0000_s1026" o:spt="100" style="position:absolute;left:2176517;top:1448470;height:35576;width:43199;v-text-anchor:middle;" fillcolor="#BE9C59" filled="t" stroked="f" coordsize="43199,35576" o:gfxdata="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qL3QS/&#10;AAAA3AAAAA8AAAAAAAAAAQAgAAAAIgAAAGRycy9kb3ducmV2LnhtbFBLAQIUABQAAAAIAIdO4kAz&#10;LwWeOwAAADkAAAAQAAAAAAAAAAEAIAAAAA4BAABkcnMvc2hhcGV4bWwueG1sUEsFBgAAAAAGAAYA&#10;WwEAALgDAAAAAA==&#10;" path="m0,0c0,1271,1270,1271,0,0c1270,0,2541,0,2541,0c3812,0,5082,1271,5082,2541c5082,3812,5082,5082,5082,12706l5082,21600c5082,26682,5082,30494,5082,33035c5082,34306,5082,35577,3812,35577c3812,35577,2541,35577,2541,35577c1270,35577,1270,35577,1270,35577c1270,35577,1270,35577,2541,35577c5082,35577,7623,35577,8894,35577c10165,35577,13976,35577,16518,35577c17788,35577,17788,35577,17788,35577c17788,35577,17788,35577,16518,35577c15247,35577,15247,35577,13976,35577c12706,35577,12706,34306,11435,33035c11435,30494,11435,26682,11435,21600l11435,16518c11435,16518,11435,16518,11435,16518l30494,16518c30494,16518,30494,16518,30494,16518l30494,21600c30494,26682,30494,30494,30494,33035c30494,34306,30494,35577,29224,35577c29224,35577,27953,35577,27953,35577c27953,35577,26682,35577,26682,35577c26682,35577,26682,35577,27953,35577c30494,35577,33035,35577,34306,35577c35577,35577,39388,35577,41929,35577c41929,35577,43200,35577,43200,35577c43200,35577,43200,35577,41929,35577c40659,35577,40659,35577,39388,35577c38118,35577,38118,34306,36847,33035c36847,30494,36847,26682,36847,21600l36847,12706c36847,5082,36847,3812,36847,2541c36847,1271,36847,0,38118,0c38118,0,39388,0,39388,0c39388,0,40659,0,40659,0c40659,0,40659,0,39388,0c36847,0,34306,0,33035,0c31765,0,27953,0,25412,0c24141,0,24141,0,24141,0c24141,0,24141,0,25412,0c26682,0,26682,0,27953,0c29224,0,30494,1271,30494,2541c30494,3812,30494,5082,30494,12706l30494,13976c30494,13976,30494,13976,30494,13976l11435,13976c11435,13976,11435,13976,11435,13976l11435,12706c11435,5082,11435,3812,11435,2541c11435,1271,11435,0,12706,0c12706,0,13976,0,13976,0c15247,0,15247,0,15247,0c15247,0,15247,0,13976,0c11435,0,8894,0,7623,0c7623,0,3812,0,0,0c1270,0,0,0,0,0xe">
                        <v:path o:connectlocs="0,0;0,0;2541,0;5082,2541;5082,12706;5082,21600;5082,33035;3812,35577;2541,35577;1270,35577;2541,35577;8894,35577;16518,35577;17788,35577;16518,35577;13976,35577;11435,33035;11435,21600;11435,16518;11435,16518;30494,16518;30494,16518;30494,21600;30494,33035;29224,35577;27953,35577;26682,35577;27953,35577;34306,35577;41929,35577;43200,35577;41929,35577;39388,35577;36847,33035;36847,21600;36847,12706;36847,2541;38118,0;39388,0;40659,0;39388,0;33035,0;25412,0;24141,0;25412,0;27953,0;30494,2541;30494,12706;30494,13976;30494,13976;11435,13976;11435,13976;11435,12706;11435,2541;12706,0;13976,0;15247,0;13976,0;7623,0;0,0;0,0" o:connectangles="0,0,0,0,0,0,0,0,0,0,0,0,0,0,0,0,0,0,0,0,0,0,0,0,0,0,0,0,0,0,0,0,0,0,0,0,0,0,0,0,0,0,0,0,0,0,0,0,0,0,0,0,0,0,0,0,0,0,0,0,0"/>
                        <v:fill on="t" focussize="0,0"/>
                        <v:stroke on="f" weight="0.999606299212598pt" joinstyle="miter"/>
                        <v:imagedata o:title=""/>
                        <o:lock v:ext="edit" aspectratio="f"/>
                      </v:shape>
                      <v:shape id="任意多边形: 形状 408" o:spid="_x0000_s1026" o:spt="100" style="position:absolute;left:2226070;top:1449741;height:35576;width:17788;v-text-anchor:middle;" fillcolor="#BE9C59" filled="t" stroked="f" coordsize="17788,35576" o:gfxdata="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UCcE7sAAADc&#10;AAAADwAAAAAAAAABACAAAAAiAAAAZHJzL2Rvd25yZXYueG1sUEsBAhQAFAAAAAgAh07iQDMvBZ47&#10;AAAAOQAAABAAAAAAAAAAAQAgAAAACgEAAGRycy9zaGFwZXhtbC54bWxQSwUGAAAAAAYABgBbAQAA&#10;tAMAAAAA&#10;" path="m5082,33035c5082,34306,5082,35577,3812,35577c3812,35577,2541,35577,2541,35577c2541,35577,1271,35577,1271,35577c1271,35577,1271,35577,2541,35577c5082,35577,7624,35577,8894,35577c10165,35577,13977,35577,16518,35577c16518,35577,17788,35577,17788,35577c17788,35577,17788,35577,16518,35577c15247,35577,15247,35577,13977,35577c12706,35577,12706,34306,11435,33035c11435,30494,11435,26682,11435,21600l11435,12706c11435,5082,11435,3812,11435,2541c11435,1271,11435,0,12706,0c12706,0,13977,0,13977,0c13977,0,15247,0,15247,0c15247,0,15247,0,13977,0c11435,0,8894,0,7624,0c6353,0,2541,0,1271,0c0,0,0,0,0,0c0,0,0,0,1271,0c1271,0,2541,0,2541,0c3812,0,3812,1271,3812,2541c3812,3812,3812,5082,3812,12706l3812,21600c5082,27953,5082,31765,5082,33035xe">
                        <v:path o:connectlocs="5082,33035;3812,35577;2541,35577;1271,35577;2541,35577;8894,35577;16518,35577;17788,35577;16518,35577;13977,35577;11435,33035;11435,21600;11435,12706;11435,2541;12706,0;13977,0;15247,0;13977,0;7624,0;1271,0;0,0;1271,0;2541,0;3812,2541;3812,12706;3812,21600;5082,33035" o:connectangles="0,0,0,0,0,0,0,0,0,0,0,0,0,0,0,0,0,0,0,0,0,0,0,0,0,0,0"/>
                        <v:fill on="t" focussize="0,0"/>
                        <v:stroke on="f" weight="0.999606299212598pt" joinstyle="miter"/>
                        <v:imagedata o:title=""/>
                        <o:lock v:ext="edit" aspectratio="f"/>
                      </v:shape>
                      <v:shape id="任意多边形: 形状 409" o:spid="_x0000_s1026" o:spt="100" style="position:absolute;left:2247670;top:1449741;height:38117;width:43200;v-text-anchor:middle;" fillcolor="#BE9C59" filled="t" stroked="f" coordsize="43200,38117" o:gfxdata="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psPivQAA&#10;ANwAAAAPAAAAAAAAAAEAIAAAACIAAABkcnMvZG93bnJldi54bWxQSwECFAAUAAAACACHTuJAMy8F&#10;njsAAAA5AAAAEAAAAAAAAAABACAAAAAMAQAAZHJzL3NoYXBleG1sLnhtbFBLBQYAAAAABgAGAFsB&#10;AAC2AwAAAAA=&#10;" path="m21600,21600c26682,26682,33035,33035,36847,36847c36847,36847,38118,38118,38118,38118c38118,38118,39388,38118,39388,36847l39388,5082c39388,2541,39388,1271,40659,1271c40659,1271,41929,1271,41929,1271c41929,1271,43200,1271,43200,1271c43200,1271,43200,1271,41929,1271c39388,1271,36847,1271,36847,1271c35577,1271,33035,1271,30494,1271c29224,1271,29224,1271,29224,1271c29224,1271,29224,1271,30494,1271c31765,1271,33035,1271,33035,1271c34306,1271,34306,2541,34306,6353l34306,29224,34306,29224c33035,27953,26682,21600,22871,17788c15247,10165,7624,2541,7624,1271c6353,0,6353,0,6353,0c6353,0,5082,1271,5082,1271l5082,31765c5082,36847,5082,38118,3812,38118c2541,38118,2541,38118,1271,38118c1271,38118,0,38118,0,38118c0,38118,0,38118,1271,38118c3812,38118,6353,38118,6353,38118c7624,38118,8894,38118,12706,38118c13977,38118,13977,38118,13977,38118c13977,38118,13977,38118,12706,38118c11435,38118,11435,38118,10165,38118c8894,38118,8894,36847,8894,33035l8894,11435,8894,11435c10165,10165,16518,16518,21600,21600xe">
                        <v:path o:connectlocs="21600,21600;36847,36847;38118,38118;39388,36847;39388,5082;40659,1271;41929,1271;43200,1271;41929,1271;36847,1271;30494,1271;29224,1271;30494,1271;33035,1271;34306,6353;34306,29224;34306,29224;22871,17788;7624,1271;6353,0;5082,1271;5082,31765;3812,38118;1271,38118;0,38118;1271,38118;6353,38118;12706,38118;13977,38118;12706,38118;10165,38118;8894,33035;8894,11435;8894,11435;21600,21600" o:connectangles="0,0,0,0,0,0,0,0,0,0,0,0,0,0,0,0,0,0,0,0,0,0,0,0,0,0,0,0,0,0,0,0,0,0,0"/>
                        <v:fill on="t" focussize="0,0"/>
                        <v:stroke on="f" weight="0.999606299212598pt" joinstyle="miter"/>
                        <v:imagedata o:title=""/>
                        <o:lock v:ext="edit" aspectratio="f"/>
                      </v:shape>
                      <v:shape id="任意多边形: 形状 410" o:spid="_x0000_s1026" o:spt="100" style="position:absolute;left:2292141;top:1449741;height:39388;width:40658;v-text-anchor:middle;" fillcolor="#BE9C59" filled="t" stroked="f" coordsize="40658,39388" o:gfxdata="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vCimC5AAAA3AAA&#10;AA8AAAAAAAAAAQAgAAAAIgAAAGRycy9kb3ducmV2LnhtbFBLAQIUABQAAAAIAIdO4kAzLwWeOwAA&#10;ADkAAAAQAAAAAAAAAAEAIAAAAAgBAABkcnMvc2hhcGV4bWwueG1sUEsFBgAAAAAGAAYAWwEAALID&#10;AAAAAA==&#10;" path="m27953,36847c27953,36847,27953,36847,27953,36847c27953,36847,27953,36847,27953,36847c33035,38118,36847,38118,38118,38118c39388,38118,40659,38118,40659,38118c40659,38118,40659,38118,39388,38118c39388,38118,38118,38118,36847,38118c35577,38118,34306,36847,33035,33035c29224,25412,21600,5082,20329,1271c20329,0,19059,0,19059,0c19059,0,17788,0,17788,2541l5082,34306c3812,36847,2541,38118,1271,39388c1271,39388,0,39388,0,39388c0,39388,0,39388,0,39388c0,39388,0,39388,1271,39388c3812,39388,6353,39388,7624,39388c8894,39388,11435,39388,12706,39388c12706,39388,13977,39388,13977,39388c13977,39388,13977,39388,12706,39388l11435,39388c10165,39388,8894,38118,8894,38118c8894,38118,8894,36847,10165,35577l12706,27953c12706,27953,12706,27953,12706,27953l24141,27953c24141,27953,24141,27953,24141,27953l27953,36847c29224,35577,29224,36847,27953,36847xm22871,21600l13977,21600c13977,21600,13977,21600,13977,21600l19059,8894c19059,8894,19059,8894,19059,8894c19059,8894,19059,8894,19059,8894l22871,21600c22871,21600,22871,21600,22871,21600xe">
                        <v:path o:connectlocs="27953,36847;27953,36847;27953,36847;38118,38118;40659,38118;39388,38118;36847,38118;33035,33035;20329,1271;19059,0;17788,2541;5082,34306;1271,39388;0,39388;0,39388;1271,39388;7624,39388;12706,39388;13977,39388;12706,39388;11435,39388;8894,38118;10165,35577;12706,27953;12706,27953;24141,27953;24141,27953;27953,36847;27953,36847;22871,21600;13977,21600;13977,21600;19059,8894;19059,8894;19059,8894;22871,21600;22871,21600" o:connectangles="0,0,0,0,0,0,0,0,0,0,0,0,0,0,0,0,0,0,0,0,0,0,0,0,0,0,0,0,0,0,0,0,0,0,0,0,0"/>
                        <v:fill on="t" focussize="0,0"/>
                        <v:stroke on="f" weight="0.999606299212598pt" joinstyle="miter"/>
                        <v:imagedata o:title=""/>
                        <o:lock v:ext="edit" aspectratio="f"/>
                      </v:shape>
                      <v:shape id="任意多边形: 形状 411" o:spid="_x0000_s1026" o:spt="100" style="position:absolute;left:2348047;top:1449741;height:35576;width:44470;v-text-anchor:middle;" fillcolor="#BE9C59" filled="t" stroked="f" coordsize="44470,35576" o:gfxdata="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10GGvQAA&#10;ANwAAAAPAAAAAAAAAAEAIAAAACIAAABkcnMvZG93bnJldi54bWxQSwECFAAUAAAACACHTuJAMy8F&#10;njsAAAA5AAAAEAAAAAAAAAABACAAAAAMAQAAZHJzL3NoYXBleG1sLnhtbFBLBQYAAAAABgAGAFsB&#10;AAC2AwAAAAA=&#10;" path="m31765,33035c31765,34306,31765,35577,30494,35577c30494,35577,29224,35577,29224,35577c29224,35577,27953,35577,27953,35577c27953,35577,27953,35577,29224,35577c31765,35577,34306,35577,35577,35577c36847,35577,40659,35577,43200,35577c43200,35577,44471,35577,44471,35577c44471,35577,44471,35577,43200,35577c41929,35577,41929,35577,40659,35577c39388,35577,39388,34306,38118,33035c38118,30494,38118,26682,38118,21600l38118,12706c38118,5082,38118,3812,38118,2541c38118,1271,38118,0,39388,0c39388,0,40659,0,40659,0c40659,0,41929,0,41929,0c41929,0,41929,0,40659,0c38118,0,35577,0,34306,0c33035,0,29224,0,26682,0c25412,0,25412,0,25412,0c25412,0,25412,0,26682,0c27953,0,27953,0,29224,0c30494,0,31765,1271,31765,2541c31765,3812,31765,5082,31765,12706l31765,13976c31765,13976,31765,13976,31765,13976l12706,13976c12706,13976,12706,13976,12706,13976l12706,12706c12706,5082,12706,3812,12706,2541c12706,1271,12706,0,13976,0c13976,0,15247,0,15247,0c15247,0,16518,0,16518,0c16518,0,16518,0,15247,0c12706,0,10165,0,8894,0c7623,0,3812,0,1270,0c0,0,0,0,0,0c0,0,0,0,1270,0c2541,0,2541,0,3812,0c5082,0,6353,1271,6353,2541c6353,3812,6353,5082,6353,12706l6353,21600c6353,26682,6353,30494,6353,33035c6353,34306,6353,35577,5082,35577c5082,35577,3812,35577,3812,35577c3812,35577,2541,35577,2541,35577c2541,35577,2541,35577,3812,35577c6353,35577,8894,35577,10165,35577c11435,35577,15247,35577,17788,35577c17788,35577,19059,35577,19059,35577c19059,35577,19059,35577,17788,35577c16518,35577,16518,35577,15247,35577c13976,35577,13976,34306,12706,33035c12706,30494,12706,26682,12706,21600l12706,16518c12706,16518,12706,16518,12706,16518l31765,16518c31765,16518,31765,16518,31765,16518l31765,21600c31765,26682,31765,31765,31765,33035xe">
                        <v:path o:connectlocs="31765,33035;30494,35577;29224,35577;27953,35577;29224,35577;35577,35577;43200,35577;44471,35577;43200,35577;40659,35577;38118,33035;38118,21600;38118,12706;38118,2541;39388,0;40659,0;41929,0;40659,0;34306,0;26682,0;25412,0;26682,0;29224,0;31765,2541;31765,12706;31765,13976;31765,13976;12706,13976;12706,13976;12706,12706;12706,2541;13976,0;15247,0;16518,0;15247,0;8894,0;1270,0;0,0;1270,0;3812,0;6353,2541;6353,12706;6353,21600;6353,33035;5082,35577;3812,35577;2541,35577;3812,35577;10165,35577;17788,35577;19059,35577;17788,35577;15247,35577;12706,33035;12706,21600;12706,16518;12706,16518;31765,16518;31765,16518;31765,21600;31765,33035" o:connectangles="0,0,0,0,0,0,0,0,0,0,0,0,0,0,0,0,0,0,0,0,0,0,0,0,0,0,0,0,0,0,0,0,0,0,0,0,0,0,0,0,0,0,0,0,0,0,0,0,0,0,0,0,0,0,0,0,0,0,0,0,0"/>
                        <v:fill on="t" focussize="0,0"/>
                        <v:stroke on="f" weight="0.999606299212598pt" joinstyle="miter"/>
                        <v:imagedata o:title=""/>
                        <o:lock v:ext="edit" aspectratio="f"/>
                      </v:shape>
                      <v:shape id="任意多边形: 形状 412" o:spid="_x0000_s1026" o:spt="100" style="position:absolute;left:2397599;top:1448373;height:39485;width:41929;v-text-anchor:middle;" fillcolor="#BE9C59" filled="t" stroked="f" coordsize="41929,39485" o:gfxdata="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rX6cr4A&#10;AADcAAAADwAAAAAAAAABACAAAAAiAAAAZHJzL2Rvd25yZXYueG1sUEsBAhQAFAAAAAgAh07iQDMv&#10;BZ47AAAAOQAAABAAAAAAAAAAAQAgAAAADQEAAGRycy9zaGFwZXhtbC54bWxQSwUGAAAAAAYABgBb&#10;AQAAtwMAAAAA&#10;" path="m0,19156c0,28050,6353,39486,20329,39486c33035,39486,41929,30591,41929,19156c41929,7721,34306,97,21600,97c5082,-1173,0,10262,0,19156xm34306,20427c34306,35674,26682,36944,22871,36944c12706,36944,7624,28050,7624,17886c7624,5180,13977,1368,20329,1368c27953,1368,34306,8991,34306,20427xe">
                        <v:path o:connectlocs="0,19156;20329,39486;41929,19156;21600,97;0,19156;34306,20427;22871,36944;7624,17886;20329,1368;34306,20427" o:connectangles="0,0,0,0,0,0,0,0,0,0"/>
                        <v:fill on="t" focussize="0,0"/>
                        <v:stroke on="f" weight="0.999606299212598pt" joinstyle="miter"/>
                        <v:imagedata o:title=""/>
                        <o:lock v:ext="edit" aspectratio="f"/>
                      </v:shape>
                      <v:shape id="任意多边形: 形状 413" o:spid="_x0000_s1026" o:spt="100" style="position:absolute;left:2445882;top:1448470;height:39388;width:21599;v-text-anchor:middle;" fillcolor="#BE9C59" filled="t" stroked="f" coordsize="21599,39388" o:gfxdata="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Mez4r4A&#10;AADcAAAADwAAAAAAAAABACAAAAAiAAAAZHJzL2Rvd25yZXYueG1sUEsBAhQAFAAAAAgAh07iQDMv&#10;BZ47AAAAOQAAABAAAAAAAAAAAQAgAAAADQEAAGRycy9zaGFwZXhtbC54bWxQSwUGAAAAAAYABgBb&#10;AQAAtwMAAAAA&#10;" path="m21600,27953c21600,22871,19059,19059,12706,15247l11435,13976c7624,10165,6353,8894,6353,6353c6353,3812,8894,1271,12706,1271c16518,1271,17788,2541,17788,3812c19059,5082,19059,6353,19059,7624c19059,7624,19059,8894,19059,8894c19059,8894,19059,8894,19059,7624c19059,3812,19059,2541,19059,1271c19059,1271,19059,1271,17788,1271c16518,1271,13977,0,11435,0c3812,0,0,3812,0,10165c0,13976,1271,17788,7624,22871l10165,24141c13977,27953,15247,29224,15247,31765c15247,34306,12706,38118,8894,38118c6353,38118,2541,36847,1271,33035c1271,31765,1271,31765,1271,30494c1271,30494,1271,29224,1271,29224c1271,29224,1271,29224,1271,30494c1271,31765,1271,34306,1271,36847c1271,38118,1271,38118,2541,38118c5082,39388,7624,39388,10165,39388c12706,39388,15247,39388,17788,36847c20329,34306,21600,31765,21600,27953xe">
                        <v:path o:connectlocs="21600,27953;12706,15247;11435,13976;6353,6353;12706,1271;17788,3812;19059,7624;19059,8894;19059,7624;19059,1271;17788,1271;11435,0;0,10165;7624,22871;10165,24141;15247,31765;8894,38118;1271,33035;1271,30494;1271,29224;1271,30494;1271,36847;2541,38118;10165,39388;17788,36847;21600,27953" o:connectangles="0,0,0,0,0,0,0,0,0,0,0,0,0,0,0,0,0,0,0,0,0,0,0,0,0,0"/>
                        <v:fill on="t" focussize="0,0"/>
                        <v:stroke on="f" weight="0.999606299212598pt" joinstyle="miter"/>
                        <v:imagedata o:title=""/>
                        <o:lock v:ext="edit" aspectratio="f"/>
                      </v:shape>
                      <v:shape id="任意多边形: 形状 414" o:spid="_x0000_s1026" o:spt="100" style="position:absolute;left:2473835;top:1448470;height:38117;width:27952;v-text-anchor:middle;" fillcolor="#BE9C59" filled="t" stroked="f" coordsize="27952,38117" o:gfxdata="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AZhw+8AAAA&#10;3AAAAA8AAAAAAAAAAQAgAAAAIgAAAGRycy9kb3ducmV2LnhtbFBLAQIUABQAAAAIAIdO4kAzLwWe&#10;OwAAADkAAAAQAAAAAAAAAAEAIAAAAAsBAABkcnMvc2hhcGV4bWwueG1sUEsFBgAAAAAGAAYAWwEA&#10;ALUDAAAAAA==&#10;" path="m17788,38118c17788,38118,17788,38118,17788,38118c16518,38118,15247,38118,13977,38118c12706,38118,12706,36847,11435,35577c11435,33035,11435,29224,11435,24141l11435,3812c11435,3812,11435,2541,11435,2541c11435,2541,12706,2541,13977,2541c15247,2541,17788,2541,19059,5082c21600,7624,21600,11435,21600,12706c21600,17788,17788,21600,15247,21600c13977,21600,13977,21600,13977,21600c13977,21600,13977,21600,13977,21600c13977,21600,15247,21600,15247,21600c22871,21600,27953,16518,27953,8894c27953,6353,26682,3812,25412,2541c24141,1271,22871,0,16518,0c13977,0,11435,0,8894,0c7624,0,3812,0,1271,0c0,0,0,0,0,0c0,0,0,0,1271,0c2541,0,2541,0,3812,0c5082,0,6353,1271,6353,2541c6353,3812,6353,5082,6353,12706l6353,21600c6353,26682,6353,30494,6353,33035c6353,34306,6353,35577,5082,35577c5082,35577,3812,35577,3812,35577c3812,35577,2541,35577,2541,35577c2541,35577,2541,35577,3812,35577c6353,35577,8894,35577,10165,35577c10165,38118,13977,38118,17788,38118c17788,38118,17788,38118,17788,38118xe">
                        <v:path o:connectlocs="17788,38118;17788,38118;13977,38118;11435,35577;11435,24141;11435,3812;11435,2541;13977,2541;19059,5082;21600,12706;15247,21600;13977,21600;13977,21600;15247,21600;27953,8894;25412,2541;16518,0;8894,0;1271,0;0,0;1271,0;3812,0;6353,2541;6353,12706;6353,21600;6353,33035;5082,35577;3812,35577;2541,35577;3812,35577;10165,35577;17788,38118;17788,38118" o:connectangles="0,0,0,0,0,0,0,0,0,0,0,0,0,0,0,0,0,0,0,0,0,0,0,0,0,0,0,0,0,0,0,0,0"/>
                        <v:fill on="t" focussize="0,0"/>
                        <v:stroke on="f" weight="0.999606299212598pt" joinstyle="miter"/>
                        <v:imagedata o:title=""/>
                        <o:lock v:ext="edit" aspectratio="f"/>
                      </v:shape>
                      <v:shape id="任意多边形: 形状 415" o:spid="_x0000_s1026" o:spt="100" style="position:absolute;left:2508141;top:1448470;height:36847;width:16517;v-text-anchor:middle;" fillcolor="#BE9C59" filled="t" stroked="f" coordsize="16517,36847" o:gfxdata="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zqSivQAA&#10;ANwAAAAPAAAAAAAAAAEAIAAAACIAAABkcnMvZG93bnJldi54bWxQSwECFAAUAAAACACHTuJAMy8F&#10;njsAAAA5AAAAEAAAAAAAAAABACAAAAAMAQAAZHJzL3NoYXBleG1sLnhtbFBLBQYAAAAABgAGAFsB&#10;AAC2AwAAAAA=&#10;" path="m1271,0c1271,0,0,0,1271,0c0,1271,1271,1271,1271,0c1271,1271,2541,1271,2541,1271c3812,1271,3812,2541,3812,3812c3812,5082,3812,6353,3812,13976l3812,22871c3812,27953,3812,31765,3812,34306c3812,35577,3812,36847,2541,36847c2541,36847,1271,36847,1271,36847c1271,36847,0,36847,0,36847c0,36847,0,36847,1271,36847c3812,36847,6353,36847,7624,36847c8894,36847,12706,36847,15247,36847c15247,36847,16518,36847,16518,36847c16518,36847,16518,36847,15247,36847c13977,36847,13977,36847,12706,36847c11435,36847,11435,35577,10165,34306c10165,31765,10165,27953,10165,22871l10165,13976c10165,6353,10165,5082,10165,3812c10165,2541,10165,1271,12706,1271c12706,1271,13977,1271,13977,1271c13977,1271,15247,1271,15247,1271c15247,1271,15247,1271,13977,1271c11435,1271,8894,1271,7624,1271c6353,0,3812,0,1271,0xe">
                        <v:path o:connectlocs="1271,0;1271,0;1271,0;2541,1271;3812,3812;3812,13976;3812,22871;3812,34306;2541,36847;1271,36847;0,36847;1271,36847;7624,36847;15247,36847;16518,36847;15247,36847;12706,36847;10165,34306;10165,22871;10165,13976;10165,3812;12706,1271;13977,1271;15247,1271;13977,1271;7624,1271;1271,0" o:connectangles="0,0,0,0,0,0,0,0,0,0,0,0,0,0,0,0,0,0,0,0,0,0,0,0,0,0,0"/>
                        <v:fill on="t" focussize="0,0"/>
                        <v:stroke on="f" weight="0.999606299212598pt" joinstyle="miter"/>
                        <v:imagedata o:title=""/>
                        <o:lock v:ext="edit" aspectratio="f"/>
                      </v:shape>
                      <v:shape id="任意多边形: 形状 416" o:spid="_x0000_s1026" o:spt="100" style="position:absolute;left:2528470;top:1448470;height:40658;width:34305;v-text-anchor:middle;" fillcolor="#BE9C59" filled="t" stroked="f" coordsize="34305,40658" o:gfxdata="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qORCi/&#10;AAAA3AAAAA8AAAAAAAAAAQAgAAAAIgAAAGRycy9kb3ducmV2LnhtbFBLAQIUABQAAAAIAIdO4kAz&#10;LwWeOwAAADkAAAAQAAAAAAAAAAEAIAAAAA4BAABkcnMvc2hhcGV4bWwueG1sUEsFBgAAAAAGAAYA&#10;WwEAALgDAAAAAA==&#10;" path="m34306,0c34306,0,34306,0,33035,0c31765,0,31765,0,29224,0l8894,0c7624,0,5082,0,3812,0c2541,0,2541,0,1271,0c1271,0,1271,0,1271,1271c1271,1271,0,6353,0,7624c0,7624,0,8894,0,8894c0,8894,0,8894,0,8894c0,8894,0,7624,1271,7624c2541,6353,3812,6353,6353,6353l13977,6353,13977,26682c13977,31765,13977,35577,13977,38118c13977,39388,13977,40659,12706,40659c12706,40659,11435,40659,11435,40659c11435,40659,10165,40659,10165,40659c10165,40659,10165,40659,11435,40659c13977,40659,16518,40659,17788,40659c19059,40659,22871,40659,25412,40659c25412,40659,26682,40659,26682,40659c26682,40659,26682,40659,25412,40659c24141,40659,24141,40659,22871,40659c21600,40659,21600,39388,20329,38118c20329,35577,20329,31765,20329,26682l20329,6353,26682,6353c31765,6353,33035,7624,33035,8894l33035,8894c33035,10165,33035,10165,33035,10165c33035,10165,33035,10165,33035,8894c34306,5082,34306,1271,34306,0c34306,0,34306,0,34306,0xe">
                        <v:path o:connectlocs="34306,0;33035,0;29224,0;8894,0;3812,0;1271,0;1271,1271;0,7624;0,8894;0,8894;1271,7624;6353,6353;13977,6353;13977,26682;13977,38118;12706,40659;11435,40659;10165,40659;11435,40659;17788,40659;25412,40659;26682,40659;25412,40659;22871,40659;20329,38118;20329,26682;20329,6353;26682,6353;33035,8894;33035,8894;33035,10165;33035,8894;34306,0;34306,0" o:connectangles="0,0,0,0,0,0,0,0,0,0,0,0,0,0,0,0,0,0,0,0,0,0,0,0,0,0,0,0,0,0,0,0,0,0"/>
                        <v:fill on="t" focussize="0,0"/>
                        <v:stroke on="f" weight="0.999606299212598pt" joinstyle="miter"/>
                        <v:imagedata o:title=""/>
                        <o:lock v:ext="edit" aspectratio="f"/>
                      </v:shape>
                      <v:shape id="任意多边形: 形状 417" o:spid="_x0000_s1026" o:spt="100" style="position:absolute;left:2556423;top:1449741;height:39388;width:43200;v-text-anchor:middle;" fillcolor="#BE9C59" filled="t" stroked="f" coordsize="43200,39388" o:gfxdata="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JKu+S/&#10;AAAA3AAAAA8AAAAAAAAAAQAgAAAAIgAAAGRycy9kb3ducmV2LnhtbFBLAQIUABQAAAAIAIdO4kAz&#10;LwWeOwAAADkAAAAQAAAAAAAAAAEAIAAAAA4BAABkcnMvc2hhcGV4bWwueG1sUEsFBgAAAAAGAAYA&#10;WwEAALgDAAAAAA==&#10;" path="m30494,36847c29224,36847,29224,36847,30494,36847c29224,36847,30494,36847,30494,36847c35577,38118,39388,38118,40659,38118c41929,38118,43200,38118,43200,38118c43200,38118,43200,38118,41929,38118c41929,38118,40659,38118,39388,38118c38118,38118,36847,36847,34306,33035c30494,25412,22871,5082,21600,1271c21600,0,20329,0,20329,0c20329,0,19059,0,19059,2541l6353,34306c5082,36847,3812,38118,2541,39388c2541,39388,1271,39388,1271,39388c1271,39388,0,39388,0,39388c0,39388,0,39388,1271,39388c3812,39388,6353,39388,7624,39388c8894,39388,11435,39388,12706,39388c12706,39388,13977,39388,13977,39388c13977,39388,13977,39388,12706,39388l11435,39388c10165,39388,8894,38118,8894,38118c8894,38118,8894,36847,10165,35577l12706,27953c12706,27953,12706,27953,12706,27953l24141,27953c24141,27953,24141,27953,24141,27953l30494,36847c30494,35577,30494,36847,30494,36847xm25412,21600l16518,21600c16518,21600,16518,21600,16518,21600l21600,8894c21600,8894,21600,8894,21600,8894c21600,8894,21600,8894,21600,8894l25412,21600c25412,21600,25412,21600,25412,21600xe">
                        <v:path o:connectlocs="30494,36847;30494,36847;30494,36847;40659,38118;43200,38118;41929,38118;39388,38118;34306,33035;21600,1271;20329,0;19059,2541;6353,34306;2541,39388;1271,39388;0,39388;1271,39388;7624,39388;12706,39388;13977,39388;12706,39388;11435,39388;8894,38118;10165,35577;12706,27953;12706,27953;24141,27953;24141,27953;30494,36847;30494,36847;25412,21600;16518,21600;16518,21600;21600,8894;21600,8894;21600,8894;25412,21600;25412,21600" o:connectangles="0,0,0,0,0,0,0,0,0,0,0,0,0,0,0,0,0,0,0,0,0,0,0,0,0,0,0,0,0,0,0,0,0,0,0,0,0"/>
                        <v:fill on="t" focussize="0,0"/>
                        <v:stroke on="f" weight="0.999606299212598pt" joinstyle="miter"/>
                        <v:imagedata o:title=""/>
                        <o:lock v:ext="edit" aspectratio="f"/>
                      </v:shape>
                      <v:shape id="任意多边形: 形状 418" o:spid="_x0000_s1026" o:spt="100" style="position:absolute;left:2600894;top:1449741;height:35576;width:29223;v-text-anchor:middle;" fillcolor="#BE9C59" filled="t" stroked="f" coordsize="29223,35576" o:gfxdata="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IeX27sAAADc&#10;AAAADwAAAAAAAAABACAAAAAiAAAAZHJzL2Rvd25yZXYueG1sUEsBAhQAFAAAAAgAh07iQDMvBZ47&#10;AAAAOQAAABAAAAAAAAAAAQAgAAAACgEAAGRycy9zaGFwZXhtbC54bWxQSwUGAAAAAAYABgBbAQAA&#10;tAMAAAAA&#10;" path="m10165,2541c10165,1271,10165,0,11435,0c11435,0,12706,0,13977,0c13977,0,15247,0,15247,0c15247,0,15247,0,13977,0c11435,0,7624,0,7624,0c6353,0,2541,0,1271,0c0,0,0,0,0,0c0,0,0,0,1271,0c2541,0,2541,0,2541,0c3812,0,5082,1271,5082,2541c5082,3812,5082,5082,5082,12706l5082,21600c5082,26682,5082,30494,5082,33035c5082,34306,5082,35577,3812,35577c3812,35577,2541,35577,2541,35577c2541,35577,1271,35577,1271,35577c1271,35577,1271,35577,2541,35577c3812,35577,5082,35577,6353,35577c7624,35577,8894,35577,8894,35577c11435,35577,12706,35577,15247,35577c17788,35577,20329,35577,24141,35577c26682,35577,26682,35577,27953,34306c27953,33035,29224,29224,29224,27953c29224,27953,29224,26682,29224,26682c29224,26682,29224,26682,29224,27953c29224,29224,27953,30494,27953,30494c26682,31765,24141,31765,21600,31765c17788,31765,16518,31765,15247,30494c13977,29224,13977,26682,13977,19059l13977,10165c10165,6353,10165,3812,10165,2541xe">
                        <v:path o:connectlocs="10165,2541;11435,0;13977,0;15247,0;13977,0;7624,0;1271,0;0,0;1271,0;2541,0;5082,2541;5082,12706;5082,21600;5082,33035;3812,35577;2541,35577;1271,35577;2541,35577;6353,35577;8894,35577;15247,35577;24141,35577;27953,34306;29224,27953;29224,26682;29224,27953;27953,30494;21600,31765;15247,30494;13977,19059;13977,10165;10165,2541" o:connectangles="0,0,0,0,0,0,0,0,0,0,0,0,0,0,0,0,0,0,0,0,0,0,0,0,0,0,0,0,0,0,0,0"/>
                        <v:fill on="t" focussize="0,0"/>
                        <v:stroke on="f" weight="0.999606299212598pt" joinstyle="miter"/>
                        <v:imagedata o:title=""/>
                        <o:lock v:ext="edit" aspectratio="f"/>
                      </v:shape>
                    </v:group>
                    <v:group id="图形 6" o:spid="_x0000_s1026" o:spt="203" style="position:absolute;left:2665694;top:1447200;height:43199;width:626400;" coordorigin="2665694,1447200" coordsize="626400,43199" o:gfxdata="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0FwEVvwAAANwAAAAPAAAAAAAAAAEAIAAAACIAAABkcnMvZG93bnJldi54&#10;bWxQSwECFAAUAAAACACHTuJAMy8FnjsAAAA5AAAAFQAAAAAAAAABACAAAAAOAQAAZHJzL2dyb3Vw&#10;c2hhcGV4bWwueG1sUEsFBgAAAAAGAAYAYAEAAMsDAAAAAA==&#10;">
                      <o:lock v:ext="edit" aspectratio="f"/>
                      <v:shape id="任意多边形: 形状 420" o:spid="_x0000_s1026" o:spt="100" style="position:absolute;left:2665694;top:1447200;height:39388;width:21599;v-text-anchor:middle;" fillcolor="#BE9C59" filled="t" stroked="f" coordsize="21599,39388" o:gfxdata="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nnnKLsAAADc&#10;AAAADwAAAAAAAAABACAAAAAiAAAAZHJzL2Rvd25yZXYueG1sUEsBAhQAFAAAAAgAh07iQDMvBZ47&#10;AAAAOQAAABAAAAAAAAAAAQAgAAAACgEAAGRycy9zaGFwZXhtbC54bWxQSwUGAAAAAAYABgBbAQAA&#10;tAMAAAAA&#10;" path="m7623,38118c5082,38118,1270,36847,0,33035c0,31765,0,30494,0,30494c0,30494,0,29223,0,29223c0,29223,0,29223,0,30494c0,31765,0,34306,0,36847c0,38118,0,38118,1270,38118c3812,39388,6353,39388,8894,39388c11435,39388,13976,39388,16518,36847c20329,34306,21600,30494,21600,27953c21600,22871,19059,19059,12706,15247l11435,13976c7623,10165,6353,8894,6353,6353c6353,3812,8894,1271,12706,1271c16518,1271,17788,2541,17788,3812c19059,5082,19059,6353,19059,7624c19059,7624,19059,8894,19059,8894c19059,8894,19059,8894,19059,7624c19059,3812,19059,2541,19059,1271c19059,1271,19059,1271,17788,1271c16518,1271,13976,0,11435,0c3812,0,0,3812,0,10165c0,13976,2541,17788,7623,22871l10165,24141c13976,27953,15247,29223,15247,31765c15247,35576,12706,38118,7623,38118xe">
                        <v:path o:connectlocs="7623,38118;0,33035;0,30494;0,29223;0,30494;0,36847;1270,38118;8894,39388;16518,36847;21600,27953;12706,15247;11435,13976;6353,6353;12706,1271;17788,3812;19059,7624;19059,8894;19059,7624;19059,1271;17788,1271;11435,0;0,10165;7623,22871;10165,24141;15247,31765;7623,38118" o:connectangles="0,0,0,0,0,0,0,0,0,0,0,0,0,0,0,0,0,0,0,0,0,0,0,0,0,0"/>
                        <v:fill on="t" focussize="0,0"/>
                        <v:stroke on="f" weight="0.999606299212598pt" joinstyle="miter"/>
                        <v:imagedata o:title=""/>
                        <o:lock v:ext="edit" aspectratio="f"/>
                      </v:shape>
                      <v:shape id="任意多边形: 形状 421" o:spid="_x0000_s1026" o:spt="100" style="position:absolute;left:2692376;top:1449741;height:36847;width:17788;v-text-anchor:middle;" fillcolor="#BE9C59" filled="t" stroked="f" coordsize="17788,36847" o:gfxdata="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L+oevQAA&#10;ANwAAAAPAAAAAAAAAAEAIAAAACIAAABkcnMvZG93bnJldi54bWxQSwECFAAUAAAACACHTuJAMy8F&#10;njsAAAA5AAAAEAAAAAAAAAABACAAAAAMAQAAZHJzL3NoYXBleG1sLnhtbFBLBQYAAAAABgAGAFsB&#10;AAC2AwAAAAA=&#10;" path="m5082,34306c5082,35577,5082,36847,3812,36847c3812,36847,2541,36847,2541,36847c2541,36847,1271,36847,1271,36847c1271,36847,1271,36847,2541,36847c5082,36847,7624,36847,8894,36847c10165,36847,13977,36847,16518,36847c16518,36847,17788,36847,17788,36847c17788,36847,17788,36847,16518,36847c15247,36847,15247,36847,13977,36847c12706,36847,11435,35577,11435,34306c11435,31765,11435,27953,11435,22871l11435,13976c11435,6353,11435,5082,11435,2541c11435,1271,11435,0,12706,0c12706,0,13977,0,13977,0c13977,0,15247,0,15247,0c15247,0,15247,0,13977,0c12706,0,8894,0,7624,0c6353,0,2541,0,1271,0c0,0,0,0,0,0c0,0,0,0,1271,0c1271,0,2541,0,2541,0c3812,0,3812,1271,3812,2541c3812,3812,3812,5082,3812,13976l3812,22871c5082,27953,5082,31765,5082,34306xe">
                        <v:path o:connectlocs="5082,34306;3812,36847;2541,36847;1271,36847;2541,36847;8894,36847;16518,36847;17788,36847;16518,36847;13977,36847;11435,34306;11435,22871;11435,13976;11435,2541;12706,0;13977,0;15247,0;13977,0;7624,0;1271,0;0,0;1271,0;2541,0;3812,2541;3812,13976;3812,22871;5082,34306" o:connectangles="0,0,0,0,0,0,0,0,0,0,0,0,0,0,0,0,0,0,0,0,0,0,0,0,0,0,0"/>
                        <v:fill on="t" focussize="0,0"/>
                        <v:stroke on="f" weight="0.999606299212598pt" joinstyle="miter"/>
                        <v:imagedata o:title=""/>
                        <o:lock v:ext="edit" aspectratio="f"/>
                      </v:shape>
                      <v:shape id="任意多边形: 形状 422" o:spid="_x0000_s1026" o:spt="100" style="position:absolute;left:2713976;top:1451011;height:36847;width:36846;v-text-anchor:middle;" fillcolor="#BE9C59" filled="t" stroked="f" coordsize="36846,36847" o:gfxdata="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HECprsAAADc&#10;AAAADwAAAAAAAAABACAAAAAiAAAAZHJzL2Rvd25yZXYueG1sUEsBAhQAFAAAAAgAh07iQDMvBZ47&#10;AAAAOQAAABAAAAAAAAAAAQAgAAAACgEAAGRycy9zaGFwZXhtbC54bWxQSwUGAAAAAAYABgBbAQAA&#10;tAMAAAAA&#10;" path="m7623,31765c12706,35577,17788,36847,25412,36847c29223,36847,33035,36847,34306,35577c35576,35577,35576,35577,35576,34306c35576,33035,36847,27953,36847,27953c36847,27953,36847,26682,36847,26682c36847,26682,36847,26682,35576,27953c35576,29224,34306,30494,34306,31765c31765,34306,29223,34306,25412,34306c19059,34306,8894,27953,8894,16518c8894,11435,10165,6353,13976,3812c16517,1271,19059,1271,24141,1271c29223,1271,33035,2541,34306,3812c35576,5082,36847,6353,36847,8894c36847,10165,36847,10165,36847,10165c36847,10165,36847,10165,36847,8894c36847,7624,36847,5082,36847,3812c36847,2541,36847,1271,36847,1271c36847,1271,36847,1271,35576,1271c34306,1271,33035,1271,30494,0c27953,0,26682,0,22870,0c15247,0,10165,2541,6353,5082c1270,10165,0,15247,0,19059c1270,21600,2541,26682,7623,31765xe">
                        <v:path o:connectlocs="7623,31765;25412,36847;34306,35577;35576,34306;36847,27953;36847,26682;35576,27953;34306,31765;25412,34306;8894,16518;13976,3812;24141,1271;34306,3812;36847,8894;36847,10165;36847,8894;36847,3812;36847,1271;35576,1271;30494,0;22870,0;6353,5082;0,19059;7623,31765" o:connectangles="0,0,0,0,0,0,0,0,0,0,0,0,0,0,0,0,0,0,0,0,0,0,0,0"/>
                        <v:fill on="t" focussize="0,0"/>
                        <v:stroke on="f" weight="0.999606299212598pt" joinstyle="miter"/>
                        <v:imagedata o:title=""/>
                        <o:lock v:ext="edit" aspectratio="f"/>
                      </v:shape>
                      <v:shape id="任意多边形: 形状 423" o:spid="_x0000_s1026" o:spt="100" style="position:absolute;left:2757176;top:1448470;height:36847;width:43199;v-text-anchor:middle;" fillcolor="#BE9C59" filled="t" stroked="f" coordsize="43199,36847" o:gfxdata="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WuZMvQAA&#10;ANwAAAAPAAAAAAAAAAEAIAAAACIAAABkcnMvZG93bnJldi54bWxQSwECFAAUAAAACACHTuJAMy8F&#10;njsAAAA5AAAAEAAAAAAAAAABACAAAAAMAQAAZHJzL3NoYXBleG1sLnhtbFBLBQYAAAAABgAGAFsB&#10;AAC2AwAAAAA=&#10;" path="m30494,34306c30494,35577,30494,36847,29224,36847c29224,36847,27953,36847,27953,36847c27953,36847,26682,36847,26682,36847c26682,36847,26682,36847,27953,36847c30494,36847,33035,36847,34306,36847c35577,36847,39388,36847,41929,36847c41929,36847,43200,36847,43200,36847c43200,36847,43200,36847,41929,36847c40659,36847,39388,36847,39388,36847c38118,36847,38118,35577,36847,34306c36847,31765,36847,27953,36847,22871l36847,13976c36847,6353,36847,5082,36847,2541c36847,1271,36847,0,39388,0c39388,0,40659,0,40659,0c40659,0,41929,0,41929,0c41929,0,41929,0,40659,0c38118,0,35577,0,34306,0c33035,0,29224,0,26682,0c25412,0,25412,0,25412,0c25412,0,25412,0,26682,0c27953,0,27953,0,29224,0c30494,0,31765,1271,31765,2541c31765,3812,31765,5082,31765,13976l31765,15247c31765,15247,31765,15247,31765,15247l12706,15247c12706,15247,12706,15247,12706,15247l12706,13976c12706,6353,12706,5082,12706,2541c12706,1271,12706,0,13977,0c15247,0,15247,0,15247,0c15247,0,16518,0,16518,0c16518,0,16518,0,15247,0c12706,0,10165,0,8894,0c7624,0,3812,0,1271,0c0,0,0,0,0,0c0,0,0,0,1271,0c2541,0,2541,0,3812,0c5082,0,6353,1271,6353,2541c6353,3812,6353,5082,6353,13976l6353,22871c6353,27953,6353,31765,6353,34306c6353,35577,6353,36847,5082,36847c5082,36847,3812,36847,3812,36847c3812,36847,2541,36847,2541,36847c2541,36847,2541,36847,3812,36847c6353,36847,8894,36847,10165,36847c11435,36847,15247,36847,17788,36847c17788,36847,19059,36847,19059,36847c19059,36847,19059,36847,17788,36847c16518,36847,15247,36847,15247,36847c13977,36847,13977,35577,12706,34306c12706,31765,12706,27953,12706,22871l12706,17788c12706,17788,12706,17788,12706,17788l31765,17788c31765,17788,31765,17788,31765,17788l31765,22871c30494,29224,30494,33035,30494,34306xe">
                        <v:path o:connectlocs="30494,34306;29224,36847;27953,36847;26682,36847;27953,36847;34306,36847;41929,36847;43200,36847;41929,36847;39388,36847;36847,34306;36847,22871;36847,13976;36847,2541;39388,0;40659,0;41929,0;40659,0;34306,0;26682,0;25412,0;26682,0;29224,0;31765,2541;31765,13976;31765,15247;31765,15247;12706,15247;12706,15247;12706,13976;12706,2541;13977,0;15247,0;16518,0;15247,0;8894,0;1271,0;0,0;1271,0;3812,0;6353,2541;6353,13976;6353,22871;6353,34306;5082,36847;3812,36847;2541,36847;3812,36847;10165,36847;17788,36847;19059,36847;17788,36847;15247,36847;12706,34306;12706,22871;12706,17788;12706,17788;31765,17788;31765,17788;31765,22871;30494,34306" o:connectangles="0,0,0,0,0,0,0,0,0,0,0,0,0,0,0,0,0,0,0,0,0,0,0,0,0,0,0,0,0,0,0,0,0,0,0,0,0,0,0,0,0,0,0,0,0,0,0,0,0,0,0,0,0,0,0,0,0,0,0,0,0"/>
                        <v:fill on="t" focussize="0,0"/>
                        <v:stroke on="f" weight="0.999606299212598pt" joinstyle="miter"/>
                        <v:imagedata o:title=""/>
                        <o:lock v:ext="edit" aspectratio="f"/>
                      </v:shape>
                      <v:shape id="任意多边形: 形状 424" o:spid="_x0000_s1026" o:spt="100" style="position:absolute;left:2802917;top:1449741;height:39388;width:41929;v-text-anchor:middle;" fillcolor="#BE9C59" filled="t" stroked="f" coordsize="41929,39388" o:gfxdata="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1SL1L4A&#10;AADcAAAADwAAAAAAAAABACAAAAAiAAAAZHJzL2Rvd25yZXYueG1sUEsBAhQAFAAAAAgAh07iQDMv&#10;BZ47AAAAOQAAABAAAAAAAAAAAQAgAAAADQEAAGRycy9zaGFwZXhtbC54bWxQSwUGAAAAAAYABgBb&#10;AQAAtwMAAAAA&#10;" path="m12706,2541c12706,1271,12706,0,13976,0c13976,0,15247,0,15247,0c15247,0,16517,0,16517,0c16517,0,16517,0,15247,0c13976,0,10165,0,8894,0c7623,0,3812,0,1270,0c0,0,0,0,0,0c0,0,0,0,1270,0c2541,0,2541,0,3812,0c5082,0,6353,1271,6353,2541c6353,3812,6353,5082,6353,13976l6353,21600c6353,29224,8894,33035,11435,35577c15247,39388,20329,39388,22870,39388c26682,39388,30494,39388,33035,35577c36847,31765,38118,25412,38118,20329l38118,15247c38118,7624,38118,6353,38118,3812c38118,2541,38118,1271,39388,1271c39388,1271,40659,1271,40659,1271c40659,1271,41929,1271,41929,1271c41929,1271,41929,1271,40659,1271c38118,1271,35576,1271,34306,1271c34306,1271,30494,1271,27953,1271c26682,1271,26682,1271,26682,1271c26682,1271,26682,1271,27953,1271c27953,1271,29223,1271,29223,1271c30494,1271,31765,2541,31765,3812c31765,5082,31765,6353,31765,15247l31765,21600c31765,26682,31765,31765,29223,34306c26682,36847,24141,36847,21600,36847c20329,36847,17788,36847,15247,34306c12706,31765,11435,29224,11435,21600l11435,13976c11435,6353,11435,5082,12706,2541xe">
                        <v:path o:connectlocs="12706,2541;13976,0;15247,0;16517,0;15247,0;8894,0;1270,0;0,0;1270,0;3812,0;6353,2541;6353,13976;6353,21600;11435,35577;22870,39388;33035,35577;38118,20329;38118,15247;38118,3812;39388,1271;40659,1271;41929,1271;40659,1271;34306,1271;27953,1271;26682,1271;27953,1271;29223,1271;31765,3812;31765,15247;31765,21600;29223,34306;21600,36847;15247,34306;11435,21600;11435,13976;12706,2541" o:connectangles="0,0,0,0,0,0,0,0,0,0,0,0,0,0,0,0,0,0,0,0,0,0,0,0,0,0,0,0,0,0,0,0,0,0,0,0,0"/>
                        <v:fill on="t" focussize="0,0"/>
                        <v:stroke on="f" weight="0.999606299212598pt" joinstyle="miter"/>
                        <v:imagedata o:title=""/>
                        <o:lock v:ext="edit" aspectratio="f"/>
                      </v:shape>
                      <v:shape id="任意多边形: 形状 425" o:spid="_x0000_s1026" o:spt="100" style="position:absolute;left:2843576;top:1448470;height:41929;width:82588;v-text-anchor:middle;" fillcolor="#BE9C59" filled="t" stroked="f" coordsize="82588,41929" o:gfxdata="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nqVm7sAAADc&#10;AAAADwAAAAAAAAABACAAAAAiAAAAZHJzL2Rvd25yZXYueG1sUEsBAhQAFAAAAAgAh07iQDMvBZ47&#10;AAAAOQAAABAAAAAAAAAAAQAgAAAACgEAAGRycy9zaGFwZXhtbC54bWxQSwUGAAAAAAYABgBbAQAA&#10;tAMAAAAA&#10;" path="m82588,1271c82588,0,81318,0,82588,1271c78776,1271,77506,1271,76235,1271c74965,1271,72423,1271,69882,1271c68612,1271,68612,1271,68612,1271c68612,1271,68612,1271,69882,1271c71153,1271,72423,1271,72423,1271c73694,1271,73694,2541,73694,6353l73694,29224,73694,29224c72423,27953,66071,21600,62259,17788c54635,10165,47012,2541,47012,1271c45741,0,45741,0,45741,0c45741,0,44471,1271,44471,1271l44471,31765c44471,35577,44471,38118,43200,38118c41929,38118,41929,38118,40659,38118c40659,38118,40659,38118,40659,38118c40659,38118,40659,38118,40659,38118c40659,38118,39388,38118,38118,38118c36847,38118,35577,36847,33035,33035c29224,25412,21600,5082,20329,1271c20329,0,19059,0,19059,0c19059,0,17788,0,17788,2541l5082,34306c3812,36847,2541,38118,1270,39388c1270,39388,0,39388,0,39388c0,39388,0,39388,0,39388c0,39388,0,39388,1270,39388c3812,39388,6353,39388,7623,39388c8894,39388,11435,39388,12706,39388c12706,39388,13976,39388,13976,39388c13976,39388,13976,39388,12706,39388l11435,39388c10165,39388,8894,38118,8894,38118c8894,38118,8894,36847,10165,35577l12706,27953c12706,27953,12706,27953,12706,27953l24141,27953c24141,27953,24141,27953,24141,27953l27953,38118c27953,38118,27953,39388,27953,39388c27953,39388,26682,39388,26682,39388c26682,39388,26682,39388,27953,39388c31765,39388,35577,39388,38118,39388c39388,39388,39388,39388,40659,39388c40659,39388,40659,39388,41929,39388c44471,39388,47012,39388,47012,39388c48282,39388,49553,39388,53365,39388c54635,39388,54635,39388,54635,39388c54635,39388,54635,39388,53365,39388c52094,39388,52094,39388,50824,39388c49553,39388,49553,38118,49553,34306l49553,12706,49553,12706c50824,13976,55906,20329,62259,25412c67341,30494,73694,36847,77506,40659c77506,40659,78776,41929,78776,41929c78776,41929,80047,41929,80047,40659l80047,8894c80047,6353,80047,5082,81318,5082c80047,1271,81318,1271,82588,1271c82588,1271,82588,1271,82588,1271xm21600,22871l12706,22871c12706,22871,12706,22871,12706,22871l17788,10165c17788,10165,17788,10165,17788,10165c17788,10165,17788,10165,17788,10165l21600,22871c22871,22871,22871,22871,21600,22871xe">
                        <v:path o:connectlocs="82588,1271;82588,1271;76235,1271;69882,1271;68612,1271;69882,1271;72423,1271;73694,6353;73694,29224;73694,29224;62259,17788;47012,1271;45741,0;44471,1271;44471,31765;43200,38118;40659,38118;40659,38118;40659,38118;38118,38118;33035,33035;20329,1271;19059,0;17788,2541;5082,34306;1270,39388;0,39388;0,39388;1270,39388;7623,39388;12706,39388;13976,39388;12706,39388;11435,39388;8894,38118;10165,35577;12706,27953;12706,27953;24141,27953;24141,27953;27953,38118;27953,39388;26682,39388;27953,39388;38118,39388;40659,39388;41929,39388;47012,39388;53365,39388;54635,39388;53365,39388;50824,39388;49553,34306;49553,12706;49553,12706;62259,25412;77506,40659;78776,41929;80047,40659;80047,8894;81318,5082;82588,1271;82588,1271;21600,22871;12706,22871;12706,22871;17788,10165;17788,10165;17788,10165;21600,22871;21600,22871" o:connectangles="0,0,0,0,0,0,0,0,0,0,0,0,0,0,0,0,0,0,0,0,0,0,0,0,0,0,0,0,0,0,0,0,0,0,0,0,0,0,0,0,0,0,0,0,0,0,0,0,0,0,0,0,0,0,0,0,0,0,0,0,0,0,0,0,0,0,0,0,0,0,0"/>
                        <v:fill on="t" focussize="0,0"/>
                        <v:stroke on="f" weight="0.999606299212598pt" joinstyle="miter"/>
                        <v:imagedata o:title=""/>
                        <o:lock v:ext="edit" aspectratio="f"/>
                      </v:shape>
                      <v:shape id="任意多边形: 形状 426" o:spid="_x0000_s1026" o:spt="100" style="position:absolute;left:2943952;top:1448470;height:39388;width:41929;v-text-anchor:middle;" fillcolor="#BE9C59" filled="t" stroked="f" coordsize="41929,39388" o:gfxdata="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MqwOL4A&#10;AADcAAAADwAAAAAAAAABACAAAAAiAAAAZHJzL2Rvd25yZXYueG1sUEsBAhQAFAAAAAgAh07iQDMv&#10;BZ47AAAAOQAAABAAAAAAAAAAAQAgAAAADQEAAGRycy9zaGFwZXhtbC54bWxQSwUGAAAAAAYABgBb&#10;AQAAtwMAAAAA&#10;" path="m38118,20329l38118,15247c38118,7624,38118,6353,38118,3812c38118,2541,38118,1271,39388,1271c39388,1271,40659,1271,40659,1271c40659,1271,41929,1271,41929,1271c41929,1271,41929,1271,40659,1271c38118,1271,35577,1271,34306,1271c34306,1271,30494,1271,27953,1271c26682,1271,26682,1271,26682,1271c26682,1271,26682,1271,27953,1271c27953,1271,29224,1271,29224,1271c30494,1271,31765,2541,31765,3812c31765,5082,31765,6353,31765,15247l31765,21600c31765,26682,31765,31765,29224,34306c26682,36847,24141,36847,21600,36847c20329,36847,17788,36847,15247,34306c12706,31765,11435,29224,11435,21600l11435,13976c11435,6353,11435,5082,11435,2541c11435,1271,11435,0,13977,0c13977,0,15247,0,15247,0c15247,0,16518,0,16518,0c16518,0,16518,0,15247,0c13977,0,10165,0,8894,0c7624,0,3812,0,1271,0c0,0,0,0,0,0c0,0,0,0,1271,0c2541,0,2541,0,3812,0c5082,0,6353,1271,6353,2541c6353,3812,6353,5082,6353,13976l6353,21600c6353,29224,8894,33035,11435,35577c15247,39388,20329,39388,22871,39388c26682,39388,29224,39388,33035,35577c36847,31765,38118,26682,38118,20329xe">
                        <v:path o:connectlocs="38118,20329;38118,15247;38118,3812;39388,1271;40659,1271;41929,1271;40659,1271;34306,1271;27953,1271;26682,1271;27953,1271;29224,1271;31765,3812;31765,15247;31765,21600;29224,34306;21600,36847;15247,34306;11435,21600;11435,13976;11435,2541;13977,0;15247,0;16518,0;15247,0;8894,0;1271,0;0,0;1271,0;3812,0;6353,2541;6353,13976;6353,21600;11435,35577;22871,39388;33035,35577;38118,20329" o:connectangles="0,0,0,0,0,0,0,0,0,0,0,0,0,0,0,0,0,0,0,0,0,0,0,0,0,0,0,0,0,0,0,0,0,0,0,0,0"/>
                        <v:fill on="t" focussize="0,0"/>
                        <v:stroke on="f" weight="0.999606299212598pt" joinstyle="miter"/>
                        <v:imagedata o:title=""/>
                        <o:lock v:ext="edit" aspectratio="f"/>
                      </v:shape>
                      <v:shape id="任意多边形: 形状 427" o:spid="_x0000_s1026" o:spt="100" style="position:absolute;left:2987153;top:1449741;height:39388;width:44470;v-text-anchor:middle;" fillcolor="#BE9C59" filled="t" stroked="f" coordsize="44470,39388" o:gfxdata="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1JoS5AAAA3AAA&#10;AA8AAAAAAAAAAQAgAAAAIgAAAGRycy9kb3ducmV2LnhtbFBLAQIUABQAAAAIAIdO4kAzLwWeOwAA&#10;ADkAAAAQAAAAAAAAAAEAIAAAAAgBAABkcnMvc2hhcGV4bWwueG1sUEsFBgAAAAAGAAYAWwEAALID&#10;AAAAAA==&#10;" path="m39388,38118c39388,38118,40659,38118,40659,36847l40659,5082c40659,2541,40659,1271,41929,1271c41929,1271,43200,1271,43200,1271c43200,1271,44471,1271,44471,1271c44471,1271,44471,1271,43200,1271c40659,1271,39388,1271,38118,1271c36847,1271,34306,1271,31765,1271c30494,1271,30494,1271,30494,1271c30494,1271,30494,1271,31765,1271c33035,1271,34306,1271,34306,1271c35576,1271,35576,2541,35576,6353l35576,29224,35576,29224c34306,27953,27953,21600,24141,17788c16517,10165,8894,2541,8894,1271c7623,0,7623,0,6353,0c6353,0,5082,1271,5082,1271l5082,31765c5082,35577,5082,38118,3812,38118c2541,38118,2541,38118,1270,38118c1270,38118,0,38118,0,38118c0,38118,0,38118,1270,38118c3812,38118,6353,38118,6353,38118c7623,38118,8894,38118,12706,38118c13976,38118,13976,38118,13976,38118c13976,38118,13976,38118,12706,38118c11435,38118,11435,38118,10165,38118c8894,38118,8894,36847,8894,33035l8894,11435,8894,11435c10165,12706,15247,19059,21600,24141c26682,29224,33035,35577,36847,39388c39388,38118,39388,38118,39388,38118xe">
                        <v:path o:connectlocs="39388,38118;40659,36847;40659,5082;41929,1271;43200,1271;44471,1271;43200,1271;38118,1271;31765,1271;30494,1271;31765,1271;34306,1271;35576,6353;35576,29224;35576,29224;24141,17788;8894,1271;6353,0;5082,1271;5082,31765;3812,38118;1270,38118;0,38118;1270,38118;6353,38118;12706,38118;13976,38118;12706,38118;10165,38118;8894,33035;8894,11435;8894,11435;21600,24141;36847,39388;39388,38118" o:connectangles="0,0,0,0,0,0,0,0,0,0,0,0,0,0,0,0,0,0,0,0,0,0,0,0,0,0,0,0,0,0,0,0,0,0,0"/>
                        <v:fill on="t" focussize="0,0"/>
                        <v:stroke on="f" weight="0.999606299212598pt" joinstyle="miter"/>
                        <v:imagedata o:title=""/>
                        <o:lock v:ext="edit" aspectratio="f"/>
                      </v:shape>
                      <v:shape id="任意多边形: 形状 428" o:spid="_x0000_s1026" o:spt="100" style="position:absolute;left:3039247;top:1449741;height:36847;width:17788;v-text-anchor:middle;" fillcolor="#BE9C59" filled="t" stroked="f" coordsize="17788,36847" o:gfxdata="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MVQ4O5AAAA3AAA&#10;AA8AAAAAAAAAAQAgAAAAIgAAAGRycy9kb3ducmV2LnhtbFBLAQIUABQAAAAIAIdO4kAzLwWeOwAA&#10;ADkAAAAQAAAAAAAAAAEAIAAAAAgBAABkcnMvc2hhcGV4bWwueG1sUEsFBgAAAAAGAAYAWwEAALID&#10;AAAAAA==&#10;" path="m5082,34306c5082,35577,5082,36847,3812,36847c3812,36847,2541,36847,2541,36847c2541,36847,1271,36847,1271,36847c1271,36847,1271,36847,2541,36847c5082,36847,7624,36847,8894,36847c10165,36847,13977,36847,16518,36847c16518,36847,17788,36847,17788,36847c17788,36847,17788,36847,16518,36847c15247,36847,15247,36847,13977,36847c12706,36847,12706,35577,11435,34306c11435,31765,11435,27953,11435,22871l11435,13976c11435,6353,11435,5082,11435,2541c11435,1271,11435,0,12706,0c12706,0,13977,0,13977,0c13977,0,15247,0,15247,0c15247,0,15247,0,13977,0c11435,0,8894,0,7624,0c6353,0,2541,0,1271,0c0,0,0,0,0,0c0,0,0,0,1271,0c1271,0,2541,0,2541,0c3812,0,3812,1271,3812,2541c3812,3812,3812,5082,3812,13976l3812,22871c5082,27953,5082,31765,5082,34306xe">
                        <v:path o:connectlocs="5082,34306;3812,36847;2541,36847;1271,36847;2541,36847;8894,36847;16518,36847;17788,36847;16518,36847;13977,36847;11435,34306;11435,22871;11435,13976;11435,2541;12706,0;13977,0;15247,0;13977,0;7624,0;1271,0;0,0;1271,0;2541,0;3812,2541;3812,13976;3812,22871;5082,34306" o:connectangles="0,0,0,0,0,0,0,0,0,0,0,0,0,0,0,0,0,0,0,0,0,0,0,0,0,0,0"/>
                        <v:fill on="t" focussize="0,0"/>
                        <v:stroke on="f" weight="0.999606299212598pt" joinstyle="miter"/>
                        <v:imagedata o:title=""/>
                        <o:lock v:ext="edit" aspectratio="f"/>
                      </v:shape>
                      <v:shape id="任意多边形: 形状 429" o:spid="_x0000_s1026" o:spt="100" style="position:absolute;left:3058305;top:1448470;height:38117;width:39952;v-text-anchor:middle;" fillcolor="#BE9C59" filled="t" stroked="f" coordsize="39952,38117" o:gfxdata="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DJIFb4A&#10;AADcAAAADwAAAAAAAAABACAAAAAiAAAAZHJzL2Rvd25yZXYueG1sUEsBAhQAFAAAAAgAh07iQDMv&#10;BZ47AAAAOQAAABAAAAAAAAAAAQAgAAAADQEAAGRycy9zaGFwZXhtbC54bWxQSwUGAAAAAAYABgBb&#10;AQAAtwMAAAAA&#10;" path="m39388,0c38118,0,35577,0,34306,0c33035,0,31765,0,29224,0c27953,0,27953,0,27953,0c27953,0,27953,0,29224,0c30494,0,30494,0,31765,0c31765,0,33035,0,33035,1271c33035,1271,33035,2541,33035,2541c31765,6353,25412,22871,22871,27953l22871,27953,13977,5082c12706,3812,12706,1271,12706,1271c12706,1271,12706,0,12706,0c12706,0,13977,0,15247,0c15247,0,16518,0,16518,0c16518,0,16518,0,15247,0c12706,0,10165,0,8894,0c7624,0,3812,0,1271,0c0,0,0,0,0,0c0,0,0,0,0,0c0,0,1271,0,2541,0c3812,0,5082,1271,6353,3812l19059,35577c20329,38118,20329,38118,20329,38118c21600,38118,21600,36847,22871,34306c24141,31765,26682,26682,29224,19059c31765,12706,33035,10165,35577,5082c36847,1271,38118,1271,38118,0c38118,1271,39388,1271,39388,0c39388,1271,40659,1271,39388,0c40659,0,39388,0,39388,0xe">
                        <v:path o:connectlocs="39388,0;34306,0;29224,0;27953,0;29224,0;31765,0;33035,1271;33035,2541;22871,27953;22871,27953;13977,5082;12706,1271;12706,0;15247,0;16518,0;15247,0;8894,0;1271,0;0,0;0,0;2541,0;6353,3812;19059,35577;20329,38118;22871,34306;29224,19059;35577,5082;38118,0;39388,0;39388,0;39388,0" o:connectangles="0,0,0,0,0,0,0,0,0,0,0,0,0,0,0,0,0,0,0,0,0,0,0,0,0,0,0,0,0,0,0"/>
                        <v:fill on="t" focussize="0,0"/>
                        <v:stroke on="f" weight="0.999606299212598pt" joinstyle="miter"/>
                        <v:imagedata o:title=""/>
                        <o:lock v:ext="edit" aspectratio="f"/>
                      </v:shape>
                      <v:shape id="任意多边形: 形状 430" o:spid="_x0000_s1026" o:spt="100" style="position:absolute;left:3095153;top:1451011;height:36847;width:29223;v-text-anchor:middle;" fillcolor="#BE9C59" filled="t" stroked="f" coordsize="29223,36847" o:gfxdata="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A3L4etwAAANwAAAAP&#10;AAAAAAAAAAEAIAAAACIAAABkcnMvZG93bnJldi54bWxQSwECFAAUAAAACACHTuJAMy8FnjsAAAA5&#10;AAAAEAAAAAAAAAABACAAAAAGAQAAZHJzL3NoYXBleG1sLnhtbFBLBQYAAAAABgAGAFsBAACwAwAA&#10;AAA=&#10;" path="m16517,36847c19059,36847,21600,36847,25412,36847c27953,36847,27953,36847,27953,35577c27953,34306,29223,30494,29223,30494c29223,30494,29223,29224,29223,29224c29223,29224,29223,29224,29223,30494c29223,33035,27953,34306,26682,34306c25412,34306,22870,34306,21600,34306c16517,34306,15247,33035,15247,30494c15247,29224,15247,24141,15247,22871l15247,19059c15247,19059,15247,19059,15247,19059c16517,19059,21600,19059,22870,19059c24141,19059,25412,20329,25412,21600c25412,22871,25412,22871,25412,22871c25412,22871,25412,22871,25412,22871c25412,22871,25412,22871,25412,21600c25412,21600,25412,19059,25412,17788c25412,15247,25412,13977,25412,13977c25412,13977,25412,13977,25412,13977c25412,13977,25412,13977,24141,15247c24141,15247,22870,15247,21600,16518c20329,16518,13976,16518,13976,16518c13976,16518,13976,16518,13976,16518l13976,3812c13976,3812,13976,3812,13976,3812c15247,3812,20329,3812,21600,3812c24141,3812,24141,5082,25412,5082c25412,5082,25412,6353,25412,6353c25412,6353,25412,7624,25412,7624c25412,7624,25412,7624,25412,7624c25412,7624,25412,5082,25412,3812c25412,1271,25412,1271,25412,0c25412,0,25412,0,25412,0c25412,0,25412,0,24141,0c24141,0,22870,0,21600,0c20329,0,10165,0,8894,0c7623,0,7623,0,5082,0c3812,0,2541,0,1270,0c0,0,0,0,0,0c0,0,0,0,1270,0c2541,0,2541,0,3812,0c5082,0,6353,1271,6353,2541c6353,3812,6353,5082,6353,13977l6353,22871c6353,27953,6353,31765,6353,34306c6353,35577,6353,36847,5082,36847c5082,36847,3812,36847,3812,36847c3812,36847,2541,36847,2541,36847c2541,36847,2541,36847,3812,36847c5082,36847,6353,36847,7623,36847c8894,36847,10165,36847,10165,36847c12706,35577,15247,36847,16517,36847xe">
                        <v:path o:connectlocs="16517,36847;25412,36847;27953,35577;29223,30494;29223,29224;29223,30494;26682,34306;21600,34306;15247,30494;15247,22871;15247,19059;15247,19059;22870,19059;25412,21600;25412,22871;25412,22871;25412,21600;25412,17788;25412,13977;25412,13977;24141,15247;21600,16518;13976,16518;13976,16518;13976,3812;13976,3812;21600,3812;25412,5082;25412,6353;25412,7624;25412,7624;25412,3812;25412,0;25412,0;24141,0;21600,0;8894,0;5082,0;1270,0;0,0;1270,0;3812,0;6353,2541;6353,13977;6353,22871;6353,34306;5082,36847;3812,36847;2541,36847;3812,36847;7623,36847;10165,36847;16517,36847" o:connectangles="0,0,0,0,0,0,0,0,0,0,0,0,0,0,0,0,0,0,0,0,0,0,0,0,0,0,0,0,0,0,0,0,0,0,0,0,0,0,0,0,0,0,0,0,0,0,0,0,0,0,0,0,0"/>
                        <v:fill on="t" focussize="0,0"/>
                        <v:stroke on="f" weight="0.999606299212598pt" joinstyle="miter"/>
                        <v:imagedata o:title=""/>
                        <o:lock v:ext="edit" aspectratio="f"/>
                      </v:shape>
                      <v:shape id="任意多边形: 形状 431" o:spid="_x0000_s1026" o:spt="100" style="position:absolute;left:3129458;top:1447200;height:40222;width:62258;v-text-anchor:middle;" fillcolor="#BE9C59" filled="t" stroked="f" coordsize="62258,40222" o:gfxdata="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bikuvQAA&#10;ANwAAAAPAAAAAAAAAAEAIAAAACIAAABkcnMvZG93bnJldi54bWxQSwECFAAUAAAACACHTuJAMy8F&#10;njsAAAA5AAAAEAAAAAAAAAABACAAAAAMAQAAZHJzL3NoYXBleG1sLnhtbFBLBQYAAAAABgAGAFsB&#10;AAC2AwAAAAA=&#10;" path="m57176,38118c60988,35576,62259,31765,62259,29223c62259,24141,59718,20329,53365,16518l52094,15247c48282,11435,47012,10165,47012,7624c47012,5082,49553,2541,53365,2541c57176,2541,58447,3812,58447,5082c59718,6353,59718,7624,59718,8894c59718,8894,59718,10165,59718,10165c59718,10165,59718,10165,59718,8894c59718,5082,59718,3812,59718,2541c59718,2541,59718,2541,58447,2541c57176,2541,54635,1271,52094,1271c44471,1271,40659,5082,40659,11435c40659,15247,43200,19059,48282,24141l50824,25412c54635,29223,55906,30494,55906,33035c55906,35576,53365,39388,49553,39388c47012,39388,43200,38118,41929,34306c41929,33035,41929,31765,41929,31765c41929,31765,41929,30494,41929,30494c41929,30494,41929,30494,40659,31765c40659,33035,40659,35576,40659,38118c40659,39388,40659,39388,40659,39388c40659,39388,39388,39388,39388,39388c38118,39388,36847,39388,33035,35576c30494,33035,26682,27953,21600,21600c26682,17788,27953,13976,27953,10165c27953,6353,25412,3812,24141,2541c21600,1271,17788,0,15247,0c13976,0,10165,0,7623,0c6353,0,3812,0,1270,0c0,0,0,0,0,0c0,0,0,0,1270,0c2541,0,2541,0,3812,0c5082,0,6353,1271,6353,2541c6353,3812,6353,5082,6353,13976l6353,22871c6353,27953,6353,31765,6353,34306c6353,35576,6353,36847,5082,36847c5082,36847,3812,36847,3812,36847c3812,36847,2541,36847,2541,36847c2541,36847,2541,36847,3812,36847c6353,36847,8894,36847,10165,36847c11435,36847,15247,36847,17788,36847c19059,36847,19059,36847,19059,36847c19059,36847,19059,36847,19059,36847c19059,36847,17788,36847,16518,36847c15247,36847,15247,35576,13976,34306c13976,31765,13976,27953,13976,22871l13976,21600c13976,21600,13976,21600,13976,21600l17788,21600c17788,21600,19059,21600,19059,21600c20329,22871,21600,25412,24141,29223c26682,33035,29224,35576,30494,36847c31765,38118,33035,38118,35577,38118l40659,38118c40659,38118,41929,38118,41929,38118c41929,38118,41929,38118,41929,38118c44471,39388,45741,39388,49553,39388c52094,40659,54635,40659,57176,38118xm20329,20329c19059,21600,19059,21600,16518,21600c15247,21600,13976,21600,12706,21600c12706,21600,12706,21600,12706,20329l12706,5082c12706,5082,12706,5082,12706,3812c12706,3812,13976,3812,15247,3812c17788,3812,22871,6353,22871,12706c24141,17788,21600,20329,20329,20329xe">
                        <v:path o:connectlocs="57176,38118;62259,29223;53365,16518;52094,15247;47012,7624;53365,2541;58447,5082;59718,8894;59718,10165;59718,8894;59718,2541;58447,2541;52094,1271;40659,11435;48282,24141;50824,25412;55906,33035;49553,39388;41929,34306;41929,31765;41929,30494;40659,31765;40659,38118;40659,39388;39388,39388;33035,35576;21600,21600;27953,10165;24141,2541;15247,0;7623,0;1270,0;0,0;1270,0;3812,0;6353,2541;6353,13976;6353,22871;6353,34306;5082,36847;3812,36847;2541,36847;3812,36847;10165,36847;17788,36847;19059,36847;19059,36847;16518,36847;13976,34306;13976,22871;13976,21600;13976,21600;17788,21600;19059,21600;24141,29223;30494,36847;35577,38118;40659,38118;41929,38118;41929,38118;49553,39388;57176,38118;20329,20329;16518,21600;12706,21600;12706,20329;12706,5082;12706,3812;15247,3812;22871,12706;20329,20329" o:connectangles="0,0,0,0,0,0,0,0,0,0,0,0,0,0,0,0,0,0,0,0,0,0,0,0,0,0,0,0,0,0,0,0,0,0,0,0,0,0,0,0,0,0,0,0,0,0,0,0,0,0,0,0,0,0,0,0,0,0,0,0,0,0,0,0,0,0,0,0,0,0,0"/>
                        <v:fill on="t" focussize="0,0"/>
                        <v:stroke on="f" weight="0.999606299212598pt" joinstyle="miter"/>
                        <v:imagedata o:title=""/>
                        <o:lock v:ext="edit" aspectratio="f"/>
                      </v:shape>
                      <v:shape id="任意多边形: 形状 432" o:spid="_x0000_s1026" o:spt="100" style="position:absolute;left:3198070;top:1449741;height:36847;width:17788;v-text-anchor:middle;" fillcolor="#BE9C59" filled="t" stroked="f" coordsize="17788,36847" o:gfxdata="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JOK0vQAA&#10;ANwAAAAPAAAAAAAAAAEAIAAAACIAAABkcnMvZG93bnJldi54bWxQSwECFAAUAAAACACHTuJAMy8F&#10;njsAAAA5AAAAEAAAAAAAAAABACAAAAAMAQAAZHJzL3NoYXBleG1sLnhtbFBLBQYAAAAABgAGAFsB&#10;AAC2AwAAAAA=&#10;" path="m5082,34306c5082,35577,5082,36847,3812,36847c3812,36847,2541,36847,2541,36847c2541,36847,1271,36847,1271,36847c1271,36847,1271,36847,2541,36847c5082,36847,7624,36847,8894,36847c10165,36847,13977,36847,16518,36847c16518,36847,17788,36847,17788,36847c17788,36847,17788,36847,16518,36847c15247,36847,15247,36847,13977,36847c12706,36847,12706,35577,11435,34306c11435,31765,11435,27953,11435,22871l11435,13976c11435,6353,11435,5082,11435,2541c11435,1271,11435,0,12706,0c13977,0,13977,0,13977,0c13977,0,15247,0,15247,0c15247,0,15247,0,13977,0c11435,0,8894,0,7624,0c6353,0,2541,0,1271,0c0,0,0,0,0,0c0,0,0,0,1271,0c1271,0,2541,0,2541,0c3812,0,3812,1271,3812,2541c3812,3812,3812,5082,3812,13976l3812,22871c5082,27953,5082,31765,5082,34306xe">
                        <v:path o:connectlocs="5082,34306;3812,36847;2541,36847;1271,36847;2541,36847;8894,36847;16518,36847;17788,36847;16518,36847;13977,36847;11435,34306;11435,22871;11435,13976;11435,2541;12706,0;13977,0;15247,0;13977,0;7624,0;1271,0;0,0;1271,0;2541,0;3812,2541;3812,13976;3812,22871;5082,34306" o:connectangles="0,0,0,0,0,0,0,0,0,0,0,0,0,0,0,0,0,0,0,0,0,0,0,0,0,0,0"/>
                        <v:fill on="t" focussize="0,0"/>
                        <v:stroke on="f" weight="0.999606299212598pt" joinstyle="miter"/>
                        <v:imagedata o:title=""/>
                        <o:lock v:ext="edit" aspectratio="f"/>
                      </v:shape>
                      <v:shape id="任意多边形: 形状 433" o:spid="_x0000_s1026" o:spt="100" style="position:absolute;left:3218400;top:1449741;height:40658;width:73694;v-text-anchor:middle;" fillcolor="#BE9C59" filled="t" stroked="f" coordsize="73694,40658" o:gfxdata="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sEzH7gAAADcAAAA&#10;DwAAAAAAAAABACAAAAAiAAAAZHJzL2Rvd25yZXYueG1sUEsBAhQAFAAAAAgAh07iQDMvBZ47AAAA&#10;OQAAABAAAAAAAAAAAQAgAAAABwEAAGRycy9zaGFwZXhtbC54bWxQSwUGAAAAAAYABgBbAQAAsQMA&#10;AAAA&#10;" path="m57176,19059c58447,16518,64800,5082,67341,2541c68612,1271,68612,0,69882,0c71153,0,71153,0,72423,0c72423,0,73694,0,73694,0c73694,0,73694,0,72423,0c71153,0,68612,0,67341,0c66071,0,64800,0,62259,0c62259,0,60988,0,60988,0c60988,0,60988,0,62259,0c63529,0,63529,1271,63529,1271c63529,2541,63529,2541,62259,3812c60988,5082,54635,16518,54635,17788c53365,16518,47012,3812,45741,2541c45741,1271,45741,1271,45741,1271c45741,1271,45741,0,47012,0c48282,0,48282,0,48282,0c48282,0,48282,0,47012,0c44470,0,43200,0,41929,0c40659,0,36847,0,35577,0c35577,0,35577,0,35577,0c35577,0,35577,0,34306,0c33035,0,33035,0,30494,0l8894,0c7623,0,5082,0,3812,0c2541,0,2541,0,1270,0c1270,0,1270,0,1270,1271c1270,1271,0,6353,0,7624c0,7624,0,8894,0,8894c0,8894,0,8894,0,8894c0,8894,0,7624,1270,7624c2541,6353,3812,6353,6353,6353l13976,6353,13976,26682c13976,31765,13976,35577,13976,38118c13976,39388,13976,40659,12706,40659c12706,40659,11435,40659,11435,40659c11435,40659,10165,40659,10165,40659c10165,40659,10165,40659,11435,40659c13976,40659,16518,40659,17788,40659c19059,40659,22871,40659,25412,40659c25412,40659,26682,40659,26682,40659c26682,40659,26682,40659,25412,40659c24141,40659,24141,40659,22871,40659c21600,40659,21600,39388,20329,38118c20329,35577,20329,31765,20329,26682l20329,6353,26682,6353c31765,6353,33035,7624,33035,8894l33035,8894c33035,10165,33035,10165,33035,10165c33035,10165,33035,10165,33035,8894c33035,7624,33035,5082,33035,3812c33035,3812,34306,3812,34306,3812c35577,3812,36847,5082,38117,7624c39388,10165,47012,21600,47012,22871c48282,24141,48282,25412,48282,27953l48282,31765c48282,33035,48282,34306,48282,36847c48282,38118,48282,39388,47012,39388c47012,39388,45741,39388,45741,39388c45741,39388,44470,39388,44470,39388c44470,39388,44470,39388,45741,39388c48282,39388,50823,39388,52094,39388c53365,39388,57176,39388,59718,39388c60988,39388,60988,39388,60988,39388c60988,39388,60988,39388,59718,39388c58447,39388,58447,39388,57176,39388c55906,39388,54635,38118,54635,36847c54635,34306,54635,33035,54635,31765l54635,24141c55906,22871,55906,21600,57176,19059xe">
                        <v:path o:connectlocs="57176,19059;67341,2541;69882,0;72423,0;73694,0;72423,0;67341,0;62259,0;60988,0;62259,0;63529,1271;62259,3812;54635,17788;45741,2541;45741,1271;47012,0;48282,0;47012,0;41929,0;35577,0;35577,0;34306,0;30494,0;8894,0;3812,0;1270,0;1270,1271;0,7624;0,8894;0,8894;1270,7624;6353,6353;13976,6353;13976,26682;13976,38118;12706,40659;11435,40659;10165,40659;11435,40659;17788,40659;25412,40659;26682,40659;25412,40659;22871,40659;20329,38118;20329,26682;20329,6353;26682,6353;33035,8894;33035,8894;33035,10165;33035,8894;33035,3812;34306,3812;38117,7624;47012,22871;48282,27953;48282,31765;48282,36847;47012,39388;45741,39388;44470,39388;45741,39388;52094,39388;59718,39388;60988,39388;59718,39388;57176,39388;54635,36847;54635,31765;54635,24141;57176,19059" o:connectangles="0,0,0,0,0,0,0,0,0,0,0,0,0,0,0,0,0,0,0,0,0,0,0,0,0,0,0,0,0,0,0,0,0,0,0,0,0,0,0,0,0,0,0,0,0,0,0,0,0,0,0,0,0,0,0,0,0,0,0,0,0,0,0,0,0,0,0,0,0,0,0,0"/>
                        <v:fill on="t" focussize="0,0"/>
                        <v:stroke on="f" weight="0.999606299212598pt" joinstyle="miter"/>
                        <v:imagedata o:title=""/>
                        <o:lock v:ext="edit" aspectratio="f"/>
                      </v:shape>
                    </v:group>
                    <v:shape id="任意多边形: 形状 434" o:spid="_x0000_s1026" o:spt="100" style="position:absolute;left:2635199;top:1481505;height:8894;width:5082;v-text-anchor:middle;" fillcolor="#BE9C59" filled="t" stroked="f" coordsize="5082,8894" o:gfxdata="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suZOS/&#10;AAAA3AAAAA8AAAAAAAAAAQAgAAAAIgAAAGRycy9kb3ducmV2LnhtbFBLAQIUABQAAAAIAIdO4kAz&#10;LwWeOwAAADkAAAAQAAAAAAAAAAEAIAAAAA4BAABkcnMvc2hhcGV4bWwueG1sUEsFBgAAAAAGAAYA&#10;WwEAALgDAAAAAA==&#10;" path="m2541,0c2541,0,0,0,0,2541c0,5082,3812,3812,3812,3812c3812,3812,5082,6353,0,8894c0,8894,5082,7624,5082,2541c5082,2541,5082,0,2541,0xe">
                      <v:path o:connectlocs="2541,0;0,2541;3812,3812;0,8894;5082,2541;2541,0" o:connectangles="0,0,0,0,0,0"/>
                      <v:fill on="t" focussize="0,0"/>
                      <v:stroke on="f" weight="0.999606299212598pt" joinstyle="miter"/>
                      <v:imagedata o:title=""/>
                      <o:lock v:ext="edit" aspectratio="f"/>
                    </v:shape>
                  </v:group>
                  <v:group id="图形 6" o:spid="_x0000_s1026" o:spt="203" style="position:absolute;left:1961788;top:1163858;height:231247;width:1329239;" coordorigin="1961788,1163858" coordsize="1329239,231247" o:gfxdata="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Pu9XcMAAAADcAAAADwAAAAAAAAABACAAAAAiAAAAZHJzL2Rvd25yZXYu&#10;eG1sUEsBAhQAFAAAAAgAh07iQDMvBZ47AAAAOQAAABUAAAAAAAAAAQAgAAAADwEAAGRycy9ncm91&#10;cHNoYXBleG1sLnhtbFBLBQYAAAAABgAGAGABAADMAwAAAAA=&#10;">
                    <o:lock v:ext="edit" aspectratio="f"/>
                    <v:shape id="任意多边形: 形状 436" o:spid="_x0000_s1026" o:spt="100" style="position:absolute;left:1964329;top:1163858;height:144847;width:99105;v-text-anchor:middle;" fillcolor="#BE9C59" filled="t" stroked="f" coordsize="99105,144847" o:gfxdata="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0U9yvQAA&#10;ANwAAAAPAAAAAAAAAAEAIAAAACIAAABkcnMvZG93bnJldi54bWxQSwECFAAUAAAACACHTuJAMy8F&#10;njsAAAA5AAAAEAAAAAAAAAABACAAAAAMAQAAZHJzL3NoYXBleG1sLnhtbFBLBQYAAAAABgAGAFsB&#10;AAC2AwAAAAA=&#10;" path="m8894,91482c15247,88941,31765,74965,31765,74965l31765,144847c72423,135953,72423,119435,72423,119435l72423,68612c72423,63529,69882,60988,68612,59718c67341,58447,64800,55906,64800,52094c64800,48282,67341,45741,67341,45741c92753,24141,99106,0,99106,0l58447,0c50824,34306,0,77506,0,77506c0,77506,1270,83859,3812,88941c5082,94024,8894,91482,8894,91482xe">
                      <v:path o:connectlocs="8894,91482;31765,74965;31765,144847;72423,119435;72423,68612;68612,59718;64800,52094;67341,45741;99106,0;58447,0;0,77506;3812,88941;8894,91482" o:connectangles="0,0,0,0,0,0,0,0,0,0,0,0,0"/>
                      <v:fill on="t" focussize="0,0"/>
                      <v:stroke on="f" weight="0.999606299212598pt" joinstyle="miter"/>
                      <v:imagedata o:title=""/>
                      <o:lock v:ext="edit" aspectratio="f"/>
                    </v:shape>
                    <v:shape id="任意多边形: 形状 437" o:spid="_x0000_s1026" o:spt="100" style="position:absolute;left:1961788;top:1165129;height:228705;width:255433;v-text-anchor:middle;" fillcolor="#BE9C59" filled="t" stroked="f" coordsize="255433,228705" o:gfxdata="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euMWL4A&#10;AADcAAAADwAAAAAAAAABACAAAAAiAAAAZHJzL2Rvd25yZXYueG1sUEsBAhQAFAAAAAgAh07iQDMv&#10;BZ47AAAAOQAAABAAAAAAAAAAAQAgAAAADQEAAGRycy9zaGFwZXhtbC54bWxQSwUGAAAAAAYABgBb&#10;AQAAtwMAAAAA&#10;" path="m158824,142306l224894,142306c257929,141035,255388,113082,255388,113082c245224,106729,245224,86400,245224,86400l236329,86400,236329,113082c235059,125788,223624,124518,223624,124518l179153,124518c166447,124518,166447,114353,166447,114353l166447,67341c217271,44471,243953,19059,243953,17788c245224,16518,250306,10165,238871,7624c227435,5082,208377,3812,208377,3812c199483,19059,182965,33035,165176,43200l165176,0,124518,0,124518,63529c104188,72424,87671,77506,87671,77506l87671,91482c100377,88941,113082,85129,124518,82588l124518,116894c124518,119435,125788,124518,116894,130871c108000,138494,108000,144847,108000,144847l108000,158824,0,158824c2541,179153,8894,177882,8894,177882l108000,177882,108000,204565c110541,221082,148659,228706,148659,228706l148659,176612,254118,176612c251577,157553,245224,157553,245224,157553l148659,157553,148659,151200c149929,143577,158824,142306,158824,142306xe">
                      <v:path o:connectlocs="158824,142306;224894,142306;255388,113082;245224,86400;236329,86400;236329,113082;223624,124518;179153,124518;166447,114353;166447,67341;243953,17788;238871,7624;208377,3812;165176,43200;165176,0;124518,0;124518,63529;87671,77506;87671,91482;124518,82588;124518,116894;116894,130871;108000,144847;108000,158824;0,158824;8894,177882;108000,177882;108000,204565;148659,228706;148659,176612;254118,176612;245224,157553;148659,157553;148659,151200;158824,142306" o:connectangles="0,0,0,0,0,0,0,0,0,0,0,0,0,0,0,0,0,0,0,0,0,0,0,0,0,0,0,0,0,0,0,0,0,0,0"/>
                      <v:fill on="t" focussize="0,0"/>
                      <v:stroke on="f" weight="0.999606299212598pt" joinstyle="miter"/>
                      <v:imagedata o:title=""/>
                      <o:lock v:ext="edit" aspectratio="f"/>
                    </v:shape>
                    <v:shape id="任意多边形: 形状 438" o:spid="_x0000_s1026" o:spt="100" style="position:absolute;left:2330258;top:1177835;height:217270;width:242682;v-text-anchor:middle;" fillcolor="#BE9C59" filled="t" stroked="f" coordsize="242682,217270" o:gfxdata="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mvho7sAAADc&#10;AAAADwAAAAAAAAABACAAAAAiAAAAZHJzL2Rvd25yZXYueG1sUEsBAhQAFAAAAAgAh07iQDMvBZ47&#10;AAAAOQAAABAAAAAAAAAAAQAgAAAACgEAAGRycy9zaGFwZXhtbC54bWxQSwUGAAAAAAYABgBbAQAA&#10;tAMAAAAA&#10;" path="m163906,19059l242682,19059c240141,0,233788,0,233788,0l0,0c1271,17788,7624,19059,7624,19059l74965,19059,74965,62259,43200,62259c39388,57176,27953,45741,5082,45741l5082,191859c5082,191859,5082,209647,45741,217271l45741,200753,203294,200753c208377,205835,217271,213459,240141,217271l240141,63529c240141,63529,229977,44471,199483,44471l199483,60988,166447,60988,166447,19059xm105459,19059l133412,19059,133412,62259,105459,62259,105459,19059xm43200,151200l43200,80047,72424,80047,72424,90212c73694,90212,74965,128329,43200,151200xm43200,156282l55906,156282c66071,149929,99106,125788,104188,80047l133412,80047,133412,138494c133412,138494,132141,158824,155012,158824l177882,158824c177882,158824,181694,144847,196941,143577l196941,180424,43200,180424,43200,156282xm196941,80047l196941,138494,170259,138494c170259,138494,163906,138494,163906,129600l163906,80047,196941,80047xe">
                      <v:path o:connectlocs="163906,19059;242682,19059;233788,0;0,0;7624,19059;74965,19059;74965,62259;43200,62259;5082,45741;5082,191859;45741,217271;45741,200753;203294,200753;240141,217271;240141,63529;199483,44471;199483,60988;166447,60988;166447,19059;105459,19059;133412,19059;133412,62259;105459,62259;105459,19059;43200,151200;43200,80047;72424,80047;72424,90212;43200,151200;43200,156282;55906,156282;104188,80047;133412,80047;133412,138494;155012,158824;177882,158824;196941,143577;196941,180424;43200,180424;43200,156282;196941,80047;196941,138494;170259,138494;163906,129600;163906,80047;196941,80047" o:connectangles="0,0,0,0,0,0,0,0,0,0,0,0,0,0,0,0,0,0,0,0,0,0,0,0,0,0,0,0,0,0,0,0,0,0,0,0,0,0,0,0,0,0,0,0,0,0"/>
                      <v:fill on="t" focussize="0,0"/>
                      <v:stroke on="f" weight="0.999606299212598pt" joinstyle="miter"/>
                      <v:imagedata o:title=""/>
                      <o:lock v:ext="edit" aspectratio="f"/>
                    </v:shape>
                    <v:shape id="任意多边形: 形状 439" o:spid="_x0000_s1026" o:spt="100" style="position:absolute;left:2688564;top:1165129;height:229976;width:242999;v-text-anchor:middle;" fillcolor="#BE9C59" filled="t" stroked="f" coordsize="242999,229976" o:gfxdata="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8Eh474A&#10;AADcAAAADwAAAAAAAAABACAAAAAiAAAAZHJzL2Rvd25yZXYueG1sUEsBAhQAFAAAAAgAh07iQDMv&#10;BZ47AAAAOQAAABAAAAAAAAAAAQAgAAAADQEAAGRycy9zaGFwZXhtbC54bWxQSwUGAAAAAAYABgBb&#10;AQAAtwMAAAAA&#10;" path="m237600,104188l158824,104188,158824,73694,217270,73694c217270,73694,221082,68612,222353,62259c223623,57176,217270,57176,217270,57176l108000,57176c109270,54635,110541,50824,111812,48282c113082,44471,111812,38118,101647,35577c95294,33035,91482,33035,88941,31765l242682,31765c240141,12706,233788,12706,233788,12706l34306,12706c27953,7624,17788,0,0,0l0,204565c0,204565,0,222353,39388,229977l39388,216000,242682,216000c240141,196941,233788,196941,233788,196941l39388,196941,39388,31765,85129,31765c83859,39388,78776,67341,54635,91482c54635,91482,58447,95294,66071,96565c71153,96565,85129,87671,95294,73694l127059,73694,127059,104188,50824,104188c50824,104188,43200,118165,49553,119435l124517,119435c119435,134682,102918,161365,52094,185506c52094,185506,58447,189318,64800,189318c64800,189318,119435,172800,152471,129600c157553,143577,174071,177882,229976,193129l229976,185506c229976,185506,229976,181694,233788,175341c238870,168988,237600,163906,228706,162635c219812,161365,205835,160094,194400,153741c184235,148659,166447,135953,158824,121977l236329,121977c236329,121977,240141,116894,241412,110541c243953,108000,243953,104188,237600,104188xe">
                      <v:path o:connectlocs="237600,104188;158824,104188;158824,73694;217270,73694;222353,62259;217270,57176;108000,57176;111812,48282;101647,35577;88941,31765;242682,31765;233788,12706;34306,12706;0,0;0,204565;39388,229977;39388,216000;242682,216000;233788,196941;39388,196941;39388,31765;85129,31765;54635,91482;66071,96565;95294,73694;127059,73694;127059,104188;50824,104188;49553,119435;124517,119435;52094,185506;64800,189318;152471,129600;229976,193129;229976,185506;233788,175341;228706,162635;194400,153741;158824,121977;236329,121977;241412,110541;237600,104188" o:connectangles="0,0,0,0,0,0,0,0,0,0,0,0,0,0,0,0,0,0,0,0,0,0,0,0,0,0,0,0,0,0,0,0,0,0,0,0,0,0,0,0,0,0"/>
                      <v:fill on="t" focussize="0,0"/>
                      <v:stroke on="f" weight="0.999606299212598pt" joinstyle="miter"/>
                      <v:imagedata o:title=""/>
                      <o:lock v:ext="edit" aspectratio="f"/>
                    </v:shape>
                    <v:shape id="任意多边形: 形状 440" o:spid="_x0000_s1026" o:spt="100" style="position:absolute;left:3048135;top:1165129;height:228705;width:86414;v-text-anchor:middle;" fillcolor="#BE9C59" filled="t" stroked="f" coordsize="86414,228705" o:gfxdata="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qxL8q8AAAA&#10;3AAAAA8AAAAAAAAAAQAgAAAAIgAAAGRycy9kb3ducmV2LnhtbFBLAQIUABQAAAAIAIdO4kAzLwWe&#10;OwAAADkAAAAQAAAAAAAAAAEAIAAAAAsBAABkcnMvc2hhcGV4bWwueG1sUEsFBgAAAAAGAAYAWwEA&#10;ALUDAAAAAA==&#10;" path="m59723,203294c87676,195671,86406,176612,86406,176612l86406,105459c83865,88941,58453,85129,57182,85129c55912,85129,54641,83859,54641,81318c54641,78777,58453,76235,58453,76235c83865,59718,85135,30494,85135,30494l85135,19059c83865,11435,77512,12706,77512,12706l29229,12706c24147,6353,15253,0,6,0l6,203294c6,203294,-1265,222353,34312,228706l34312,30494,57182,30494,57182,39388c57182,69882,40665,80047,40665,80047l40665,86400c57182,88941,59723,101647,59723,101647l59723,181694c58453,193129,41935,191859,41935,191859l41935,198212,52100,198212c58453,199482,59723,203294,59723,203294xe">
                      <v:path o:connectlocs="59723,203294;86406,176612;86406,105459;57182,85129;54641,81318;58453,76235;85135,30494;85135,19059;77512,12706;29229,12706;6,0;6,203294;34312,228706;34312,30494;57182,30494;57182,39388;40665,80047;40665,86400;59723,101647;59723,181694;41935,191859;41935,198212;52100,198212;59723,203294" o:connectangles="0,0,0,0,0,0,0,0,0,0,0,0,0,0,0,0,0,0,0,0,0,0,0,0"/>
                      <v:fill on="t" focussize="0,0"/>
                      <v:stroke on="f" weight="0.999606299212598pt" joinstyle="miter"/>
                      <v:imagedata o:title=""/>
                      <o:lock v:ext="edit" aspectratio="f"/>
                    </v:shape>
                    <v:shape id="任意多边形: 形状 441" o:spid="_x0000_s1026" o:spt="100" style="position:absolute;left:3143058;top:1165129;height:63529;width:132518;v-text-anchor:middle;" fillcolor="#BE9C59" filled="t" stroked="f" coordsize="132518,63529" o:gfxdata="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pxoe68AAAA&#10;3AAAAA8AAAAAAAAAAQAgAAAAIgAAAGRycy9kb3ducmV2LnhtbFBLAQIUABQAAAAIAIdO4kAzLwWe&#10;OwAAADkAAAAQAAAAAAAAAAEAIAAAAAsBAABkcnMvc2hhcGV4bWwueG1sUEsFBgAAAAAGAAYAWwEA&#10;ALUDAAAAAA==&#10;" path="m33412,63529l33412,43200,99483,43200,99483,50824c99483,50824,98212,58447,132518,63529l132518,22871c132518,22871,127436,11435,99483,11435l99483,24141,81695,24141,81695,0c55012,0,48659,10165,48659,10165l48659,24141,33412,24141,33412,22871c33412,22871,28330,11435,377,11435l377,50824c-893,50824,-893,59718,33412,63529xe">
                      <v:path o:connectlocs="33412,63529;33412,43200;99483,43200;99483,50824;132518,63529;132518,22871;99483,11435;99483,24141;81695,24141;81695,0;48659,10165;48659,24141;33412,24141;33412,22871;377,11435;377,50824;33412,63529" o:connectangles="0,0,0,0,0,0,0,0,0,0,0,0,0,0,0,0,0"/>
                      <v:fill on="t" focussize="0,0"/>
                      <v:stroke on="f" weight="0.999606299212598pt" joinstyle="miter"/>
                      <v:imagedata o:title=""/>
                      <o:lock v:ext="edit" aspectratio="f"/>
                    </v:shape>
                    <v:shape id="任意多边形: 形状 442" o:spid="_x0000_s1026" o:spt="100" style="position:absolute;left:3143435;top:1237552;height:19058;width:132141;v-text-anchor:middle;" fillcolor="#BE9C59" filled="t" stroked="f" coordsize="132141,19058" o:gfxdata="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oGBQq8AAAA&#10;3AAAAA8AAAAAAAAAAQAgAAAAIgAAAGRycy9kb3ducmV2LnhtbFBLAQIUABQAAAAIAIdO4kAzLwWe&#10;OwAAADkAAAAQAAAAAAAAAAEAIAAAAAsBAABkcnMvc2hhcGV4bWwueG1sUEsFBgAAAAAGAAYAWwEA&#10;ALUDAAAAAA==&#10;" path="m0,19059l124518,19059c124518,19059,130871,16518,132141,0l8894,0c8894,0,1271,2541,0,19059xe">
                      <v:path o:connectlocs="0,19059;124518,19059;132141,0;8894,0;0,19059" o:connectangles="0,0,0,0,0"/>
                      <v:fill on="t" focussize="0,0"/>
                      <v:stroke on="f" weight="0.999606299212598pt" joinstyle="miter"/>
                      <v:imagedata o:title=""/>
                      <o:lock v:ext="edit" aspectratio="f"/>
                    </v:shape>
                    <v:shape id="任意多边形: 形状 443" o:spid="_x0000_s1026" o:spt="100" style="position:absolute;left:3102776;top:1270588;height:124517;width:188251;v-text-anchor:middle;" fillcolor="#BE9C59" filled="t" stroked="f" coordsize="188251,124517" o:gfxdata="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fAiea8AAAA&#10;3AAAAA8AAAAAAAAAAQAgAAAAIgAAAGRycy9kb3ducmV2LnhtbFBLAQIUABQAAAAIAIdO4kAzLwWe&#10;OwAAADkAAAAQAAAAAAAAAAEAIAAAAAsBAABkcnMvc2hhcGV4bWwueG1sUEsFBgAAAAAGAAYAWwEA&#10;ALUDAAAAAA==&#10;" path="m184235,81318l184235,68612,177883,64800,177883,96565c177883,96565,177883,102918,170259,104188l149929,104188c149929,104188,138494,102918,138494,92753l138494,19059,165177,19059c165177,19059,171530,16518,172800,0l49553,0c49553,0,43200,0,40659,19059l63529,19059,63529,47012c63529,47012,64800,95294,0,124518l12706,124518c31765,116894,88941,91482,91482,43200l91482,17788,110541,17788,110541,101647c110541,101647,109271,119435,128329,120706l172800,120706c172800,120706,186776,119435,188047,105459l188047,91482c189318,91482,184235,88941,184235,81318xe">
                      <v:path o:connectlocs="184235,81318;184235,68612;177883,64800;177883,96565;170259,104188;149929,104188;138494,92753;138494,19059;165177,19059;172800,0;49553,0;40659,19059;63529,19059;63529,47012;0,124518;12706,124518;91482,43200;91482,17788;110541,17788;110541,101647;128329,120706;172800,120706;188047,105459;188047,91482;184235,81318" o:connectangles="0,0,0,0,0,0,0,0,0,0,0,0,0,0,0,0,0,0,0,0,0,0,0,0,0"/>
                      <v:fill on="t" focussize="0,0"/>
                      <v:stroke on="f" weight="0.999606299212598pt" joinstyle="miter"/>
                      <v:imagedata o:title=""/>
                      <o:lock v:ext="edit" aspectratio="f"/>
                    </v:shape>
                  </v:group>
                </v:group>
              </v:group>
            </w:pict>
          </mc:Fallback>
        </mc:AlternateContent>
      </w:r>
      <w:r>
        <w:rPr>
          <w:noProof/>
        </w:rPr>
        <w:drawing>
          <wp:anchor distT="0" distB="0" distL="114300" distR="114300" simplePos="0" relativeHeight="251663360" behindDoc="1" locked="0" layoutInCell="1" allowOverlap="1" wp14:anchorId="281B7938" wp14:editId="41061A4F">
            <wp:simplePos x="0" y="0"/>
            <wp:positionH relativeFrom="margin">
              <wp:align>center</wp:align>
            </wp:positionH>
            <wp:positionV relativeFrom="margin">
              <wp:posOffset>2943860</wp:posOffset>
            </wp:positionV>
            <wp:extent cx="6570980" cy="3350260"/>
            <wp:effectExtent l="0" t="0" r="1270" b="254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BEBA8EAE-BF5A-486C-A8C5-ECC9F3942E4B}">
                          <a14:imgProps xmlns:a14="http://schemas.microsoft.com/office/drawing/2010/main">
                            <a14:imgLayer r:embed="rId10">
                              <a14:imgEffect>
                                <a14:backgroundRemoval t="30665" b="65915" l="1264" r="98571">
                                  <a14:foregroundMark x1="29137" y1="30898" x2="29137" y2="0"/>
                                  <a14:foregroundMark x1="2089" y1="30820" x2="6618" y2="0"/>
                                  <a14:foregroundMark x1="19617" y1="31244" x2="25893" y2="0"/>
                                  <a14:foregroundMark x1="25893" y1="31014" x2="42991" y2="0"/>
                                  <a14:foregroundMark x1="42991" y1="31053" x2="44420" y2="0"/>
                                  <a14:foregroundMark x1="76745" y1="31831" x2="83947" y2="0"/>
                                  <a14:foregroundMark x1="83947" y1="35134" x2="76306" y2="0"/>
                                  <a14:foregroundMark x1="76306" y1="37621" x2="54865" y2="0"/>
                                  <a14:foregroundMark x1="54865" y1="52002" x2="51787" y2="0"/>
                                  <a14:foregroundMark x1="51787" y1="56044" x2="65695" y2="0"/>
                                  <a14:foregroundMark x1="65695" y1="56238" x2="96976" y2="0"/>
                                  <a14:foregroundMark x1="71358" y1="33035" x2="88730" y2="0"/>
                                  <a14:foregroundMark x1="88730" y1="32686" x2="96756" y2="0"/>
                                  <a14:foregroundMark x1="96756" y1="38826" x2="94447" y2="0"/>
                                  <a14:foregroundMark x1="71083" y1="32258" x2="93623" y2="0"/>
                                  <a14:foregroundMark x1="93623" y1="31908" x2="77240" y2="0"/>
                                  <a14:foregroundMark x1="95382" y1="31053" x2="97141" y2="0"/>
                                  <a14:foregroundMark x1="97141" y1="35717" x2="97526" y2="0"/>
                                  <a14:foregroundMark x1="71028" y1="40420" x2="57834" y2="0"/>
                                  <a14:foregroundMark x1="68719" y1="41042" x2="62892" y2="0"/>
                                  <a14:foregroundMark x1="62892" y1="46327" x2="58164" y2="0"/>
                                  <a14:foregroundMark x1="73172" y1="45472" x2="64816" y2="0"/>
                                  <a14:foregroundMark x1="64816" y1="49592" x2="58714" y2="0"/>
                                  <a14:foregroundMark x1="58714" y1="50991" x2="80704" y2="0"/>
                                  <a14:foregroundMark x1="80704" y1="41236" x2="78615" y2="0"/>
                                  <a14:foregroundMark x1="78615" y1="46211" x2="80539" y2="0"/>
                                  <a14:foregroundMark x1="80539" y1="50913" x2="74766" y2="0"/>
                                  <a14:foregroundMark x1="74766" y1="53051" x2="84717" y2="0"/>
                                  <a14:foregroundMark x1="84717" y1="53906" x2="94008" y2="0"/>
                                  <a14:foregroundMark x1="94008" y1="51691" x2="97691" y2="0"/>
                                  <a14:foregroundMark x1="97691" y1="39021" x2="92248" y2="0"/>
                                  <a14:foregroundMark x1="92248" y1="36728" x2="83672" y2="0"/>
                                  <a14:foregroundMark x1="83672" y1="38438" x2="74986" y2="0"/>
                                  <a14:foregroundMark x1="74986" y1="44656" x2="81473" y2="0"/>
                                  <a14:foregroundMark x1="81473" y1="44462" x2="88345" y2="0"/>
                                  <a14:foregroundMark x1="88345" y1="45705" x2="98571" y2="0"/>
                                  <a14:foregroundMark x1="98571" y1="54178" x2="84332" y2="0"/>
                                  <a14:foregroundMark x1="1539" y1="32375" x2="39362" y2="0"/>
                                  <a14:foregroundMark x1="39362" y1="33074" x2="47938" y2="0"/>
                                  <a14:foregroundMark x1="47938" y1="32958" x2="54426" y2="0"/>
                                  <a14:foregroundMark x1="54426" y1="32997" x2="60308" y2="0"/>
                                  <a14:foregroundMark x1="15338" y1="64438" x2="22595" y2="0"/>
                                  <a14:foregroundMark x1="22595" y1="64361" x2="11435" y2="0"/>
                                  <a14:foregroundMark x1="31006" y1="64594" x2="9071" y2="0"/>
                                  <a14:foregroundMark x1="8741" y1="64477" x2="1979" y2="0"/>
                                  <a14:foregroundMark x1="1979" y1="64089" x2="6377" y2="0"/>
                                  <a14:foregroundMark x1="44530" y1="39409" x2="44585" y2="0"/>
                                  <a14:foregroundMark x1="43321" y1="35484" x2="42056" y2="0"/>
                                  <a14:foregroundMark x1="75130" y1="35836" x2="70093" y2="0"/>
                                  <a14:foregroundMark x1="70093" y1="40692" x2="74298" y2="0"/>
                                  <a14:foregroundMark x1="76121" y1="34362" x2="77515" y2="0"/>
                                  <a14:foregroundMark x1="65476" y1="42752" x2="72237" y2="0"/>
                                  <a14:foregroundMark x1="75751" y1="34970" x2="57881" y2="0"/>
                                  <a14:foregroundMark x1="75318" y1="35052" x2="56350" y2="0"/>
                                  <a14:foregroundMark x1="68884" y1="53828" x2="70533" y2="0"/>
                                  <a14:foregroundMark x1="76306" y1="33735" x2="72128" y2="0"/>
                                  <a14:foregroundMark x1="74664" y1="33715" x2="72128" y2="0"/>
                                  <a14:foregroundMark x1="76086" y1="33813" x2="74957" y2="0"/>
                                  <a14:foregroundMark x1="75131" y1="33929" x2="76361" y2="0"/>
                                  <a14:foregroundMark x1="73172" y1="33929" x2="74856" y2="0"/>
                                  <a14:foregroundMark x1="76141" y1="34240" x2="55855" y2="0"/>
                                  <a14:foregroundMark x1="55855" y1="49631" x2="55800" y2="0"/>
                                  <a14:foregroundMark x1="57559" y1="48815" x2="47499" y2="0"/>
                                  <a14:foregroundMark x1="32270" y1="65915" x2="47719" y2="0"/>
                                  <a14:foregroundMark x1="47169" y1="54644" x2="36449" y2="0"/>
                                  <a14:foregroundMark x1="46619" y1="54567" x2="56844" y2="0"/>
                                  <a14:foregroundMark x1="73282" y1="34318" x2="60583" y2="0"/>
                                  <a14:foregroundMark x1="60583" y1="42985" x2="70970" y2="0"/>
                                  <a14:foregroundMark x1="56679" y1="47066" x2="63881" y2="0"/>
                                  <a14:foregroundMark x1="73777" y1="33579" x2="74821" y2="0"/>
                                  <a14:foregroundMark x1="74491" y1="33929" x2="73557" y2="0"/>
                                  <a14:foregroundMark x1="69984" y1="37000" x2="64156" y2="0"/>
                                  <a14:foregroundMark x1="67730" y1="38088" x2="72292" y2="0"/>
                                  <a14:foregroundMark x1="46949" y1="54100" x2="55965" y2="0"/>
                                  <a14:foregroundMark x1="47334" y1="54023" x2="51017" y2="0"/>
                                  <a14:backgroundMark x1="16194" y1="31577" x2="19296" y2="0"/>
                                  <a14:backgroundMark x1="16658" y1="31675" x2="1209" y2="0"/>
                                  <a14:backgroundMark x1="74052" y1="34784" x2="74052" y2="0"/>
                                  <a14:backgroundMark x1="74052" y1="34707" x2="74052" y2="0"/>
                                  <a14:backgroundMark x1="71422" y1="36499" x2="70555" y2="0"/>
                                  <a14:backgroundMark x1="63460" y1="42412" x2="47411" y2="0"/>
                                  <a14:backgroundMark x1="36957" y1="63113" x2="32051" y2="0"/>
                                  <a14:backgroundMark x1="45245" y1="57754" x2="39585" y2="0"/>
                                  <a14:backgroundMark x1="43595" y1="58842" x2="45959" y2="0"/>
                                  <a14:backgroundMark x1="75481" y1="34318" x2="75206" y2="0"/>
                                  <a14:backgroundMark x1="73722" y1="34745" x2="71303" y2="0"/>
                                  <a14:backgroundMark x1="69984" y1="37738" x2="62892" y2="0"/>
                                </a14:backgroundRemoval>
                              </a14:imgEffect>
                            </a14:imgLayer>
                          </a14:imgProps>
                        </a:ext>
                        <a:ext uri="{28A0092B-C50C-407E-A947-70E740481C1C}">
                          <a14:useLocalDpi xmlns:a14="http://schemas.microsoft.com/office/drawing/2010/main" val="0"/>
                        </a:ext>
                      </a:extLst>
                    </a:blip>
                    <a:srcRect t="30004" b="33929"/>
                    <a:stretch>
                      <a:fillRect/>
                    </a:stretch>
                  </pic:blipFill>
                  <pic:spPr>
                    <a:xfrm>
                      <a:off x="0" y="0"/>
                      <a:ext cx="6571281" cy="3350478"/>
                    </a:xfrm>
                    <a:prstGeom prst="rect">
                      <a:avLst/>
                    </a:prstGeom>
                    <a:noFill/>
                    <a:ln>
                      <a:noFill/>
                    </a:ln>
                    <a:effectLst>
                      <a:softEdge rad="25400"/>
                    </a:effectLst>
                  </pic:spPr>
                </pic:pic>
              </a:graphicData>
            </a:graphic>
          </wp:anchor>
        </w:drawing>
      </w:r>
      <w:r>
        <w:rPr>
          <w:rFonts w:ascii="微软雅黑" w:eastAsia="微软雅黑" w:hAnsi="微软雅黑"/>
          <w:noProof/>
          <w:sz w:val="40"/>
          <w:szCs w:val="44"/>
        </w:rPr>
        <mc:AlternateContent>
          <mc:Choice Requires="wps">
            <w:drawing>
              <wp:anchor distT="0" distB="0" distL="114300" distR="114300" simplePos="0" relativeHeight="251662336" behindDoc="1" locked="0" layoutInCell="1" allowOverlap="1" wp14:anchorId="222C0EAF" wp14:editId="0F3C1C14">
                <wp:simplePos x="0" y="0"/>
                <wp:positionH relativeFrom="margin">
                  <wp:align>center</wp:align>
                </wp:positionH>
                <wp:positionV relativeFrom="margin">
                  <wp:align>center</wp:align>
                </wp:positionV>
                <wp:extent cx="6903720" cy="10227945"/>
                <wp:effectExtent l="19050" t="19050" r="11430" b="20955"/>
                <wp:wrapNone/>
                <wp:docPr id="2008734425" name="任意多边形: 形状 444"/>
                <wp:cNvGraphicFramePr/>
                <a:graphic xmlns:a="http://schemas.openxmlformats.org/drawingml/2006/main">
                  <a:graphicData uri="http://schemas.microsoft.com/office/word/2010/wordprocessingShape">
                    <wps:wsp>
                      <wps:cNvSpPr/>
                      <wps:spPr>
                        <a:xfrm>
                          <a:off x="0" y="0"/>
                          <a:ext cx="6903720" cy="10227945"/>
                        </a:xfrm>
                        <a:custGeom>
                          <a:avLst/>
                          <a:gdLst>
                            <a:gd name="connsiteX0" fmla="*/ 6904377 w 6904376"/>
                            <a:gd name="connsiteY0" fmla="*/ 288424 h 10221882"/>
                            <a:gd name="connsiteX1" fmla="*/ 6481271 w 6904376"/>
                            <a:gd name="connsiteY1" fmla="*/ 288424 h 10221882"/>
                            <a:gd name="connsiteX2" fmla="*/ 6481271 w 6904376"/>
                            <a:gd name="connsiteY2" fmla="*/ 161365 h 10221882"/>
                            <a:gd name="connsiteX3" fmla="*/ 6900565 w 6904376"/>
                            <a:gd name="connsiteY3" fmla="*/ 161365 h 10221882"/>
                            <a:gd name="connsiteX4" fmla="*/ 6900565 w 6904376"/>
                            <a:gd name="connsiteY4" fmla="*/ 0 h 10221882"/>
                            <a:gd name="connsiteX5" fmla="*/ 6749365 w 6904376"/>
                            <a:gd name="connsiteY5" fmla="*/ 0 h 10221882"/>
                            <a:gd name="connsiteX6" fmla="*/ 6749365 w 6904376"/>
                            <a:gd name="connsiteY6" fmla="*/ 449788 h 10221882"/>
                            <a:gd name="connsiteX7" fmla="*/ 6622306 w 6904376"/>
                            <a:gd name="connsiteY7" fmla="*/ 449788 h 10221882"/>
                            <a:gd name="connsiteX8" fmla="*/ 6622306 w 6904376"/>
                            <a:gd name="connsiteY8" fmla="*/ 0 h 10221882"/>
                            <a:gd name="connsiteX9" fmla="*/ 287153 w 6904376"/>
                            <a:gd name="connsiteY9" fmla="*/ 0 h 10221882"/>
                            <a:gd name="connsiteX10" fmla="*/ 287153 w 6904376"/>
                            <a:gd name="connsiteY10" fmla="*/ 449788 h 10221882"/>
                            <a:gd name="connsiteX11" fmla="*/ 160094 w 6904376"/>
                            <a:gd name="connsiteY11" fmla="*/ 449788 h 10221882"/>
                            <a:gd name="connsiteX12" fmla="*/ 160094 w 6904376"/>
                            <a:gd name="connsiteY12" fmla="*/ 0 h 10221882"/>
                            <a:gd name="connsiteX13" fmla="*/ 8894 w 6904376"/>
                            <a:gd name="connsiteY13" fmla="*/ 0 h 10221882"/>
                            <a:gd name="connsiteX14" fmla="*/ 8894 w 6904376"/>
                            <a:gd name="connsiteY14" fmla="*/ 161365 h 10221882"/>
                            <a:gd name="connsiteX15" fmla="*/ 428188 w 6904376"/>
                            <a:gd name="connsiteY15" fmla="*/ 161365 h 10221882"/>
                            <a:gd name="connsiteX16" fmla="*/ 428188 w 6904376"/>
                            <a:gd name="connsiteY16" fmla="*/ 288424 h 10221882"/>
                            <a:gd name="connsiteX17" fmla="*/ 5082 w 6904376"/>
                            <a:gd name="connsiteY17" fmla="*/ 288424 h 10221882"/>
                            <a:gd name="connsiteX18" fmla="*/ 0 w 6904376"/>
                            <a:gd name="connsiteY18" fmla="*/ 9933459 h 10221882"/>
                            <a:gd name="connsiteX19" fmla="*/ 423106 w 6904376"/>
                            <a:gd name="connsiteY19" fmla="*/ 9933459 h 10221882"/>
                            <a:gd name="connsiteX20" fmla="*/ 423106 w 6904376"/>
                            <a:gd name="connsiteY20" fmla="*/ 10060518 h 10221882"/>
                            <a:gd name="connsiteX21" fmla="*/ 5082 w 6904376"/>
                            <a:gd name="connsiteY21" fmla="*/ 10060518 h 10221882"/>
                            <a:gd name="connsiteX22" fmla="*/ 5082 w 6904376"/>
                            <a:gd name="connsiteY22" fmla="*/ 10221882 h 10221882"/>
                            <a:gd name="connsiteX23" fmla="*/ 155012 w 6904376"/>
                            <a:gd name="connsiteY23" fmla="*/ 10221882 h 10221882"/>
                            <a:gd name="connsiteX24" fmla="*/ 155012 w 6904376"/>
                            <a:gd name="connsiteY24" fmla="*/ 9772094 h 10221882"/>
                            <a:gd name="connsiteX25" fmla="*/ 282071 w 6904376"/>
                            <a:gd name="connsiteY25" fmla="*/ 9772094 h 10221882"/>
                            <a:gd name="connsiteX26" fmla="*/ 282071 w 6904376"/>
                            <a:gd name="connsiteY26" fmla="*/ 10221882 h 10221882"/>
                            <a:gd name="connsiteX27" fmla="*/ 6622306 w 6904376"/>
                            <a:gd name="connsiteY27" fmla="*/ 10221882 h 10221882"/>
                            <a:gd name="connsiteX28" fmla="*/ 6622306 w 6904376"/>
                            <a:gd name="connsiteY28" fmla="*/ 9772094 h 10221882"/>
                            <a:gd name="connsiteX29" fmla="*/ 6749365 w 6904376"/>
                            <a:gd name="connsiteY29" fmla="*/ 9772094 h 10221882"/>
                            <a:gd name="connsiteX30" fmla="*/ 6749365 w 6904376"/>
                            <a:gd name="connsiteY30" fmla="*/ 10221882 h 10221882"/>
                            <a:gd name="connsiteX31" fmla="*/ 6900565 w 6904376"/>
                            <a:gd name="connsiteY31" fmla="*/ 10221882 h 10221882"/>
                            <a:gd name="connsiteX32" fmla="*/ 6900565 w 6904376"/>
                            <a:gd name="connsiteY32" fmla="*/ 10060518 h 10221882"/>
                            <a:gd name="connsiteX33" fmla="*/ 6481271 w 6904376"/>
                            <a:gd name="connsiteY33" fmla="*/ 10060518 h 10221882"/>
                            <a:gd name="connsiteX34" fmla="*/ 6481271 w 6904376"/>
                            <a:gd name="connsiteY34" fmla="*/ 9933459 h 10221882"/>
                            <a:gd name="connsiteX35" fmla="*/ 6904377 w 6904376"/>
                            <a:gd name="connsiteY35" fmla="*/ 9933459 h 102218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6904376" h="10221882">
                              <a:moveTo>
                                <a:pt x="6904377" y="288424"/>
                              </a:moveTo>
                              <a:lnTo>
                                <a:pt x="6481271" y="288424"/>
                              </a:lnTo>
                              <a:lnTo>
                                <a:pt x="6481271" y="161365"/>
                              </a:lnTo>
                              <a:lnTo>
                                <a:pt x="6900565" y="161365"/>
                              </a:lnTo>
                              <a:lnTo>
                                <a:pt x="6900565" y="0"/>
                              </a:lnTo>
                              <a:lnTo>
                                <a:pt x="6749365" y="0"/>
                              </a:lnTo>
                              <a:lnTo>
                                <a:pt x="6749365" y="449788"/>
                              </a:lnTo>
                              <a:lnTo>
                                <a:pt x="6622306" y="449788"/>
                              </a:lnTo>
                              <a:lnTo>
                                <a:pt x="6622306" y="0"/>
                              </a:lnTo>
                              <a:lnTo>
                                <a:pt x="287153" y="0"/>
                              </a:lnTo>
                              <a:lnTo>
                                <a:pt x="287153" y="449788"/>
                              </a:lnTo>
                              <a:lnTo>
                                <a:pt x="160094" y="449788"/>
                              </a:lnTo>
                              <a:lnTo>
                                <a:pt x="160094" y="0"/>
                              </a:lnTo>
                              <a:lnTo>
                                <a:pt x="8894" y="0"/>
                              </a:lnTo>
                              <a:lnTo>
                                <a:pt x="8894" y="161365"/>
                              </a:lnTo>
                              <a:lnTo>
                                <a:pt x="428188" y="161365"/>
                              </a:lnTo>
                              <a:lnTo>
                                <a:pt x="428188" y="288424"/>
                              </a:lnTo>
                              <a:lnTo>
                                <a:pt x="5082" y="288424"/>
                              </a:lnTo>
                              <a:lnTo>
                                <a:pt x="0" y="9933459"/>
                              </a:lnTo>
                              <a:lnTo>
                                <a:pt x="423106" y="9933459"/>
                              </a:lnTo>
                              <a:lnTo>
                                <a:pt x="423106" y="10060518"/>
                              </a:lnTo>
                              <a:lnTo>
                                <a:pt x="5082" y="10060518"/>
                              </a:lnTo>
                              <a:lnTo>
                                <a:pt x="5082" y="10221882"/>
                              </a:lnTo>
                              <a:lnTo>
                                <a:pt x="155012" y="10221882"/>
                              </a:lnTo>
                              <a:lnTo>
                                <a:pt x="155012" y="9772094"/>
                              </a:lnTo>
                              <a:lnTo>
                                <a:pt x="282071" y="9772094"/>
                              </a:lnTo>
                              <a:lnTo>
                                <a:pt x="282071" y="10221882"/>
                              </a:lnTo>
                              <a:lnTo>
                                <a:pt x="6622306" y="10221882"/>
                              </a:lnTo>
                              <a:lnTo>
                                <a:pt x="6622306" y="9772094"/>
                              </a:lnTo>
                              <a:lnTo>
                                <a:pt x="6749365" y="9772094"/>
                              </a:lnTo>
                              <a:lnTo>
                                <a:pt x="6749365" y="10221882"/>
                              </a:lnTo>
                              <a:lnTo>
                                <a:pt x="6900565" y="10221882"/>
                              </a:lnTo>
                              <a:lnTo>
                                <a:pt x="6900565" y="10060518"/>
                              </a:lnTo>
                              <a:lnTo>
                                <a:pt x="6481271" y="10060518"/>
                              </a:lnTo>
                              <a:lnTo>
                                <a:pt x="6481271" y="9933459"/>
                              </a:lnTo>
                              <a:lnTo>
                                <a:pt x="6904377" y="9933459"/>
                              </a:lnTo>
                              <a:close/>
                            </a:path>
                          </a:pathLst>
                        </a:custGeom>
                        <a:noFill/>
                        <a:ln w="35545" cap="flat">
                          <a:solidFill>
                            <a:srgbClr val="0B755F"/>
                          </a:solidFill>
                          <a:prstDash val="solid"/>
                          <a:miter/>
                        </a:ln>
                      </wps:spPr>
                      <wps:bodyPr rot="0" spcFirstLastPara="0"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任意多边形: 形状 444" o:spid="_x0000_s1026" o:spt="100" style="position:absolute;left:0pt;height:805.35pt;width:543.6pt;mso-position-horizontal:center;mso-position-horizontal-relative:margin;mso-position-vertical:center;mso-position-vertical-relative:margin;z-index:-251654144;v-text-anchor:middle;mso-width-relative:page;mso-height-relative:page;" filled="f" stroked="t" coordsize="6904376,10221882" o:gfxdata="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" path="m6904377,288424l6481271,288424,6481271,161365,6900565,161365,6900565,0,6749365,0,6749365,449788,6622306,449788,6622306,0,287153,0,287153,449788,160094,449788,160094,0,8894,0,8894,161365,428188,161365,428188,288424,5082,288424,0,9933459,423106,9933459,423106,10060518,5082,10060518,5082,10221882,155012,10221882,155012,9772094,282071,9772094,282071,10221882,6622306,10221882,6622306,9772094,6749365,9772094,6749365,10221882,6900565,10221882,6900565,10060518,6481271,10060518,6481271,9933459,6904377,9933459xe">
                <v:path o:connectlocs="6903720,288595;6480655,288595;6480655,161460;6899909,161460;6899909,0;6748723,0;6748723,450054;6621676,450054;6621676,0;287125,0;287125,450054;160078,450054;160078,0;8893,0;8893,161460;428147,161460;428147,288595;5081,288595;0,9939350;423065,9939350;423065,10066485;5081,10066485;5081,10227945;154997,10227945;154997,9777890;282044,9777890;282044,10227945;6621676,10227945;6621676,9777890;6748723,9777890;6748723,10227945;6899909,10227945;6899909,10066485;6480655,10066485;6480655,9939350;6903720,9939350" o:connectangles="0,0,0,0,0,0,0,0,0,0,0,0,0,0,0,0,0,0,0,0,0,0,0,0,0,0,0,0,0,0,0,0,0,0,0,0"/>
                <v:fill on="f" focussize="0,0"/>
                <v:stroke weight="2.7988188976378pt" color="#0B755F" joinstyle="miter"/>
                <v:imagedata o:title=""/>
                <o:lock v:ext="edit" aspectratio="f"/>
              </v:shape>
            </w:pict>
          </mc:Fallback>
        </mc:AlternateContent>
      </w:r>
      <w:r>
        <w:rPr>
          <w:rFonts w:ascii="微软雅黑" w:eastAsia="微软雅黑" w:hAnsi="微软雅黑"/>
          <w:noProof/>
          <w:sz w:val="40"/>
          <w:szCs w:val="44"/>
        </w:rPr>
        <mc:AlternateContent>
          <mc:Choice Requires="wps">
            <w:drawing>
              <wp:anchor distT="0" distB="0" distL="114300" distR="114300" simplePos="0" relativeHeight="251659264" behindDoc="1" locked="0" layoutInCell="1" allowOverlap="1" wp14:anchorId="100DF034" wp14:editId="01C4B291">
                <wp:simplePos x="0" y="0"/>
                <wp:positionH relativeFrom="margin">
                  <wp:align>center</wp:align>
                </wp:positionH>
                <wp:positionV relativeFrom="margin">
                  <wp:align>center</wp:align>
                </wp:positionV>
                <wp:extent cx="7563485" cy="10941685"/>
                <wp:effectExtent l="0" t="0" r="0" b="0"/>
                <wp:wrapNone/>
                <wp:docPr id="161725699" name="任意多边形: 形状 315"/>
                <wp:cNvGraphicFramePr/>
                <a:graphic xmlns:a="http://schemas.openxmlformats.org/drawingml/2006/main">
                  <a:graphicData uri="http://schemas.microsoft.com/office/word/2010/wordprocessingShape">
                    <wps:wsp>
                      <wps:cNvSpPr/>
                      <wps:spPr>
                        <a:xfrm>
                          <a:off x="0" y="0"/>
                          <a:ext cx="7563485" cy="10941685"/>
                        </a:xfrm>
                        <a:custGeom>
                          <a:avLst/>
                          <a:gdLst>
                            <a:gd name="connsiteX0" fmla="*/ 0 w 7563811"/>
                            <a:gd name="connsiteY0" fmla="*/ 0 h 10697082"/>
                            <a:gd name="connsiteX1" fmla="*/ 7563812 w 7563811"/>
                            <a:gd name="connsiteY1" fmla="*/ 0 h 10697082"/>
                            <a:gd name="connsiteX2" fmla="*/ 7563812 w 7563811"/>
                            <a:gd name="connsiteY2" fmla="*/ 10697083 h 10697082"/>
                            <a:gd name="connsiteX3" fmla="*/ 0 w 7563811"/>
                            <a:gd name="connsiteY3" fmla="*/ 10697083 h 10697082"/>
                          </a:gdLst>
                          <a:ahLst/>
                          <a:cxnLst>
                            <a:cxn ang="0">
                              <a:pos x="connsiteX0" y="connsiteY0"/>
                            </a:cxn>
                            <a:cxn ang="0">
                              <a:pos x="connsiteX1" y="connsiteY1"/>
                            </a:cxn>
                            <a:cxn ang="0">
                              <a:pos x="connsiteX2" y="connsiteY2"/>
                            </a:cxn>
                            <a:cxn ang="0">
                              <a:pos x="connsiteX3" y="connsiteY3"/>
                            </a:cxn>
                          </a:cxnLst>
                          <a:rect l="l" t="t" r="r" b="b"/>
                          <a:pathLst>
                            <a:path w="7563811" h="10697082">
                              <a:moveTo>
                                <a:pt x="0" y="0"/>
                              </a:moveTo>
                              <a:lnTo>
                                <a:pt x="7563812" y="0"/>
                              </a:lnTo>
                              <a:lnTo>
                                <a:pt x="7563812" y="10697083"/>
                              </a:lnTo>
                              <a:lnTo>
                                <a:pt x="0" y="10697083"/>
                              </a:lnTo>
                              <a:close/>
                            </a:path>
                          </a:pathLst>
                        </a:custGeom>
                        <a:solidFill>
                          <a:srgbClr val="D8E2DC">
                            <a:alpha val="89804"/>
                          </a:srgbClr>
                        </a:solidFill>
                        <a:ln w="12695" cap="flat">
                          <a:noFill/>
                          <a:prstDash val="solid"/>
                          <a:miter/>
                        </a:ln>
                      </wps:spPr>
                      <wps:bodyPr rot="0" spcFirstLastPara="0"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任意多边形: 形状 315" o:spid="_x0000_s1026" o:spt="100" style="position:absolute;left:0pt;height:861.55pt;width:595.55pt;mso-position-horizontal:center;mso-position-horizontal-relative:margin;mso-position-vertical:center;mso-position-vertical-relative:margin;z-index:-251657216;v-text-anchor:middle;mso-width-relative:page;mso-height-relative:page;" fillcolor="#D8E2DC" filled="t" stroked="f" coordsize="7563811,10697082" o:gfxdata="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" path="m0,0l7563812,0,7563812,10697083,0,10697083xe">
                <v:path o:connectlocs="0,0;7563485,0;7563485,10941686;0,10941686" o:connectangles="0,0,0,0"/>
                <v:fill on="t" opacity="58853f" focussize="0,0"/>
                <v:stroke on="f" weight="0.999606299212598pt" joinstyle="miter"/>
                <v:imagedata o:title=""/>
                <o:lock v:ext="edit" aspectratio="f"/>
              </v:shape>
            </w:pict>
          </mc:Fallback>
        </mc:AlternateContent>
      </w:r>
      <w:r>
        <w:rPr>
          <w:noProof/>
        </w:rPr>
        <mc:AlternateContent>
          <mc:Choice Requires="wps">
            <w:drawing>
              <wp:anchor distT="0" distB="0" distL="114300" distR="114300" simplePos="0" relativeHeight="251661312" behindDoc="1" locked="0" layoutInCell="1" allowOverlap="1" wp14:anchorId="72031693" wp14:editId="7B86048E">
                <wp:simplePos x="0" y="0"/>
                <wp:positionH relativeFrom="margin">
                  <wp:align>center</wp:align>
                </wp:positionH>
                <wp:positionV relativeFrom="paragraph">
                  <wp:posOffset>1102995</wp:posOffset>
                </wp:positionV>
                <wp:extent cx="6755130" cy="1636395"/>
                <wp:effectExtent l="0" t="0" r="0" b="0"/>
                <wp:wrapNone/>
                <wp:docPr id="135" name="文本框 5"/>
                <wp:cNvGraphicFramePr/>
                <a:graphic xmlns:a="http://schemas.openxmlformats.org/drawingml/2006/main">
                  <a:graphicData uri="http://schemas.microsoft.com/office/word/2010/wordprocessingShape">
                    <wps:wsp>
                      <wps:cNvSpPr txBox="1"/>
                      <wps:spPr>
                        <a:xfrm>
                          <a:off x="0" y="0"/>
                          <a:ext cx="6755130" cy="1636395"/>
                        </a:xfrm>
                        <a:prstGeom prst="rect">
                          <a:avLst/>
                        </a:prstGeom>
                        <a:noFill/>
                        <a:ln>
                          <a:noFill/>
                        </a:ln>
                      </wps:spPr>
                      <wps:txbx>
                        <w:txbxContent>
                          <w:p w14:paraId="4E5D1164" w14:textId="77777777" w:rsidR="00B00635" w:rsidRDefault="002059E0">
                            <w:pPr>
                              <w:widowControl w:val="0"/>
                              <w:spacing w:after="0"/>
                              <w:jc w:val="center"/>
                              <w:rPr>
                                <w:rFonts w:ascii="华文新魏" w:eastAsia="华文新魏" w:hAnsi="思源黑体 Medium" w:cs="思源黑体 Medium" w:hint="eastAsia"/>
                                <w:b/>
                                <w:caps/>
                                <w:color w:val="1E7648"/>
                                <w:spacing w:val="17"/>
                                <w:sz w:val="60"/>
                                <w:szCs w:val="60"/>
                              </w:rPr>
                            </w:pPr>
                            <w:r>
                              <w:rPr>
                                <w:rFonts w:ascii="华文新魏" w:eastAsia="华文新魏" w:hAnsi="思源黑体 Medium" w:cs="思源黑体 Medium" w:hint="eastAsia"/>
                                <w:b/>
                                <w:caps/>
                                <w:color w:val="1E7648"/>
                                <w:spacing w:val="17"/>
                                <w:sz w:val="60"/>
                                <w:szCs w:val="60"/>
                              </w:rPr>
                              <w:t>四川大学华西医院</w:t>
                            </w:r>
                          </w:p>
                          <w:p w14:paraId="38F80834" w14:textId="3731BCAB" w:rsidR="00B00635" w:rsidRDefault="002059E0">
                            <w:pPr>
                              <w:widowControl w:val="0"/>
                              <w:spacing w:after="0"/>
                              <w:jc w:val="center"/>
                              <w:rPr>
                                <w:rFonts w:ascii="华文新魏" w:eastAsia="华文新魏" w:hAnsi="微软雅黑" w:cs="华文新魏"/>
                                <w:color w:val="095B49"/>
                                <w:kern w:val="16"/>
                                <w:sz w:val="60"/>
                                <w:szCs w:val="60"/>
                              </w:rPr>
                            </w:pPr>
                            <w:r>
                              <w:rPr>
                                <w:rFonts w:ascii="华文新魏" w:eastAsia="华文新魏" w:hAnsi="思源黑体 Medium" w:cs="思源黑体 Medium" w:hint="eastAsia"/>
                                <w:b/>
                                <w:caps/>
                                <w:color w:val="1E7648"/>
                                <w:spacing w:val="17"/>
                                <w:sz w:val="60"/>
                                <w:szCs w:val="60"/>
                              </w:rPr>
                              <w:t>精准医学中心</w:t>
                            </w:r>
                            <w:r w:rsidR="00764CC8">
                              <w:rPr>
                                <w:rFonts w:ascii="华文新魏" w:eastAsia="华文新魏" w:hAnsi="思源黑体 Medium" w:cs="思源黑体 Medium" w:hint="eastAsia"/>
                                <w:b/>
                                <w:caps/>
                                <w:color w:val="1E7648"/>
                                <w:spacing w:val="17"/>
                                <w:sz w:val="60"/>
                                <w:szCs w:val="60"/>
                              </w:rPr>
                              <w:t>-</w:t>
                            </w:r>
                            <w:r w:rsidR="00764CC8" w:rsidRPr="00764CC8">
                              <w:rPr>
                                <w:rFonts w:ascii="华文新魏" w:eastAsia="华文新魏" w:hAnsi="思源黑体 Medium" w:cs="思源黑体 Medium" w:hint="eastAsia"/>
                                <w:b/>
                                <w:caps/>
                                <w:color w:val="1E7648"/>
                                <w:spacing w:val="17"/>
                                <w:sz w:val="60"/>
                                <w:szCs w:val="60"/>
                              </w:rPr>
                              <w:t>病理科</w:t>
                            </w:r>
                          </w:p>
                          <w:p w14:paraId="1C89EDBF" w14:textId="3F0FE467" w:rsidR="00B00635" w:rsidRDefault="00324485">
                            <w:pPr>
                              <w:widowControl w:val="0"/>
                              <w:spacing w:after="0"/>
                              <w:jc w:val="center"/>
                              <w:rPr>
                                <w:rFonts w:ascii="华文新魏" w:eastAsia="华文新魏" w:hAnsi="思源黑体 Medium" w:cs="思源黑体 Medium" w:hint="eastAsia"/>
                                <w:b/>
                                <w:caps/>
                                <w:color w:val="1E7648"/>
                                <w:spacing w:val="17"/>
                                <w:sz w:val="60"/>
                                <w:szCs w:val="60"/>
                              </w:rPr>
                            </w:pPr>
                            <w:r w:rsidRPr="00324485">
                              <w:rPr>
                                <w:rFonts w:ascii="华文新魏" w:eastAsia="华文新魏" w:hAnsi="思源黑体 Medium" w:cs="思源黑体 Medium" w:hint="eastAsia"/>
                                <w:b/>
                                <w:caps/>
                                <w:color w:val="1E7648"/>
                                <w:spacing w:val="17"/>
                                <w:sz w:val="60"/>
                                <w:szCs w:val="60"/>
                              </w:rPr>
                              <w:t>同源重组修复缺陷</w:t>
                            </w:r>
                            <w:r w:rsidR="00764CC8">
                              <w:rPr>
                                <w:rFonts w:ascii="华文新魏" w:eastAsia="华文新魏" w:hAnsi="思源黑体 Medium" w:cs="思源黑体 Medium" w:hint="eastAsia"/>
                                <w:b/>
                                <w:caps/>
                                <w:color w:val="1E7648"/>
                                <w:spacing w:val="17"/>
                                <w:sz w:val="60"/>
                                <w:szCs w:val="60"/>
                              </w:rPr>
                              <w:t>(</w:t>
                            </w:r>
                            <w:r w:rsidRPr="00324485">
                              <w:rPr>
                                <w:rFonts w:ascii="华文新魏" w:eastAsia="华文新魏" w:hAnsi="思源黑体 Medium" w:cs="思源黑体 Medium"/>
                                <w:b/>
                                <w:caps/>
                                <w:color w:val="1E7648"/>
                                <w:spacing w:val="17"/>
                                <w:sz w:val="60"/>
                                <w:szCs w:val="60"/>
                              </w:rPr>
                              <w:t>HRD</w:t>
                            </w:r>
                            <w:r w:rsidR="00764CC8">
                              <w:rPr>
                                <w:rFonts w:ascii="华文新魏" w:eastAsia="华文新魏" w:hAnsi="思源黑体 Medium" w:cs="思源黑体 Medium"/>
                                <w:b/>
                                <w:caps/>
                                <w:color w:val="1E7648"/>
                                <w:spacing w:val="17"/>
                                <w:sz w:val="60"/>
                                <w:szCs w:val="60"/>
                              </w:rPr>
                              <w:t>)</w:t>
                            </w:r>
                            <w:r w:rsidRPr="00324485">
                              <w:rPr>
                                <w:rFonts w:ascii="华文新魏" w:eastAsia="华文新魏" w:hAnsi="思源黑体 Medium" w:cs="思源黑体 Medium"/>
                                <w:b/>
                                <w:caps/>
                                <w:color w:val="1E7648"/>
                                <w:spacing w:val="17"/>
                                <w:sz w:val="60"/>
                                <w:szCs w:val="60"/>
                              </w:rPr>
                              <w:t>测序</w:t>
                            </w:r>
                            <w:r w:rsidR="002059E0">
                              <w:rPr>
                                <w:rFonts w:ascii="华文新魏" w:eastAsia="华文新魏" w:hAnsi="思源黑体 Medium" w:cs="思源黑体 Medium" w:hint="eastAsia"/>
                                <w:b/>
                                <w:caps/>
                                <w:color w:val="1E7648"/>
                                <w:spacing w:val="17"/>
                                <w:sz w:val="60"/>
                                <w:szCs w:val="60"/>
                              </w:rPr>
                              <w:t>报告</w:t>
                            </w:r>
                          </w:p>
                        </w:txbxContent>
                      </wps:txbx>
                      <wps:bodyPr wrap="square">
                        <a:spAutoFit/>
                      </wps:bodyPr>
                    </wps:wsp>
                  </a:graphicData>
                </a:graphic>
              </wp:anchor>
            </w:drawing>
          </mc:Choice>
          <mc:Fallback>
            <w:pict>
              <v:shape w14:anchorId="72031693" id="文本框 5" o:spid="_x0000_s1029" type="#_x0000_t202" style="position:absolute;margin-left:0;margin-top:86.85pt;width:531.9pt;height:128.85pt;z-index:-2516551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" filled="f" stroked="f">
                <v:textbox style="mso-fit-shape-to-text:t">
                  <w:txbxContent>
                    <w:p w14:paraId="4E5D1164" w14:textId="77777777" w:rsidR="00B00635" w:rsidRDefault="002059E0">
                      <w:pPr>
                        <w:widowControl w:val="0"/>
                        <w:spacing w:after="0"/>
                        <w:jc w:val="center"/>
                        <w:rPr>
                          <w:rFonts w:ascii="华文新魏" w:eastAsia="华文新魏" w:hAnsi="思源黑体 Medium" w:cs="思源黑体 Medium" w:hint="eastAsia"/>
                          <w:b/>
                          <w:caps/>
                          <w:color w:val="1E7648"/>
                          <w:spacing w:val="17"/>
                          <w:sz w:val="60"/>
                          <w:szCs w:val="60"/>
                        </w:rPr>
                      </w:pPr>
                      <w:r>
                        <w:rPr>
                          <w:rFonts w:ascii="华文新魏" w:eastAsia="华文新魏" w:hAnsi="思源黑体 Medium" w:cs="思源黑体 Medium" w:hint="eastAsia"/>
                          <w:b/>
                          <w:caps/>
                          <w:color w:val="1E7648"/>
                          <w:spacing w:val="17"/>
                          <w:sz w:val="60"/>
                          <w:szCs w:val="60"/>
                        </w:rPr>
                        <w:t>四川大学华西医院</w:t>
                      </w:r>
                    </w:p>
                    <w:p w14:paraId="38F80834" w14:textId="3731BCAB" w:rsidR="00B00635" w:rsidRDefault="002059E0">
                      <w:pPr>
                        <w:widowControl w:val="0"/>
                        <w:spacing w:after="0"/>
                        <w:jc w:val="center"/>
                        <w:rPr>
                          <w:rFonts w:ascii="华文新魏" w:eastAsia="华文新魏" w:hAnsi="微软雅黑" w:cs="华文新魏"/>
                          <w:color w:val="095B49"/>
                          <w:kern w:val="16"/>
                          <w:sz w:val="60"/>
                          <w:szCs w:val="60"/>
                        </w:rPr>
                      </w:pPr>
                      <w:r>
                        <w:rPr>
                          <w:rFonts w:ascii="华文新魏" w:eastAsia="华文新魏" w:hAnsi="思源黑体 Medium" w:cs="思源黑体 Medium" w:hint="eastAsia"/>
                          <w:b/>
                          <w:caps/>
                          <w:color w:val="1E7648"/>
                          <w:spacing w:val="17"/>
                          <w:sz w:val="60"/>
                          <w:szCs w:val="60"/>
                        </w:rPr>
                        <w:t>精准医学中心</w:t>
                      </w:r>
                      <w:r w:rsidR="00764CC8">
                        <w:rPr>
                          <w:rFonts w:ascii="华文新魏" w:eastAsia="华文新魏" w:hAnsi="思源黑体 Medium" w:cs="思源黑体 Medium" w:hint="eastAsia"/>
                          <w:b/>
                          <w:caps/>
                          <w:color w:val="1E7648"/>
                          <w:spacing w:val="17"/>
                          <w:sz w:val="60"/>
                          <w:szCs w:val="60"/>
                        </w:rPr>
                        <w:t>-</w:t>
                      </w:r>
                      <w:r w:rsidR="00764CC8" w:rsidRPr="00764CC8">
                        <w:rPr>
                          <w:rFonts w:ascii="华文新魏" w:eastAsia="华文新魏" w:hAnsi="思源黑体 Medium" w:cs="思源黑体 Medium" w:hint="eastAsia"/>
                          <w:b/>
                          <w:caps/>
                          <w:color w:val="1E7648"/>
                          <w:spacing w:val="17"/>
                          <w:sz w:val="60"/>
                          <w:szCs w:val="60"/>
                        </w:rPr>
                        <w:t>病理科</w:t>
                      </w:r>
                    </w:p>
                    <w:p w14:paraId="1C89EDBF" w14:textId="3F0FE467" w:rsidR="00B00635" w:rsidRDefault="00324485">
                      <w:pPr>
                        <w:widowControl w:val="0"/>
                        <w:spacing w:after="0"/>
                        <w:jc w:val="center"/>
                        <w:rPr>
                          <w:rFonts w:ascii="华文新魏" w:eastAsia="华文新魏" w:hAnsi="思源黑体 Medium" w:cs="思源黑体 Medium" w:hint="eastAsia"/>
                          <w:b/>
                          <w:caps/>
                          <w:color w:val="1E7648"/>
                          <w:spacing w:val="17"/>
                          <w:sz w:val="60"/>
                          <w:szCs w:val="60"/>
                        </w:rPr>
                      </w:pPr>
                      <w:r w:rsidRPr="00324485">
                        <w:rPr>
                          <w:rFonts w:ascii="华文新魏" w:eastAsia="华文新魏" w:hAnsi="思源黑体 Medium" w:cs="思源黑体 Medium" w:hint="eastAsia"/>
                          <w:b/>
                          <w:caps/>
                          <w:color w:val="1E7648"/>
                          <w:spacing w:val="17"/>
                          <w:sz w:val="60"/>
                          <w:szCs w:val="60"/>
                        </w:rPr>
                        <w:t>同源重组修复缺陷</w:t>
                      </w:r>
                      <w:r w:rsidR="00764CC8">
                        <w:rPr>
                          <w:rFonts w:ascii="华文新魏" w:eastAsia="华文新魏" w:hAnsi="思源黑体 Medium" w:cs="思源黑体 Medium" w:hint="eastAsia"/>
                          <w:b/>
                          <w:caps/>
                          <w:color w:val="1E7648"/>
                          <w:spacing w:val="17"/>
                          <w:sz w:val="60"/>
                          <w:szCs w:val="60"/>
                        </w:rPr>
                        <w:t>(</w:t>
                      </w:r>
                      <w:r w:rsidRPr="00324485">
                        <w:rPr>
                          <w:rFonts w:ascii="华文新魏" w:eastAsia="华文新魏" w:hAnsi="思源黑体 Medium" w:cs="思源黑体 Medium"/>
                          <w:b/>
                          <w:caps/>
                          <w:color w:val="1E7648"/>
                          <w:spacing w:val="17"/>
                          <w:sz w:val="60"/>
                          <w:szCs w:val="60"/>
                        </w:rPr>
                        <w:t>HRD</w:t>
                      </w:r>
                      <w:r w:rsidR="00764CC8">
                        <w:rPr>
                          <w:rFonts w:ascii="华文新魏" w:eastAsia="华文新魏" w:hAnsi="思源黑体 Medium" w:cs="思源黑体 Medium"/>
                          <w:b/>
                          <w:caps/>
                          <w:color w:val="1E7648"/>
                          <w:spacing w:val="17"/>
                          <w:sz w:val="60"/>
                          <w:szCs w:val="60"/>
                        </w:rPr>
                        <w:t>)</w:t>
                      </w:r>
                      <w:r w:rsidRPr="00324485">
                        <w:rPr>
                          <w:rFonts w:ascii="华文新魏" w:eastAsia="华文新魏" w:hAnsi="思源黑体 Medium" w:cs="思源黑体 Medium"/>
                          <w:b/>
                          <w:caps/>
                          <w:color w:val="1E7648"/>
                          <w:spacing w:val="17"/>
                          <w:sz w:val="60"/>
                          <w:szCs w:val="60"/>
                        </w:rPr>
                        <w:t>测序</w:t>
                      </w:r>
                      <w:r w:rsidR="002059E0">
                        <w:rPr>
                          <w:rFonts w:ascii="华文新魏" w:eastAsia="华文新魏" w:hAnsi="思源黑体 Medium" w:cs="思源黑体 Medium" w:hint="eastAsia"/>
                          <w:b/>
                          <w:caps/>
                          <w:color w:val="1E7648"/>
                          <w:spacing w:val="17"/>
                          <w:sz w:val="60"/>
                          <w:szCs w:val="60"/>
                        </w:rPr>
                        <w:t>报告</w:t>
                      </w:r>
                    </w:p>
                  </w:txbxContent>
                </v:textbox>
                <w10:wrap anchorx="margin"/>
              </v:shape>
            </w:pict>
          </mc:Fallback>
        </mc:AlternateContent>
      </w:r>
      <w:r>
        <w:rPr>
          <w:rFonts w:ascii="微软雅黑" w:eastAsia="微软雅黑" w:hAnsi="微软雅黑" w:cs="微软雅黑" w:hint="eastAsia"/>
          <w:sz w:val="40"/>
          <w:szCs w:val="44"/>
          <w:highlight w:val="lightGray"/>
        </w:rPr>
        <w:br w:type="page"/>
      </w:r>
    </w:p>
    <w:p w14:paraId="1AB71625" w14:textId="77777777" w:rsidR="00B00635" w:rsidRDefault="002059E0">
      <w:pPr>
        <w:pStyle w:val="af9"/>
        <w:outlineLvl w:val="0"/>
        <w:rPr>
          <w:rFonts w:ascii="思源黑体 Medium" w:eastAsia="思源黑体 Medium" w:hAnsi="思源黑体 Medium" w:cs="思源黑体 Medium"/>
          <w:caps/>
          <w:smallCaps w:val="0"/>
          <w:color w:val="1E7648"/>
          <w:spacing w:val="17"/>
          <w:szCs w:val="28"/>
        </w:rPr>
      </w:pPr>
      <w:bookmarkStart w:id="0" w:name="_Toc201670224"/>
      <w:bookmarkStart w:id="1" w:name="_Hlk153469289"/>
      <w:r>
        <w:rPr>
          <w:rFonts w:ascii="思源黑体 Medium" w:eastAsia="思源黑体 Medium" w:hAnsi="思源黑体 Medium" w:cs="思源黑体 Medium" w:hint="eastAsia"/>
          <w:caps/>
          <w:smallCaps w:val="0"/>
          <w:color w:val="1E7648"/>
          <w:spacing w:val="17"/>
          <w:szCs w:val="28"/>
        </w:rPr>
        <w:lastRenderedPageBreak/>
        <w:t>一、</w:t>
      </w:r>
      <w:r>
        <w:rPr>
          <w:rFonts w:ascii="思源黑体 Medium" w:eastAsia="思源黑体 Medium" w:hAnsi="思源黑体 Medium" w:cs="思源黑体 Medium"/>
          <w:caps/>
          <w:smallCaps w:val="0"/>
          <w:color w:val="1E7648"/>
          <w:spacing w:val="17"/>
          <w:szCs w:val="28"/>
        </w:rPr>
        <w:t>基本信息</w:t>
      </w:r>
      <w:bookmarkEnd w:id="0"/>
    </w:p>
    <w:tbl>
      <w:tblPr>
        <w:tblpPr w:leftFromText="180" w:rightFromText="180" w:vertAnchor="text" w:horzAnchor="margin" w:tblpXSpec="center" w:tblpY="17"/>
        <w:tblOverlap w:val="neve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696"/>
        <w:gridCol w:w="2454"/>
        <w:gridCol w:w="1871"/>
        <w:gridCol w:w="3612"/>
      </w:tblGrid>
      <w:tr w:rsidR="00B00635" w14:paraId="22172AEA" w14:textId="77777777" w:rsidTr="000E3E65">
        <w:trPr>
          <w:trHeight w:val="417"/>
          <w:jc w:val="center"/>
        </w:trPr>
        <w:tc>
          <w:tcPr>
            <w:tcW w:w="1696" w:type="dxa"/>
            <w:tcBorders>
              <w:top w:val="single" w:sz="4" w:space="0" w:color="1E7648"/>
              <w:left w:val="nil"/>
              <w:bottom w:val="dashSmallGap" w:sz="4" w:space="0" w:color="BEBEBE"/>
              <w:right w:val="dashSmallGap" w:sz="4" w:space="0" w:color="BEBEBE"/>
            </w:tcBorders>
            <w:vAlign w:val="center"/>
          </w:tcPr>
          <w:p w14:paraId="4625432B"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t>姓名：</w:t>
            </w:r>
          </w:p>
        </w:tc>
        <w:tc>
          <w:tcPr>
            <w:tcW w:w="2454" w:type="dxa"/>
            <w:tcBorders>
              <w:top w:val="single" w:sz="4" w:space="0" w:color="1E7648"/>
              <w:left w:val="dashSmallGap" w:sz="4" w:space="0" w:color="BEBEBE"/>
              <w:bottom w:val="dashSmallGap" w:sz="4" w:space="0" w:color="BEBEBE"/>
              <w:right w:val="dashSmallGap" w:sz="4" w:space="0" w:color="BEBEBE"/>
            </w:tcBorders>
            <w:vAlign w:val="center"/>
          </w:tcPr>
          <w:p w14:paraId="75D9D5E2" w14:textId="04828ED0" w:rsidR="00B00635" w:rsidRDefault="008D3D34">
            <w:pPr>
              <w:tabs>
                <w:tab w:val="left" w:pos="426"/>
                <w:tab w:val="center" w:pos="1506"/>
              </w:tabs>
              <w:spacing w:after="0"/>
              <w:jc w:val="left"/>
              <w:rPr>
                <w:rFonts w:eastAsia="思源黑体 Medium"/>
                <w:spacing w:val="6"/>
              </w:rPr>
            </w:pPr>
            <w:r w:rsidRPr="008D3D34">
              <w:rPr>
                <w:rFonts w:eastAsia="思源黑体 Medium"/>
                <w:spacing w:val="6"/>
              </w:rPr>
              <w:t>{{</w:t>
            </w:r>
            <w:proofErr w:type="spellStart"/>
            <w:proofErr w:type="gramStart"/>
            <w:r w:rsidRPr="008D3D34">
              <w:rPr>
                <w:rFonts w:eastAsia="思源黑体 Medium"/>
                <w:spacing w:val="6"/>
              </w:rPr>
              <w:t>sample.patient</w:t>
            </w:r>
            <w:proofErr w:type="gramEnd"/>
            <w:r w:rsidRPr="008D3D34">
              <w:rPr>
                <w:rFonts w:eastAsia="思源黑体 Medium"/>
                <w:spacing w:val="6"/>
              </w:rPr>
              <w:t>_name</w:t>
            </w:r>
            <w:proofErr w:type="spellEnd"/>
            <w:r w:rsidRPr="008D3D34">
              <w:rPr>
                <w:rFonts w:eastAsia="思源黑体 Medium"/>
                <w:spacing w:val="6"/>
              </w:rPr>
              <w:t>}}</w:t>
            </w:r>
          </w:p>
        </w:tc>
        <w:tc>
          <w:tcPr>
            <w:tcW w:w="1871" w:type="dxa"/>
            <w:tcBorders>
              <w:top w:val="single" w:sz="4" w:space="0" w:color="1E7648"/>
              <w:left w:val="dashSmallGap" w:sz="4" w:space="0" w:color="BEBEBE"/>
              <w:bottom w:val="dashSmallGap" w:sz="4" w:space="0" w:color="BEBEBE"/>
              <w:right w:val="dashSmallGap" w:sz="4" w:space="0" w:color="BEBEBE"/>
            </w:tcBorders>
            <w:vAlign w:val="center"/>
          </w:tcPr>
          <w:p w14:paraId="44701C61" w14:textId="77777777" w:rsidR="00B00635" w:rsidRDefault="002059E0">
            <w:pPr>
              <w:tabs>
                <w:tab w:val="left" w:pos="1134"/>
              </w:tabs>
              <w:spacing w:after="0"/>
              <w:jc w:val="left"/>
              <w:rPr>
                <w:rFonts w:eastAsia="思源黑体 Medium"/>
                <w:b/>
                <w:bCs/>
                <w:spacing w:val="6"/>
              </w:rPr>
            </w:pPr>
            <w:r>
              <w:rPr>
                <w:rFonts w:eastAsia="思源黑体 Medium"/>
                <w:b/>
                <w:bCs/>
                <w:spacing w:val="6"/>
              </w:rPr>
              <w:t>性别：</w:t>
            </w:r>
          </w:p>
        </w:tc>
        <w:tc>
          <w:tcPr>
            <w:tcW w:w="3612" w:type="dxa"/>
            <w:tcBorders>
              <w:top w:val="single" w:sz="4" w:space="0" w:color="1E7648"/>
              <w:left w:val="dashSmallGap" w:sz="4" w:space="0" w:color="BEBEBE"/>
              <w:bottom w:val="dashSmallGap" w:sz="4" w:space="0" w:color="BEBEBE"/>
              <w:right w:val="nil"/>
            </w:tcBorders>
            <w:vAlign w:val="center"/>
          </w:tcPr>
          <w:p w14:paraId="49808C16" w14:textId="0A360CA4" w:rsidR="00B00635" w:rsidRDefault="008D3D34">
            <w:pPr>
              <w:tabs>
                <w:tab w:val="left" w:pos="426"/>
                <w:tab w:val="center" w:pos="1506"/>
              </w:tabs>
              <w:spacing w:after="0"/>
              <w:jc w:val="left"/>
              <w:rPr>
                <w:rFonts w:eastAsia="思源黑体 Medium"/>
                <w:spacing w:val="6"/>
              </w:rPr>
            </w:pPr>
            <w:r w:rsidRPr="008D3D34">
              <w:rPr>
                <w:rFonts w:eastAsia="思源黑体 Medium"/>
                <w:spacing w:val="6"/>
              </w:rPr>
              <w:t>{{</w:t>
            </w:r>
            <w:proofErr w:type="spellStart"/>
            <w:proofErr w:type="gramStart"/>
            <w:r w:rsidRPr="008D3D34">
              <w:rPr>
                <w:rFonts w:eastAsia="思源黑体 Medium"/>
                <w:spacing w:val="6"/>
              </w:rPr>
              <w:t>sample.gender</w:t>
            </w:r>
            <w:proofErr w:type="spellEnd"/>
            <w:proofErr w:type="gramEnd"/>
            <w:r w:rsidRPr="008D3D34">
              <w:rPr>
                <w:rFonts w:eastAsia="思源黑体 Medium"/>
                <w:spacing w:val="6"/>
              </w:rPr>
              <w:t>}}</w:t>
            </w:r>
          </w:p>
        </w:tc>
      </w:tr>
      <w:tr w:rsidR="00B00635" w14:paraId="1D912F84" w14:textId="77777777" w:rsidTr="000E3E65">
        <w:trPr>
          <w:trHeight w:val="417"/>
          <w:jc w:val="center"/>
        </w:trPr>
        <w:tc>
          <w:tcPr>
            <w:tcW w:w="1696" w:type="dxa"/>
            <w:tcBorders>
              <w:top w:val="dashSmallGap" w:sz="4" w:space="0" w:color="BEBEBE"/>
              <w:left w:val="nil"/>
              <w:bottom w:val="dashSmallGap" w:sz="4" w:space="0" w:color="BEBEBE"/>
              <w:right w:val="dashSmallGap" w:sz="4" w:space="0" w:color="BEBEBE"/>
            </w:tcBorders>
            <w:vAlign w:val="center"/>
          </w:tcPr>
          <w:p w14:paraId="3A24C7BF"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t>年龄：</w:t>
            </w:r>
          </w:p>
        </w:tc>
        <w:tc>
          <w:tcPr>
            <w:tcW w:w="2454" w:type="dxa"/>
            <w:tcBorders>
              <w:top w:val="dashSmallGap" w:sz="4" w:space="0" w:color="BEBEBE"/>
              <w:left w:val="dashSmallGap" w:sz="4" w:space="0" w:color="BEBEBE"/>
              <w:bottom w:val="dashSmallGap" w:sz="4" w:space="0" w:color="BEBEBE"/>
              <w:right w:val="dashSmallGap" w:sz="4" w:space="0" w:color="BEBEBE"/>
            </w:tcBorders>
            <w:vAlign w:val="center"/>
          </w:tcPr>
          <w:p w14:paraId="21FFC5DC" w14:textId="42B4CBF3" w:rsidR="00B00635" w:rsidRDefault="008D3D34">
            <w:pPr>
              <w:tabs>
                <w:tab w:val="left" w:pos="426"/>
                <w:tab w:val="center" w:pos="1506"/>
              </w:tabs>
              <w:spacing w:after="0"/>
              <w:jc w:val="left"/>
              <w:rPr>
                <w:rFonts w:eastAsia="思源黑体 Medium"/>
                <w:spacing w:val="6"/>
              </w:rPr>
            </w:pPr>
            <w:r w:rsidRPr="008D3D34">
              <w:rPr>
                <w:rFonts w:eastAsia="思源黑体 Medium"/>
                <w:spacing w:val="6"/>
              </w:rPr>
              <w:t>{{</w:t>
            </w:r>
            <w:proofErr w:type="spellStart"/>
            <w:r w:rsidRPr="008D3D34">
              <w:rPr>
                <w:rFonts w:eastAsia="思源黑体 Medium"/>
                <w:spacing w:val="6"/>
              </w:rPr>
              <w:t>sample.age</w:t>
            </w:r>
            <w:proofErr w:type="spellEnd"/>
            <w:r w:rsidRPr="008D3D34">
              <w:rPr>
                <w:rFonts w:eastAsia="思源黑体 Medium"/>
                <w:spacing w:val="6"/>
              </w:rPr>
              <w:t>}}</w:t>
            </w:r>
          </w:p>
        </w:tc>
        <w:tc>
          <w:tcPr>
            <w:tcW w:w="1871" w:type="dxa"/>
            <w:tcBorders>
              <w:top w:val="dashSmallGap" w:sz="4" w:space="0" w:color="BEBEBE"/>
              <w:left w:val="dashSmallGap" w:sz="4" w:space="0" w:color="BEBEBE"/>
              <w:bottom w:val="dashSmallGap" w:sz="4" w:space="0" w:color="BEBEBE"/>
              <w:right w:val="dashSmallGap" w:sz="4" w:space="0" w:color="BEBEBE"/>
            </w:tcBorders>
            <w:vAlign w:val="center"/>
          </w:tcPr>
          <w:p w14:paraId="321C45D7" w14:textId="77777777" w:rsidR="00B00635" w:rsidRDefault="002059E0">
            <w:pPr>
              <w:tabs>
                <w:tab w:val="left" w:pos="1134"/>
                <w:tab w:val="center" w:pos="1506"/>
              </w:tabs>
              <w:spacing w:after="0"/>
              <w:jc w:val="left"/>
              <w:rPr>
                <w:rFonts w:eastAsia="思源黑体 Medium"/>
                <w:b/>
                <w:bCs/>
                <w:spacing w:val="6"/>
              </w:rPr>
            </w:pPr>
            <w:r>
              <w:rPr>
                <w:rFonts w:eastAsia="思源黑体 Medium"/>
                <w:b/>
                <w:bCs/>
                <w:spacing w:val="6"/>
              </w:rPr>
              <w:t>病理分子编号：</w:t>
            </w:r>
          </w:p>
        </w:tc>
        <w:tc>
          <w:tcPr>
            <w:tcW w:w="3612" w:type="dxa"/>
            <w:tcBorders>
              <w:top w:val="dashSmallGap" w:sz="4" w:space="0" w:color="BEBEBE"/>
              <w:left w:val="dashSmallGap" w:sz="4" w:space="0" w:color="BEBEBE"/>
              <w:bottom w:val="dashSmallGap" w:sz="4" w:space="0" w:color="BEBEBE"/>
              <w:right w:val="nil"/>
            </w:tcBorders>
            <w:vAlign w:val="center"/>
          </w:tcPr>
          <w:p w14:paraId="625F46A6" w14:textId="03318937" w:rsidR="00B00635" w:rsidRPr="00C91D48" w:rsidRDefault="008D3D34">
            <w:pPr>
              <w:tabs>
                <w:tab w:val="left" w:pos="426"/>
                <w:tab w:val="center" w:pos="1506"/>
              </w:tabs>
              <w:spacing w:after="0"/>
              <w:jc w:val="left"/>
              <w:rPr>
                <w:rFonts w:eastAsia="思源黑体 Medium"/>
                <w:spacing w:val="6"/>
              </w:rPr>
            </w:pPr>
            <w:r w:rsidRPr="008D3D34">
              <w:rPr>
                <w:rFonts w:eastAsia="思源黑体 Medium"/>
                <w:spacing w:val="6"/>
              </w:rPr>
              <w:t>{{</w:t>
            </w:r>
            <w:proofErr w:type="spellStart"/>
            <w:r w:rsidRPr="008D3D34">
              <w:rPr>
                <w:rFonts w:eastAsia="思源黑体 Medium"/>
                <w:spacing w:val="6"/>
              </w:rPr>
              <w:t>sample.mol_pathological_id</w:t>
            </w:r>
            <w:proofErr w:type="spellEnd"/>
            <w:r w:rsidRPr="008D3D34">
              <w:rPr>
                <w:rFonts w:eastAsia="思源黑体 Medium"/>
                <w:spacing w:val="6"/>
              </w:rPr>
              <w:t>}}</w:t>
            </w:r>
          </w:p>
        </w:tc>
      </w:tr>
      <w:tr w:rsidR="00252505" w14:paraId="1A939116" w14:textId="77777777" w:rsidTr="000E3E65">
        <w:trPr>
          <w:trHeight w:val="90"/>
          <w:jc w:val="center"/>
        </w:trPr>
        <w:tc>
          <w:tcPr>
            <w:tcW w:w="1696" w:type="dxa"/>
            <w:tcBorders>
              <w:top w:val="dashSmallGap" w:sz="4" w:space="0" w:color="BEBEBE"/>
              <w:left w:val="nil"/>
              <w:bottom w:val="dashSmallGap" w:sz="4" w:space="0" w:color="BEBEBE"/>
              <w:right w:val="dashSmallGap" w:sz="4" w:space="0" w:color="BEBEBE"/>
            </w:tcBorders>
            <w:vAlign w:val="center"/>
          </w:tcPr>
          <w:p w14:paraId="72C9BCE4" w14:textId="77777777" w:rsidR="00252505" w:rsidRDefault="00252505" w:rsidP="00252505">
            <w:pPr>
              <w:tabs>
                <w:tab w:val="left" w:pos="426"/>
                <w:tab w:val="center" w:pos="1506"/>
              </w:tabs>
              <w:spacing w:after="0"/>
              <w:jc w:val="left"/>
              <w:rPr>
                <w:rFonts w:eastAsia="思源黑体 Medium"/>
                <w:b/>
                <w:bCs/>
                <w:spacing w:val="6"/>
              </w:rPr>
            </w:pPr>
            <w:r>
              <w:rPr>
                <w:rFonts w:eastAsia="思源黑体 Medium"/>
                <w:b/>
                <w:bCs/>
                <w:spacing w:val="6"/>
              </w:rPr>
              <w:t>登记号：</w:t>
            </w:r>
          </w:p>
        </w:tc>
        <w:tc>
          <w:tcPr>
            <w:tcW w:w="2454" w:type="dxa"/>
            <w:tcBorders>
              <w:top w:val="dashSmallGap" w:sz="4" w:space="0" w:color="BEBEBE"/>
              <w:left w:val="dashSmallGap" w:sz="4" w:space="0" w:color="BEBEBE"/>
              <w:bottom w:val="dashSmallGap" w:sz="4" w:space="0" w:color="BEBEBE"/>
              <w:right w:val="dashSmallGap" w:sz="4" w:space="0" w:color="BEBEBE"/>
            </w:tcBorders>
            <w:vAlign w:val="center"/>
          </w:tcPr>
          <w:p w14:paraId="765A1155" w14:textId="5FDC0759" w:rsidR="00252505" w:rsidRDefault="008D3D34" w:rsidP="00252505">
            <w:pPr>
              <w:tabs>
                <w:tab w:val="left" w:pos="426"/>
                <w:tab w:val="center" w:pos="1506"/>
              </w:tabs>
              <w:spacing w:after="0"/>
              <w:jc w:val="left"/>
              <w:rPr>
                <w:rFonts w:eastAsia="思源黑体 Medium"/>
                <w:spacing w:val="6"/>
              </w:rPr>
            </w:pPr>
            <w:r w:rsidRPr="008D3D34">
              <w:rPr>
                <w:rFonts w:eastAsia="思源黑体 Medium"/>
                <w:spacing w:val="6"/>
              </w:rPr>
              <w:t>{{</w:t>
            </w:r>
            <w:proofErr w:type="spellStart"/>
            <w:r w:rsidRPr="008D3D34">
              <w:rPr>
                <w:rFonts w:eastAsia="思源黑体 Medium"/>
                <w:spacing w:val="6"/>
              </w:rPr>
              <w:t>sample.id_number</w:t>
            </w:r>
            <w:proofErr w:type="spellEnd"/>
            <w:r w:rsidRPr="008D3D34">
              <w:rPr>
                <w:rFonts w:eastAsia="思源黑体 Medium"/>
                <w:spacing w:val="6"/>
              </w:rPr>
              <w:t>}}</w:t>
            </w:r>
          </w:p>
        </w:tc>
        <w:tc>
          <w:tcPr>
            <w:tcW w:w="1871" w:type="dxa"/>
            <w:tcBorders>
              <w:top w:val="dashSmallGap" w:sz="4" w:space="0" w:color="BEBEBE"/>
              <w:left w:val="dashSmallGap" w:sz="4" w:space="0" w:color="BEBEBE"/>
              <w:bottom w:val="dashSmallGap" w:sz="4" w:space="0" w:color="BEBEBE"/>
              <w:right w:val="dashSmallGap" w:sz="4" w:space="0" w:color="BEBEBE"/>
            </w:tcBorders>
            <w:vAlign w:val="center"/>
          </w:tcPr>
          <w:p w14:paraId="0DFC0DB5" w14:textId="4D1B420B" w:rsidR="00252505" w:rsidRDefault="00252505" w:rsidP="00252505">
            <w:pPr>
              <w:tabs>
                <w:tab w:val="left" w:pos="1134"/>
                <w:tab w:val="center" w:pos="1506"/>
              </w:tabs>
              <w:spacing w:after="0"/>
              <w:jc w:val="left"/>
              <w:rPr>
                <w:rFonts w:eastAsia="思源黑体 Medium"/>
                <w:b/>
                <w:bCs/>
                <w:spacing w:val="6"/>
              </w:rPr>
            </w:pPr>
            <w:r>
              <w:rPr>
                <w:rFonts w:eastAsia="思源黑体 Medium"/>
                <w:b/>
                <w:bCs/>
                <w:spacing w:val="6"/>
              </w:rPr>
              <w:t>肿瘤细胞含量</w:t>
            </w:r>
          </w:p>
        </w:tc>
        <w:tc>
          <w:tcPr>
            <w:tcW w:w="3612" w:type="dxa"/>
            <w:tcBorders>
              <w:top w:val="dashSmallGap" w:sz="4" w:space="0" w:color="BEBEBE"/>
              <w:left w:val="dashSmallGap" w:sz="4" w:space="0" w:color="BEBEBE"/>
              <w:bottom w:val="dashSmallGap" w:sz="4" w:space="0" w:color="BEBEBE"/>
              <w:right w:val="nil"/>
            </w:tcBorders>
            <w:vAlign w:val="center"/>
          </w:tcPr>
          <w:p w14:paraId="5F5DAD17" w14:textId="1742D1DB" w:rsidR="00252505" w:rsidRPr="00C91D48" w:rsidRDefault="008D3D34" w:rsidP="00252505">
            <w:pPr>
              <w:tabs>
                <w:tab w:val="left" w:pos="426"/>
                <w:tab w:val="center" w:pos="1506"/>
              </w:tabs>
              <w:spacing w:after="0"/>
              <w:jc w:val="left"/>
              <w:rPr>
                <w:rFonts w:eastAsia="思源黑体 Medium"/>
                <w:spacing w:val="6"/>
              </w:rPr>
            </w:pPr>
            <w:r w:rsidRPr="008D3D34">
              <w:rPr>
                <w:rFonts w:eastAsia="思源黑体 Medium"/>
                <w:spacing w:val="6"/>
              </w:rPr>
              <w:t>{{</w:t>
            </w:r>
            <w:proofErr w:type="spellStart"/>
            <w:proofErr w:type="gramStart"/>
            <w:r w:rsidRPr="008D3D34">
              <w:rPr>
                <w:rFonts w:eastAsia="思源黑体 Medium"/>
                <w:spacing w:val="6"/>
              </w:rPr>
              <w:t>sample.tumor</w:t>
            </w:r>
            <w:proofErr w:type="gramEnd"/>
            <w:r w:rsidRPr="008D3D34">
              <w:rPr>
                <w:rFonts w:eastAsia="思源黑体 Medium"/>
                <w:spacing w:val="6"/>
              </w:rPr>
              <w:t>_content</w:t>
            </w:r>
            <w:proofErr w:type="spellEnd"/>
            <w:r w:rsidRPr="008D3D34">
              <w:rPr>
                <w:rFonts w:eastAsia="思源黑体 Medium"/>
                <w:spacing w:val="6"/>
              </w:rPr>
              <w:t>}}</w:t>
            </w:r>
          </w:p>
        </w:tc>
      </w:tr>
      <w:tr w:rsidR="00B00635" w14:paraId="5004FAB0" w14:textId="77777777" w:rsidTr="000E3E65">
        <w:trPr>
          <w:trHeight w:val="417"/>
          <w:jc w:val="center"/>
        </w:trPr>
        <w:tc>
          <w:tcPr>
            <w:tcW w:w="1696" w:type="dxa"/>
            <w:tcBorders>
              <w:top w:val="dashSmallGap" w:sz="4" w:space="0" w:color="BEBEBE"/>
              <w:left w:val="nil"/>
              <w:bottom w:val="dashSmallGap" w:sz="4" w:space="0" w:color="BEBEBE"/>
              <w:right w:val="dashSmallGap" w:sz="4" w:space="0" w:color="BEBEBE"/>
            </w:tcBorders>
            <w:vAlign w:val="center"/>
          </w:tcPr>
          <w:p w14:paraId="3F479F47"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t>病理号：</w:t>
            </w:r>
          </w:p>
        </w:tc>
        <w:tc>
          <w:tcPr>
            <w:tcW w:w="2454" w:type="dxa"/>
            <w:tcBorders>
              <w:top w:val="dashSmallGap" w:sz="4" w:space="0" w:color="BEBEBE"/>
              <w:left w:val="dashSmallGap" w:sz="4" w:space="0" w:color="BEBEBE"/>
              <w:bottom w:val="dashSmallGap" w:sz="4" w:space="0" w:color="BEBEBE"/>
              <w:right w:val="dashSmallGap" w:sz="4" w:space="0" w:color="BEBEBE"/>
            </w:tcBorders>
            <w:vAlign w:val="center"/>
          </w:tcPr>
          <w:p w14:paraId="4E3F8594" w14:textId="20670926" w:rsidR="00B00635" w:rsidRPr="00C91D48" w:rsidRDefault="008D3D34">
            <w:pPr>
              <w:tabs>
                <w:tab w:val="left" w:pos="426"/>
                <w:tab w:val="center" w:pos="1506"/>
              </w:tabs>
              <w:spacing w:after="0"/>
              <w:jc w:val="left"/>
              <w:rPr>
                <w:rFonts w:eastAsia="思源黑体 Medium"/>
                <w:spacing w:val="6"/>
              </w:rPr>
            </w:pPr>
            <w:r w:rsidRPr="008D3D34">
              <w:rPr>
                <w:rFonts w:eastAsia="思源黑体 Medium"/>
                <w:spacing w:val="6"/>
              </w:rPr>
              <w:t>{{</w:t>
            </w:r>
            <w:proofErr w:type="spellStart"/>
            <w:proofErr w:type="gramStart"/>
            <w:r w:rsidRPr="008D3D34">
              <w:rPr>
                <w:rFonts w:eastAsia="思源黑体 Medium"/>
                <w:spacing w:val="6"/>
              </w:rPr>
              <w:t>sample.original</w:t>
            </w:r>
            <w:proofErr w:type="gramEnd"/>
            <w:r w:rsidRPr="008D3D34">
              <w:rPr>
                <w:rFonts w:eastAsia="思源黑体 Medium"/>
                <w:spacing w:val="6"/>
              </w:rPr>
              <w:t>_pathological_id</w:t>
            </w:r>
            <w:proofErr w:type="spellEnd"/>
            <w:r w:rsidRPr="008D3D34">
              <w:rPr>
                <w:rFonts w:eastAsia="思源黑体 Medium"/>
                <w:spacing w:val="6"/>
              </w:rPr>
              <w:t>}}</w:t>
            </w:r>
          </w:p>
        </w:tc>
        <w:tc>
          <w:tcPr>
            <w:tcW w:w="1871" w:type="dxa"/>
            <w:tcBorders>
              <w:top w:val="dashSmallGap" w:sz="4" w:space="0" w:color="BEBEBE"/>
              <w:left w:val="dashSmallGap" w:sz="4" w:space="0" w:color="BEBEBE"/>
              <w:bottom w:val="dashSmallGap" w:sz="4" w:space="0" w:color="BEBEBE"/>
              <w:right w:val="dashSmallGap" w:sz="4" w:space="0" w:color="BEBEBE"/>
            </w:tcBorders>
            <w:vAlign w:val="center"/>
          </w:tcPr>
          <w:p w14:paraId="2CDBFBE0" w14:textId="77777777" w:rsidR="00B00635" w:rsidRDefault="002059E0">
            <w:pPr>
              <w:tabs>
                <w:tab w:val="left" w:pos="1134"/>
                <w:tab w:val="center" w:pos="1506"/>
              </w:tabs>
              <w:spacing w:after="0"/>
              <w:jc w:val="left"/>
              <w:rPr>
                <w:rFonts w:eastAsia="思源黑体 Medium"/>
                <w:b/>
                <w:bCs/>
                <w:spacing w:val="6"/>
              </w:rPr>
            </w:pPr>
            <w:r>
              <w:rPr>
                <w:rFonts w:eastAsia="思源黑体 Medium"/>
                <w:b/>
                <w:bCs/>
                <w:spacing w:val="6"/>
              </w:rPr>
              <w:t>送检标本：</w:t>
            </w:r>
          </w:p>
        </w:tc>
        <w:tc>
          <w:tcPr>
            <w:tcW w:w="3612" w:type="dxa"/>
            <w:tcBorders>
              <w:top w:val="dashSmallGap" w:sz="4" w:space="0" w:color="BEBEBE"/>
              <w:left w:val="dashSmallGap" w:sz="4" w:space="0" w:color="BEBEBE"/>
              <w:bottom w:val="dashSmallGap" w:sz="4" w:space="0" w:color="BEBEBE"/>
              <w:right w:val="nil"/>
            </w:tcBorders>
            <w:vAlign w:val="center"/>
          </w:tcPr>
          <w:p w14:paraId="663F8FA1" w14:textId="00ECF502" w:rsidR="00B00635" w:rsidRDefault="008D3D34">
            <w:pPr>
              <w:tabs>
                <w:tab w:val="left" w:pos="426"/>
                <w:tab w:val="center" w:pos="1506"/>
              </w:tabs>
              <w:spacing w:after="0"/>
              <w:jc w:val="left"/>
              <w:rPr>
                <w:rFonts w:eastAsia="思源黑体 Medium"/>
                <w:spacing w:val="6"/>
              </w:rPr>
            </w:pPr>
            <w:r w:rsidRPr="008D3D34">
              <w:rPr>
                <w:rFonts w:eastAsia="思源黑体 Medium"/>
                <w:spacing w:val="6"/>
              </w:rPr>
              <w:t>{{</w:t>
            </w:r>
            <w:proofErr w:type="spellStart"/>
            <w:r w:rsidRPr="008D3D34">
              <w:rPr>
                <w:rFonts w:eastAsia="思源黑体 Medium"/>
                <w:spacing w:val="6"/>
              </w:rPr>
              <w:t>sample.sample_type</w:t>
            </w:r>
            <w:proofErr w:type="spellEnd"/>
            <w:r w:rsidRPr="008D3D34">
              <w:rPr>
                <w:rFonts w:eastAsia="思源黑体 Medium"/>
                <w:spacing w:val="6"/>
              </w:rPr>
              <w:t>}}</w:t>
            </w:r>
          </w:p>
        </w:tc>
      </w:tr>
      <w:tr w:rsidR="00B00635" w14:paraId="01D22213" w14:textId="77777777" w:rsidTr="000E3E65">
        <w:trPr>
          <w:trHeight w:val="417"/>
          <w:jc w:val="center"/>
        </w:trPr>
        <w:tc>
          <w:tcPr>
            <w:tcW w:w="1696" w:type="dxa"/>
            <w:tcBorders>
              <w:top w:val="dashSmallGap" w:sz="4" w:space="0" w:color="BEBEBE"/>
              <w:left w:val="nil"/>
              <w:bottom w:val="dashSmallGap" w:sz="4" w:space="0" w:color="BEBEBE"/>
              <w:right w:val="dashSmallGap" w:sz="4" w:space="0" w:color="BEBEBE"/>
            </w:tcBorders>
            <w:vAlign w:val="center"/>
          </w:tcPr>
          <w:p w14:paraId="6A0892A6"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t>送检科室：</w:t>
            </w:r>
          </w:p>
        </w:tc>
        <w:tc>
          <w:tcPr>
            <w:tcW w:w="2454" w:type="dxa"/>
            <w:tcBorders>
              <w:top w:val="dashSmallGap" w:sz="4" w:space="0" w:color="BEBEBE"/>
              <w:left w:val="dashSmallGap" w:sz="4" w:space="0" w:color="BEBEBE"/>
              <w:bottom w:val="dashSmallGap" w:sz="4" w:space="0" w:color="BEBEBE"/>
              <w:right w:val="dashSmallGap" w:sz="4" w:space="0" w:color="BEBEBE"/>
            </w:tcBorders>
            <w:vAlign w:val="center"/>
          </w:tcPr>
          <w:p w14:paraId="518F9089" w14:textId="6B2A13B2" w:rsidR="00B00635" w:rsidRDefault="008D3D34">
            <w:pPr>
              <w:tabs>
                <w:tab w:val="left" w:pos="426"/>
                <w:tab w:val="center" w:pos="1506"/>
              </w:tabs>
              <w:spacing w:after="0"/>
              <w:jc w:val="left"/>
              <w:rPr>
                <w:rFonts w:eastAsia="思源黑体 Medium"/>
                <w:spacing w:val="6"/>
              </w:rPr>
            </w:pPr>
            <w:r w:rsidRPr="008D3D34">
              <w:rPr>
                <w:rFonts w:eastAsia="思源黑体 Medium"/>
                <w:spacing w:val="6"/>
              </w:rPr>
              <w:t>{{</w:t>
            </w:r>
            <w:proofErr w:type="spellStart"/>
            <w:proofErr w:type="gramStart"/>
            <w:r w:rsidRPr="008D3D34">
              <w:rPr>
                <w:rFonts w:eastAsia="思源黑体 Medium"/>
                <w:spacing w:val="6"/>
              </w:rPr>
              <w:t>sample.submission</w:t>
            </w:r>
            <w:proofErr w:type="gramEnd"/>
            <w:r w:rsidRPr="008D3D34">
              <w:rPr>
                <w:rFonts w:eastAsia="思源黑体 Medium"/>
                <w:spacing w:val="6"/>
              </w:rPr>
              <w:t>_department</w:t>
            </w:r>
            <w:proofErr w:type="spellEnd"/>
            <w:r w:rsidRPr="008D3D34">
              <w:rPr>
                <w:rFonts w:eastAsia="思源黑体 Medium"/>
                <w:spacing w:val="6"/>
              </w:rPr>
              <w:t>}}</w:t>
            </w:r>
          </w:p>
        </w:tc>
        <w:tc>
          <w:tcPr>
            <w:tcW w:w="1871" w:type="dxa"/>
            <w:tcBorders>
              <w:top w:val="dashSmallGap" w:sz="4" w:space="0" w:color="BEBEBE"/>
              <w:left w:val="dashSmallGap" w:sz="4" w:space="0" w:color="BEBEBE"/>
              <w:bottom w:val="dashSmallGap" w:sz="4" w:space="0" w:color="BEBEBE"/>
              <w:right w:val="dashSmallGap" w:sz="4" w:space="0" w:color="BEBEBE"/>
            </w:tcBorders>
            <w:vAlign w:val="center"/>
          </w:tcPr>
          <w:p w14:paraId="707CE633"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t>送检医生：</w:t>
            </w:r>
          </w:p>
        </w:tc>
        <w:tc>
          <w:tcPr>
            <w:tcW w:w="3612" w:type="dxa"/>
            <w:tcBorders>
              <w:top w:val="dashSmallGap" w:sz="4" w:space="0" w:color="BEBEBE"/>
              <w:left w:val="dashSmallGap" w:sz="4" w:space="0" w:color="BEBEBE"/>
              <w:bottom w:val="dashSmallGap" w:sz="4" w:space="0" w:color="BEBEBE"/>
              <w:right w:val="nil"/>
            </w:tcBorders>
            <w:vAlign w:val="center"/>
          </w:tcPr>
          <w:p w14:paraId="4492FE5A" w14:textId="7262EB2B" w:rsidR="00B00635" w:rsidRDefault="008D3D34">
            <w:pPr>
              <w:tabs>
                <w:tab w:val="left" w:pos="426"/>
                <w:tab w:val="center" w:pos="1506"/>
              </w:tabs>
              <w:spacing w:after="0"/>
              <w:jc w:val="left"/>
              <w:rPr>
                <w:rFonts w:eastAsia="思源黑体 Medium"/>
                <w:spacing w:val="6"/>
              </w:rPr>
            </w:pPr>
            <w:r w:rsidRPr="008D3D34">
              <w:rPr>
                <w:rFonts w:eastAsia="思源黑体 Medium"/>
                <w:spacing w:val="6"/>
              </w:rPr>
              <w:t>{{</w:t>
            </w:r>
            <w:proofErr w:type="spellStart"/>
            <w:proofErr w:type="gramStart"/>
            <w:r w:rsidRPr="008D3D34">
              <w:rPr>
                <w:rFonts w:eastAsia="思源黑体 Medium"/>
                <w:spacing w:val="6"/>
              </w:rPr>
              <w:t>sample.submission</w:t>
            </w:r>
            <w:proofErr w:type="gramEnd"/>
            <w:r w:rsidRPr="008D3D34">
              <w:rPr>
                <w:rFonts w:eastAsia="思源黑体 Medium"/>
                <w:spacing w:val="6"/>
              </w:rPr>
              <w:t>_doctor</w:t>
            </w:r>
            <w:proofErr w:type="spellEnd"/>
            <w:r w:rsidRPr="008D3D34">
              <w:rPr>
                <w:rFonts w:eastAsia="思源黑体 Medium"/>
                <w:spacing w:val="6"/>
              </w:rPr>
              <w:t>}}</w:t>
            </w:r>
          </w:p>
        </w:tc>
      </w:tr>
      <w:tr w:rsidR="00B00635" w14:paraId="14390FAB" w14:textId="77777777" w:rsidTr="000E3E65">
        <w:trPr>
          <w:trHeight w:val="417"/>
          <w:jc w:val="center"/>
        </w:trPr>
        <w:tc>
          <w:tcPr>
            <w:tcW w:w="1696" w:type="dxa"/>
            <w:tcBorders>
              <w:top w:val="dashSmallGap" w:sz="4" w:space="0" w:color="BEBEBE"/>
              <w:left w:val="nil"/>
              <w:bottom w:val="dashSmallGap" w:sz="4" w:space="0" w:color="BEBEBE"/>
              <w:right w:val="dashSmallGap" w:sz="4" w:space="0" w:color="BEBEBE"/>
            </w:tcBorders>
            <w:vAlign w:val="center"/>
          </w:tcPr>
          <w:p w14:paraId="30E658D2"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t>送检日期：</w:t>
            </w:r>
          </w:p>
        </w:tc>
        <w:tc>
          <w:tcPr>
            <w:tcW w:w="2454" w:type="dxa"/>
            <w:tcBorders>
              <w:top w:val="dashSmallGap" w:sz="4" w:space="0" w:color="BEBEBE"/>
              <w:left w:val="dashSmallGap" w:sz="4" w:space="0" w:color="BEBEBE"/>
              <w:bottom w:val="dashSmallGap" w:sz="4" w:space="0" w:color="BEBEBE"/>
              <w:right w:val="dashSmallGap" w:sz="4" w:space="0" w:color="BEBEBE"/>
            </w:tcBorders>
            <w:vAlign w:val="center"/>
          </w:tcPr>
          <w:p w14:paraId="38144241" w14:textId="1E2474DA" w:rsidR="00B00635" w:rsidRPr="00C91D48" w:rsidRDefault="008D3D34">
            <w:pPr>
              <w:tabs>
                <w:tab w:val="left" w:pos="426"/>
                <w:tab w:val="center" w:pos="1506"/>
              </w:tabs>
              <w:spacing w:after="0"/>
              <w:jc w:val="left"/>
              <w:rPr>
                <w:rFonts w:eastAsia="思源黑体 Medium"/>
                <w:spacing w:val="6"/>
              </w:rPr>
            </w:pPr>
            <w:r w:rsidRPr="008D3D34">
              <w:rPr>
                <w:rFonts w:eastAsia="思源黑体 Medium"/>
                <w:spacing w:val="6"/>
              </w:rPr>
              <w:t>{{</w:t>
            </w:r>
            <w:proofErr w:type="spellStart"/>
            <w:proofErr w:type="gramStart"/>
            <w:r w:rsidRPr="008D3D34">
              <w:rPr>
                <w:rFonts w:eastAsia="思源黑体 Medium"/>
                <w:spacing w:val="6"/>
              </w:rPr>
              <w:t>sample.submission</w:t>
            </w:r>
            <w:proofErr w:type="gramEnd"/>
            <w:r w:rsidRPr="008D3D34">
              <w:rPr>
                <w:rFonts w:eastAsia="思源黑体 Medium"/>
                <w:spacing w:val="6"/>
              </w:rPr>
              <w:t>_date</w:t>
            </w:r>
            <w:proofErr w:type="spellEnd"/>
            <w:r w:rsidRPr="008D3D34">
              <w:rPr>
                <w:rFonts w:eastAsia="思源黑体 Medium"/>
                <w:spacing w:val="6"/>
              </w:rPr>
              <w:t>}}</w:t>
            </w:r>
          </w:p>
        </w:tc>
        <w:tc>
          <w:tcPr>
            <w:tcW w:w="1871" w:type="dxa"/>
            <w:tcBorders>
              <w:top w:val="dashSmallGap" w:sz="4" w:space="0" w:color="BEBEBE"/>
              <w:left w:val="dashSmallGap" w:sz="4" w:space="0" w:color="BEBEBE"/>
              <w:bottom w:val="dashSmallGap" w:sz="4" w:space="0" w:color="BEBEBE"/>
              <w:right w:val="dashSmallGap" w:sz="4" w:space="0" w:color="BEBEBE"/>
            </w:tcBorders>
            <w:vAlign w:val="center"/>
          </w:tcPr>
          <w:p w14:paraId="20AE902C"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t>报告日期：</w:t>
            </w:r>
          </w:p>
        </w:tc>
        <w:tc>
          <w:tcPr>
            <w:tcW w:w="3612" w:type="dxa"/>
            <w:tcBorders>
              <w:top w:val="dashSmallGap" w:sz="4" w:space="0" w:color="BEBEBE"/>
              <w:left w:val="dashSmallGap" w:sz="4" w:space="0" w:color="BEBEBE"/>
              <w:bottom w:val="dashSmallGap" w:sz="4" w:space="0" w:color="BEBEBE"/>
              <w:right w:val="nil"/>
            </w:tcBorders>
            <w:vAlign w:val="center"/>
          </w:tcPr>
          <w:p w14:paraId="5CAE2E0D" w14:textId="1793BBB8" w:rsidR="00B00635" w:rsidRDefault="008D3D34">
            <w:pPr>
              <w:tabs>
                <w:tab w:val="left" w:pos="426"/>
                <w:tab w:val="center" w:pos="1506"/>
              </w:tabs>
              <w:spacing w:after="0"/>
              <w:jc w:val="left"/>
              <w:rPr>
                <w:rFonts w:eastAsia="思源黑体 Medium"/>
                <w:spacing w:val="6"/>
              </w:rPr>
            </w:pPr>
            <w:r w:rsidRPr="008D3D34">
              <w:rPr>
                <w:rFonts w:eastAsia="思源黑体 Medium"/>
                <w:spacing w:val="6"/>
              </w:rPr>
              <w:t>{{</w:t>
            </w:r>
            <w:proofErr w:type="spellStart"/>
            <w:proofErr w:type="gramStart"/>
            <w:r w:rsidRPr="008D3D34">
              <w:rPr>
                <w:rFonts w:eastAsia="思源黑体 Medium"/>
                <w:spacing w:val="6"/>
              </w:rPr>
              <w:t>sample.report</w:t>
            </w:r>
            <w:proofErr w:type="gramEnd"/>
            <w:r w:rsidRPr="008D3D34">
              <w:rPr>
                <w:rFonts w:eastAsia="思源黑体 Medium"/>
                <w:spacing w:val="6"/>
              </w:rPr>
              <w:t>_date|replace</w:t>
            </w:r>
            <w:proofErr w:type="spellEnd"/>
            <w:r w:rsidRPr="008D3D34">
              <w:rPr>
                <w:rFonts w:eastAsia="思源黑体 Medium"/>
                <w:spacing w:val="6"/>
              </w:rPr>
              <w:t>(“-0“,”/”)|replace(“-“,”/”)}}</w:t>
            </w:r>
          </w:p>
        </w:tc>
      </w:tr>
      <w:tr w:rsidR="00252505" w14:paraId="62088ADB" w14:textId="77777777" w:rsidTr="000E3E65">
        <w:trPr>
          <w:trHeight w:val="90"/>
          <w:jc w:val="center"/>
        </w:trPr>
        <w:tc>
          <w:tcPr>
            <w:tcW w:w="1696" w:type="dxa"/>
            <w:tcBorders>
              <w:top w:val="dashSmallGap" w:sz="4" w:space="0" w:color="BEBEBE"/>
              <w:left w:val="nil"/>
              <w:bottom w:val="single" w:sz="4" w:space="0" w:color="1E7648"/>
              <w:right w:val="dashSmallGap" w:sz="4" w:space="0" w:color="BEBEBE"/>
            </w:tcBorders>
            <w:vAlign w:val="center"/>
          </w:tcPr>
          <w:p w14:paraId="5660CF12" w14:textId="17E5A4A5" w:rsidR="00252505" w:rsidRDefault="00252505" w:rsidP="00252505">
            <w:pPr>
              <w:tabs>
                <w:tab w:val="left" w:pos="426"/>
                <w:tab w:val="center" w:pos="1506"/>
              </w:tabs>
              <w:spacing w:after="0"/>
              <w:jc w:val="left"/>
              <w:rPr>
                <w:rFonts w:eastAsia="思源黑体 Medium"/>
                <w:b/>
                <w:bCs/>
                <w:spacing w:val="6"/>
              </w:rPr>
            </w:pPr>
            <w:r>
              <w:rPr>
                <w:rFonts w:eastAsia="思源黑体 Medium"/>
                <w:b/>
                <w:bCs/>
                <w:spacing w:val="6"/>
              </w:rPr>
              <w:t>样本来源：</w:t>
            </w:r>
          </w:p>
        </w:tc>
        <w:tc>
          <w:tcPr>
            <w:tcW w:w="2454" w:type="dxa"/>
            <w:tcBorders>
              <w:top w:val="dashSmallGap" w:sz="4" w:space="0" w:color="BEBEBE"/>
              <w:left w:val="dashSmallGap" w:sz="4" w:space="0" w:color="BEBEBE"/>
              <w:bottom w:val="single" w:sz="4" w:space="0" w:color="1E7648"/>
              <w:right w:val="dashSmallGap" w:sz="4" w:space="0" w:color="BEBEBE"/>
            </w:tcBorders>
            <w:vAlign w:val="center"/>
          </w:tcPr>
          <w:p w14:paraId="040F7415" w14:textId="77777777" w:rsidR="008D3D34" w:rsidRPr="008D3D34" w:rsidRDefault="008D3D34" w:rsidP="008D3D34">
            <w:pPr>
              <w:tabs>
                <w:tab w:val="left" w:pos="426"/>
                <w:tab w:val="center" w:pos="1506"/>
              </w:tabs>
              <w:spacing w:after="0"/>
              <w:jc w:val="left"/>
              <w:rPr>
                <w:rFonts w:eastAsia="思源黑体 Medium"/>
                <w:spacing w:val="6"/>
              </w:rPr>
            </w:pPr>
            <w:r w:rsidRPr="008D3D34">
              <w:rPr>
                <w:rFonts w:eastAsia="思源黑体 Medium"/>
                <w:spacing w:val="6"/>
              </w:rPr>
              <w:t xml:space="preserve">{%p if </w:t>
            </w:r>
            <w:proofErr w:type="spellStart"/>
            <w:r w:rsidRPr="008D3D34">
              <w:rPr>
                <w:rFonts w:eastAsia="思源黑体 Medium"/>
                <w:spacing w:val="6"/>
              </w:rPr>
              <w:t>sample.origin_company</w:t>
            </w:r>
            <w:proofErr w:type="spellEnd"/>
            <w:r w:rsidRPr="008D3D34">
              <w:rPr>
                <w:rFonts w:eastAsia="思源黑体 Medium"/>
                <w:spacing w:val="6"/>
              </w:rPr>
              <w:t xml:space="preserve"> == “</w:t>
            </w:r>
            <w:r w:rsidRPr="008D3D34">
              <w:rPr>
                <w:rFonts w:eastAsia="思源黑体 Medium"/>
                <w:spacing w:val="6"/>
              </w:rPr>
              <w:t>四川大学华西医院</w:t>
            </w:r>
            <w:r w:rsidRPr="008D3D34">
              <w:rPr>
                <w:rFonts w:eastAsia="思源黑体 Medium"/>
                <w:spacing w:val="6"/>
              </w:rPr>
              <w:t>”%}</w:t>
            </w:r>
          </w:p>
          <w:p w14:paraId="5FE4EC9E" w14:textId="77777777" w:rsidR="008D3D34" w:rsidRPr="008D3D34" w:rsidRDefault="008D3D34" w:rsidP="008D3D34">
            <w:pPr>
              <w:tabs>
                <w:tab w:val="left" w:pos="426"/>
                <w:tab w:val="center" w:pos="1506"/>
              </w:tabs>
              <w:spacing w:after="0"/>
              <w:jc w:val="left"/>
              <w:rPr>
                <w:rFonts w:eastAsia="思源黑体 Medium"/>
                <w:spacing w:val="6"/>
              </w:rPr>
            </w:pPr>
            <w:r w:rsidRPr="008D3D34">
              <w:rPr>
                <w:rFonts w:eastAsia="思源黑体 Medium" w:hint="eastAsia"/>
                <w:spacing w:val="6"/>
              </w:rPr>
              <w:t>本院</w:t>
            </w:r>
          </w:p>
          <w:p w14:paraId="6C5662EE" w14:textId="77777777" w:rsidR="008D3D34" w:rsidRPr="008D3D34" w:rsidRDefault="008D3D34" w:rsidP="008D3D34">
            <w:pPr>
              <w:tabs>
                <w:tab w:val="left" w:pos="426"/>
                <w:tab w:val="center" w:pos="1506"/>
              </w:tabs>
              <w:spacing w:after="0"/>
              <w:jc w:val="left"/>
              <w:rPr>
                <w:rFonts w:eastAsia="思源黑体 Medium"/>
                <w:spacing w:val="6"/>
              </w:rPr>
            </w:pPr>
            <w:r w:rsidRPr="008D3D34">
              <w:rPr>
                <w:rFonts w:eastAsia="思源黑体 Medium"/>
                <w:spacing w:val="6"/>
              </w:rPr>
              <w:t>{%p else%}</w:t>
            </w:r>
          </w:p>
          <w:p w14:paraId="491E3620" w14:textId="77777777" w:rsidR="008D3D34" w:rsidRPr="008D3D34" w:rsidRDefault="008D3D34" w:rsidP="008D3D34">
            <w:pPr>
              <w:tabs>
                <w:tab w:val="left" w:pos="426"/>
                <w:tab w:val="center" w:pos="1506"/>
              </w:tabs>
              <w:spacing w:after="0"/>
              <w:jc w:val="left"/>
              <w:rPr>
                <w:rFonts w:eastAsia="思源黑体 Medium"/>
                <w:spacing w:val="6"/>
              </w:rPr>
            </w:pPr>
            <w:r w:rsidRPr="008D3D34">
              <w:rPr>
                <w:rFonts w:eastAsia="思源黑体 Medium"/>
                <w:spacing w:val="6"/>
              </w:rPr>
              <w:t>{{</w:t>
            </w:r>
            <w:proofErr w:type="spellStart"/>
            <w:proofErr w:type="gramStart"/>
            <w:r w:rsidRPr="008D3D34">
              <w:rPr>
                <w:rFonts w:eastAsia="思源黑体 Medium"/>
                <w:spacing w:val="6"/>
              </w:rPr>
              <w:t>sample.origin</w:t>
            </w:r>
            <w:proofErr w:type="gramEnd"/>
            <w:r w:rsidRPr="008D3D34">
              <w:rPr>
                <w:rFonts w:eastAsia="思源黑体 Medium"/>
                <w:spacing w:val="6"/>
              </w:rPr>
              <w:t>_company</w:t>
            </w:r>
            <w:proofErr w:type="spellEnd"/>
            <w:r w:rsidRPr="008D3D34">
              <w:rPr>
                <w:rFonts w:eastAsia="思源黑体 Medium"/>
                <w:spacing w:val="6"/>
              </w:rPr>
              <w:t>}}</w:t>
            </w:r>
          </w:p>
          <w:p w14:paraId="226DEFA4" w14:textId="270F5898" w:rsidR="00A91994" w:rsidRPr="00A91994" w:rsidRDefault="008D3D34" w:rsidP="008D3D34">
            <w:pPr>
              <w:tabs>
                <w:tab w:val="left" w:pos="426"/>
                <w:tab w:val="center" w:pos="1506"/>
              </w:tabs>
              <w:spacing w:after="0"/>
              <w:jc w:val="left"/>
              <w:rPr>
                <w:rFonts w:eastAsia="思源黑体 Medium"/>
                <w:spacing w:val="6"/>
              </w:rPr>
            </w:pPr>
            <w:r w:rsidRPr="008D3D34">
              <w:rPr>
                <w:rFonts w:eastAsia="思源黑体 Medium"/>
                <w:spacing w:val="6"/>
              </w:rPr>
              <w:t>{%p endif%}</w:t>
            </w:r>
          </w:p>
        </w:tc>
        <w:tc>
          <w:tcPr>
            <w:tcW w:w="1871" w:type="dxa"/>
            <w:tcBorders>
              <w:top w:val="dashSmallGap" w:sz="4" w:space="0" w:color="BEBEBE"/>
              <w:left w:val="dashSmallGap" w:sz="4" w:space="0" w:color="BEBEBE"/>
              <w:bottom w:val="single" w:sz="4" w:space="0" w:color="1E7648"/>
              <w:right w:val="dashSmallGap" w:sz="4" w:space="0" w:color="BEBEBE"/>
            </w:tcBorders>
            <w:vAlign w:val="center"/>
          </w:tcPr>
          <w:p w14:paraId="558D8D8F" w14:textId="62B58369" w:rsidR="00252505" w:rsidRDefault="00252505" w:rsidP="00252505">
            <w:pPr>
              <w:tabs>
                <w:tab w:val="left" w:pos="1134"/>
                <w:tab w:val="center" w:pos="1506"/>
              </w:tabs>
              <w:spacing w:after="0"/>
              <w:jc w:val="left"/>
              <w:rPr>
                <w:rFonts w:eastAsia="思源黑体 Medium"/>
                <w:b/>
                <w:bCs/>
                <w:spacing w:val="6"/>
              </w:rPr>
            </w:pPr>
            <w:r>
              <w:rPr>
                <w:rFonts w:eastAsia="思源黑体 Medium"/>
                <w:b/>
                <w:bCs/>
                <w:spacing w:val="6"/>
              </w:rPr>
              <w:t>综合质控：</w:t>
            </w:r>
          </w:p>
        </w:tc>
        <w:tc>
          <w:tcPr>
            <w:tcW w:w="3612" w:type="dxa"/>
            <w:tcBorders>
              <w:top w:val="dashSmallGap" w:sz="4" w:space="0" w:color="BEBEBE"/>
              <w:left w:val="dashSmallGap" w:sz="4" w:space="0" w:color="BEBEBE"/>
              <w:bottom w:val="single" w:sz="4" w:space="0" w:color="1E7648"/>
              <w:right w:val="nil"/>
            </w:tcBorders>
            <w:vAlign w:val="center"/>
          </w:tcPr>
          <w:p w14:paraId="7BCCB28A"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if qc.dna_data_</w:t>
            </w:r>
            <w:proofErr w:type="gramStart"/>
            <w:r w:rsidRPr="008D3D34">
              <w:rPr>
                <w:rFonts w:eastAsia="思源黑体 Medium"/>
                <w:spacing w:val="6"/>
              </w:rPr>
              <w:t>qc.cleandata</w:t>
            </w:r>
            <w:proofErr w:type="gramEnd"/>
            <w:r w:rsidRPr="008D3D34">
              <w:rPr>
                <w:rFonts w:eastAsia="思源黑体 Medium"/>
                <w:spacing w:val="6"/>
              </w:rPr>
              <w:t xml:space="preserve">_q30_num &gt;=0.75 and </w:t>
            </w:r>
            <w:proofErr w:type="spellStart"/>
            <w:r w:rsidRPr="008D3D34">
              <w:rPr>
                <w:rFonts w:eastAsia="思源黑体 Medium"/>
                <w:spacing w:val="6"/>
              </w:rPr>
              <w:t>qc.dna_data_qc.brca_cover_ratio_num</w:t>
            </w:r>
            <w:proofErr w:type="spellEnd"/>
            <w:r w:rsidRPr="008D3D34">
              <w:rPr>
                <w:rFonts w:eastAsia="思源黑体 Medium"/>
                <w:spacing w:val="6"/>
              </w:rPr>
              <w:t xml:space="preserve"> &gt;=0.95 and </w:t>
            </w:r>
            <w:proofErr w:type="spellStart"/>
            <w:r w:rsidRPr="008D3D34">
              <w:rPr>
                <w:rFonts w:eastAsia="思源黑体 Medium"/>
                <w:spacing w:val="6"/>
              </w:rPr>
              <w:t>qc.dna_data_qc.cover_ratio_num</w:t>
            </w:r>
            <w:proofErr w:type="spellEnd"/>
            <w:r w:rsidRPr="008D3D34">
              <w:rPr>
                <w:rFonts w:eastAsia="思源黑体 Medium"/>
                <w:spacing w:val="6"/>
              </w:rPr>
              <w:t xml:space="preserve"> &gt;=0.95 and </w:t>
            </w:r>
            <w:proofErr w:type="spellStart"/>
            <w:r w:rsidRPr="008D3D34">
              <w:rPr>
                <w:rFonts w:eastAsia="思源黑体 Medium"/>
                <w:spacing w:val="6"/>
              </w:rPr>
              <w:t>qc.dna_data_qc.baf_noise_num</w:t>
            </w:r>
            <w:proofErr w:type="spellEnd"/>
            <w:r w:rsidRPr="008D3D34">
              <w:rPr>
                <w:rFonts w:eastAsia="思源黑体 Medium"/>
                <w:spacing w:val="6"/>
              </w:rPr>
              <w:t xml:space="preserve"> &lt;=0.05 and </w:t>
            </w:r>
            <w:proofErr w:type="spellStart"/>
            <w:r w:rsidRPr="008D3D34">
              <w:rPr>
                <w:rFonts w:eastAsia="思源黑体 Medium"/>
                <w:spacing w:val="6"/>
              </w:rPr>
              <w:t>qc.dna_data_qc.depth_noise_num</w:t>
            </w:r>
            <w:proofErr w:type="spellEnd"/>
            <w:r w:rsidRPr="008D3D34">
              <w:rPr>
                <w:rFonts w:eastAsia="思源黑体 Medium"/>
                <w:spacing w:val="6"/>
              </w:rPr>
              <w:t xml:space="preserve"> &lt;=0.35%}</w:t>
            </w:r>
          </w:p>
          <w:p w14:paraId="76EA5D0D"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 xml:space="preserve">{%p if </w:t>
            </w:r>
            <w:proofErr w:type="spellStart"/>
            <w:proofErr w:type="gramStart"/>
            <w:r w:rsidRPr="008D3D34">
              <w:rPr>
                <w:rFonts w:eastAsia="思源黑体 Medium"/>
                <w:spacing w:val="6"/>
              </w:rPr>
              <w:t>sample.tumor</w:t>
            </w:r>
            <w:proofErr w:type="gramEnd"/>
            <w:r w:rsidRPr="008D3D34">
              <w:rPr>
                <w:rFonts w:eastAsia="思源黑体 Medium"/>
                <w:spacing w:val="6"/>
              </w:rPr>
              <w:t>_content</w:t>
            </w:r>
            <w:proofErr w:type="spellEnd"/>
            <w:r w:rsidRPr="008D3D34">
              <w:rPr>
                <w:rFonts w:eastAsia="思源黑体 Medium"/>
                <w:spacing w:val="6"/>
              </w:rPr>
              <w:t>%}</w:t>
            </w:r>
          </w:p>
          <w:p w14:paraId="1800C4EB"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 xml:space="preserve">{%p if </w:t>
            </w:r>
            <w:proofErr w:type="spellStart"/>
            <w:r w:rsidRPr="008D3D34">
              <w:rPr>
                <w:rFonts w:eastAsia="思源黑体 Medium"/>
                <w:spacing w:val="6"/>
              </w:rPr>
              <w:t>lib_quality_control.lib_dna_qc</w:t>
            </w:r>
            <w:proofErr w:type="spellEnd"/>
            <w:r w:rsidRPr="008D3D34">
              <w:rPr>
                <w:rFonts w:eastAsia="思源黑体 Medium"/>
                <w:spacing w:val="6"/>
              </w:rPr>
              <w:t xml:space="preserve"> and </w:t>
            </w:r>
            <w:proofErr w:type="spellStart"/>
            <w:r w:rsidRPr="008D3D34">
              <w:rPr>
                <w:rFonts w:eastAsia="思源黑体 Medium"/>
                <w:spacing w:val="6"/>
              </w:rPr>
              <w:t>lib_quality_control.lib_dna_qc.dna_qty</w:t>
            </w:r>
            <w:proofErr w:type="spellEnd"/>
            <w:r w:rsidRPr="008D3D34">
              <w:rPr>
                <w:rFonts w:eastAsia="思源黑体 Medium"/>
                <w:spacing w:val="6"/>
              </w:rPr>
              <w:t>%}</w:t>
            </w:r>
          </w:p>
          <w:p w14:paraId="708F3553"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 xml:space="preserve">{%p if </w:t>
            </w:r>
            <w:proofErr w:type="spellStart"/>
            <w:r w:rsidRPr="008D3D34">
              <w:rPr>
                <w:rFonts w:eastAsia="思源黑体 Medium"/>
                <w:spacing w:val="6"/>
              </w:rPr>
              <w:t>lib_quality_control.lib_dna_qc</w:t>
            </w:r>
            <w:proofErr w:type="spellEnd"/>
            <w:r w:rsidRPr="008D3D34">
              <w:rPr>
                <w:rFonts w:eastAsia="思源黑体 Medium"/>
                <w:spacing w:val="6"/>
              </w:rPr>
              <w:t xml:space="preserve"> and </w:t>
            </w:r>
            <w:proofErr w:type="spellStart"/>
            <w:r w:rsidRPr="008D3D34">
              <w:rPr>
                <w:rFonts w:eastAsia="思源黑体 Medium"/>
                <w:spacing w:val="6"/>
              </w:rPr>
              <w:t>lib_quality_control.lib_dna_</w:t>
            </w:r>
            <w:proofErr w:type="gramStart"/>
            <w:r w:rsidRPr="008D3D34">
              <w:rPr>
                <w:rFonts w:eastAsia="思源黑体 Medium"/>
                <w:spacing w:val="6"/>
              </w:rPr>
              <w:t>qc.library</w:t>
            </w:r>
            <w:proofErr w:type="gramEnd"/>
            <w:r w:rsidRPr="008D3D34">
              <w:rPr>
                <w:rFonts w:eastAsia="思源黑体 Medium"/>
                <w:spacing w:val="6"/>
              </w:rPr>
              <w:t>_concn</w:t>
            </w:r>
            <w:proofErr w:type="spellEnd"/>
            <w:r w:rsidRPr="008D3D34">
              <w:rPr>
                <w:rFonts w:eastAsia="思源黑体 Medium"/>
                <w:spacing w:val="6"/>
              </w:rPr>
              <w:t xml:space="preserve"> %}</w:t>
            </w:r>
          </w:p>
          <w:p w14:paraId="40FD95B5"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 xml:space="preserve">{% if </w:t>
            </w:r>
            <w:proofErr w:type="spellStart"/>
            <w:r w:rsidRPr="008D3D34">
              <w:rPr>
                <w:rFonts w:eastAsia="思源黑体 Medium"/>
                <w:spacing w:val="6"/>
              </w:rPr>
              <w:t>sample.tumor_content</w:t>
            </w:r>
            <w:proofErr w:type="spellEnd"/>
            <w:r w:rsidRPr="008D3D34">
              <w:rPr>
                <w:rFonts w:eastAsia="思源黑体 Medium"/>
                <w:spacing w:val="6"/>
              </w:rPr>
              <w:t xml:space="preserve"> |replace(“%”,</w:t>
            </w:r>
            <w:proofErr w:type="gramStart"/>
            <w:r w:rsidRPr="008D3D34">
              <w:rPr>
                <w:rFonts w:eastAsia="思源黑体 Medium"/>
                <w:spacing w:val="6"/>
              </w:rPr>
              <w:t>””</w:t>
            </w:r>
            <w:proofErr w:type="gramEnd"/>
            <w:r w:rsidRPr="008D3D34">
              <w:rPr>
                <w:rFonts w:eastAsia="思源黑体 Medium"/>
                <w:spacing w:val="6"/>
              </w:rPr>
              <w:t xml:space="preserve">)|float &gt;=30 and </w:t>
            </w:r>
            <w:proofErr w:type="spellStart"/>
            <w:r w:rsidRPr="008D3D34">
              <w:rPr>
                <w:rFonts w:eastAsia="思源黑体 Medium"/>
                <w:spacing w:val="6"/>
              </w:rPr>
              <w:t>lib_quality_control.lib_dna_qc.dna_qty</w:t>
            </w:r>
            <w:proofErr w:type="spellEnd"/>
            <w:r w:rsidRPr="008D3D34">
              <w:rPr>
                <w:rFonts w:eastAsia="思源黑体 Medium"/>
                <w:spacing w:val="6"/>
              </w:rPr>
              <w:t xml:space="preserve"> |float &gt;=50 and </w:t>
            </w:r>
            <w:proofErr w:type="spellStart"/>
            <w:r w:rsidRPr="008D3D34">
              <w:rPr>
                <w:rFonts w:eastAsia="思源黑体 Medium"/>
                <w:spacing w:val="6"/>
              </w:rPr>
              <w:t>lib_quality_control.lib_dna_qc.library_concn|float</w:t>
            </w:r>
            <w:proofErr w:type="spellEnd"/>
            <w:r w:rsidRPr="008D3D34">
              <w:rPr>
                <w:rFonts w:eastAsia="思源黑体 Medium"/>
                <w:spacing w:val="6"/>
              </w:rPr>
              <w:t xml:space="preserve"> &gt;= 20%}</w:t>
            </w:r>
            <w:r w:rsidRPr="008D3D34">
              <w:rPr>
                <w:rFonts w:eastAsia="思源黑体 Medium"/>
                <w:spacing w:val="6"/>
              </w:rPr>
              <w:t>合格</w:t>
            </w:r>
            <w:r w:rsidRPr="008D3D34">
              <w:rPr>
                <w:rFonts w:eastAsia="思源黑体 Medium"/>
                <w:spacing w:val="6"/>
              </w:rPr>
              <w:t>{% else%}</w:t>
            </w:r>
            <w:r w:rsidRPr="008D3D34">
              <w:rPr>
                <w:rFonts w:eastAsia="思源黑体 Medium"/>
                <w:spacing w:val="6"/>
              </w:rPr>
              <w:t>风险</w:t>
            </w:r>
            <w:r w:rsidRPr="008D3D34">
              <w:rPr>
                <w:rFonts w:eastAsia="思源黑体 Medium"/>
                <w:spacing w:val="6"/>
              </w:rPr>
              <w:t>{% endif%}</w:t>
            </w:r>
          </w:p>
          <w:p w14:paraId="5B65119A"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else%}</w:t>
            </w:r>
          </w:p>
          <w:p w14:paraId="4F611A69"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 xml:space="preserve">{% if </w:t>
            </w:r>
            <w:proofErr w:type="spellStart"/>
            <w:r w:rsidRPr="008D3D34">
              <w:rPr>
                <w:rFonts w:eastAsia="思源黑体 Medium"/>
                <w:spacing w:val="6"/>
              </w:rPr>
              <w:t>sample.tumor_content</w:t>
            </w:r>
            <w:proofErr w:type="spellEnd"/>
            <w:r w:rsidRPr="008D3D34">
              <w:rPr>
                <w:rFonts w:eastAsia="思源黑体 Medium"/>
                <w:spacing w:val="6"/>
              </w:rPr>
              <w:t xml:space="preserve"> |replace(“%”,</w:t>
            </w:r>
            <w:proofErr w:type="gramStart"/>
            <w:r w:rsidRPr="008D3D34">
              <w:rPr>
                <w:rFonts w:eastAsia="思源黑体 Medium"/>
                <w:spacing w:val="6"/>
              </w:rPr>
              <w:t>””</w:t>
            </w:r>
            <w:proofErr w:type="gramEnd"/>
            <w:r w:rsidRPr="008D3D34">
              <w:rPr>
                <w:rFonts w:eastAsia="思源黑体 Medium"/>
                <w:spacing w:val="6"/>
              </w:rPr>
              <w:t xml:space="preserve">)|float &gt;=30 and </w:t>
            </w:r>
            <w:proofErr w:type="spellStart"/>
            <w:r w:rsidRPr="008D3D34">
              <w:rPr>
                <w:rFonts w:eastAsia="思源黑体 Medium"/>
                <w:spacing w:val="6"/>
              </w:rPr>
              <w:t>lib_quality_control.lib_dna_qc.dna_qty</w:t>
            </w:r>
            <w:proofErr w:type="spellEnd"/>
            <w:r w:rsidRPr="008D3D34">
              <w:rPr>
                <w:rFonts w:eastAsia="思源黑体 Medium"/>
                <w:spacing w:val="6"/>
              </w:rPr>
              <w:t xml:space="preserve"> |float &gt;=50%}</w:t>
            </w:r>
            <w:r w:rsidRPr="008D3D34">
              <w:rPr>
                <w:rFonts w:eastAsia="思源黑体 Medium"/>
                <w:spacing w:val="6"/>
              </w:rPr>
              <w:t>合格（</w:t>
            </w:r>
            <w:proofErr w:type="gramStart"/>
            <w:r w:rsidRPr="008D3D34">
              <w:rPr>
                <w:rFonts w:eastAsia="思源黑体 Medium"/>
                <w:spacing w:val="6"/>
              </w:rPr>
              <w:t>质控项有</w:t>
            </w:r>
            <w:proofErr w:type="gramEnd"/>
            <w:r w:rsidRPr="008D3D34">
              <w:rPr>
                <w:rFonts w:eastAsia="思源黑体 Medium"/>
                <w:spacing w:val="6"/>
              </w:rPr>
              <w:t>缺失，请补齐数据后自行评估）</w:t>
            </w:r>
            <w:r w:rsidRPr="008D3D34">
              <w:rPr>
                <w:rFonts w:eastAsia="思源黑体 Medium"/>
                <w:spacing w:val="6"/>
              </w:rPr>
              <w:t>{% else%}</w:t>
            </w:r>
            <w:r w:rsidRPr="008D3D34">
              <w:rPr>
                <w:rFonts w:eastAsia="思源黑体 Medium"/>
                <w:spacing w:val="6"/>
              </w:rPr>
              <w:t>风险</w:t>
            </w:r>
            <w:r w:rsidRPr="008D3D34">
              <w:rPr>
                <w:rFonts w:eastAsia="思源黑体 Medium"/>
                <w:spacing w:val="6"/>
              </w:rPr>
              <w:t>{% endif%}</w:t>
            </w:r>
          </w:p>
          <w:p w14:paraId="5B3F0356"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endif%}</w:t>
            </w:r>
          </w:p>
          <w:p w14:paraId="1B6FE83D"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else%}</w:t>
            </w:r>
          </w:p>
          <w:p w14:paraId="2F2D3883"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 xml:space="preserve">{%p if </w:t>
            </w:r>
            <w:proofErr w:type="spellStart"/>
            <w:r w:rsidRPr="008D3D34">
              <w:rPr>
                <w:rFonts w:eastAsia="思源黑体 Medium"/>
                <w:spacing w:val="6"/>
              </w:rPr>
              <w:t>lib_quality_control.lib_dna_qc</w:t>
            </w:r>
            <w:proofErr w:type="spellEnd"/>
            <w:r w:rsidRPr="008D3D34">
              <w:rPr>
                <w:rFonts w:eastAsia="思源黑体 Medium"/>
                <w:spacing w:val="6"/>
              </w:rPr>
              <w:t xml:space="preserve"> and </w:t>
            </w:r>
            <w:proofErr w:type="spellStart"/>
            <w:r w:rsidRPr="008D3D34">
              <w:rPr>
                <w:rFonts w:eastAsia="思源黑体 Medium"/>
                <w:spacing w:val="6"/>
              </w:rPr>
              <w:t>lib_quality_control.lib_dna_</w:t>
            </w:r>
            <w:proofErr w:type="gramStart"/>
            <w:r w:rsidRPr="008D3D34">
              <w:rPr>
                <w:rFonts w:eastAsia="思源黑体 Medium"/>
                <w:spacing w:val="6"/>
              </w:rPr>
              <w:t>qc.library</w:t>
            </w:r>
            <w:proofErr w:type="gramEnd"/>
            <w:r w:rsidRPr="008D3D34">
              <w:rPr>
                <w:rFonts w:eastAsia="思源黑体 Medium"/>
                <w:spacing w:val="6"/>
              </w:rPr>
              <w:t>_concn</w:t>
            </w:r>
            <w:proofErr w:type="spellEnd"/>
            <w:r w:rsidRPr="008D3D34">
              <w:rPr>
                <w:rFonts w:eastAsia="思源黑体 Medium"/>
                <w:spacing w:val="6"/>
              </w:rPr>
              <w:t xml:space="preserve"> %}</w:t>
            </w:r>
          </w:p>
          <w:p w14:paraId="74DDD6F3"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 xml:space="preserve">{% if </w:t>
            </w:r>
            <w:proofErr w:type="spellStart"/>
            <w:r w:rsidRPr="008D3D34">
              <w:rPr>
                <w:rFonts w:eastAsia="思源黑体 Medium"/>
                <w:spacing w:val="6"/>
              </w:rPr>
              <w:t>sample.tumor_content</w:t>
            </w:r>
            <w:proofErr w:type="spellEnd"/>
            <w:r w:rsidRPr="008D3D34">
              <w:rPr>
                <w:rFonts w:eastAsia="思源黑体 Medium"/>
                <w:spacing w:val="6"/>
              </w:rPr>
              <w:t xml:space="preserve"> |replace(“%”,</w:t>
            </w:r>
            <w:proofErr w:type="gramStart"/>
            <w:r w:rsidRPr="008D3D34">
              <w:rPr>
                <w:rFonts w:eastAsia="思源黑体 Medium"/>
                <w:spacing w:val="6"/>
              </w:rPr>
              <w:t>””</w:t>
            </w:r>
            <w:proofErr w:type="gramEnd"/>
            <w:r w:rsidRPr="008D3D34">
              <w:rPr>
                <w:rFonts w:eastAsia="思源黑体 Medium"/>
                <w:spacing w:val="6"/>
              </w:rPr>
              <w:t xml:space="preserve">)|float &gt;=30 and </w:t>
            </w:r>
            <w:proofErr w:type="spellStart"/>
            <w:r w:rsidRPr="008D3D34">
              <w:rPr>
                <w:rFonts w:eastAsia="思源黑体 Medium"/>
                <w:spacing w:val="6"/>
              </w:rPr>
              <w:lastRenderedPageBreak/>
              <w:t>lib_quality_control.lib_dna_qc.library_concn|float</w:t>
            </w:r>
            <w:proofErr w:type="spellEnd"/>
            <w:r w:rsidRPr="008D3D34">
              <w:rPr>
                <w:rFonts w:eastAsia="思源黑体 Medium"/>
                <w:spacing w:val="6"/>
              </w:rPr>
              <w:t xml:space="preserve"> &gt;= 20%}</w:t>
            </w:r>
            <w:r w:rsidRPr="008D3D34">
              <w:rPr>
                <w:rFonts w:eastAsia="思源黑体 Medium"/>
                <w:spacing w:val="6"/>
              </w:rPr>
              <w:t>合格（</w:t>
            </w:r>
            <w:proofErr w:type="gramStart"/>
            <w:r w:rsidRPr="008D3D34">
              <w:rPr>
                <w:rFonts w:eastAsia="思源黑体 Medium"/>
                <w:spacing w:val="6"/>
              </w:rPr>
              <w:t>质控项有</w:t>
            </w:r>
            <w:proofErr w:type="gramEnd"/>
            <w:r w:rsidRPr="008D3D34">
              <w:rPr>
                <w:rFonts w:eastAsia="思源黑体 Medium"/>
                <w:spacing w:val="6"/>
              </w:rPr>
              <w:t>缺失，请补齐数据后自行评估）</w:t>
            </w:r>
            <w:r w:rsidRPr="008D3D34">
              <w:rPr>
                <w:rFonts w:eastAsia="思源黑体 Medium"/>
                <w:spacing w:val="6"/>
              </w:rPr>
              <w:t>{% else%}</w:t>
            </w:r>
            <w:r w:rsidRPr="008D3D34">
              <w:rPr>
                <w:rFonts w:eastAsia="思源黑体 Medium"/>
                <w:spacing w:val="6"/>
              </w:rPr>
              <w:t>风险</w:t>
            </w:r>
            <w:r w:rsidRPr="008D3D34">
              <w:rPr>
                <w:rFonts w:eastAsia="思源黑体 Medium"/>
                <w:spacing w:val="6"/>
              </w:rPr>
              <w:t>{% endif%}</w:t>
            </w:r>
          </w:p>
          <w:p w14:paraId="7D8C0E8D"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else%}</w:t>
            </w:r>
          </w:p>
          <w:p w14:paraId="0117352E"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 xml:space="preserve">{% if </w:t>
            </w:r>
            <w:proofErr w:type="spellStart"/>
            <w:r w:rsidRPr="008D3D34">
              <w:rPr>
                <w:rFonts w:eastAsia="思源黑体 Medium"/>
                <w:spacing w:val="6"/>
              </w:rPr>
              <w:t>sample.tumor_content</w:t>
            </w:r>
            <w:proofErr w:type="spellEnd"/>
            <w:r w:rsidRPr="008D3D34">
              <w:rPr>
                <w:rFonts w:eastAsia="思源黑体 Medium"/>
                <w:spacing w:val="6"/>
              </w:rPr>
              <w:t xml:space="preserve"> |replace(“%”,</w:t>
            </w:r>
            <w:proofErr w:type="gramStart"/>
            <w:r w:rsidRPr="008D3D34">
              <w:rPr>
                <w:rFonts w:eastAsia="思源黑体 Medium"/>
                <w:spacing w:val="6"/>
              </w:rPr>
              <w:t>””</w:t>
            </w:r>
            <w:proofErr w:type="gramEnd"/>
            <w:r w:rsidRPr="008D3D34">
              <w:rPr>
                <w:rFonts w:eastAsia="思源黑体 Medium"/>
                <w:spacing w:val="6"/>
              </w:rPr>
              <w:t>)|float &gt;=30%}</w:t>
            </w:r>
            <w:r w:rsidRPr="008D3D34">
              <w:rPr>
                <w:rFonts w:eastAsia="思源黑体 Medium"/>
                <w:spacing w:val="6"/>
              </w:rPr>
              <w:t>合格（</w:t>
            </w:r>
            <w:proofErr w:type="gramStart"/>
            <w:r w:rsidRPr="008D3D34">
              <w:rPr>
                <w:rFonts w:eastAsia="思源黑体 Medium"/>
                <w:spacing w:val="6"/>
              </w:rPr>
              <w:t>质控项有</w:t>
            </w:r>
            <w:proofErr w:type="gramEnd"/>
            <w:r w:rsidRPr="008D3D34">
              <w:rPr>
                <w:rFonts w:eastAsia="思源黑体 Medium"/>
                <w:spacing w:val="6"/>
              </w:rPr>
              <w:t>缺失，请补齐数据后自行评估）</w:t>
            </w:r>
            <w:r w:rsidRPr="008D3D34">
              <w:rPr>
                <w:rFonts w:eastAsia="思源黑体 Medium"/>
                <w:spacing w:val="6"/>
              </w:rPr>
              <w:t>{% else%}</w:t>
            </w:r>
            <w:r w:rsidRPr="008D3D34">
              <w:rPr>
                <w:rFonts w:eastAsia="思源黑体 Medium"/>
                <w:spacing w:val="6"/>
              </w:rPr>
              <w:t>风险</w:t>
            </w:r>
            <w:r w:rsidRPr="008D3D34">
              <w:rPr>
                <w:rFonts w:eastAsia="思源黑体 Medium"/>
                <w:spacing w:val="6"/>
              </w:rPr>
              <w:t>{% endif%}</w:t>
            </w:r>
          </w:p>
          <w:p w14:paraId="725FE639"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endif%}</w:t>
            </w:r>
          </w:p>
          <w:p w14:paraId="6410019B"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endif%}</w:t>
            </w:r>
          </w:p>
          <w:p w14:paraId="551A8813"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else%}</w:t>
            </w:r>
          </w:p>
          <w:p w14:paraId="75E328E6"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 xml:space="preserve">{%p if </w:t>
            </w:r>
            <w:proofErr w:type="spellStart"/>
            <w:r w:rsidRPr="008D3D34">
              <w:rPr>
                <w:rFonts w:eastAsia="思源黑体 Medium"/>
                <w:spacing w:val="6"/>
              </w:rPr>
              <w:t>lib_quality_control.lib_dna_qc</w:t>
            </w:r>
            <w:proofErr w:type="spellEnd"/>
            <w:r w:rsidRPr="008D3D34">
              <w:rPr>
                <w:rFonts w:eastAsia="思源黑体 Medium"/>
                <w:spacing w:val="6"/>
              </w:rPr>
              <w:t xml:space="preserve"> and </w:t>
            </w:r>
            <w:proofErr w:type="spellStart"/>
            <w:r w:rsidRPr="008D3D34">
              <w:rPr>
                <w:rFonts w:eastAsia="思源黑体 Medium"/>
                <w:spacing w:val="6"/>
              </w:rPr>
              <w:t>lib_quality_control.lib_dna_qc.dna_qty</w:t>
            </w:r>
            <w:proofErr w:type="spellEnd"/>
            <w:r w:rsidRPr="008D3D34">
              <w:rPr>
                <w:rFonts w:eastAsia="思源黑体 Medium"/>
                <w:spacing w:val="6"/>
              </w:rPr>
              <w:t>%}</w:t>
            </w:r>
          </w:p>
          <w:p w14:paraId="26A50441"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 xml:space="preserve">{%p if </w:t>
            </w:r>
            <w:proofErr w:type="spellStart"/>
            <w:r w:rsidRPr="008D3D34">
              <w:rPr>
                <w:rFonts w:eastAsia="思源黑体 Medium"/>
                <w:spacing w:val="6"/>
              </w:rPr>
              <w:t>lib_quality_control.lib_dna_qc</w:t>
            </w:r>
            <w:proofErr w:type="spellEnd"/>
            <w:r w:rsidRPr="008D3D34">
              <w:rPr>
                <w:rFonts w:eastAsia="思源黑体 Medium"/>
                <w:spacing w:val="6"/>
              </w:rPr>
              <w:t xml:space="preserve"> and </w:t>
            </w:r>
            <w:proofErr w:type="spellStart"/>
            <w:r w:rsidRPr="008D3D34">
              <w:rPr>
                <w:rFonts w:eastAsia="思源黑体 Medium"/>
                <w:spacing w:val="6"/>
              </w:rPr>
              <w:t>lib_quality_control.lib_dna_</w:t>
            </w:r>
            <w:proofErr w:type="gramStart"/>
            <w:r w:rsidRPr="008D3D34">
              <w:rPr>
                <w:rFonts w:eastAsia="思源黑体 Medium"/>
                <w:spacing w:val="6"/>
              </w:rPr>
              <w:t>qc.library</w:t>
            </w:r>
            <w:proofErr w:type="gramEnd"/>
            <w:r w:rsidRPr="008D3D34">
              <w:rPr>
                <w:rFonts w:eastAsia="思源黑体 Medium"/>
                <w:spacing w:val="6"/>
              </w:rPr>
              <w:t>_concn</w:t>
            </w:r>
            <w:proofErr w:type="spellEnd"/>
            <w:r w:rsidRPr="008D3D34">
              <w:rPr>
                <w:rFonts w:eastAsia="思源黑体 Medium"/>
                <w:spacing w:val="6"/>
              </w:rPr>
              <w:t xml:space="preserve"> %}</w:t>
            </w:r>
          </w:p>
          <w:p w14:paraId="23A0FF77"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 xml:space="preserve">{%p if </w:t>
            </w:r>
            <w:proofErr w:type="spellStart"/>
            <w:r w:rsidRPr="008D3D34">
              <w:rPr>
                <w:rFonts w:eastAsia="思源黑体 Medium"/>
                <w:spacing w:val="6"/>
              </w:rPr>
              <w:t>lib_quality_control.lib_dna_qc.dna_qty</w:t>
            </w:r>
            <w:proofErr w:type="spellEnd"/>
            <w:r w:rsidRPr="008D3D34">
              <w:rPr>
                <w:rFonts w:eastAsia="思源黑体 Medium"/>
                <w:spacing w:val="6"/>
              </w:rPr>
              <w:t xml:space="preserve"> |float &gt;=50 and </w:t>
            </w:r>
            <w:proofErr w:type="spellStart"/>
            <w:r w:rsidRPr="008D3D34">
              <w:rPr>
                <w:rFonts w:eastAsia="思源黑体 Medium"/>
                <w:spacing w:val="6"/>
              </w:rPr>
              <w:t>lib_quality_control.lib_dna_</w:t>
            </w:r>
            <w:proofErr w:type="gramStart"/>
            <w:r w:rsidRPr="008D3D34">
              <w:rPr>
                <w:rFonts w:eastAsia="思源黑体 Medium"/>
                <w:spacing w:val="6"/>
              </w:rPr>
              <w:t>qc.library</w:t>
            </w:r>
            <w:proofErr w:type="gramEnd"/>
            <w:r w:rsidRPr="008D3D34">
              <w:rPr>
                <w:rFonts w:eastAsia="思源黑体 Medium"/>
                <w:spacing w:val="6"/>
              </w:rPr>
              <w:t>_concn|float</w:t>
            </w:r>
            <w:proofErr w:type="spellEnd"/>
            <w:r w:rsidRPr="008D3D34">
              <w:rPr>
                <w:rFonts w:eastAsia="思源黑体 Medium"/>
                <w:spacing w:val="6"/>
              </w:rPr>
              <w:t xml:space="preserve"> &gt;= 20%}</w:t>
            </w:r>
          </w:p>
          <w:p w14:paraId="72754780" w14:textId="77777777" w:rsidR="008D3D34" w:rsidRPr="008D3D34" w:rsidRDefault="008D3D34" w:rsidP="008D3D34">
            <w:pPr>
              <w:spacing w:after="0" w:line="240" w:lineRule="exact"/>
              <w:jc w:val="left"/>
              <w:rPr>
                <w:rFonts w:eastAsia="思源黑体 Medium"/>
                <w:spacing w:val="6"/>
              </w:rPr>
            </w:pPr>
            <w:r w:rsidRPr="008D3D34">
              <w:rPr>
                <w:rFonts w:eastAsia="思源黑体 Medium" w:hint="eastAsia"/>
                <w:spacing w:val="6"/>
              </w:rPr>
              <w:t>合格</w:t>
            </w:r>
          </w:p>
          <w:p w14:paraId="18450073"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else%}</w:t>
            </w:r>
          </w:p>
          <w:p w14:paraId="2A2EF480" w14:textId="77777777" w:rsidR="008D3D34" w:rsidRPr="008D3D34" w:rsidRDefault="008D3D34" w:rsidP="008D3D34">
            <w:pPr>
              <w:spacing w:after="0" w:line="240" w:lineRule="exact"/>
              <w:jc w:val="left"/>
              <w:rPr>
                <w:rFonts w:eastAsia="思源黑体 Medium"/>
                <w:spacing w:val="6"/>
              </w:rPr>
            </w:pPr>
            <w:r w:rsidRPr="008D3D34">
              <w:rPr>
                <w:rFonts w:eastAsia="思源黑体 Medium" w:hint="eastAsia"/>
                <w:spacing w:val="6"/>
              </w:rPr>
              <w:t>风险</w:t>
            </w:r>
          </w:p>
          <w:p w14:paraId="6666993B"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endif%}</w:t>
            </w:r>
          </w:p>
          <w:p w14:paraId="09115842"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else%}</w:t>
            </w:r>
          </w:p>
          <w:p w14:paraId="79739E0F"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 xml:space="preserve">{%p if </w:t>
            </w:r>
            <w:proofErr w:type="spellStart"/>
            <w:r w:rsidRPr="008D3D34">
              <w:rPr>
                <w:rFonts w:eastAsia="思源黑体 Medium"/>
                <w:spacing w:val="6"/>
              </w:rPr>
              <w:t>lib_quality_control.lib_dna_qc.dna_qty</w:t>
            </w:r>
            <w:proofErr w:type="spellEnd"/>
            <w:r w:rsidRPr="008D3D34">
              <w:rPr>
                <w:rFonts w:eastAsia="思源黑体 Medium"/>
                <w:spacing w:val="6"/>
              </w:rPr>
              <w:t xml:space="preserve"> |float &gt;=50%}</w:t>
            </w:r>
          </w:p>
          <w:p w14:paraId="6383AD98" w14:textId="77777777" w:rsidR="008D3D34" w:rsidRPr="008D3D34" w:rsidRDefault="008D3D34" w:rsidP="008D3D34">
            <w:pPr>
              <w:spacing w:after="0" w:line="240" w:lineRule="exact"/>
              <w:jc w:val="left"/>
              <w:rPr>
                <w:rFonts w:eastAsia="思源黑体 Medium"/>
                <w:spacing w:val="6"/>
              </w:rPr>
            </w:pPr>
            <w:r w:rsidRPr="008D3D34">
              <w:rPr>
                <w:rFonts w:eastAsia="思源黑体 Medium" w:hint="eastAsia"/>
                <w:spacing w:val="6"/>
              </w:rPr>
              <w:t>合格（</w:t>
            </w:r>
            <w:proofErr w:type="gramStart"/>
            <w:r w:rsidRPr="008D3D34">
              <w:rPr>
                <w:rFonts w:eastAsia="思源黑体 Medium" w:hint="eastAsia"/>
                <w:spacing w:val="6"/>
              </w:rPr>
              <w:t>质控项有</w:t>
            </w:r>
            <w:proofErr w:type="gramEnd"/>
            <w:r w:rsidRPr="008D3D34">
              <w:rPr>
                <w:rFonts w:eastAsia="思源黑体 Medium" w:hint="eastAsia"/>
                <w:spacing w:val="6"/>
              </w:rPr>
              <w:t>缺失，请补齐数据后自行评估）</w:t>
            </w:r>
          </w:p>
          <w:p w14:paraId="4DA77BB5"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else%}</w:t>
            </w:r>
          </w:p>
          <w:p w14:paraId="2D41A047" w14:textId="77777777" w:rsidR="008D3D34" w:rsidRPr="008D3D34" w:rsidRDefault="008D3D34" w:rsidP="008D3D34">
            <w:pPr>
              <w:spacing w:after="0" w:line="240" w:lineRule="exact"/>
              <w:jc w:val="left"/>
              <w:rPr>
                <w:rFonts w:eastAsia="思源黑体 Medium"/>
                <w:spacing w:val="6"/>
              </w:rPr>
            </w:pPr>
            <w:r w:rsidRPr="008D3D34">
              <w:rPr>
                <w:rFonts w:eastAsia="思源黑体 Medium" w:hint="eastAsia"/>
                <w:spacing w:val="6"/>
              </w:rPr>
              <w:t>风险</w:t>
            </w:r>
          </w:p>
          <w:p w14:paraId="49AE8F3F"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endif%}</w:t>
            </w:r>
          </w:p>
          <w:p w14:paraId="48BA3A5B"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endif%}</w:t>
            </w:r>
          </w:p>
          <w:p w14:paraId="2B5D8010"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else%}</w:t>
            </w:r>
          </w:p>
          <w:p w14:paraId="3D06B8D5"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 xml:space="preserve">{%p if </w:t>
            </w:r>
            <w:proofErr w:type="spellStart"/>
            <w:r w:rsidRPr="008D3D34">
              <w:rPr>
                <w:rFonts w:eastAsia="思源黑体 Medium"/>
                <w:spacing w:val="6"/>
              </w:rPr>
              <w:t>lib_quality_control.lib_dna_qc</w:t>
            </w:r>
            <w:proofErr w:type="spellEnd"/>
            <w:r w:rsidRPr="008D3D34">
              <w:rPr>
                <w:rFonts w:eastAsia="思源黑体 Medium"/>
                <w:spacing w:val="6"/>
              </w:rPr>
              <w:t xml:space="preserve"> and </w:t>
            </w:r>
            <w:proofErr w:type="spellStart"/>
            <w:r w:rsidRPr="008D3D34">
              <w:rPr>
                <w:rFonts w:eastAsia="思源黑体 Medium"/>
                <w:spacing w:val="6"/>
              </w:rPr>
              <w:t>lib_quality_control.lib_dna_</w:t>
            </w:r>
            <w:proofErr w:type="gramStart"/>
            <w:r w:rsidRPr="008D3D34">
              <w:rPr>
                <w:rFonts w:eastAsia="思源黑体 Medium"/>
                <w:spacing w:val="6"/>
              </w:rPr>
              <w:t>qc.library</w:t>
            </w:r>
            <w:proofErr w:type="gramEnd"/>
            <w:r w:rsidRPr="008D3D34">
              <w:rPr>
                <w:rFonts w:eastAsia="思源黑体 Medium"/>
                <w:spacing w:val="6"/>
              </w:rPr>
              <w:t>_concn</w:t>
            </w:r>
            <w:proofErr w:type="spellEnd"/>
            <w:r w:rsidRPr="008D3D34">
              <w:rPr>
                <w:rFonts w:eastAsia="思源黑体 Medium"/>
                <w:spacing w:val="6"/>
              </w:rPr>
              <w:t xml:space="preserve"> %}</w:t>
            </w:r>
          </w:p>
          <w:p w14:paraId="45EDA71C"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 xml:space="preserve">{%p if </w:t>
            </w:r>
            <w:proofErr w:type="spellStart"/>
            <w:r w:rsidRPr="008D3D34">
              <w:rPr>
                <w:rFonts w:eastAsia="思源黑体 Medium"/>
                <w:spacing w:val="6"/>
              </w:rPr>
              <w:t>lib_quality_control.lib_dna_</w:t>
            </w:r>
            <w:proofErr w:type="gramStart"/>
            <w:r w:rsidRPr="008D3D34">
              <w:rPr>
                <w:rFonts w:eastAsia="思源黑体 Medium"/>
                <w:spacing w:val="6"/>
              </w:rPr>
              <w:t>qc.library</w:t>
            </w:r>
            <w:proofErr w:type="gramEnd"/>
            <w:r w:rsidRPr="008D3D34">
              <w:rPr>
                <w:rFonts w:eastAsia="思源黑体 Medium"/>
                <w:spacing w:val="6"/>
              </w:rPr>
              <w:t>_concn|float</w:t>
            </w:r>
            <w:proofErr w:type="spellEnd"/>
            <w:r w:rsidRPr="008D3D34">
              <w:rPr>
                <w:rFonts w:eastAsia="思源黑体 Medium"/>
                <w:spacing w:val="6"/>
              </w:rPr>
              <w:t xml:space="preserve"> &gt;= 20%}</w:t>
            </w:r>
          </w:p>
          <w:p w14:paraId="4930ADF2" w14:textId="77777777" w:rsidR="008D3D34" w:rsidRPr="008D3D34" w:rsidRDefault="008D3D34" w:rsidP="008D3D34">
            <w:pPr>
              <w:spacing w:after="0" w:line="240" w:lineRule="exact"/>
              <w:jc w:val="left"/>
              <w:rPr>
                <w:rFonts w:eastAsia="思源黑体 Medium"/>
                <w:spacing w:val="6"/>
              </w:rPr>
            </w:pPr>
            <w:r w:rsidRPr="008D3D34">
              <w:rPr>
                <w:rFonts w:eastAsia="思源黑体 Medium" w:hint="eastAsia"/>
                <w:spacing w:val="6"/>
              </w:rPr>
              <w:t>合格（</w:t>
            </w:r>
            <w:proofErr w:type="gramStart"/>
            <w:r w:rsidRPr="008D3D34">
              <w:rPr>
                <w:rFonts w:eastAsia="思源黑体 Medium" w:hint="eastAsia"/>
                <w:spacing w:val="6"/>
              </w:rPr>
              <w:t>质控项有</w:t>
            </w:r>
            <w:proofErr w:type="gramEnd"/>
            <w:r w:rsidRPr="008D3D34">
              <w:rPr>
                <w:rFonts w:eastAsia="思源黑体 Medium" w:hint="eastAsia"/>
                <w:spacing w:val="6"/>
              </w:rPr>
              <w:t>缺失，请补齐数据后自行评估）</w:t>
            </w:r>
          </w:p>
          <w:p w14:paraId="6B8DEF68"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else%}</w:t>
            </w:r>
          </w:p>
          <w:p w14:paraId="3F266876" w14:textId="77777777" w:rsidR="008D3D34" w:rsidRPr="008D3D34" w:rsidRDefault="008D3D34" w:rsidP="008D3D34">
            <w:pPr>
              <w:spacing w:after="0" w:line="240" w:lineRule="exact"/>
              <w:jc w:val="left"/>
              <w:rPr>
                <w:rFonts w:eastAsia="思源黑体 Medium"/>
                <w:spacing w:val="6"/>
              </w:rPr>
            </w:pPr>
            <w:r w:rsidRPr="008D3D34">
              <w:rPr>
                <w:rFonts w:eastAsia="思源黑体 Medium" w:hint="eastAsia"/>
                <w:spacing w:val="6"/>
              </w:rPr>
              <w:t>风险</w:t>
            </w:r>
          </w:p>
          <w:p w14:paraId="3F823E20"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endif%}</w:t>
            </w:r>
          </w:p>
          <w:p w14:paraId="02962181"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else%}</w:t>
            </w:r>
          </w:p>
          <w:p w14:paraId="548FF71A" w14:textId="77777777" w:rsidR="008D3D34" w:rsidRPr="008D3D34" w:rsidRDefault="008D3D34" w:rsidP="008D3D34">
            <w:pPr>
              <w:spacing w:after="0" w:line="240" w:lineRule="exact"/>
              <w:jc w:val="left"/>
              <w:rPr>
                <w:rFonts w:eastAsia="思源黑体 Medium"/>
                <w:spacing w:val="6"/>
              </w:rPr>
            </w:pPr>
            <w:r w:rsidRPr="008D3D34">
              <w:rPr>
                <w:rFonts w:eastAsia="思源黑体 Medium" w:hint="eastAsia"/>
                <w:spacing w:val="6"/>
              </w:rPr>
              <w:t>合格（</w:t>
            </w:r>
            <w:proofErr w:type="gramStart"/>
            <w:r w:rsidRPr="008D3D34">
              <w:rPr>
                <w:rFonts w:eastAsia="思源黑体 Medium" w:hint="eastAsia"/>
                <w:spacing w:val="6"/>
              </w:rPr>
              <w:t>质控项有</w:t>
            </w:r>
            <w:proofErr w:type="gramEnd"/>
            <w:r w:rsidRPr="008D3D34">
              <w:rPr>
                <w:rFonts w:eastAsia="思源黑体 Medium" w:hint="eastAsia"/>
                <w:spacing w:val="6"/>
              </w:rPr>
              <w:t>缺失，请补齐数据后自行评估）</w:t>
            </w:r>
          </w:p>
          <w:p w14:paraId="320784DA"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endif%}</w:t>
            </w:r>
          </w:p>
          <w:p w14:paraId="658078F5"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endif%}</w:t>
            </w:r>
          </w:p>
          <w:p w14:paraId="0CAD4013"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endif%}</w:t>
            </w:r>
          </w:p>
          <w:p w14:paraId="6D7FD00C"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lastRenderedPageBreak/>
              <w:t>{%p else%}</w:t>
            </w:r>
          </w:p>
          <w:p w14:paraId="5B5D5092" w14:textId="77777777" w:rsidR="008D3D34" w:rsidRPr="008D3D34" w:rsidRDefault="008D3D34" w:rsidP="008D3D34">
            <w:pPr>
              <w:spacing w:after="0" w:line="240" w:lineRule="exact"/>
              <w:jc w:val="left"/>
              <w:rPr>
                <w:rFonts w:eastAsia="思源黑体 Medium"/>
                <w:spacing w:val="6"/>
              </w:rPr>
            </w:pPr>
            <w:r w:rsidRPr="008D3D34">
              <w:rPr>
                <w:rFonts w:eastAsia="思源黑体 Medium" w:hint="eastAsia"/>
                <w:spacing w:val="6"/>
              </w:rPr>
              <w:t>风险</w:t>
            </w:r>
          </w:p>
          <w:p w14:paraId="2EB5EC73" w14:textId="25E8E6C1" w:rsidR="00DB7C0D" w:rsidRPr="00DB7C0D" w:rsidRDefault="008D3D34" w:rsidP="008D3D34">
            <w:pPr>
              <w:spacing w:after="0" w:line="240" w:lineRule="exact"/>
              <w:jc w:val="left"/>
              <w:rPr>
                <w:rFonts w:eastAsia="思源黑体 Medium"/>
                <w:spacing w:val="6"/>
              </w:rPr>
            </w:pPr>
            <w:r w:rsidRPr="008D3D34">
              <w:rPr>
                <w:rFonts w:eastAsia="思源黑体 Medium"/>
                <w:spacing w:val="6"/>
              </w:rPr>
              <w:t>{%p endif%}</w:t>
            </w:r>
          </w:p>
        </w:tc>
      </w:tr>
      <w:tr w:rsidR="00B00635" w14:paraId="7F4D5D6A" w14:textId="77777777" w:rsidTr="000E3E65">
        <w:trPr>
          <w:trHeight w:val="417"/>
          <w:jc w:val="center"/>
        </w:trPr>
        <w:tc>
          <w:tcPr>
            <w:tcW w:w="1696" w:type="dxa"/>
            <w:tcBorders>
              <w:top w:val="single" w:sz="4" w:space="0" w:color="1E7648"/>
              <w:left w:val="nil"/>
              <w:bottom w:val="single" w:sz="4" w:space="0" w:color="1E7648"/>
              <w:right w:val="dashSmallGap" w:sz="4" w:space="0" w:color="BEBEBE"/>
            </w:tcBorders>
            <w:vAlign w:val="center"/>
          </w:tcPr>
          <w:p w14:paraId="6FEA5004"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lastRenderedPageBreak/>
              <w:t>检测方法</w:t>
            </w:r>
          </w:p>
        </w:tc>
        <w:tc>
          <w:tcPr>
            <w:tcW w:w="7937" w:type="dxa"/>
            <w:gridSpan w:val="3"/>
            <w:tcBorders>
              <w:top w:val="single" w:sz="4" w:space="0" w:color="1E7648"/>
              <w:left w:val="dashSmallGap" w:sz="4" w:space="0" w:color="BEBEBE"/>
              <w:bottom w:val="single" w:sz="4" w:space="0" w:color="1E7648"/>
              <w:right w:val="nil"/>
            </w:tcBorders>
            <w:vAlign w:val="center"/>
          </w:tcPr>
          <w:p w14:paraId="024FA9CA" w14:textId="77777777" w:rsidR="00B00635" w:rsidRDefault="002059E0">
            <w:pPr>
              <w:tabs>
                <w:tab w:val="left" w:pos="1134"/>
                <w:tab w:val="center" w:pos="1506"/>
              </w:tabs>
              <w:spacing w:after="0"/>
              <w:rPr>
                <w:rFonts w:eastAsia="思源黑体 Medium"/>
                <w:spacing w:val="6"/>
              </w:rPr>
            </w:pPr>
            <w:r>
              <w:rPr>
                <w:rFonts w:eastAsia="思源黑体 Medium"/>
                <w:spacing w:val="6"/>
              </w:rPr>
              <w:t>基于</w:t>
            </w:r>
            <w:r>
              <w:rPr>
                <w:rFonts w:eastAsia="思源黑体 Medium" w:hint="eastAsia"/>
                <w:spacing w:val="6"/>
              </w:rPr>
              <w:t>扩增子建库的</w:t>
            </w:r>
            <w:r>
              <w:rPr>
                <w:rFonts w:eastAsia="思源黑体 Medium"/>
                <w:spacing w:val="6"/>
              </w:rPr>
              <w:t>高通量测序</w:t>
            </w:r>
            <w:r>
              <w:rPr>
                <w:rFonts w:eastAsia="思源黑体 Medium"/>
                <w:spacing w:val="6"/>
              </w:rPr>
              <w:t>(NGS)</w:t>
            </w:r>
            <w:r>
              <w:rPr>
                <w:rFonts w:eastAsia="思源黑体 Medium"/>
                <w:spacing w:val="6"/>
              </w:rPr>
              <w:t>技术，</w:t>
            </w:r>
            <w:r>
              <w:rPr>
                <w:rFonts w:eastAsia="思源黑体 Medium" w:hint="eastAsia"/>
                <w:spacing w:val="6"/>
              </w:rPr>
              <w:t>ADXHS-tHRD-Complete_v1.4.1</w:t>
            </w:r>
            <w:r>
              <w:rPr>
                <w:rFonts w:eastAsia="思源黑体 Medium"/>
                <w:spacing w:val="6"/>
              </w:rPr>
              <w:t>分析流程，检测覆盖</w:t>
            </w:r>
            <w:r>
              <w:rPr>
                <w:rFonts w:eastAsia="思源黑体 Medium" w:hint="eastAsia"/>
                <w:spacing w:val="6"/>
              </w:rPr>
              <w:t>20</w:t>
            </w:r>
            <w:r>
              <w:rPr>
                <w:rFonts w:eastAsia="思源黑体 Medium"/>
                <w:spacing w:val="6"/>
              </w:rPr>
              <w:t>个基因的</w:t>
            </w:r>
            <w:r>
              <w:rPr>
                <w:rFonts w:eastAsia="思源黑体 Medium" w:hint="eastAsia"/>
                <w:spacing w:val="6"/>
              </w:rPr>
              <w:t>编码区和外显子</w:t>
            </w:r>
            <w:r>
              <w:rPr>
                <w:rFonts w:eastAsia="思源黑体 Medium" w:hint="eastAsia"/>
                <w:spacing w:val="6"/>
              </w:rPr>
              <w:t>-</w:t>
            </w:r>
            <w:r>
              <w:rPr>
                <w:rFonts w:eastAsia="思源黑体 Medium" w:hint="eastAsia"/>
                <w:spacing w:val="6"/>
              </w:rPr>
              <w:t>内含子</w:t>
            </w:r>
            <w:proofErr w:type="gramStart"/>
            <w:r>
              <w:rPr>
                <w:rFonts w:eastAsia="思源黑体 Medium" w:hint="eastAsia"/>
                <w:spacing w:val="6"/>
              </w:rPr>
              <w:t>连接区</w:t>
            </w:r>
            <w:proofErr w:type="gramEnd"/>
            <w:r>
              <w:rPr>
                <w:rFonts w:eastAsia="思源黑体 Medium" w:hint="eastAsia"/>
                <w:spacing w:val="6"/>
              </w:rPr>
              <w:t>以及基于分布在人类基因组上的</w:t>
            </w:r>
            <w:r>
              <w:rPr>
                <w:rFonts w:eastAsia="思源黑体 Medium" w:hint="eastAsia"/>
                <w:spacing w:val="6"/>
              </w:rPr>
              <w:t>SNP</w:t>
            </w:r>
            <w:r>
              <w:rPr>
                <w:rFonts w:eastAsia="思源黑体 Medium" w:hint="eastAsia"/>
                <w:spacing w:val="6"/>
              </w:rPr>
              <w:t>位点评估人类基因组同源重组修复缺陷状态。检测结果包含同源重组缺陷状态与覆盖范围内的点突变、小片段插入缺失突变。本产品可为患者使用</w:t>
            </w:r>
            <w:r>
              <w:rPr>
                <w:rFonts w:eastAsia="思源黑体 Medium" w:hint="eastAsia"/>
                <w:spacing w:val="6"/>
              </w:rPr>
              <w:t>PARP</w:t>
            </w:r>
            <w:r>
              <w:rPr>
                <w:rFonts w:eastAsia="思源黑体 Medium" w:hint="eastAsia"/>
                <w:spacing w:val="6"/>
              </w:rPr>
              <w:t>抑制剂和其他相关药物提供指导建议。</w:t>
            </w:r>
          </w:p>
        </w:tc>
      </w:tr>
    </w:tbl>
    <w:p w14:paraId="004FCC82" w14:textId="77777777" w:rsidR="00B00635" w:rsidRDefault="00B00635">
      <w:pPr>
        <w:rPr>
          <w:lang w:val="en-CA"/>
        </w:rPr>
      </w:pPr>
    </w:p>
    <w:p w14:paraId="4B2D9A4C" w14:textId="77777777" w:rsidR="00B00635" w:rsidRDefault="002059E0">
      <w:pPr>
        <w:pStyle w:val="af9"/>
        <w:outlineLvl w:val="0"/>
        <w:rPr>
          <w:rFonts w:ascii="思源黑体 Medium" w:eastAsia="思源黑体 Medium" w:hAnsi="思源黑体 Medium" w:cs="思源黑体 Medium"/>
          <w:caps/>
          <w:color w:val="1E7648"/>
          <w:spacing w:val="17"/>
          <w:szCs w:val="28"/>
        </w:rPr>
      </w:pPr>
      <w:bookmarkStart w:id="2" w:name="_Toc201670225"/>
      <w:r>
        <w:rPr>
          <w:rFonts w:ascii="思源黑体 Medium" w:eastAsia="思源黑体 Medium" w:hAnsi="思源黑体 Medium" w:cs="思源黑体 Medium" w:hint="eastAsia"/>
          <w:caps/>
          <w:color w:val="1E7648"/>
          <w:spacing w:val="17"/>
          <w:szCs w:val="28"/>
        </w:rPr>
        <w:t>二、检测小结</w:t>
      </w:r>
      <w:bookmarkEnd w:id="2"/>
    </w:p>
    <w:tbl>
      <w:tblPr>
        <w:tblW w:w="5000" w:type="pct"/>
        <w:tblBorders>
          <w:top w:val="single" w:sz="4" w:space="0" w:color="1E7648"/>
          <w:bottom w:val="single" w:sz="4" w:space="0" w:color="1E7648"/>
          <w:insideH w:val="single" w:sz="4" w:space="0" w:color="1E7648"/>
          <w:insideV w:val="single" w:sz="4" w:space="0" w:color="1E7648"/>
        </w:tblBorders>
        <w:tblLook w:val="04A0" w:firstRow="1" w:lastRow="0" w:firstColumn="1" w:lastColumn="0" w:noHBand="0" w:noVBand="1"/>
      </w:tblPr>
      <w:tblGrid>
        <w:gridCol w:w="2948"/>
        <w:gridCol w:w="6691"/>
      </w:tblGrid>
      <w:tr w:rsidR="00B00635" w14:paraId="21C79D99" w14:textId="77777777">
        <w:trPr>
          <w:trHeight w:val="420"/>
          <w:tblHeader/>
        </w:trPr>
        <w:tc>
          <w:tcPr>
            <w:tcW w:w="1529" w:type="pct"/>
            <w:tcBorders>
              <w:right w:val="dashSmallGap" w:sz="4" w:space="0" w:color="BEBEBE"/>
            </w:tcBorders>
            <w:shd w:val="clear" w:color="auto" w:fill="1E7648"/>
            <w:vAlign w:val="center"/>
          </w:tcPr>
          <w:p w14:paraId="4E8DD30C" w14:textId="77777777" w:rsidR="00B00635" w:rsidRDefault="002059E0">
            <w:pPr>
              <w:tabs>
                <w:tab w:val="left" w:pos="1134"/>
                <w:tab w:val="center" w:pos="1506"/>
              </w:tabs>
              <w:spacing w:after="0"/>
              <w:jc w:val="left"/>
              <w:rPr>
                <w:rFonts w:eastAsia="思源黑体 Medium"/>
                <w:b/>
                <w:bCs/>
                <w:color w:val="FFFFFF"/>
                <w:spacing w:val="6"/>
              </w:rPr>
            </w:pPr>
            <w:r>
              <w:rPr>
                <w:rFonts w:eastAsia="思源黑体 Medium" w:hint="eastAsia"/>
                <w:b/>
                <w:bCs/>
                <w:color w:val="FFFFFF"/>
                <w:spacing w:val="6"/>
              </w:rPr>
              <w:t>项目分类</w:t>
            </w:r>
          </w:p>
        </w:tc>
        <w:tc>
          <w:tcPr>
            <w:tcW w:w="3471" w:type="pct"/>
            <w:tcBorders>
              <w:left w:val="dashSmallGap" w:sz="4" w:space="0" w:color="BEBEBE"/>
            </w:tcBorders>
            <w:shd w:val="clear" w:color="auto" w:fill="1E7648"/>
            <w:tcMar>
              <w:top w:w="0" w:type="dxa"/>
              <w:left w:w="57" w:type="dxa"/>
              <w:bottom w:w="0" w:type="dxa"/>
              <w:right w:w="57" w:type="dxa"/>
            </w:tcMar>
            <w:vAlign w:val="center"/>
          </w:tcPr>
          <w:p w14:paraId="22AD346E" w14:textId="77777777" w:rsidR="00B00635" w:rsidRDefault="002059E0">
            <w:pPr>
              <w:tabs>
                <w:tab w:val="left" w:pos="1134"/>
                <w:tab w:val="center" w:pos="1506"/>
              </w:tabs>
              <w:spacing w:after="0"/>
              <w:jc w:val="left"/>
              <w:rPr>
                <w:rFonts w:eastAsia="思源黑体 Medium"/>
                <w:b/>
                <w:bCs/>
                <w:color w:val="FFFFFF"/>
                <w:spacing w:val="6"/>
              </w:rPr>
            </w:pPr>
            <w:r>
              <w:rPr>
                <w:rFonts w:eastAsia="思源黑体 Medium"/>
                <w:b/>
                <w:bCs/>
                <w:color w:val="FFFFFF"/>
                <w:spacing w:val="6"/>
              </w:rPr>
              <w:t>检测结果</w:t>
            </w:r>
          </w:p>
        </w:tc>
      </w:tr>
      <w:tr w:rsidR="00B00635" w14:paraId="7F472173" w14:textId="77777777">
        <w:trPr>
          <w:trHeight w:val="420"/>
        </w:trPr>
        <w:tc>
          <w:tcPr>
            <w:tcW w:w="1529" w:type="pct"/>
            <w:tcBorders>
              <w:bottom w:val="dashSmallGap" w:sz="4" w:space="0" w:color="BEBEBE"/>
              <w:right w:val="dashSmallGap" w:sz="4" w:space="0" w:color="BEBEBE"/>
            </w:tcBorders>
            <w:vAlign w:val="center"/>
          </w:tcPr>
          <w:p w14:paraId="30E95788" w14:textId="77777777" w:rsidR="00B00635" w:rsidRDefault="002059E0">
            <w:pPr>
              <w:tabs>
                <w:tab w:val="left" w:pos="1134"/>
                <w:tab w:val="center" w:pos="1506"/>
              </w:tabs>
              <w:spacing w:after="0"/>
              <w:jc w:val="left"/>
              <w:rPr>
                <w:rFonts w:eastAsia="思源黑体 Medium"/>
                <w:b/>
                <w:bCs/>
                <w:spacing w:val="6"/>
              </w:rPr>
            </w:pPr>
            <w:r>
              <w:rPr>
                <w:rFonts w:eastAsia="思源黑体 Medium" w:hint="eastAsia"/>
                <w:b/>
                <w:bCs/>
                <w:spacing w:val="6"/>
              </w:rPr>
              <w:t>同源重组缺陷（</w:t>
            </w:r>
            <w:r>
              <w:rPr>
                <w:rFonts w:eastAsia="思源黑体 Medium" w:hint="eastAsia"/>
                <w:b/>
                <w:bCs/>
                <w:spacing w:val="6"/>
              </w:rPr>
              <w:t>HRD</w:t>
            </w:r>
            <w:r>
              <w:rPr>
                <w:rFonts w:eastAsia="思源黑体 Medium" w:hint="eastAsia"/>
                <w:b/>
                <w:bCs/>
                <w:spacing w:val="6"/>
              </w:rPr>
              <w:t>）状态</w:t>
            </w:r>
          </w:p>
        </w:tc>
        <w:tc>
          <w:tcPr>
            <w:tcW w:w="3471" w:type="pct"/>
            <w:tcBorders>
              <w:left w:val="dashSmallGap" w:sz="4" w:space="0" w:color="BEBEBE"/>
              <w:bottom w:val="dashSmallGap" w:sz="4" w:space="0" w:color="BEBEBE"/>
            </w:tcBorders>
            <w:tcMar>
              <w:top w:w="0" w:type="dxa"/>
              <w:left w:w="57" w:type="dxa"/>
              <w:bottom w:w="0" w:type="dxa"/>
              <w:right w:w="57" w:type="dxa"/>
            </w:tcMar>
            <w:vAlign w:val="center"/>
          </w:tcPr>
          <w:p w14:paraId="3CA69AB0" w14:textId="3DE4504D" w:rsidR="00784D07" w:rsidRDefault="0095113A">
            <w:pPr>
              <w:tabs>
                <w:tab w:val="left" w:pos="1134"/>
                <w:tab w:val="center" w:pos="1506"/>
              </w:tabs>
              <w:spacing w:after="0"/>
              <w:jc w:val="left"/>
              <w:rPr>
                <w:rFonts w:eastAsia="思源黑体 Medium"/>
                <w:spacing w:val="6"/>
              </w:rPr>
            </w:pPr>
            <w:r w:rsidRPr="0095113A">
              <w:rPr>
                <w:rFonts w:eastAsia="思源黑体 Medium"/>
                <w:spacing w:val="6"/>
              </w:rPr>
              <w:t xml:space="preserve">{%if </w:t>
            </w:r>
            <w:proofErr w:type="spellStart"/>
            <w:r w:rsidRPr="0095113A">
              <w:rPr>
                <w:rFonts w:eastAsia="思源黑体 Medium"/>
                <w:spacing w:val="6"/>
              </w:rPr>
              <w:t>var.gss.gss.var_id</w:t>
            </w:r>
            <w:proofErr w:type="spellEnd"/>
            <w:r w:rsidRPr="0095113A">
              <w:rPr>
                <w:rFonts w:eastAsia="思源黑体 Medium"/>
                <w:spacing w:val="6"/>
              </w:rPr>
              <w:t xml:space="preserve"> ==</w:t>
            </w:r>
            <w:proofErr w:type="gramStart"/>
            <w:r w:rsidRPr="0095113A">
              <w:rPr>
                <w:rFonts w:eastAsia="思源黑体 Medium"/>
                <w:spacing w:val="6"/>
              </w:rPr>
              <w:t>”</w:t>
            </w:r>
            <w:proofErr w:type="gramEnd"/>
            <w:r w:rsidRPr="0095113A">
              <w:rPr>
                <w:rFonts w:eastAsia="思源黑体 Medium"/>
                <w:spacing w:val="6"/>
              </w:rPr>
              <w:t>HRD+</w:t>
            </w:r>
            <w:proofErr w:type="gramStart"/>
            <w:r w:rsidRPr="0095113A">
              <w:rPr>
                <w:rFonts w:eastAsia="思源黑体 Medium"/>
                <w:spacing w:val="6"/>
              </w:rPr>
              <w:t>”</w:t>
            </w:r>
            <w:proofErr w:type="gramEnd"/>
            <w:r w:rsidRPr="0095113A">
              <w:rPr>
                <w:rFonts w:eastAsia="思源黑体 Medium"/>
                <w:spacing w:val="6"/>
              </w:rPr>
              <w:t>%}</w:t>
            </w:r>
            <w:r w:rsidRPr="0095113A">
              <w:rPr>
                <w:rFonts w:eastAsia="思源黑体 Medium"/>
                <w:spacing w:val="6"/>
              </w:rPr>
              <w:t>阳性</w:t>
            </w:r>
            <w:r w:rsidRPr="0095113A">
              <w:rPr>
                <w:rFonts w:eastAsia="思源黑体 Medium"/>
                <w:spacing w:val="6"/>
              </w:rPr>
              <w:t>{%else%}</w:t>
            </w:r>
            <w:r w:rsidRPr="0095113A">
              <w:rPr>
                <w:rFonts w:eastAsia="思源黑体 Medium"/>
                <w:spacing w:val="6"/>
              </w:rPr>
              <w:t>阴性</w:t>
            </w:r>
            <w:r w:rsidRPr="0095113A">
              <w:rPr>
                <w:rFonts w:eastAsia="思源黑体 Medium"/>
                <w:spacing w:val="6"/>
              </w:rPr>
              <w:t>{%endif%}</w:t>
            </w:r>
            <w:r w:rsidR="000E3E65">
              <w:rPr>
                <w:rFonts w:eastAsia="思源黑体 Medium" w:hint="eastAsia"/>
                <w:spacing w:val="6"/>
              </w:rPr>
              <w:t>：</w:t>
            </w:r>
          </w:p>
          <w:p w14:paraId="4F1E88C8" w14:textId="52D48C16" w:rsidR="00784D07" w:rsidRPr="008D456A" w:rsidRDefault="002059E0" w:rsidP="00971F1D">
            <w:pPr>
              <w:tabs>
                <w:tab w:val="left" w:pos="1134"/>
                <w:tab w:val="center" w:pos="1506"/>
              </w:tabs>
              <w:spacing w:after="0"/>
              <w:ind w:firstLineChars="200" w:firstLine="424"/>
              <w:jc w:val="left"/>
              <w:rPr>
                <w:rFonts w:eastAsia="思源黑体 Medium"/>
                <w:spacing w:val="6"/>
              </w:rPr>
            </w:pPr>
            <w:r w:rsidRPr="008D456A">
              <w:rPr>
                <w:rFonts w:eastAsia="思源黑体 Medium" w:hint="eastAsia"/>
                <w:spacing w:val="6"/>
              </w:rPr>
              <w:t>BRCA</w:t>
            </w:r>
            <w:r w:rsidRPr="008D456A">
              <w:rPr>
                <w:rFonts w:eastAsia="思源黑体 Medium" w:hint="eastAsia"/>
                <w:spacing w:val="6"/>
              </w:rPr>
              <w:t>突变：</w:t>
            </w:r>
            <w:r w:rsidR="0095113A" w:rsidRPr="0095113A">
              <w:rPr>
                <w:rFonts w:eastAsia="思源黑体 Medium"/>
                <w:spacing w:val="6"/>
              </w:rPr>
              <w:t>{%if var.ec_type.BRCA1_level12+var.ec_type.BRCA2_level12%}</w:t>
            </w:r>
            <w:r w:rsidR="0095113A" w:rsidRPr="0095113A">
              <w:rPr>
                <w:rFonts w:eastAsia="思源黑体 Medium"/>
                <w:spacing w:val="6"/>
              </w:rPr>
              <w:t>阳性</w:t>
            </w:r>
            <w:r w:rsidR="0095113A" w:rsidRPr="0095113A">
              <w:rPr>
                <w:rFonts w:eastAsia="思源黑体 Medium"/>
                <w:spacing w:val="6"/>
              </w:rPr>
              <w:t>{% else%}</w:t>
            </w:r>
            <w:r w:rsidR="0095113A" w:rsidRPr="0095113A">
              <w:rPr>
                <w:rFonts w:eastAsia="思源黑体 Medium"/>
                <w:spacing w:val="6"/>
              </w:rPr>
              <w:t>阴性</w:t>
            </w:r>
            <w:r w:rsidR="0095113A" w:rsidRPr="0095113A">
              <w:rPr>
                <w:rFonts w:eastAsia="思源黑体 Medium"/>
                <w:spacing w:val="6"/>
              </w:rPr>
              <w:t>{% endif%}</w:t>
            </w:r>
          </w:p>
          <w:p w14:paraId="26EDB241" w14:textId="20CD56F5" w:rsidR="00B00635" w:rsidRPr="00C1354A" w:rsidRDefault="002059E0" w:rsidP="008D456A">
            <w:pPr>
              <w:tabs>
                <w:tab w:val="left" w:pos="1134"/>
                <w:tab w:val="center" w:pos="1506"/>
              </w:tabs>
              <w:spacing w:after="0"/>
              <w:ind w:firstLineChars="200" w:firstLine="424"/>
              <w:jc w:val="left"/>
              <w:rPr>
                <w:rFonts w:eastAsia="思源黑体 Medium"/>
                <w:spacing w:val="6"/>
              </w:rPr>
            </w:pPr>
            <w:r w:rsidRPr="00C1354A">
              <w:rPr>
                <w:rFonts w:eastAsia="思源黑体 Medium" w:hint="eastAsia"/>
                <w:spacing w:val="6"/>
              </w:rPr>
              <w:t>基因组瘢痕</w:t>
            </w:r>
            <w:r w:rsidR="00B96E09">
              <w:rPr>
                <w:rFonts w:eastAsia="思源黑体 Medium" w:hint="eastAsia"/>
                <w:spacing w:val="6"/>
              </w:rPr>
              <w:t>结果：</w:t>
            </w:r>
            <w:r w:rsidR="0095113A" w:rsidRPr="0095113A">
              <w:rPr>
                <w:rFonts w:eastAsia="思源黑体 Medium"/>
                <w:spacing w:val="6"/>
              </w:rPr>
              <w:t xml:space="preserve">{%if </w:t>
            </w:r>
            <w:proofErr w:type="spellStart"/>
            <w:r w:rsidR="0095113A" w:rsidRPr="0095113A">
              <w:rPr>
                <w:rFonts w:eastAsia="思源黑体 Medium"/>
                <w:spacing w:val="6"/>
              </w:rPr>
              <w:t>var.gss.gss.gsscore|float</w:t>
            </w:r>
            <w:proofErr w:type="spellEnd"/>
            <w:r w:rsidR="0095113A" w:rsidRPr="0095113A">
              <w:rPr>
                <w:rFonts w:eastAsia="思源黑体 Medium"/>
                <w:spacing w:val="6"/>
              </w:rPr>
              <w:t xml:space="preserve"> &gt;= 45%}</w:t>
            </w:r>
            <w:r w:rsidR="0095113A" w:rsidRPr="0095113A">
              <w:rPr>
                <w:rFonts w:eastAsia="思源黑体 Medium"/>
                <w:spacing w:val="6"/>
              </w:rPr>
              <w:t>阳性</w:t>
            </w:r>
            <w:r w:rsidR="0095113A" w:rsidRPr="0095113A">
              <w:rPr>
                <w:rFonts w:eastAsia="思源黑体 Medium"/>
                <w:spacing w:val="6"/>
              </w:rPr>
              <w:t>{% else%}</w:t>
            </w:r>
            <w:r w:rsidR="0095113A" w:rsidRPr="0095113A">
              <w:rPr>
                <w:rFonts w:eastAsia="思源黑体 Medium"/>
                <w:spacing w:val="6"/>
              </w:rPr>
              <w:t>阴性</w:t>
            </w:r>
            <w:r w:rsidR="0095113A" w:rsidRPr="0095113A">
              <w:rPr>
                <w:rFonts w:eastAsia="思源黑体 Medium"/>
                <w:spacing w:val="6"/>
              </w:rPr>
              <w:t>{%endif%}</w:t>
            </w:r>
            <w:r w:rsidR="00B96E09">
              <w:rPr>
                <w:rFonts w:eastAsia="思源黑体 Medium" w:hint="eastAsia"/>
                <w:spacing w:val="6"/>
              </w:rPr>
              <w:t>，</w:t>
            </w:r>
            <w:r w:rsidRPr="00C1354A">
              <w:rPr>
                <w:rFonts w:eastAsia="思源黑体 Medium" w:hint="eastAsia"/>
                <w:spacing w:val="6"/>
              </w:rPr>
              <w:t>得分（</w:t>
            </w:r>
            <w:r w:rsidR="0095113A" w:rsidRPr="0095113A">
              <w:rPr>
                <w:rFonts w:eastAsia="思源黑体 Medium"/>
                <w:spacing w:val="6"/>
              </w:rPr>
              <w:t>{{</w:t>
            </w:r>
            <w:proofErr w:type="spellStart"/>
            <w:r w:rsidR="0095113A" w:rsidRPr="0095113A">
              <w:rPr>
                <w:rFonts w:eastAsia="思源黑体 Medium"/>
                <w:spacing w:val="6"/>
              </w:rPr>
              <w:t>var.gss.gss.gsscore</w:t>
            </w:r>
            <w:proofErr w:type="spellEnd"/>
            <w:r w:rsidR="0095113A" w:rsidRPr="0095113A">
              <w:rPr>
                <w:rFonts w:eastAsia="思源黑体 Medium"/>
                <w:spacing w:val="6"/>
              </w:rPr>
              <w:t>}}</w:t>
            </w:r>
            <w:r w:rsidRPr="00C1354A">
              <w:rPr>
                <w:rFonts w:eastAsia="思源黑体 Medium" w:hint="eastAsia"/>
                <w:spacing w:val="6"/>
              </w:rPr>
              <w:t>）</w:t>
            </w:r>
          </w:p>
        </w:tc>
      </w:tr>
      <w:tr w:rsidR="00B00635" w14:paraId="39A2F614" w14:textId="77777777">
        <w:trPr>
          <w:trHeight w:val="420"/>
        </w:trPr>
        <w:tc>
          <w:tcPr>
            <w:tcW w:w="1529" w:type="pct"/>
            <w:vMerge w:val="restart"/>
            <w:tcBorders>
              <w:top w:val="dashSmallGap" w:sz="4" w:space="0" w:color="BEBEBE"/>
              <w:bottom w:val="dashSmallGap" w:sz="4" w:space="0" w:color="BEBEBE"/>
              <w:right w:val="dashSmallGap" w:sz="4" w:space="0" w:color="BEBEBE"/>
            </w:tcBorders>
            <w:vAlign w:val="center"/>
          </w:tcPr>
          <w:p w14:paraId="10369CE2" w14:textId="77777777" w:rsidR="00B00635" w:rsidRDefault="002059E0">
            <w:pPr>
              <w:tabs>
                <w:tab w:val="left" w:pos="1134"/>
                <w:tab w:val="center" w:pos="1506"/>
              </w:tabs>
              <w:spacing w:after="0"/>
              <w:jc w:val="left"/>
              <w:rPr>
                <w:rFonts w:eastAsia="思源黑体 Medium"/>
                <w:b/>
                <w:bCs/>
                <w:spacing w:val="6"/>
              </w:rPr>
            </w:pPr>
            <w:r>
              <w:rPr>
                <w:rFonts w:eastAsia="思源黑体 Medium" w:hint="eastAsia"/>
                <w:b/>
                <w:bCs/>
                <w:spacing w:val="6"/>
              </w:rPr>
              <w:t>基因组变异检测结果</w:t>
            </w:r>
          </w:p>
        </w:tc>
        <w:tc>
          <w:tcPr>
            <w:tcW w:w="3471" w:type="pct"/>
            <w:tcBorders>
              <w:top w:val="dashSmallGap" w:sz="4" w:space="0" w:color="BEBEBE"/>
              <w:left w:val="dashSmallGap" w:sz="4" w:space="0" w:color="BEBEBE"/>
              <w:bottom w:val="dashSmallGap" w:sz="4" w:space="0" w:color="BEBEBE"/>
            </w:tcBorders>
            <w:tcMar>
              <w:top w:w="0" w:type="dxa"/>
              <w:left w:w="57" w:type="dxa"/>
              <w:bottom w:w="0" w:type="dxa"/>
              <w:right w:w="57" w:type="dxa"/>
            </w:tcMar>
            <w:vAlign w:val="center"/>
          </w:tcPr>
          <w:p w14:paraId="27403CC0" w14:textId="77777777" w:rsidR="00B00635" w:rsidRDefault="002059E0">
            <w:pPr>
              <w:tabs>
                <w:tab w:val="left" w:pos="1134"/>
                <w:tab w:val="center" w:pos="1506"/>
              </w:tabs>
              <w:spacing w:after="0"/>
              <w:jc w:val="left"/>
              <w:rPr>
                <w:rFonts w:eastAsia="思源黑体 Medium"/>
                <w:spacing w:val="6"/>
              </w:rPr>
            </w:pPr>
            <w:r>
              <w:rPr>
                <w:rFonts w:eastAsia="思源黑体 Medium" w:hint="eastAsia"/>
                <w:b/>
                <w:bCs/>
                <w:spacing w:val="6"/>
              </w:rPr>
              <w:t>具有明确</w:t>
            </w:r>
            <w:r>
              <w:rPr>
                <w:rFonts w:eastAsia="思源黑体 Medium" w:hint="eastAsia"/>
                <w:b/>
                <w:bCs/>
                <w:spacing w:val="6"/>
              </w:rPr>
              <w:t>/</w:t>
            </w:r>
            <w:r>
              <w:rPr>
                <w:rFonts w:eastAsia="思源黑体 Medium" w:hint="eastAsia"/>
                <w:b/>
                <w:bCs/>
                <w:spacing w:val="6"/>
              </w:rPr>
              <w:t>潜在临床意义的变异</w:t>
            </w:r>
            <w:r>
              <w:rPr>
                <w:rFonts w:eastAsia="思源黑体 Medium"/>
                <w:b/>
                <w:bCs/>
                <w:spacing w:val="6"/>
              </w:rPr>
              <w:t>：</w:t>
            </w:r>
          </w:p>
          <w:p w14:paraId="4A2A67A4" w14:textId="77777777" w:rsidR="0095113A" w:rsidRPr="0095113A" w:rsidRDefault="0095113A" w:rsidP="0095113A">
            <w:pPr>
              <w:tabs>
                <w:tab w:val="left" w:pos="1134"/>
                <w:tab w:val="center" w:pos="1506"/>
              </w:tabs>
              <w:spacing w:after="0"/>
              <w:jc w:val="left"/>
              <w:rPr>
                <w:rFonts w:eastAsia="思源黑体 Medium"/>
                <w:spacing w:val="6"/>
              </w:rPr>
            </w:pPr>
            <w:r w:rsidRPr="0095113A">
              <w:rPr>
                <w:rFonts w:eastAsia="思源黑体 Medium"/>
                <w:spacing w:val="6"/>
              </w:rPr>
              <w:t xml:space="preserve">{%p if </w:t>
            </w:r>
            <w:proofErr w:type="spellStart"/>
            <w:r w:rsidRPr="0095113A">
              <w:rPr>
                <w:rFonts w:eastAsia="思源黑体 Medium"/>
                <w:spacing w:val="6"/>
              </w:rPr>
              <w:t>var.var_</w:t>
            </w:r>
            <w:proofErr w:type="gramStart"/>
            <w:r w:rsidRPr="0095113A">
              <w:rPr>
                <w:rFonts w:eastAsia="思源黑体 Medium"/>
                <w:spacing w:val="6"/>
              </w:rPr>
              <w:t>somatic.level</w:t>
            </w:r>
            <w:proofErr w:type="gramEnd"/>
            <w:r w:rsidRPr="0095113A">
              <w:rPr>
                <w:rFonts w:eastAsia="思源黑体 Medium"/>
                <w:spacing w:val="6"/>
              </w:rPr>
              <w:t>_I</w:t>
            </w:r>
            <w:proofErr w:type="spellEnd"/>
            <w:r w:rsidRPr="0095113A">
              <w:rPr>
                <w:rFonts w:eastAsia="思源黑体 Medium"/>
                <w:spacing w:val="6"/>
              </w:rPr>
              <w:t xml:space="preserve"> + </w:t>
            </w:r>
            <w:proofErr w:type="spellStart"/>
            <w:r w:rsidRPr="0095113A">
              <w:rPr>
                <w:rFonts w:eastAsia="思源黑体 Medium"/>
                <w:spacing w:val="6"/>
              </w:rPr>
              <w:t>var.var_somatic.level_II</w:t>
            </w:r>
            <w:proofErr w:type="spellEnd"/>
            <w:r w:rsidRPr="0095113A">
              <w:rPr>
                <w:rFonts w:eastAsia="思源黑体 Medium"/>
                <w:spacing w:val="6"/>
              </w:rPr>
              <w:t>%}</w:t>
            </w:r>
          </w:p>
          <w:p w14:paraId="57D6D2B9" w14:textId="6EDF0B13" w:rsidR="0095113A" w:rsidRPr="0095113A" w:rsidRDefault="0095113A" w:rsidP="0095113A">
            <w:pPr>
              <w:tabs>
                <w:tab w:val="left" w:pos="1134"/>
                <w:tab w:val="center" w:pos="1506"/>
              </w:tabs>
              <w:spacing w:after="0"/>
              <w:jc w:val="left"/>
              <w:rPr>
                <w:rFonts w:eastAsia="思源黑体 Medium"/>
                <w:spacing w:val="6"/>
              </w:rPr>
            </w:pPr>
            <w:r w:rsidRPr="0095113A">
              <w:rPr>
                <w:rFonts w:eastAsia="思源黑体 Medium"/>
                <w:spacing w:val="6"/>
              </w:rPr>
              <w:t>{</w:t>
            </w:r>
            <w:r w:rsidR="004542FA">
              <w:rPr>
                <w:rFonts w:eastAsia="思源黑体 Medium" w:hint="eastAsia"/>
                <w:spacing w:val="6"/>
              </w:rPr>
              <w:t>{</w:t>
            </w:r>
            <w:r w:rsidR="004542FA">
              <w:rPr>
                <w:rFonts w:eastAsia="思源黑体 Medium"/>
                <w:spacing w:val="6"/>
              </w:rPr>
              <w:t>(</w:t>
            </w:r>
            <w:proofErr w:type="spellStart"/>
            <w:r w:rsidRPr="0095113A">
              <w:rPr>
                <w:rFonts w:eastAsia="思源黑体 Medium"/>
                <w:spacing w:val="6"/>
              </w:rPr>
              <w:t>var.var_</w:t>
            </w:r>
            <w:proofErr w:type="gramStart"/>
            <w:r w:rsidRPr="0095113A">
              <w:rPr>
                <w:rFonts w:eastAsia="思源黑体 Medium"/>
                <w:spacing w:val="6"/>
              </w:rPr>
              <w:t>somatic.level</w:t>
            </w:r>
            <w:proofErr w:type="gramEnd"/>
            <w:r w:rsidRPr="0095113A">
              <w:rPr>
                <w:rFonts w:eastAsia="思源黑体 Medium"/>
                <w:spacing w:val="6"/>
              </w:rPr>
              <w:t>_I</w:t>
            </w:r>
            <w:proofErr w:type="spellEnd"/>
            <w:r w:rsidRPr="0095113A">
              <w:rPr>
                <w:rFonts w:eastAsia="思源黑体 Medium"/>
                <w:spacing w:val="6"/>
              </w:rPr>
              <w:t xml:space="preserve"> + </w:t>
            </w:r>
            <w:proofErr w:type="spellStart"/>
            <w:r w:rsidRPr="0095113A">
              <w:rPr>
                <w:rFonts w:eastAsia="思源黑体 Medium"/>
                <w:spacing w:val="6"/>
              </w:rPr>
              <w:t>var.var_somatic.level_II</w:t>
            </w:r>
            <w:proofErr w:type="spellEnd"/>
            <w:r w:rsidR="004542FA">
              <w:rPr>
                <w:rFonts w:eastAsia="思源黑体 Medium"/>
                <w:spacing w:val="6"/>
              </w:rPr>
              <w:t>)|</w:t>
            </w:r>
            <w:proofErr w:type="spellStart"/>
            <w:r w:rsidR="004542FA" w:rsidRPr="004542FA">
              <w:rPr>
                <w:rFonts w:eastAsia="思源黑体 Medium"/>
                <w:spacing w:val="6"/>
              </w:rPr>
              <w:t>schx_hrd_var_summary</w:t>
            </w:r>
            <w:proofErr w:type="spellEnd"/>
            <w:r w:rsidR="004542FA">
              <w:rPr>
                <w:rFonts w:eastAsia="思源黑体 Medium"/>
                <w:spacing w:val="6"/>
              </w:rPr>
              <w:t>}</w:t>
            </w:r>
            <w:r w:rsidRPr="0095113A">
              <w:rPr>
                <w:rFonts w:eastAsia="思源黑体 Medium"/>
                <w:spacing w:val="6"/>
              </w:rPr>
              <w:t>}</w:t>
            </w:r>
          </w:p>
          <w:p w14:paraId="4FFC3E47" w14:textId="77777777" w:rsidR="0095113A" w:rsidRPr="0095113A" w:rsidRDefault="0095113A" w:rsidP="0095113A">
            <w:pPr>
              <w:tabs>
                <w:tab w:val="left" w:pos="1134"/>
                <w:tab w:val="center" w:pos="1506"/>
              </w:tabs>
              <w:spacing w:after="0"/>
              <w:jc w:val="left"/>
              <w:rPr>
                <w:rFonts w:eastAsia="思源黑体 Medium"/>
                <w:spacing w:val="6"/>
              </w:rPr>
            </w:pPr>
            <w:r w:rsidRPr="0095113A">
              <w:rPr>
                <w:rFonts w:eastAsia="思源黑体 Medium"/>
                <w:spacing w:val="6"/>
              </w:rPr>
              <w:t>{%p else%}</w:t>
            </w:r>
          </w:p>
          <w:p w14:paraId="1AEE1B03" w14:textId="77777777" w:rsidR="0095113A" w:rsidRPr="0095113A" w:rsidRDefault="0095113A" w:rsidP="0095113A">
            <w:pPr>
              <w:tabs>
                <w:tab w:val="left" w:pos="1134"/>
                <w:tab w:val="center" w:pos="1506"/>
              </w:tabs>
              <w:spacing w:after="0"/>
              <w:jc w:val="left"/>
              <w:rPr>
                <w:rFonts w:eastAsia="思源黑体 Medium"/>
                <w:spacing w:val="6"/>
              </w:rPr>
            </w:pPr>
            <w:r w:rsidRPr="0095113A">
              <w:rPr>
                <w:rFonts w:eastAsia="思源黑体 Medium" w:hint="eastAsia"/>
                <w:spacing w:val="6"/>
              </w:rPr>
              <w:t>无</w:t>
            </w:r>
          </w:p>
          <w:p w14:paraId="4D79F217" w14:textId="3B8F072D" w:rsidR="0095113A" w:rsidRDefault="0095113A" w:rsidP="0095113A">
            <w:pPr>
              <w:tabs>
                <w:tab w:val="left" w:pos="1134"/>
                <w:tab w:val="center" w:pos="1506"/>
              </w:tabs>
              <w:spacing w:after="0"/>
              <w:jc w:val="left"/>
              <w:rPr>
                <w:rFonts w:eastAsia="思源黑体 Medium"/>
                <w:spacing w:val="6"/>
              </w:rPr>
            </w:pPr>
            <w:r w:rsidRPr="0095113A">
              <w:rPr>
                <w:rFonts w:eastAsia="思源黑体 Medium"/>
                <w:spacing w:val="6"/>
              </w:rPr>
              <w:t>{%p endif%}</w:t>
            </w:r>
          </w:p>
        </w:tc>
      </w:tr>
      <w:tr w:rsidR="00B00635" w14:paraId="6449D0CA" w14:textId="77777777">
        <w:trPr>
          <w:trHeight w:val="420"/>
        </w:trPr>
        <w:tc>
          <w:tcPr>
            <w:tcW w:w="1529" w:type="pct"/>
            <w:vMerge/>
            <w:tcBorders>
              <w:top w:val="dashSmallGap" w:sz="4" w:space="0" w:color="BEBEBE"/>
              <w:right w:val="dashSmallGap" w:sz="4" w:space="0" w:color="BEBEBE"/>
            </w:tcBorders>
            <w:vAlign w:val="center"/>
          </w:tcPr>
          <w:p w14:paraId="41661CC8" w14:textId="77777777" w:rsidR="00B00635" w:rsidRDefault="00B00635">
            <w:pPr>
              <w:tabs>
                <w:tab w:val="left" w:pos="1134"/>
                <w:tab w:val="center" w:pos="1506"/>
              </w:tabs>
              <w:spacing w:after="0"/>
              <w:jc w:val="left"/>
              <w:rPr>
                <w:rFonts w:eastAsia="思源黑体 Medium"/>
                <w:b/>
                <w:bCs/>
                <w:spacing w:val="6"/>
              </w:rPr>
            </w:pPr>
          </w:p>
        </w:tc>
        <w:tc>
          <w:tcPr>
            <w:tcW w:w="3471" w:type="pct"/>
            <w:tcBorders>
              <w:top w:val="dashSmallGap" w:sz="4" w:space="0" w:color="BEBEBE"/>
              <w:left w:val="dashSmallGap" w:sz="4" w:space="0" w:color="BEBEBE"/>
            </w:tcBorders>
            <w:tcMar>
              <w:top w:w="0" w:type="dxa"/>
              <w:left w:w="57" w:type="dxa"/>
              <w:bottom w:w="0" w:type="dxa"/>
              <w:right w:w="57" w:type="dxa"/>
            </w:tcMar>
            <w:vAlign w:val="center"/>
          </w:tcPr>
          <w:p w14:paraId="15457B58" w14:textId="77777777" w:rsidR="00B00635" w:rsidRDefault="002059E0">
            <w:pPr>
              <w:tabs>
                <w:tab w:val="left" w:pos="1134"/>
                <w:tab w:val="center" w:pos="1506"/>
              </w:tabs>
              <w:spacing w:after="0"/>
              <w:jc w:val="left"/>
              <w:rPr>
                <w:rFonts w:eastAsia="思源黑体 Medium"/>
                <w:b/>
                <w:bCs/>
                <w:spacing w:val="6"/>
              </w:rPr>
            </w:pPr>
            <w:r>
              <w:rPr>
                <w:rFonts w:eastAsia="思源黑体 Medium"/>
                <w:b/>
                <w:bCs/>
                <w:spacing w:val="6"/>
              </w:rPr>
              <w:t>临床意义不明的变异：</w:t>
            </w:r>
          </w:p>
          <w:p w14:paraId="1E94A092" w14:textId="0BFE7B15" w:rsidR="004542FA" w:rsidRPr="0095113A" w:rsidRDefault="004542FA" w:rsidP="004542FA">
            <w:pPr>
              <w:tabs>
                <w:tab w:val="left" w:pos="1134"/>
                <w:tab w:val="center" w:pos="1506"/>
              </w:tabs>
              <w:spacing w:after="0"/>
              <w:jc w:val="left"/>
              <w:rPr>
                <w:rFonts w:eastAsia="思源黑体 Medium"/>
                <w:spacing w:val="6"/>
              </w:rPr>
            </w:pPr>
            <w:r w:rsidRPr="0095113A">
              <w:rPr>
                <w:rFonts w:eastAsia="思源黑体 Medium"/>
                <w:spacing w:val="6"/>
              </w:rPr>
              <w:t xml:space="preserve">{%p if </w:t>
            </w:r>
            <w:proofErr w:type="spellStart"/>
            <w:r w:rsidRPr="004542FA">
              <w:rPr>
                <w:rFonts w:eastAsia="思源黑体 Medium"/>
                <w:spacing w:val="6"/>
              </w:rPr>
              <w:t>var.var_</w:t>
            </w:r>
            <w:proofErr w:type="gramStart"/>
            <w:r w:rsidRPr="004542FA">
              <w:rPr>
                <w:rFonts w:eastAsia="思源黑体 Medium"/>
                <w:spacing w:val="6"/>
              </w:rPr>
              <w:t>somatic.level</w:t>
            </w:r>
            <w:proofErr w:type="gramEnd"/>
            <w:r w:rsidRPr="004542FA">
              <w:rPr>
                <w:rFonts w:eastAsia="思源黑体 Medium"/>
                <w:spacing w:val="6"/>
              </w:rPr>
              <w:t>_onco_nodrug</w:t>
            </w:r>
            <w:proofErr w:type="spellEnd"/>
            <w:r w:rsidRPr="004542FA">
              <w:rPr>
                <w:rFonts w:eastAsia="思源黑体 Medium"/>
                <w:spacing w:val="6"/>
              </w:rPr>
              <w:t xml:space="preserve"> + </w:t>
            </w:r>
            <w:proofErr w:type="spellStart"/>
            <w:r w:rsidRPr="004542FA">
              <w:rPr>
                <w:rFonts w:eastAsia="思源黑体 Medium"/>
                <w:spacing w:val="6"/>
              </w:rPr>
              <w:t>var.var_somatic.level_III</w:t>
            </w:r>
            <w:proofErr w:type="spellEnd"/>
            <w:r w:rsidRPr="004542FA">
              <w:rPr>
                <w:rFonts w:eastAsia="思源黑体 Medium"/>
                <w:spacing w:val="6"/>
              </w:rPr>
              <w:t xml:space="preserve"> </w:t>
            </w:r>
            <w:r w:rsidRPr="0095113A">
              <w:rPr>
                <w:rFonts w:eastAsia="思源黑体 Medium"/>
                <w:spacing w:val="6"/>
              </w:rPr>
              <w:t>%}</w:t>
            </w:r>
          </w:p>
          <w:p w14:paraId="46E0D2C9" w14:textId="2D1D881F" w:rsidR="004542FA" w:rsidRPr="0095113A" w:rsidRDefault="004542FA" w:rsidP="004542FA">
            <w:pPr>
              <w:tabs>
                <w:tab w:val="left" w:pos="1134"/>
                <w:tab w:val="center" w:pos="1506"/>
              </w:tabs>
              <w:spacing w:after="0"/>
              <w:jc w:val="left"/>
              <w:rPr>
                <w:rFonts w:eastAsia="思源黑体 Medium"/>
                <w:spacing w:val="6"/>
              </w:rPr>
            </w:pPr>
            <w:r w:rsidRPr="0095113A">
              <w:rPr>
                <w:rFonts w:eastAsia="思源黑体 Medium"/>
                <w:spacing w:val="6"/>
              </w:rPr>
              <w:t>{</w:t>
            </w:r>
            <w:proofErr w:type="gramStart"/>
            <w:r>
              <w:rPr>
                <w:rFonts w:eastAsia="思源黑体 Medium" w:hint="eastAsia"/>
                <w:spacing w:val="6"/>
              </w:rPr>
              <w:t>{</w:t>
            </w:r>
            <w:r>
              <w:rPr>
                <w:rFonts w:eastAsia="思源黑体 Medium"/>
                <w:spacing w:val="6"/>
              </w:rPr>
              <w:t>(</w:t>
            </w:r>
            <w:r>
              <w:t xml:space="preserve"> </w:t>
            </w:r>
            <w:proofErr w:type="spellStart"/>
            <w:r w:rsidRPr="004542FA">
              <w:rPr>
                <w:rFonts w:eastAsia="思源黑体 Medium"/>
                <w:spacing w:val="6"/>
              </w:rPr>
              <w:t>var.var</w:t>
            </w:r>
            <w:proofErr w:type="gramEnd"/>
            <w:r w:rsidRPr="004542FA">
              <w:rPr>
                <w:rFonts w:eastAsia="思源黑体 Medium"/>
                <w:spacing w:val="6"/>
              </w:rPr>
              <w:t>_somatic.level_onco_nodrug</w:t>
            </w:r>
            <w:proofErr w:type="spellEnd"/>
            <w:r w:rsidRPr="004542FA">
              <w:rPr>
                <w:rFonts w:eastAsia="思源黑体 Medium"/>
                <w:spacing w:val="6"/>
              </w:rPr>
              <w:t xml:space="preserve"> + </w:t>
            </w:r>
            <w:proofErr w:type="spellStart"/>
            <w:r w:rsidRPr="004542FA">
              <w:rPr>
                <w:rFonts w:eastAsia="思源黑体 Medium"/>
                <w:spacing w:val="6"/>
              </w:rPr>
              <w:t>var.var_somatic.level_III</w:t>
            </w:r>
            <w:proofErr w:type="spellEnd"/>
            <w:r>
              <w:rPr>
                <w:rFonts w:eastAsia="思源黑体 Medium"/>
                <w:spacing w:val="6"/>
              </w:rPr>
              <w:t>)|</w:t>
            </w:r>
            <w:proofErr w:type="spellStart"/>
            <w:r w:rsidRPr="004542FA">
              <w:rPr>
                <w:rFonts w:eastAsia="思源黑体 Medium"/>
                <w:spacing w:val="6"/>
              </w:rPr>
              <w:t>schx_hrd_var_summary</w:t>
            </w:r>
            <w:proofErr w:type="spellEnd"/>
            <w:r>
              <w:rPr>
                <w:rFonts w:eastAsia="思源黑体 Medium"/>
                <w:spacing w:val="6"/>
              </w:rPr>
              <w:t>}</w:t>
            </w:r>
            <w:r w:rsidRPr="0095113A">
              <w:rPr>
                <w:rFonts w:eastAsia="思源黑体 Medium"/>
                <w:spacing w:val="6"/>
              </w:rPr>
              <w:t>}</w:t>
            </w:r>
          </w:p>
          <w:p w14:paraId="3A034961" w14:textId="77777777" w:rsidR="004542FA" w:rsidRPr="0095113A" w:rsidRDefault="004542FA" w:rsidP="004542FA">
            <w:pPr>
              <w:tabs>
                <w:tab w:val="left" w:pos="1134"/>
                <w:tab w:val="center" w:pos="1506"/>
              </w:tabs>
              <w:spacing w:after="0"/>
              <w:jc w:val="left"/>
              <w:rPr>
                <w:rFonts w:eastAsia="思源黑体 Medium"/>
                <w:spacing w:val="6"/>
              </w:rPr>
            </w:pPr>
            <w:r w:rsidRPr="0095113A">
              <w:rPr>
                <w:rFonts w:eastAsia="思源黑体 Medium"/>
                <w:spacing w:val="6"/>
              </w:rPr>
              <w:t>{%p else%}</w:t>
            </w:r>
          </w:p>
          <w:p w14:paraId="2B22D858" w14:textId="77777777" w:rsidR="004542FA" w:rsidRPr="0095113A" w:rsidRDefault="004542FA" w:rsidP="004542FA">
            <w:pPr>
              <w:tabs>
                <w:tab w:val="left" w:pos="1134"/>
                <w:tab w:val="center" w:pos="1506"/>
              </w:tabs>
              <w:spacing w:after="0"/>
              <w:jc w:val="left"/>
              <w:rPr>
                <w:rFonts w:eastAsia="思源黑体 Medium"/>
                <w:spacing w:val="6"/>
              </w:rPr>
            </w:pPr>
            <w:r w:rsidRPr="0095113A">
              <w:rPr>
                <w:rFonts w:eastAsia="思源黑体 Medium" w:hint="eastAsia"/>
                <w:spacing w:val="6"/>
              </w:rPr>
              <w:t>无</w:t>
            </w:r>
          </w:p>
          <w:p w14:paraId="333DF58A" w14:textId="72D27418" w:rsidR="00DE6DDA" w:rsidRDefault="004542FA" w:rsidP="004542FA">
            <w:pPr>
              <w:tabs>
                <w:tab w:val="left" w:pos="1134"/>
                <w:tab w:val="center" w:pos="1506"/>
              </w:tabs>
              <w:spacing w:after="0"/>
              <w:jc w:val="left"/>
              <w:rPr>
                <w:rFonts w:eastAsia="思源黑体 Medium"/>
                <w:spacing w:val="6"/>
              </w:rPr>
            </w:pPr>
            <w:r w:rsidRPr="0095113A">
              <w:rPr>
                <w:rFonts w:eastAsia="思源黑体 Medium"/>
                <w:spacing w:val="6"/>
              </w:rPr>
              <w:t>{%p endif%}</w:t>
            </w:r>
          </w:p>
        </w:tc>
      </w:tr>
    </w:tbl>
    <w:p w14:paraId="14B40605" w14:textId="77777777" w:rsidR="00B163F7" w:rsidRDefault="00B163F7" w:rsidP="002A1A41">
      <w:pPr>
        <w:spacing w:after="0" w:line="20" w:lineRule="exact"/>
        <w:jc w:val="left"/>
      </w:pPr>
      <w:r>
        <w:br w:type="page"/>
      </w:r>
    </w:p>
    <w:p w14:paraId="3048AEFF" w14:textId="29F7EB54" w:rsidR="00B163F7" w:rsidRDefault="00F515D4" w:rsidP="00F515D4">
      <w:pPr>
        <w:pStyle w:val="af9"/>
        <w:outlineLvl w:val="0"/>
        <w:rPr>
          <w:rFonts w:ascii="思源黑体 Medium" w:eastAsia="思源黑体 Medium" w:hAnsi="思源黑体 Medium" w:cs="思源黑体 Medium"/>
          <w:caps/>
          <w:color w:val="1E7648"/>
          <w:spacing w:val="17"/>
          <w:szCs w:val="28"/>
        </w:rPr>
      </w:pPr>
      <w:r>
        <w:rPr>
          <w:rFonts w:ascii="思源黑体 Medium" w:eastAsia="思源黑体 Medium" w:hAnsi="思源黑体 Medium" w:cs="思源黑体 Medium" w:hint="eastAsia"/>
          <w:caps/>
          <w:color w:val="1E7648"/>
          <w:spacing w:val="17"/>
          <w:szCs w:val="28"/>
        </w:rPr>
        <w:lastRenderedPageBreak/>
        <w:t>三、</w:t>
      </w:r>
      <w:r w:rsidR="00B163F7">
        <w:rPr>
          <w:rFonts w:ascii="思源黑体 Medium" w:eastAsia="思源黑体 Medium" w:hAnsi="思源黑体 Medium" w:cs="思源黑体 Medium" w:hint="eastAsia"/>
          <w:caps/>
          <w:color w:val="1E7648"/>
          <w:spacing w:val="17"/>
          <w:szCs w:val="28"/>
        </w:rPr>
        <w:t>检测结果</w:t>
      </w:r>
    </w:p>
    <w:p w14:paraId="6F6E2EB9" w14:textId="4726B661" w:rsidR="00B163F7" w:rsidRDefault="00D831E8" w:rsidP="00D831E8">
      <w:pPr>
        <w:pStyle w:val="af9"/>
        <w:rPr>
          <w:rFonts w:ascii="Times New Roman" w:eastAsia="思源黑体 Medium" w:hAnsi="Times New Roman"/>
          <w:caps/>
          <w:smallCaps w:val="0"/>
          <w:color w:val="1E7648"/>
          <w:spacing w:val="17"/>
          <w:sz w:val="24"/>
          <w:szCs w:val="24"/>
        </w:rPr>
      </w:pPr>
      <w:r>
        <w:rPr>
          <w:rFonts w:ascii="Times New Roman" w:eastAsia="思源黑体 Medium" w:hAnsi="Times New Roman" w:hint="eastAsia"/>
          <w:caps/>
          <w:smallCaps w:val="0"/>
          <w:color w:val="1E7648"/>
          <w:spacing w:val="17"/>
          <w:sz w:val="24"/>
          <w:szCs w:val="24"/>
        </w:rPr>
        <w:t>1</w:t>
      </w:r>
      <w:r>
        <w:rPr>
          <w:rFonts w:ascii="Times New Roman" w:eastAsia="思源黑体 Medium" w:hAnsi="Times New Roman"/>
          <w:caps/>
          <w:smallCaps w:val="0"/>
          <w:color w:val="1E7648"/>
          <w:spacing w:val="17"/>
          <w:sz w:val="24"/>
          <w:szCs w:val="24"/>
        </w:rPr>
        <w:t xml:space="preserve">. </w:t>
      </w:r>
      <w:r w:rsidR="00B163F7">
        <w:rPr>
          <w:rFonts w:ascii="Times New Roman" w:eastAsia="思源黑体 Medium" w:hAnsi="Times New Roman" w:hint="eastAsia"/>
          <w:caps/>
          <w:smallCaps w:val="0"/>
          <w:color w:val="1E7648"/>
          <w:spacing w:val="17"/>
          <w:sz w:val="24"/>
          <w:szCs w:val="24"/>
        </w:rPr>
        <w:t>同源重组缺陷（</w:t>
      </w:r>
      <w:r w:rsidR="00B163F7">
        <w:rPr>
          <w:rFonts w:ascii="Times New Roman" w:eastAsia="思源黑体 Medium" w:hAnsi="Times New Roman" w:hint="eastAsia"/>
          <w:caps/>
          <w:smallCaps w:val="0"/>
          <w:color w:val="1E7648"/>
          <w:spacing w:val="17"/>
          <w:sz w:val="24"/>
          <w:szCs w:val="24"/>
        </w:rPr>
        <w:t>HRD</w:t>
      </w:r>
      <w:r w:rsidR="00B163F7">
        <w:rPr>
          <w:rFonts w:ascii="Times New Roman" w:eastAsia="思源黑体 Medium" w:hAnsi="Times New Roman" w:hint="eastAsia"/>
          <w:caps/>
          <w:smallCaps w:val="0"/>
          <w:color w:val="1E7648"/>
          <w:spacing w:val="17"/>
          <w:sz w:val="24"/>
          <w:szCs w:val="24"/>
        </w:rPr>
        <w:t>）检测结果</w:t>
      </w:r>
    </w:p>
    <w:tbl>
      <w:tblPr>
        <w:tblStyle w:val="PTMv3"/>
        <w:tblW w:w="0" w:type="auto"/>
        <w:tblBorders>
          <w:top w:val="single" w:sz="4" w:space="0" w:color="1E7648"/>
          <w:bottom w:val="none" w:sz="0" w:space="0" w:color="auto"/>
          <w:insideH w:val="single" w:sz="4" w:space="0" w:color="1E7648"/>
          <w:insideV w:val="single" w:sz="4" w:space="0" w:color="1E7648"/>
        </w:tblBorders>
        <w:tblLayout w:type="fixed"/>
        <w:tblLook w:val="04A0" w:firstRow="1" w:lastRow="0" w:firstColumn="1" w:lastColumn="0" w:noHBand="0" w:noVBand="1"/>
      </w:tblPr>
      <w:tblGrid>
        <w:gridCol w:w="1277"/>
        <w:gridCol w:w="2126"/>
        <w:gridCol w:w="2693"/>
        <w:gridCol w:w="3543"/>
      </w:tblGrid>
      <w:tr w:rsidR="00B163F7" w14:paraId="63757BA6" w14:textId="77777777" w:rsidTr="00B20769">
        <w:trPr>
          <w:cnfStyle w:val="100000000000" w:firstRow="1" w:lastRow="0" w:firstColumn="0" w:lastColumn="0" w:oddVBand="0" w:evenVBand="0" w:oddHBand="0" w:evenHBand="0" w:firstRowFirstColumn="0" w:firstRowLastColumn="0" w:lastRowFirstColumn="0" w:lastRowLastColumn="0"/>
          <w:trHeight w:val="420"/>
        </w:trPr>
        <w:tc>
          <w:tcPr>
            <w:tcW w:w="1277" w:type="dxa"/>
            <w:tcBorders>
              <w:bottom w:val="nil"/>
            </w:tcBorders>
          </w:tcPr>
          <w:p w14:paraId="710350FC"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b/>
                <w:bCs/>
                <w:color w:val="FFFFFF"/>
                <w:spacing w:val="6"/>
              </w:rPr>
              <w:t>HRD</w:t>
            </w:r>
            <w:r>
              <w:rPr>
                <w:rFonts w:ascii="Times New Roman" w:eastAsia="思源黑体 Medium" w:hAnsi="Times New Roman" w:cs="Times New Roman"/>
                <w:b/>
                <w:bCs/>
                <w:color w:val="FFFFFF"/>
                <w:spacing w:val="6"/>
              </w:rPr>
              <w:t>状态</w:t>
            </w:r>
          </w:p>
        </w:tc>
        <w:tc>
          <w:tcPr>
            <w:tcW w:w="8362" w:type="dxa"/>
            <w:gridSpan w:val="3"/>
            <w:tcBorders>
              <w:left w:val="dashSmallGap" w:sz="4" w:space="0" w:color="BEBEBE"/>
              <w:bottom w:val="nil"/>
            </w:tcBorders>
          </w:tcPr>
          <w:p w14:paraId="2746D566"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b/>
                <w:bCs/>
                <w:color w:val="FFFFFF"/>
                <w:spacing w:val="6"/>
              </w:rPr>
              <w:t>检测项及检测结果</w:t>
            </w:r>
          </w:p>
        </w:tc>
      </w:tr>
      <w:tr w:rsidR="00B163F7" w14:paraId="55F5491F" w14:textId="77777777" w:rsidTr="00B20769">
        <w:trPr>
          <w:trHeight w:val="420"/>
        </w:trPr>
        <w:tc>
          <w:tcPr>
            <w:tcW w:w="1277" w:type="dxa"/>
            <w:vMerge w:val="restart"/>
            <w:tcBorders>
              <w:top w:val="nil"/>
              <w:right w:val="dashSmallGap" w:sz="4" w:space="0" w:color="BEBEBE"/>
            </w:tcBorders>
          </w:tcPr>
          <w:p w14:paraId="2D158817" w14:textId="72023308" w:rsidR="00B163F7" w:rsidRDefault="00EB3823" w:rsidP="00B20769">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 xml:space="preserve">{%if </w:t>
            </w:r>
            <w:proofErr w:type="spellStart"/>
            <w:r w:rsidRPr="00EB3823">
              <w:rPr>
                <w:rFonts w:ascii="Times New Roman" w:eastAsia="思源黑体 Medium" w:hAnsi="Times New Roman" w:cs="Times New Roman"/>
                <w:spacing w:val="6"/>
              </w:rPr>
              <w:t>var.gss.gss.var_id</w:t>
            </w:r>
            <w:proofErr w:type="spellEnd"/>
            <w:r w:rsidRPr="00EB3823">
              <w:rPr>
                <w:rFonts w:ascii="Times New Roman" w:eastAsia="思源黑体 Medium" w:hAnsi="Times New Roman" w:cs="Times New Roman"/>
                <w:spacing w:val="6"/>
              </w:rPr>
              <w:t xml:space="preserve"> ==</w:t>
            </w:r>
            <w:r w:rsidRPr="00EB3823">
              <w:rPr>
                <w:rFonts w:ascii="Times New Roman" w:eastAsia="思源黑体 Medium" w:hAnsi="Times New Roman" w:cs="Times New Roman"/>
                <w:spacing w:val="6"/>
              </w:rPr>
              <w:t>“</w:t>
            </w:r>
            <w:r w:rsidRPr="00EB3823">
              <w:rPr>
                <w:rFonts w:ascii="Times New Roman" w:eastAsia="思源黑体 Medium" w:hAnsi="Times New Roman" w:cs="Times New Roman"/>
                <w:spacing w:val="6"/>
              </w:rPr>
              <w:t>HRD+</w:t>
            </w:r>
            <w:r w:rsidRPr="00EB3823">
              <w:rPr>
                <w:rFonts w:ascii="Times New Roman" w:eastAsia="思源黑体 Medium" w:hAnsi="Times New Roman" w:cs="Times New Roman"/>
                <w:spacing w:val="6"/>
              </w:rPr>
              <w:t>”</w:t>
            </w:r>
            <w:r w:rsidRPr="00EB3823">
              <w:rPr>
                <w:rFonts w:ascii="Times New Roman" w:eastAsia="思源黑体 Medium" w:hAnsi="Times New Roman" w:cs="Times New Roman"/>
                <w:spacing w:val="6"/>
              </w:rPr>
              <w:t>%}HRD</w:t>
            </w:r>
            <w:r w:rsidRPr="00EB3823">
              <w:rPr>
                <w:rFonts w:ascii="Times New Roman" w:eastAsia="思源黑体 Medium" w:hAnsi="Times New Roman" w:cs="Times New Roman"/>
                <w:spacing w:val="6"/>
              </w:rPr>
              <w:t>阳性</w:t>
            </w:r>
            <w:r w:rsidRPr="00EB3823">
              <w:rPr>
                <w:rFonts w:ascii="Times New Roman" w:eastAsia="思源黑体 Medium" w:hAnsi="Times New Roman" w:cs="Times New Roman"/>
                <w:spacing w:val="6"/>
              </w:rPr>
              <w:t>{%else%}HRD</w:t>
            </w:r>
            <w:r w:rsidRPr="00EB3823">
              <w:rPr>
                <w:rFonts w:ascii="Times New Roman" w:eastAsia="思源黑体 Medium" w:hAnsi="Times New Roman" w:cs="Times New Roman"/>
                <w:spacing w:val="6"/>
              </w:rPr>
              <w:t>阴性</w:t>
            </w:r>
            <w:r w:rsidRPr="00EB3823">
              <w:rPr>
                <w:rFonts w:ascii="Times New Roman" w:eastAsia="思源黑体 Medium" w:hAnsi="Times New Roman" w:cs="Times New Roman"/>
                <w:spacing w:val="6"/>
              </w:rPr>
              <w:t>{%endif%}</w:t>
            </w:r>
          </w:p>
        </w:tc>
        <w:tc>
          <w:tcPr>
            <w:tcW w:w="2126" w:type="dxa"/>
            <w:vMerge w:val="restart"/>
            <w:tcBorders>
              <w:top w:val="nil"/>
              <w:left w:val="dashSmallGap" w:sz="4" w:space="0" w:color="BEBEBE"/>
              <w:right w:val="dashSmallGap" w:sz="4" w:space="0" w:color="BEBEBE"/>
            </w:tcBorders>
          </w:tcPr>
          <w:p w14:paraId="2E12ACB4" w14:textId="47DBD5D9"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BRCA</w:t>
            </w:r>
            <w:r>
              <w:rPr>
                <w:rFonts w:ascii="Times New Roman" w:eastAsia="思源黑体 Medium" w:hAnsi="Times New Roman" w:cs="Times New Roman"/>
                <w:spacing w:val="6"/>
              </w:rPr>
              <w:t>突变：</w:t>
            </w:r>
            <w:r w:rsidR="00EB3823" w:rsidRPr="00EB3823">
              <w:rPr>
                <w:rFonts w:ascii="Times New Roman" w:eastAsia="思源黑体 Medium" w:hAnsi="Times New Roman" w:cs="Times New Roman"/>
                <w:spacing w:val="6"/>
              </w:rPr>
              <w:t>{% if var.ec_type.BRCA1_level12+var.ec_type.BRCA2_level12%}</w:t>
            </w:r>
            <w:r w:rsidR="00EB3823" w:rsidRPr="00EB3823">
              <w:rPr>
                <w:rFonts w:ascii="Times New Roman" w:eastAsia="思源黑体 Medium" w:hAnsi="Times New Roman" w:cs="Times New Roman"/>
                <w:spacing w:val="6"/>
              </w:rPr>
              <w:t>阳性</w:t>
            </w:r>
            <w:r w:rsidR="00EB3823" w:rsidRPr="00EB3823">
              <w:rPr>
                <w:rFonts w:ascii="Times New Roman" w:eastAsia="思源黑体 Medium" w:hAnsi="Times New Roman" w:cs="Times New Roman"/>
                <w:spacing w:val="6"/>
              </w:rPr>
              <w:t>{% else%}</w:t>
            </w:r>
            <w:r w:rsidR="00EB3823" w:rsidRPr="00EB3823">
              <w:rPr>
                <w:rFonts w:ascii="Times New Roman" w:eastAsia="思源黑体 Medium" w:hAnsi="Times New Roman" w:cs="Times New Roman"/>
                <w:spacing w:val="6"/>
              </w:rPr>
              <w:t>阴性</w:t>
            </w:r>
            <w:r w:rsidR="00EB3823" w:rsidRPr="00EB3823">
              <w:rPr>
                <w:rFonts w:ascii="Times New Roman" w:eastAsia="思源黑体 Medium" w:hAnsi="Times New Roman" w:cs="Times New Roman"/>
                <w:spacing w:val="6"/>
              </w:rPr>
              <w:t>{% endif%}</w:t>
            </w:r>
          </w:p>
        </w:tc>
        <w:tc>
          <w:tcPr>
            <w:tcW w:w="2693" w:type="dxa"/>
            <w:tcBorders>
              <w:top w:val="nil"/>
              <w:left w:val="dashSmallGap" w:sz="4" w:space="0" w:color="BEBEBE"/>
              <w:bottom w:val="dashSmallGap" w:sz="4" w:space="0" w:color="BEBEBE"/>
              <w:right w:val="dashSmallGap" w:sz="4" w:space="0" w:color="BEBEBE"/>
            </w:tcBorders>
          </w:tcPr>
          <w:p w14:paraId="1D7840C5" w14:textId="5875720B"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BRCA</w:t>
            </w:r>
            <w:r>
              <w:rPr>
                <w:rFonts w:ascii="Times New Roman" w:eastAsia="思源黑体 Medium" w:hAnsi="Times New Roman" w:cs="Times New Roman" w:hint="default"/>
                <w:spacing w:val="6"/>
              </w:rPr>
              <w:t>1</w:t>
            </w:r>
          </w:p>
        </w:tc>
        <w:tc>
          <w:tcPr>
            <w:tcW w:w="3543" w:type="dxa"/>
            <w:tcBorders>
              <w:top w:val="nil"/>
              <w:left w:val="dashSmallGap" w:sz="4" w:space="0" w:color="BEBEBE"/>
              <w:bottom w:val="dashSmallGap" w:sz="4" w:space="0" w:color="BEBEBE"/>
              <w:right w:val="dashSmallGap" w:sz="4" w:space="0" w:color="BEBEBE"/>
            </w:tcBorders>
          </w:tcPr>
          <w:p w14:paraId="3F8D1654"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{%p if var.ec_</w:t>
            </w:r>
            <w:proofErr w:type="gramStart"/>
            <w:r w:rsidRPr="00EB3823">
              <w:rPr>
                <w:rFonts w:ascii="Times New Roman" w:eastAsia="思源黑体 Medium" w:hAnsi="Times New Roman" w:cs="Times New Roman"/>
                <w:spacing w:val="6"/>
              </w:rPr>
              <w:t>type.BRCA</w:t>
            </w:r>
            <w:proofErr w:type="gramEnd"/>
            <w:r w:rsidRPr="00EB3823">
              <w:rPr>
                <w:rFonts w:ascii="Times New Roman" w:eastAsia="思源黑体 Medium" w:hAnsi="Times New Roman" w:cs="Times New Roman"/>
                <w:spacing w:val="6"/>
              </w:rPr>
              <w:t>1_level12%}</w:t>
            </w:r>
          </w:p>
          <w:p w14:paraId="229E6969"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{%p for a in var.ec_</w:t>
            </w:r>
            <w:proofErr w:type="gramStart"/>
            <w:r w:rsidRPr="00EB3823">
              <w:rPr>
                <w:rFonts w:ascii="Times New Roman" w:eastAsia="思源黑体 Medium" w:hAnsi="Times New Roman" w:cs="Times New Roman"/>
                <w:spacing w:val="6"/>
              </w:rPr>
              <w:t>type.BRCA</w:t>
            </w:r>
            <w:proofErr w:type="gramEnd"/>
            <w:r w:rsidRPr="00EB3823">
              <w:rPr>
                <w:rFonts w:ascii="Times New Roman" w:eastAsia="思源黑体 Medium" w:hAnsi="Times New Roman" w:cs="Times New Roman"/>
                <w:spacing w:val="6"/>
              </w:rPr>
              <w:t>1_level12%}</w:t>
            </w:r>
          </w:p>
          <w:p w14:paraId="323EB344"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 xml:space="preserve">{%if </w:t>
            </w:r>
            <w:proofErr w:type="spellStart"/>
            <w:proofErr w:type="gramStart"/>
            <w:r w:rsidRPr="00EB3823">
              <w:rPr>
                <w:rFonts w:ascii="Times New Roman" w:eastAsia="思源黑体 Medium" w:hAnsi="Times New Roman" w:cs="Times New Roman"/>
                <w:spacing w:val="6"/>
              </w:rPr>
              <w:t>a.hgvs</w:t>
            </w:r>
            <w:proofErr w:type="gramEnd"/>
            <w:r w:rsidRPr="00EB3823">
              <w:rPr>
                <w:rFonts w:ascii="Times New Roman" w:eastAsia="思源黑体 Medium" w:hAnsi="Times New Roman" w:cs="Times New Roman"/>
                <w:spacing w:val="6"/>
              </w:rPr>
              <w:t>_p_ZJZL</w:t>
            </w:r>
            <w:proofErr w:type="spellEnd"/>
            <w:r w:rsidRPr="00EB3823">
              <w:rPr>
                <w:rFonts w:ascii="Times New Roman" w:eastAsia="思源黑体 Medium" w:hAnsi="Times New Roman" w:cs="Times New Roman"/>
                <w:spacing w:val="6"/>
              </w:rPr>
              <w:t>!=</w:t>
            </w:r>
            <w:r w:rsidRPr="00EB3823">
              <w:rPr>
                <w:rFonts w:ascii="Times New Roman" w:eastAsia="思源黑体 Medium" w:hAnsi="Times New Roman" w:cs="Times New Roman"/>
                <w:spacing w:val="6"/>
              </w:rPr>
              <w:t>”</w:t>
            </w:r>
            <w:r w:rsidRPr="00EB3823">
              <w:rPr>
                <w:rFonts w:ascii="Times New Roman" w:eastAsia="思源黑体 Medium" w:hAnsi="Times New Roman" w:cs="Times New Roman"/>
                <w:spacing w:val="6"/>
              </w:rPr>
              <w:t>p.?</w:t>
            </w:r>
            <w:r w:rsidRPr="00EB3823">
              <w:rPr>
                <w:rFonts w:ascii="Times New Roman" w:eastAsia="思源黑体 Medium" w:hAnsi="Times New Roman" w:cs="Times New Roman"/>
                <w:spacing w:val="6"/>
              </w:rPr>
              <w:t>”</w:t>
            </w:r>
            <w:r w:rsidRPr="00EB3823">
              <w:rPr>
                <w:rFonts w:ascii="Times New Roman" w:eastAsia="思源黑体 Medium" w:hAnsi="Times New Roman" w:cs="Times New Roman"/>
                <w:spacing w:val="6"/>
              </w:rPr>
              <w:t>%}{{</w:t>
            </w:r>
            <w:proofErr w:type="spellStart"/>
            <w:r w:rsidRPr="00EB3823">
              <w:rPr>
                <w:rFonts w:ascii="Times New Roman" w:eastAsia="思源黑体 Medium" w:hAnsi="Times New Roman" w:cs="Times New Roman"/>
                <w:spacing w:val="6"/>
              </w:rPr>
              <w:t>a.hgvs_p_ZJZL</w:t>
            </w:r>
            <w:proofErr w:type="spellEnd"/>
            <w:r w:rsidRPr="00EB3823">
              <w:rPr>
                <w:rFonts w:ascii="Times New Roman" w:eastAsia="思源黑体 Medium" w:hAnsi="Times New Roman" w:cs="Times New Roman"/>
                <w:spacing w:val="6"/>
              </w:rPr>
              <w:t>}}{%else%}{{</w:t>
            </w:r>
            <w:proofErr w:type="spellStart"/>
            <w:r w:rsidRPr="00EB3823">
              <w:rPr>
                <w:rFonts w:ascii="Times New Roman" w:eastAsia="思源黑体 Medium" w:hAnsi="Times New Roman" w:cs="Times New Roman"/>
                <w:spacing w:val="6"/>
              </w:rPr>
              <w:t>a.hgvs_c</w:t>
            </w:r>
            <w:proofErr w:type="spellEnd"/>
            <w:r w:rsidRPr="00EB3823">
              <w:rPr>
                <w:rFonts w:ascii="Times New Roman" w:eastAsia="思源黑体 Medium" w:hAnsi="Times New Roman" w:cs="Times New Roman"/>
                <w:spacing w:val="6"/>
              </w:rPr>
              <w:t>}}{%endif%}</w:t>
            </w:r>
          </w:p>
          <w:p w14:paraId="2A70148A"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 xml:space="preserve">{%p </w:t>
            </w:r>
            <w:proofErr w:type="spellStart"/>
            <w:r w:rsidRPr="00EB3823">
              <w:rPr>
                <w:rFonts w:ascii="Times New Roman" w:eastAsia="思源黑体 Medium" w:hAnsi="Times New Roman" w:cs="Times New Roman"/>
                <w:spacing w:val="6"/>
              </w:rPr>
              <w:t>endfor</w:t>
            </w:r>
            <w:proofErr w:type="spellEnd"/>
            <w:r w:rsidRPr="00EB3823">
              <w:rPr>
                <w:rFonts w:ascii="Times New Roman" w:eastAsia="思源黑体 Medium" w:hAnsi="Times New Roman" w:cs="Times New Roman"/>
                <w:spacing w:val="6"/>
              </w:rPr>
              <w:t>%}</w:t>
            </w:r>
          </w:p>
          <w:p w14:paraId="28D0CDFF"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{%p else%}</w:t>
            </w:r>
          </w:p>
          <w:p w14:paraId="6D7B7DA2"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未检出致病性或疑似致病性变异</w:t>
            </w:r>
          </w:p>
          <w:p w14:paraId="1E3E20F6" w14:textId="358FB36D" w:rsidR="00B163F7" w:rsidRPr="006643FB"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{%p endif%}</w:t>
            </w:r>
          </w:p>
        </w:tc>
      </w:tr>
      <w:tr w:rsidR="00B163F7" w14:paraId="44910315" w14:textId="77777777" w:rsidTr="00B20769">
        <w:trPr>
          <w:trHeight w:val="420"/>
        </w:trPr>
        <w:tc>
          <w:tcPr>
            <w:tcW w:w="1277" w:type="dxa"/>
            <w:vMerge/>
            <w:tcBorders>
              <w:right w:val="dashSmallGap" w:sz="4" w:space="0" w:color="BEBEBE"/>
            </w:tcBorders>
          </w:tcPr>
          <w:p w14:paraId="3E02FF02"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p>
        </w:tc>
        <w:tc>
          <w:tcPr>
            <w:tcW w:w="2126" w:type="dxa"/>
            <w:vMerge/>
            <w:tcBorders>
              <w:left w:val="dashSmallGap" w:sz="4" w:space="0" w:color="BEBEBE"/>
              <w:bottom w:val="dashSmallGap" w:sz="4" w:space="0" w:color="BEBEBE"/>
              <w:right w:val="dashSmallGap" w:sz="4" w:space="0" w:color="BEBEBE"/>
            </w:tcBorders>
          </w:tcPr>
          <w:p w14:paraId="13FDB3EA"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p>
        </w:tc>
        <w:tc>
          <w:tcPr>
            <w:tcW w:w="2693" w:type="dxa"/>
            <w:tcBorders>
              <w:top w:val="dashSmallGap" w:sz="4" w:space="0" w:color="BEBEBE"/>
              <w:left w:val="dashSmallGap" w:sz="4" w:space="0" w:color="BEBEBE"/>
              <w:bottom w:val="dashSmallGap" w:sz="4" w:space="0" w:color="BEBEBE"/>
              <w:right w:val="dashSmallGap" w:sz="4" w:space="0" w:color="BEBEBE"/>
            </w:tcBorders>
          </w:tcPr>
          <w:p w14:paraId="06EBD6BA" w14:textId="665269A4"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5B00DA">
              <w:rPr>
                <w:rFonts w:ascii="Times New Roman" w:eastAsia="思源黑体 Medium" w:hAnsi="Times New Roman" w:cs="Times New Roman"/>
                <w:spacing w:val="6"/>
              </w:rPr>
              <w:t>BRCA</w:t>
            </w:r>
            <w:r w:rsidRPr="005B00DA">
              <w:rPr>
                <w:rFonts w:ascii="Times New Roman" w:eastAsia="思源黑体 Medium" w:hAnsi="Times New Roman" w:cs="Times New Roman" w:hint="default"/>
                <w:spacing w:val="6"/>
              </w:rPr>
              <w:t>2</w:t>
            </w:r>
          </w:p>
        </w:tc>
        <w:tc>
          <w:tcPr>
            <w:tcW w:w="3543" w:type="dxa"/>
            <w:tcBorders>
              <w:top w:val="dashSmallGap" w:sz="4" w:space="0" w:color="BEBEBE"/>
              <w:left w:val="dashSmallGap" w:sz="4" w:space="0" w:color="BEBEBE"/>
              <w:bottom w:val="dashSmallGap" w:sz="4" w:space="0" w:color="BEBEBE"/>
              <w:right w:val="dashSmallGap" w:sz="4" w:space="0" w:color="BEBEBE"/>
            </w:tcBorders>
          </w:tcPr>
          <w:p w14:paraId="5DD2BAC8"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{%p if var.ec_</w:t>
            </w:r>
            <w:proofErr w:type="gramStart"/>
            <w:r w:rsidRPr="00EB3823">
              <w:rPr>
                <w:rFonts w:ascii="Times New Roman" w:eastAsia="思源黑体 Medium" w:hAnsi="Times New Roman" w:cs="Times New Roman"/>
                <w:spacing w:val="6"/>
              </w:rPr>
              <w:t>type.BRCA</w:t>
            </w:r>
            <w:proofErr w:type="gramEnd"/>
            <w:r w:rsidRPr="00EB3823">
              <w:rPr>
                <w:rFonts w:ascii="Times New Roman" w:eastAsia="思源黑体 Medium" w:hAnsi="Times New Roman" w:cs="Times New Roman"/>
                <w:spacing w:val="6"/>
              </w:rPr>
              <w:t>2_level12%}</w:t>
            </w:r>
          </w:p>
          <w:p w14:paraId="78546564"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{%p for a in var.ec_</w:t>
            </w:r>
            <w:proofErr w:type="gramStart"/>
            <w:r w:rsidRPr="00EB3823">
              <w:rPr>
                <w:rFonts w:ascii="Times New Roman" w:eastAsia="思源黑体 Medium" w:hAnsi="Times New Roman" w:cs="Times New Roman"/>
                <w:spacing w:val="6"/>
              </w:rPr>
              <w:t>type.BRCA</w:t>
            </w:r>
            <w:proofErr w:type="gramEnd"/>
            <w:r w:rsidRPr="00EB3823">
              <w:rPr>
                <w:rFonts w:ascii="Times New Roman" w:eastAsia="思源黑体 Medium" w:hAnsi="Times New Roman" w:cs="Times New Roman"/>
                <w:spacing w:val="6"/>
              </w:rPr>
              <w:t>2_level12%}</w:t>
            </w:r>
          </w:p>
          <w:p w14:paraId="58C2AC41"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 xml:space="preserve">{%if </w:t>
            </w:r>
            <w:proofErr w:type="spellStart"/>
            <w:proofErr w:type="gramStart"/>
            <w:r w:rsidRPr="00EB3823">
              <w:rPr>
                <w:rFonts w:ascii="Times New Roman" w:eastAsia="思源黑体 Medium" w:hAnsi="Times New Roman" w:cs="Times New Roman"/>
                <w:spacing w:val="6"/>
              </w:rPr>
              <w:t>a.hgvs</w:t>
            </w:r>
            <w:proofErr w:type="gramEnd"/>
            <w:r w:rsidRPr="00EB3823">
              <w:rPr>
                <w:rFonts w:ascii="Times New Roman" w:eastAsia="思源黑体 Medium" w:hAnsi="Times New Roman" w:cs="Times New Roman"/>
                <w:spacing w:val="6"/>
              </w:rPr>
              <w:t>_p_ZJZL</w:t>
            </w:r>
            <w:proofErr w:type="spellEnd"/>
            <w:r w:rsidRPr="00EB3823">
              <w:rPr>
                <w:rFonts w:ascii="Times New Roman" w:eastAsia="思源黑体 Medium" w:hAnsi="Times New Roman" w:cs="Times New Roman"/>
                <w:spacing w:val="6"/>
              </w:rPr>
              <w:t>!=</w:t>
            </w:r>
            <w:r w:rsidRPr="00EB3823">
              <w:rPr>
                <w:rFonts w:ascii="Times New Roman" w:eastAsia="思源黑体 Medium" w:hAnsi="Times New Roman" w:cs="Times New Roman"/>
                <w:spacing w:val="6"/>
              </w:rPr>
              <w:t>”</w:t>
            </w:r>
            <w:r w:rsidRPr="00EB3823">
              <w:rPr>
                <w:rFonts w:ascii="Times New Roman" w:eastAsia="思源黑体 Medium" w:hAnsi="Times New Roman" w:cs="Times New Roman"/>
                <w:spacing w:val="6"/>
              </w:rPr>
              <w:t>p.?</w:t>
            </w:r>
            <w:r w:rsidRPr="00EB3823">
              <w:rPr>
                <w:rFonts w:ascii="Times New Roman" w:eastAsia="思源黑体 Medium" w:hAnsi="Times New Roman" w:cs="Times New Roman"/>
                <w:spacing w:val="6"/>
              </w:rPr>
              <w:t>”</w:t>
            </w:r>
            <w:r w:rsidRPr="00EB3823">
              <w:rPr>
                <w:rFonts w:ascii="Times New Roman" w:eastAsia="思源黑体 Medium" w:hAnsi="Times New Roman" w:cs="Times New Roman"/>
                <w:spacing w:val="6"/>
              </w:rPr>
              <w:t>%}{{</w:t>
            </w:r>
            <w:proofErr w:type="spellStart"/>
            <w:r w:rsidRPr="00EB3823">
              <w:rPr>
                <w:rFonts w:ascii="Times New Roman" w:eastAsia="思源黑体 Medium" w:hAnsi="Times New Roman" w:cs="Times New Roman"/>
                <w:spacing w:val="6"/>
              </w:rPr>
              <w:t>a.hgvs_p_ZJZL</w:t>
            </w:r>
            <w:proofErr w:type="spellEnd"/>
            <w:r w:rsidRPr="00EB3823">
              <w:rPr>
                <w:rFonts w:ascii="Times New Roman" w:eastAsia="思源黑体 Medium" w:hAnsi="Times New Roman" w:cs="Times New Roman"/>
                <w:spacing w:val="6"/>
              </w:rPr>
              <w:t>}}{%else%}{{</w:t>
            </w:r>
            <w:proofErr w:type="spellStart"/>
            <w:r w:rsidRPr="00EB3823">
              <w:rPr>
                <w:rFonts w:ascii="Times New Roman" w:eastAsia="思源黑体 Medium" w:hAnsi="Times New Roman" w:cs="Times New Roman"/>
                <w:spacing w:val="6"/>
              </w:rPr>
              <w:t>a.hgvs_c</w:t>
            </w:r>
            <w:proofErr w:type="spellEnd"/>
            <w:r w:rsidRPr="00EB3823">
              <w:rPr>
                <w:rFonts w:ascii="Times New Roman" w:eastAsia="思源黑体 Medium" w:hAnsi="Times New Roman" w:cs="Times New Roman"/>
                <w:spacing w:val="6"/>
              </w:rPr>
              <w:t>}}{%endif%}</w:t>
            </w:r>
          </w:p>
          <w:p w14:paraId="3F572E6D"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 xml:space="preserve">{%p </w:t>
            </w:r>
            <w:proofErr w:type="spellStart"/>
            <w:r w:rsidRPr="00EB3823">
              <w:rPr>
                <w:rFonts w:ascii="Times New Roman" w:eastAsia="思源黑体 Medium" w:hAnsi="Times New Roman" w:cs="Times New Roman"/>
                <w:spacing w:val="6"/>
              </w:rPr>
              <w:t>endfor</w:t>
            </w:r>
            <w:proofErr w:type="spellEnd"/>
            <w:r w:rsidRPr="00EB3823">
              <w:rPr>
                <w:rFonts w:ascii="Times New Roman" w:eastAsia="思源黑体 Medium" w:hAnsi="Times New Roman" w:cs="Times New Roman"/>
                <w:spacing w:val="6"/>
              </w:rPr>
              <w:t>%}</w:t>
            </w:r>
          </w:p>
          <w:p w14:paraId="0E9CEC42"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{%p else%}</w:t>
            </w:r>
          </w:p>
          <w:p w14:paraId="35205F97"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未检出致病性或疑似致病性变异</w:t>
            </w:r>
          </w:p>
          <w:p w14:paraId="25AC1370" w14:textId="360005DD" w:rsidR="00B163F7" w:rsidRPr="006643FB"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{%p endif%}</w:t>
            </w:r>
          </w:p>
        </w:tc>
      </w:tr>
      <w:tr w:rsidR="00B163F7" w14:paraId="37AC7A0F" w14:textId="77777777" w:rsidTr="00B20769">
        <w:trPr>
          <w:trHeight w:val="420"/>
        </w:trPr>
        <w:tc>
          <w:tcPr>
            <w:tcW w:w="1277" w:type="dxa"/>
            <w:vMerge/>
            <w:tcBorders>
              <w:bottom w:val="single" w:sz="4" w:space="0" w:color="1E7648"/>
              <w:right w:val="dashSmallGap" w:sz="4" w:space="0" w:color="BEBEBE"/>
            </w:tcBorders>
          </w:tcPr>
          <w:p w14:paraId="0A301F8A"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p>
        </w:tc>
        <w:tc>
          <w:tcPr>
            <w:tcW w:w="2126" w:type="dxa"/>
            <w:tcBorders>
              <w:top w:val="dashSmallGap" w:sz="4" w:space="0" w:color="BEBEBE"/>
              <w:left w:val="dashSmallGap" w:sz="4" w:space="0" w:color="BEBEBE"/>
              <w:bottom w:val="single" w:sz="4" w:space="0" w:color="1E7648"/>
              <w:right w:val="dashSmallGap" w:sz="4" w:space="0" w:color="BEBEBE"/>
            </w:tcBorders>
          </w:tcPr>
          <w:p w14:paraId="7605D6A1" w14:textId="13AF6891" w:rsidR="00A6154C" w:rsidRDefault="004448F0" w:rsidP="004448F0">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HRD</w:t>
            </w:r>
            <w:r>
              <w:rPr>
                <w:rFonts w:ascii="Times New Roman" w:eastAsia="思源黑体 Medium" w:hAnsi="Times New Roman" w:cs="Times New Roman" w:hint="default"/>
                <w:spacing w:val="6"/>
              </w:rPr>
              <w:t xml:space="preserve"> </w:t>
            </w:r>
            <w:r>
              <w:rPr>
                <w:rFonts w:ascii="Times New Roman" w:eastAsia="思源黑体 Medium" w:hAnsi="Times New Roman" w:cs="Times New Roman"/>
                <w:spacing w:val="6"/>
              </w:rPr>
              <w:t>评分：</w:t>
            </w:r>
            <w:r w:rsidR="00EB3823" w:rsidRPr="00EB3823">
              <w:rPr>
                <w:rFonts w:ascii="Times New Roman" w:eastAsia="思源黑体 Medium" w:hAnsi="Times New Roman" w:cs="Times New Roman"/>
                <w:spacing w:val="6"/>
              </w:rPr>
              <w:t xml:space="preserve">{% if </w:t>
            </w:r>
            <w:proofErr w:type="spellStart"/>
            <w:r w:rsidR="00EB3823" w:rsidRPr="00EB3823">
              <w:rPr>
                <w:rFonts w:ascii="Times New Roman" w:eastAsia="思源黑体 Medium" w:hAnsi="Times New Roman" w:cs="Times New Roman"/>
                <w:spacing w:val="6"/>
              </w:rPr>
              <w:t>var.gss.gss.gsscore|float</w:t>
            </w:r>
            <w:proofErr w:type="spellEnd"/>
            <w:r w:rsidR="00EB3823" w:rsidRPr="00EB3823">
              <w:rPr>
                <w:rFonts w:ascii="Times New Roman" w:eastAsia="思源黑体 Medium" w:hAnsi="Times New Roman" w:cs="Times New Roman"/>
                <w:spacing w:val="6"/>
              </w:rPr>
              <w:t xml:space="preserve"> &gt;= 45%}</w:t>
            </w:r>
            <w:r w:rsidR="00B163F7" w:rsidRPr="00E83338">
              <w:rPr>
                <w:rFonts w:ascii="Times New Roman" w:eastAsia="思源黑体 Medium" w:hAnsi="Times New Roman" w:cs="Times New Roman"/>
                <w:spacing w:val="6"/>
              </w:rPr>
              <w:t>阳性</w:t>
            </w:r>
            <w:r w:rsidR="00EB3823">
              <w:rPr>
                <w:rFonts w:ascii="Times New Roman" w:eastAsia="思源黑体 Medium" w:hAnsi="Times New Roman" w:cs="Times New Roman"/>
                <w:spacing w:val="6"/>
              </w:rPr>
              <w:t>{</w:t>
            </w:r>
            <w:r w:rsidR="00EB3823">
              <w:rPr>
                <w:rFonts w:ascii="Times New Roman" w:eastAsia="思源黑体 Medium" w:hAnsi="Times New Roman" w:cs="Times New Roman" w:hint="default"/>
                <w:spacing w:val="6"/>
              </w:rPr>
              <w:t>%else%}</w:t>
            </w:r>
            <w:r w:rsidR="00EB3823">
              <w:rPr>
                <w:rFonts w:ascii="Times New Roman" w:eastAsia="思源黑体 Medium" w:hAnsi="Times New Roman" w:cs="Times New Roman"/>
                <w:spacing w:val="6"/>
              </w:rPr>
              <w:t>阴性</w:t>
            </w:r>
            <w:r w:rsidR="00EB3823">
              <w:rPr>
                <w:rFonts w:ascii="Times New Roman" w:eastAsia="思源黑体 Medium" w:hAnsi="Times New Roman" w:cs="Times New Roman"/>
                <w:spacing w:val="6"/>
              </w:rPr>
              <w:t>{</w:t>
            </w:r>
            <w:r w:rsidR="00EB3823">
              <w:rPr>
                <w:rFonts w:ascii="Times New Roman" w:eastAsia="思源黑体 Medium" w:hAnsi="Times New Roman" w:cs="Times New Roman" w:hint="default"/>
                <w:spacing w:val="6"/>
              </w:rPr>
              <w:t>%</w:t>
            </w:r>
            <w:r w:rsidR="00EB3823">
              <w:rPr>
                <w:rFonts w:ascii="Times New Roman" w:eastAsia="思源黑体 Medium" w:hAnsi="Times New Roman" w:cs="Times New Roman"/>
                <w:spacing w:val="6"/>
              </w:rPr>
              <w:t>endif</w:t>
            </w:r>
            <w:r w:rsidR="00EB3823">
              <w:rPr>
                <w:rFonts w:ascii="Times New Roman" w:eastAsia="思源黑体 Medium" w:hAnsi="Times New Roman" w:cs="Times New Roman" w:hint="default"/>
                <w:spacing w:val="6"/>
              </w:rPr>
              <w:t>%</w:t>
            </w:r>
            <w:r w:rsidR="00EB3823">
              <w:rPr>
                <w:rFonts w:ascii="Times New Roman" w:eastAsia="思源黑体 Medium" w:hAnsi="Times New Roman" w:cs="Times New Roman"/>
                <w:spacing w:val="6"/>
              </w:rPr>
              <w:t>}</w:t>
            </w:r>
          </w:p>
        </w:tc>
        <w:tc>
          <w:tcPr>
            <w:tcW w:w="2693" w:type="dxa"/>
            <w:tcBorders>
              <w:top w:val="dashSmallGap" w:sz="4" w:space="0" w:color="BEBEBE"/>
              <w:left w:val="dashSmallGap" w:sz="4" w:space="0" w:color="BEBEBE"/>
              <w:bottom w:val="single" w:sz="4" w:space="0" w:color="1E7648"/>
              <w:right w:val="dashSmallGap" w:sz="4" w:space="0" w:color="BEBEBE"/>
            </w:tcBorders>
          </w:tcPr>
          <w:p w14:paraId="10FCD5DE"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基因组瘢痕得分（</w:t>
            </w:r>
            <w:r>
              <w:rPr>
                <w:rFonts w:ascii="Times New Roman" w:eastAsia="思源黑体 Medium" w:hAnsi="Times New Roman" w:cs="Times New Roman"/>
                <w:spacing w:val="6"/>
              </w:rPr>
              <w:t>GSS</w:t>
            </w:r>
            <w:r>
              <w:rPr>
                <w:rFonts w:ascii="Times New Roman" w:eastAsia="思源黑体 Medium" w:hAnsi="Times New Roman" w:cs="Times New Roman"/>
                <w:spacing w:val="6"/>
              </w:rPr>
              <w:t>）</w:t>
            </w:r>
          </w:p>
        </w:tc>
        <w:tc>
          <w:tcPr>
            <w:tcW w:w="3543" w:type="dxa"/>
            <w:tcBorders>
              <w:top w:val="dashSmallGap" w:sz="4" w:space="0" w:color="BEBEBE"/>
              <w:left w:val="dashSmallGap" w:sz="4" w:space="0" w:color="BEBEBE"/>
              <w:bottom w:val="single" w:sz="4" w:space="0" w:color="1E7648"/>
              <w:right w:val="dashSmallGap" w:sz="4" w:space="0" w:color="BEBEBE"/>
            </w:tcBorders>
          </w:tcPr>
          <w:p w14:paraId="4EA554A1" w14:textId="54328D02" w:rsidR="00B163F7" w:rsidRDefault="00EB3823" w:rsidP="00B20769">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w:t>
            </w:r>
            <w:proofErr w:type="spellStart"/>
            <w:proofErr w:type="gramStart"/>
            <w:r w:rsidRPr="00EB3823">
              <w:rPr>
                <w:rFonts w:ascii="Times New Roman" w:eastAsia="思源黑体 Medium" w:hAnsi="Times New Roman" w:cs="Times New Roman"/>
                <w:spacing w:val="6"/>
              </w:rPr>
              <w:t>var.gss.gss.gsscore</w:t>
            </w:r>
            <w:proofErr w:type="spellEnd"/>
            <w:proofErr w:type="gramEnd"/>
            <w:r w:rsidRPr="00EB3823">
              <w:rPr>
                <w:rFonts w:ascii="Times New Roman" w:eastAsia="思源黑体 Medium" w:hAnsi="Times New Roman" w:cs="Times New Roman"/>
                <w:spacing w:val="6"/>
              </w:rPr>
              <w:t>}}</w:t>
            </w:r>
          </w:p>
        </w:tc>
      </w:tr>
    </w:tbl>
    <w:p w14:paraId="50F46049" w14:textId="43E1D2B9" w:rsidR="00B00635" w:rsidRDefault="00B00635"/>
    <w:p w14:paraId="768DF20A" w14:textId="494EB026" w:rsidR="00963A25" w:rsidRDefault="00D831E8" w:rsidP="00D831E8">
      <w:pPr>
        <w:pStyle w:val="af9"/>
        <w:rPr>
          <w:rFonts w:ascii="Times New Roman" w:eastAsia="思源黑体 Medium" w:hAnsi="Times New Roman"/>
          <w:caps/>
          <w:smallCaps w:val="0"/>
          <w:color w:val="1E7648"/>
          <w:spacing w:val="17"/>
          <w:sz w:val="24"/>
          <w:szCs w:val="24"/>
        </w:rPr>
      </w:pPr>
      <w:r>
        <w:rPr>
          <w:rFonts w:ascii="Times New Roman" w:eastAsia="思源黑体 Medium" w:hAnsi="Times New Roman" w:hint="eastAsia"/>
          <w:caps/>
          <w:smallCaps w:val="0"/>
          <w:color w:val="1E7648"/>
          <w:spacing w:val="17"/>
          <w:sz w:val="24"/>
          <w:szCs w:val="24"/>
        </w:rPr>
        <w:t>2</w:t>
      </w:r>
      <w:r>
        <w:rPr>
          <w:rFonts w:ascii="Times New Roman" w:eastAsia="思源黑体 Medium" w:hAnsi="Times New Roman"/>
          <w:caps/>
          <w:smallCaps w:val="0"/>
          <w:color w:val="1E7648"/>
          <w:spacing w:val="17"/>
          <w:sz w:val="24"/>
          <w:szCs w:val="24"/>
        </w:rPr>
        <w:t xml:space="preserve">. </w:t>
      </w:r>
      <w:r w:rsidR="00963A25">
        <w:rPr>
          <w:rFonts w:ascii="Times New Roman" w:eastAsia="思源黑体 Medium" w:hAnsi="Times New Roman" w:hint="eastAsia"/>
          <w:caps/>
          <w:smallCaps w:val="0"/>
          <w:color w:val="1E7648"/>
          <w:spacing w:val="17"/>
          <w:sz w:val="24"/>
          <w:szCs w:val="24"/>
        </w:rPr>
        <w:t>基因组变异检测结果</w:t>
      </w:r>
    </w:p>
    <w:tbl>
      <w:tblPr>
        <w:tblStyle w:val="PTMv3"/>
        <w:tblW w:w="9639" w:type="dxa"/>
        <w:tblLayout w:type="fixed"/>
        <w:tblLook w:val="04A0" w:firstRow="1" w:lastRow="0" w:firstColumn="1" w:lastColumn="0" w:noHBand="0" w:noVBand="1"/>
      </w:tblPr>
      <w:tblGrid>
        <w:gridCol w:w="1020"/>
        <w:gridCol w:w="1532"/>
        <w:gridCol w:w="850"/>
        <w:gridCol w:w="1418"/>
        <w:gridCol w:w="1417"/>
        <w:gridCol w:w="993"/>
        <w:gridCol w:w="1275"/>
        <w:gridCol w:w="1134"/>
      </w:tblGrid>
      <w:tr w:rsidR="005D3FFF" w14:paraId="702BD034" w14:textId="77777777" w:rsidTr="000E26B8">
        <w:trPr>
          <w:cnfStyle w:val="100000000000" w:firstRow="1" w:lastRow="0" w:firstColumn="0" w:lastColumn="0" w:oddVBand="0" w:evenVBand="0" w:oddHBand="0" w:evenHBand="0" w:firstRowFirstColumn="0" w:firstRowLastColumn="0" w:lastRowFirstColumn="0" w:lastRowLastColumn="0"/>
          <w:trHeight w:val="420"/>
        </w:trPr>
        <w:tc>
          <w:tcPr>
            <w:tcW w:w="1020" w:type="dxa"/>
            <w:tcBorders>
              <w:bottom w:val="nil"/>
              <w:right w:val="dashSmallGap" w:sz="4" w:space="0" w:color="BEBEBE"/>
            </w:tcBorders>
          </w:tcPr>
          <w:p w14:paraId="3E8B4F76" w14:textId="77777777" w:rsidR="005D3FFF" w:rsidRDefault="005D3FFF" w:rsidP="00A04D32">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基因</w:t>
            </w:r>
          </w:p>
        </w:tc>
        <w:tc>
          <w:tcPr>
            <w:tcW w:w="1532" w:type="dxa"/>
            <w:tcBorders>
              <w:bottom w:val="nil"/>
            </w:tcBorders>
          </w:tcPr>
          <w:p w14:paraId="7D8AAB87" w14:textId="44B2612F" w:rsidR="005D3FFF" w:rsidRDefault="005D3FFF" w:rsidP="00A04D32">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b/>
                <w:bCs/>
                <w:color w:val="FFFFFF"/>
                <w:spacing w:val="6"/>
              </w:rPr>
              <w:t>转录本</w:t>
            </w:r>
          </w:p>
        </w:tc>
        <w:tc>
          <w:tcPr>
            <w:tcW w:w="850" w:type="dxa"/>
            <w:tcBorders>
              <w:bottom w:val="nil"/>
            </w:tcBorders>
          </w:tcPr>
          <w:p w14:paraId="490B7496" w14:textId="1F2F883F" w:rsidR="005D3FFF" w:rsidRDefault="005D3FFF" w:rsidP="00A04D32">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变异区域</w:t>
            </w:r>
          </w:p>
        </w:tc>
        <w:tc>
          <w:tcPr>
            <w:tcW w:w="1418" w:type="dxa"/>
            <w:tcBorders>
              <w:bottom w:val="nil"/>
            </w:tcBorders>
          </w:tcPr>
          <w:p w14:paraId="429AEC27" w14:textId="675C3209" w:rsidR="005D3FFF" w:rsidRDefault="005D3FFF" w:rsidP="00A04D32">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核苷酸变化</w:t>
            </w:r>
          </w:p>
        </w:tc>
        <w:tc>
          <w:tcPr>
            <w:tcW w:w="1417" w:type="dxa"/>
            <w:tcBorders>
              <w:bottom w:val="nil"/>
            </w:tcBorders>
          </w:tcPr>
          <w:p w14:paraId="678614DB" w14:textId="7CC6DF67" w:rsidR="005D3FFF" w:rsidRDefault="005D3FFF" w:rsidP="00A04D32">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氨基酸变化</w:t>
            </w:r>
          </w:p>
        </w:tc>
        <w:tc>
          <w:tcPr>
            <w:tcW w:w="993" w:type="dxa"/>
            <w:tcBorders>
              <w:bottom w:val="nil"/>
            </w:tcBorders>
          </w:tcPr>
          <w:p w14:paraId="602DDEA6" w14:textId="7E10B7B1" w:rsidR="005D3FFF" w:rsidRDefault="005D3FFF" w:rsidP="00A04D32">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丰度</w:t>
            </w:r>
          </w:p>
        </w:tc>
        <w:tc>
          <w:tcPr>
            <w:tcW w:w="1275" w:type="dxa"/>
            <w:tcBorders>
              <w:left w:val="dashSmallGap" w:sz="4" w:space="0" w:color="BEBEBE"/>
              <w:bottom w:val="nil"/>
              <w:right w:val="dashSmallGap" w:sz="4" w:space="0" w:color="BEBEBE"/>
            </w:tcBorders>
          </w:tcPr>
          <w:p w14:paraId="01743604" w14:textId="4CAF7D67" w:rsidR="005D3FFF" w:rsidRDefault="005D3FFF" w:rsidP="00A04D32">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变异类型</w:t>
            </w:r>
          </w:p>
        </w:tc>
        <w:tc>
          <w:tcPr>
            <w:tcW w:w="1134" w:type="dxa"/>
            <w:tcBorders>
              <w:left w:val="dashSmallGap" w:sz="4" w:space="0" w:color="BEBEBE"/>
              <w:bottom w:val="nil"/>
            </w:tcBorders>
          </w:tcPr>
          <w:p w14:paraId="058F93F5" w14:textId="77777777" w:rsidR="005D3FFF" w:rsidRDefault="005D3FFF" w:rsidP="00A04D32">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变异等级</w:t>
            </w:r>
          </w:p>
        </w:tc>
      </w:tr>
      <w:tr w:rsidR="00574BAB" w14:paraId="2CCF457C" w14:textId="77777777" w:rsidTr="00520F4B">
        <w:trPr>
          <w:trHeight w:val="420"/>
        </w:trPr>
        <w:tc>
          <w:tcPr>
            <w:tcW w:w="9639" w:type="dxa"/>
            <w:gridSpan w:val="8"/>
          </w:tcPr>
          <w:p w14:paraId="17293BA9" w14:textId="0211F9AC" w:rsidR="00574BAB" w:rsidRPr="006643FB"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 xml:space="preserve">{%tr if </w:t>
            </w:r>
            <w:proofErr w:type="spellStart"/>
            <w:r w:rsidRPr="00574BAB">
              <w:rPr>
                <w:rFonts w:ascii="Times New Roman" w:eastAsia="思源黑体 Medium" w:hAnsi="Times New Roman" w:cs="Times New Roman"/>
                <w:spacing w:val="6"/>
              </w:rPr>
              <w:t>var.var_</w:t>
            </w:r>
            <w:proofErr w:type="gramStart"/>
            <w:r w:rsidRPr="00574BAB">
              <w:rPr>
                <w:rFonts w:ascii="Times New Roman" w:eastAsia="思源黑体 Medium" w:hAnsi="Times New Roman" w:cs="Times New Roman"/>
                <w:spacing w:val="6"/>
              </w:rPr>
              <w:t>somatic.level</w:t>
            </w:r>
            <w:proofErr w:type="gramEnd"/>
            <w:r w:rsidRPr="00574BAB">
              <w:rPr>
                <w:rFonts w:ascii="Times New Roman" w:eastAsia="思源黑体 Medium" w:hAnsi="Times New Roman" w:cs="Times New Roman"/>
                <w:spacing w:val="6"/>
              </w:rPr>
              <w:t>_I</w:t>
            </w:r>
            <w:proofErr w:type="spellEnd"/>
            <w:r w:rsidRPr="00574BAB">
              <w:rPr>
                <w:rFonts w:ascii="Times New Roman" w:eastAsia="思源黑体 Medium" w:hAnsi="Times New Roman" w:cs="Times New Roman"/>
                <w:spacing w:val="6"/>
              </w:rPr>
              <w:t xml:space="preserve"> + </w:t>
            </w:r>
            <w:proofErr w:type="spellStart"/>
            <w:r w:rsidRPr="00574BAB">
              <w:rPr>
                <w:rFonts w:ascii="Times New Roman" w:eastAsia="思源黑体 Medium" w:hAnsi="Times New Roman" w:cs="Times New Roman"/>
                <w:spacing w:val="6"/>
              </w:rPr>
              <w:t>var.var_somatic.level_II</w:t>
            </w:r>
            <w:proofErr w:type="spellEnd"/>
            <w:r w:rsidRPr="00574BAB">
              <w:rPr>
                <w:rFonts w:ascii="Times New Roman" w:eastAsia="思源黑体 Medium" w:hAnsi="Times New Roman" w:cs="Times New Roman"/>
                <w:spacing w:val="6"/>
              </w:rPr>
              <w:t xml:space="preserve"> + </w:t>
            </w:r>
            <w:proofErr w:type="spellStart"/>
            <w:r w:rsidRPr="00574BAB">
              <w:rPr>
                <w:rFonts w:ascii="Times New Roman" w:eastAsia="思源黑体 Medium" w:hAnsi="Times New Roman" w:cs="Times New Roman"/>
                <w:spacing w:val="6"/>
              </w:rPr>
              <w:t>var.var_somatic.level_onco_nodrug</w:t>
            </w:r>
            <w:proofErr w:type="spellEnd"/>
            <w:r w:rsidRPr="00574BAB">
              <w:rPr>
                <w:rFonts w:ascii="Times New Roman" w:eastAsia="思源黑体 Medium" w:hAnsi="Times New Roman" w:cs="Times New Roman"/>
                <w:spacing w:val="6"/>
              </w:rPr>
              <w:t xml:space="preserve"> + </w:t>
            </w:r>
            <w:proofErr w:type="spellStart"/>
            <w:r w:rsidRPr="00574BAB">
              <w:rPr>
                <w:rFonts w:ascii="Times New Roman" w:eastAsia="思源黑体 Medium" w:hAnsi="Times New Roman" w:cs="Times New Roman"/>
                <w:spacing w:val="6"/>
              </w:rPr>
              <w:t>var.var_somatic.level_III</w:t>
            </w:r>
            <w:proofErr w:type="spellEnd"/>
            <w:r w:rsidRPr="00574BAB">
              <w:rPr>
                <w:rFonts w:ascii="Times New Roman" w:eastAsia="思源黑体 Medium" w:hAnsi="Times New Roman" w:cs="Times New Roman"/>
                <w:spacing w:val="6"/>
              </w:rPr>
              <w:t xml:space="preserve"> %}</w:t>
            </w:r>
          </w:p>
        </w:tc>
      </w:tr>
      <w:tr w:rsidR="00574BAB" w14:paraId="78682935" w14:textId="77777777" w:rsidTr="00520F4B">
        <w:trPr>
          <w:trHeight w:val="420"/>
        </w:trPr>
        <w:tc>
          <w:tcPr>
            <w:tcW w:w="9639" w:type="dxa"/>
            <w:gridSpan w:val="8"/>
          </w:tcPr>
          <w:p w14:paraId="725D17D5" w14:textId="24624F56" w:rsidR="00574BAB" w:rsidRPr="00574BAB"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 xml:space="preserve">{%tr for a in </w:t>
            </w:r>
            <w:proofErr w:type="spellStart"/>
            <w:r w:rsidRPr="00574BAB">
              <w:rPr>
                <w:rFonts w:ascii="Times New Roman" w:eastAsia="思源黑体 Medium" w:hAnsi="Times New Roman" w:cs="Times New Roman"/>
                <w:spacing w:val="6"/>
              </w:rPr>
              <w:t>var.var_</w:t>
            </w:r>
            <w:proofErr w:type="gramStart"/>
            <w:r w:rsidRPr="00574BAB">
              <w:rPr>
                <w:rFonts w:ascii="Times New Roman" w:eastAsia="思源黑体 Medium" w:hAnsi="Times New Roman" w:cs="Times New Roman"/>
                <w:spacing w:val="6"/>
              </w:rPr>
              <w:t>somatic.level</w:t>
            </w:r>
            <w:proofErr w:type="gramEnd"/>
            <w:r w:rsidRPr="00574BAB">
              <w:rPr>
                <w:rFonts w:ascii="Times New Roman" w:eastAsia="思源黑体 Medium" w:hAnsi="Times New Roman" w:cs="Times New Roman"/>
                <w:spacing w:val="6"/>
              </w:rPr>
              <w:t>_I</w:t>
            </w:r>
            <w:proofErr w:type="spellEnd"/>
            <w:r w:rsidRPr="00574BAB">
              <w:rPr>
                <w:rFonts w:ascii="Times New Roman" w:eastAsia="思源黑体 Medium" w:hAnsi="Times New Roman" w:cs="Times New Roman"/>
                <w:spacing w:val="6"/>
              </w:rPr>
              <w:t xml:space="preserve"> + </w:t>
            </w:r>
            <w:proofErr w:type="spellStart"/>
            <w:r w:rsidRPr="00574BAB">
              <w:rPr>
                <w:rFonts w:ascii="Times New Roman" w:eastAsia="思源黑体 Medium" w:hAnsi="Times New Roman" w:cs="Times New Roman"/>
                <w:spacing w:val="6"/>
              </w:rPr>
              <w:t>var.var_somatic.level_II</w:t>
            </w:r>
            <w:proofErr w:type="spellEnd"/>
            <w:r w:rsidRPr="00574BAB">
              <w:rPr>
                <w:rFonts w:ascii="Times New Roman" w:eastAsia="思源黑体 Medium" w:hAnsi="Times New Roman" w:cs="Times New Roman"/>
                <w:spacing w:val="6"/>
              </w:rPr>
              <w:t xml:space="preserve"> + </w:t>
            </w:r>
            <w:proofErr w:type="spellStart"/>
            <w:r w:rsidRPr="00574BAB">
              <w:rPr>
                <w:rFonts w:ascii="Times New Roman" w:eastAsia="思源黑体 Medium" w:hAnsi="Times New Roman" w:cs="Times New Roman"/>
                <w:spacing w:val="6"/>
              </w:rPr>
              <w:t>var.var_somatic.level_onco_nodrug</w:t>
            </w:r>
            <w:proofErr w:type="spellEnd"/>
            <w:r w:rsidRPr="00574BAB">
              <w:rPr>
                <w:rFonts w:ascii="Times New Roman" w:eastAsia="思源黑体 Medium" w:hAnsi="Times New Roman" w:cs="Times New Roman"/>
                <w:spacing w:val="6"/>
              </w:rPr>
              <w:t xml:space="preserve"> + </w:t>
            </w:r>
            <w:proofErr w:type="spellStart"/>
            <w:r w:rsidRPr="00574BAB">
              <w:rPr>
                <w:rFonts w:ascii="Times New Roman" w:eastAsia="思源黑体 Medium" w:hAnsi="Times New Roman" w:cs="Times New Roman"/>
                <w:spacing w:val="6"/>
              </w:rPr>
              <w:t>var.var_somatic.level_III</w:t>
            </w:r>
            <w:proofErr w:type="spellEnd"/>
            <w:r w:rsidRPr="00574BAB">
              <w:rPr>
                <w:rFonts w:ascii="Times New Roman" w:eastAsia="思源黑体 Medium" w:hAnsi="Times New Roman" w:cs="Times New Roman"/>
                <w:spacing w:val="6"/>
              </w:rPr>
              <w:t xml:space="preserve"> %}</w:t>
            </w:r>
          </w:p>
        </w:tc>
      </w:tr>
      <w:tr w:rsidR="00574BAB" w14:paraId="5255C21F" w14:textId="77777777" w:rsidTr="000E26B8">
        <w:trPr>
          <w:trHeight w:val="420"/>
        </w:trPr>
        <w:tc>
          <w:tcPr>
            <w:tcW w:w="1020" w:type="dxa"/>
          </w:tcPr>
          <w:p w14:paraId="50E5C69F" w14:textId="33022F87" w:rsidR="00574BAB"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w:t>
            </w:r>
            <w:proofErr w:type="spellStart"/>
            <w:proofErr w:type="gramStart"/>
            <w:r w:rsidRPr="00574BAB">
              <w:rPr>
                <w:rFonts w:ascii="Times New Roman" w:eastAsia="思源黑体 Medium" w:hAnsi="Times New Roman" w:cs="Times New Roman"/>
                <w:spacing w:val="6"/>
              </w:rPr>
              <w:t>a.gene</w:t>
            </w:r>
            <w:proofErr w:type="gramEnd"/>
            <w:r w:rsidRPr="00574BAB">
              <w:rPr>
                <w:rFonts w:ascii="Times New Roman" w:eastAsia="思源黑体 Medium" w:hAnsi="Times New Roman" w:cs="Times New Roman"/>
                <w:spacing w:val="6"/>
              </w:rPr>
              <w:t>_symbol</w:t>
            </w:r>
            <w:proofErr w:type="spellEnd"/>
            <w:r w:rsidRPr="00574BAB">
              <w:rPr>
                <w:rFonts w:ascii="Times New Roman" w:eastAsia="思源黑体 Medium" w:hAnsi="Times New Roman" w:cs="Times New Roman"/>
                <w:spacing w:val="6"/>
              </w:rPr>
              <w:t>}}</w:t>
            </w:r>
          </w:p>
        </w:tc>
        <w:tc>
          <w:tcPr>
            <w:tcW w:w="1532" w:type="dxa"/>
          </w:tcPr>
          <w:p w14:paraId="1A01B1EF" w14:textId="61B46848" w:rsidR="00574BAB" w:rsidRPr="006643FB"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roofErr w:type="spellStart"/>
            <w:proofErr w:type="gramStart"/>
            <w:r>
              <w:rPr>
                <w:rFonts w:ascii="Times New Roman" w:eastAsia="思源黑体 Medium" w:hAnsi="Times New Roman" w:cs="Times New Roman" w:hint="default"/>
                <w:spacing w:val="6"/>
              </w:rPr>
              <w:t>a.</w:t>
            </w:r>
            <w:r w:rsidRPr="00574BAB">
              <w:rPr>
                <w:rFonts w:ascii="Times New Roman" w:eastAsia="思源黑体 Medium" w:hAnsi="Times New Roman" w:cs="Times New Roman"/>
                <w:spacing w:val="6"/>
              </w:rPr>
              <w:t>transcript</w:t>
            </w:r>
            <w:proofErr w:type="gramEnd"/>
            <w:r w:rsidRPr="00574BAB">
              <w:rPr>
                <w:rFonts w:ascii="Times New Roman" w:eastAsia="思源黑体 Medium" w:hAnsi="Times New Roman" w:cs="Times New Roman"/>
                <w:spacing w:val="6"/>
              </w:rPr>
              <w:t>_primary</w:t>
            </w:r>
            <w:proofErr w:type="spellEnd"/>
            <w:r>
              <w:rPr>
                <w:rFonts w:ascii="Times New Roman" w:eastAsia="思源黑体 Medium" w:hAnsi="Times New Roman" w:cs="Times New Roman"/>
                <w:spacing w:val="6"/>
              </w:rPr>
              <w:t>}}</w:t>
            </w:r>
          </w:p>
        </w:tc>
        <w:tc>
          <w:tcPr>
            <w:tcW w:w="850" w:type="dxa"/>
          </w:tcPr>
          <w:p w14:paraId="4E13CE14" w14:textId="0BE33B98" w:rsidR="00574BAB" w:rsidRPr="00C91D48"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w:t>
            </w:r>
            <w:proofErr w:type="spellStart"/>
            <w:proofErr w:type="gramStart"/>
            <w:r w:rsidRPr="00574BAB">
              <w:rPr>
                <w:rFonts w:ascii="Times New Roman" w:eastAsia="思源黑体 Medium" w:hAnsi="Times New Roman" w:cs="Times New Roman"/>
                <w:spacing w:val="6"/>
              </w:rPr>
              <w:t>a.gene</w:t>
            </w:r>
            <w:proofErr w:type="gramEnd"/>
            <w:r w:rsidRPr="00574BAB">
              <w:rPr>
                <w:rFonts w:ascii="Times New Roman" w:eastAsia="思源黑体 Medium" w:hAnsi="Times New Roman" w:cs="Times New Roman"/>
                <w:spacing w:val="6"/>
              </w:rPr>
              <w:t>_region</w:t>
            </w:r>
            <w:proofErr w:type="spellEnd"/>
            <w:r w:rsidRPr="00574BAB">
              <w:rPr>
                <w:rFonts w:ascii="Times New Roman" w:eastAsia="思源黑体 Medium" w:hAnsi="Times New Roman" w:cs="Times New Roman"/>
                <w:spacing w:val="6"/>
              </w:rPr>
              <w:t>}}</w:t>
            </w:r>
          </w:p>
        </w:tc>
        <w:tc>
          <w:tcPr>
            <w:tcW w:w="1418" w:type="dxa"/>
          </w:tcPr>
          <w:p w14:paraId="68D5AE34" w14:textId="23C290B5" w:rsidR="00574BAB" w:rsidRPr="00C91D48"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w:t>
            </w:r>
            <w:proofErr w:type="spellStart"/>
            <w:proofErr w:type="gramStart"/>
            <w:r w:rsidRPr="00574BAB">
              <w:rPr>
                <w:rFonts w:ascii="Times New Roman" w:eastAsia="思源黑体 Medium" w:hAnsi="Times New Roman" w:cs="Times New Roman"/>
                <w:spacing w:val="6"/>
              </w:rPr>
              <w:t>a.hgvs</w:t>
            </w:r>
            <w:proofErr w:type="gramEnd"/>
            <w:r w:rsidRPr="00574BAB">
              <w:rPr>
                <w:rFonts w:ascii="Times New Roman" w:eastAsia="思源黑体 Medium" w:hAnsi="Times New Roman" w:cs="Times New Roman"/>
                <w:spacing w:val="6"/>
              </w:rPr>
              <w:t>_c</w:t>
            </w:r>
            <w:proofErr w:type="spellEnd"/>
            <w:r w:rsidRPr="00574BAB">
              <w:rPr>
                <w:rFonts w:ascii="Times New Roman" w:eastAsia="思源黑体 Medium" w:hAnsi="Times New Roman" w:cs="Times New Roman"/>
                <w:spacing w:val="6"/>
              </w:rPr>
              <w:t>}}</w:t>
            </w:r>
          </w:p>
        </w:tc>
        <w:tc>
          <w:tcPr>
            <w:tcW w:w="1417" w:type="dxa"/>
          </w:tcPr>
          <w:p w14:paraId="60D510F7"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 xml:space="preserve">{%p if </w:t>
            </w:r>
            <w:proofErr w:type="spellStart"/>
            <w:proofErr w:type="gramStart"/>
            <w:r w:rsidRPr="00574BAB">
              <w:rPr>
                <w:rFonts w:ascii="Times New Roman" w:eastAsia="思源黑体 Medium" w:hAnsi="Times New Roman" w:cs="Times New Roman"/>
                <w:spacing w:val="6"/>
              </w:rPr>
              <w:t>a.hgvs</w:t>
            </w:r>
            <w:proofErr w:type="gramEnd"/>
            <w:r w:rsidRPr="00574BAB">
              <w:rPr>
                <w:rFonts w:ascii="Times New Roman" w:eastAsia="思源黑体 Medium" w:hAnsi="Times New Roman" w:cs="Times New Roman"/>
                <w:spacing w:val="6"/>
              </w:rPr>
              <w:t>_p_ZJ</w:t>
            </w:r>
            <w:r w:rsidRPr="00574BAB">
              <w:rPr>
                <w:rFonts w:ascii="Times New Roman" w:eastAsia="思源黑体 Medium" w:hAnsi="Times New Roman" w:cs="Times New Roman"/>
                <w:spacing w:val="6"/>
              </w:rPr>
              <w:lastRenderedPageBreak/>
              <w:t>ZL</w:t>
            </w:r>
            <w:proofErr w:type="spellEnd"/>
            <w:r w:rsidRPr="00574BAB">
              <w:rPr>
                <w:rFonts w:ascii="Times New Roman" w:eastAsia="思源黑体 Medium" w:hAnsi="Times New Roman" w:cs="Times New Roman"/>
                <w:spacing w:val="6"/>
              </w:rPr>
              <w:t xml:space="preserve"> != </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p.?</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w:t>
            </w:r>
          </w:p>
          <w:p w14:paraId="68F8CF5C"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w:t>
            </w:r>
            <w:proofErr w:type="spellStart"/>
            <w:proofErr w:type="gramStart"/>
            <w:r w:rsidRPr="00574BAB">
              <w:rPr>
                <w:rFonts w:ascii="Times New Roman" w:eastAsia="思源黑体 Medium" w:hAnsi="Times New Roman" w:cs="Times New Roman"/>
                <w:spacing w:val="6"/>
              </w:rPr>
              <w:t>a.hgvs</w:t>
            </w:r>
            <w:proofErr w:type="gramEnd"/>
            <w:r w:rsidRPr="00574BAB">
              <w:rPr>
                <w:rFonts w:ascii="Times New Roman" w:eastAsia="思源黑体 Medium" w:hAnsi="Times New Roman" w:cs="Times New Roman"/>
                <w:spacing w:val="6"/>
              </w:rPr>
              <w:t>_p_ZJZL</w:t>
            </w:r>
            <w:proofErr w:type="spellEnd"/>
            <w:r w:rsidRPr="00574BAB">
              <w:rPr>
                <w:rFonts w:ascii="Times New Roman" w:eastAsia="思源黑体 Medium" w:hAnsi="Times New Roman" w:cs="Times New Roman"/>
                <w:spacing w:val="6"/>
              </w:rPr>
              <w:t>}}</w:t>
            </w:r>
          </w:p>
          <w:p w14:paraId="2C37F163"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{%p else%}</w:t>
            </w:r>
          </w:p>
          <w:p w14:paraId="79342B31"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w:t>
            </w:r>
          </w:p>
          <w:p w14:paraId="6888F208" w14:textId="6169FAE6" w:rsidR="00574BAB" w:rsidRPr="00C91D48"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{%p endif%}</w:t>
            </w:r>
          </w:p>
        </w:tc>
        <w:tc>
          <w:tcPr>
            <w:tcW w:w="993" w:type="dxa"/>
          </w:tcPr>
          <w:p w14:paraId="68BA0162" w14:textId="0003077B" w:rsidR="00574BAB" w:rsidRPr="00C91D48"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lastRenderedPageBreak/>
              <w:t>{{</w:t>
            </w:r>
            <w:proofErr w:type="spellStart"/>
            <w:proofErr w:type="gramStart"/>
            <w:r w:rsidRPr="00574BAB">
              <w:rPr>
                <w:rFonts w:ascii="Times New Roman" w:eastAsia="思源黑体 Medium" w:hAnsi="Times New Roman" w:cs="Times New Roman"/>
                <w:spacing w:val="6"/>
              </w:rPr>
              <w:t>a.freq</w:t>
            </w:r>
            <w:proofErr w:type="gramEnd"/>
            <w:r w:rsidRPr="00574BAB">
              <w:rPr>
                <w:rFonts w:ascii="Times New Roman" w:eastAsia="思源黑体 Medium" w:hAnsi="Times New Roman" w:cs="Times New Roman"/>
                <w:spacing w:val="6"/>
              </w:rPr>
              <w:t>_str</w:t>
            </w:r>
            <w:proofErr w:type="spellEnd"/>
            <w:r w:rsidRPr="00574BAB">
              <w:rPr>
                <w:rFonts w:ascii="Times New Roman" w:eastAsia="思源黑体 Medium" w:hAnsi="Times New Roman" w:cs="Times New Roman"/>
                <w:spacing w:val="6"/>
              </w:rPr>
              <w:t>}}</w:t>
            </w:r>
          </w:p>
        </w:tc>
        <w:tc>
          <w:tcPr>
            <w:tcW w:w="1275" w:type="dxa"/>
          </w:tcPr>
          <w:p w14:paraId="59BEFDDC"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 xml:space="preserve">{%p if </w:t>
            </w:r>
            <w:proofErr w:type="spellStart"/>
            <w:proofErr w:type="gramStart"/>
            <w:r w:rsidRPr="00574BAB">
              <w:rPr>
                <w:rFonts w:ascii="Times New Roman" w:eastAsia="思源黑体 Medium" w:hAnsi="Times New Roman" w:cs="Times New Roman"/>
                <w:spacing w:val="6"/>
              </w:rPr>
              <w:t>a.type</w:t>
            </w:r>
            <w:proofErr w:type="gramEnd"/>
            <w:r w:rsidRPr="00574BAB">
              <w:rPr>
                <w:rFonts w:ascii="Times New Roman" w:eastAsia="思源黑体 Medium" w:hAnsi="Times New Roman" w:cs="Times New Roman"/>
                <w:spacing w:val="6"/>
              </w:rPr>
              <w:t>_cn</w:t>
            </w:r>
            <w:proofErr w:type="spellEnd"/>
            <w:r w:rsidRPr="00574BAB">
              <w:rPr>
                <w:rFonts w:ascii="Times New Roman" w:eastAsia="思源黑体 Medium" w:hAnsi="Times New Roman" w:cs="Times New Roman"/>
                <w:spacing w:val="6"/>
              </w:rPr>
              <w:t xml:space="preserve"> and </w:t>
            </w:r>
            <w:proofErr w:type="spellStart"/>
            <w:r w:rsidRPr="00574BAB">
              <w:rPr>
                <w:rFonts w:ascii="Times New Roman" w:eastAsia="思源黑体 Medium" w:hAnsi="Times New Roman" w:cs="Times New Roman"/>
                <w:spacing w:val="6"/>
              </w:rPr>
              <w:lastRenderedPageBreak/>
              <w:t>a.type_cn</w:t>
            </w:r>
            <w:proofErr w:type="spellEnd"/>
            <w:r w:rsidRPr="00574BAB">
              <w:rPr>
                <w:rFonts w:ascii="Times New Roman" w:eastAsia="思源黑体 Medium" w:hAnsi="Times New Roman" w:cs="Times New Roman"/>
                <w:spacing w:val="6"/>
              </w:rPr>
              <w:t xml:space="preserve"> != </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w:t>
            </w:r>
          </w:p>
          <w:p w14:paraId="0F1DC7BA"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proofErr w:type="gramStart"/>
            <w:r w:rsidRPr="00574BAB">
              <w:rPr>
                <w:rFonts w:ascii="Times New Roman" w:eastAsia="思源黑体 Medium" w:hAnsi="Times New Roman" w:cs="Times New Roman"/>
                <w:spacing w:val="6"/>
              </w:rPr>
              <w:t xml:space="preserve">{{ </w:t>
            </w:r>
            <w:proofErr w:type="spellStart"/>
            <w:r w:rsidRPr="00574BAB">
              <w:rPr>
                <w:rFonts w:ascii="Times New Roman" w:eastAsia="思源黑体 Medium" w:hAnsi="Times New Roman" w:cs="Times New Roman"/>
                <w:spacing w:val="6"/>
              </w:rPr>
              <w:t>a</w:t>
            </w:r>
            <w:proofErr w:type="gramEnd"/>
            <w:r w:rsidRPr="00574BAB">
              <w:rPr>
                <w:rFonts w:ascii="Times New Roman" w:eastAsia="思源黑体 Medium" w:hAnsi="Times New Roman" w:cs="Times New Roman"/>
                <w:spacing w:val="6"/>
              </w:rPr>
              <w:t>.type_cn</w:t>
            </w:r>
            <w:proofErr w:type="spellEnd"/>
            <w:r w:rsidRPr="00574BAB">
              <w:rPr>
                <w:rFonts w:ascii="Times New Roman" w:eastAsia="思源黑体 Medium" w:hAnsi="Times New Roman" w:cs="Times New Roman"/>
                <w:spacing w:val="6"/>
              </w:rPr>
              <w:t xml:space="preserve"> }}</w:t>
            </w:r>
          </w:p>
          <w:p w14:paraId="0483E624"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{%p else%}</w:t>
            </w:r>
          </w:p>
          <w:p w14:paraId="5320B610"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w:t>
            </w:r>
            <w:proofErr w:type="spellStart"/>
            <w:r w:rsidRPr="00574BAB">
              <w:rPr>
                <w:rFonts w:ascii="Times New Roman" w:eastAsia="思源黑体 Medium" w:hAnsi="Times New Roman" w:cs="Times New Roman"/>
                <w:spacing w:val="6"/>
              </w:rPr>
              <w:t>a.type|replace</w:t>
            </w:r>
            <w:proofErr w:type="spellEnd"/>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3'UTR</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 xml:space="preserve">, </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3'UTR</w:t>
            </w:r>
            <w:r w:rsidRPr="00574BAB">
              <w:rPr>
                <w:rFonts w:ascii="Times New Roman" w:eastAsia="思源黑体 Medium" w:hAnsi="Times New Roman" w:cs="Times New Roman"/>
                <w:spacing w:val="6"/>
              </w:rPr>
              <w:t>区突变”</w:t>
            </w:r>
            <w:r w:rsidRPr="00574BAB">
              <w:rPr>
                <w:rFonts w:ascii="Times New Roman" w:eastAsia="思源黑体 Medium" w:hAnsi="Times New Roman" w:cs="Times New Roman"/>
                <w:spacing w:val="6"/>
              </w:rPr>
              <w:t>)|replace(</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5'UTR</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 xml:space="preserve">, </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5'UTR</w:t>
            </w:r>
            <w:r w:rsidRPr="00574BAB">
              <w:rPr>
                <w:rFonts w:ascii="Times New Roman" w:eastAsia="思源黑体 Medium" w:hAnsi="Times New Roman" w:cs="Times New Roman"/>
                <w:spacing w:val="6"/>
              </w:rPr>
              <w:t>区突变”</w:t>
            </w:r>
            <w:r w:rsidRPr="00574BAB">
              <w:rPr>
                <w:rFonts w:ascii="Times New Roman" w:eastAsia="思源黑体 Medium" w:hAnsi="Times New Roman" w:cs="Times New Roman"/>
                <w:spacing w:val="6"/>
              </w:rPr>
              <w:t>)|replace(</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Intronic</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w:t>
            </w:r>
            <w:proofErr w:type="gramStart"/>
            <w:r w:rsidRPr="00574BAB">
              <w:rPr>
                <w:rFonts w:ascii="Times New Roman" w:eastAsia="思源黑体 Medium" w:hAnsi="Times New Roman" w:cs="Times New Roman"/>
                <w:spacing w:val="6"/>
              </w:rPr>
              <w:t>”</w:t>
            </w:r>
            <w:proofErr w:type="gramEnd"/>
            <w:r w:rsidRPr="00574BAB">
              <w:rPr>
                <w:rFonts w:ascii="Times New Roman" w:eastAsia="思源黑体 Medium" w:hAnsi="Times New Roman" w:cs="Times New Roman"/>
                <w:spacing w:val="6"/>
              </w:rPr>
              <w:t>内含子区突变</w:t>
            </w:r>
            <w:proofErr w:type="gramStart"/>
            <w:r w:rsidRPr="00574BAB">
              <w:rPr>
                <w:rFonts w:ascii="Times New Roman" w:eastAsia="思源黑体 Medium" w:hAnsi="Times New Roman" w:cs="Times New Roman"/>
                <w:spacing w:val="6"/>
              </w:rPr>
              <w:t>”</w:t>
            </w:r>
            <w:proofErr w:type="gramEnd"/>
            <w:r w:rsidRPr="00574BAB">
              <w:rPr>
                <w:rFonts w:ascii="Times New Roman" w:eastAsia="思源黑体 Medium" w:hAnsi="Times New Roman" w:cs="Times New Roman"/>
                <w:spacing w:val="6"/>
              </w:rPr>
              <w:t>)|replace(</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FlankingRegion3</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w:t>
            </w:r>
            <w:proofErr w:type="gramStart"/>
            <w:r w:rsidRPr="00574BAB">
              <w:rPr>
                <w:rFonts w:ascii="Times New Roman" w:eastAsia="思源黑体 Medium" w:hAnsi="Times New Roman" w:cs="Times New Roman"/>
                <w:spacing w:val="6"/>
              </w:rPr>
              <w:t>”</w:t>
            </w:r>
            <w:proofErr w:type="gramEnd"/>
            <w:r w:rsidRPr="00574BAB">
              <w:rPr>
                <w:rFonts w:ascii="Times New Roman" w:eastAsia="思源黑体 Medium" w:hAnsi="Times New Roman" w:cs="Times New Roman"/>
                <w:spacing w:val="6"/>
              </w:rPr>
              <w:t>基因下游区突变</w:t>
            </w:r>
            <w:proofErr w:type="gramStart"/>
            <w:r w:rsidRPr="00574BAB">
              <w:rPr>
                <w:rFonts w:ascii="Times New Roman" w:eastAsia="思源黑体 Medium" w:hAnsi="Times New Roman" w:cs="Times New Roman"/>
                <w:spacing w:val="6"/>
              </w:rPr>
              <w:t>”</w:t>
            </w:r>
            <w:proofErr w:type="gramEnd"/>
            <w:r w:rsidRPr="00574BAB">
              <w:rPr>
                <w:rFonts w:ascii="Times New Roman" w:eastAsia="思源黑体 Medium" w:hAnsi="Times New Roman" w:cs="Times New Roman"/>
                <w:spacing w:val="6"/>
              </w:rPr>
              <w:t>)|replace(</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FlankingRegion5</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w:t>
            </w:r>
            <w:proofErr w:type="gramStart"/>
            <w:r w:rsidRPr="00574BAB">
              <w:rPr>
                <w:rFonts w:ascii="Times New Roman" w:eastAsia="思源黑体 Medium" w:hAnsi="Times New Roman" w:cs="Times New Roman"/>
                <w:spacing w:val="6"/>
              </w:rPr>
              <w:t>”</w:t>
            </w:r>
            <w:proofErr w:type="gramEnd"/>
            <w:r w:rsidRPr="00574BAB">
              <w:rPr>
                <w:rFonts w:ascii="Times New Roman" w:eastAsia="思源黑体 Medium" w:hAnsi="Times New Roman" w:cs="Times New Roman"/>
                <w:spacing w:val="6"/>
              </w:rPr>
              <w:t>基因上游区突变</w:t>
            </w:r>
            <w:proofErr w:type="gramStart"/>
            <w:r w:rsidRPr="00574BAB">
              <w:rPr>
                <w:rFonts w:ascii="Times New Roman" w:eastAsia="思源黑体 Medium" w:hAnsi="Times New Roman" w:cs="Times New Roman"/>
                <w:spacing w:val="6"/>
              </w:rPr>
              <w:t>”</w:t>
            </w:r>
            <w:proofErr w:type="gramEnd"/>
            <w:r w:rsidRPr="00574BAB">
              <w:rPr>
                <w:rFonts w:ascii="Times New Roman" w:eastAsia="思源黑体 Medium" w:hAnsi="Times New Roman" w:cs="Times New Roman"/>
                <w:spacing w:val="6"/>
              </w:rPr>
              <w:t>)}}</w:t>
            </w:r>
          </w:p>
          <w:p w14:paraId="42D3FCB2" w14:textId="020C5B78" w:rsidR="00574BAB" w:rsidRPr="00C91D48" w:rsidRDefault="00574BAB" w:rsidP="00FE4594">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{%p endif%}</w:t>
            </w:r>
          </w:p>
        </w:tc>
        <w:tc>
          <w:tcPr>
            <w:tcW w:w="1134" w:type="dxa"/>
          </w:tcPr>
          <w:p w14:paraId="7E6B54AD" w14:textId="1638DA84"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lastRenderedPageBreak/>
              <w:t xml:space="preserve">{%p if </w:t>
            </w:r>
            <w:proofErr w:type="spellStart"/>
            <w:r w:rsidRPr="00574BAB">
              <w:rPr>
                <w:rFonts w:ascii="Times New Roman" w:eastAsia="思源黑体 Medium" w:hAnsi="Times New Roman" w:cs="Times New Roman"/>
                <w:spacing w:val="6"/>
              </w:rPr>
              <w:t>a.evi_sum.evi_split</w:t>
            </w:r>
            <w:proofErr w:type="spellEnd"/>
            <w:r w:rsidRPr="00574BAB">
              <w:rPr>
                <w:rFonts w:ascii="Times New Roman" w:eastAsia="思源黑体 Medium" w:hAnsi="Times New Roman" w:cs="Times New Roman"/>
                <w:spacing w:val="6"/>
              </w:rPr>
              <w:t xml:space="preserve"> </w:t>
            </w:r>
            <w:r w:rsidRPr="00574BAB">
              <w:rPr>
                <w:rFonts w:ascii="Times New Roman" w:eastAsia="思源黑体 Medium" w:hAnsi="Times New Roman" w:cs="Times New Roman"/>
                <w:spacing w:val="6"/>
              </w:rPr>
              <w:lastRenderedPageBreak/>
              <w:t>and (</w:t>
            </w:r>
            <w:proofErr w:type="spellStart"/>
            <w:r w:rsidRPr="00574BAB">
              <w:rPr>
                <w:rFonts w:ascii="Times New Roman" w:eastAsia="思源黑体 Medium" w:hAnsi="Times New Roman" w:cs="Times New Roman"/>
                <w:spacing w:val="6"/>
              </w:rPr>
              <w:t>a.evi_sum.evi_</w:t>
            </w:r>
            <w:proofErr w:type="gramStart"/>
            <w:r w:rsidRPr="00574BAB">
              <w:rPr>
                <w:rFonts w:ascii="Times New Roman" w:eastAsia="思源黑体 Medium" w:hAnsi="Times New Roman" w:cs="Times New Roman"/>
                <w:spacing w:val="6"/>
              </w:rPr>
              <w:t>split.Predictive</w:t>
            </w:r>
            <w:proofErr w:type="gramEnd"/>
            <w:r w:rsidRPr="00574BAB">
              <w:rPr>
                <w:rFonts w:ascii="Times New Roman" w:eastAsia="思源黑体 Medium" w:hAnsi="Times New Roman" w:cs="Times New Roman"/>
                <w:spacing w:val="6"/>
              </w:rPr>
              <w:t>_merge</w:t>
            </w:r>
            <w:proofErr w:type="spellEnd"/>
            <w:r w:rsidRPr="00574BAB">
              <w:rPr>
                <w:rFonts w:ascii="Times New Roman" w:eastAsia="思源黑体 Medium" w:hAnsi="Times New Roman" w:cs="Times New Roman"/>
                <w:spacing w:val="6"/>
              </w:rPr>
              <w:t xml:space="preserve"> or </w:t>
            </w:r>
            <w:proofErr w:type="spellStart"/>
            <w:r w:rsidRPr="00574BAB">
              <w:rPr>
                <w:rFonts w:ascii="Times New Roman" w:eastAsia="思源黑体 Medium" w:hAnsi="Times New Roman" w:cs="Times New Roman"/>
                <w:spacing w:val="6"/>
              </w:rPr>
              <w:t>a.evi_sum.evi_split.Prognostic</w:t>
            </w:r>
            <w:proofErr w:type="spellEnd"/>
            <w:r w:rsidRPr="00574BAB">
              <w:rPr>
                <w:rFonts w:ascii="Times New Roman" w:eastAsia="思源黑体 Medium" w:hAnsi="Times New Roman" w:cs="Times New Roman"/>
                <w:spacing w:val="6"/>
              </w:rPr>
              <w:t xml:space="preserve"> or </w:t>
            </w:r>
            <w:proofErr w:type="spellStart"/>
            <w:r w:rsidRPr="00574BAB">
              <w:rPr>
                <w:rFonts w:ascii="Times New Roman" w:eastAsia="思源黑体 Medium" w:hAnsi="Times New Roman" w:cs="Times New Roman"/>
                <w:spacing w:val="6"/>
              </w:rPr>
              <w:t>a.evi_sum.evi_split.Diagnostic</w:t>
            </w:r>
            <w:proofErr w:type="spellEnd"/>
            <w:r w:rsidRPr="00574BAB">
              <w:rPr>
                <w:rFonts w:ascii="Times New Roman" w:eastAsia="思源黑体 Medium" w:hAnsi="Times New Roman" w:cs="Times New Roman"/>
                <w:spacing w:val="6"/>
              </w:rPr>
              <w:t>) %}</w:t>
            </w:r>
          </w:p>
          <w:p w14:paraId="769C6728"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 xml:space="preserve">{%p if </w:t>
            </w:r>
            <w:proofErr w:type="spellStart"/>
            <w:proofErr w:type="gramStart"/>
            <w:r w:rsidRPr="00574BAB">
              <w:rPr>
                <w:rFonts w:ascii="Times New Roman" w:eastAsia="思源黑体 Medium" w:hAnsi="Times New Roman" w:cs="Times New Roman"/>
                <w:spacing w:val="6"/>
              </w:rPr>
              <w:t>a.clinic</w:t>
            </w:r>
            <w:proofErr w:type="gramEnd"/>
            <w:r w:rsidRPr="00574BAB">
              <w:rPr>
                <w:rFonts w:ascii="Times New Roman" w:eastAsia="思源黑体 Medium" w:hAnsi="Times New Roman" w:cs="Times New Roman"/>
                <w:spacing w:val="6"/>
              </w:rPr>
              <w:t>_num_s</w:t>
            </w:r>
            <w:proofErr w:type="spellEnd"/>
            <w:r w:rsidRPr="00574BAB">
              <w:rPr>
                <w:rFonts w:ascii="Times New Roman" w:eastAsia="思源黑体 Medium" w:hAnsi="Times New Roman" w:cs="Times New Roman"/>
                <w:spacing w:val="6"/>
              </w:rPr>
              <w:t xml:space="preserve"> == 5%}</w:t>
            </w:r>
          </w:p>
          <w:p w14:paraId="692E628A"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I</w:t>
            </w:r>
            <w:r w:rsidRPr="00574BAB">
              <w:rPr>
                <w:rFonts w:ascii="Times New Roman" w:eastAsia="思源黑体 Medium" w:hAnsi="Times New Roman" w:cs="Times New Roman"/>
                <w:spacing w:val="6"/>
              </w:rPr>
              <w:t>类</w:t>
            </w:r>
          </w:p>
          <w:p w14:paraId="33872F76"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 xml:space="preserve">{%p </w:t>
            </w:r>
            <w:proofErr w:type="spellStart"/>
            <w:r w:rsidRPr="00574BAB">
              <w:rPr>
                <w:rFonts w:ascii="Times New Roman" w:eastAsia="思源黑体 Medium" w:hAnsi="Times New Roman" w:cs="Times New Roman"/>
                <w:spacing w:val="6"/>
              </w:rPr>
              <w:t>elif</w:t>
            </w:r>
            <w:proofErr w:type="spellEnd"/>
            <w:r w:rsidRPr="00574BAB">
              <w:rPr>
                <w:rFonts w:ascii="Times New Roman" w:eastAsia="思源黑体 Medium" w:hAnsi="Times New Roman" w:cs="Times New Roman"/>
                <w:spacing w:val="6"/>
              </w:rPr>
              <w:t xml:space="preserve"> </w:t>
            </w:r>
            <w:proofErr w:type="spellStart"/>
            <w:proofErr w:type="gramStart"/>
            <w:r w:rsidRPr="00574BAB">
              <w:rPr>
                <w:rFonts w:ascii="Times New Roman" w:eastAsia="思源黑体 Medium" w:hAnsi="Times New Roman" w:cs="Times New Roman"/>
                <w:spacing w:val="6"/>
              </w:rPr>
              <w:t>a.clinic</w:t>
            </w:r>
            <w:proofErr w:type="gramEnd"/>
            <w:r w:rsidRPr="00574BAB">
              <w:rPr>
                <w:rFonts w:ascii="Times New Roman" w:eastAsia="思源黑体 Medium" w:hAnsi="Times New Roman" w:cs="Times New Roman"/>
                <w:spacing w:val="6"/>
              </w:rPr>
              <w:t>_num_s</w:t>
            </w:r>
            <w:proofErr w:type="spellEnd"/>
            <w:r w:rsidRPr="00574BAB">
              <w:rPr>
                <w:rFonts w:ascii="Times New Roman" w:eastAsia="思源黑体 Medium" w:hAnsi="Times New Roman" w:cs="Times New Roman"/>
                <w:spacing w:val="6"/>
              </w:rPr>
              <w:t xml:space="preserve"> == 4%}</w:t>
            </w:r>
          </w:p>
          <w:p w14:paraId="643487D9"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II</w:t>
            </w:r>
            <w:r w:rsidRPr="00574BAB">
              <w:rPr>
                <w:rFonts w:ascii="Times New Roman" w:eastAsia="思源黑体 Medium" w:hAnsi="Times New Roman" w:cs="Times New Roman"/>
                <w:spacing w:val="6"/>
              </w:rPr>
              <w:t>类</w:t>
            </w:r>
          </w:p>
          <w:p w14:paraId="4E4C82B2"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{%p endif%}</w:t>
            </w:r>
          </w:p>
          <w:p w14:paraId="683ED1F6"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{%p else%}</w:t>
            </w:r>
          </w:p>
          <w:p w14:paraId="4D09A867"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III</w:t>
            </w:r>
            <w:r w:rsidRPr="00574BAB">
              <w:rPr>
                <w:rFonts w:ascii="Times New Roman" w:eastAsia="思源黑体 Medium" w:hAnsi="Times New Roman" w:cs="Times New Roman"/>
                <w:spacing w:val="6"/>
              </w:rPr>
              <w:t>类</w:t>
            </w:r>
          </w:p>
          <w:p w14:paraId="59920850" w14:textId="068E4FB0" w:rsidR="00574BAB" w:rsidRPr="006643F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{%p endif%}</w:t>
            </w:r>
          </w:p>
        </w:tc>
      </w:tr>
      <w:tr w:rsidR="00574BAB" w14:paraId="370B17E5" w14:textId="77777777" w:rsidTr="00987825">
        <w:trPr>
          <w:trHeight w:val="420"/>
        </w:trPr>
        <w:tc>
          <w:tcPr>
            <w:tcW w:w="9639" w:type="dxa"/>
            <w:gridSpan w:val="8"/>
          </w:tcPr>
          <w:p w14:paraId="2D8A8B34" w14:textId="4F0ED0DD" w:rsidR="00574BAB" w:rsidRPr="006643FB"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lastRenderedPageBreak/>
              <w:t xml:space="preserve">{%tr </w:t>
            </w:r>
            <w:proofErr w:type="spellStart"/>
            <w:r w:rsidRPr="00574BAB">
              <w:rPr>
                <w:rFonts w:ascii="Times New Roman" w:eastAsia="思源黑体 Medium" w:hAnsi="Times New Roman" w:cs="Times New Roman"/>
                <w:spacing w:val="6"/>
              </w:rPr>
              <w:t>endfor</w:t>
            </w:r>
            <w:proofErr w:type="spellEnd"/>
            <w:r w:rsidRPr="00574BAB">
              <w:rPr>
                <w:rFonts w:ascii="Times New Roman" w:eastAsia="思源黑体 Medium" w:hAnsi="Times New Roman" w:cs="Times New Roman"/>
                <w:spacing w:val="6"/>
              </w:rPr>
              <w:t>%}</w:t>
            </w:r>
          </w:p>
        </w:tc>
      </w:tr>
      <w:tr w:rsidR="00574BAB" w14:paraId="538DA496" w14:textId="77777777" w:rsidTr="00987825">
        <w:trPr>
          <w:trHeight w:val="420"/>
        </w:trPr>
        <w:tc>
          <w:tcPr>
            <w:tcW w:w="9639" w:type="dxa"/>
            <w:gridSpan w:val="8"/>
          </w:tcPr>
          <w:p w14:paraId="3DCF44C2" w14:textId="4AE3694D" w:rsidR="00574BAB" w:rsidRPr="00574BAB"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{%tr else%}</w:t>
            </w:r>
          </w:p>
        </w:tc>
      </w:tr>
      <w:tr w:rsidR="00574BAB" w14:paraId="67474B39" w14:textId="77777777" w:rsidTr="000E26B8">
        <w:trPr>
          <w:trHeight w:val="420"/>
        </w:trPr>
        <w:tc>
          <w:tcPr>
            <w:tcW w:w="1020" w:type="dxa"/>
          </w:tcPr>
          <w:p w14:paraId="757A80A4" w14:textId="00D5CDDE" w:rsidR="00574BAB"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1532" w:type="dxa"/>
          </w:tcPr>
          <w:p w14:paraId="77A60D7C" w14:textId="44344694" w:rsidR="00574BAB" w:rsidRPr="006643FB"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850" w:type="dxa"/>
          </w:tcPr>
          <w:p w14:paraId="38603C44" w14:textId="1190710D" w:rsidR="00574BAB" w:rsidRPr="00C91D48"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1418" w:type="dxa"/>
          </w:tcPr>
          <w:p w14:paraId="5EF4DE09" w14:textId="784ABE69" w:rsidR="00574BAB" w:rsidRPr="00C91D48"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1417" w:type="dxa"/>
          </w:tcPr>
          <w:p w14:paraId="72F6D73C" w14:textId="6185EB7A" w:rsidR="00574BAB" w:rsidRPr="00C91D48"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993" w:type="dxa"/>
          </w:tcPr>
          <w:p w14:paraId="02ABFC15" w14:textId="265AFABC" w:rsidR="00574BAB" w:rsidRPr="00C91D48"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1275" w:type="dxa"/>
          </w:tcPr>
          <w:p w14:paraId="1AF258AB" w14:textId="6D631340" w:rsidR="00574BAB" w:rsidRPr="00C91D48"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1134" w:type="dxa"/>
          </w:tcPr>
          <w:p w14:paraId="5E4063F3" w14:textId="02E9047E" w:rsidR="00574BAB" w:rsidRPr="006643FB"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r>
      <w:tr w:rsidR="00574BAB" w14:paraId="7CA886C2" w14:textId="77777777" w:rsidTr="0081041D">
        <w:trPr>
          <w:trHeight w:val="420"/>
        </w:trPr>
        <w:tc>
          <w:tcPr>
            <w:tcW w:w="9639" w:type="dxa"/>
            <w:gridSpan w:val="8"/>
          </w:tcPr>
          <w:p w14:paraId="2D82594C" w14:textId="66237A5F" w:rsidR="00574BAB"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{%tr endif%}</w:t>
            </w:r>
          </w:p>
        </w:tc>
      </w:tr>
    </w:tbl>
    <w:p w14:paraId="4F7CC6C5" w14:textId="77777777" w:rsidR="00963A25" w:rsidRDefault="00963A25" w:rsidP="00963A25">
      <w:pPr>
        <w:rPr>
          <w:rFonts w:ascii="思源黑体 Medium" w:eastAsia="思源黑体 Medium" w:hAnsi="思源黑体 Medium" w:cs="思源黑体 Medium"/>
          <w:caps/>
          <w:color w:val="1E7648"/>
          <w:spacing w:val="17"/>
          <w:szCs w:val="28"/>
        </w:rPr>
      </w:pPr>
    </w:p>
    <w:p w14:paraId="20008713" w14:textId="12C7E48E" w:rsidR="003E692B" w:rsidRDefault="00661387" w:rsidP="003E692B">
      <w:pPr>
        <w:pStyle w:val="af9"/>
        <w:rPr>
          <w:rFonts w:ascii="Times New Roman" w:eastAsia="思源黑体 Medium" w:hAnsi="Times New Roman"/>
          <w:caps/>
          <w:smallCaps w:val="0"/>
          <w:color w:val="1E7648"/>
          <w:spacing w:val="17"/>
          <w:sz w:val="24"/>
          <w:szCs w:val="24"/>
        </w:rPr>
      </w:pPr>
      <w:r>
        <w:rPr>
          <w:rFonts w:ascii="Times New Roman" w:eastAsia="思源黑体 Medium" w:hAnsi="Times New Roman"/>
          <w:caps/>
          <w:smallCaps w:val="0"/>
          <w:color w:val="1E7648"/>
          <w:spacing w:val="17"/>
          <w:sz w:val="24"/>
          <w:szCs w:val="24"/>
        </w:rPr>
        <w:lastRenderedPageBreak/>
        <w:t>3</w:t>
      </w:r>
      <w:r w:rsidR="003E692B">
        <w:rPr>
          <w:rFonts w:ascii="Times New Roman" w:eastAsia="思源黑体 Medium" w:hAnsi="Times New Roman"/>
          <w:caps/>
          <w:smallCaps w:val="0"/>
          <w:color w:val="1E7648"/>
          <w:spacing w:val="17"/>
          <w:sz w:val="24"/>
          <w:szCs w:val="24"/>
        </w:rPr>
        <w:t xml:space="preserve">. </w:t>
      </w:r>
      <w:r w:rsidR="003E692B">
        <w:rPr>
          <w:rFonts w:ascii="Times New Roman" w:eastAsia="思源黑体 Medium" w:hAnsi="Times New Roman" w:hint="eastAsia"/>
          <w:caps/>
          <w:smallCaps w:val="0"/>
          <w:color w:val="1E7648"/>
          <w:spacing w:val="17"/>
          <w:sz w:val="24"/>
          <w:szCs w:val="24"/>
        </w:rPr>
        <w:t>同源重组缺陷（</w:t>
      </w:r>
      <w:r w:rsidR="003E692B">
        <w:rPr>
          <w:rFonts w:ascii="Times New Roman" w:eastAsia="思源黑体 Medium" w:hAnsi="Times New Roman" w:hint="eastAsia"/>
          <w:caps/>
          <w:smallCaps w:val="0"/>
          <w:color w:val="1E7648"/>
          <w:spacing w:val="17"/>
          <w:sz w:val="24"/>
          <w:szCs w:val="24"/>
        </w:rPr>
        <w:t>HRD</w:t>
      </w:r>
      <w:r w:rsidR="003E692B">
        <w:rPr>
          <w:rFonts w:ascii="Times New Roman" w:eastAsia="思源黑体 Medium" w:hAnsi="Times New Roman" w:hint="eastAsia"/>
          <w:caps/>
          <w:smallCaps w:val="0"/>
          <w:color w:val="1E7648"/>
          <w:spacing w:val="17"/>
          <w:sz w:val="24"/>
          <w:szCs w:val="24"/>
        </w:rPr>
        <w:t>）检测结果解析</w:t>
      </w:r>
    </w:p>
    <w:tbl>
      <w:tblPr>
        <w:tblStyle w:val="PTMv3"/>
        <w:tblW w:w="0" w:type="auto"/>
        <w:tblLook w:val="04A0" w:firstRow="1" w:lastRow="0" w:firstColumn="1" w:lastColumn="0" w:noHBand="0" w:noVBand="1"/>
      </w:tblPr>
      <w:tblGrid>
        <w:gridCol w:w="765"/>
        <w:gridCol w:w="8874"/>
      </w:tblGrid>
      <w:tr w:rsidR="003E692B" w14:paraId="7C75CC35" w14:textId="77777777" w:rsidTr="00E973CC">
        <w:trPr>
          <w:cnfStyle w:val="100000000000" w:firstRow="1" w:lastRow="0" w:firstColumn="0" w:lastColumn="0" w:oddVBand="0" w:evenVBand="0" w:oddHBand="0" w:evenHBand="0" w:firstRowFirstColumn="0" w:firstRowLastColumn="0" w:lastRowFirstColumn="0" w:lastRowLastColumn="0"/>
          <w:trHeight w:val="420"/>
        </w:trPr>
        <w:tc>
          <w:tcPr>
            <w:tcW w:w="0" w:type="auto"/>
            <w:gridSpan w:val="2"/>
            <w:tcBorders>
              <w:bottom w:val="nil"/>
            </w:tcBorders>
          </w:tcPr>
          <w:p w14:paraId="4F4A9CFF" w14:textId="5CFAF6FB" w:rsidR="003E692B" w:rsidRDefault="00DC7C78" w:rsidP="00B20769">
            <w:pPr>
              <w:tabs>
                <w:tab w:val="left" w:pos="1134"/>
                <w:tab w:val="center" w:pos="1506"/>
              </w:tabs>
              <w:spacing w:after="0"/>
              <w:jc w:val="center"/>
              <w:rPr>
                <w:rFonts w:ascii="思源黑体 CN Bold" w:eastAsia="思源黑体 CN Bold" w:hAnsi="思源黑体 CN Bold" w:cs="思源黑体 CN Bold" w:hint="default"/>
                <w:b/>
                <w:bCs/>
                <w:color w:val="FFFFFF"/>
                <w:sz w:val="18"/>
                <w:szCs w:val="18"/>
              </w:rPr>
            </w:pPr>
            <w:r w:rsidRPr="00DC7C78">
              <w:rPr>
                <w:rFonts w:ascii="Times New Roman" w:eastAsia="思源黑体 Medium" w:hAnsi="Times New Roman" w:cs="Times New Roman"/>
                <w:b/>
                <w:bCs/>
                <w:color w:val="FFFFFF"/>
                <w:spacing w:val="6"/>
              </w:rPr>
              <w:t xml:space="preserve">{%if </w:t>
            </w:r>
            <w:proofErr w:type="spellStart"/>
            <w:r w:rsidRPr="00DC7C78">
              <w:rPr>
                <w:rFonts w:ascii="Times New Roman" w:eastAsia="思源黑体 Medium" w:hAnsi="Times New Roman" w:cs="Times New Roman"/>
                <w:b/>
                <w:bCs/>
                <w:color w:val="FFFFFF"/>
                <w:spacing w:val="6"/>
              </w:rPr>
              <w:t>var.gss.gss.var_id</w:t>
            </w:r>
            <w:proofErr w:type="spellEnd"/>
            <w:r w:rsidRPr="00DC7C78">
              <w:rPr>
                <w:rFonts w:ascii="Times New Roman" w:eastAsia="思源黑体 Medium" w:hAnsi="Times New Roman" w:cs="Times New Roman"/>
                <w:b/>
                <w:bCs/>
                <w:color w:val="FFFFFF"/>
                <w:spacing w:val="6"/>
              </w:rPr>
              <w:t xml:space="preserve"> ==</w:t>
            </w:r>
            <w:proofErr w:type="gramStart"/>
            <w:r w:rsidRPr="00DC7C78">
              <w:rPr>
                <w:rFonts w:ascii="Times New Roman" w:eastAsia="思源黑体 Medium" w:hAnsi="Times New Roman" w:cs="Times New Roman"/>
                <w:b/>
                <w:bCs/>
                <w:color w:val="FFFFFF"/>
                <w:spacing w:val="6"/>
              </w:rPr>
              <w:t>”</w:t>
            </w:r>
            <w:proofErr w:type="gramEnd"/>
            <w:r w:rsidRPr="00DC7C78">
              <w:rPr>
                <w:rFonts w:ascii="Times New Roman" w:eastAsia="思源黑体 Medium" w:hAnsi="Times New Roman" w:cs="Times New Roman"/>
                <w:b/>
                <w:bCs/>
                <w:color w:val="FFFFFF"/>
                <w:spacing w:val="6"/>
              </w:rPr>
              <w:t>HRD+</w:t>
            </w:r>
            <w:proofErr w:type="gramStart"/>
            <w:r w:rsidRPr="00DC7C78">
              <w:rPr>
                <w:rFonts w:ascii="Times New Roman" w:eastAsia="思源黑体 Medium" w:hAnsi="Times New Roman" w:cs="Times New Roman"/>
                <w:b/>
                <w:bCs/>
                <w:color w:val="FFFFFF"/>
                <w:spacing w:val="6"/>
              </w:rPr>
              <w:t>”</w:t>
            </w:r>
            <w:proofErr w:type="gramEnd"/>
            <w:r w:rsidRPr="00DC7C78">
              <w:rPr>
                <w:rFonts w:ascii="Times New Roman" w:eastAsia="思源黑体 Medium" w:hAnsi="Times New Roman" w:cs="Times New Roman"/>
                <w:b/>
                <w:bCs/>
                <w:color w:val="FFFFFF"/>
                <w:spacing w:val="6"/>
              </w:rPr>
              <w:t>%}HRD</w:t>
            </w:r>
            <w:r w:rsidRPr="00DC7C78">
              <w:rPr>
                <w:rFonts w:ascii="Times New Roman" w:eastAsia="思源黑体 Medium" w:hAnsi="Times New Roman" w:cs="Times New Roman"/>
                <w:b/>
                <w:bCs/>
                <w:color w:val="FFFFFF"/>
                <w:spacing w:val="6"/>
              </w:rPr>
              <w:t>阳性</w:t>
            </w:r>
            <w:r w:rsidRPr="00DC7C78">
              <w:rPr>
                <w:rFonts w:ascii="Times New Roman" w:eastAsia="思源黑体 Medium" w:hAnsi="Times New Roman" w:cs="Times New Roman"/>
                <w:b/>
                <w:bCs/>
                <w:color w:val="FFFFFF"/>
                <w:spacing w:val="6"/>
              </w:rPr>
              <w:t>{%else%}HRD</w:t>
            </w:r>
            <w:r w:rsidRPr="00DC7C78">
              <w:rPr>
                <w:rFonts w:ascii="Times New Roman" w:eastAsia="思源黑体 Medium" w:hAnsi="Times New Roman" w:cs="Times New Roman"/>
                <w:b/>
                <w:bCs/>
                <w:color w:val="FFFFFF"/>
                <w:spacing w:val="6"/>
              </w:rPr>
              <w:t>阴性</w:t>
            </w:r>
            <w:r w:rsidRPr="00DC7C78">
              <w:rPr>
                <w:rFonts w:ascii="Times New Roman" w:eastAsia="思源黑体 Medium" w:hAnsi="Times New Roman" w:cs="Times New Roman"/>
                <w:b/>
                <w:bCs/>
                <w:color w:val="FFFFFF"/>
                <w:spacing w:val="6"/>
              </w:rPr>
              <w:t>{%endif%}</w:t>
            </w:r>
          </w:p>
        </w:tc>
      </w:tr>
      <w:tr w:rsidR="003E692B" w14:paraId="0599AC0C" w14:textId="77777777" w:rsidTr="00E973CC">
        <w:trPr>
          <w:trHeight w:val="420"/>
        </w:trPr>
        <w:tc>
          <w:tcPr>
            <w:tcW w:w="779" w:type="dxa"/>
            <w:tcBorders>
              <w:top w:val="nil"/>
            </w:tcBorders>
          </w:tcPr>
          <w:p w14:paraId="4E280AD5" w14:textId="77777777" w:rsidR="003E692B" w:rsidRDefault="003E692B"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背景介绍</w:t>
            </w:r>
          </w:p>
        </w:tc>
        <w:tc>
          <w:tcPr>
            <w:tcW w:w="9076" w:type="dxa"/>
            <w:tcBorders>
              <w:top w:val="nil"/>
            </w:tcBorders>
          </w:tcPr>
          <w:p w14:paraId="713477B3" w14:textId="77777777" w:rsidR="003E692B" w:rsidRDefault="003E692B" w:rsidP="00B20769">
            <w:pPr>
              <w:tabs>
                <w:tab w:val="left" w:pos="1134"/>
                <w:tab w:val="center" w:pos="1506"/>
              </w:tabs>
              <w:spacing w:after="0"/>
              <w:rPr>
                <w:rFonts w:ascii="Times New Roman" w:eastAsia="思源黑体 Medium" w:hAnsi="Times New Roman" w:cs="Times New Roman" w:hint="default"/>
                <w:spacing w:val="6"/>
              </w:rPr>
            </w:pPr>
            <w:r>
              <w:rPr>
                <w:rFonts w:ascii="Times New Roman" w:eastAsia="思源黑体 Medium" w:hAnsi="Times New Roman" w:cs="Times New Roman"/>
                <w:spacing w:val="6"/>
              </w:rPr>
              <w:t>DNA</w:t>
            </w:r>
            <w:r>
              <w:rPr>
                <w:rFonts w:ascii="Times New Roman" w:eastAsia="思源黑体 Medium" w:hAnsi="Times New Roman" w:cs="Times New Roman"/>
                <w:spacing w:val="6"/>
              </w:rPr>
              <w:t>损伤是通过相互关联的多种途径修复的，其中，同源重组修复（</w:t>
            </w:r>
            <w:r>
              <w:rPr>
                <w:rFonts w:ascii="Times New Roman" w:eastAsia="思源黑体 Medium" w:hAnsi="Times New Roman" w:cs="Times New Roman"/>
                <w:spacing w:val="6"/>
              </w:rPr>
              <w:t>Homologous Recombination Repair</w:t>
            </w:r>
            <w:r>
              <w:rPr>
                <w:rFonts w:ascii="Times New Roman" w:eastAsia="思源黑体 Medium" w:hAnsi="Times New Roman" w:cs="Times New Roman"/>
                <w:spacing w:val="6"/>
              </w:rPr>
              <w:t>，</w:t>
            </w:r>
            <w:r>
              <w:rPr>
                <w:rFonts w:ascii="Times New Roman" w:eastAsia="思源黑体 Medium" w:hAnsi="Times New Roman" w:cs="Times New Roman"/>
                <w:spacing w:val="6"/>
              </w:rPr>
              <w:t>HRR</w:t>
            </w:r>
            <w:r>
              <w:rPr>
                <w:rFonts w:ascii="Times New Roman" w:eastAsia="思源黑体 Medium" w:hAnsi="Times New Roman" w:cs="Times New Roman"/>
                <w:spacing w:val="6"/>
              </w:rPr>
              <w:t>）是负责修复</w:t>
            </w:r>
            <w:r>
              <w:rPr>
                <w:rFonts w:ascii="Times New Roman" w:eastAsia="思源黑体 Medium" w:hAnsi="Times New Roman" w:cs="Times New Roman"/>
                <w:spacing w:val="6"/>
              </w:rPr>
              <w:t>DNA</w:t>
            </w:r>
            <w:r>
              <w:rPr>
                <w:rFonts w:ascii="Times New Roman" w:eastAsia="思源黑体 Medium" w:hAnsi="Times New Roman" w:cs="Times New Roman"/>
                <w:spacing w:val="6"/>
              </w:rPr>
              <w:t>双链断裂（</w:t>
            </w:r>
            <w:r>
              <w:rPr>
                <w:rFonts w:ascii="Times New Roman" w:eastAsia="思源黑体 Medium" w:hAnsi="Times New Roman" w:cs="Times New Roman"/>
                <w:spacing w:val="6"/>
              </w:rPr>
              <w:t>Double Strand Break</w:t>
            </w:r>
            <w:r>
              <w:rPr>
                <w:rFonts w:ascii="Times New Roman" w:eastAsia="思源黑体 Medium" w:hAnsi="Times New Roman" w:cs="Times New Roman"/>
                <w:spacing w:val="6"/>
              </w:rPr>
              <w:t>，</w:t>
            </w:r>
            <w:r>
              <w:rPr>
                <w:rFonts w:ascii="Times New Roman" w:eastAsia="思源黑体 Medium" w:hAnsi="Times New Roman" w:cs="Times New Roman"/>
                <w:spacing w:val="6"/>
              </w:rPr>
              <w:t>DSB</w:t>
            </w:r>
            <w:r>
              <w:rPr>
                <w:rFonts w:ascii="Times New Roman" w:eastAsia="思源黑体 Medium" w:hAnsi="Times New Roman" w:cs="Times New Roman"/>
                <w:spacing w:val="6"/>
              </w:rPr>
              <w:t>）与</w:t>
            </w:r>
            <w:r>
              <w:rPr>
                <w:rFonts w:ascii="Times New Roman" w:eastAsia="思源黑体 Medium" w:hAnsi="Times New Roman" w:cs="Times New Roman"/>
                <w:spacing w:val="6"/>
              </w:rPr>
              <w:t>DNA</w:t>
            </w:r>
            <w:r>
              <w:rPr>
                <w:rFonts w:ascii="Times New Roman" w:eastAsia="思源黑体 Medium" w:hAnsi="Times New Roman" w:cs="Times New Roman"/>
                <w:spacing w:val="6"/>
              </w:rPr>
              <w:t>链间交联（</w:t>
            </w:r>
            <w:proofErr w:type="spellStart"/>
            <w:r>
              <w:rPr>
                <w:rFonts w:ascii="Times New Roman" w:eastAsia="思源黑体 Medium" w:hAnsi="Times New Roman" w:cs="Times New Roman"/>
                <w:spacing w:val="6"/>
              </w:rPr>
              <w:t>interstand</w:t>
            </w:r>
            <w:proofErr w:type="spellEnd"/>
            <w:r>
              <w:rPr>
                <w:rFonts w:ascii="Times New Roman" w:eastAsia="思源黑体 Medium" w:hAnsi="Times New Roman" w:cs="Times New Roman"/>
                <w:spacing w:val="6"/>
              </w:rPr>
              <w:t xml:space="preserve"> crosslinks</w:t>
            </w:r>
            <w:r>
              <w:rPr>
                <w:rFonts w:ascii="Times New Roman" w:eastAsia="思源黑体 Medium" w:hAnsi="Times New Roman" w:cs="Times New Roman"/>
                <w:spacing w:val="6"/>
              </w:rPr>
              <w:t>）最为准确且高保真的</w:t>
            </w:r>
            <w:r>
              <w:rPr>
                <w:rFonts w:ascii="Times New Roman" w:eastAsia="思源黑体 Medium" w:hAnsi="Times New Roman" w:cs="Times New Roman"/>
                <w:spacing w:val="6"/>
              </w:rPr>
              <w:t>DNA</w:t>
            </w:r>
            <w:r>
              <w:rPr>
                <w:rFonts w:ascii="Times New Roman" w:eastAsia="思源黑体 Medium" w:hAnsi="Times New Roman" w:cs="Times New Roman"/>
                <w:spacing w:val="6"/>
              </w:rPr>
              <w:t>损伤修复系统。同源重组修复缺陷（</w:t>
            </w:r>
            <w:r>
              <w:rPr>
                <w:rFonts w:ascii="Times New Roman" w:eastAsia="思源黑体 Medium" w:hAnsi="Times New Roman" w:cs="Times New Roman"/>
                <w:spacing w:val="6"/>
              </w:rPr>
              <w:t>Homologous Recombination Deficiency</w:t>
            </w:r>
            <w:r>
              <w:rPr>
                <w:rFonts w:ascii="Times New Roman" w:eastAsia="思源黑体 Medium" w:hAnsi="Times New Roman" w:cs="Times New Roman"/>
                <w:spacing w:val="6"/>
              </w:rPr>
              <w:t>，</w:t>
            </w:r>
            <w:r>
              <w:rPr>
                <w:rFonts w:ascii="Times New Roman" w:eastAsia="思源黑体 Medium" w:hAnsi="Times New Roman" w:cs="Times New Roman"/>
                <w:spacing w:val="6"/>
              </w:rPr>
              <w:t>HRD</w:t>
            </w:r>
            <w:r>
              <w:rPr>
                <w:rFonts w:ascii="Times New Roman" w:eastAsia="思源黑体 Medium" w:hAnsi="Times New Roman" w:cs="Times New Roman"/>
                <w:spacing w:val="6"/>
              </w:rPr>
              <w:t>）通常指细胞水平上的</w:t>
            </w:r>
            <w:r>
              <w:rPr>
                <w:rFonts w:ascii="Times New Roman" w:eastAsia="思源黑体 Medium" w:hAnsi="Times New Roman" w:cs="Times New Roman"/>
                <w:spacing w:val="6"/>
              </w:rPr>
              <w:t>HRR</w:t>
            </w:r>
            <w:r>
              <w:rPr>
                <w:rFonts w:ascii="Times New Roman" w:eastAsia="思源黑体 Medium" w:hAnsi="Times New Roman" w:cs="Times New Roman"/>
                <w:spacing w:val="6"/>
              </w:rPr>
              <w:t>功能障碍状态，当</w:t>
            </w:r>
            <w:r>
              <w:rPr>
                <w:rFonts w:ascii="Times New Roman" w:eastAsia="思源黑体 Medium" w:hAnsi="Times New Roman" w:cs="Times New Roman"/>
                <w:spacing w:val="6"/>
              </w:rPr>
              <w:t>HRD</w:t>
            </w:r>
            <w:r>
              <w:rPr>
                <w:rFonts w:ascii="Times New Roman" w:eastAsia="思源黑体 Medium" w:hAnsi="Times New Roman" w:cs="Times New Roman"/>
                <w:spacing w:val="6"/>
              </w:rPr>
              <w:t>存在时，</w:t>
            </w:r>
            <w:r>
              <w:rPr>
                <w:rFonts w:ascii="Times New Roman" w:eastAsia="思源黑体 Medium" w:hAnsi="Times New Roman" w:cs="Times New Roman"/>
                <w:spacing w:val="6"/>
              </w:rPr>
              <w:t>DSB</w:t>
            </w:r>
            <w:r>
              <w:rPr>
                <w:rFonts w:ascii="Times New Roman" w:eastAsia="思源黑体 Medium" w:hAnsi="Times New Roman" w:cs="Times New Roman"/>
                <w:spacing w:val="6"/>
              </w:rPr>
              <w:t>会过度依赖非同源末端连接（</w:t>
            </w:r>
            <w:r>
              <w:rPr>
                <w:rFonts w:ascii="Times New Roman" w:eastAsia="思源黑体 Medium" w:hAnsi="Times New Roman" w:cs="Times New Roman"/>
                <w:spacing w:val="6"/>
              </w:rPr>
              <w:t>Non-Homologous End Joining</w:t>
            </w:r>
            <w:r>
              <w:rPr>
                <w:rFonts w:ascii="Times New Roman" w:eastAsia="思源黑体 Medium" w:hAnsi="Times New Roman" w:cs="Times New Roman"/>
                <w:spacing w:val="6"/>
              </w:rPr>
              <w:t>，</w:t>
            </w:r>
            <w:r>
              <w:rPr>
                <w:rFonts w:ascii="Times New Roman" w:eastAsia="思源黑体 Medium" w:hAnsi="Times New Roman" w:cs="Times New Roman"/>
                <w:spacing w:val="6"/>
              </w:rPr>
              <w:t>NHEJ</w:t>
            </w:r>
            <w:r>
              <w:rPr>
                <w:rFonts w:ascii="Times New Roman" w:eastAsia="思源黑体 Medium" w:hAnsi="Times New Roman" w:cs="Times New Roman"/>
                <w:spacing w:val="6"/>
              </w:rPr>
              <w:t>）、微同源末端连接（</w:t>
            </w:r>
            <w:r>
              <w:rPr>
                <w:rFonts w:ascii="Times New Roman" w:eastAsia="思源黑体 Medium" w:hAnsi="Times New Roman" w:cs="Times New Roman"/>
                <w:spacing w:val="6"/>
              </w:rPr>
              <w:t>Microhomology Mediated End Joining</w:t>
            </w:r>
            <w:r>
              <w:rPr>
                <w:rFonts w:ascii="Times New Roman" w:eastAsia="思源黑体 Medium" w:hAnsi="Times New Roman" w:cs="Times New Roman"/>
                <w:spacing w:val="6"/>
              </w:rPr>
              <w:t>，</w:t>
            </w:r>
            <w:r>
              <w:rPr>
                <w:rFonts w:ascii="Times New Roman" w:eastAsia="思源黑体 Medium" w:hAnsi="Times New Roman" w:cs="Times New Roman"/>
                <w:spacing w:val="6"/>
              </w:rPr>
              <w:t>MMEJ</w:t>
            </w:r>
            <w:r>
              <w:rPr>
                <w:rFonts w:ascii="Times New Roman" w:eastAsia="思源黑体 Medium" w:hAnsi="Times New Roman" w:cs="Times New Roman"/>
                <w:spacing w:val="6"/>
              </w:rPr>
              <w:t>）和单链退火途径（</w:t>
            </w:r>
            <w:r>
              <w:rPr>
                <w:rFonts w:ascii="Times New Roman" w:eastAsia="思源黑体 Medium" w:hAnsi="Times New Roman" w:cs="Times New Roman"/>
                <w:spacing w:val="6"/>
              </w:rPr>
              <w:t>Single-Strand Annealing</w:t>
            </w:r>
            <w:r>
              <w:rPr>
                <w:rFonts w:ascii="Times New Roman" w:eastAsia="思源黑体 Medium" w:hAnsi="Times New Roman" w:cs="Times New Roman"/>
                <w:spacing w:val="6"/>
              </w:rPr>
              <w:t>，</w:t>
            </w:r>
            <w:r>
              <w:rPr>
                <w:rFonts w:ascii="Times New Roman" w:eastAsia="思源黑体 Medium" w:hAnsi="Times New Roman" w:cs="Times New Roman"/>
                <w:spacing w:val="6"/>
              </w:rPr>
              <w:t>SSA</w:t>
            </w:r>
            <w:r>
              <w:rPr>
                <w:rFonts w:ascii="Times New Roman" w:eastAsia="思源黑体 Medium" w:hAnsi="Times New Roman" w:cs="Times New Roman"/>
                <w:spacing w:val="6"/>
              </w:rPr>
              <w:t>）等低保真、高易错的替代性</w:t>
            </w:r>
            <w:r>
              <w:rPr>
                <w:rFonts w:ascii="Times New Roman" w:eastAsia="思源黑体 Medium" w:hAnsi="Times New Roman" w:cs="Times New Roman"/>
                <w:spacing w:val="6"/>
              </w:rPr>
              <w:t>DNA</w:t>
            </w:r>
            <w:r>
              <w:rPr>
                <w:rFonts w:ascii="Times New Roman" w:eastAsia="思源黑体 Medium" w:hAnsi="Times New Roman" w:cs="Times New Roman"/>
                <w:spacing w:val="6"/>
              </w:rPr>
              <w:t>损伤修复途径，从而极可能造成核酸序列的插入</w:t>
            </w:r>
            <w:r>
              <w:rPr>
                <w:rFonts w:ascii="Times New Roman" w:eastAsia="思源黑体 Medium" w:hAnsi="Times New Roman" w:cs="Times New Roman"/>
                <w:spacing w:val="6"/>
              </w:rPr>
              <w:t>/</w:t>
            </w:r>
            <w:r>
              <w:rPr>
                <w:rFonts w:ascii="Times New Roman" w:eastAsia="思源黑体 Medium" w:hAnsi="Times New Roman" w:cs="Times New Roman"/>
                <w:spacing w:val="6"/>
              </w:rPr>
              <w:t>缺失，拷贝数异常，并引起染色体交联，造成基因组和染色体不稳定。</w:t>
            </w:r>
          </w:p>
          <w:p w14:paraId="04E10491" w14:textId="77777777" w:rsidR="003E692B" w:rsidRDefault="003E692B" w:rsidP="00B20769">
            <w:pPr>
              <w:tabs>
                <w:tab w:val="left" w:pos="1134"/>
                <w:tab w:val="center" w:pos="1506"/>
              </w:tabs>
              <w:spacing w:after="0"/>
              <w:rPr>
                <w:rFonts w:ascii="Times New Roman" w:eastAsia="思源黑体 Medium" w:hAnsi="Times New Roman" w:cs="Times New Roman" w:hint="default"/>
                <w:spacing w:val="6"/>
              </w:rPr>
            </w:pPr>
            <w:r>
              <w:rPr>
                <w:rFonts w:ascii="Times New Roman" w:eastAsia="思源黑体 Medium" w:hAnsi="Times New Roman" w:cs="Times New Roman"/>
                <w:spacing w:val="6"/>
              </w:rPr>
              <w:t>HRD</w:t>
            </w:r>
            <w:r>
              <w:rPr>
                <w:rFonts w:ascii="Times New Roman" w:eastAsia="思源黑体 Medium" w:hAnsi="Times New Roman" w:cs="Times New Roman"/>
                <w:spacing w:val="6"/>
              </w:rPr>
              <w:t>可由</w:t>
            </w:r>
            <w:r>
              <w:rPr>
                <w:rFonts w:ascii="Times New Roman" w:eastAsia="思源黑体 Medium" w:hAnsi="Times New Roman" w:cs="Times New Roman"/>
                <w:spacing w:val="6"/>
              </w:rPr>
              <w:t>HRR</w:t>
            </w:r>
            <w:r>
              <w:rPr>
                <w:rFonts w:ascii="Times New Roman" w:eastAsia="思源黑体 Medium" w:hAnsi="Times New Roman" w:cs="Times New Roman"/>
                <w:spacing w:val="6"/>
              </w:rPr>
              <w:t>相关基因胚系变异或体细胞变异以及表观遗传失活等诸多因素导致。</w:t>
            </w:r>
            <w:r>
              <w:rPr>
                <w:rFonts w:ascii="Times New Roman" w:eastAsia="思源黑体 Medium" w:hAnsi="Times New Roman" w:cs="Times New Roman"/>
                <w:spacing w:val="6"/>
              </w:rPr>
              <w:t>HRR</w:t>
            </w:r>
            <w:r>
              <w:rPr>
                <w:rFonts w:ascii="Times New Roman" w:eastAsia="思源黑体 Medium" w:hAnsi="Times New Roman" w:cs="Times New Roman"/>
                <w:spacing w:val="6"/>
              </w:rPr>
              <w:t>是一条涉及多个步骤的复杂信号转导通路，其中，关键蛋白为乳腺癌易感基因（</w:t>
            </w:r>
            <w:r>
              <w:rPr>
                <w:rFonts w:ascii="Times New Roman" w:eastAsia="思源黑体 Medium" w:hAnsi="Times New Roman" w:cs="Times New Roman"/>
                <w:spacing w:val="6"/>
              </w:rPr>
              <w:t>breast cancer susceptibility gene</w:t>
            </w:r>
            <w:r>
              <w:rPr>
                <w:rFonts w:ascii="Times New Roman" w:eastAsia="思源黑体 Medium" w:hAnsi="Times New Roman" w:cs="Times New Roman"/>
                <w:spacing w:val="6"/>
              </w:rPr>
              <w:t>，</w:t>
            </w:r>
            <w:r>
              <w:rPr>
                <w:rFonts w:ascii="Times New Roman" w:eastAsia="思源黑体 Medium" w:hAnsi="Times New Roman" w:cs="Times New Roman"/>
                <w:spacing w:val="6"/>
              </w:rPr>
              <w:t>BRCA</w:t>
            </w:r>
            <w:r>
              <w:rPr>
                <w:rFonts w:ascii="Times New Roman" w:eastAsia="思源黑体 Medium" w:hAnsi="Times New Roman" w:cs="Times New Roman"/>
                <w:spacing w:val="6"/>
              </w:rPr>
              <w:t>）。</w:t>
            </w:r>
            <w:r>
              <w:rPr>
                <w:rFonts w:ascii="Times New Roman" w:eastAsia="思源黑体 Medium" w:hAnsi="Times New Roman" w:cs="Times New Roman"/>
                <w:spacing w:val="6"/>
              </w:rPr>
              <w:t>BRCA1/2</w:t>
            </w:r>
            <w:r>
              <w:rPr>
                <w:rFonts w:ascii="Times New Roman" w:eastAsia="思源黑体 Medium" w:hAnsi="Times New Roman" w:cs="Times New Roman"/>
                <w:spacing w:val="6"/>
              </w:rPr>
              <w:t>与多种其他</w:t>
            </w:r>
            <w:r>
              <w:rPr>
                <w:rFonts w:ascii="Times New Roman" w:eastAsia="思源黑体 Medium" w:hAnsi="Times New Roman" w:cs="Times New Roman"/>
                <w:spacing w:val="6"/>
              </w:rPr>
              <w:t>DNA</w:t>
            </w:r>
            <w:r>
              <w:rPr>
                <w:rFonts w:ascii="Times New Roman" w:eastAsia="思源黑体 Medium" w:hAnsi="Times New Roman" w:cs="Times New Roman"/>
                <w:spacing w:val="6"/>
              </w:rPr>
              <w:t>修复蛋白相互作用，形成</w:t>
            </w:r>
            <w:r>
              <w:rPr>
                <w:rFonts w:ascii="Times New Roman" w:eastAsia="思源黑体 Medium" w:hAnsi="Times New Roman" w:cs="Times New Roman"/>
                <w:spacing w:val="6"/>
              </w:rPr>
              <w:t>DNA</w:t>
            </w:r>
            <w:r>
              <w:rPr>
                <w:rFonts w:ascii="Times New Roman" w:eastAsia="思源黑体 Medium" w:hAnsi="Times New Roman" w:cs="Times New Roman"/>
                <w:spacing w:val="6"/>
              </w:rPr>
              <w:t>损伤修复的复杂系统，这些蛋白包括</w:t>
            </w:r>
            <w:r>
              <w:rPr>
                <w:rFonts w:ascii="Times New Roman" w:eastAsia="思源黑体 Medium" w:hAnsi="Times New Roman" w:cs="Times New Roman"/>
                <w:spacing w:val="6"/>
              </w:rPr>
              <w:t>ATM</w:t>
            </w:r>
            <w:r>
              <w:rPr>
                <w:rFonts w:ascii="Times New Roman" w:eastAsia="思源黑体 Medium" w:hAnsi="Times New Roman" w:cs="Times New Roman"/>
                <w:spacing w:val="6"/>
              </w:rPr>
              <w:t>、</w:t>
            </w:r>
            <w:r>
              <w:rPr>
                <w:rFonts w:ascii="Times New Roman" w:eastAsia="思源黑体 Medium" w:hAnsi="Times New Roman" w:cs="Times New Roman"/>
                <w:spacing w:val="6"/>
              </w:rPr>
              <w:t>PALB2</w:t>
            </w:r>
            <w:r>
              <w:rPr>
                <w:rFonts w:ascii="Times New Roman" w:eastAsia="思源黑体 Medium" w:hAnsi="Times New Roman" w:cs="Times New Roman"/>
                <w:spacing w:val="6"/>
              </w:rPr>
              <w:t>、</w:t>
            </w:r>
            <w:r>
              <w:rPr>
                <w:rFonts w:ascii="Times New Roman" w:eastAsia="思源黑体 Medium" w:hAnsi="Times New Roman" w:cs="Times New Roman"/>
                <w:spacing w:val="6"/>
              </w:rPr>
              <w:t>CDK12</w:t>
            </w:r>
            <w:r>
              <w:rPr>
                <w:rFonts w:ascii="Times New Roman" w:eastAsia="思源黑体 Medium" w:hAnsi="Times New Roman" w:cs="Times New Roman"/>
                <w:spacing w:val="6"/>
              </w:rPr>
              <w:t>等。</w:t>
            </w:r>
            <w:r>
              <w:rPr>
                <w:rFonts w:ascii="Times New Roman" w:eastAsia="思源黑体 Medium" w:hAnsi="Times New Roman" w:cs="Times New Roman"/>
                <w:spacing w:val="6"/>
              </w:rPr>
              <w:t>HRD</w:t>
            </w:r>
            <w:r>
              <w:rPr>
                <w:rFonts w:ascii="Times New Roman" w:eastAsia="思源黑体 Medium" w:hAnsi="Times New Roman" w:cs="Times New Roman"/>
                <w:spacing w:val="6"/>
              </w:rPr>
              <w:t>的存在会使肿瘤细胞对诱发</w:t>
            </w:r>
            <w:r>
              <w:rPr>
                <w:rFonts w:ascii="Times New Roman" w:eastAsia="思源黑体 Medium" w:hAnsi="Times New Roman" w:cs="Times New Roman"/>
                <w:spacing w:val="6"/>
              </w:rPr>
              <w:t>DNA</w:t>
            </w:r>
            <w:r>
              <w:rPr>
                <w:rFonts w:ascii="Times New Roman" w:eastAsia="思源黑体 Medium" w:hAnsi="Times New Roman" w:cs="Times New Roman"/>
                <w:spacing w:val="6"/>
              </w:rPr>
              <w:t>交联的铂类药物高度敏感，同时应用</w:t>
            </w:r>
            <w:r>
              <w:rPr>
                <w:rFonts w:ascii="Times New Roman" w:eastAsia="思源黑体 Medium" w:hAnsi="Times New Roman" w:cs="Times New Roman"/>
                <w:spacing w:val="6"/>
              </w:rPr>
              <w:t>PARP</w:t>
            </w:r>
            <w:r>
              <w:rPr>
                <w:rFonts w:ascii="Times New Roman" w:eastAsia="思源黑体 Medium" w:hAnsi="Times New Roman" w:cs="Times New Roman"/>
                <w:spacing w:val="6"/>
              </w:rPr>
              <w:t>抑制剂可促发肿瘤细胞合成致死。</w:t>
            </w:r>
          </w:p>
          <w:p w14:paraId="4778EFF0" w14:textId="77777777" w:rsidR="003E692B" w:rsidRDefault="003E692B" w:rsidP="00B20769">
            <w:pPr>
              <w:tabs>
                <w:tab w:val="left" w:pos="1134"/>
                <w:tab w:val="center" w:pos="1506"/>
              </w:tabs>
              <w:spacing w:after="0"/>
              <w:rPr>
                <w:rFonts w:ascii="Times New Roman" w:eastAsia="思源黑体 Medium" w:hAnsi="Times New Roman" w:cs="Times New Roman" w:hint="default"/>
                <w:spacing w:val="6"/>
              </w:rPr>
            </w:pPr>
            <w:r>
              <w:rPr>
                <w:rFonts w:ascii="Times New Roman" w:eastAsia="思源黑体 Medium" w:hAnsi="Times New Roman" w:cs="Times New Roman"/>
                <w:spacing w:val="6"/>
              </w:rPr>
              <w:t>HRD</w:t>
            </w:r>
            <w:r>
              <w:rPr>
                <w:rFonts w:ascii="Times New Roman" w:eastAsia="思源黑体 Medium" w:hAnsi="Times New Roman" w:cs="Times New Roman"/>
                <w:spacing w:val="6"/>
              </w:rPr>
              <w:t>会产生特定的、可量化的、稳定的基因组改变，其中包含可被鉴别的基因突变、插入</w:t>
            </w:r>
            <w:r>
              <w:rPr>
                <w:rFonts w:ascii="Times New Roman" w:eastAsia="思源黑体 Medium" w:hAnsi="Times New Roman" w:cs="Times New Roman"/>
                <w:spacing w:val="6"/>
              </w:rPr>
              <w:t>/</w:t>
            </w:r>
            <w:r>
              <w:rPr>
                <w:rFonts w:ascii="Times New Roman" w:eastAsia="思源黑体 Medium" w:hAnsi="Times New Roman" w:cs="Times New Roman"/>
                <w:spacing w:val="6"/>
              </w:rPr>
              <w:t>缺失模式，以及染色体结构异常、基因拷贝数变异等。</w:t>
            </w:r>
            <w:r>
              <w:rPr>
                <w:rFonts w:ascii="Times New Roman" w:eastAsia="思源黑体 Medium" w:hAnsi="Times New Roman" w:cs="Times New Roman"/>
                <w:spacing w:val="6"/>
              </w:rPr>
              <w:t>HRD</w:t>
            </w:r>
            <w:r>
              <w:rPr>
                <w:rFonts w:ascii="Times New Roman" w:eastAsia="思源黑体 Medium" w:hAnsi="Times New Roman" w:cs="Times New Roman"/>
                <w:spacing w:val="6"/>
              </w:rPr>
              <w:t>临床检测所描述的肿瘤基因组特定改变，也被称为“基因组瘢痕”。目前，结合基于基因组特征分析的评估体系和</w:t>
            </w:r>
            <w:r>
              <w:rPr>
                <w:rFonts w:ascii="Times New Roman" w:eastAsia="思源黑体 Medium" w:hAnsi="Times New Roman" w:cs="Times New Roman"/>
                <w:spacing w:val="6"/>
              </w:rPr>
              <w:t>BRCA1/2</w:t>
            </w:r>
            <w:r>
              <w:rPr>
                <w:rFonts w:ascii="Times New Roman" w:eastAsia="思源黑体 Medium" w:hAnsi="Times New Roman" w:cs="Times New Roman"/>
                <w:spacing w:val="6"/>
              </w:rPr>
              <w:t>基因致病性突变来评估肿瘤的</w:t>
            </w:r>
            <w:r>
              <w:rPr>
                <w:rFonts w:ascii="Times New Roman" w:eastAsia="思源黑体 Medium" w:hAnsi="Times New Roman" w:cs="Times New Roman"/>
                <w:spacing w:val="6"/>
              </w:rPr>
              <w:t>HRD</w:t>
            </w:r>
            <w:r>
              <w:rPr>
                <w:rFonts w:ascii="Times New Roman" w:eastAsia="思源黑体 Medium" w:hAnsi="Times New Roman" w:cs="Times New Roman"/>
                <w:spacing w:val="6"/>
              </w:rPr>
              <w:t>状态。</w:t>
            </w:r>
          </w:p>
        </w:tc>
      </w:tr>
      <w:tr w:rsidR="003E692B" w14:paraId="4D9941BC" w14:textId="77777777" w:rsidTr="00E973CC">
        <w:trPr>
          <w:trHeight w:val="420"/>
        </w:trPr>
        <w:tc>
          <w:tcPr>
            <w:tcW w:w="779" w:type="dxa"/>
          </w:tcPr>
          <w:p w14:paraId="736A0460" w14:textId="77777777" w:rsidR="003E692B" w:rsidRDefault="003E692B"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治疗策略</w:t>
            </w:r>
          </w:p>
        </w:tc>
        <w:tc>
          <w:tcPr>
            <w:tcW w:w="9076" w:type="dxa"/>
          </w:tcPr>
          <w:p w14:paraId="09915E9F" w14:textId="15DC7B66" w:rsidR="00DC7C78" w:rsidRDefault="00DC7C78" w:rsidP="00B20769">
            <w:pPr>
              <w:tabs>
                <w:tab w:val="left" w:pos="1134"/>
                <w:tab w:val="center" w:pos="1506"/>
              </w:tabs>
              <w:spacing w:after="0"/>
              <w:rPr>
                <w:rFonts w:ascii="Times New Roman" w:eastAsia="思源黑体 Medium" w:hAnsi="Times New Roman" w:cs="Times New Roman" w:hint="default"/>
                <w:b/>
                <w:bCs/>
                <w:color w:val="1E7648"/>
                <w:spacing w:val="6"/>
              </w:rPr>
            </w:pPr>
            <w:r w:rsidRPr="00DC7C78">
              <w:rPr>
                <w:rFonts w:ascii="Times New Roman" w:eastAsia="思源黑体 Medium" w:hAnsi="Times New Roman" w:cs="Times New Roman"/>
                <w:b/>
                <w:bCs/>
                <w:color w:val="1E7648"/>
                <w:spacing w:val="6"/>
              </w:rPr>
              <w:t>{%</w:t>
            </w:r>
            <w:r>
              <w:rPr>
                <w:rFonts w:ascii="Times New Roman" w:eastAsia="思源黑体 Medium" w:hAnsi="Times New Roman" w:cs="Times New Roman" w:hint="default"/>
                <w:b/>
                <w:bCs/>
                <w:color w:val="1E7648"/>
                <w:spacing w:val="6"/>
              </w:rPr>
              <w:t xml:space="preserve">p </w:t>
            </w:r>
            <w:r w:rsidRPr="00DC7C78">
              <w:rPr>
                <w:rFonts w:ascii="Times New Roman" w:eastAsia="思源黑体 Medium" w:hAnsi="Times New Roman" w:cs="Times New Roman"/>
                <w:b/>
                <w:bCs/>
                <w:color w:val="1E7648"/>
                <w:spacing w:val="6"/>
              </w:rPr>
              <w:t xml:space="preserve">if </w:t>
            </w:r>
            <w:proofErr w:type="spellStart"/>
            <w:r w:rsidRPr="00DC7C78">
              <w:rPr>
                <w:rFonts w:ascii="Times New Roman" w:eastAsia="思源黑体 Medium" w:hAnsi="Times New Roman" w:cs="Times New Roman"/>
                <w:b/>
                <w:bCs/>
                <w:color w:val="1E7648"/>
                <w:spacing w:val="6"/>
              </w:rPr>
              <w:t>var.gss.gss.var_id</w:t>
            </w:r>
            <w:proofErr w:type="spellEnd"/>
            <w:r w:rsidRPr="00DC7C78">
              <w:rPr>
                <w:rFonts w:ascii="Times New Roman" w:eastAsia="思源黑体 Medium" w:hAnsi="Times New Roman" w:cs="Times New Roman"/>
                <w:b/>
                <w:bCs/>
                <w:color w:val="1E7648"/>
                <w:spacing w:val="6"/>
              </w:rPr>
              <w:t xml:space="preserve"> ==</w:t>
            </w:r>
            <w:proofErr w:type="gramStart"/>
            <w:r w:rsidRPr="00DC7C78">
              <w:rPr>
                <w:rFonts w:ascii="Times New Roman" w:eastAsia="思源黑体 Medium" w:hAnsi="Times New Roman" w:cs="Times New Roman"/>
                <w:b/>
                <w:bCs/>
                <w:color w:val="1E7648"/>
                <w:spacing w:val="6"/>
              </w:rPr>
              <w:t>”</w:t>
            </w:r>
            <w:proofErr w:type="gramEnd"/>
            <w:r w:rsidRPr="00DC7C78">
              <w:rPr>
                <w:rFonts w:ascii="Times New Roman" w:eastAsia="思源黑体 Medium" w:hAnsi="Times New Roman" w:cs="Times New Roman"/>
                <w:b/>
                <w:bCs/>
                <w:color w:val="1E7648"/>
                <w:spacing w:val="6"/>
              </w:rPr>
              <w:t>HRD+</w:t>
            </w:r>
            <w:proofErr w:type="gramStart"/>
            <w:r w:rsidRPr="00DC7C78">
              <w:rPr>
                <w:rFonts w:ascii="Times New Roman" w:eastAsia="思源黑体 Medium" w:hAnsi="Times New Roman" w:cs="Times New Roman"/>
                <w:b/>
                <w:bCs/>
                <w:color w:val="1E7648"/>
                <w:spacing w:val="6"/>
              </w:rPr>
              <w:t>”</w:t>
            </w:r>
            <w:proofErr w:type="gramEnd"/>
            <w:r w:rsidRPr="00DC7C78">
              <w:rPr>
                <w:rFonts w:ascii="Times New Roman" w:eastAsia="思源黑体 Medium" w:hAnsi="Times New Roman" w:cs="Times New Roman"/>
                <w:b/>
                <w:bCs/>
                <w:color w:val="1E7648"/>
                <w:spacing w:val="6"/>
              </w:rPr>
              <w:t>%}</w:t>
            </w:r>
          </w:p>
          <w:p w14:paraId="4272EDCA" w14:textId="3F3D56D1" w:rsidR="00DC7C78" w:rsidRPr="00DC7C78" w:rsidRDefault="00DC7C78" w:rsidP="00DC7C78">
            <w:pPr>
              <w:tabs>
                <w:tab w:val="left" w:pos="1134"/>
                <w:tab w:val="center" w:pos="1506"/>
              </w:tabs>
              <w:spacing w:after="0"/>
              <w:rPr>
                <w:rFonts w:ascii="Times New Roman" w:eastAsia="思源黑体 Medium" w:hAnsi="Times New Roman" w:cs="Times New Roman" w:hint="default"/>
                <w:spacing w:val="6"/>
              </w:rPr>
            </w:pPr>
            <w:r w:rsidRPr="00DC7C78">
              <w:rPr>
                <w:rFonts w:ascii="Times New Roman" w:eastAsia="思源黑体 Medium" w:hAnsi="Times New Roman" w:cs="Times New Roman"/>
                <w:spacing w:val="6"/>
              </w:rPr>
              <w:t xml:space="preserve">{%p if </w:t>
            </w:r>
            <w:proofErr w:type="spellStart"/>
            <w:r w:rsidRPr="00DC7C78">
              <w:rPr>
                <w:rFonts w:ascii="Times New Roman" w:eastAsia="思源黑体 Medium" w:hAnsi="Times New Roman" w:cs="Times New Roman"/>
                <w:spacing w:val="6"/>
              </w:rPr>
              <w:t>var.gss.gss.evi_sum</w:t>
            </w:r>
            <w:proofErr w:type="spellEnd"/>
            <w:r w:rsidRPr="00DC7C78">
              <w:rPr>
                <w:rFonts w:ascii="Times New Roman" w:eastAsia="思源黑体 Medium" w:hAnsi="Times New Roman" w:cs="Times New Roman"/>
                <w:spacing w:val="6"/>
              </w:rPr>
              <w:t xml:space="preserve"> and </w:t>
            </w:r>
            <w:proofErr w:type="spellStart"/>
            <w:r w:rsidRPr="00DC7C78">
              <w:rPr>
                <w:rFonts w:ascii="Times New Roman" w:eastAsia="思源黑体 Medium" w:hAnsi="Times New Roman" w:cs="Times New Roman"/>
                <w:spacing w:val="6"/>
              </w:rPr>
              <w:t>var.gss.gss.evi_sum.evi_split</w:t>
            </w:r>
            <w:proofErr w:type="spellEnd"/>
            <w:r w:rsidRPr="00DC7C78">
              <w:rPr>
                <w:rFonts w:ascii="Times New Roman" w:eastAsia="思源黑体 Medium" w:hAnsi="Times New Roman" w:cs="Times New Roman"/>
                <w:spacing w:val="6"/>
              </w:rPr>
              <w:t xml:space="preserve"> and </w:t>
            </w:r>
            <w:proofErr w:type="spellStart"/>
            <w:r w:rsidRPr="00DC7C78">
              <w:rPr>
                <w:rFonts w:ascii="Times New Roman" w:eastAsia="思源黑体 Medium" w:hAnsi="Times New Roman" w:cs="Times New Roman"/>
                <w:spacing w:val="6"/>
              </w:rPr>
              <w:t>var.gss.gss.evi_sum.evi_</w:t>
            </w:r>
            <w:proofErr w:type="gramStart"/>
            <w:r w:rsidRPr="00DC7C78">
              <w:rPr>
                <w:rFonts w:ascii="Times New Roman" w:eastAsia="思源黑体 Medium" w:hAnsi="Times New Roman" w:cs="Times New Roman"/>
                <w:spacing w:val="6"/>
              </w:rPr>
              <w:t>split.Predictive</w:t>
            </w:r>
            <w:proofErr w:type="spellEnd"/>
            <w:proofErr w:type="gramEnd"/>
            <w:r w:rsidRPr="00DC7C78">
              <w:rPr>
                <w:rFonts w:ascii="Times New Roman" w:eastAsia="思源黑体 Medium" w:hAnsi="Times New Roman" w:cs="Times New Roman"/>
                <w:spacing w:val="6"/>
              </w:rPr>
              <w:t xml:space="preserve"> %}</w:t>
            </w:r>
          </w:p>
          <w:p w14:paraId="4E193A65" w14:textId="17B51EE1" w:rsidR="00DC7C78" w:rsidRDefault="00DC7C78" w:rsidP="00DC7C78">
            <w:pPr>
              <w:tabs>
                <w:tab w:val="left" w:pos="1134"/>
                <w:tab w:val="center" w:pos="1506"/>
              </w:tabs>
              <w:spacing w:after="0"/>
              <w:rPr>
                <w:rFonts w:ascii="Times New Roman" w:eastAsia="思源黑体 Medium" w:hAnsi="Times New Roman" w:cs="Times New Roman" w:hint="default"/>
                <w:spacing w:val="6"/>
              </w:rPr>
            </w:pPr>
            <w:r w:rsidRPr="00DC7C78">
              <w:rPr>
                <w:rFonts w:ascii="Times New Roman" w:eastAsia="思源黑体 Medium" w:hAnsi="Times New Roman" w:cs="Times New Roman"/>
                <w:spacing w:val="6"/>
              </w:rPr>
              <w:t xml:space="preserve">{%p for b in </w:t>
            </w:r>
            <w:proofErr w:type="spellStart"/>
            <w:r w:rsidRPr="00DC7C78">
              <w:rPr>
                <w:rFonts w:ascii="Times New Roman" w:eastAsia="思源黑体 Medium" w:hAnsi="Times New Roman" w:cs="Times New Roman"/>
                <w:spacing w:val="6"/>
              </w:rPr>
              <w:t>var.gss.gss.evi_sum.evi_</w:t>
            </w:r>
            <w:proofErr w:type="gramStart"/>
            <w:r w:rsidRPr="00DC7C78">
              <w:rPr>
                <w:rFonts w:ascii="Times New Roman" w:eastAsia="思源黑体 Medium" w:hAnsi="Times New Roman" w:cs="Times New Roman"/>
                <w:spacing w:val="6"/>
              </w:rPr>
              <w:t>split.Predictive</w:t>
            </w:r>
            <w:proofErr w:type="spellEnd"/>
            <w:proofErr w:type="gramEnd"/>
            <w:r w:rsidRPr="00DC7C78">
              <w:rPr>
                <w:rFonts w:ascii="Times New Roman" w:eastAsia="思源黑体 Medium" w:hAnsi="Times New Roman" w:cs="Times New Roman"/>
                <w:spacing w:val="6"/>
              </w:rPr>
              <w:t xml:space="preserve"> %}</w:t>
            </w:r>
          </w:p>
          <w:p w14:paraId="1A6E4993" w14:textId="051ACC99" w:rsidR="00DC7C78" w:rsidRPr="00DC7C78" w:rsidRDefault="00DC7C78" w:rsidP="00DC7C78">
            <w:pPr>
              <w:tabs>
                <w:tab w:val="left" w:pos="1134"/>
                <w:tab w:val="center" w:pos="1506"/>
              </w:tabs>
              <w:spacing w:after="0"/>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 xml:space="preserve">%p if </w:t>
            </w:r>
            <w:proofErr w:type="spellStart"/>
            <w:r w:rsidRPr="00DC7C78">
              <w:rPr>
                <w:rFonts w:ascii="Times New Roman" w:eastAsia="思源黑体 Medium" w:hAnsi="Times New Roman" w:cs="Times New Roman"/>
                <w:spacing w:val="6"/>
              </w:rPr>
              <w:t>b.regimen_name</w:t>
            </w:r>
            <w:proofErr w:type="spellEnd"/>
            <w:r>
              <w:rPr>
                <w:rFonts w:ascii="Times New Roman" w:eastAsia="思源黑体 Medium" w:hAnsi="Times New Roman" w:cs="Times New Roman" w:hint="default"/>
                <w:spacing w:val="6"/>
              </w:rPr>
              <w:t xml:space="preserve"> == “</w:t>
            </w:r>
            <w:r w:rsidRPr="00DC7C78">
              <w:rPr>
                <w:rFonts w:ascii="Times New Roman" w:eastAsia="思源黑体 Medium" w:hAnsi="Times New Roman" w:cs="Times New Roman"/>
                <w:spacing w:val="6"/>
              </w:rPr>
              <w:t>奥拉帕利</w:t>
            </w:r>
            <w:r w:rsidRPr="00DC7C78">
              <w:rPr>
                <w:rFonts w:ascii="Times New Roman" w:eastAsia="思源黑体 Medium" w:hAnsi="Times New Roman" w:cs="Times New Roman"/>
                <w:spacing w:val="6"/>
              </w:rPr>
              <w:t>+</w:t>
            </w:r>
            <w:r w:rsidRPr="00DC7C78">
              <w:rPr>
                <w:rFonts w:ascii="Times New Roman" w:eastAsia="思源黑体 Medium" w:hAnsi="Times New Roman" w:cs="Times New Roman"/>
                <w:spacing w:val="6"/>
              </w:rPr>
              <w:t>贝伐珠单抗</w:t>
            </w:r>
            <w:r>
              <w:rPr>
                <w:rFonts w:ascii="Times New Roman" w:eastAsia="思源黑体 Medium" w:hAnsi="Times New Roman" w:cs="Times New Roman" w:hint="default"/>
                <w:spacing w:val="6"/>
              </w:rPr>
              <w:t>”%}</w:t>
            </w:r>
          </w:p>
          <w:p w14:paraId="38E210A1" w14:textId="5C9CD39E" w:rsidR="00DC7C78" w:rsidRDefault="00DC7C78" w:rsidP="00DC7C78">
            <w:pPr>
              <w:tabs>
                <w:tab w:val="left" w:pos="1134"/>
                <w:tab w:val="center" w:pos="1506"/>
              </w:tabs>
              <w:spacing w:after="0"/>
              <w:rPr>
                <w:rFonts w:ascii="Times New Roman" w:eastAsia="思源黑体 Medium" w:hAnsi="Times New Roman" w:cs="Times New Roman" w:hint="default"/>
                <w:spacing w:val="6"/>
              </w:rPr>
            </w:pPr>
            <w:r w:rsidRPr="00DC7C78">
              <w:rPr>
                <w:rFonts w:ascii="Times New Roman" w:eastAsia="思源黑体 Medium" w:hAnsi="Times New Roman" w:cs="Times New Roman"/>
                <w:b/>
                <w:bCs/>
                <w:color w:val="1E7648"/>
                <w:spacing w:val="6"/>
              </w:rPr>
              <w:t>{{</w:t>
            </w:r>
            <w:proofErr w:type="spellStart"/>
            <w:r w:rsidRPr="00DC7C78">
              <w:rPr>
                <w:rFonts w:ascii="Times New Roman" w:eastAsia="思源黑体 Medium" w:hAnsi="Times New Roman" w:cs="Times New Roman"/>
                <w:b/>
                <w:bCs/>
                <w:color w:val="1E7648"/>
                <w:spacing w:val="6"/>
              </w:rPr>
              <w:t>b.regimen_name</w:t>
            </w:r>
            <w:proofErr w:type="spellEnd"/>
            <w:r w:rsidRPr="00DC7C78">
              <w:rPr>
                <w:rFonts w:ascii="Times New Roman" w:eastAsia="思源黑体 Medium" w:hAnsi="Times New Roman" w:cs="Times New Roman"/>
                <w:b/>
                <w:bCs/>
                <w:color w:val="1E7648"/>
                <w:spacing w:val="6"/>
              </w:rPr>
              <w:t>}}</w:t>
            </w:r>
            <w:r w:rsidRPr="00DC7C78">
              <w:rPr>
                <w:rFonts w:ascii="Times New Roman" w:eastAsia="思源黑体 Medium" w:hAnsi="Times New Roman" w:cs="Times New Roman"/>
                <w:b/>
                <w:bCs/>
                <w:color w:val="1E7648"/>
                <w:spacing w:val="6"/>
              </w:rPr>
              <w:t>（</w:t>
            </w:r>
            <w:r w:rsidRPr="00DC7C78">
              <w:rPr>
                <w:rFonts w:ascii="Times New Roman" w:eastAsia="思源黑体 Medium" w:hAnsi="Times New Roman" w:cs="Times New Roman"/>
                <w:b/>
                <w:bCs/>
                <w:color w:val="1E7648"/>
                <w:spacing w:val="6"/>
              </w:rPr>
              <w:t>{{</w:t>
            </w:r>
            <w:proofErr w:type="spellStart"/>
            <w:r w:rsidRPr="00DC7C78">
              <w:rPr>
                <w:rFonts w:ascii="Times New Roman" w:eastAsia="思源黑体 Medium" w:hAnsi="Times New Roman" w:cs="Times New Roman"/>
                <w:b/>
                <w:bCs/>
                <w:color w:val="1E7648"/>
                <w:spacing w:val="6"/>
              </w:rPr>
              <w:t>b.clinical_significance_cn</w:t>
            </w:r>
            <w:proofErr w:type="spellEnd"/>
            <w:r w:rsidRPr="00DC7C78">
              <w:rPr>
                <w:rFonts w:ascii="Times New Roman" w:eastAsia="思源黑体 Medium" w:hAnsi="Times New Roman" w:cs="Times New Roman"/>
                <w:b/>
                <w:bCs/>
                <w:color w:val="1E7648"/>
                <w:spacing w:val="6"/>
              </w:rPr>
              <w:t xml:space="preserve"> }}</w:t>
            </w:r>
            <w:r w:rsidRPr="00DC7C78">
              <w:rPr>
                <w:rFonts w:ascii="Times New Roman" w:eastAsia="思源黑体 Medium" w:hAnsi="Times New Roman" w:cs="Times New Roman"/>
                <w:b/>
                <w:bCs/>
                <w:color w:val="1E7648"/>
                <w:spacing w:val="6"/>
              </w:rPr>
              <w:t>，</w:t>
            </w:r>
            <w:r w:rsidRPr="00DC7C78">
              <w:rPr>
                <w:rFonts w:ascii="Times New Roman" w:eastAsia="思源黑体 Medium" w:hAnsi="Times New Roman" w:cs="Times New Roman"/>
                <w:b/>
                <w:bCs/>
                <w:color w:val="1E7648"/>
                <w:spacing w:val="6"/>
              </w:rPr>
              <w:t>{{</w:t>
            </w:r>
            <w:proofErr w:type="spellStart"/>
            <w:r w:rsidRPr="00DC7C78">
              <w:rPr>
                <w:rFonts w:ascii="Times New Roman" w:eastAsia="思源黑体 Medium" w:hAnsi="Times New Roman" w:cs="Times New Roman"/>
                <w:b/>
                <w:bCs/>
                <w:color w:val="1E7648"/>
                <w:spacing w:val="6"/>
              </w:rPr>
              <w:t>b.evi_conclusion_simple</w:t>
            </w:r>
            <w:proofErr w:type="spellEnd"/>
            <w:r w:rsidRPr="00DC7C78">
              <w:rPr>
                <w:rFonts w:ascii="Times New Roman" w:eastAsia="思源黑体 Medium" w:hAnsi="Times New Roman" w:cs="Times New Roman"/>
                <w:b/>
                <w:bCs/>
                <w:color w:val="1E7648"/>
                <w:spacing w:val="6"/>
              </w:rPr>
              <w:t>}}</w:t>
            </w:r>
            <w:r w:rsidRPr="00DC7C78">
              <w:rPr>
                <w:rFonts w:ascii="Times New Roman" w:eastAsia="思源黑体 Medium" w:hAnsi="Times New Roman" w:cs="Times New Roman"/>
                <w:b/>
                <w:bCs/>
                <w:color w:val="1E7648"/>
                <w:spacing w:val="6"/>
              </w:rPr>
              <w:t>级）</w:t>
            </w:r>
            <w:r w:rsidR="003F1A82" w:rsidRPr="00013B6A">
              <w:rPr>
                <w:rFonts w:ascii="Times New Roman" w:eastAsia="思源黑体 Medium" w:hAnsi="Times New Roman" w:cs="Times New Roman"/>
                <w:spacing w:val="6"/>
              </w:rPr>
              <w:t>：</w:t>
            </w:r>
            <w:r w:rsidRPr="00DC7C78">
              <w:rPr>
                <w:rFonts w:ascii="Times New Roman" w:eastAsia="思源黑体 Medium" w:hAnsi="Times New Roman" w:cs="Times New Roman"/>
                <w:spacing w:val="6"/>
              </w:rPr>
              <w:t>{{</w:t>
            </w:r>
            <w:proofErr w:type="spellStart"/>
            <w:r w:rsidRPr="00DC7C78">
              <w:rPr>
                <w:rFonts w:ascii="Times New Roman" w:eastAsia="思源黑体 Medium" w:hAnsi="Times New Roman" w:cs="Times New Roman"/>
                <w:spacing w:val="6"/>
              </w:rPr>
              <w:t>b.evi_interpretation|e</w:t>
            </w:r>
            <w:proofErr w:type="spellEnd"/>
            <w:r w:rsidRPr="00DC7C78">
              <w:rPr>
                <w:rFonts w:ascii="Times New Roman" w:eastAsia="思源黑体 Medium" w:hAnsi="Times New Roman" w:cs="Times New Roman"/>
                <w:spacing w:val="6"/>
              </w:rPr>
              <w:t>}}</w:t>
            </w:r>
          </w:p>
          <w:p w14:paraId="5CB4986F" w14:textId="75A71120" w:rsidR="00DC7C78" w:rsidRPr="00DC7C78" w:rsidRDefault="00DC7C78" w:rsidP="00DC7C78">
            <w:pPr>
              <w:tabs>
                <w:tab w:val="left" w:pos="1134"/>
                <w:tab w:val="center" w:pos="1506"/>
              </w:tabs>
              <w:spacing w:after="0"/>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%p endif%}</w:t>
            </w:r>
          </w:p>
          <w:p w14:paraId="53A4C575" w14:textId="77777777" w:rsidR="00DC7C78" w:rsidRPr="00DC7C78" w:rsidRDefault="00DC7C78" w:rsidP="00DC7C78">
            <w:pPr>
              <w:tabs>
                <w:tab w:val="left" w:pos="1134"/>
                <w:tab w:val="center" w:pos="1506"/>
              </w:tabs>
              <w:spacing w:after="0"/>
              <w:rPr>
                <w:rFonts w:ascii="Times New Roman" w:eastAsia="思源黑体 Medium" w:hAnsi="Times New Roman" w:cs="Times New Roman" w:hint="default"/>
                <w:spacing w:val="6"/>
              </w:rPr>
            </w:pPr>
            <w:r w:rsidRPr="00DC7C78">
              <w:rPr>
                <w:rFonts w:ascii="Times New Roman" w:eastAsia="思源黑体 Medium" w:hAnsi="Times New Roman" w:cs="Times New Roman"/>
                <w:spacing w:val="6"/>
              </w:rPr>
              <w:t xml:space="preserve">{%p </w:t>
            </w:r>
            <w:proofErr w:type="spellStart"/>
            <w:r w:rsidRPr="00DC7C78">
              <w:rPr>
                <w:rFonts w:ascii="Times New Roman" w:eastAsia="思源黑体 Medium" w:hAnsi="Times New Roman" w:cs="Times New Roman"/>
                <w:spacing w:val="6"/>
              </w:rPr>
              <w:t>endfor</w:t>
            </w:r>
            <w:proofErr w:type="spellEnd"/>
            <w:r w:rsidRPr="00DC7C78">
              <w:rPr>
                <w:rFonts w:ascii="Times New Roman" w:eastAsia="思源黑体 Medium" w:hAnsi="Times New Roman" w:cs="Times New Roman"/>
                <w:spacing w:val="6"/>
              </w:rPr>
              <w:t>%}</w:t>
            </w:r>
          </w:p>
          <w:p w14:paraId="7337F297" w14:textId="77777777" w:rsidR="00DC7C78" w:rsidRPr="00DC7C78" w:rsidRDefault="00DC7C78" w:rsidP="00DC7C78">
            <w:pPr>
              <w:tabs>
                <w:tab w:val="left" w:pos="1134"/>
                <w:tab w:val="center" w:pos="1506"/>
              </w:tabs>
              <w:spacing w:after="0"/>
              <w:rPr>
                <w:rFonts w:ascii="Times New Roman" w:eastAsia="思源黑体 Medium" w:hAnsi="Times New Roman" w:cs="Times New Roman" w:hint="default"/>
                <w:spacing w:val="6"/>
              </w:rPr>
            </w:pPr>
            <w:r w:rsidRPr="00DC7C78">
              <w:rPr>
                <w:rFonts w:ascii="Times New Roman" w:eastAsia="思源黑体 Medium" w:hAnsi="Times New Roman" w:cs="Times New Roman"/>
                <w:spacing w:val="6"/>
              </w:rPr>
              <w:t>{%p else%}</w:t>
            </w:r>
          </w:p>
          <w:p w14:paraId="446289EF" w14:textId="77777777" w:rsidR="00DC7C78" w:rsidRPr="00DC7C78" w:rsidRDefault="00DC7C78" w:rsidP="00DC7C78">
            <w:pPr>
              <w:tabs>
                <w:tab w:val="left" w:pos="1134"/>
                <w:tab w:val="center" w:pos="1506"/>
              </w:tabs>
              <w:spacing w:after="0"/>
              <w:rPr>
                <w:rFonts w:ascii="Times New Roman" w:eastAsia="思源黑体 Medium" w:hAnsi="Times New Roman" w:cs="Times New Roman" w:hint="default"/>
                <w:spacing w:val="6"/>
              </w:rPr>
            </w:pPr>
            <w:r w:rsidRPr="00DC7C78">
              <w:rPr>
                <w:rFonts w:ascii="Times New Roman" w:eastAsia="思源黑体 Medium" w:hAnsi="Times New Roman" w:cs="Times New Roman"/>
                <w:spacing w:val="6"/>
              </w:rPr>
              <w:t>-</w:t>
            </w:r>
          </w:p>
          <w:p w14:paraId="4676C7EE" w14:textId="13527210" w:rsidR="00DC7C78" w:rsidRPr="00DC7C78" w:rsidRDefault="00DC7C78" w:rsidP="00DC7C78">
            <w:pPr>
              <w:tabs>
                <w:tab w:val="left" w:pos="1134"/>
                <w:tab w:val="center" w:pos="1506"/>
              </w:tabs>
              <w:spacing w:after="0"/>
              <w:rPr>
                <w:rFonts w:ascii="Times New Roman" w:eastAsia="思源黑体 Medium" w:hAnsi="Times New Roman" w:cs="Times New Roman" w:hint="default"/>
                <w:spacing w:val="6"/>
              </w:rPr>
            </w:pPr>
            <w:r w:rsidRPr="00DC7C78">
              <w:rPr>
                <w:rFonts w:ascii="Times New Roman" w:eastAsia="思源黑体 Medium" w:hAnsi="Times New Roman" w:cs="Times New Roman"/>
                <w:spacing w:val="6"/>
              </w:rPr>
              <w:t>{%p endif%}</w:t>
            </w:r>
          </w:p>
          <w:p w14:paraId="414FBFE3" w14:textId="331315B3" w:rsidR="00DC7C78" w:rsidRDefault="00DC7C78" w:rsidP="00B20769">
            <w:pPr>
              <w:tabs>
                <w:tab w:val="left" w:pos="1134"/>
                <w:tab w:val="center" w:pos="1506"/>
              </w:tabs>
              <w:spacing w:after="0"/>
              <w:rPr>
                <w:rFonts w:ascii="Times New Roman" w:eastAsia="思源黑体 Medium" w:hAnsi="Times New Roman" w:cs="Times New Roman" w:hint="default"/>
                <w:b/>
                <w:bCs/>
                <w:color w:val="1E7648"/>
                <w:spacing w:val="6"/>
              </w:rPr>
            </w:pPr>
            <w:r>
              <w:rPr>
                <w:rFonts w:ascii="Times New Roman" w:eastAsia="思源黑体 Medium" w:hAnsi="Times New Roman" w:cs="Times New Roman" w:hint="default"/>
                <w:b/>
                <w:bCs/>
                <w:color w:val="1E7648"/>
                <w:spacing w:val="6"/>
              </w:rPr>
              <w:t>{%p else%}</w:t>
            </w:r>
          </w:p>
          <w:p w14:paraId="7E344F10" w14:textId="6AD6976B" w:rsidR="00DC7C78" w:rsidRPr="00DC7C78" w:rsidRDefault="00DC7C78" w:rsidP="00B20769">
            <w:pPr>
              <w:tabs>
                <w:tab w:val="left" w:pos="1134"/>
                <w:tab w:val="center" w:pos="1506"/>
              </w:tabs>
              <w:spacing w:after="0"/>
              <w:rPr>
                <w:rFonts w:ascii="Times New Roman" w:eastAsia="思源黑体 Medium" w:hAnsi="Times New Roman" w:cs="Times New Roman" w:hint="default"/>
                <w:spacing w:val="6"/>
              </w:rPr>
            </w:pPr>
            <w:r w:rsidRPr="00DC7C78">
              <w:rPr>
                <w:rFonts w:ascii="Times New Roman" w:eastAsia="思源黑体 Medium" w:hAnsi="Times New Roman" w:cs="Times New Roman"/>
                <w:spacing w:val="6"/>
              </w:rPr>
              <w:t>-</w:t>
            </w:r>
          </w:p>
          <w:p w14:paraId="370EE084" w14:textId="42019C18" w:rsidR="003E692B" w:rsidRPr="00D70C83" w:rsidRDefault="00DC7C78" w:rsidP="00B20769">
            <w:pPr>
              <w:tabs>
                <w:tab w:val="left" w:pos="1134"/>
                <w:tab w:val="center" w:pos="1506"/>
              </w:tabs>
              <w:spacing w:after="0"/>
              <w:rPr>
                <w:rFonts w:ascii="Times New Roman" w:eastAsia="思源黑体 Medium" w:hAnsi="Times New Roman" w:cs="Times New Roman" w:hint="default"/>
                <w:b/>
                <w:bCs/>
                <w:color w:val="1E7648"/>
                <w:spacing w:val="6"/>
              </w:rPr>
            </w:pPr>
            <w:r>
              <w:rPr>
                <w:rFonts w:ascii="Times New Roman" w:eastAsia="思源黑体 Medium" w:hAnsi="Times New Roman" w:cs="Times New Roman"/>
                <w:b/>
                <w:bCs/>
                <w:color w:val="1E7648"/>
                <w:spacing w:val="6"/>
              </w:rPr>
              <w:t>{</w:t>
            </w:r>
            <w:r>
              <w:rPr>
                <w:rFonts w:ascii="Times New Roman" w:eastAsia="思源黑体 Medium" w:hAnsi="Times New Roman" w:cs="Times New Roman" w:hint="default"/>
                <w:b/>
                <w:bCs/>
                <w:color w:val="1E7648"/>
                <w:spacing w:val="6"/>
              </w:rPr>
              <w:t>%p endif%}</w:t>
            </w:r>
          </w:p>
        </w:tc>
      </w:tr>
    </w:tbl>
    <w:p w14:paraId="495DE91C" w14:textId="56475F68" w:rsidR="00963A25" w:rsidRDefault="00963A25"/>
    <w:p w14:paraId="01B39B78" w14:textId="13334893" w:rsidR="00F14C16" w:rsidRPr="00774BB6" w:rsidRDefault="00661387" w:rsidP="00774BB6">
      <w:pPr>
        <w:pStyle w:val="af9"/>
        <w:rPr>
          <w:rFonts w:ascii="Times New Roman" w:eastAsia="思源黑体 Medium" w:hAnsi="Times New Roman"/>
          <w:caps/>
          <w:smallCaps w:val="0"/>
          <w:color w:val="1E7648"/>
          <w:spacing w:val="17"/>
          <w:sz w:val="24"/>
          <w:szCs w:val="24"/>
        </w:rPr>
      </w:pPr>
      <w:r w:rsidRPr="00774BB6">
        <w:rPr>
          <w:rFonts w:ascii="Times New Roman" w:eastAsia="思源黑体 Medium" w:hAnsi="Times New Roman"/>
          <w:caps/>
          <w:smallCaps w:val="0"/>
          <w:color w:val="1E7648"/>
          <w:spacing w:val="17"/>
          <w:sz w:val="24"/>
          <w:szCs w:val="24"/>
        </w:rPr>
        <w:t>4</w:t>
      </w:r>
      <w:r w:rsidR="00D831E8" w:rsidRPr="00774BB6">
        <w:rPr>
          <w:rFonts w:ascii="Times New Roman" w:eastAsia="思源黑体 Medium" w:hAnsi="Times New Roman"/>
          <w:caps/>
          <w:smallCaps w:val="0"/>
          <w:color w:val="1E7648"/>
          <w:spacing w:val="17"/>
          <w:sz w:val="24"/>
          <w:szCs w:val="24"/>
        </w:rPr>
        <w:t xml:space="preserve">. </w:t>
      </w:r>
      <w:r w:rsidRPr="00774BB6">
        <w:rPr>
          <w:rFonts w:ascii="Times New Roman" w:eastAsia="思源黑体 Medium" w:hAnsi="Times New Roman" w:hint="eastAsia"/>
          <w:caps/>
          <w:smallCaps w:val="0"/>
          <w:color w:val="1E7648"/>
          <w:spacing w:val="17"/>
          <w:sz w:val="24"/>
          <w:szCs w:val="24"/>
        </w:rPr>
        <w:t>BRCA</w:t>
      </w:r>
      <w:r w:rsidRPr="00774BB6">
        <w:rPr>
          <w:rFonts w:ascii="Times New Roman" w:eastAsia="思源黑体 Medium" w:hAnsi="Times New Roman"/>
          <w:caps/>
          <w:smallCaps w:val="0"/>
          <w:color w:val="1E7648"/>
          <w:spacing w:val="17"/>
          <w:sz w:val="24"/>
          <w:szCs w:val="24"/>
        </w:rPr>
        <w:t>1</w:t>
      </w:r>
      <w:r w:rsidR="00C80F3A" w:rsidRPr="00774BB6">
        <w:rPr>
          <w:rFonts w:ascii="Times New Roman" w:eastAsia="思源黑体 Medium" w:hAnsi="Times New Roman" w:hint="eastAsia"/>
          <w:caps/>
          <w:smallCaps w:val="0"/>
          <w:color w:val="1E7648"/>
          <w:spacing w:val="17"/>
          <w:sz w:val="24"/>
          <w:szCs w:val="24"/>
        </w:rPr>
        <w:t>/</w:t>
      </w:r>
      <w:r w:rsidRPr="00774BB6">
        <w:rPr>
          <w:rFonts w:ascii="Times New Roman" w:eastAsia="思源黑体 Medium" w:hAnsi="Times New Roman"/>
          <w:caps/>
          <w:smallCaps w:val="0"/>
          <w:color w:val="1E7648"/>
          <w:spacing w:val="17"/>
          <w:sz w:val="24"/>
          <w:szCs w:val="24"/>
        </w:rPr>
        <w:t>2</w:t>
      </w:r>
      <w:r w:rsidR="007B5726" w:rsidRPr="00774BB6">
        <w:rPr>
          <w:rFonts w:ascii="Times New Roman" w:eastAsia="思源黑体 Medium" w:hAnsi="Times New Roman" w:hint="eastAsia"/>
          <w:caps/>
          <w:smallCaps w:val="0"/>
          <w:color w:val="1E7648"/>
          <w:spacing w:val="17"/>
          <w:sz w:val="24"/>
          <w:szCs w:val="24"/>
        </w:rPr>
        <w:t>基因</w:t>
      </w:r>
      <w:r w:rsidR="00852C8A" w:rsidRPr="00774BB6">
        <w:rPr>
          <w:rFonts w:ascii="Times New Roman" w:eastAsia="思源黑体 Medium" w:hAnsi="Times New Roman" w:hint="eastAsia"/>
          <w:caps/>
          <w:smallCaps w:val="0"/>
          <w:color w:val="1E7648"/>
          <w:spacing w:val="17"/>
          <w:sz w:val="24"/>
          <w:szCs w:val="24"/>
        </w:rPr>
        <w:t>（伴随诊断药物）变异</w:t>
      </w:r>
      <w:r w:rsidR="007B5726" w:rsidRPr="00774BB6">
        <w:rPr>
          <w:rFonts w:ascii="Times New Roman" w:eastAsia="思源黑体 Medium" w:hAnsi="Times New Roman" w:hint="eastAsia"/>
          <w:caps/>
          <w:smallCaps w:val="0"/>
          <w:color w:val="1E7648"/>
          <w:spacing w:val="17"/>
          <w:sz w:val="24"/>
          <w:szCs w:val="24"/>
        </w:rPr>
        <w:t>检测结果解析</w:t>
      </w:r>
    </w:p>
    <w:tbl>
      <w:tblPr>
        <w:tblStyle w:val="PTMv3"/>
        <w:tblW w:w="0" w:type="auto"/>
        <w:tblLayout w:type="fixed"/>
        <w:tblLook w:val="04A0" w:firstRow="1" w:lastRow="0" w:firstColumn="1" w:lastColumn="0" w:noHBand="0" w:noVBand="1"/>
      </w:tblPr>
      <w:tblGrid>
        <w:gridCol w:w="1701"/>
        <w:gridCol w:w="7938"/>
      </w:tblGrid>
      <w:tr w:rsidR="00774BB6" w14:paraId="700A9BB5" w14:textId="77777777" w:rsidTr="00774BB6">
        <w:trPr>
          <w:cnfStyle w:val="100000000000" w:firstRow="1" w:lastRow="0" w:firstColumn="0" w:lastColumn="0" w:oddVBand="0" w:evenVBand="0" w:oddHBand="0" w:evenHBand="0" w:firstRowFirstColumn="0" w:firstRowLastColumn="0" w:lastRowFirstColumn="0" w:lastRowLastColumn="0"/>
          <w:trHeight w:val="420"/>
        </w:trPr>
        <w:tc>
          <w:tcPr>
            <w:tcW w:w="1701" w:type="dxa"/>
            <w:tcBorders>
              <w:bottom w:val="dashSmallGap" w:sz="4" w:space="0" w:color="BFBFBF"/>
            </w:tcBorders>
          </w:tcPr>
          <w:p w14:paraId="2DD9A8B5" w14:textId="246C501A" w:rsidR="00774BB6" w:rsidRDefault="00774BB6" w:rsidP="00774BB6">
            <w:pPr>
              <w:spacing w:after="0" w:line="240" w:lineRule="auto"/>
              <w:jc w:val="left"/>
              <w:rPr>
                <w:rFonts w:eastAsia="思源黑体 Medium" w:hint="default"/>
                <w:spacing w:val="6"/>
              </w:rPr>
            </w:pPr>
            <w:r w:rsidRPr="00C80F3A">
              <w:rPr>
                <w:rFonts w:eastAsia="思源黑体 Medium"/>
                <w:b/>
                <w:bCs/>
                <w:color w:val="FFFFFF" w:themeColor="background1"/>
                <w:spacing w:val="6"/>
              </w:rPr>
              <w:lastRenderedPageBreak/>
              <w:t>基因变异</w:t>
            </w:r>
          </w:p>
        </w:tc>
        <w:tc>
          <w:tcPr>
            <w:tcW w:w="7938" w:type="dxa"/>
            <w:tcBorders>
              <w:bottom w:val="dashSmallGap" w:sz="4" w:space="0" w:color="BFBFBF"/>
            </w:tcBorders>
          </w:tcPr>
          <w:p w14:paraId="1229FE39" w14:textId="2C88165B" w:rsidR="00774BB6" w:rsidRDefault="00774BB6" w:rsidP="00774BB6">
            <w:pPr>
              <w:spacing w:after="0" w:line="240" w:lineRule="auto"/>
              <w:jc w:val="left"/>
              <w:rPr>
                <w:rFonts w:eastAsia="思源黑体 Medium" w:hint="default"/>
                <w:spacing w:val="6"/>
              </w:rPr>
            </w:pPr>
            <w:r w:rsidRPr="00C80F3A">
              <w:rPr>
                <w:rFonts w:eastAsia="思源黑体 Medium"/>
                <w:b/>
                <w:bCs/>
                <w:color w:val="FFFFFF" w:themeColor="background1"/>
                <w:spacing w:val="6"/>
              </w:rPr>
              <w:t>意义解读</w:t>
            </w:r>
          </w:p>
        </w:tc>
      </w:tr>
      <w:tr w:rsidR="00774BB6" w14:paraId="5E1BEA71" w14:textId="77777777" w:rsidTr="00774BB6">
        <w:trPr>
          <w:trHeight w:val="420"/>
        </w:trPr>
        <w:tc>
          <w:tcPr>
            <w:tcW w:w="9639" w:type="dxa"/>
            <w:gridSpan w:val="2"/>
            <w:tcBorders>
              <w:top w:val="dashSmallGap" w:sz="4" w:space="0" w:color="BFBFBF"/>
            </w:tcBorders>
          </w:tcPr>
          <w:p w14:paraId="62046823" w14:textId="51EE7EB2" w:rsidR="00774BB6" w:rsidRPr="00595E8E" w:rsidRDefault="00774BB6" w:rsidP="00774BB6">
            <w:pPr>
              <w:tabs>
                <w:tab w:val="left" w:pos="1134"/>
                <w:tab w:val="center" w:pos="1506"/>
              </w:tabs>
              <w:spacing w:after="0"/>
              <w:jc w:val="left"/>
              <w:rPr>
                <w:rFonts w:ascii="Times New Roman" w:eastAsia="思源黑体 Medium" w:hAnsi="Times New Roman" w:cs="Times New Roman" w:hint="default"/>
                <w:spacing w:val="6"/>
              </w:rPr>
            </w:pPr>
            <w:r w:rsidRPr="00774BB6">
              <w:rPr>
                <w:rFonts w:ascii="Times New Roman" w:eastAsia="思源黑体 Medium" w:hAnsi="Times New Roman" w:cs="Times New Roman"/>
                <w:spacing w:val="6"/>
              </w:rPr>
              <w:t>{%</w:t>
            </w:r>
            <w:r>
              <w:rPr>
                <w:rFonts w:ascii="Times New Roman" w:eastAsia="思源黑体 Medium" w:hAnsi="Times New Roman" w:cs="Times New Roman" w:hint="default"/>
                <w:spacing w:val="6"/>
              </w:rPr>
              <w:t>tr</w:t>
            </w:r>
            <w:r w:rsidRPr="00774BB6">
              <w:rPr>
                <w:rFonts w:ascii="Times New Roman" w:eastAsia="思源黑体 Medium" w:hAnsi="Times New Roman" w:cs="Times New Roman"/>
                <w:spacing w:val="6"/>
              </w:rPr>
              <w:t xml:space="preserve"> if </w:t>
            </w:r>
            <w:r>
              <w:rPr>
                <w:rFonts w:ascii="Times New Roman" w:eastAsia="思源黑体 Medium" w:hAnsi="Times New Roman" w:cs="Times New Roman" w:hint="default"/>
                <w:spacing w:val="6"/>
              </w:rPr>
              <w:t>(</w:t>
            </w:r>
            <w:proofErr w:type="spellStart"/>
            <w:r w:rsidRPr="00774BB6">
              <w:rPr>
                <w:rFonts w:ascii="Times New Roman" w:eastAsia="思源黑体 Medium" w:hAnsi="Times New Roman" w:cs="Times New Roman"/>
                <w:spacing w:val="6"/>
              </w:rPr>
              <w:t>var.var_</w:t>
            </w:r>
            <w:proofErr w:type="gramStart"/>
            <w:r w:rsidRPr="00774BB6">
              <w:rPr>
                <w:rFonts w:ascii="Times New Roman" w:eastAsia="思源黑体 Medium" w:hAnsi="Times New Roman" w:cs="Times New Roman"/>
                <w:spacing w:val="6"/>
              </w:rPr>
              <w:t>somatic.level</w:t>
            </w:r>
            <w:proofErr w:type="gramEnd"/>
            <w:r w:rsidRPr="00774BB6">
              <w:rPr>
                <w:rFonts w:ascii="Times New Roman" w:eastAsia="思源黑体 Medium" w:hAnsi="Times New Roman" w:cs="Times New Roman"/>
                <w:spacing w:val="6"/>
              </w:rPr>
              <w:t>_I</w:t>
            </w:r>
            <w:proofErr w:type="spellEnd"/>
            <w:r w:rsidRPr="00774BB6">
              <w:rPr>
                <w:rFonts w:ascii="Times New Roman" w:eastAsia="思源黑体 Medium" w:hAnsi="Times New Roman" w:cs="Times New Roman"/>
                <w:spacing w:val="6"/>
              </w:rPr>
              <w:t xml:space="preserve"> + </w:t>
            </w:r>
            <w:proofErr w:type="spellStart"/>
            <w:r w:rsidRPr="00774BB6">
              <w:rPr>
                <w:rFonts w:ascii="Times New Roman" w:eastAsia="思源黑体 Medium" w:hAnsi="Times New Roman" w:cs="Times New Roman"/>
                <w:spacing w:val="6"/>
              </w:rPr>
              <w:t>var.var_somatic.level_II</w:t>
            </w:r>
            <w:proofErr w:type="spellEnd"/>
            <w:r>
              <w:rPr>
                <w:rFonts w:ascii="Times New Roman" w:eastAsia="思源黑体 Medium" w:hAnsi="Times New Roman" w:cs="Times New Roman" w:hint="default"/>
                <w:spacing w:val="6"/>
              </w:rPr>
              <w:t xml:space="preserve"> +</w:t>
            </w:r>
            <w:r w:rsidRPr="00774BB6">
              <w:rPr>
                <w:rFonts w:ascii="Times New Roman" w:eastAsia="思源黑体 Medium" w:hAnsi="Times New Roman" w:cs="Times New Roman"/>
                <w:spacing w:val="6"/>
              </w:rPr>
              <w:t xml:space="preserve"> </w:t>
            </w:r>
            <w:proofErr w:type="spellStart"/>
            <w:r w:rsidRPr="00774BB6">
              <w:rPr>
                <w:rFonts w:ascii="Times New Roman" w:eastAsia="思源黑体 Medium" w:hAnsi="Times New Roman" w:cs="Times New Roman"/>
                <w:spacing w:val="6"/>
              </w:rPr>
              <w:t>var.var_somatic.level_onco_nodrug</w:t>
            </w:r>
            <w:proofErr w:type="spellEnd"/>
            <w:r w:rsidRPr="00774BB6">
              <w:rPr>
                <w:rFonts w:ascii="Times New Roman" w:eastAsia="思源黑体 Medium" w:hAnsi="Times New Roman" w:cs="Times New Roman"/>
                <w:spacing w:val="6"/>
              </w:rPr>
              <w:t xml:space="preserve"> + </w:t>
            </w:r>
            <w:proofErr w:type="spellStart"/>
            <w:r w:rsidRPr="00774BB6">
              <w:rPr>
                <w:rFonts w:ascii="Times New Roman" w:eastAsia="思源黑体 Medium" w:hAnsi="Times New Roman" w:cs="Times New Roman"/>
                <w:spacing w:val="6"/>
              </w:rPr>
              <w:t>var.var_somatic.level_III</w:t>
            </w:r>
            <w:proofErr w:type="spellEnd"/>
            <w:r>
              <w:rPr>
                <w:rFonts w:ascii="Times New Roman" w:eastAsia="思源黑体 Medium" w:hAnsi="Times New Roman" w:cs="Times New Roman" w:hint="default"/>
                <w:spacing w:val="6"/>
              </w:rPr>
              <w:t>)|</w:t>
            </w:r>
            <w:proofErr w:type="spellStart"/>
            <w:r w:rsidRPr="00774BB6">
              <w:rPr>
                <w:rFonts w:ascii="Times New Roman" w:eastAsia="思源黑体 Medium" w:hAnsi="Times New Roman" w:cs="Times New Roman"/>
                <w:spacing w:val="6"/>
              </w:rPr>
              <w:t>schx_filter_brca</w:t>
            </w:r>
            <w:proofErr w:type="spellEnd"/>
            <w:r w:rsidRPr="00774BB6">
              <w:rPr>
                <w:rFonts w:ascii="Times New Roman" w:eastAsia="思源黑体 Medium" w:hAnsi="Times New Roman" w:cs="Times New Roman"/>
                <w:spacing w:val="6"/>
              </w:rPr>
              <w:t xml:space="preserve"> %}</w:t>
            </w:r>
          </w:p>
        </w:tc>
      </w:tr>
      <w:tr w:rsidR="00774BB6" w14:paraId="7AC14BEE" w14:textId="77777777" w:rsidTr="00251580">
        <w:trPr>
          <w:trHeight w:val="420"/>
        </w:trPr>
        <w:tc>
          <w:tcPr>
            <w:tcW w:w="9639" w:type="dxa"/>
            <w:gridSpan w:val="2"/>
            <w:tcBorders>
              <w:top w:val="nil"/>
            </w:tcBorders>
          </w:tcPr>
          <w:p w14:paraId="6FFDE82F" w14:textId="43051BBD" w:rsidR="00774BB6" w:rsidRPr="00595E8E" w:rsidRDefault="00774BB6" w:rsidP="00774BB6">
            <w:pPr>
              <w:tabs>
                <w:tab w:val="left" w:pos="1134"/>
                <w:tab w:val="center" w:pos="1506"/>
              </w:tabs>
              <w:spacing w:after="0"/>
              <w:jc w:val="left"/>
              <w:rPr>
                <w:rFonts w:ascii="Times New Roman" w:eastAsia="思源黑体 Medium" w:hAnsi="Times New Roman" w:cs="Times New Roman" w:hint="default"/>
                <w:spacing w:val="6"/>
              </w:rPr>
            </w:pPr>
            <w:r w:rsidRPr="00774BB6">
              <w:rPr>
                <w:rFonts w:ascii="Times New Roman" w:eastAsia="思源黑体 Medium" w:hAnsi="Times New Roman" w:cs="Times New Roman"/>
                <w:spacing w:val="6"/>
              </w:rPr>
              <w:t>{%</w:t>
            </w:r>
            <w:r>
              <w:rPr>
                <w:rFonts w:ascii="Times New Roman" w:eastAsia="思源黑体 Medium" w:hAnsi="Times New Roman" w:cs="Times New Roman" w:hint="default"/>
                <w:spacing w:val="6"/>
              </w:rPr>
              <w:t>tr</w:t>
            </w:r>
            <w:r w:rsidRPr="00774BB6">
              <w:rPr>
                <w:rFonts w:ascii="Times New Roman" w:eastAsia="思源黑体 Medium" w:hAnsi="Times New Roman" w:cs="Times New Roman"/>
                <w:spacing w:val="6"/>
              </w:rPr>
              <w:t xml:space="preserve"> </w:t>
            </w:r>
            <w:r>
              <w:rPr>
                <w:rFonts w:ascii="Times New Roman" w:eastAsia="思源黑体 Medium" w:hAnsi="Times New Roman" w:cs="Times New Roman" w:hint="default"/>
                <w:spacing w:val="6"/>
              </w:rPr>
              <w:t>for a in</w:t>
            </w:r>
            <w:r w:rsidRPr="00774BB6">
              <w:rPr>
                <w:rFonts w:ascii="Times New Roman" w:eastAsia="思源黑体 Medium" w:hAnsi="Times New Roman" w:cs="Times New Roman"/>
                <w:spacing w:val="6"/>
              </w:rPr>
              <w:t xml:space="preserve"> </w:t>
            </w:r>
            <w:r>
              <w:rPr>
                <w:rFonts w:ascii="Times New Roman" w:eastAsia="思源黑体 Medium" w:hAnsi="Times New Roman" w:cs="Times New Roman" w:hint="default"/>
                <w:spacing w:val="6"/>
              </w:rPr>
              <w:t>(</w:t>
            </w:r>
            <w:proofErr w:type="spellStart"/>
            <w:r w:rsidRPr="00774BB6">
              <w:rPr>
                <w:rFonts w:ascii="Times New Roman" w:eastAsia="思源黑体 Medium" w:hAnsi="Times New Roman" w:cs="Times New Roman"/>
                <w:spacing w:val="6"/>
              </w:rPr>
              <w:t>var.var_</w:t>
            </w:r>
            <w:proofErr w:type="gramStart"/>
            <w:r w:rsidRPr="00774BB6">
              <w:rPr>
                <w:rFonts w:ascii="Times New Roman" w:eastAsia="思源黑体 Medium" w:hAnsi="Times New Roman" w:cs="Times New Roman"/>
                <w:spacing w:val="6"/>
              </w:rPr>
              <w:t>somatic.level</w:t>
            </w:r>
            <w:proofErr w:type="gramEnd"/>
            <w:r w:rsidRPr="00774BB6">
              <w:rPr>
                <w:rFonts w:ascii="Times New Roman" w:eastAsia="思源黑体 Medium" w:hAnsi="Times New Roman" w:cs="Times New Roman"/>
                <w:spacing w:val="6"/>
              </w:rPr>
              <w:t>_I</w:t>
            </w:r>
            <w:proofErr w:type="spellEnd"/>
            <w:r w:rsidRPr="00774BB6">
              <w:rPr>
                <w:rFonts w:ascii="Times New Roman" w:eastAsia="思源黑体 Medium" w:hAnsi="Times New Roman" w:cs="Times New Roman"/>
                <w:spacing w:val="6"/>
              </w:rPr>
              <w:t xml:space="preserve"> + </w:t>
            </w:r>
            <w:proofErr w:type="spellStart"/>
            <w:r w:rsidRPr="00774BB6">
              <w:rPr>
                <w:rFonts w:ascii="Times New Roman" w:eastAsia="思源黑体 Medium" w:hAnsi="Times New Roman" w:cs="Times New Roman"/>
                <w:spacing w:val="6"/>
              </w:rPr>
              <w:t>var.var_somatic.level_II</w:t>
            </w:r>
            <w:proofErr w:type="spellEnd"/>
            <w:r>
              <w:rPr>
                <w:rFonts w:ascii="Times New Roman" w:eastAsia="思源黑体 Medium" w:hAnsi="Times New Roman" w:cs="Times New Roman" w:hint="default"/>
                <w:spacing w:val="6"/>
              </w:rPr>
              <w:t xml:space="preserve"> +</w:t>
            </w:r>
            <w:r w:rsidRPr="00774BB6">
              <w:rPr>
                <w:rFonts w:ascii="Times New Roman" w:eastAsia="思源黑体 Medium" w:hAnsi="Times New Roman" w:cs="Times New Roman"/>
                <w:spacing w:val="6"/>
              </w:rPr>
              <w:t xml:space="preserve"> </w:t>
            </w:r>
            <w:proofErr w:type="spellStart"/>
            <w:r w:rsidRPr="00774BB6">
              <w:rPr>
                <w:rFonts w:ascii="Times New Roman" w:eastAsia="思源黑体 Medium" w:hAnsi="Times New Roman" w:cs="Times New Roman"/>
                <w:spacing w:val="6"/>
              </w:rPr>
              <w:t>var.var_somatic.level_onco_nodrug</w:t>
            </w:r>
            <w:proofErr w:type="spellEnd"/>
            <w:r w:rsidRPr="00774BB6">
              <w:rPr>
                <w:rFonts w:ascii="Times New Roman" w:eastAsia="思源黑体 Medium" w:hAnsi="Times New Roman" w:cs="Times New Roman"/>
                <w:spacing w:val="6"/>
              </w:rPr>
              <w:t xml:space="preserve"> + </w:t>
            </w:r>
            <w:proofErr w:type="spellStart"/>
            <w:r w:rsidRPr="00774BB6">
              <w:rPr>
                <w:rFonts w:ascii="Times New Roman" w:eastAsia="思源黑体 Medium" w:hAnsi="Times New Roman" w:cs="Times New Roman"/>
                <w:spacing w:val="6"/>
              </w:rPr>
              <w:t>var.var_somatic.level_III</w:t>
            </w:r>
            <w:proofErr w:type="spellEnd"/>
            <w:r>
              <w:rPr>
                <w:rFonts w:ascii="Times New Roman" w:eastAsia="思源黑体 Medium" w:hAnsi="Times New Roman" w:cs="Times New Roman" w:hint="default"/>
                <w:spacing w:val="6"/>
              </w:rPr>
              <w:t>)|</w:t>
            </w:r>
            <w:proofErr w:type="spellStart"/>
            <w:r w:rsidRPr="00774BB6">
              <w:rPr>
                <w:rFonts w:ascii="Times New Roman" w:eastAsia="思源黑体 Medium" w:hAnsi="Times New Roman" w:cs="Times New Roman"/>
                <w:spacing w:val="6"/>
              </w:rPr>
              <w:t>schx_filter_brca</w:t>
            </w:r>
            <w:proofErr w:type="spellEnd"/>
            <w:r w:rsidRPr="00774BB6">
              <w:rPr>
                <w:rFonts w:ascii="Times New Roman" w:eastAsia="思源黑体 Medium" w:hAnsi="Times New Roman" w:cs="Times New Roman"/>
                <w:spacing w:val="6"/>
              </w:rPr>
              <w:t xml:space="preserve"> %}</w:t>
            </w:r>
          </w:p>
        </w:tc>
      </w:tr>
      <w:tr w:rsidR="00774BB6" w14:paraId="5FE172F9" w14:textId="77777777" w:rsidTr="00251580">
        <w:trPr>
          <w:trHeight w:val="420"/>
        </w:trPr>
        <w:tc>
          <w:tcPr>
            <w:tcW w:w="1701" w:type="dxa"/>
            <w:tcBorders>
              <w:top w:val="nil"/>
            </w:tcBorders>
          </w:tcPr>
          <w:p w14:paraId="648AE936" w14:textId="77777777" w:rsidR="00774BB6" w:rsidRDefault="00774BB6" w:rsidP="00251580">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a.gene</w:t>
            </w:r>
            <w:proofErr w:type="gramEnd"/>
            <w:r w:rsidRPr="00727994">
              <w:rPr>
                <w:rFonts w:ascii="Times New Roman" w:eastAsia="思源黑体 Medium" w:hAnsi="Times New Roman" w:cs="Times New Roman"/>
                <w:spacing w:val="6"/>
              </w:rPr>
              <w:t>_symbol</w:t>
            </w:r>
            <w:proofErr w:type="spellEnd"/>
            <w:r w:rsidRPr="00727994">
              <w:rPr>
                <w:rFonts w:ascii="Times New Roman" w:eastAsia="思源黑体 Medium" w:hAnsi="Times New Roman" w:cs="Times New Roman"/>
                <w:spacing w:val="6"/>
              </w:rPr>
              <w:t>}}</w:t>
            </w:r>
          </w:p>
          <w:p w14:paraId="4021B148" w14:textId="77777777" w:rsidR="00774BB6" w:rsidRPr="00AD140E" w:rsidRDefault="00774BB6" w:rsidP="00251580">
            <w:pPr>
              <w:tabs>
                <w:tab w:val="left" w:pos="1134"/>
                <w:tab w:val="center" w:pos="1506"/>
              </w:tabs>
              <w:spacing w:after="0"/>
              <w:jc w:val="left"/>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proofErr w:type="gramStart"/>
            <w:r w:rsidRPr="00AD140E">
              <w:rPr>
                <w:rFonts w:ascii="Times New Roman" w:eastAsia="思源黑体 Medium" w:hAnsi="Times New Roman" w:cs="Times New Roman"/>
                <w:spacing w:val="6"/>
              </w:rPr>
              <w:t>a.transcript</w:t>
            </w:r>
            <w:proofErr w:type="gramEnd"/>
            <w:r w:rsidRPr="00AD140E">
              <w:rPr>
                <w:rFonts w:ascii="Times New Roman" w:eastAsia="思源黑体 Medium" w:hAnsi="Times New Roman" w:cs="Times New Roman"/>
                <w:spacing w:val="6"/>
              </w:rPr>
              <w:t>_primary</w:t>
            </w:r>
            <w:proofErr w:type="spellEnd"/>
            <w:r w:rsidRPr="00AD140E">
              <w:rPr>
                <w:rFonts w:ascii="Times New Roman" w:eastAsia="思源黑体 Medium" w:hAnsi="Times New Roman" w:cs="Times New Roman"/>
                <w:spacing w:val="6"/>
              </w:rPr>
              <w:t>}}</w:t>
            </w:r>
          </w:p>
          <w:p w14:paraId="679AE9E0" w14:textId="77777777" w:rsidR="00774BB6" w:rsidRDefault="00774BB6" w:rsidP="00251580">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a.gene</w:t>
            </w:r>
            <w:proofErr w:type="gramEnd"/>
            <w:r w:rsidRPr="00727994">
              <w:rPr>
                <w:rFonts w:ascii="Times New Roman" w:eastAsia="思源黑体 Medium" w:hAnsi="Times New Roman" w:cs="Times New Roman"/>
                <w:spacing w:val="6"/>
              </w:rPr>
              <w:t>_region</w:t>
            </w:r>
            <w:proofErr w:type="spellEnd"/>
            <w:r w:rsidRPr="00727994">
              <w:rPr>
                <w:rFonts w:ascii="Times New Roman" w:eastAsia="思源黑体 Medium" w:hAnsi="Times New Roman" w:cs="Times New Roman"/>
                <w:spacing w:val="6"/>
              </w:rPr>
              <w:t>}}</w:t>
            </w:r>
          </w:p>
          <w:p w14:paraId="3D0B2498" w14:textId="77777777" w:rsidR="00774BB6" w:rsidRDefault="00774BB6" w:rsidP="00251580">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a.hgvs</w:t>
            </w:r>
            <w:proofErr w:type="gramEnd"/>
            <w:r w:rsidRPr="00727994">
              <w:rPr>
                <w:rFonts w:ascii="Times New Roman" w:eastAsia="思源黑体 Medium" w:hAnsi="Times New Roman" w:cs="Times New Roman"/>
                <w:spacing w:val="6"/>
              </w:rPr>
              <w:t>_c</w:t>
            </w:r>
            <w:proofErr w:type="spellEnd"/>
            <w:r w:rsidRPr="00727994">
              <w:rPr>
                <w:rFonts w:ascii="Times New Roman" w:eastAsia="思源黑体 Medium" w:hAnsi="Times New Roman" w:cs="Times New Roman"/>
                <w:spacing w:val="6"/>
              </w:rPr>
              <w:t>}}</w:t>
            </w:r>
          </w:p>
          <w:p w14:paraId="6F87BC79" w14:textId="77777777" w:rsidR="00774BB6" w:rsidRDefault="00774BB6" w:rsidP="00251580">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r>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 xml:space="preserve"> if </w:t>
            </w:r>
            <w:proofErr w:type="spellStart"/>
            <w:proofErr w:type="gram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w:t>
            </w:r>
            <w:proofErr w:type="gramEnd"/>
            <w:r>
              <w:rPr>
                <w:rFonts w:ascii="Times New Roman" w:eastAsia="思源黑体 Medium" w:hAnsi="Times New Roman" w:cs="Times New Roman"/>
                <w:spacing w:val="6"/>
              </w:rPr>
              <w:t>_p_ZJZL</w:t>
            </w:r>
            <w:proofErr w:type="spellEnd"/>
            <w:r w:rsidRPr="00727994">
              <w:rPr>
                <w:rFonts w:ascii="Times New Roman" w:eastAsia="思源黑体 Medium" w:hAnsi="Times New Roman" w:cs="Times New Roman"/>
                <w:spacing w:val="6"/>
              </w:rPr>
              <w:t xml:space="preserve"> != </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w:t>
            </w:r>
          </w:p>
          <w:p w14:paraId="45566551" w14:textId="77777777" w:rsidR="00774BB6" w:rsidRDefault="00774BB6" w:rsidP="00251580">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w:t>
            </w:r>
            <w:proofErr w:type="gramEnd"/>
            <w:r>
              <w:rPr>
                <w:rFonts w:ascii="Times New Roman" w:eastAsia="思源黑体 Medium" w:hAnsi="Times New Roman" w:cs="Times New Roman"/>
                <w:spacing w:val="6"/>
              </w:rPr>
              <w:t>_p_ZJZL</w:t>
            </w:r>
            <w:proofErr w:type="spellEnd"/>
            <w:r w:rsidRPr="00727994">
              <w:rPr>
                <w:rFonts w:ascii="Times New Roman" w:eastAsia="思源黑体 Medium" w:hAnsi="Times New Roman" w:cs="Times New Roman"/>
                <w:spacing w:val="6"/>
              </w:rPr>
              <w:t>}}</w:t>
            </w:r>
          </w:p>
          <w:p w14:paraId="1E79BBE7" w14:textId="77777777" w:rsidR="00774BB6" w:rsidRDefault="00774BB6" w:rsidP="00251580">
            <w:pPr>
              <w:spacing w:after="0" w:line="240" w:lineRule="auto"/>
              <w:jc w:val="left"/>
              <w:rPr>
                <w:rFonts w:eastAsia="思源黑体 Medium" w:hint="default"/>
                <w:spacing w:val="6"/>
              </w:rPr>
            </w:pPr>
            <w:r>
              <w:rPr>
                <w:rFonts w:ascii="Times New Roman" w:eastAsia="思源黑体 Medium" w:hAnsi="Times New Roman" w:cs="Times New Roman"/>
                <w:spacing w:val="6"/>
              </w:rPr>
              <w:t>{%p endif%}</w:t>
            </w:r>
          </w:p>
        </w:tc>
        <w:tc>
          <w:tcPr>
            <w:tcW w:w="7938" w:type="dxa"/>
            <w:tcBorders>
              <w:top w:val="nil"/>
            </w:tcBorders>
          </w:tcPr>
          <w:p w14:paraId="3F2A60D7" w14:textId="77777777" w:rsidR="00774BB6" w:rsidRDefault="00774BB6" w:rsidP="000D7F3A">
            <w:pPr>
              <w:tabs>
                <w:tab w:val="left" w:pos="1134"/>
                <w:tab w:val="center" w:pos="1506"/>
              </w:tabs>
              <w:spacing w:after="0"/>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proofErr w:type="gramStart"/>
            <w:r w:rsidRPr="00AD140E">
              <w:rPr>
                <w:rFonts w:ascii="Times New Roman" w:eastAsia="思源黑体 Medium" w:hAnsi="Times New Roman" w:cs="Times New Roman"/>
                <w:spacing w:val="6"/>
              </w:rPr>
              <w:t>a.variant</w:t>
            </w:r>
            <w:proofErr w:type="gramEnd"/>
            <w:r w:rsidRPr="00AD140E">
              <w:rPr>
                <w:rFonts w:ascii="Times New Roman" w:eastAsia="思源黑体 Medium" w:hAnsi="Times New Roman" w:cs="Times New Roman"/>
                <w:spacing w:val="6"/>
              </w:rPr>
              <w:t>_desc_cn|e|trim</w:t>
            </w:r>
            <w:proofErr w:type="spellEnd"/>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a.variant_interpret_cn|e|trim</w:t>
            </w:r>
            <w:proofErr w:type="spellEnd"/>
            <w:r w:rsidRPr="00AD140E">
              <w:rPr>
                <w:rFonts w:ascii="Times New Roman" w:eastAsia="思源黑体 Medium" w:hAnsi="Times New Roman" w:cs="Times New Roman"/>
                <w:spacing w:val="6"/>
              </w:rPr>
              <w:t>}}</w:t>
            </w:r>
          </w:p>
          <w:p w14:paraId="0FD68544" w14:textId="4CE01902" w:rsidR="00AD4B3B" w:rsidRDefault="00AD4B3B" w:rsidP="000D7F3A">
            <w:pPr>
              <w:tabs>
                <w:tab w:val="left" w:pos="1134"/>
                <w:tab w:val="center" w:pos="1506"/>
              </w:tabs>
              <w:spacing w:after="0"/>
              <w:rPr>
                <w:rFonts w:ascii="Times New Roman" w:eastAsia="思源黑体 Medium" w:hAnsi="Times New Roman" w:cs="Times New Roman" w:hint="default"/>
                <w:spacing w:val="6"/>
              </w:rPr>
            </w:pPr>
            <w:r w:rsidRPr="00AD4B3B">
              <w:rPr>
                <w:rFonts w:ascii="Times New Roman" w:eastAsia="思源黑体 Medium" w:hAnsi="Times New Roman" w:cs="Times New Roman"/>
                <w:spacing w:val="6"/>
              </w:rPr>
              <w:t xml:space="preserve">{%p if </w:t>
            </w:r>
            <w:proofErr w:type="spellStart"/>
            <w:r w:rsidRPr="00AD4B3B">
              <w:rPr>
                <w:rFonts w:ascii="Times New Roman" w:eastAsia="思源黑体 Medium" w:hAnsi="Times New Roman" w:cs="Times New Roman"/>
                <w:spacing w:val="6"/>
              </w:rPr>
              <w:t>a.evi_sum.evi_split</w:t>
            </w:r>
            <w:proofErr w:type="spellEnd"/>
            <w:r w:rsidRPr="00AD4B3B">
              <w:rPr>
                <w:rFonts w:ascii="Times New Roman" w:eastAsia="思源黑体 Medium" w:hAnsi="Times New Roman" w:cs="Times New Roman"/>
                <w:spacing w:val="6"/>
              </w:rPr>
              <w:t xml:space="preserve"> and (</w:t>
            </w:r>
            <w:proofErr w:type="spellStart"/>
            <w:r w:rsidRPr="00AD4B3B">
              <w:rPr>
                <w:rFonts w:ascii="Times New Roman" w:eastAsia="思源黑体 Medium" w:hAnsi="Times New Roman" w:cs="Times New Roman"/>
                <w:spacing w:val="6"/>
              </w:rPr>
              <w:t>a.evi_sum.evi_</w:t>
            </w:r>
            <w:proofErr w:type="gramStart"/>
            <w:r w:rsidRPr="00AD4B3B">
              <w:rPr>
                <w:rFonts w:ascii="Times New Roman" w:eastAsia="思源黑体 Medium" w:hAnsi="Times New Roman" w:cs="Times New Roman"/>
                <w:spacing w:val="6"/>
              </w:rPr>
              <w:t>split.Predictive</w:t>
            </w:r>
            <w:proofErr w:type="gramEnd"/>
            <w:r w:rsidRPr="00AD4B3B">
              <w:rPr>
                <w:rFonts w:ascii="Times New Roman" w:eastAsia="思源黑体 Medium" w:hAnsi="Times New Roman" w:cs="Times New Roman"/>
                <w:spacing w:val="6"/>
              </w:rPr>
              <w:t>_merge</w:t>
            </w:r>
            <w:proofErr w:type="spellEnd"/>
            <w:r w:rsidRPr="00AD4B3B">
              <w:rPr>
                <w:rFonts w:ascii="Times New Roman" w:eastAsia="思源黑体 Medium" w:hAnsi="Times New Roman" w:cs="Times New Roman"/>
                <w:spacing w:val="6"/>
              </w:rPr>
              <w:t xml:space="preserve"> or </w:t>
            </w:r>
            <w:proofErr w:type="spellStart"/>
            <w:r w:rsidRPr="00AD4B3B">
              <w:rPr>
                <w:rFonts w:ascii="Times New Roman" w:eastAsia="思源黑体 Medium" w:hAnsi="Times New Roman" w:cs="Times New Roman"/>
                <w:spacing w:val="6"/>
              </w:rPr>
              <w:t>a.evi_sum.evi_split.Prognostic</w:t>
            </w:r>
            <w:proofErr w:type="spellEnd"/>
            <w:r w:rsidRPr="00AD4B3B">
              <w:rPr>
                <w:rFonts w:ascii="Times New Roman" w:eastAsia="思源黑体 Medium" w:hAnsi="Times New Roman" w:cs="Times New Roman"/>
                <w:spacing w:val="6"/>
              </w:rPr>
              <w:t xml:space="preserve"> or </w:t>
            </w:r>
            <w:proofErr w:type="spellStart"/>
            <w:r w:rsidRPr="00AD4B3B">
              <w:rPr>
                <w:rFonts w:ascii="Times New Roman" w:eastAsia="思源黑体 Medium" w:hAnsi="Times New Roman" w:cs="Times New Roman"/>
                <w:spacing w:val="6"/>
              </w:rPr>
              <w:t>a.evi_sum.evi_split.Diagnostic</w:t>
            </w:r>
            <w:proofErr w:type="spellEnd"/>
            <w:r w:rsidRPr="00AD4B3B">
              <w:rPr>
                <w:rFonts w:ascii="Times New Roman" w:eastAsia="思源黑体 Medium" w:hAnsi="Times New Roman" w:cs="Times New Roman"/>
                <w:spacing w:val="6"/>
              </w:rPr>
              <w:t>) %}</w:t>
            </w:r>
          </w:p>
          <w:p w14:paraId="4C2C326D" w14:textId="77777777" w:rsidR="000D7F3A" w:rsidRDefault="000D7F3A" w:rsidP="000D7F3A">
            <w:pPr>
              <w:tabs>
                <w:tab w:val="left" w:pos="1134"/>
                <w:tab w:val="center" w:pos="1506"/>
              </w:tabs>
              <w:spacing w:after="0"/>
              <w:rPr>
                <w:rFonts w:ascii="Times New Roman" w:eastAsia="思源黑体 Medium" w:hAnsi="Times New Roman" w:cs="Times New Roman" w:hint="default"/>
                <w:spacing w:val="6"/>
              </w:rPr>
            </w:pPr>
          </w:p>
          <w:p w14:paraId="57D1DC5D" w14:textId="35AB833D"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r>
              <w:rPr>
                <w:rFonts w:ascii="Times New Roman" w:eastAsia="思源黑体 Medium" w:hAnsi="Times New Roman" w:cs="Times New Roman" w:hint="default"/>
                <w:spacing w:val="6"/>
              </w:rPr>
              <w:t>[</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split.Predictive</w:t>
            </w:r>
            <w:proofErr w:type="spellEnd"/>
            <w:proofErr w:type="gramEnd"/>
            <w:r>
              <w:rPr>
                <w:rFonts w:ascii="Times New Roman" w:eastAsia="思源黑体 Medium" w:hAnsi="Times New Roman" w:cs="Times New Roman" w:hint="default"/>
                <w:spacing w:val="6"/>
              </w:rPr>
              <w:t>, “</w:t>
            </w:r>
            <w:r w:rsidR="006A6561">
              <w:rPr>
                <w:rFonts w:ascii="Times New Roman" w:eastAsia="思源黑体 Medium" w:hAnsi="Times New Roman" w:cs="Times New Roman"/>
                <w:spacing w:val="6"/>
              </w:rPr>
              <w:t>in</w:t>
            </w:r>
            <w:r>
              <w:rPr>
                <w:rFonts w:ascii="Times New Roman" w:eastAsia="思源黑体 Medium" w:hAnsi="Times New Roman" w:cs="Times New Roman" w:hint="default"/>
                <w:spacing w:val="6"/>
              </w:rPr>
              <w:t xml:space="preserve">”, </w:t>
            </w:r>
            <w:proofErr w:type="spellStart"/>
            <w:r>
              <w:rPr>
                <w:rFonts w:ascii="Times New Roman" w:eastAsia="思源黑体 Medium" w:hAnsi="Times New Roman" w:cs="Times New Roman" w:hint="default"/>
                <w:spacing w:val="6"/>
              </w:rPr>
              <w:t>a.gene_symbol</w:t>
            </w:r>
            <w:proofErr w:type="spellEnd"/>
            <w:r>
              <w:rPr>
                <w:rFonts w:ascii="Times New Roman" w:eastAsia="思源黑体 Medium" w:hAnsi="Times New Roman" w:cs="Times New Roman" w:hint="default"/>
                <w:spacing w:val="6"/>
              </w:rPr>
              <w:t>]|</w:t>
            </w:r>
            <w:proofErr w:type="spellStart"/>
            <w:r w:rsidRPr="00A3734C">
              <w:rPr>
                <w:rFonts w:ascii="Times New Roman" w:eastAsia="思源黑体 Medium" w:hAnsi="Times New Roman" w:cs="Times New Roman"/>
                <w:spacing w:val="6"/>
              </w:rPr>
              <w:t>schx_hrd_evi_sum</w:t>
            </w:r>
            <w:proofErr w:type="spellEnd"/>
            <w:r w:rsidRPr="00013B6A">
              <w:rPr>
                <w:rFonts w:ascii="Times New Roman" w:eastAsia="思源黑体 Medium" w:hAnsi="Times New Roman" w:cs="Times New Roman"/>
                <w:spacing w:val="6"/>
              </w:rPr>
              <w:t xml:space="preserve"> %}</w:t>
            </w:r>
          </w:p>
          <w:p w14:paraId="28FFC7D5" w14:textId="21551055" w:rsidR="00774BB6"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r>
              <w:rPr>
                <w:rFonts w:ascii="Times New Roman" w:eastAsia="思源黑体 Medium" w:hAnsi="Times New Roman" w:cs="Times New Roman" w:hint="default"/>
                <w:spacing w:val="6"/>
              </w:rPr>
              <w:t>[</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split.Predictive</w:t>
            </w:r>
            <w:proofErr w:type="spellEnd"/>
            <w:proofErr w:type="gramEnd"/>
            <w:r>
              <w:rPr>
                <w:rFonts w:ascii="Times New Roman" w:eastAsia="思源黑体 Medium" w:hAnsi="Times New Roman" w:cs="Times New Roman" w:hint="default"/>
                <w:spacing w:val="6"/>
              </w:rPr>
              <w:t>, “</w:t>
            </w:r>
            <w:r w:rsidR="006A6561">
              <w:rPr>
                <w:rFonts w:ascii="Times New Roman" w:eastAsia="思源黑体 Medium" w:hAnsi="Times New Roman" w:cs="Times New Roman"/>
                <w:spacing w:val="6"/>
              </w:rPr>
              <w:t>in</w:t>
            </w:r>
            <w:r>
              <w:rPr>
                <w:rFonts w:ascii="Times New Roman" w:eastAsia="思源黑体 Medium" w:hAnsi="Times New Roman" w:cs="Times New Roman" w:hint="default"/>
                <w:spacing w:val="6"/>
              </w:rPr>
              <w:t xml:space="preserve">”, </w:t>
            </w:r>
            <w:proofErr w:type="spellStart"/>
            <w:r>
              <w:rPr>
                <w:rFonts w:ascii="Times New Roman" w:eastAsia="思源黑体 Medium" w:hAnsi="Times New Roman" w:cs="Times New Roman" w:hint="default"/>
                <w:spacing w:val="6"/>
              </w:rPr>
              <w:t>a.gene_symbol</w:t>
            </w:r>
            <w:proofErr w:type="spellEnd"/>
            <w:r>
              <w:rPr>
                <w:rFonts w:ascii="Times New Roman" w:eastAsia="思源黑体 Medium" w:hAnsi="Times New Roman" w:cs="Times New Roman" w:hint="default"/>
                <w:spacing w:val="6"/>
              </w:rPr>
              <w:t>]|</w:t>
            </w:r>
            <w:proofErr w:type="spellStart"/>
            <w:r w:rsidRPr="00A3734C">
              <w:rPr>
                <w:rFonts w:ascii="Times New Roman" w:eastAsia="思源黑体 Medium" w:hAnsi="Times New Roman" w:cs="Times New Roman"/>
                <w:spacing w:val="6"/>
              </w:rPr>
              <w:t>schx_hrd_evi_sum</w:t>
            </w:r>
            <w:proofErr w:type="spellEnd"/>
            <w:r w:rsidRPr="00A3734C">
              <w:rPr>
                <w:rFonts w:ascii="Times New Roman" w:eastAsia="思源黑体 Medium" w:hAnsi="Times New Roman" w:cs="Times New Roman"/>
                <w:spacing w:val="6"/>
              </w:rPr>
              <w:t xml:space="preserve"> </w:t>
            </w:r>
            <w:r w:rsidRPr="00013B6A">
              <w:rPr>
                <w:rFonts w:ascii="Times New Roman" w:eastAsia="思源黑体 Medium" w:hAnsi="Times New Roman" w:cs="Times New Roman"/>
                <w:spacing w:val="6"/>
              </w:rPr>
              <w:t>%}</w:t>
            </w:r>
          </w:p>
          <w:p w14:paraId="77A20D5E" w14:textId="77777777" w:rsidR="00774BB6"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b.regimen_name</w:t>
            </w:r>
            <w:proofErr w:type="spellEnd"/>
            <w:r w:rsidRPr="00013B6A">
              <w:rPr>
                <w:rFonts w:ascii="Times New Roman" w:eastAsia="思源黑体 Medium" w:hAnsi="Times New Roman" w:cs="Times New Roman"/>
                <w:b/>
                <w:bCs/>
                <w:color w:val="1E7648"/>
                <w:spacing w:val="6"/>
              </w:rPr>
              <w:t>}</w:t>
            </w:r>
            <w:r>
              <w:rPr>
                <w:rFonts w:ascii="Times New Roman" w:eastAsia="思源黑体 Medium" w:hAnsi="Times New Roman" w:cs="Times New Roman" w:hint="default"/>
                <w:b/>
                <w:bCs/>
                <w:color w:val="1E7648"/>
                <w:spacing w:val="6"/>
              </w:rPr>
              <w:t>}</w:t>
            </w:r>
            <w:r w:rsidRPr="00013B6A">
              <w:rPr>
                <w:rFonts w:ascii="Times New Roman" w:eastAsia="思源黑体 Medium" w:hAnsi="Times New Roman" w:cs="Times New Roman"/>
                <w:spacing w:val="6"/>
              </w:rPr>
              <w:t>：</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w:t>
            </w:r>
            <w:proofErr w:type="spellStart"/>
            <w:proofErr w:type="gramStart"/>
            <w:r>
              <w:rPr>
                <w:rFonts w:ascii="Times New Roman" w:eastAsia="思源黑体 Medium" w:hAnsi="Times New Roman" w:cs="Times New Roman" w:hint="default"/>
                <w:spacing w:val="6"/>
              </w:rPr>
              <w:t>b.inter</w:t>
            </w:r>
            <w:proofErr w:type="spellEnd"/>
            <w:proofErr w:type="gramEnd"/>
            <w:r>
              <w:rPr>
                <w:rFonts w:ascii="Times New Roman" w:eastAsia="思源黑体 Medium" w:hAnsi="Times New Roman" w:cs="Times New Roman" w:hint="default"/>
                <w:spacing w:val="6"/>
              </w:rPr>
              <w:t>}}</w:t>
            </w:r>
          </w:p>
          <w:p w14:paraId="1EE7CAEF"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3D60E8FF"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p w14:paraId="49D764FD"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split.Prognostic</w:t>
            </w:r>
            <w:proofErr w:type="spellEnd"/>
            <w:proofErr w:type="gramEnd"/>
            <w:r w:rsidRPr="00013B6A">
              <w:rPr>
                <w:rFonts w:ascii="Times New Roman" w:eastAsia="思源黑体 Medium" w:hAnsi="Times New Roman" w:cs="Times New Roman"/>
                <w:spacing w:val="6"/>
              </w:rPr>
              <w:t>%}</w:t>
            </w:r>
          </w:p>
          <w:p w14:paraId="674A1C65"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split.Prognostic</w:t>
            </w:r>
            <w:proofErr w:type="spellEnd"/>
            <w:proofErr w:type="gramEnd"/>
            <w:r w:rsidRPr="00013B6A">
              <w:rPr>
                <w:rFonts w:ascii="Times New Roman" w:eastAsia="思源黑体 Medium" w:hAnsi="Times New Roman" w:cs="Times New Roman"/>
                <w:spacing w:val="6"/>
              </w:rPr>
              <w:t xml:space="preserve"> %}</w:t>
            </w:r>
          </w:p>
          <w:p w14:paraId="21302A68"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预后（</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b.evi_conclusion_simple</w:t>
            </w:r>
            <w:proofErr w:type="spellEnd"/>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b/>
                <w:bCs/>
                <w:color w:val="1E7648"/>
                <w:spacing w:val="6"/>
              </w:rPr>
              <w:t>级）</w:t>
            </w:r>
            <w:r w:rsidRPr="00013B6A">
              <w:rPr>
                <w:rFonts w:ascii="Times New Roman" w:eastAsia="思源黑体 Medium" w:hAnsi="Times New Roman" w:cs="Times New Roman"/>
                <w:spacing w:val="6"/>
              </w:rPr>
              <w:t>：</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 xml:space="preserve">%if </w:t>
            </w:r>
            <w:proofErr w:type="spellStart"/>
            <w:r>
              <w:rPr>
                <w:rFonts w:ascii="Times New Roman" w:eastAsia="思源黑体 Medium" w:hAnsi="Times New Roman" w:cs="Times New Roman" w:hint="default"/>
                <w:spacing w:val="6"/>
              </w:rPr>
              <w:t>b.</w:t>
            </w:r>
            <w:r w:rsidRPr="00AC4F6B">
              <w:rPr>
                <w:rFonts w:ascii="Times New Roman" w:eastAsia="思源黑体 Medium" w:hAnsi="Times New Roman" w:cs="Times New Roman"/>
                <w:spacing w:val="6"/>
              </w:rPr>
              <w:t>evi_adaptation_disease_cn</w:t>
            </w:r>
            <w:proofErr w:type="spellEnd"/>
            <w:proofErr w:type="gramStart"/>
            <w:r>
              <w:rPr>
                <w:rFonts w:ascii="Times New Roman" w:eastAsia="思源黑体 Medium" w:hAnsi="Times New Roman" w:cs="Times New Roman" w:hint="default"/>
                <w:spacing w:val="6"/>
              </w:rPr>
              <w:t>%}{</w:t>
            </w:r>
            <w:proofErr w:type="gramEnd"/>
            <w:r>
              <w:rPr>
                <w:rFonts w:ascii="Times New Roman" w:eastAsia="思源黑体 Medium" w:hAnsi="Times New Roman" w:cs="Times New Roman" w:hint="default"/>
                <w:spacing w:val="6"/>
              </w:rPr>
              <w:t xml:space="preserve">{ </w:t>
            </w:r>
            <w:proofErr w:type="spellStart"/>
            <w:r>
              <w:rPr>
                <w:rFonts w:ascii="Times New Roman" w:eastAsia="思源黑体 Medium" w:hAnsi="Times New Roman" w:cs="Times New Roman" w:hint="default"/>
                <w:spacing w:val="6"/>
              </w:rPr>
              <w:t>b.</w:t>
            </w:r>
            <w:r w:rsidRPr="00AC4F6B">
              <w:rPr>
                <w:rFonts w:ascii="Times New Roman" w:eastAsia="思源黑体 Medium" w:hAnsi="Times New Roman" w:cs="Times New Roman"/>
                <w:spacing w:val="6"/>
              </w:rPr>
              <w:t>evi_adaptation_disease_cn</w:t>
            </w:r>
            <w:proofErr w:type="spellEnd"/>
            <w:r>
              <w:rPr>
                <w:rFonts w:ascii="Times New Roman" w:eastAsia="思源黑体 Medium" w:hAnsi="Times New Roman" w:cs="Times New Roman" w:hint="default"/>
                <w:spacing w:val="6"/>
              </w:rPr>
              <w:t xml:space="preserve"> }}</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%else%</w:t>
            </w:r>
            <w:r>
              <w:rPr>
                <w:rFonts w:ascii="Times New Roman" w:eastAsia="思源黑体 Medium" w:hAnsi="Times New Roman" w:cs="Times New Roman"/>
                <w:spacing w:val="6"/>
              </w:rPr>
              <w:t>}</w:t>
            </w:r>
            <w:r w:rsidRPr="00013B6A">
              <w:rPr>
                <w:rFonts w:ascii="Times New Roman" w:eastAsia="思源黑体 Medium" w:hAnsi="Times New Roman" w:cs="Times New Roman"/>
                <w:spacing w:val="6"/>
              </w:rPr>
              <w:t>{{</w:t>
            </w:r>
            <w:proofErr w:type="spellStart"/>
            <w:r w:rsidRPr="00013B6A">
              <w:rPr>
                <w:rFonts w:ascii="Times New Roman" w:eastAsia="思源黑体 Medium" w:hAnsi="Times New Roman" w:cs="Times New Roman"/>
                <w:spacing w:val="6"/>
              </w:rPr>
              <w:t>b.evi_interpretation|e</w:t>
            </w:r>
            <w:proofErr w:type="spellEnd"/>
            <w:r w:rsidRPr="00013B6A">
              <w:rPr>
                <w:rFonts w:ascii="Times New Roman" w:eastAsia="思源黑体 Medium" w:hAnsi="Times New Roman" w:cs="Times New Roman"/>
                <w:spacing w:val="6"/>
              </w:rPr>
              <w:t>}}</w:t>
            </w:r>
            <w:r>
              <w:rPr>
                <w:rFonts w:ascii="Times New Roman" w:eastAsia="思源黑体 Medium" w:hAnsi="Times New Roman" w:cs="Times New Roman" w:hint="default"/>
                <w:spacing w:val="6"/>
              </w:rPr>
              <w:t>{%endif%}</w:t>
            </w:r>
          </w:p>
          <w:p w14:paraId="4FD797D8"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1CE91EED"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p w14:paraId="36541B54"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split.Diagnostic</w:t>
            </w:r>
            <w:proofErr w:type="spellEnd"/>
            <w:proofErr w:type="gramEnd"/>
            <w:r w:rsidRPr="00013B6A">
              <w:rPr>
                <w:rFonts w:ascii="Times New Roman" w:eastAsia="思源黑体 Medium" w:hAnsi="Times New Roman" w:cs="Times New Roman"/>
                <w:spacing w:val="6"/>
              </w:rPr>
              <w:t>%}</w:t>
            </w:r>
          </w:p>
          <w:p w14:paraId="53A925F4"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split.Diagnostic</w:t>
            </w:r>
            <w:proofErr w:type="spellEnd"/>
            <w:proofErr w:type="gramEnd"/>
            <w:r w:rsidRPr="00013B6A">
              <w:rPr>
                <w:rFonts w:ascii="Times New Roman" w:eastAsia="思源黑体 Medium" w:hAnsi="Times New Roman" w:cs="Times New Roman"/>
                <w:spacing w:val="6"/>
              </w:rPr>
              <w:t xml:space="preserve"> %}</w:t>
            </w:r>
          </w:p>
          <w:p w14:paraId="1B21E393"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辅助诊断（</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b.evi_conclusion_simple</w:t>
            </w:r>
            <w:proofErr w:type="spellEnd"/>
            <w:r w:rsidRPr="00013B6A">
              <w:rPr>
                <w:rFonts w:ascii="Times New Roman" w:eastAsia="思源黑体 Medium" w:hAnsi="Times New Roman" w:cs="Times New Roman"/>
                <w:b/>
                <w:bCs/>
                <w:color w:val="1E7648"/>
                <w:spacing w:val="6"/>
              </w:rPr>
              <w:t>}}</w:t>
            </w:r>
            <w:r>
              <w:rPr>
                <w:rFonts w:ascii="Times New Roman" w:eastAsia="思源黑体 Medium" w:hAnsi="Times New Roman" w:cs="Times New Roman"/>
                <w:b/>
                <w:bCs/>
                <w:color w:val="1E7648"/>
                <w:spacing w:val="6"/>
              </w:rPr>
              <w:t>级</w:t>
            </w:r>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spacing w:val="6"/>
              </w:rPr>
              <w:t>：</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 xml:space="preserve">%if </w:t>
            </w:r>
            <w:proofErr w:type="spellStart"/>
            <w:r>
              <w:rPr>
                <w:rFonts w:ascii="Times New Roman" w:eastAsia="思源黑体 Medium" w:hAnsi="Times New Roman" w:cs="Times New Roman" w:hint="default"/>
                <w:spacing w:val="6"/>
              </w:rPr>
              <w:t>b.</w:t>
            </w:r>
            <w:r w:rsidRPr="00AC4F6B">
              <w:rPr>
                <w:rFonts w:ascii="Times New Roman" w:eastAsia="思源黑体 Medium" w:hAnsi="Times New Roman" w:cs="Times New Roman"/>
                <w:spacing w:val="6"/>
              </w:rPr>
              <w:t>evi_adaptation_disease_cn</w:t>
            </w:r>
            <w:proofErr w:type="spellEnd"/>
            <w:proofErr w:type="gramStart"/>
            <w:r>
              <w:rPr>
                <w:rFonts w:ascii="Times New Roman" w:eastAsia="思源黑体 Medium" w:hAnsi="Times New Roman" w:cs="Times New Roman" w:hint="default"/>
                <w:spacing w:val="6"/>
              </w:rPr>
              <w:t>%}{</w:t>
            </w:r>
            <w:proofErr w:type="gramEnd"/>
            <w:r>
              <w:rPr>
                <w:rFonts w:ascii="Times New Roman" w:eastAsia="思源黑体 Medium" w:hAnsi="Times New Roman" w:cs="Times New Roman" w:hint="default"/>
                <w:spacing w:val="6"/>
              </w:rPr>
              <w:t xml:space="preserve">{ </w:t>
            </w:r>
            <w:proofErr w:type="spellStart"/>
            <w:r>
              <w:rPr>
                <w:rFonts w:ascii="Times New Roman" w:eastAsia="思源黑体 Medium" w:hAnsi="Times New Roman" w:cs="Times New Roman" w:hint="default"/>
                <w:spacing w:val="6"/>
              </w:rPr>
              <w:t>b.</w:t>
            </w:r>
            <w:r w:rsidRPr="00AC4F6B">
              <w:rPr>
                <w:rFonts w:ascii="Times New Roman" w:eastAsia="思源黑体 Medium" w:hAnsi="Times New Roman" w:cs="Times New Roman"/>
                <w:spacing w:val="6"/>
              </w:rPr>
              <w:t>evi_adaptation_disease_cn</w:t>
            </w:r>
            <w:proofErr w:type="spellEnd"/>
            <w:r>
              <w:rPr>
                <w:rFonts w:ascii="Times New Roman" w:eastAsia="思源黑体 Medium" w:hAnsi="Times New Roman" w:cs="Times New Roman" w:hint="default"/>
                <w:spacing w:val="6"/>
              </w:rPr>
              <w:t xml:space="preserve"> }}</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%else%</w:t>
            </w:r>
            <w:r>
              <w:rPr>
                <w:rFonts w:ascii="Times New Roman" w:eastAsia="思源黑体 Medium" w:hAnsi="Times New Roman" w:cs="Times New Roman"/>
                <w:spacing w:val="6"/>
              </w:rPr>
              <w:t>}</w:t>
            </w:r>
            <w:r w:rsidRPr="00013B6A">
              <w:rPr>
                <w:rFonts w:ascii="Times New Roman" w:eastAsia="思源黑体 Medium" w:hAnsi="Times New Roman" w:cs="Times New Roman"/>
                <w:spacing w:val="6"/>
              </w:rPr>
              <w:t>{{</w:t>
            </w:r>
            <w:proofErr w:type="spellStart"/>
            <w:r w:rsidRPr="00013B6A">
              <w:rPr>
                <w:rFonts w:ascii="Times New Roman" w:eastAsia="思源黑体 Medium" w:hAnsi="Times New Roman" w:cs="Times New Roman"/>
                <w:spacing w:val="6"/>
              </w:rPr>
              <w:t>b.evi_interpretation|e</w:t>
            </w:r>
            <w:proofErr w:type="spellEnd"/>
            <w:r w:rsidRPr="00013B6A">
              <w:rPr>
                <w:rFonts w:ascii="Times New Roman" w:eastAsia="思源黑体 Medium" w:hAnsi="Times New Roman" w:cs="Times New Roman"/>
                <w:spacing w:val="6"/>
              </w:rPr>
              <w:t>}}</w:t>
            </w:r>
            <w:r>
              <w:rPr>
                <w:rFonts w:ascii="Times New Roman" w:eastAsia="思源黑体 Medium" w:hAnsi="Times New Roman" w:cs="Times New Roman" w:hint="default"/>
                <w:spacing w:val="6"/>
              </w:rPr>
              <w:t>{%endif%}</w:t>
            </w:r>
          </w:p>
          <w:p w14:paraId="7E244163"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0DA0A987" w14:textId="77777777" w:rsidR="00774BB6" w:rsidRDefault="00774BB6" w:rsidP="000D7F3A">
            <w:pPr>
              <w:spacing w:after="0" w:line="240" w:lineRule="auto"/>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p w14:paraId="4FED5BA4" w14:textId="405BBD5D" w:rsidR="00AD4B3B" w:rsidRDefault="00AD4B3B" w:rsidP="000D7F3A">
            <w:pPr>
              <w:spacing w:after="0" w:line="240" w:lineRule="auto"/>
              <w:rPr>
                <w:rFonts w:eastAsia="思源黑体 Medium" w:hint="default"/>
                <w:spacing w:val="6"/>
              </w:rPr>
            </w:pP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%p endif%}</w:t>
            </w:r>
          </w:p>
        </w:tc>
      </w:tr>
      <w:tr w:rsidR="00774BB6" w14:paraId="3AE71DAA" w14:textId="77777777" w:rsidTr="00251580">
        <w:trPr>
          <w:trHeight w:val="420"/>
        </w:trPr>
        <w:tc>
          <w:tcPr>
            <w:tcW w:w="9639" w:type="dxa"/>
            <w:gridSpan w:val="2"/>
            <w:tcBorders>
              <w:top w:val="nil"/>
            </w:tcBorders>
          </w:tcPr>
          <w:p w14:paraId="6704B6D6" w14:textId="77777777" w:rsidR="00774BB6" w:rsidRDefault="00774BB6" w:rsidP="00251580">
            <w:pPr>
              <w:spacing w:after="0" w:line="240" w:lineRule="auto"/>
              <w:jc w:val="left"/>
              <w:rPr>
                <w:rFonts w:eastAsia="思源黑体 Medium" w:hint="default"/>
                <w:spacing w:val="6"/>
              </w:rPr>
            </w:pPr>
            <w:r w:rsidRPr="00013B6A">
              <w:rPr>
                <w:rFonts w:ascii="Times New Roman" w:eastAsia="思源黑体 Medium" w:hAnsi="Times New Roman" w:cs="Times New Roman"/>
                <w:spacing w:val="6"/>
              </w:rPr>
              <w:t xml:space="preserve">{%tr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tc>
      </w:tr>
      <w:tr w:rsidR="00774BB6" w14:paraId="282FEE90" w14:textId="77777777" w:rsidTr="00251580">
        <w:trPr>
          <w:trHeight w:val="420"/>
        </w:trPr>
        <w:tc>
          <w:tcPr>
            <w:tcW w:w="9639" w:type="dxa"/>
            <w:gridSpan w:val="2"/>
            <w:tcBorders>
              <w:top w:val="nil"/>
            </w:tcBorders>
          </w:tcPr>
          <w:p w14:paraId="4F69C824" w14:textId="77777777" w:rsidR="00774BB6" w:rsidRDefault="00774BB6" w:rsidP="00251580">
            <w:pPr>
              <w:spacing w:after="0" w:line="240" w:lineRule="auto"/>
              <w:jc w:val="left"/>
              <w:rPr>
                <w:rFonts w:eastAsia="思源黑体 Medium" w:hint="default"/>
                <w:spacing w:val="6"/>
              </w:rPr>
            </w:pPr>
            <w:r w:rsidRPr="00013B6A">
              <w:rPr>
                <w:rFonts w:ascii="Times New Roman" w:eastAsia="思源黑体 Medium" w:hAnsi="Times New Roman" w:cs="Times New Roman"/>
                <w:spacing w:val="6"/>
              </w:rPr>
              <w:t xml:space="preserve">{%tr </w:t>
            </w:r>
            <w:r>
              <w:rPr>
                <w:rFonts w:ascii="Times New Roman" w:eastAsia="思源黑体 Medium" w:hAnsi="Times New Roman" w:cs="Times New Roman"/>
                <w:spacing w:val="6"/>
              </w:rPr>
              <w:t>else</w:t>
            </w:r>
            <w:r w:rsidRPr="00013B6A">
              <w:rPr>
                <w:rFonts w:ascii="Times New Roman" w:eastAsia="思源黑体 Medium" w:hAnsi="Times New Roman" w:cs="Times New Roman"/>
                <w:spacing w:val="6"/>
              </w:rPr>
              <w:t>%}</w:t>
            </w:r>
          </w:p>
        </w:tc>
      </w:tr>
      <w:tr w:rsidR="00774BB6" w14:paraId="339D4AE0" w14:textId="77777777" w:rsidTr="00251580">
        <w:trPr>
          <w:trHeight w:val="420"/>
        </w:trPr>
        <w:tc>
          <w:tcPr>
            <w:tcW w:w="1701" w:type="dxa"/>
            <w:tcBorders>
              <w:top w:val="nil"/>
            </w:tcBorders>
          </w:tcPr>
          <w:p w14:paraId="51DFC9DA" w14:textId="77777777" w:rsidR="00774BB6" w:rsidRDefault="00774BB6" w:rsidP="00251580">
            <w:pPr>
              <w:spacing w:after="0" w:line="240" w:lineRule="auto"/>
              <w:jc w:val="left"/>
              <w:rPr>
                <w:rFonts w:eastAsia="思源黑体 Medium" w:hint="default"/>
                <w:spacing w:val="6"/>
              </w:rPr>
            </w:pPr>
            <w:r>
              <w:rPr>
                <w:rFonts w:eastAsia="思源黑体 Medium"/>
                <w:spacing w:val="6"/>
              </w:rPr>
              <w:t>-</w:t>
            </w:r>
          </w:p>
        </w:tc>
        <w:tc>
          <w:tcPr>
            <w:tcW w:w="7938" w:type="dxa"/>
            <w:tcBorders>
              <w:top w:val="nil"/>
            </w:tcBorders>
          </w:tcPr>
          <w:p w14:paraId="114F8B3D" w14:textId="77777777" w:rsidR="00774BB6" w:rsidRDefault="00774BB6" w:rsidP="00251580">
            <w:pPr>
              <w:spacing w:after="0" w:line="240" w:lineRule="auto"/>
              <w:jc w:val="left"/>
              <w:rPr>
                <w:rFonts w:eastAsia="思源黑体 Medium" w:hint="default"/>
                <w:spacing w:val="6"/>
              </w:rPr>
            </w:pPr>
            <w:r>
              <w:rPr>
                <w:rFonts w:eastAsia="思源黑体 Medium"/>
                <w:spacing w:val="6"/>
              </w:rPr>
              <w:t>-</w:t>
            </w:r>
          </w:p>
        </w:tc>
      </w:tr>
      <w:tr w:rsidR="00774BB6" w14:paraId="36C1F905" w14:textId="77777777" w:rsidTr="00251580">
        <w:trPr>
          <w:trHeight w:val="420"/>
        </w:trPr>
        <w:tc>
          <w:tcPr>
            <w:tcW w:w="9639" w:type="dxa"/>
            <w:gridSpan w:val="2"/>
            <w:tcBorders>
              <w:top w:val="nil"/>
            </w:tcBorders>
          </w:tcPr>
          <w:p w14:paraId="344E3131" w14:textId="77777777" w:rsidR="00774BB6" w:rsidRDefault="00774BB6" w:rsidP="00251580">
            <w:pPr>
              <w:spacing w:after="0" w:line="240" w:lineRule="auto"/>
              <w:jc w:val="left"/>
              <w:rPr>
                <w:rFonts w:eastAsia="思源黑体 Medium" w:hint="default"/>
                <w:spacing w:val="6"/>
              </w:rPr>
            </w:pPr>
            <w:r w:rsidRPr="00013B6A">
              <w:rPr>
                <w:rFonts w:ascii="Times New Roman" w:eastAsia="思源黑体 Medium" w:hAnsi="Times New Roman" w:cs="Times New Roman"/>
                <w:spacing w:val="6"/>
              </w:rPr>
              <w:t>{%tr endif%}</w:t>
            </w:r>
          </w:p>
        </w:tc>
      </w:tr>
    </w:tbl>
    <w:p w14:paraId="41FAA743" w14:textId="77777777" w:rsidR="00734AF9" w:rsidRDefault="00F14C16" w:rsidP="00F14C16">
      <w:pPr>
        <w:spacing w:after="0"/>
        <w:rPr>
          <w:sz w:val="8"/>
          <w:szCs w:val="8"/>
        </w:rPr>
      </w:pPr>
      <w:r>
        <w:rPr>
          <w:sz w:val="8"/>
          <w:szCs w:val="8"/>
        </w:rPr>
        <w:t xml:space="preserve"> </w:t>
      </w:r>
    </w:p>
    <w:p w14:paraId="1EF08CCF" w14:textId="5F5E5BF5" w:rsidR="00F14C16" w:rsidRDefault="00F14C16" w:rsidP="00F14C16">
      <w:pPr>
        <w:spacing w:after="0"/>
        <w:rPr>
          <w:rFonts w:ascii="Times New Roman" w:eastAsia="思源黑体 Medium" w:cs="Times New Roman"/>
          <w:spacing w:val="6"/>
          <w:sz w:val="18"/>
          <w:szCs w:val="18"/>
        </w:rPr>
      </w:pPr>
      <w:r>
        <w:rPr>
          <w:rFonts w:ascii="Times New Roman" w:eastAsia="思源黑体 Medium" w:cs="Times New Roman"/>
          <w:spacing w:val="6"/>
          <w:sz w:val="18"/>
          <w:szCs w:val="18"/>
        </w:rPr>
        <w:t>注：</w:t>
      </w:r>
    </w:p>
    <w:p w14:paraId="168E517E" w14:textId="04F5B89C" w:rsidR="0016299A" w:rsidRPr="0016299A" w:rsidRDefault="0016299A" w:rsidP="0016299A">
      <w:pPr>
        <w:pStyle w:val="Default"/>
        <w:numPr>
          <w:ilvl w:val="0"/>
          <w:numId w:val="1"/>
        </w:numPr>
        <w:snapToGrid w:val="0"/>
        <w:spacing w:line="320" w:lineRule="exact"/>
        <w:jc w:val="both"/>
        <w:rPr>
          <w:rFonts w:ascii="Times New Roman" w:eastAsia="思源黑体 Medium" w:cs="Times New Roman"/>
          <w:color w:val="auto"/>
          <w:spacing w:val="6"/>
          <w:sz w:val="18"/>
          <w:szCs w:val="18"/>
        </w:rPr>
      </w:pPr>
      <w:r w:rsidRPr="00957852">
        <w:rPr>
          <w:rFonts w:ascii="Times New Roman" w:eastAsia="思源黑体 Medium" w:cs="Times New Roman" w:hint="eastAsia"/>
          <w:color w:val="auto"/>
          <w:spacing w:val="6"/>
          <w:sz w:val="18"/>
          <w:szCs w:val="18"/>
        </w:rPr>
        <w:t>仅列出检测试剂盒伴随诊断临床试验中涉及的基因检测及药物，其余药物等级及解析详见附录</w:t>
      </w:r>
      <w:r w:rsidRPr="00957852">
        <w:rPr>
          <w:rFonts w:ascii="Times New Roman" w:eastAsia="思源黑体 Medium" w:cs="Times New Roman" w:hint="eastAsia"/>
          <w:color w:val="auto"/>
          <w:spacing w:val="6"/>
          <w:sz w:val="18"/>
          <w:szCs w:val="18"/>
        </w:rPr>
        <w:t>1</w:t>
      </w:r>
      <w:r w:rsidRPr="00957852">
        <w:rPr>
          <w:rFonts w:ascii="Times New Roman" w:eastAsia="思源黑体 Medium" w:cs="Times New Roman"/>
          <w:color w:val="auto"/>
          <w:spacing w:val="6"/>
          <w:sz w:val="18"/>
          <w:szCs w:val="18"/>
        </w:rPr>
        <w:t>；</w:t>
      </w:r>
    </w:p>
    <w:p w14:paraId="2EC6CBD2" w14:textId="25CBCD43" w:rsidR="009E6116" w:rsidRPr="009E6116" w:rsidRDefault="009E6116" w:rsidP="00AC1670">
      <w:pPr>
        <w:pStyle w:val="Default"/>
        <w:numPr>
          <w:ilvl w:val="0"/>
          <w:numId w:val="1"/>
        </w:numPr>
        <w:snapToGrid w:val="0"/>
        <w:spacing w:line="320" w:lineRule="exact"/>
        <w:jc w:val="both"/>
        <w:rPr>
          <w:rFonts w:ascii="Times New Roman" w:eastAsia="思源黑体 Medium" w:cs="Times New Roman"/>
          <w:color w:val="auto"/>
          <w:spacing w:val="6"/>
          <w:sz w:val="18"/>
          <w:szCs w:val="18"/>
        </w:rPr>
      </w:pPr>
      <w:r w:rsidRPr="009E6116">
        <w:rPr>
          <w:rFonts w:ascii="Times New Roman" w:eastAsia="思源黑体 Medium" w:cs="Times New Roman" w:hint="eastAsia"/>
          <w:color w:val="auto"/>
          <w:spacing w:val="6"/>
          <w:sz w:val="18"/>
          <w:szCs w:val="18"/>
        </w:rPr>
        <w:t>本报告检测的基因均为抑癌基因，变异解读参考美国医学遗传学和基因组学学院（</w:t>
      </w:r>
      <w:r w:rsidRPr="009E6116">
        <w:rPr>
          <w:rFonts w:ascii="Times New Roman" w:eastAsia="思源黑体 Medium" w:cs="Times New Roman"/>
          <w:color w:val="auto"/>
          <w:spacing w:val="6"/>
          <w:sz w:val="18"/>
          <w:szCs w:val="18"/>
        </w:rPr>
        <w:t>American College of Medical Genetics and Genomics</w:t>
      </w:r>
      <w:r w:rsidRPr="009E6116">
        <w:rPr>
          <w:rFonts w:ascii="Times New Roman" w:eastAsia="思源黑体 Medium" w:cs="Times New Roman"/>
          <w:color w:val="auto"/>
          <w:spacing w:val="6"/>
          <w:sz w:val="18"/>
          <w:szCs w:val="18"/>
        </w:rPr>
        <w:t>，</w:t>
      </w:r>
      <w:r w:rsidRPr="009E6116">
        <w:rPr>
          <w:rFonts w:ascii="Times New Roman" w:eastAsia="思源黑体 Medium" w:cs="Times New Roman"/>
          <w:color w:val="auto"/>
          <w:spacing w:val="6"/>
          <w:sz w:val="18"/>
          <w:szCs w:val="18"/>
        </w:rPr>
        <w:t>ACMG</w:t>
      </w:r>
      <w:r w:rsidRPr="009E6116">
        <w:rPr>
          <w:rFonts w:ascii="Times New Roman" w:eastAsia="思源黑体 Medium" w:cs="Times New Roman"/>
          <w:color w:val="auto"/>
          <w:spacing w:val="6"/>
          <w:sz w:val="18"/>
          <w:szCs w:val="18"/>
        </w:rPr>
        <w:t>）相关指南（基因变异解读标准和指南，</w:t>
      </w:r>
      <w:r w:rsidRPr="009E6116">
        <w:rPr>
          <w:rFonts w:ascii="Times New Roman" w:eastAsia="思源黑体 Medium" w:cs="Times New Roman"/>
          <w:color w:val="auto"/>
          <w:spacing w:val="6"/>
          <w:sz w:val="18"/>
          <w:szCs w:val="18"/>
        </w:rPr>
        <w:t>PMID:25741868</w:t>
      </w:r>
      <w:r w:rsidRPr="009E6116">
        <w:rPr>
          <w:rFonts w:ascii="Times New Roman" w:eastAsia="思源黑体 Medium" w:cs="Times New Roman"/>
          <w:color w:val="auto"/>
          <w:spacing w:val="6"/>
          <w:sz w:val="18"/>
          <w:szCs w:val="18"/>
        </w:rPr>
        <w:t>）、临床基因组资源中心（</w:t>
      </w:r>
      <w:r w:rsidRPr="009E6116">
        <w:rPr>
          <w:rFonts w:ascii="Times New Roman" w:eastAsia="思源黑体 Medium" w:cs="Times New Roman"/>
          <w:color w:val="auto"/>
          <w:spacing w:val="6"/>
          <w:sz w:val="18"/>
          <w:szCs w:val="18"/>
        </w:rPr>
        <w:t>Clinical Genome Resource</w:t>
      </w:r>
      <w:r w:rsidRPr="009E6116">
        <w:rPr>
          <w:rFonts w:ascii="Times New Roman" w:eastAsia="思源黑体 Medium" w:cs="Times New Roman"/>
          <w:color w:val="auto"/>
          <w:spacing w:val="6"/>
          <w:sz w:val="18"/>
          <w:szCs w:val="18"/>
        </w:rPr>
        <w:t>，</w:t>
      </w:r>
      <w:proofErr w:type="spellStart"/>
      <w:r w:rsidRPr="009E6116">
        <w:rPr>
          <w:rFonts w:ascii="Times New Roman" w:eastAsia="思源黑体 Medium" w:cs="Times New Roman"/>
          <w:color w:val="auto"/>
          <w:spacing w:val="6"/>
          <w:sz w:val="18"/>
          <w:szCs w:val="18"/>
        </w:rPr>
        <w:t>ClinGen</w:t>
      </w:r>
      <w:proofErr w:type="spellEnd"/>
      <w:r w:rsidRPr="009E6116">
        <w:rPr>
          <w:rFonts w:ascii="Times New Roman" w:eastAsia="思源黑体 Medium" w:cs="Times New Roman"/>
          <w:color w:val="auto"/>
          <w:spacing w:val="6"/>
          <w:sz w:val="18"/>
          <w:szCs w:val="18"/>
        </w:rPr>
        <w:t>）序列变异分类指南（</w:t>
      </w:r>
      <w:r w:rsidRPr="009E6116">
        <w:rPr>
          <w:rFonts w:ascii="Times New Roman" w:eastAsia="思源黑体 Medium" w:cs="Times New Roman"/>
          <w:color w:val="auto"/>
          <w:spacing w:val="6"/>
          <w:sz w:val="18"/>
          <w:szCs w:val="18"/>
        </w:rPr>
        <w:t>Variant Classification Guidance</w:t>
      </w:r>
      <w:r w:rsidRPr="009E6116">
        <w:rPr>
          <w:rFonts w:ascii="Times New Roman" w:eastAsia="思源黑体 Medium" w:cs="Times New Roman"/>
          <w:color w:val="auto"/>
          <w:spacing w:val="6"/>
          <w:sz w:val="18"/>
          <w:szCs w:val="18"/>
        </w:rPr>
        <w:t>）发布的证据使用建议（</w:t>
      </w:r>
      <w:r w:rsidRPr="009E6116">
        <w:rPr>
          <w:rFonts w:ascii="Times New Roman" w:eastAsia="思源黑体 Medium" w:cs="Times New Roman"/>
          <w:color w:val="auto"/>
          <w:spacing w:val="6"/>
          <w:sz w:val="18"/>
          <w:szCs w:val="18"/>
        </w:rPr>
        <w:t>General Recommendations for Using ACMG/AMP Criteria</w:t>
      </w:r>
      <w:r w:rsidRPr="009E6116">
        <w:rPr>
          <w:rFonts w:ascii="Times New Roman" w:eastAsia="思源黑体 Medium" w:cs="Times New Roman"/>
          <w:color w:val="auto"/>
          <w:spacing w:val="6"/>
          <w:sz w:val="18"/>
          <w:szCs w:val="18"/>
        </w:rPr>
        <w:t>，</w:t>
      </w:r>
      <w:r w:rsidRPr="009E6116">
        <w:rPr>
          <w:rFonts w:ascii="Times New Roman" w:eastAsia="思源黑体 Medium" w:cs="Times New Roman"/>
          <w:color w:val="auto"/>
          <w:spacing w:val="6"/>
          <w:sz w:val="18"/>
          <w:szCs w:val="18"/>
        </w:rPr>
        <w:t>https://clinicalgenome.org/tools /</w:t>
      </w:r>
      <w:proofErr w:type="spellStart"/>
      <w:r w:rsidRPr="009E6116">
        <w:rPr>
          <w:rFonts w:ascii="Times New Roman" w:eastAsia="思源黑体 Medium" w:cs="Times New Roman"/>
          <w:color w:val="auto"/>
          <w:spacing w:val="6"/>
          <w:sz w:val="18"/>
          <w:szCs w:val="18"/>
        </w:rPr>
        <w:t>clingen</w:t>
      </w:r>
      <w:proofErr w:type="spellEnd"/>
      <w:r w:rsidRPr="009E6116">
        <w:rPr>
          <w:rFonts w:ascii="Times New Roman" w:eastAsia="思源黑体 Medium" w:cs="Times New Roman"/>
          <w:color w:val="auto"/>
          <w:spacing w:val="6"/>
          <w:sz w:val="18"/>
          <w:szCs w:val="18"/>
        </w:rPr>
        <w:t>-variant-classification-guidance/</w:t>
      </w:r>
      <w:r w:rsidRPr="009E6116">
        <w:rPr>
          <w:rFonts w:ascii="Times New Roman" w:eastAsia="思源黑体 Medium" w:cs="Times New Roman"/>
          <w:color w:val="auto"/>
          <w:spacing w:val="6"/>
          <w:sz w:val="18"/>
          <w:szCs w:val="18"/>
        </w:rPr>
        <w:t>）和变异策</w:t>
      </w:r>
      <w:proofErr w:type="gramStart"/>
      <w:r w:rsidRPr="009E6116">
        <w:rPr>
          <w:rFonts w:ascii="Times New Roman" w:eastAsia="思源黑体 Medium" w:cs="Times New Roman"/>
          <w:color w:val="auto"/>
          <w:spacing w:val="6"/>
          <w:sz w:val="18"/>
          <w:szCs w:val="18"/>
        </w:rPr>
        <w:t>展专家</w:t>
      </w:r>
      <w:proofErr w:type="gramEnd"/>
      <w:r w:rsidRPr="009E6116">
        <w:rPr>
          <w:rFonts w:ascii="Times New Roman" w:eastAsia="思源黑体 Medium" w:cs="Times New Roman"/>
          <w:color w:val="auto"/>
          <w:spacing w:val="6"/>
          <w:sz w:val="18"/>
          <w:szCs w:val="18"/>
        </w:rPr>
        <w:t>组（</w:t>
      </w:r>
      <w:r w:rsidRPr="009E6116">
        <w:rPr>
          <w:rFonts w:ascii="Times New Roman" w:eastAsia="思源黑体 Medium" w:cs="Times New Roman"/>
          <w:color w:val="auto"/>
          <w:spacing w:val="6"/>
          <w:sz w:val="18"/>
          <w:szCs w:val="18"/>
        </w:rPr>
        <w:t>Variant Curation Expert Panels</w:t>
      </w:r>
      <w:r w:rsidRPr="009E6116">
        <w:rPr>
          <w:rFonts w:ascii="Times New Roman" w:eastAsia="思源黑体 Medium" w:cs="Times New Roman"/>
          <w:color w:val="auto"/>
          <w:spacing w:val="6"/>
          <w:sz w:val="18"/>
          <w:szCs w:val="18"/>
        </w:rPr>
        <w:t>）发布的基因解读规则书。位点解读中参考的数据库有人群数据库（</w:t>
      </w:r>
      <w:r w:rsidRPr="009E6116">
        <w:rPr>
          <w:rFonts w:ascii="Times New Roman" w:eastAsia="思源黑体 Medium" w:cs="Times New Roman"/>
          <w:color w:val="auto"/>
          <w:spacing w:val="6"/>
          <w:sz w:val="18"/>
          <w:szCs w:val="18"/>
        </w:rPr>
        <w:t>1000Genomes</w:t>
      </w:r>
      <w:r w:rsidRPr="009E6116">
        <w:rPr>
          <w:rFonts w:ascii="Times New Roman" w:eastAsia="思源黑体 Medium" w:cs="Times New Roman"/>
          <w:color w:val="auto"/>
          <w:spacing w:val="6"/>
          <w:sz w:val="18"/>
          <w:szCs w:val="18"/>
        </w:rPr>
        <w:t>、</w:t>
      </w:r>
      <w:proofErr w:type="spellStart"/>
      <w:r w:rsidRPr="009E6116">
        <w:rPr>
          <w:rFonts w:ascii="Times New Roman" w:eastAsia="思源黑体 Medium" w:cs="Times New Roman"/>
          <w:color w:val="auto"/>
          <w:spacing w:val="6"/>
          <w:sz w:val="18"/>
          <w:szCs w:val="18"/>
        </w:rPr>
        <w:t>ExAC</w:t>
      </w:r>
      <w:proofErr w:type="spellEnd"/>
      <w:r w:rsidRPr="009E6116">
        <w:rPr>
          <w:rFonts w:ascii="Times New Roman" w:eastAsia="思源黑体 Medium" w:cs="Times New Roman"/>
          <w:color w:val="auto"/>
          <w:spacing w:val="6"/>
          <w:sz w:val="18"/>
          <w:szCs w:val="18"/>
        </w:rPr>
        <w:t>、</w:t>
      </w:r>
      <w:proofErr w:type="spellStart"/>
      <w:r w:rsidRPr="009E6116">
        <w:rPr>
          <w:rFonts w:ascii="Times New Roman" w:eastAsia="思源黑体 Medium" w:cs="Times New Roman"/>
          <w:color w:val="auto"/>
          <w:spacing w:val="6"/>
          <w:sz w:val="18"/>
          <w:szCs w:val="18"/>
        </w:rPr>
        <w:t>gnomAD</w:t>
      </w:r>
      <w:proofErr w:type="spellEnd"/>
      <w:r w:rsidRPr="009E6116">
        <w:rPr>
          <w:rFonts w:ascii="Times New Roman" w:eastAsia="思源黑体 Medium" w:cs="Times New Roman"/>
          <w:color w:val="auto"/>
          <w:spacing w:val="6"/>
          <w:sz w:val="18"/>
          <w:szCs w:val="18"/>
        </w:rPr>
        <w:t>、</w:t>
      </w:r>
      <w:proofErr w:type="spellStart"/>
      <w:r w:rsidRPr="009E6116">
        <w:rPr>
          <w:rFonts w:ascii="Times New Roman" w:eastAsia="思源黑体 Medium" w:cs="Times New Roman"/>
          <w:color w:val="auto"/>
          <w:spacing w:val="6"/>
          <w:sz w:val="18"/>
          <w:szCs w:val="18"/>
        </w:rPr>
        <w:t>iJGVD</w:t>
      </w:r>
      <w:proofErr w:type="spellEnd"/>
      <w:r w:rsidRPr="009E6116">
        <w:rPr>
          <w:rFonts w:ascii="Times New Roman" w:eastAsia="思源黑体 Medium" w:cs="Times New Roman"/>
          <w:color w:val="auto"/>
          <w:spacing w:val="6"/>
          <w:sz w:val="18"/>
          <w:szCs w:val="18"/>
        </w:rPr>
        <w:t>、</w:t>
      </w:r>
      <w:r w:rsidRPr="009E6116">
        <w:rPr>
          <w:rFonts w:ascii="Times New Roman" w:eastAsia="思源黑体 Medium" w:cs="Times New Roman"/>
          <w:color w:val="auto"/>
          <w:spacing w:val="6"/>
          <w:sz w:val="18"/>
          <w:szCs w:val="18"/>
        </w:rPr>
        <w:t>Flossie</w:t>
      </w:r>
      <w:r w:rsidRPr="009E6116">
        <w:rPr>
          <w:rFonts w:ascii="Times New Roman" w:eastAsia="思源黑体 Medium" w:cs="Times New Roman"/>
          <w:color w:val="auto"/>
          <w:spacing w:val="6"/>
          <w:sz w:val="18"/>
          <w:szCs w:val="18"/>
        </w:rPr>
        <w:t>等）、突变数据库（</w:t>
      </w:r>
      <w:proofErr w:type="spellStart"/>
      <w:r w:rsidRPr="009E6116">
        <w:rPr>
          <w:rFonts w:ascii="Times New Roman" w:eastAsia="思源黑体 Medium" w:cs="Times New Roman"/>
          <w:color w:val="auto"/>
          <w:spacing w:val="6"/>
          <w:sz w:val="18"/>
          <w:szCs w:val="18"/>
        </w:rPr>
        <w:t>BRCAExchange</w:t>
      </w:r>
      <w:proofErr w:type="spellEnd"/>
      <w:r w:rsidRPr="009E6116">
        <w:rPr>
          <w:rFonts w:ascii="Times New Roman" w:eastAsia="思源黑体 Medium" w:cs="Times New Roman"/>
          <w:color w:val="auto"/>
          <w:spacing w:val="6"/>
          <w:sz w:val="18"/>
          <w:szCs w:val="18"/>
        </w:rPr>
        <w:t>、</w:t>
      </w:r>
      <w:proofErr w:type="spellStart"/>
      <w:r w:rsidRPr="009E6116">
        <w:rPr>
          <w:rFonts w:ascii="Times New Roman" w:eastAsia="思源黑体 Medium" w:cs="Times New Roman"/>
          <w:color w:val="auto"/>
          <w:spacing w:val="6"/>
          <w:sz w:val="18"/>
          <w:szCs w:val="18"/>
        </w:rPr>
        <w:t>ClinVar</w:t>
      </w:r>
      <w:proofErr w:type="spellEnd"/>
      <w:r w:rsidRPr="009E6116">
        <w:rPr>
          <w:rFonts w:ascii="Times New Roman" w:eastAsia="思源黑体 Medium" w:cs="Times New Roman"/>
          <w:color w:val="auto"/>
          <w:spacing w:val="6"/>
          <w:sz w:val="18"/>
          <w:szCs w:val="18"/>
        </w:rPr>
        <w:t>等）、肿瘤热点数据库（</w:t>
      </w:r>
      <w:proofErr w:type="spellStart"/>
      <w:r w:rsidRPr="009E6116">
        <w:rPr>
          <w:rFonts w:ascii="Times New Roman" w:eastAsia="思源黑体 Medium" w:cs="Times New Roman"/>
          <w:color w:val="auto"/>
          <w:spacing w:val="6"/>
          <w:sz w:val="18"/>
          <w:szCs w:val="18"/>
        </w:rPr>
        <w:t>CancerHotspot</w:t>
      </w:r>
      <w:proofErr w:type="spellEnd"/>
      <w:r w:rsidRPr="009E6116">
        <w:rPr>
          <w:rFonts w:ascii="Times New Roman" w:eastAsia="思源黑体 Medium" w:cs="Times New Roman"/>
          <w:color w:val="auto"/>
          <w:spacing w:val="6"/>
          <w:sz w:val="18"/>
          <w:szCs w:val="18"/>
        </w:rPr>
        <w:t>等）。</w:t>
      </w:r>
    </w:p>
    <w:p w14:paraId="32019DA6" w14:textId="0D2000CA" w:rsidR="009E6116" w:rsidRPr="009E6116" w:rsidRDefault="009E6116" w:rsidP="00AC1670">
      <w:pPr>
        <w:pStyle w:val="Default"/>
        <w:numPr>
          <w:ilvl w:val="0"/>
          <w:numId w:val="1"/>
        </w:numPr>
        <w:snapToGrid w:val="0"/>
        <w:spacing w:line="320" w:lineRule="exact"/>
        <w:jc w:val="both"/>
        <w:rPr>
          <w:rFonts w:ascii="Times New Roman" w:eastAsia="思源黑体 Medium" w:cs="Times New Roman"/>
          <w:color w:val="auto"/>
          <w:spacing w:val="6"/>
          <w:sz w:val="18"/>
          <w:szCs w:val="18"/>
        </w:rPr>
      </w:pPr>
      <w:r w:rsidRPr="009E6116">
        <w:rPr>
          <w:rFonts w:ascii="Times New Roman" w:eastAsia="思源黑体 Medium" w:cs="Times New Roman" w:hint="eastAsia"/>
          <w:color w:val="auto"/>
          <w:spacing w:val="6"/>
          <w:sz w:val="18"/>
          <w:szCs w:val="18"/>
        </w:rPr>
        <w:t>在变异解读基础上，本报告对基因变异的临床用药意义进行分级，遵循美国病理学会（</w:t>
      </w:r>
      <w:r w:rsidRPr="009E6116">
        <w:rPr>
          <w:rFonts w:ascii="Times New Roman" w:eastAsia="思源黑体 Medium" w:cs="Times New Roman"/>
          <w:color w:val="auto"/>
          <w:spacing w:val="6"/>
          <w:sz w:val="18"/>
          <w:szCs w:val="18"/>
        </w:rPr>
        <w:t>AMP</w:t>
      </w:r>
      <w:r w:rsidRPr="009E6116">
        <w:rPr>
          <w:rFonts w:ascii="Times New Roman" w:eastAsia="思源黑体 Medium" w:cs="Times New Roman"/>
          <w:color w:val="auto"/>
          <w:spacing w:val="6"/>
          <w:sz w:val="18"/>
          <w:szCs w:val="18"/>
        </w:rPr>
        <w:t>）、美国临床肿瘤学会（</w:t>
      </w:r>
      <w:r w:rsidRPr="009E6116">
        <w:rPr>
          <w:rFonts w:ascii="Times New Roman" w:eastAsia="思源黑体 Medium" w:cs="Times New Roman"/>
          <w:color w:val="auto"/>
          <w:spacing w:val="6"/>
          <w:sz w:val="18"/>
          <w:szCs w:val="18"/>
        </w:rPr>
        <w:t>ASCO</w:t>
      </w:r>
      <w:r w:rsidRPr="009E6116">
        <w:rPr>
          <w:rFonts w:ascii="Times New Roman" w:eastAsia="思源黑体 Medium" w:cs="Times New Roman"/>
          <w:color w:val="auto"/>
          <w:spacing w:val="6"/>
          <w:sz w:val="18"/>
          <w:szCs w:val="18"/>
        </w:rPr>
        <w:t>）和美国病理学家学会（</w:t>
      </w:r>
      <w:r w:rsidRPr="009E6116">
        <w:rPr>
          <w:rFonts w:ascii="Times New Roman" w:eastAsia="思源黑体 Medium" w:cs="Times New Roman"/>
          <w:color w:val="auto"/>
          <w:spacing w:val="6"/>
          <w:sz w:val="18"/>
          <w:szCs w:val="18"/>
        </w:rPr>
        <w:t>CAP</w:t>
      </w:r>
      <w:r w:rsidRPr="009E6116">
        <w:rPr>
          <w:rFonts w:ascii="Times New Roman" w:eastAsia="思源黑体 Medium" w:cs="Times New Roman"/>
          <w:color w:val="auto"/>
          <w:spacing w:val="6"/>
          <w:sz w:val="18"/>
          <w:szCs w:val="18"/>
        </w:rPr>
        <w:t>）共同参与制定的《肿瘤变异解读及报告指南（</w:t>
      </w:r>
      <w:r w:rsidRPr="009E6116">
        <w:rPr>
          <w:rFonts w:ascii="Times New Roman" w:eastAsia="思源黑体 Medium" w:cs="Times New Roman"/>
          <w:color w:val="auto"/>
          <w:spacing w:val="6"/>
          <w:sz w:val="18"/>
          <w:szCs w:val="18"/>
        </w:rPr>
        <w:t>2017</w:t>
      </w:r>
      <w:r w:rsidRPr="009E6116">
        <w:rPr>
          <w:rFonts w:ascii="Times New Roman" w:eastAsia="思源黑体 Medium" w:cs="Times New Roman"/>
          <w:color w:val="auto"/>
          <w:spacing w:val="6"/>
          <w:sz w:val="18"/>
          <w:szCs w:val="18"/>
        </w:rPr>
        <w:t>年版）》（</w:t>
      </w:r>
      <w:r w:rsidRPr="009E6116">
        <w:rPr>
          <w:rFonts w:ascii="Times New Roman" w:eastAsia="思源黑体 Medium" w:cs="Times New Roman"/>
          <w:color w:val="auto"/>
          <w:spacing w:val="6"/>
          <w:sz w:val="18"/>
          <w:szCs w:val="18"/>
        </w:rPr>
        <w:t>PMID: 27993330</w:t>
      </w:r>
      <w:r w:rsidRPr="009E6116">
        <w:rPr>
          <w:rFonts w:ascii="Times New Roman" w:eastAsia="思源黑体 Medium" w:cs="Times New Roman"/>
          <w:color w:val="auto"/>
          <w:spacing w:val="6"/>
          <w:sz w:val="18"/>
          <w:szCs w:val="18"/>
        </w:rPr>
        <w:t>）与中国专家共识《二代测序临床报告解读指引》。根据变异在不同癌种中对应的药物敏感</w:t>
      </w:r>
      <w:r w:rsidRPr="009E6116">
        <w:rPr>
          <w:rFonts w:ascii="Times New Roman" w:eastAsia="思源黑体 Medium" w:cs="Times New Roman"/>
          <w:color w:val="auto"/>
          <w:spacing w:val="6"/>
          <w:sz w:val="18"/>
          <w:szCs w:val="18"/>
        </w:rPr>
        <w:lastRenderedPageBreak/>
        <w:t>性分为四个等级：</w:t>
      </w:r>
      <w:r w:rsidRPr="009E6116">
        <w:rPr>
          <w:rFonts w:ascii="Times New Roman" w:eastAsia="思源黑体 Medium" w:cs="Times New Roman"/>
          <w:color w:val="auto"/>
          <w:spacing w:val="6"/>
          <w:sz w:val="18"/>
          <w:szCs w:val="18"/>
        </w:rPr>
        <w:t>A</w:t>
      </w:r>
      <w:r w:rsidRPr="009E6116">
        <w:rPr>
          <w:rFonts w:ascii="Times New Roman" w:eastAsia="思源黑体 Medium" w:cs="Times New Roman"/>
          <w:color w:val="auto"/>
          <w:spacing w:val="6"/>
          <w:sz w:val="18"/>
          <w:szCs w:val="18"/>
        </w:rPr>
        <w:t>级、</w:t>
      </w:r>
      <w:r w:rsidRPr="009E6116">
        <w:rPr>
          <w:rFonts w:ascii="Times New Roman" w:eastAsia="思源黑体 Medium" w:cs="Times New Roman"/>
          <w:color w:val="auto"/>
          <w:spacing w:val="6"/>
          <w:sz w:val="18"/>
          <w:szCs w:val="18"/>
        </w:rPr>
        <w:t>B</w:t>
      </w:r>
      <w:r w:rsidRPr="009E6116">
        <w:rPr>
          <w:rFonts w:ascii="Times New Roman" w:eastAsia="思源黑体 Medium" w:cs="Times New Roman"/>
          <w:color w:val="auto"/>
          <w:spacing w:val="6"/>
          <w:sz w:val="18"/>
          <w:szCs w:val="18"/>
        </w:rPr>
        <w:t>级、</w:t>
      </w:r>
      <w:r w:rsidRPr="009E6116">
        <w:rPr>
          <w:rFonts w:ascii="Times New Roman" w:eastAsia="思源黑体 Medium" w:cs="Times New Roman"/>
          <w:color w:val="auto"/>
          <w:spacing w:val="6"/>
          <w:sz w:val="18"/>
          <w:szCs w:val="18"/>
        </w:rPr>
        <w:t>C</w:t>
      </w:r>
      <w:r w:rsidRPr="009E6116">
        <w:rPr>
          <w:rFonts w:ascii="Times New Roman" w:eastAsia="思源黑体 Medium" w:cs="Times New Roman"/>
          <w:color w:val="auto"/>
          <w:spacing w:val="6"/>
          <w:sz w:val="18"/>
          <w:szCs w:val="18"/>
        </w:rPr>
        <w:t>级、</w:t>
      </w:r>
      <w:r w:rsidRPr="009E6116">
        <w:rPr>
          <w:rFonts w:ascii="Times New Roman" w:eastAsia="思源黑体 Medium" w:cs="Times New Roman"/>
          <w:color w:val="auto"/>
          <w:spacing w:val="6"/>
          <w:sz w:val="18"/>
          <w:szCs w:val="18"/>
        </w:rPr>
        <w:t>D</w:t>
      </w:r>
      <w:r w:rsidRPr="009E6116">
        <w:rPr>
          <w:rFonts w:ascii="Times New Roman" w:eastAsia="思源黑体 Medium" w:cs="Times New Roman"/>
          <w:color w:val="auto"/>
          <w:spacing w:val="6"/>
          <w:sz w:val="18"/>
          <w:szCs w:val="18"/>
        </w:rPr>
        <w:t>级：</w:t>
      </w:r>
      <w:r w:rsidRPr="009E6116">
        <w:rPr>
          <w:rFonts w:ascii="Times New Roman" w:eastAsia="思源黑体 Medium" w:cs="Times New Roman"/>
          <w:color w:val="auto"/>
          <w:spacing w:val="6"/>
          <w:sz w:val="18"/>
          <w:szCs w:val="18"/>
        </w:rPr>
        <w:t>A</w:t>
      </w:r>
      <w:r w:rsidRPr="009E6116">
        <w:rPr>
          <w:rFonts w:ascii="Times New Roman" w:eastAsia="思源黑体 Medium" w:cs="Times New Roman"/>
          <w:color w:val="auto"/>
          <w:spacing w:val="6"/>
          <w:sz w:val="18"/>
          <w:szCs w:val="18"/>
        </w:rPr>
        <w:t>级：</w:t>
      </w:r>
      <w:r w:rsidRPr="009E6116">
        <w:rPr>
          <w:rFonts w:ascii="Times New Roman" w:eastAsia="思源黑体 Medium" w:cs="Times New Roman"/>
          <w:color w:val="auto"/>
          <w:spacing w:val="6"/>
          <w:sz w:val="18"/>
          <w:szCs w:val="18"/>
        </w:rPr>
        <w:t>FDA</w:t>
      </w:r>
      <w:r w:rsidRPr="009E6116">
        <w:rPr>
          <w:rFonts w:ascii="Times New Roman" w:eastAsia="思源黑体 Medium" w:cs="Times New Roman"/>
          <w:color w:val="auto"/>
          <w:spacing w:val="6"/>
          <w:sz w:val="18"/>
          <w:szCs w:val="18"/>
        </w:rPr>
        <w:t>、</w:t>
      </w:r>
      <w:r w:rsidRPr="009E6116">
        <w:rPr>
          <w:rFonts w:ascii="Times New Roman" w:eastAsia="思源黑体 Medium" w:cs="Times New Roman"/>
          <w:color w:val="auto"/>
          <w:spacing w:val="6"/>
          <w:sz w:val="18"/>
          <w:szCs w:val="18"/>
        </w:rPr>
        <w:t>NMPA</w:t>
      </w:r>
      <w:r w:rsidRPr="009E6116">
        <w:rPr>
          <w:rFonts w:ascii="Times New Roman" w:eastAsia="思源黑体 Medium" w:cs="Times New Roman"/>
          <w:color w:val="auto"/>
          <w:spacing w:val="6"/>
          <w:sz w:val="18"/>
          <w:szCs w:val="18"/>
        </w:rPr>
        <w:t>获批，或专业指南推荐；</w:t>
      </w:r>
      <w:r w:rsidRPr="009E6116">
        <w:rPr>
          <w:rFonts w:ascii="Times New Roman" w:eastAsia="思源黑体 Medium" w:cs="Times New Roman"/>
          <w:color w:val="auto"/>
          <w:spacing w:val="6"/>
          <w:sz w:val="18"/>
          <w:szCs w:val="18"/>
        </w:rPr>
        <w:t>B</w:t>
      </w:r>
      <w:r w:rsidRPr="009E6116">
        <w:rPr>
          <w:rFonts w:ascii="Times New Roman" w:eastAsia="思源黑体 Medium" w:cs="Times New Roman"/>
          <w:color w:val="auto"/>
          <w:spacing w:val="6"/>
          <w:sz w:val="18"/>
          <w:szCs w:val="18"/>
        </w:rPr>
        <w:t>级：专家共识推荐；</w:t>
      </w:r>
      <w:r w:rsidRPr="009E6116">
        <w:rPr>
          <w:rFonts w:ascii="Times New Roman" w:eastAsia="思源黑体 Medium" w:cs="Times New Roman"/>
          <w:color w:val="auto"/>
          <w:spacing w:val="6"/>
          <w:sz w:val="18"/>
          <w:szCs w:val="18"/>
        </w:rPr>
        <w:t>C</w:t>
      </w:r>
      <w:r w:rsidRPr="009E6116">
        <w:rPr>
          <w:rFonts w:ascii="Times New Roman" w:eastAsia="思源黑体 Medium" w:cs="Times New Roman"/>
          <w:color w:val="auto"/>
          <w:spacing w:val="6"/>
          <w:sz w:val="18"/>
          <w:szCs w:val="18"/>
        </w:rPr>
        <w:t>级：其他肿瘤的</w:t>
      </w:r>
      <w:r w:rsidRPr="009E6116">
        <w:rPr>
          <w:rFonts w:ascii="Times New Roman" w:eastAsia="思源黑体 Medium" w:cs="Times New Roman"/>
          <w:color w:val="auto"/>
          <w:spacing w:val="6"/>
          <w:sz w:val="18"/>
          <w:szCs w:val="18"/>
        </w:rPr>
        <w:t>A</w:t>
      </w:r>
      <w:r w:rsidRPr="009E6116">
        <w:rPr>
          <w:rFonts w:ascii="Times New Roman" w:eastAsia="思源黑体 Medium" w:cs="Times New Roman"/>
          <w:color w:val="auto"/>
          <w:spacing w:val="6"/>
          <w:sz w:val="18"/>
          <w:szCs w:val="18"/>
        </w:rPr>
        <w:t>级证据，或多个小规模临床试验研究支持；</w:t>
      </w:r>
      <w:r w:rsidRPr="009E6116">
        <w:rPr>
          <w:rFonts w:ascii="Times New Roman" w:eastAsia="思源黑体 Medium" w:cs="Times New Roman"/>
          <w:color w:val="auto"/>
          <w:spacing w:val="6"/>
          <w:sz w:val="18"/>
          <w:szCs w:val="18"/>
        </w:rPr>
        <w:t>D</w:t>
      </w:r>
      <w:r w:rsidRPr="009E6116">
        <w:rPr>
          <w:rFonts w:ascii="Times New Roman" w:eastAsia="思源黑体 Medium" w:cs="Times New Roman"/>
          <w:color w:val="auto"/>
          <w:spacing w:val="6"/>
          <w:sz w:val="18"/>
          <w:szCs w:val="18"/>
        </w:rPr>
        <w:t>级：临床前研究，或病理报道。</w:t>
      </w:r>
    </w:p>
    <w:p w14:paraId="0D56B041" w14:textId="45FA6500" w:rsidR="00F14C16" w:rsidRPr="00957852" w:rsidRDefault="00F14C16" w:rsidP="00AC1670">
      <w:pPr>
        <w:pStyle w:val="Default"/>
        <w:numPr>
          <w:ilvl w:val="0"/>
          <w:numId w:val="1"/>
        </w:numPr>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t>基于药物敏感性证据等级，将写入报告中的变异分为</w:t>
      </w:r>
      <w:r>
        <w:rPr>
          <w:rFonts w:ascii="Times New Roman" w:eastAsia="思源黑体 Medium" w:cs="Times New Roman" w:hint="eastAsia"/>
          <w:color w:val="auto"/>
          <w:spacing w:val="6"/>
          <w:sz w:val="18"/>
          <w:szCs w:val="18"/>
        </w:rPr>
        <w:t>Level I-IV</w:t>
      </w:r>
      <w:r>
        <w:rPr>
          <w:rFonts w:ascii="Times New Roman" w:eastAsia="思源黑体 Medium" w:cs="Times New Roman" w:hint="eastAsia"/>
          <w:color w:val="auto"/>
          <w:spacing w:val="6"/>
          <w:sz w:val="18"/>
          <w:szCs w:val="18"/>
        </w:rPr>
        <w:t>四个等级：</w:t>
      </w:r>
      <w:r>
        <w:rPr>
          <w:rFonts w:ascii="Times New Roman" w:eastAsia="思源黑体 Medium" w:cs="Times New Roman" w:hint="eastAsia"/>
          <w:color w:val="auto"/>
          <w:spacing w:val="6"/>
          <w:sz w:val="18"/>
          <w:szCs w:val="18"/>
        </w:rPr>
        <w:t>Level I</w:t>
      </w:r>
      <w:r>
        <w:rPr>
          <w:rFonts w:ascii="Times New Roman" w:eastAsia="思源黑体 Medium" w:cs="Times New Roman" w:hint="eastAsia"/>
          <w:color w:val="auto"/>
          <w:spacing w:val="6"/>
          <w:sz w:val="18"/>
          <w:szCs w:val="18"/>
        </w:rPr>
        <w:t>：具有明确临床意义的变异（涵盖</w:t>
      </w:r>
      <w:r>
        <w:rPr>
          <w:rFonts w:ascii="Times New Roman" w:eastAsia="思源黑体 Medium" w:cs="Times New Roman" w:hint="eastAsia"/>
          <w:color w:val="auto"/>
          <w:spacing w:val="6"/>
          <w:sz w:val="18"/>
          <w:szCs w:val="18"/>
        </w:rPr>
        <w:t>A</w:t>
      </w:r>
      <w:r>
        <w:rPr>
          <w:rFonts w:ascii="Times New Roman" w:eastAsia="思源黑体 Medium" w:cs="Times New Roman" w:hint="eastAsia"/>
          <w:color w:val="auto"/>
          <w:spacing w:val="6"/>
          <w:sz w:val="18"/>
          <w:szCs w:val="18"/>
        </w:rPr>
        <w:t>级或</w:t>
      </w:r>
      <w:r>
        <w:rPr>
          <w:rFonts w:ascii="Times New Roman" w:eastAsia="思源黑体 Medium" w:cs="Times New Roman" w:hint="eastAsia"/>
          <w:color w:val="auto"/>
          <w:spacing w:val="6"/>
          <w:sz w:val="18"/>
          <w:szCs w:val="18"/>
        </w:rPr>
        <w:t>B</w:t>
      </w:r>
      <w:r>
        <w:rPr>
          <w:rFonts w:ascii="Times New Roman" w:eastAsia="思源黑体 Medium" w:cs="Times New Roman" w:hint="eastAsia"/>
          <w:color w:val="auto"/>
          <w:spacing w:val="6"/>
          <w:sz w:val="18"/>
          <w:szCs w:val="18"/>
        </w:rPr>
        <w:t>级证据）、</w:t>
      </w:r>
      <w:r>
        <w:rPr>
          <w:rFonts w:ascii="Times New Roman" w:eastAsia="思源黑体 Medium" w:cs="Times New Roman" w:hint="eastAsia"/>
          <w:color w:val="auto"/>
          <w:spacing w:val="6"/>
          <w:sz w:val="18"/>
          <w:szCs w:val="18"/>
        </w:rPr>
        <w:t>Level II</w:t>
      </w:r>
      <w:r>
        <w:rPr>
          <w:rFonts w:ascii="Times New Roman" w:eastAsia="思源黑体 Medium" w:cs="Times New Roman" w:hint="eastAsia"/>
          <w:color w:val="auto"/>
          <w:spacing w:val="6"/>
          <w:sz w:val="18"/>
          <w:szCs w:val="18"/>
        </w:rPr>
        <w:t>：具有潜在临床意义的变异（涵盖</w:t>
      </w:r>
      <w:r>
        <w:rPr>
          <w:rFonts w:ascii="Times New Roman" w:eastAsia="思源黑体 Medium" w:cs="Times New Roman" w:hint="eastAsia"/>
          <w:color w:val="auto"/>
          <w:spacing w:val="6"/>
          <w:sz w:val="18"/>
          <w:szCs w:val="18"/>
        </w:rPr>
        <w:t>C</w:t>
      </w:r>
      <w:r>
        <w:rPr>
          <w:rFonts w:ascii="Times New Roman" w:eastAsia="思源黑体 Medium" w:cs="Times New Roman" w:hint="eastAsia"/>
          <w:color w:val="auto"/>
          <w:spacing w:val="6"/>
          <w:sz w:val="18"/>
          <w:szCs w:val="18"/>
        </w:rPr>
        <w:t>级或</w:t>
      </w:r>
      <w:r>
        <w:rPr>
          <w:rFonts w:ascii="Times New Roman" w:eastAsia="思源黑体 Medium" w:cs="Times New Roman" w:hint="eastAsia"/>
          <w:color w:val="auto"/>
          <w:spacing w:val="6"/>
          <w:sz w:val="18"/>
          <w:szCs w:val="18"/>
        </w:rPr>
        <w:t>D</w:t>
      </w:r>
      <w:r>
        <w:rPr>
          <w:rFonts w:ascii="Times New Roman" w:eastAsia="思源黑体 Medium" w:cs="Times New Roman" w:hint="eastAsia"/>
          <w:color w:val="auto"/>
          <w:spacing w:val="6"/>
          <w:sz w:val="18"/>
          <w:szCs w:val="18"/>
        </w:rPr>
        <w:t>级证据）、</w:t>
      </w:r>
      <w:r>
        <w:rPr>
          <w:rFonts w:ascii="Times New Roman" w:eastAsia="思源黑体 Medium" w:cs="Times New Roman" w:hint="eastAsia"/>
          <w:color w:val="auto"/>
          <w:spacing w:val="6"/>
          <w:sz w:val="18"/>
          <w:szCs w:val="18"/>
        </w:rPr>
        <w:t>Level III</w:t>
      </w:r>
      <w:r>
        <w:rPr>
          <w:rFonts w:ascii="Times New Roman" w:eastAsia="思源黑体 Medium" w:cs="Times New Roman" w:hint="eastAsia"/>
          <w:color w:val="auto"/>
          <w:spacing w:val="6"/>
          <w:sz w:val="18"/>
          <w:szCs w:val="18"/>
        </w:rPr>
        <w:t>：无对应推荐</w:t>
      </w:r>
      <w:r w:rsidRPr="00957852">
        <w:rPr>
          <w:rFonts w:ascii="Times New Roman" w:eastAsia="思源黑体 Medium" w:cs="Times New Roman" w:hint="eastAsia"/>
          <w:color w:val="auto"/>
          <w:spacing w:val="6"/>
          <w:sz w:val="18"/>
          <w:szCs w:val="18"/>
        </w:rPr>
        <w:t>用药，但可能具有一定临床意义的变异、</w:t>
      </w:r>
      <w:r w:rsidRPr="00957852">
        <w:rPr>
          <w:rFonts w:ascii="Times New Roman" w:eastAsia="思源黑体 Medium" w:cs="Times New Roman" w:hint="eastAsia"/>
          <w:color w:val="auto"/>
          <w:spacing w:val="6"/>
          <w:sz w:val="18"/>
          <w:szCs w:val="18"/>
        </w:rPr>
        <w:t>Level IV</w:t>
      </w:r>
      <w:r w:rsidRPr="00957852">
        <w:rPr>
          <w:rFonts w:ascii="Times New Roman" w:eastAsia="思源黑体 Medium" w:cs="Times New Roman" w:hint="eastAsia"/>
          <w:color w:val="auto"/>
          <w:spacing w:val="6"/>
          <w:sz w:val="18"/>
          <w:szCs w:val="18"/>
        </w:rPr>
        <w:t>：尚未见临床报道或尚无文献等支持其具有明确的临床意义；</w:t>
      </w:r>
    </w:p>
    <w:p w14:paraId="0B240235" w14:textId="560B2278" w:rsidR="00A75A1A" w:rsidRPr="00816703" w:rsidRDefault="00F14C16" w:rsidP="00AC1670">
      <w:pPr>
        <w:pStyle w:val="Default"/>
        <w:numPr>
          <w:ilvl w:val="0"/>
          <w:numId w:val="1"/>
        </w:numPr>
        <w:snapToGrid w:val="0"/>
        <w:spacing w:line="320" w:lineRule="exact"/>
        <w:jc w:val="both"/>
        <w:rPr>
          <w:rFonts w:ascii="Times New Roman" w:eastAsia="思源黑体 Medium" w:cs="Times New Roman"/>
          <w:color w:val="auto"/>
          <w:spacing w:val="6"/>
          <w:sz w:val="18"/>
          <w:szCs w:val="18"/>
        </w:rPr>
      </w:pPr>
      <w:r w:rsidRPr="00957852">
        <w:rPr>
          <w:rFonts w:ascii="Times New Roman" w:eastAsia="思源黑体 Medium" w:cs="Times New Roman" w:hint="eastAsia"/>
          <w:color w:val="auto"/>
          <w:spacing w:val="6"/>
          <w:sz w:val="18"/>
          <w:szCs w:val="18"/>
        </w:rPr>
        <w:t>本报告仅对送检样本负责，报告结果仅供参考，</w:t>
      </w:r>
      <w:r w:rsidR="00C80F3A" w:rsidRPr="00957852">
        <w:rPr>
          <w:rFonts w:ascii="Times New Roman" w:eastAsia="思源黑体 Medium" w:cs="Times New Roman" w:hint="eastAsia"/>
          <w:color w:val="auto"/>
          <w:spacing w:val="6"/>
          <w:sz w:val="18"/>
          <w:szCs w:val="18"/>
        </w:rPr>
        <w:t>具体治疗方案请咨询临床医生。</w:t>
      </w:r>
      <w:r w:rsidR="00A75A1A">
        <w:br w:type="page"/>
      </w:r>
    </w:p>
    <w:p w14:paraId="6286DD65" w14:textId="3303A196" w:rsidR="00A75A1A" w:rsidRDefault="00D831E8" w:rsidP="00D831E8">
      <w:pPr>
        <w:pStyle w:val="af9"/>
        <w:outlineLvl w:val="0"/>
        <w:rPr>
          <w:rFonts w:ascii="思源黑体 Medium" w:eastAsia="思源黑体 Medium" w:hAnsi="思源黑体 Medium" w:cs="思源黑体 Medium"/>
          <w:caps/>
          <w:color w:val="1E7648"/>
          <w:spacing w:val="17"/>
          <w:szCs w:val="28"/>
        </w:rPr>
      </w:pPr>
      <w:bookmarkStart w:id="3" w:name="_Toc201670229"/>
      <w:r>
        <w:rPr>
          <w:rFonts w:ascii="思源黑体 Medium" w:eastAsia="思源黑体 Medium" w:hAnsi="思源黑体 Medium" w:cs="思源黑体 Medium" w:hint="eastAsia"/>
          <w:caps/>
          <w:color w:val="1E7648"/>
          <w:spacing w:val="17"/>
          <w:szCs w:val="28"/>
        </w:rPr>
        <w:lastRenderedPageBreak/>
        <w:t>五、样本质控情况</w:t>
      </w:r>
      <w:bookmarkEnd w:id="3"/>
    </w:p>
    <w:tbl>
      <w:tblPr>
        <w:tblW w:w="0" w:type="auto"/>
        <w:jc w:val="center"/>
        <w:tblBorders>
          <w:top w:val="single" w:sz="4" w:space="0" w:color="1E7648"/>
          <w:bottom w:val="single" w:sz="4" w:space="0" w:color="1E7648"/>
          <w:insideH w:val="single" w:sz="4" w:space="0" w:color="1E7648"/>
          <w:insideV w:val="single" w:sz="4" w:space="0" w:color="1E7648"/>
        </w:tblBorders>
        <w:tblLayout w:type="fixed"/>
        <w:tblLook w:val="04A0" w:firstRow="1" w:lastRow="0" w:firstColumn="1" w:lastColumn="0" w:noHBand="0" w:noVBand="1"/>
      </w:tblPr>
      <w:tblGrid>
        <w:gridCol w:w="4246"/>
        <w:gridCol w:w="5094"/>
      </w:tblGrid>
      <w:tr w:rsidR="00A75A1A" w14:paraId="70636EAA" w14:textId="77777777" w:rsidTr="00B20769">
        <w:trPr>
          <w:trHeight w:val="420"/>
          <w:jc w:val="center"/>
        </w:trPr>
        <w:tc>
          <w:tcPr>
            <w:tcW w:w="9340" w:type="dxa"/>
            <w:gridSpan w:val="2"/>
            <w:tcBorders>
              <w:tl2br w:val="nil"/>
              <w:tr2bl w:val="nil"/>
            </w:tcBorders>
            <w:shd w:val="clear" w:color="auto" w:fill="1E7648"/>
            <w:vAlign w:val="center"/>
          </w:tcPr>
          <w:p w14:paraId="6AE86479" w14:textId="77777777" w:rsidR="00A75A1A" w:rsidRDefault="00A75A1A" w:rsidP="00B20769">
            <w:pPr>
              <w:overflowPunct w:val="0"/>
              <w:autoSpaceDE w:val="0"/>
              <w:autoSpaceDN w:val="0"/>
              <w:adjustRightInd w:val="0"/>
              <w:spacing w:after="0"/>
              <w:jc w:val="left"/>
              <w:textAlignment w:val="baseline"/>
              <w:rPr>
                <w:rFonts w:eastAsia="思源黑体 Medium"/>
                <w:spacing w:val="6"/>
              </w:rPr>
            </w:pPr>
            <w:r>
              <w:rPr>
                <w:rFonts w:eastAsia="思源黑体 Medium" w:hint="eastAsia"/>
                <w:color w:val="FFFFFF"/>
                <w:spacing w:val="6"/>
              </w:rPr>
              <w:t>样本信息</w:t>
            </w:r>
          </w:p>
        </w:tc>
      </w:tr>
      <w:tr w:rsidR="00A75A1A" w14:paraId="30B387E3" w14:textId="77777777" w:rsidTr="00B20769">
        <w:trPr>
          <w:trHeight w:val="420"/>
          <w:jc w:val="center"/>
        </w:trPr>
        <w:tc>
          <w:tcPr>
            <w:tcW w:w="4246" w:type="dxa"/>
            <w:tcBorders>
              <w:tl2br w:val="nil"/>
              <w:tr2bl w:val="nil"/>
            </w:tcBorders>
            <w:shd w:val="clear" w:color="auto" w:fill="FFFFFF"/>
            <w:vAlign w:val="center"/>
          </w:tcPr>
          <w:p w14:paraId="31996193"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spacing w:val="6"/>
              </w:rPr>
              <w:t>样本编号</w:t>
            </w:r>
          </w:p>
        </w:tc>
        <w:tc>
          <w:tcPr>
            <w:tcW w:w="5094" w:type="dxa"/>
            <w:tcBorders>
              <w:tl2br w:val="nil"/>
              <w:tr2bl w:val="nil"/>
            </w:tcBorders>
            <w:shd w:val="clear" w:color="auto" w:fill="FFFFFF"/>
            <w:noWrap/>
            <w:vAlign w:val="center"/>
          </w:tcPr>
          <w:p w14:paraId="64411AF1" w14:textId="4A3A85A7" w:rsidR="00A75A1A" w:rsidRDefault="00685202" w:rsidP="00B20769">
            <w:pPr>
              <w:overflowPunct w:val="0"/>
              <w:autoSpaceDE w:val="0"/>
              <w:autoSpaceDN w:val="0"/>
              <w:adjustRightInd w:val="0"/>
              <w:spacing w:after="0" w:line="240" w:lineRule="auto"/>
              <w:jc w:val="center"/>
              <w:textAlignment w:val="baseline"/>
              <w:rPr>
                <w:rFonts w:eastAsia="思源黑体 Medium"/>
                <w:spacing w:val="6"/>
              </w:rPr>
            </w:pPr>
            <w:r w:rsidRPr="00685202">
              <w:rPr>
                <w:rFonts w:eastAsia="思源黑体 Medium"/>
                <w:spacing w:val="6"/>
              </w:rPr>
              <w:t>{{</w:t>
            </w:r>
            <w:proofErr w:type="spellStart"/>
            <w:proofErr w:type="gramStart"/>
            <w:r w:rsidRPr="00685202">
              <w:rPr>
                <w:rFonts w:eastAsia="思源黑体 Medium"/>
                <w:spacing w:val="6"/>
              </w:rPr>
              <w:t>sample.order</w:t>
            </w:r>
            <w:proofErr w:type="gramEnd"/>
            <w:r w:rsidRPr="00685202">
              <w:rPr>
                <w:rFonts w:eastAsia="思源黑体 Medium"/>
                <w:spacing w:val="6"/>
              </w:rPr>
              <w:t>_id</w:t>
            </w:r>
            <w:proofErr w:type="spellEnd"/>
            <w:r w:rsidRPr="00685202">
              <w:rPr>
                <w:rFonts w:eastAsia="思源黑体 Medium"/>
                <w:spacing w:val="6"/>
              </w:rPr>
              <w:t>}}</w:t>
            </w:r>
          </w:p>
        </w:tc>
      </w:tr>
      <w:tr w:rsidR="00A75A1A" w14:paraId="3FC3ED14" w14:textId="77777777" w:rsidTr="00B20769">
        <w:trPr>
          <w:trHeight w:val="420"/>
          <w:jc w:val="center"/>
        </w:trPr>
        <w:tc>
          <w:tcPr>
            <w:tcW w:w="4246" w:type="dxa"/>
            <w:tcBorders>
              <w:tl2br w:val="nil"/>
              <w:tr2bl w:val="nil"/>
            </w:tcBorders>
            <w:shd w:val="clear" w:color="auto" w:fill="FFFFFF"/>
            <w:vAlign w:val="center"/>
          </w:tcPr>
          <w:p w14:paraId="7270DE5D"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spacing w:val="6"/>
              </w:rPr>
              <w:t>样本类型</w:t>
            </w:r>
          </w:p>
        </w:tc>
        <w:tc>
          <w:tcPr>
            <w:tcW w:w="5094" w:type="dxa"/>
            <w:tcBorders>
              <w:tl2br w:val="nil"/>
              <w:tr2bl w:val="nil"/>
            </w:tcBorders>
            <w:shd w:val="clear" w:color="auto" w:fill="FFFFFF"/>
            <w:noWrap/>
            <w:vAlign w:val="center"/>
          </w:tcPr>
          <w:p w14:paraId="6F0F79E3" w14:textId="157211C2" w:rsidR="00A75A1A" w:rsidRDefault="00685202" w:rsidP="00B20769">
            <w:pPr>
              <w:overflowPunct w:val="0"/>
              <w:autoSpaceDE w:val="0"/>
              <w:autoSpaceDN w:val="0"/>
              <w:adjustRightInd w:val="0"/>
              <w:spacing w:after="0" w:line="240" w:lineRule="auto"/>
              <w:jc w:val="center"/>
              <w:textAlignment w:val="baseline"/>
              <w:rPr>
                <w:rFonts w:eastAsia="思源黑体 Medium"/>
                <w:spacing w:val="6"/>
              </w:rPr>
            </w:pPr>
            <w:r w:rsidRPr="00685202">
              <w:rPr>
                <w:rFonts w:eastAsia="思源黑体 Medium"/>
                <w:spacing w:val="6"/>
              </w:rPr>
              <w:t>{{</w:t>
            </w:r>
            <w:proofErr w:type="spellStart"/>
            <w:r w:rsidRPr="00685202">
              <w:rPr>
                <w:rFonts w:eastAsia="思源黑体 Medium"/>
                <w:spacing w:val="6"/>
              </w:rPr>
              <w:t>sample.sample_type</w:t>
            </w:r>
            <w:proofErr w:type="spellEnd"/>
            <w:r w:rsidRPr="00685202">
              <w:rPr>
                <w:rFonts w:eastAsia="思源黑体 Medium"/>
                <w:spacing w:val="6"/>
              </w:rPr>
              <w:t>}}</w:t>
            </w:r>
          </w:p>
        </w:tc>
      </w:tr>
      <w:tr w:rsidR="00A75A1A" w14:paraId="55693560" w14:textId="77777777" w:rsidTr="00B20769">
        <w:trPr>
          <w:trHeight w:val="420"/>
          <w:jc w:val="center"/>
        </w:trPr>
        <w:tc>
          <w:tcPr>
            <w:tcW w:w="9340" w:type="dxa"/>
            <w:gridSpan w:val="2"/>
            <w:tcBorders>
              <w:tl2br w:val="nil"/>
              <w:tr2bl w:val="nil"/>
            </w:tcBorders>
            <w:shd w:val="clear" w:color="auto" w:fill="1E7648"/>
            <w:vAlign w:val="center"/>
          </w:tcPr>
          <w:p w14:paraId="5A6AFC98" w14:textId="77777777" w:rsidR="00A75A1A" w:rsidRDefault="00A75A1A" w:rsidP="00B20769">
            <w:pPr>
              <w:overflowPunct w:val="0"/>
              <w:autoSpaceDE w:val="0"/>
              <w:autoSpaceDN w:val="0"/>
              <w:adjustRightInd w:val="0"/>
              <w:spacing w:after="0"/>
              <w:textAlignment w:val="baseline"/>
              <w:rPr>
                <w:rFonts w:eastAsia="思源黑体 Medium"/>
                <w:spacing w:val="6"/>
              </w:rPr>
            </w:pPr>
            <w:r>
              <w:rPr>
                <w:rFonts w:eastAsia="思源黑体 Medium" w:hint="eastAsia"/>
                <w:color w:val="FFFFFF"/>
                <w:spacing w:val="6"/>
              </w:rPr>
              <w:t>样本质量评估</w:t>
            </w:r>
          </w:p>
        </w:tc>
      </w:tr>
      <w:tr w:rsidR="00A75A1A" w14:paraId="71E29B66" w14:textId="77777777" w:rsidTr="00B20769">
        <w:trPr>
          <w:trHeight w:val="420"/>
          <w:jc w:val="center"/>
        </w:trPr>
        <w:tc>
          <w:tcPr>
            <w:tcW w:w="4246" w:type="dxa"/>
            <w:tcBorders>
              <w:tl2br w:val="nil"/>
              <w:tr2bl w:val="nil"/>
            </w:tcBorders>
            <w:shd w:val="clear" w:color="auto" w:fill="FFFFFF"/>
            <w:vAlign w:val="center"/>
          </w:tcPr>
          <w:p w14:paraId="40317BC4"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spacing w:val="6"/>
              </w:rPr>
              <w:t>肿瘤细胞含量（</w:t>
            </w:r>
            <w:r>
              <w:rPr>
                <w:rFonts w:eastAsia="思源黑体 Medium"/>
                <w:spacing w:val="6"/>
              </w:rPr>
              <w:t>%</w:t>
            </w:r>
            <w:r>
              <w:rPr>
                <w:rFonts w:eastAsia="思源黑体 Medium"/>
                <w:spacing w:val="6"/>
              </w:rPr>
              <w:t>）</w:t>
            </w:r>
            <w:r>
              <w:rPr>
                <w:rFonts w:eastAsia="思源黑体 Medium"/>
                <w:spacing w:val="6"/>
                <w:vertAlign w:val="superscript"/>
              </w:rPr>
              <w:t>1</w:t>
            </w:r>
          </w:p>
        </w:tc>
        <w:tc>
          <w:tcPr>
            <w:tcW w:w="5094" w:type="dxa"/>
            <w:tcBorders>
              <w:tl2br w:val="nil"/>
              <w:tr2bl w:val="nil"/>
            </w:tcBorders>
            <w:shd w:val="clear" w:color="auto" w:fill="FFFFFF"/>
            <w:noWrap/>
            <w:vAlign w:val="center"/>
          </w:tcPr>
          <w:p w14:paraId="4565EA84" w14:textId="052127FF" w:rsidR="00A75A1A" w:rsidRDefault="00685202" w:rsidP="00B20769">
            <w:pPr>
              <w:spacing w:after="0" w:line="240" w:lineRule="exact"/>
              <w:jc w:val="center"/>
              <w:rPr>
                <w:rFonts w:eastAsia="思源黑体 Medium"/>
                <w:spacing w:val="6"/>
              </w:rPr>
            </w:pPr>
            <w:r w:rsidRPr="00685202">
              <w:rPr>
                <w:rFonts w:eastAsia="思源黑体 Medium"/>
                <w:spacing w:val="6"/>
              </w:rPr>
              <w:t xml:space="preserve">{%if </w:t>
            </w:r>
            <w:proofErr w:type="spellStart"/>
            <w:r w:rsidRPr="00685202">
              <w:rPr>
                <w:rFonts w:eastAsia="思源黑体 Medium"/>
                <w:spacing w:val="6"/>
              </w:rPr>
              <w:t>sample.tumor_content</w:t>
            </w:r>
            <w:proofErr w:type="spellEnd"/>
            <w:r w:rsidRPr="00685202">
              <w:rPr>
                <w:rFonts w:eastAsia="思源黑体 Medium"/>
                <w:spacing w:val="6"/>
              </w:rPr>
              <w:t xml:space="preserve"> %}{{</w:t>
            </w:r>
            <w:proofErr w:type="spellStart"/>
            <w:r w:rsidRPr="00685202">
              <w:rPr>
                <w:rFonts w:eastAsia="思源黑体 Medium"/>
                <w:spacing w:val="6"/>
              </w:rPr>
              <w:t>sample.tumor_content|replace</w:t>
            </w:r>
            <w:proofErr w:type="spellEnd"/>
            <w:r w:rsidRPr="00685202">
              <w:rPr>
                <w:rFonts w:eastAsia="思源黑体 Medium"/>
                <w:spacing w:val="6"/>
              </w:rPr>
              <w:t>(“%”,</w:t>
            </w:r>
            <w:proofErr w:type="gramStart"/>
            <w:r w:rsidRPr="00685202">
              <w:rPr>
                <w:rFonts w:eastAsia="思源黑体 Medium"/>
                <w:spacing w:val="6"/>
              </w:rPr>
              <w:t>””</w:t>
            </w:r>
            <w:proofErr w:type="gramEnd"/>
            <w:r w:rsidRPr="00685202">
              <w:rPr>
                <w:rFonts w:eastAsia="思源黑体 Medium"/>
                <w:spacing w:val="6"/>
              </w:rPr>
              <w:t>)}}{%else%}/{%endif%}</w:t>
            </w:r>
            <w:r w:rsidR="00A75A1A" w:rsidRPr="006D6F92">
              <w:rPr>
                <w:rFonts w:eastAsia="思源黑体 Medium" w:hint="eastAsia"/>
                <w:spacing w:val="6"/>
              </w:rPr>
              <w:t xml:space="preserve"> </w:t>
            </w:r>
            <w:r w:rsidR="00A75A1A">
              <w:rPr>
                <w:rFonts w:eastAsia="思源黑体 Medium" w:hint="eastAsia"/>
                <w:spacing w:val="6"/>
              </w:rPr>
              <w:t>(</w:t>
            </w:r>
            <w:r w:rsidR="00A75A1A">
              <w:rPr>
                <w:rFonts w:eastAsia="思源黑体 Medium" w:hint="eastAsia"/>
                <w:spacing w:val="6"/>
              </w:rPr>
              <w:t>≥</w:t>
            </w:r>
            <w:r w:rsidR="00A75A1A">
              <w:rPr>
                <w:rFonts w:eastAsia="思源黑体 Medium" w:hint="eastAsia"/>
                <w:spacing w:val="6"/>
              </w:rPr>
              <w:t>30)</w:t>
            </w:r>
          </w:p>
        </w:tc>
      </w:tr>
      <w:tr w:rsidR="00A75A1A" w14:paraId="3284AF99" w14:textId="77777777" w:rsidTr="00B20769">
        <w:trPr>
          <w:trHeight w:val="420"/>
          <w:jc w:val="center"/>
        </w:trPr>
        <w:tc>
          <w:tcPr>
            <w:tcW w:w="4246" w:type="dxa"/>
            <w:tcBorders>
              <w:tl2br w:val="nil"/>
              <w:tr2bl w:val="nil"/>
            </w:tcBorders>
            <w:shd w:val="clear" w:color="auto" w:fill="FFFFFF"/>
            <w:vAlign w:val="center"/>
          </w:tcPr>
          <w:p w14:paraId="1D7082E8"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spacing w:val="6"/>
              </w:rPr>
              <w:t>DNA</w:t>
            </w:r>
            <w:r>
              <w:rPr>
                <w:rFonts w:eastAsia="思源黑体 Medium"/>
                <w:spacing w:val="6"/>
              </w:rPr>
              <w:t>总量（</w:t>
            </w:r>
            <w:r>
              <w:rPr>
                <w:rFonts w:eastAsia="思源黑体 Medium"/>
                <w:spacing w:val="6"/>
              </w:rPr>
              <w:t>ng</w:t>
            </w:r>
            <w:r>
              <w:rPr>
                <w:rFonts w:eastAsia="思源黑体 Medium"/>
                <w:spacing w:val="6"/>
              </w:rPr>
              <w:t>）</w:t>
            </w:r>
            <w:r>
              <w:rPr>
                <w:rFonts w:eastAsia="思源黑体 Medium"/>
                <w:spacing w:val="6"/>
                <w:vertAlign w:val="superscript"/>
              </w:rPr>
              <w:t>2</w:t>
            </w:r>
          </w:p>
        </w:tc>
        <w:tc>
          <w:tcPr>
            <w:tcW w:w="5094" w:type="dxa"/>
            <w:tcBorders>
              <w:tl2br w:val="nil"/>
              <w:tr2bl w:val="nil"/>
            </w:tcBorders>
            <w:shd w:val="clear" w:color="auto" w:fill="FFFFFF"/>
            <w:noWrap/>
            <w:vAlign w:val="center"/>
          </w:tcPr>
          <w:p w14:paraId="005AB2A9" w14:textId="55AEFA22" w:rsidR="00AE2A81" w:rsidRDefault="00685202" w:rsidP="00AE2A81">
            <w:pPr>
              <w:spacing w:after="0" w:line="240" w:lineRule="exact"/>
              <w:jc w:val="center"/>
              <w:rPr>
                <w:rFonts w:eastAsia="思源黑体 Medium"/>
                <w:spacing w:val="6"/>
              </w:rPr>
            </w:pPr>
            <w:r w:rsidRPr="00685202">
              <w:rPr>
                <w:rFonts w:eastAsia="思源黑体 Medium"/>
                <w:spacing w:val="6"/>
              </w:rPr>
              <w:t xml:space="preserve">{% if </w:t>
            </w:r>
            <w:proofErr w:type="spellStart"/>
            <w:r w:rsidRPr="00685202">
              <w:rPr>
                <w:rFonts w:eastAsia="思源黑体 Medium"/>
                <w:spacing w:val="6"/>
              </w:rPr>
              <w:t>lib_quality_control.lib_dna_qc</w:t>
            </w:r>
            <w:proofErr w:type="spellEnd"/>
            <w:r w:rsidRPr="00685202">
              <w:rPr>
                <w:rFonts w:eastAsia="思源黑体 Medium"/>
                <w:spacing w:val="6"/>
              </w:rPr>
              <w:t xml:space="preserve"> and </w:t>
            </w:r>
            <w:proofErr w:type="spellStart"/>
            <w:r w:rsidRPr="00685202">
              <w:rPr>
                <w:rFonts w:eastAsia="思源黑体 Medium"/>
                <w:spacing w:val="6"/>
              </w:rPr>
              <w:t>lib_quality_control.lib_dna_qc.dna_qty</w:t>
            </w:r>
            <w:proofErr w:type="spellEnd"/>
            <w:r w:rsidRPr="00685202">
              <w:rPr>
                <w:rFonts w:eastAsia="思源黑体 Medium"/>
                <w:spacing w:val="6"/>
              </w:rPr>
              <w:t xml:space="preserve"> %}{{lib_quality_control.lib_dna_qc.dna_qty|replace(“.00”,</w:t>
            </w:r>
            <w:proofErr w:type="gramStart"/>
            <w:r w:rsidRPr="00685202">
              <w:rPr>
                <w:rFonts w:eastAsia="思源黑体 Medium"/>
                <w:spacing w:val="6"/>
              </w:rPr>
              <w:t>””</w:t>
            </w:r>
            <w:proofErr w:type="gramEnd"/>
            <w:r w:rsidRPr="00685202">
              <w:rPr>
                <w:rFonts w:eastAsia="思源黑体 Medium"/>
                <w:spacing w:val="6"/>
              </w:rPr>
              <w:t>)}}{%endif%}</w:t>
            </w:r>
            <w:r w:rsidR="00A75A1A" w:rsidRPr="006D6F92">
              <w:rPr>
                <w:rFonts w:eastAsia="思源黑体 Medium" w:hint="eastAsia"/>
                <w:spacing w:val="6"/>
              </w:rPr>
              <w:t xml:space="preserve"> </w:t>
            </w:r>
            <w:r w:rsidR="00A75A1A">
              <w:rPr>
                <w:rFonts w:eastAsia="思源黑体 Medium" w:hint="eastAsia"/>
                <w:spacing w:val="6"/>
              </w:rPr>
              <w:t>(</w:t>
            </w:r>
            <w:r w:rsidR="00A75A1A">
              <w:rPr>
                <w:rFonts w:eastAsia="思源黑体 Medium" w:hint="eastAsia"/>
                <w:spacing w:val="6"/>
              </w:rPr>
              <w:t>≥</w:t>
            </w:r>
            <w:r w:rsidR="00A75A1A">
              <w:rPr>
                <w:rFonts w:eastAsia="思源黑体 Medium" w:hint="eastAsia"/>
                <w:spacing w:val="6"/>
              </w:rPr>
              <w:t>50)</w:t>
            </w:r>
          </w:p>
        </w:tc>
      </w:tr>
      <w:tr w:rsidR="00A75A1A" w14:paraId="02D67BAF" w14:textId="77777777" w:rsidTr="00B20769">
        <w:trPr>
          <w:trHeight w:val="420"/>
          <w:jc w:val="center"/>
        </w:trPr>
        <w:tc>
          <w:tcPr>
            <w:tcW w:w="4246" w:type="dxa"/>
            <w:tcBorders>
              <w:tl2br w:val="nil"/>
              <w:tr2bl w:val="nil"/>
            </w:tcBorders>
            <w:shd w:val="clear" w:color="auto" w:fill="FFFFFF"/>
            <w:vAlign w:val="center"/>
          </w:tcPr>
          <w:p w14:paraId="27514EE3"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hint="eastAsia"/>
                <w:spacing w:val="6"/>
              </w:rPr>
              <w:t>文库浓度</w:t>
            </w:r>
            <w:r>
              <w:rPr>
                <w:rFonts w:eastAsia="思源黑体 Medium"/>
                <w:spacing w:val="6"/>
              </w:rPr>
              <w:t>（</w:t>
            </w:r>
            <w:r>
              <w:rPr>
                <w:rFonts w:eastAsia="思源黑体 Medium"/>
                <w:spacing w:val="6"/>
              </w:rPr>
              <w:t>ng</w:t>
            </w:r>
            <w:r>
              <w:rPr>
                <w:rFonts w:eastAsia="思源黑体 Medium" w:hint="eastAsia"/>
                <w:spacing w:val="6"/>
              </w:rPr>
              <w:t>/</w:t>
            </w:r>
            <w:r>
              <w:rPr>
                <w:rFonts w:eastAsia="思源黑体 Medium" w:hint="eastAsia"/>
                <w:spacing w:val="6"/>
              </w:rPr>
              <w:t>μ</w:t>
            </w:r>
            <w:r>
              <w:rPr>
                <w:rFonts w:eastAsia="思源黑体 Medium" w:hint="eastAsia"/>
                <w:spacing w:val="6"/>
              </w:rPr>
              <w:t>L</w:t>
            </w:r>
            <w:r>
              <w:rPr>
                <w:rFonts w:eastAsia="思源黑体 Medium"/>
                <w:spacing w:val="6"/>
              </w:rPr>
              <w:t>）</w:t>
            </w:r>
            <w:r>
              <w:rPr>
                <w:rFonts w:eastAsia="思源黑体 Medium"/>
                <w:spacing w:val="6"/>
                <w:vertAlign w:val="superscript"/>
              </w:rPr>
              <w:t>3</w:t>
            </w:r>
          </w:p>
        </w:tc>
        <w:tc>
          <w:tcPr>
            <w:tcW w:w="5094" w:type="dxa"/>
            <w:tcBorders>
              <w:tl2br w:val="nil"/>
              <w:tr2bl w:val="nil"/>
            </w:tcBorders>
            <w:shd w:val="clear" w:color="auto" w:fill="FFFFFF"/>
            <w:noWrap/>
            <w:vAlign w:val="center"/>
          </w:tcPr>
          <w:p w14:paraId="754C1535" w14:textId="09A869C5" w:rsidR="00A75A1A" w:rsidRDefault="00685202" w:rsidP="00B20769">
            <w:pPr>
              <w:spacing w:after="0" w:line="240" w:lineRule="exact"/>
              <w:jc w:val="center"/>
              <w:rPr>
                <w:rFonts w:eastAsia="思源黑体 Medium"/>
                <w:spacing w:val="6"/>
              </w:rPr>
            </w:pPr>
            <w:r w:rsidRPr="00685202">
              <w:rPr>
                <w:rFonts w:eastAsia="思源黑体 Medium"/>
                <w:spacing w:val="6"/>
              </w:rPr>
              <w:t xml:space="preserve">{% if </w:t>
            </w:r>
            <w:proofErr w:type="spellStart"/>
            <w:r w:rsidRPr="00685202">
              <w:rPr>
                <w:rFonts w:eastAsia="思源黑体 Medium"/>
                <w:spacing w:val="6"/>
              </w:rPr>
              <w:t>lib_quality_control.lib_dna_qc</w:t>
            </w:r>
            <w:proofErr w:type="spellEnd"/>
            <w:r w:rsidRPr="00685202">
              <w:rPr>
                <w:rFonts w:eastAsia="思源黑体 Medium"/>
                <w:spacing w:val="6"/>
              </w:rPr>
              <w:t xml:space="preserve"> and </w:t>
            </w:r>
            <w:proofErr w:type="spellStart"/>
            <w:r w:rsidRPr="00685202">
              <w:rPr>
                <w:rFonts w:eastAsia="思源黑体 Medium"/>
                <w:spacing w:val="6"/>
              </w:rPr>
              <w:t>lib_quality_control.lib_dna_qc.library_concn</w:t>
            </w:r>
            <w:proofErr w:type="spellEnd"/>
            <w:r w:rsidRPr="00685202">
              <w:rPr>
                <w:rFonts w:eastAsia="思源黑体 Medium"/>
                <w:spacing w:val="6"/>
              </w:rPr>
              <w:t xml:space="preserve"> %}{{lib_quality_control.lib_dna_qc.library_concn|replace(“.00”,</w:t>
            </w:r>
            <w:proofErr w:type="gramStart"/>
            <w:r w:rsidRPr="00685202">
              <w:rPr>
                <w:rFonts w:eastAsia="思源黑体 Medium"/>
                <w:spacing w:val="6"/>
              </w:rPr>
              <w:t>””</w:t>
            </w:r>
            <w:proofErr w:type="gramEnd"/>
            <w:r w:rsidRPr="00685202">
              <w:rPr>
                <w:rFonts w:eastAsia="思源黑体 Medium"/>
                <w:spacing w:val="6"/>
              </w:rPr>
              <w:t>)}}{%endif%}</w:t>
            </w:r>
            <w:r w:rsidR="00A75A1A" w:rsidRPr="0080266F">
              <w:rPr>
                <w:rFonts w:eastAsia="思源黑体 Medium" w:hint="eastAsia"/>
                <w:spacing w:val="6"/>
              </w:rPr>
              <w:t xml:space="preserve"> </w:t>
            </w:r>
            <w:r w:rsidR="00A75A1A">
              <w:rPr>
                <w:rFonts w:eastAsia="思源黑体 Medium" w:hint="eastAsia"/>
                <w:spacing w:val="6"/>
              </w:rPr>
              <w:t>(</w:t>
            </w:r>
            <w:r w:rsidR="00A75A1A">
              <w:rPr>
                <w:rFonts w:eastAsia="思源黑体 Medium" w:hint="eastAsia"/>
                <w:spacing w:val="6"/>
              </w:rPr>
              <w:t>≥</w:t>
            </w:r>
            <w:r w:rsidR="00A75A1A">
              <w:rPr>
                <w:rFonts w:eastAsia="思源黑体 Medium" w:hint="eastAsia"/>
                <w:spacing w:val="6"/>
              </w:rPr>
              <w:t>20)</w:t>
            </w:r>
          </w:p>
        </w:tc>
      </w:tr>
      <w:tr w:rsidR="00A75A1A" w14:paraId="151E0CDA" w14:textId="77777777" w:rsidTr="00B20769">
        <w:trPr>
          <w:trHeight w:val="420"/>
          <w:jc w:val="center"/>
        </w:trPr>
        <w:tc>
          <w:tcPr>
            <w:tcW w:w="9340" w:type="dxa"/>
            <w:gridSpan w:val="2"/>
            <w:tcBorders>
              <w:tl2br w:val="nil"/>
              <w:tr2bl w:val="nil"/>
            </w:tcBorders>
            <w:shd w:val="clear" w:color="auto" w:fill="1E7648"/>
            <w:vAlign w:val="center"/>
          </w:tcPr>
          <w:p w14:paraId="79538B90" w14:textId="77777777" w:rsidR="00A75A1A" w:rsidRDefault="00A75A1A" w:rsidP="00B20769">
            <w:pPr>
              <w:overflowPunct w:val="0"/>
              <w:autoSpaceDE w:val="0"/>
              <w:autoSpaceDN w:val="0"/>
              <w:adjustRightInd w:val="0"/>
              <w:spacing w:after="0"/>
              <w:jc w:val="left"/>
              <w:textAlignment w:val="baseline"/>
              <w:rPr>
                <w:rFonts w:eastAsia="思源黑体 Medium"/>
                <w:spacing w:val="6"/>
              </w:rPr>
            </w:pPr>
            <w:r>
              <w:rPr>
                <w:rFonts w:eastAsia="思源黑体 Medium" w:hint="eastAsia"/>
                <w:color w:val="FFFFFF"/>
                <w:spacing w:val="6"/>
              </w:rPr>
              <w:t>测序质量评估</w:t>
            </w:r>
          </w:p>
        </w:tc>
      </w:tr>
      <w:tr w:rsidR="00A75A1A" w14:paraId="0BFE4176" w14:textId="77777777" w:rsidTr="00B20769">
        <w:trPr>
          <w:trHeight w:val="420"/>
          <w:jc w:val="center"/>
        </w:trPr>
        <w:tc>
          <w:tcPr>
            <w:tcW w:w="4246" w:type="dxa"/>
            <w:tcBorders>
              <w:tl2br w:val="nil"/>
              <w:tr2bl w:val="nil"/>
            </w:tcBorders>
            <w:shd w:val="clear" w:color="auto" w:fill="FFFFFF"/>
            <w:vAlign w:val="center"/>
          </w:tcPr>
          <w:p w14:paraId="3CDFC337"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spacing w:val="6"/>
              </w:rPr>
              <w:t>Q30</w:t>
            </w:r>
            <w:r>
              <w:rPr>
                <w:rFonts w:eastAsia="思源黑体 Medium"/>
                <w:spacing w:val="6"/>
              </w:rPr>
              <w:t>（</w:t>
            </w:r>
            <w:r>
              <w:rPr>
                <w:rFonts w:eastAsia="思源黑体 Medium"/>
                <w:spacing w:val="6"/>
              </w:rPr>
              <w:t>%</w:t>
            </w:r>
            <w:r>
              <w:rPr>
                <w:rFonts w:eastAsia="思源黑体 Medium"/>
                <w:spacing w:val="6"/>
              </w:rPr>
              <w:t>）</w:t>
            </w:r>
            <w:r>
              <w:rPr>
                <w:rFonts w:eastAsia="思源黑体 Medium"/>
                <w:spacing w:val="6"/>
                <w:vertAlign w:val="superscript"/>
              </w:rPr>
              <w:t>4</w:t>
            </w:r>
          </w:p>
        </w:tc>
        <w:tc>
          <w:tcPr>
            <w:tcW w:w="5094" w:type="dxa"/>
            <w:tcBorders>
              <w:tl2br w:val="nil"/>
              <w:tr2bl w:val="nil"/>
            </w:tcBorders>
            <w:shd w:val="clear" w:color="auto" w:fill="FFFFFF"/>
            <w:noWrap/>
            <w:vAlign w:val="center"/>
          </w:tcPr>
          <w:p w14:paraId="6F50DB69" w14:textId="36992CF6" w:rsidR="00A75A1A" w:rsidRDefault="00685202" w:rsidP="00B20769">
            <w:pPr>
              <w:spacing w:after="0" w:line="240" w:lineRule="exact"/>
              <w:jc w:val="center"/>
              <w:rPr>
                <w:rFonts w:eastAsia="思源黑体 Medium"/>
                <w:spacing w:val="6"/>
              </w:rPr>
            </w:pPr>
            <w:r w:rsidRPr="00685202">
              <w:rPr>
                <w:rFonts w:eastAsia="思源黑体 Medium"/>
                <w:spacing w:val="6"/>
              </w:rPr>
              <w:t>{{qc.dna_data_qc.cleandata_q30|replace(“%”,</w:t>
            </w:r>
            <w:proofErr w:type="gramStart"/>
            <w:r w:rsidRPr="00685202">
              <w:rPr>
                <w:rFonts w:eastAsia="思源黑体 Medium"/>
                <w:spacing w:val="6"/>
              </w:rPr>
              <w:t>””</w:t>
            </w:r>
            <w:proofErr w:type="gramEnd"/>
            <w:r w:rsidRPr="00685202">
              <w:rPr>
                <w:rFonts w:eastAsia="思源黑体 Medium"/>
                <w:spacing w:val="6"/>
              </w:rPr>
              <w:t>)}}</w:t>
            </w:r>
            <w:r w:rsidR="00A75A1A" w:rsidRPr="006D6F92">
              <w:rPr>
                <w:rFonts w:eastAsia="思源黑体 Medium"/>
                <w:spacing w:val="6"/>
              </w:rPr>
              <w:t xml:space="preserve"> </w:t>
            </w:r>
            <w:r w:rsidR="00A75A1A">
              <w:rPr>
                <w:rFonts w:eastAsia="思源黑体 Medium" w:hint="eastAsia"/>
                <w:spacing w:val="6"/>
              </w:rPr>
              <w:t>(</w:t>
            </w:r>
            <w:r w:rsidR="00A75A1A">
              <w:rPr>
                <w:rFonts w:eastAsia="思源黑体 Medium" w:hint="eastAsia"/>
                <w:spacing w:val="6"/>
              </w:rPr>
              <w:t>≥</w:t>
            </w:r>
            <w:r w:rsidR="00A75A1A">
              <w:rPr>
                <w:rFonts w:eastAsia="思源黑体 Medium" w:hint="eastAsia"/>
                <w:spacing w:val="6"/>
              </w:rPr>
              <w:t>75)</w:t>
            </w:r>
          </w:p>
        </w:tc>
      </w:tr>
      <w:tr w:rsidR="00A75A1A" w14:paraId="3E4A4B77" w14:textId="77777777" w:rsidTr="00B20769">
        <w:trPr>
          <w:trHeight w:val="420"/>
          <w:jc w:val="center"/>
        </w:trPr>
        <w:tc>
          <w:tcPr>
            <w:tcW w:w="4246" w:type="dxa"/>
            <w:tcBorders>
              <w:tl2br w:val="nil"/>
              <w:tr2bl w:val="nil"/>
            </w:tcBorders>
            <w:shd w:val="clear" w:color="auto" w:fill="FFFFFF"/>
            <w:vAlign w:val="center"/>
          </w:tcPr>
          <w:p w14:paraId="3421F827"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hint="eastAsia"/>
                <w:spacing w:val="6"/>
              </w:rPr>
              <w:t>BRCA</w:t>
            </w:r>
            <w:r>
              <w:rPr>
                <w:rFonts w:eastAsia="思源黑体 Medium" w:hint="eastAsia"/>
                <w:spacing w:val="6"/>
              </w:rPr>
              <w:t>区域覆盖度</w:t>
            </w:r>
            <w:r>
              <w:rPr>
                <w:rFonts w:eastAsia="思源黑体 Medium"/>
                <w:spacing w:val="6"/>
              </w:rPr>
              <w:t>（</w:t>
            </w:r>
            <w:r>
              <w:rPr>
                <w:rFonts w:eastAsia="思源黑体 Medium"/>
                <w:spacing w:val="6"/>
              </w:rPr>
              <w:t>%</w:t>
            </w:r>
            <w:r>
              <w:rPr>
                <w:rFonts w:eastAsia="思源黑体 Medium"/>
                <w:spacing w:val="6"/>
              </w:rPr>
              <w:t>）</w:t>
            </w:r>
            <w:r>
              <w:rPr>
                <w:rFonts w:eastAsia="思源黑体 Medium"/>
                <w:spacing w:val="6"/>
                <w:vertAlign w:val="superscript"/>
              </w:rPr>
              <w:t>5</w:t>
            </w:r>
          </w:p>
        </w:tc>
        <w:tc>
          <w:tcPr>
            <w:tcW w:w="5094" w:type="dxa"/>
            <w:tcBorders>
              <w:tl2br w:val="nil"/>
              <w:tr2bl w:val="nil"/>
            </w:tcBorders>
            <w:shd w:val="clear" w:color="auto" w:fill="FFFFFF"/>
            <w:noWrap/>
            <w:vAlign w:val="center"/>
          </w:tcPr>
          <w:p w14:paraId="1639B10F" w14:textId="13007FD8" w:rsidR="00A75A1A" w:rsidRDefault="00685202" w:rsidP="00B20769">
            <w:pPr>
              <w:spacing w:after="0" w:line="240" w:lineRule="exact"/>
              <w:jc w:val="center"/>
              <w:rPr>
                <w:rFonts w:eastAsia="思源黑体 Medium"/>
                <w:spacing w:val="6"/>
              </w:rPr>
            </w:pPr>
            <w:r w:rsidRPr="00685202">
              <w:rPr>
                <w:rFonts w:eastAsia="思源黑体 Medium"/>
                <w:spacing w:val="6"/>
              </w:rPr>
              <w:t>{{</w:t>
            </w:r>
            <w:proofErr w:type="spellStart"/>
            <w:r w:rsidRPr="00685202">
              <w:rPr>
                <w:rFonts w:eastAsia="思源黑体 Medium"/>
                <w:spacing w:val="6"/>
              </w:rPr>
              <w:t>qc.dna_data_qc.brca_cover_ratio|replace</w:t>
            </w:r>
            <w:proofErr w:type="spellEnd"/>
            <w:r w:rsidRPr="00685202">
              <w:rPr>
                <w:rFonts w:eastAsia="思源黑体 Medium"/>
                <w:spacing w:val="6"/>
              </w:rPr>
              <w:t>(“%”,</w:t>
            </w:r>
            <w:proofErr w:type="gramStart"/>
            <w:r w:rsidRPr="00685202">
              <w:rPr>
                <w:rFonts w:eastAsia="思源黑体 Medium"/>
                <w:spacing w:val="6"/>
              </w:rPr>
              <w:t>””</w:t>
            </w:r>
            <w:proofErr w:type="gramEnd"/>
            <w:r w:rsidRPr="00685202">
              <w:rPr>
                <w:rFonts w:eastAsia="思源黑体 Medium"/>
                <w:spacing w:val="6"/>
              </w:rPr>
              <w:t>)}}</w:t>
            </w:r>
            <w:r w:rsidR="00A75A1A" w:rsidRPr="006D6F92">
              <w:rPr>
                <w:rFonts w:eastAsia="思源黑体 Medium"/>
                <w:spacing w:val="6"/>
              </w:rPr>
              <w:t xml:space="preserve"> </w:t>
            </w:r>
            <w:r w:rsidR="00A75A1A">
              <w:rPr>
                <w:rFonts w:eastAsia="思源黑体 Medium"/>
                <w:spacing w:val="6"/>
              </w:rPr>
              <w:t>(</w:t>
            </w:r>
            <w:r w:rsidR="00A75A1A">
              <w:rPr>
                <w:rFonts w:eastAsia="思源黑体 Medium" w:hint="eastAsia"/>
                <w:spacing w:val="6"/>
              </w:rPr>
              <w:t>≥</w:t>
            </w:r>
            <w:r w:rsidR="00A75A1A">
              <w:rPr>
                <w:rFonts w:eastAsia="思源黑体 Medium" w:hint="eastAsia"/>
                <w:spacing w:val="6"/>
              </w:rPr>
              <w:t>95</w:t>
            </w:r>
            <w:r w:rsidR="00A75A1A">
              <w:rPr>
                <w:rFonts w:eastAsia="思源黑体 Medium"/>
                <w:spacing w:val="6"/>
              </w:rPr>
              <w:t>)</w:t>
            </w:r>
          </w:p>
        </w:tc>
      </w:tr>
      <w:tr w:rsidR="00A75A1A" w14:paraId="57D0E274" w14:textId="77777777" w:rsidTr="00B20769">
        <w:trPr>
          <w:trHeight w:val="420"/>
          <w:jc w:val="center"/>
        </w:trPr>
        <w:tc>
          <w:tcPr>
            <w:tcW w:w="4246" w:type="dxa"/>
            <w:tcBorders>
              <w:tl2br w:val="nil"/>
              <w:tr2bl w:val="nil"/>
            </w:tcBorders>
            <w:shd w:val="clear" w:color="auto" w:fill="FFFFFF"/>
            <w:vAlign w:val="center"/>
          </w:tcPr>
          <w:p w14:paraId="433DE4DA"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hint="eastAsia"/>
                <w:spacing w:val="6"/>
              </w:rPr>
              <w:t>CDS</w:t>
            </w:r>
            <w:r>
              <w:rPr>
                <w:rFonts w:eastAsia="思源黑体 Medium" w:hint="eastAsia"/>
                <w:spacing w:val="6"/>
              </w:rPr>
              <w:t>区域覆盖度</w:t>
            </w:r>
            <w:r>
              <w:rPr>
                <w:rFonts w:eastAsia="思源黑体 Medium"/>
                <w:spacing w:val="6"/>
              </w:rPr>
              <w:t>（</w:t>
            </w:r>
            <w:r>
              <w:rPr>
                <w:rFonts w:eastAsia="思源黑体 Medium"/>
                <w:spacing w:val="6"/>
              </w:rPr>
              <w:t>%</w:t>
            </w:r>
            <w:r>
              <w:rPr>
                <w:rFonts w:eastAsia="思源黑体 Medium"/>
                <w:spacing w:val="6"/>
              </w:rPr>
              <w:t>）</w:t>
            </w:r>
            <w:r>
              <w:rPr>
                <w:rFonts w:eastAsia="思源黑体 Medium"/>
                <w:spacing w:val="6"/>
                <w:vertAlign w:val="superscript"/>
              </w:rPr>
              <w:t>6</w:t>
            </w:r>
          </w:p>
        </w:tc>
        <w:tc>
          <w:tcPr>
            <w:tcW w:w="5094" w:type="dxa"/>
            <w:tcBorders>
              <w:tl2br w:val="nil"/>
              <w:tr2bl w:val="nil"/>
            </w:tcBorders>
            <w:shd w:val="clear" w:color="auto" w:fill="FFFFFF"/>
            <w:noWrap/>
            <w:vAlign w:val="center"/>
          </w:tcPr>
          <w:p w14:paraId="38816A1E" w14:textId="2BB9EF96" w:rsidR="00A75A1A" w:rsidRDefault="00685202" w:rsidP="00B20769">
            <w:pPr>
              <w:spacing w:after="0" w:line="240" w:lineRule="exact"/>
              <w:jc w:val="center"/>
              <w:rPr>
                <w:rFonts w:eastAsia="思源黑体 Medium"/>
                <w:spacing w:val="6"/>
              </w:rPr>
            </w:pPr>
            <w:r w:rsidRPr="00685202">
              <w:rPr>
                <w:rFonts w:eastAsia="思源黑体 Medium"/>
                <w:spacing w:val="6"/>
              </w:rPr>
              <w:t>{{</w:t>
            </w:r>
            <w:proofErr w:type="spellStart"/>
            <w:r w:rsidRPr="00685202">
              <w:rPr>
                <w:rFonts w:eastAsia="思源黑体 Medium"/>
                <w:spacing w:val="6"/>
              </w:rPr>
              <w:t>qc.dna_data_qc.cover_ratio|replace</w:t>
            </w:r>
            <w:proofErr w:type="spellEnd"/>
            <w:r w:rsidRPr="00685202">
              <w:rPr>
                <w:rFonts w:eastAsia="思源黑体 Medium"/>
                <w:spacing w:val="6"/>
              </w:rPr>
              <w:t>(“%”,</w:t>
            </w:r>
            <w:proofErr w:type="gramStart"/>
            <w:r w:rsidRPr="00685202">
              <w:rPr>
                <w:rFonts w:eastAsia="思源黑体 Medium"/>
                <w:spacing w:val="6"/>
              </w:rPr>
              <w:t>””</w:t>
            </w:r>
            <w:proofErr w:type="gramEnd"/>
            <w:r w:rsidRPr="00685202">
              <w:rPr>
                <w:rFonts w:eastAsia="思源黑体 Medium"/>
                <w:spacing w:val="6"/>
              </w:rPr>
              <w:t>)}}</w:t>
            </w:r>
            <w:r w:rsidR="00A75A1A" w:rsidRPr="006D6F92">
              <w:rPr>
                <w:rFonts w:eastAsia="思源黑体 Medium" w:hint="eastAsia"/>
                <w:spacing w:val="6"/>
              </w:rPr>
              <w:t xml:space="preserve"> </w:t>
            </w:r>
            <w:r w:rsidR="00A75A1A">
              <w:rPr>
                <w:rFonts w:eastAsia="思源黑体 Medium" w:hint="eastAsia"/>
                <w:spacing w:val="6"/>
              </w:rPr>
              <w:t>(</w:t>
            </w:r>
            <w:r w:rsidR="00A75A1A">
              <w:rPr>
                <w:rFonts w:eastAsia="思源黑体 Medium" w:hint="eastAsia"/>
                <w:spacing w:val="6"/>
              </w:rPr>
              <w:t>≥</w:t>
            </w:r>
            <w:r w:rsidR="00A75A1A">
              <w:rPr>
                <w:rFonts w:eastAsia="思源黑体 Medium" w:hint="eastAsia"/>
                <w:spacing w:val="6"/>
              </w:rPr>
              <w:t>95)</w:t>
            </w:r>
          </w:p>
        </w:tc>
      </w:tr>
      <w:tr w:rsidR="00A75A1A" w14:paraId="31A06E2D" w14:textId="77777777" w:rsidTr="00B20769">
        <w:trPr>
          <w:trHeight w:val="420"/>
          <w:jc w:val="center"/>
        </w:trPr>
        <w:tc>
          <w:tcPr>
            <w:tcW w:w="4246" w:type="dxa"/>
            <w:tcBorders>
              <w:tl2br w:val="nil"/>
              <w:tr2bl w:val="nil"/>
            </w:tcBorders>
            <w:shd w:val="clear" w:color="auto" w:fill="FFFFFF"/>
            <w:vAlign w:val="center"/>
          </w:tcPr>
          <w:p w14:paraId="038C6904"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hint="eastAsia"/>
                <w:spacing w:val="6"/>
              </w:rPr>
              <w:t>BAF</w:t>
            </w:r>
            <w:r>
              <w:rPr>
                <w:rFonts w:eastAsia="思源黑体 Medium" w:hint="eastAsia"/>
                <w:spacing w:val="6"/>
              </w:rPr>
              <w:t>噪音系数</w:t>
            </w:r>
            <w:r>
              <w:rPr>
                <w:rFonts w:eastAsia="思源黑体 Medium"/>
                <w:spacing w:val="6"/>
                <w:vertAlign w:val="superscript"/>
              </w:rPr>
              <w:t>7</w:t>
            </w:r>
          </w:p>
        </w:tc>
        <w:tc>
          <w:tcPr>
            <w:tcW w:w="5094" w:type="dxa"/>
            <w:tcBorders>
              <w:tl2br w:val="nil"/>
              <w:tr2bl w:val="nil"/>
            </w:tcBorders>
            <w:shd w:val="clear" w:color="auto" w:fill="FFFFFF"/>
            <w:noWrap/>
            <w:vAlign w:val="center"/>
          </w:tcPr>
          <w:p w14:paraId="3CA56F02" w14:textId="4FE087E6" w:rsidR="00A75A1A" w:rsidRDefault="00685202" w:rsidP="00B20769">
            <w:pPr>
              <w:spacing w:after="0" w:line="240" w:lineRule="exact"/>
              <w:jc w:val="center"/>
              <w:rPr>
                <w:rFonts w:eastAsia="思源黑体 Medium"/>
                <w:spacing w:val="6"/>
              </w:rPr>
            </w:pPr>
            <w:r w:rsidRPr="00685202">
              <w:rPr>
                <w:rFonts w:eastAsia="思源黑体 Medium"/>
                <w:spacing w:val="6"/>
              </w:rPr>
              <w:t>{{</w:t>
            </w:r>
            <w:proofErr w:type="spellStart"/>
            <w:r w:rsidRPr="00685202">
              <w:rPr>
                <w:rFonts w:eastAsia="思源黑体 Medium"/>
                <w:spacing w:val="6"/>
              </w:rPr>
              <w:t>qc.dna_data_qc.baf_noise_num</w:t>
            </w:r>
            <w:proofErr w:type="spellEnd"/>
            <w:r w:rsidRPr="00685202">
              <w:rPr>
                <w:rFonts w:eastAsia="思源黑体 Medium"/>
                <w:spacing w:val="6"/>
              </w:rPr>
              <w:t>}}</w:t>
            </w:r>
            <w:r w:rsidR="00A75A1A" w:rsidRPr="006D6F92">
              <w:rPr>
                <w:rFonts w:eastAsia="思源黑体 Medium"/>
                <w:spacing w:val="6"/>
              </w:rPr>
              <w:t xml:space="preserve"> </w:t>
            </w:r>
            <w:r w:rsidR="00A75A1A">
              <w:rPr>
                <w:rFonts w:eastAsia="思源黑体 Medium"/>
                <w:spacing w:val="6"/>
              </w:rPr>
              <w:t>(</w:t>
            </w:r>
            <w:r w:rsidR="00A75A1A">
              <w:rPr>
                <w:rFonts w:eastAsia="思源黑体 Medium" w:hint="eastAsia"/>
                <w:spacing w:val="6"/>
              </w:rPr>
              <w:t>≤</w:t>
            </w:r>
            <w:r w:rsidR="00A75A1A">
              <w:rPr>
                <w:rFonts w:eastAsia="思源黑体 Medium" w:hint="eastAsia"/>
                <w:spacing w:val="6"/>
              </w:rPr>
              <w:t>0.05</w:t>
            </w:r>
            <w:r w:rsidR="00A75A1A">
              <w:rPr>
                <w:rFonts w:eastAsia="思源黑体 Medium"/>
                <w:spacing w:val="6"/>
              </w:rPr>
              <w:t>)</w:t>
            </w:r>
          </w:p>
        </w:tc>
      </w:tr>
      <w:tr w:rsidR="00A75A1A" w14:paraId="367C44B0" w14:textId="77777777" w:rsidTr="00B20769">
        <w:trPr>
          <w:trHeight w:val="420"/>
          <w:jc w:val="center"/>
        </w:trPr>
        <w:tc>
          <w:tcPr>
            <w:tcW w:w="4246" w:type="dxa"/>
            <w:tcBorders>
              <w:tl2br w:val="nil"/>
              <w:tr2bl w:val="nil"/>
            </w:tcBorders>
            <w:shd w:val="clear" w:color="auto" w:fill="FFFFFF"/>
            <w:vAlign w:val="bottom"/>
          </w:tcPr>
          <w:p w14:paraId="72AF9501"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hint="eastAsia"/>
                <w:spacing w:val="6"/>
              </w:rPr>
              <w:t>深度噪音系数</w:t>
            </w:r>
            <w:r>
              <w:rPr>
                <w:rFonts w:eastAsia="思源黑体 Medium"/>
                <w:spacing w:val="6"/>
                <w:vertAlign w:val="superscript"/>
              </w:rPr>
              <w:t>8</w:t>
            </w:r>
          </w:p>
        </w:tc>
        <w:tc>
          <w:tcPr>
            <w:tcW w:w="5094" w:type="dxa"/>
            <w:tcBorders>
              <w:tl2br w:val="nil"/>
              <w:tr2bl w:val="nil"/>
            </w:tcBorders>
            <w:shd w:val="clear" w:color="auto" w:fill="FFFFFF"/>
            <w:noWrap/>
            <w:vAlign w:val="center"/>
          </w:tcPr>
          <w:p w14:paraId="54F42D57" w14:textId="59206B4A" w:rsidR="00A75A1A" w:rsidRDefault="00685202" w:rsidP="00B20769">
            <w:pPr>
              <w:spacing w:after="0" w:line="240" w:lineRule="exact"/>
              <w:jc w:val="center"/>
              <w:rPr>
                <w:rFonts w:eastAsia="思源黑体 Medium"/>
                <w:spacing w:val="6"/>
              </w:rPr>
            </w:pPr>
            <w:r w:rsidRPr="00685202">
              <w:rPr>
                <w:rFonts w:eastAsia="思源黑体 Medium"/>
                <w:spacing w:val="6"/>
              </w:rPr>
              <w:t>{{</w:t>
            </w:r>
            <w:proofErr w:type="spellStart"/>
            <w:r w:rsidRPr="00685202">
              <w:rPr>
                <w:rFonts w:eastAsia="思源黑体 Medium"/>
                <w:spacing w:val="6"/>
              </w:rPr>
              <w:t>qc.dna_data_qc.depth_noise_num</w:t>
            </w:r>
            <w:proofErr w:type="spellEnd"/>
            <w:r w:rsidRPr="00685202">
              <w:rPr>
                <w:rFonts w:eastAsia="思源黑体 Medium"/>
                <w:spacing w:val="6"/>
              </w:rPr>
              <w:t>}}</w:t>
            </w:r>
            <w:r w:rsidR="00A75A1A" w:rsidRPr="006D6F92">
              <w:rPr>
                <w:rFonts w:eastAsia="思源黑体 Medium" w:hint="eastAsia"/>
                <w:spacing w:val="6"/>
              </w:rPr>
              <w:t xml:space="preserve"> </w:t>
            </w:r>
            <w:r w:rsidR="00A75A1A">
              <w:rPr>
                <w:rFonts w:eastAsia="思源黑体 Medium" w:hint="eastAsia"/>
                <w:spacing w:val="6"/>
              </w:rPr>
              <w:t>(</w:t>
            </w:r>
            <w:r w:rsidR="00A75A1A">
              <w:rPr>
                <w:rFonts w:eastAsia="思源黑体 Medium" w:hint="eastAsia"/>
                <w:spacing w:val="6"/>
              </w:rPr>
              <w:t>≤</w:t>
            </w:r>
            <w:r w:rsidR="00A75A1A">
              <w:rPr>
                <w:rFonts w:eastAsia="思源黑体 Medium" w:hint="eastAsia"/>
                <w:spacing w:val="6"/>
              </w:rPr>
              <w:t>0.35)</w:t>
            </w:r>
          </w:p>
        </w:tc>
      </w:tr>
      <w:tr w:rsidR="00A75A1A" w14:paraId="0B4FAC5C" w14:textId="77777777" w:rsidTr="00B20769">
        <w:trPr>
          <w:trHeight w:val="420"/>
          <w:jc w:val="center"/>
        </w:trPr>
        <w:tc>
          <w:tcPr>
            <w:tcW w:w="9340" w:type="dxa"/>
            <w:gridSpan w:val="2"/>
            <w:tcBorders>
              <w:tl2br w:val="nil"/>
              <w:tr2bl w:val="nil"/>
            </w:tcBorders>
            <w:shd w:val="clear" w:color="auto" w:fill="1E7648"/>
            <w:vAlign w:val="center"/>
          </w:tcPr>
          <w:p w14:paraId="5863E4DC" w14:textId="77777777" w:rsidR="00A75A1A" w:rsidRDefault="00A75A1A" w:rsidP="00B20769">
            <w:pPr>
              <w:overflowPunct w:val="0"/>
              <w:autoSpaceDE w:val="0"/>
              <w:autoSpaceDN w:val="0"/>
              <w:adjustRightInd w:val="0"/>
              <w:spacing w:after="0"/>
              <w:jc w:val="left"/>
              <w:textAlignment w:val="baseline"/>
              <w:rPr>
                <w:rFonts w:eastAsia="思源黑体 Medium"/>
                <w:spacing w:val="6"/>
              </w:rPr>
            </w:pPr>
            <w:r>
              <w:rPr>
                <w:rFonts w:eastAsia="思源黑体 Medium" w:hint="eastAsia"/>
                <w:color w:val="FFFFFF"/>
                <w:spacing w:val="6"/>
              </w:rPr>
              <w:t>综合评估</w:t>
            </w:r>
          </w:p>
        </w:tc>
      </w:tr>
      <w:tr w:rsidR="00685202" w14:paraId="33DDB327" w14:textId="77777777" w:rsidTr="00B20769">
        <w:trPr>
          <w:trHeight w:val="420"/>
          <w:jc w:val="center"/>
        </w:trPr>
        <w:tc>
          <w:tcPr>
            <w:tcW w:w="4246" w:type="dxa"/>
            <w:tcBorders>
              <w:tl2br w:val="nil"/>
              <w:tr2bl w:val="nil"/>
            </w:tcBorders>
            <w:shd w:val="clear" w:color="auto" w:fill="FFFFFF"/>
            <w:vAlign w:val="center"/>
          </w:tcPr>
          <w:p w14:paraId="0A93F022" w14:textId="77777777" w:rsidR="00685202" w:rsidRDefault="00685202" w:rsidP="00685202">
            <w:pPr>
              <w:overflowPunct w:val="0"/>
              <w:autoSpaceDE w:val="0"/>
              <w:autoSpaceDN w:val="0"/>
              <w:adjustRightInd w:val="0"/>
              <w:spacing w:after="0"/>
              <w:jc w:val="center"/>
              <w:textAlignment w:val="baseline"/>
              <w:rPr>
                <w:rFonts w:eastAsia="思源黑体 Medium"/>
                <w:spacing w:val="6"/>
              </w:rPr>
            </w:pPr>
            <w:r>
              <w:rPr>
                <w:rFonts w:eastAsia="思源黑体 Medium"/>
                <w:spacing w:val="6"/>
              </w:rPr>
              <w:t>综合评估</w:t>
            </w:r>
            <w:r>
              <w:rPr>
                <w:rFonts w:eastAsia="思源黑体 Medium" w:hint="eastAsia"/>
                <w:spacing w:val="6"/>
                <w:vertAlign w:val="superscript"/>
              </w:rPr>
              <w:t>9</w:t>
            </w:r>
          </w:p>
        </w:tc>
        <w:tc>
          <w:tcPr>
            <w:tcW w:w="5094" w:type="dxa"/>
            <w:tcBorders>
              <w:tl2br w:val="nil"/>
              <w:tr2bl w:val="nil"/>
            </w:tcBorders>
            <w:shd w:val="clear" w:color="auto" w:fill="FFFFFF"/>
            <w:noWrap/>
            <w:vAlign w:val="center"/>
          </w:tcPr>
          <w:p w14:paraId="5A670182"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yellow"/>
              </w:rPr>
              <w:t>{%p</w:t>
            </w:r>
            <w:r w:rsidRPr="00C76AD5">
              <w:rPr>
                <w:rFonts w:eastAsia="思源黑体 Medium"/>
                <w:spacing w:val="6"/>
                <w:highlight w:val="yellow"/>
              </w:rPr>
              <w:t xml:space="preserve"> if qc.dna_data_</w:t>
            </w:r>
            <w:proofErr w:type="gramStart"/>
            <w:r w:rsidRPr="00C76AD5">
              <w:rPr>
                <w:rFonts w:eastAsia="思源黑体 Medium"/>
                <w:spacing w:val="6"/>
                <w:highlight w:val="yellow"/>
              </w:rPr>
              <w:t>qc.cleandata</w:t>
            </w:r>
            <w:proofErr w:type="gramEnd"/>
            <w:r w:rsidRPr="00C76AD5">
              <w:rPr>
                <w:rFonts w:eastAsia="思源黑体 Medium"/>
                <w:spacing w:val="6"/>
                <w:highlight w:val="yellow"/>
              </w:rPr>
              <w:t xml:space="preserve">_q30_num &gt;=0.75 and </w:t>
            </w:r>
            <w:proofErr w:type="spellStart"/>
            <w:r w:rsidRPr="00C76AD5">
              <w:rPr>
                <w:rFonts w:eastAsia="思源黑体 Medium"/>
                <w:spacing w:val="6"/>
                <w:highlight w:val="yellow"/>
              </w:rPr>
              <w:t>qc.dna_data_qc.brca_cover_ratio_num</w:t>
            </w:r>
            <w:proofErr w:type="spellEnd"/>
            <w:r w:rsidRPr="00C76AD5">
              <w:rPr>
                <w:rFonts w:eastAsia="思源黑体 Medium" w:hint="eastAsia"/>
                <w:spacing w:val="6"/>
                <w:highlight w:val="yellow"/>
              </w:rPr>
              <w:t xml:space="preserve"> </w:t>
            </w:r>
            <w:r w:rsidRPr="00C76AD5">
              <w:rPr>
                <w:rFonts w:eastAsia="思源黑体 Medium"/>
                <w:spacing w:val="6"/>
                <w:highlight w:val="yellow"/>
              </w:rPr>
              <w:t xml:space="preserve">&gt;=0.95 and </w:t>
            </w:r>
            <w:proofErr w:type="spellStart"/>
            <w:r w:rsidRPr="00C76AD5">
              <w:rPr>
                <w:rFonts w:eastAsia="思源黑体 Medium"/>
                <w:spacing w:val="6"/>
                <w:highlight w:val="yellow"/>
              </w:rPr>
              <w:t>qc.dna_data_qc.cover_ratio_num</w:t>
            </w:r>
            <w:proofErr w:type="spellEnd"/>
            <w:r w:rsidRPr="00C76AD5">
              <w:rPr>
                <w:rFonts w:eastAsia="思源黑体 Medium" w:hint="eastAsia"/>
                <w:spacing w:val="6"/>
                <w:highlight w:val="yellow"/>
              </w:rPr>
              <w:t xml:space="preserve"> </w:t>
            </w:r>
            <w:r w:rsidRPr="00C76AD5">
              <w:rPr>
                <w:rFonts w:eastAsia="思源黑体 Medium"/>
                <w:spacing w:val="6"/>
                <w:highlight w:val="yellow"/>
              </w:rPr>
              <w:t xml:space="preserve">&gt;=0.95 and </w:t>
            </w:r>
            <w:proofErr w:type="spellStart"/>
            <w:r w:rsidRPr="00C76AD5">
              <w:rPr>
                <w:rFonts w:eastAsia="思源黑体 Medium"/>
                <w:spacing w:val="6"/>
                <w:highlight w:val="yellow"/>
              </w:rPr>
              <w:t>qc.dna_data_qc.baf_noise_num</w:t>
            </w:r>
            <w:proofErr w:type="spellEnd"/>
            <w:r w:rsidRPr="00C76AD5">
              <w:rPr>
                <w:rFonts w:eastAsia="思源黑体 Medium" w:hint="eastAsia"/>
                <w:spacing w:val="6"/>
                <w:highlight w:val="yellow"/>
              </w:rPr>
              <w:t xml:space="preserve"> </w:t>
            </w:r>
            <w:r w:rsidRPr="00C76AD5">
              <w:rPr>
                <w:rFonts w:eastAsia="思源黑体 Medium"/>
                <w:spacing w:val="6"/>
                <w:highlight w:val="yellow"/>
              </w:rPr>
              <w:t xml:space="preserve">&lt;=0.05 and </w:t>
            </w:r>
            <w:proofErr w:type="spellStart"/>
            <w:r w:rsidRPr="00C76AD5">
              <w:rPr>
                <w:rFonts w:eastAsia="思源黑体 Medium"/>
                <w:spacing w:val="6"/>
                <w:highlight w:val="yellow"/>
              </w:rPr>
              <w:t>qc.dna_data_qc.depth_noise_num</w:t>
            </w:r>
            <w:proofErr w:type="spellEnd"/>
            <w:r w:rsidRPr="00C76AD5">
              <w:rPr>
                <w:rFonts w:eastAsia="思源黑体 Medium"/>
                <w:spacing w:val="6"/>
                <w:highlight w:val="yellow"/>
              </w:rPr>
              <w:t xml:space="preserve"> &lt;=0.35</w:t>
            </w:r>
            <w:r>
              <w:rPr>
                <w:rFonts w:eastAsia="思源黑体 Medium"/>
                <w:spacing w:val="6"/>
                <w:highlight w:val="yellow"/>
              </w:rPr>
              <w:t>%</w:t>
            </w:r>
            <w:r w:rsidRPr="00C76AD5">
              <w:rPr>
                <w:rFonts w:eastAsia="思源黑体 Medium" w:hint="eastAsia"/>
                <w:spacing w:val="6"/>
                <w:highlight w:val="yellow"/>
              </w:rPr>
              <w:t>}</w:t>
            </w:r>
          </w:p>
          <w:p w14:paraId="3CB1C8C5"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green"/>
              </w:rPr>
              <w:t>{%p</w:t>
            </w:r>
            <w:r w:rsidRPr="00C76AD5">
              <w:rPr>
                <w:rFonts w:eastAsia="思源黑体 Medium"/>
                <w:spacing w:val="6"/>
                <w:highlight w:val="green"/>
              </w:rPr>
              <w:t xml:space="preserve"> if </w:t>
            </w:r>
            <w:proofErr w:type="spellStart"/>
            <w:proofErr w:type="gramStart"/>
            <w:r w:rsidRPr="00C76AD5">
              <w:rPr>
                <w:rFonts w:eastAsia="思源黑体 Medium"/>
                <w:spacing w:val="6"/>
                <w:highlight w:val="green"/>
              </w:rPr>
              <w:t>sample.tumor</w:t>
            </w:r>
            <w:proofErr w:type="gramEnd"/>
            <w:r w:rsidRPr="00C76AD5">
              <w:rPr>
                <w:rFonts w:eastAsia="思源黑体 Medium"/>
                <w:spacing w:val="6"/>
                <w:highlight w:val="green"/>
              </w:rPr>
              <w:t>_content</w:t>
            </w:r>
            <w:proofErr w:type="spellEnd"/>
            <w:r w:rsidRPr="00C76AD5">
              <w:rPr>
                <w:rFonts w:eastAsia="思源黑体 Medium"/>
                <w:spacing w:val="6"/>
                <w:highlight w:val="green"/>
              </w:rPr>
              <w:t>%}</w:t>
            </w:r>
          </w:p>
          <w:p w14:paraId="0B7000AA" w14:textId="77777777" w:rsidR="00685202" w:rsidRDefault="00685202" w:rsidP="00685202">
            <w:pPr>
              <w:spacing w:after="0" w:line="240" w:lineRule="exact"/>
              <w:jc w:val="center"/>
              <w:rPr>
                <w:rFonts w:eastAsia="思源黑体 Medium"/>
                <w:spacing w:val="6"/>
              </w:rPr>
            </w:pPr>
            <w:r>
              <w:rPr>
                <w:rFonts w:eastAsia="思源黑体 Medium"/>
                <w:spacing w:val="6"/>
                <w:highlight w:val="cyan"/>
              </w:rPr>
              <w:t>{%p</w:t>
            </w:r>
            <w:r w:rsidRPr="00C76AD5">
              <w:rPr>
                <w:rFonts w:eastAsia="思源黑体 Medium"/>
                <w:spacing w:val="6"/>
                <w:highlight w:val="cyan"/>
              </w:rPr>
              <w:t xml:space="preserve"> if</w:t>
            </w:r>
            <w:r>
              <w:rPr>
                <w:rFonts w:eastAsia="思源黑体 Medium"/>
                <w:spacing w:val="6"/>
                <w:highlight w:val="cyan"/>
              </w:rPr>
              <w:t xml:space="preserve"> </w:t>
            </w:r>
            <w:proofErr w:type="spellStart"/>
            <w:r w:rsidRPr="00C76AD5">
              <w:rPr>
                <w:rFonts w:eastAsia="思源黑体 Medium"/>
                <w:spacing w:val="6"/>
                <w:highlight w:val="cyan"/>
              </w:rPr>
              <w:t>lib_quality_control.lib_dna_qc</w:t>
            </w:r>
            <w:proofErr w:type="spellEnd"/>
            <w:r>
              <w:rPr>
                <w:rFonts w:eastAsia="思源黑体 Medium"/>
                <w:spacing w:val="6"/>
                <w:highlight w:val="cyan"/>
              </w:rPr>
              <w:t xml:space="preserve"> and</w:t>
            </w:r>
            <w:r w:rsidRPr="00C76AD5">
              <w:rPr>
                <w:rFonts w:eastAsia="思源黑体 Medium"/>
                <w:spacing w:val="6"/>
                <w:highlight w:val="cyan"/>
              </w:rPr>
              <w:t xml:space="preserve"> </w:t>
            </w:r>
            <w:proofErr w:type="spellStart"/>
            <w:r w:rsidRPr="00C76AD5">
              <w:rPr>
                <w:rFonts w:eastAsia="思源黑体 Medium"/>
                <w:spacing w:val="6"/>
                <w:highlight w:val="cyan"/>
              </w:rPr>
              <w:t>lib_quality_control.lib_dna_qc.dna_qty</w:t>
            </w:r>
            <w:proofErr w:type="spellEnd"/>
            <w:r w:rsidRPr="00C76AD5">
              <w:rPr>
                <w:rFonts w:eastAsia="思源黑体 Medium"/>
                <w:spacing w:val="6"/>
                <w:highlight w:val="cyan"/>
              </w:rPr>
              <w:t>%}</w:t>
            </w:r>
          </w:p>
          <w:p w14:paraId="62D63E17"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magenta"/>
              </w:rPr>
              <w:t>{%p</w:t>
            </w:r>
            <w:r w:rsidRPr="00C76AD5">
              <w:rPr>
                <w:rFonts w:eastAsia="思源黑体 Medium"/>
                <w:spacing w:val="6"/>
                <w:highlight w:val="magenta"/>
              </w:rPr>
              <w:t xml:space="preserve"> </w:t>
            </w:r>
            <w:r w:rsidRPr="00C76AD5">
              <w:rPr>
                <w:rFonts w:eastAsia="思源黑体 Medium" w:hint="eastAsia"/>
                <w:spacing w:val="6"/>
                <w:highlight w:val="magenta"/>
              </w:rPr>
              <w:t>if</w:t>
            </w:r>
            <w:r>
              <w:rPr>
                <w:rFonts w:eastAsia="思源黑体 Medium"/>
                <w:spacing w:val="6"/>
                <w:highlight w:val="magenta"/>
              </w:rPr>
              <w:t xml:space="preserve"> </w:t>
            </w:r>
            <w:proofErr w:type="spellStart"/>
            <w:r w:rsidRPr="00C76AD5">
              <w:rPr>
                <w:rFonts w:eastAsia="思源黑体 Medium"/>
                <w:spacing w:val="6"/>
                <w:highlight w:val="magenta"/>
              </w:rPr>
              <w:t>lib_quality_control.lib_dna_qc</w:t>
            </w:r>
            <w:proofErr w:type="spellEnd"/>
            <w:r>
              <w:rPr>
                <w:rFonts w:eastAsia="思源黑体 Medium"/>
                <w:spacing w:val="6"/>
                <w:highlight w:val="magenta"/>
              </w:rPr>
              <w:t xml:space="preserve"> and</w:t>
            </w:r>
            <w:r w:rsidRPr="00C76AD5">
              <w:rPr>
                <w:rFonts w:eastAsia="思源黑体 Medium"/>
                <w:spacing w:val="6"/>
                <w:highlight w:val="magenta"/>
              </w:rPr>
              <w:t xml:space="preserve"> </w:t>
            </w:r>
            <w:proofErr w:type="spellStart"/>
            <w:r w:rsidRPr="00C76AD5">
              <w:rPr>
                <w:rFonts w:eastAsia="思源黑体 Medium"/>
                <w:spacing w:val="6"/>
                <w:highlight w:val="magenta"/>
              </w:rPr>
              <w:t>lib_quality_control.lib_dna_</w:t>
            </w:r>
            <w:proofErr w:type="gramStart"/>
            <w:r w:rsidRPr="00C76AD5">
              <w:rPr>
                <w:rFonts w:eastAsia="思源黑体 Medium"/>
                <w:spacing w:val="6"/>
                <w:highlight w:val="magenta"/>
              </w:rPr>
              <w:t>qc.library</w:t>
            </w:r>
            <w:proofErr w:type="gramEnd"/>
            <w:r w:rsidRPr="00C76AD5">
              <w:rPr>
                <w:rFonts w:eastAsia="思源黑体 Medium"/>
                <w:spacing w:val="6"/>
                <w:highlight w:val="magenta"/>
              </w:rPr>
              <w:t>_concn</w:t>
            </w:r>
            <w:proofErr w:type="spellEnd"/>
            <w:r w:rsidRPr="00C76AD5">
              <w:rPr>
                <w:rFonts w:eastAsia="思源黑体 Medium" w:hint="eastAsia"/>
                <w:spacing w:val="6"/>
                <w:highlight w:val="magenta"/>
              </w:rPr>
              <w:t xml:space="preserve"> </w:t>
            </w:r>
            <w:r w:rsidRPr="00C76AD5">
              <w:rPr>
                <w:rFonts w:eastAsia="思源黑体 Medium"/>
                <w:spacing w:val="6"/>
                <w:highlight w:val="magenta"/>
              </w:rPr>
              <w:t>%</w:t>
            </w:r>
            <w:r w:rsidRPr="00C76AD5">
              <w:rPr>
                <w:rFonts w:eastAsia="思源黑体 Medium" w:hint="eastAsia"/>
                <w:spacing w:val="6"/>
                <w:highlight w:val="magenta"/>
              </w:rPr>
              <w:t>}</w:t>
            </w:r>
          </w:p>
          <w:p w14:paraId="5018EB5F" w14:textId="77777777" w:rsidR="00685202" w:rsidRDefault="00685202" w:rsidP="00685202">
            <w:pPr>
              <w:spacing w:after="0" w:line="240" w:lineRule="exact"/>
              <w:jc w:val="center"/>
              <w:rPr>
                <w:rFonts w:eastAsia="思源黑体 Medium"/>
                <w:spacing w:val="6"/>
              </w:rPr>
            </w:pPr>
            <w:r>
              <w:rPr>
                <w:rFonts w:eastAsia="思源黑体 Medium"/>
                <w:spacing w:val="6"/>
              </w:rPr>
              <w:t>{%</w:t>
            </w:r>
            <w:r w:rsidRPr="0017430F">
              <w:rPr>
                <w:rFonts w:eastAsia="思源黑体 Medium"/>
                <w:spacing w:val="6"/>
              </w:rPr>
              <w:t xml:space="preserve"> if</w:t>
            </w:r>
            <w:r w:rsidRPr="0017430F">
              <w:rPr>
                <w:rFonts w:eastAsia="思源黑体 Medium" w:hint="eastAsia"/>
                <w:spacing w:val="6"/>
              </w:rPr>
              <w:t xml:space="preserve"> </w:t>
            </w:r>
            <w:proofErr w:type="spellStart"/>
            <w:r w:rsidRPr="0017430F">
              <w:rPr>
                <w:rFonts w:eastAsia="思源黑体 Medium"/>
                <w:spacing w:val="6"/>
              </w:rPr>
              <w:t>sample.tumor_content</w:t>
            </w:r>
            <w:proofErr w:type="spellEnd"/>
            <w:r w:rsidRPr="0017430F">
              <w:rPr>
                <w:rFonts w:eastAsia="思源黑体 Medium"/>
                <w:spacing w:val="6"/>
              </w:rPr>
              <w:t xml:space="preserve"> |replace(“%”,</w:t>
            </w:r>
            <w:proofErr w:type="gramStart"/>
            <w:r w:rsidRPr="0017430F">
              <w:rPr>
                <w:rFonts w:eastAsia="思源黑体 Medium"/>
                <w:spacing w:val="6"/>
              </w:rPr>
              <w:t>””</w:t>
            </w:r>
            <w:proofErr w:type="gramEnd"/>
            <w:r w:rsidRPr="0017430F">
              <w:rPr>
                <w:rFonts w:eastAsia="思源黑体 Medium"/>
                <w:spacing w:val="6"/>
              </w:rPr>
              <w:t xml:space="preserve">)|float &gt;=30 and </w:t>
            </w:r>
            <w:proofErr w:type="spellStart"/>
            <w:r w:rsidRPr="0017430F">
              <w:rPr>
                <w:rFonts w:eastAsia="思源黑体 Medium"/>
                <w:spacing w:val="6"/>
              </w:rPr>
              <w:t>lib_quality_control.lib_dna_qc.dna_qty</w:t>
            </w:r>
            <w:proofErr w:type="spellEnd"/>
            <w:r w:rsidRPr="0017430F">
              <w:rPr>
                <w:rFonts w:eastAsia="思源黑体 Medium"/>
                <w:spacing w:val="6"/>
              </w:rPr>
              <w:t xml:space="preserve"> |float &gt;=50 and </w:t>
            </w:r>
            <w:proofErr w:type="spellStart"/>
            <w:r w:rsidRPr="0017430F">
              <w:rPr>
                <w:rFonts w:eastAsia="思源黑体 Medium"/>
                <w:spacing w:val="6"/>
              </w:rPr>
              <w:t>lib_quality_control.lib_dna_qc.library_concn|float</w:t>
            </w:r>
            <w:proofErr w:type="spellEnd"/>
            <w:r w:rsidRPr="0017430F">
              <w:rPr>
                <w:rFonts w:eastAsia="思源黑体 Medium"/>
                <w:spacing w:val="6"/>
              </w:rPr>
              <w:t xml:space="preserve"> &gt;= 20%}</w:t>
            </w:r>
            <w:r w:rsidRPr="0017430F">
              <w:rPr>
                <w:rFonts w:eastAsia="思源黑体 Medium" w:hint="eastAsia"/>
                <w:b/>
                <w:bCs/>
                <w:spacing w:val="6"/>
              </w:rPr>
              <w:t>合格</w:t>
            </w:r>
            <w:r>
              <w:rPr>
                <w:rFonts w:eastAsia="思源黑体 Medium" w:hint="eastAsia"/>
                <w:spacing w:val="6"/>
              </w:rPr>
              <w:t>{%</w:t>
            </w:r>
            <w:r w:rsidRPr="0017430F">
              <w:rPr>
                <w:rFonts w:eastAsia="思源黑体 Medium"/>
                <w:spacing w:val="6"/>
              </w:rPr>
              <w:t xml:space="preserve"> else%}</w:t>
            </w:r>
            <w:r w:rsidRPr="0017430F">
              <w:rPr>
                <w:rFonts w:eastAsia="思源黑体 Medium" w:hint="eastAsia"/>
                <w:b/>
                <w:bCs/>
                <w:spacing w:val="6"/>
              </w:rPr>
              <w:t>风险</w:t>
            </w:r>
            <w:r>
              <w:rPr>
                <w:rFonts w:eastAsia="思源黑体 Medium" w:hint="eastAsia"/>
                <w:spacing w:val="6"/>
              </w:rPr>
              <w:t>{%</w:t>
            </w:r>
            <w:r w:rsidRPr="0017430F">
              <w:rPr>
                <w:rFonts w:eastAsia="思源黑体 Medium"/>
                <w:spacing w:val="6"/>
              </w:rPr>
              <w:t xml:space="preserve"> endif%}</w:t>
            </w:r>
          </w:p>
          <w:p w14:paraId="670A6E61"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magenta"/>
              </w:rPr>
              <w:t>{%p</w:t>
            </w:r>
            <w:r w:rsidRPr="00B302E8">
              <w:rPr>
                <w:rFonts w:eastAsia="思源黑体 Medium" w:hint="eastAsia"/>
                <w:spacing w:val="6"/>
                <w:highlight w:val="magenta"/>
              </w:rPr>
              <w:t xml:space="preserve"> </w:t>
            </w:r>
            <w:r w:rsidRPr="00B302E8">
              <w:rPr>
                <w:rFonts w:eastAsia="思源黑体 Medium"/>
                <w:spacing w:val="6"/>
                <w:highlight w:val="magenta"/>
              </w:rPr>
              <w:t>else%}</w:t>
            </w:r>
          </w:p>
          <w:p w14:paraId="16397B66" w14:textId="77777777" w:rsidR="00685202" w:rsidRPr="003B27D1" w:rsidRDefault="00685202" w:rsidP="00685202">
            <w:pPr>
              <w:spacing w:after="0" w:line="240" w:lineRule="exact"/>
              <w:jc w:val="center"/>
              <w:rPr>
                <w:rFonts w:eastAsia="思源黑体 Medium"/>
                <w:spacing w:val="6"/>
              </w:rPr>
            </w:pPr>
            <w:r>
              <w:rPr>
                <w:rFonts w:eastAsia="思源黑体 Medium"/>
                <w:spacing w:val="6"/>
              </w:rPr>
              <w:t>{%</w:t>
            </w:r>
            <w:r w:rsidRPr="0017430F">
              <w:rPr>
                <w:rFonts w:eastAsia="思源黑体 Medium"/>
                <w:spacing w:val="6"/>
              </w:rPr>
              <w:t xml:space="preserve"> if</w:t>
            </w:r>
            <w:r w:rsidRPr="0017430F">
              <w:rPr>
                <w:rFonts w:eastAsia="思源黑体 Medium" w:hint="eastAsia"/>
                <w:spacing w:val="6"/>
              </w:rPr>
              <w:t xml:space="preserve"> </w:t>
            </w:r>
            <w:proofErr w:type="spellStart"/>
            <w:r w:rsidRPr="0017430F">
              <w:rPr>
                <w:rFonts w:eastAsia="思源黑体 Medium"/>
                <w:spacing w:val="6"/>
              </w:rPr>
              <w:t>sample.tumor_content</w:t>
            </w:r>
            <w:proofErr w:type="spellEnd"/>
            <w:r w:rsidRPr="0017430F">
              <w:rPr>
                <w:rFonts w:eastAsia="思源黑体 Medium"/>
                <w:spacing w:val="6"/>
              </w:rPr>
              <w:t xml:space="preserve"> |replace(“%”,</w:t>
            </w:r>
            <w:proofErr w:type="gramStart"/>
            <w:r w:rsidRPr="0017430F">
              <w:rPr>
                <w:rFonts w:eastAsia="思源黑体 Medium"/>
                <w:spacing w:val="6"/>
              </w:rPr>
              <w:t>””</w:t>
            </w:r>
            <w:proofErr w:type="gramEnd"/>
            <w:r w:rsidRPr="0017430F">
              <w:rPr>
                <w:rFonts w:eastAsia="思源黑体 Medium"/>
                <w:spacing w:val="6"/>
              </w:rPr>
              <w:t xml:space="preserve">)|float &gt;=30 and </w:t>
            </w:r>
            <w:proofErr w:type="spellStart"/>
            <w:r w:rsidRPr="0017430F">
              <w:rPr>
                <w:rFonts w:eastAsia="思源黑体 Medium"/>
                <w:spacing w:val="6"/>
              </w:rPr>
              <w:t>lib_quality_control.lib_dna_qc.dna_qty</w:t>
            </w:r>
            <w:proofErr w:type="spellEnd"/>
            <w:r w:rsidRPr="0017430F">
              <w:rPr>
                <w:rFonts w:eastAsia="思源黑体 Medium"/>
                <w:spacing w:val="6"/>
              </w:rPr>
              <w:t xml:space="preserve"> |float &gt;=50%}</w:t>
            </w:r>
            <w:r w:rsidRPr="0017430F">
              <w:rPr>
                <w:rFonts w:eastAsia="思源黑体 Medium" w:hint="eastAsia"/>
                <w:b/>
                <w:bCs/>
                <w:spacing w:val="6"/>
              </w:rPr>
              <w:t>合格（</w:t>
            </w:r>
            <w:proofErr w:type="gramStart"/>
            <w:r w:rsidRPr="0017430F">
              <w:rPr>
                <w:rFonts w:eastAsia="思源黑体 Medium" w:hint="eastAsia"/>
                <w:b/>
                <w:bCs/>
                <w:spacing w:val="6"/>
              </w:rPr>
              <w:t>质控项有</w:t>
            </w:r>
            <w:proofErr w:type="gramEnd"/>
            <w:r w:rsidRPr="0017430F">
              <w:rPr>
                <w:rFonts w:eastAsia="思源黑体 Medium" w:hint="eastAsia"/>
                <w:b/>
                <w:bCs/>
                <w:spacing w:val="6"/>
              </w:rPr>
              <w:t>缺失，请补齐数据后自行评估）</w:t>
            </w:r>
            <w:r>
              <w:rPr>
                <w:rFonts w:eastAsia="思源黑体 Medium" w:hint="eastAsia"/>
                <w:spacing w:val="6"/>
              </w:rPr>
              <w:t>{%</w:t>
            </w:r>
            <w:r w:rsidRPr="0017430F">
              <w:rPr>
                <w:rFonts w:eastAsia="思源黑体 Medium"/>
                <w:spacing w:val="6"/>
              </w:rPr>
              <w:t xml:space="preserve"> else%}</w:t>
            </w:r>
            <w:r w:rsidRPr="0017430F">
              <w:rPr>
                <w:rFonts w:eastAsia="思源黑体 Medium" w:hint="eastAsia"/>
                <w:b/>
                <w:bCs/>
                <w:spacing w:val="6"/>
              </w:rPr>
              <w:t>风险</w:t>
            </w:r>
            <w:r>
              <w:rPr>
                <w:rFonts w:eastAsia="思源黑体 Medium" w:hint="eastAsia"/>
                <w:spacing w:val="6"/>
              </w:rPr>
              <w:t>{%</w:t>
            </w:r>
            <w:r w:rsidRPr="0017430F">
              <w:rPr>
                <w:rFonts w:eastAsia="思源黑体 Medium"/>
                <w:spacing w:val="6"/>
              </w:rPr>
              <w:t xml:space="preserve"> endif%}</w:t>
            </w:r>
          </w:p>
          <w:p w14:paraId="363FAAB5"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magenta"/>
              </w:rPr>
              <w:t>{%p</w:t>
            </w:r>
            <w:r>
              <w:rPr>
                <w:rFonts w:eastAsia="思源黑体 Medium"/>
                <w:spacing w:val="6"/>
                <w:highlight w:val="magenta"/>
              </w:rPr>
              <w:t xml:space="preserve"> </w:t>
            </w:r>
            <w:r w:rsidRPr="00C76AD5">
              <w:rPr>
                <w:rFonts w:eastAsia="思源黑体 Medium"/>
                <w:spacing w:val="6"/>
                <w:highlight w:val="magenta"/>
              </w:rPr>
              <w:t>endif%}</w:t>
            </w:r>
          </w:p>
          <w:p w14:paraId="4384B380"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cyan"/>
              </w:rPr>
              <w:t>{%p</w:t>
            </w:r>
            <w:r w:rsidRPr="00E35A40">
              <w:rPr>
                <w:rFonts w:eastAsia="思源黑体 Medium" w:hint="eastAsia"/>
                <w:spacing w:val="6"/>
                <w:highlight w:val="cyan"/>
              </w:rPr>
              <w:t xml:space="preserve"> </w:t>
            </w:r>
            <w:r w:rsidRPr="00E35A40">
              <w:rPr>
                <w:rFonts w:eastAsia="思源黑体 Medium"/>
                <w:spacing w:val="6"/>
                <w:highlight w:val="cyan"/>
              </w:rPr>
              <w:t>else%}</w:t>
            </w:r>
          </w:p>
          <w:p w14:paraId="54E715DB"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magenta"/>
              </w:rPr>
              <w:t>{%p</w:t>
            </w:r>
            <w:r w:rsidRPr="00C76AD5">
              <w:rPr>
                <w:rFonts w:eastAsia="思源黑体 Medium"/>
                <w:spacing w:val="6"/>
                <w:highlight w:val="magenta"/>
              </w:rPr>
              <w:t xml:space="preserve"> </w:t>
            </w:r>
            <w:r w:rsidRPr="00C76AD5">
              <w:rPr>
                <w:rFonts w:eastAsia="思源黑体 Medium" w:hint="eastAsia"/>
                <w:spacing w:val="6"/>
                <w:highlight w:val="magenta"/>
              </w:rPr>
              <w:t>if</w:t>
            </w:r>
            <w:r>
              <w:rPr>
                <w:rFonts w:eastAsia="思源黑体 Medium"/>
                <w:spacing w:val="6"/>
                <w:highlight w:val="magenta"/>
              </w:rPr>
              <w:t xml:space="preserve"> </w:t>
            </w:r>
            <w:proofErr w:type="spellStart"/>
            <w:r w:rsidRPr="00C76AD5">
              <w:rPr>
                <w:rFonts w:eastAsia="思源黑体 Medium"/>
                <w:spacing w:val="6"/>
                <w:highlight w:val="magenta"/>
              </w:rPr>
              <w:t>lib_quality_control.lib_dna_qc</w:t>
            </w:r>
            <w:proofErr w:type="spellEnd"/>
            <w:r>
              <w:rPr>
                <w:rFonts w:eastAsia="思源黑体 Medium"/>
                <w:spacing w:val="6"/>
                <w:highlight w:val="magenta"/>
              </w:rPr>
              <w:t xml:space="preserve"> and</w:t>
            </w:r>
            <w:r w:rsidRPr="00C76AD5">
              <w:rPr>
                <w:rFonts w:eastAsia="思源黑体 Medium"/>
                <w:spacing w:val="6"/>
                <w:highlight w:val="magenta"/>
              </w:rPr>
              <w:t xml:space="preserve"> </w:t>
            </w:r>
            <w:proofErr w:type="spellStart"/>
            <w:r w:rsidRPr="00C76AD5">
              <w:rPr>
                <w:rFonts w:eastAsia="思源黑体 Medium"/>
                <w:spacing w:val="6"/>
                <w:highlight w:val="magenta"/>
              </w:rPr>
              <w:t>lib_quality_control.lib_dna_</w:t>
            </w:r>
            <w:proofErr w:type="gramStart"/>
            <w:r w:rsidRPr="00C76AD5">
              <w:rPr>
                <w:rFonts w:eastAsia="思源黑体 Medium"/>
                <w:spacing w:val="6"/>
                <w:highlight w:val="magenta"/>
              </w:rPr>
              <w:t>qc.library</w:t>
            </w:r>
            <w:proofErr w:type="gramEnd"/>
            <w:r w:rsidRPr="00C76AD5">
              <w:rPr>
                <w:rFonts w:eastAsia="思源黑体 Medium"/>
                <w:spacing w:val="6"/>
                <w:highlight w:val="magenta"/>
              </w:rPr>
              <w:t>_concn</w:t>
            </w:r>
            <w:proofErr w:type="spellEnd"/>
            <w:r w:rsidRPr="00C76AD5">
              <w:rPr>
                <w:rFonts w:eastAsia="思源黑体 Medium" w:hint="eastAsia"/>
                <w:spacing w:val="6"/>
                <w:highlight w:val="magenta"/>
              </w:rPr>
              <w:t xml:space="preserve"> </w:t>
            </w:r>
            <w:r w:rsidRPr="00C76AD5">
              <w:rPr>
                <w:rFonts w:eastAsia="思源黑体 Medium"/>
                <w:spacing w:val="6"/>
                <w:highlight w:val="magenta"/>
              </w:rPr>
              <w:t>%</w:t>
            </w:r>
            <w:r w:rsidRPr="00C76AD5">
              <w:rPr>
                <w:rFonts w:eastAsia="思源黑体 Medium" w:hint="eastAsia"/>
                <w:spacing w:val="6"/>
                <w:highlight w:val="magenta"/>
              </w:rPr>
              <w:t>}</w:t>
            </w:r>
          </w:p>
          <w:p w14:paraId="403E6307" w14:textId="77777777" w:rsidR="00685202" w:rsidRDefault="00685202" w:rsidP="00685202">
            <w:pPr>
              <w:spacing w:after="0" w:line="240" w:lineRule="exact"/>
              <w:jc w:val="center"/>
              <w:rPr>
                <w:rFonts w:eastAsia="思源黑体 Medium"/>
                <w:spacing w:val="6"/>
              </w:rPr>
            </w:pPr>
            <w:r>
              <w:rPr>
                <w:rFonts w:eastAsia="思源黑体 Medium"/>
                <w:spacing w:val="6"/>
              </w:rPr>
              <w:lastRenderedPageBreak/>
              <w:t>{%</w:t>
            </w:r>
            <w:r w:rsidRPr="0017430F">
              <w:rPr>
                <w:rFonts w:eastAsia="思源黑体 Medium"/>
                <w:spacing w:val="6"/>
              </w:rPr>
              <w:t xml:space="preserve"> if</w:t>
            </w:r>
            <w:r w:rsidRPr="0017430F">
              <w:rPr>
                <w:rFonts w:eastAsia="思源黑体 Medium" w:hint="eastAsia"/>
                <w:spacing w:val="6"/>
              </w:rPr>
              <w:t xml:space="preserve"> </w:t>
            </w:r>
            <w:proofErr w:type="spellStart"/>
            <w:r w:rsidRPr="0017430F">
              <w:rPr>
                <w:rFonts w:eastAsia="思源黑体 Medium"/>
                <w:spacing w:val="6"/>
              </w:rPr>
              <w:t>sample.tumor_content</w:t>
            </w:r>
            <w:proofErr w:type="spellEnd"/>
            <w:r w:rsidRPr="0017430F">
              <w:rPr>
                <w:rFonts w:eastAsia="思源黑体 Medium"/>
                <w:spacing w:val="6"/>
              </w:rPr>
              <w:t xml:space="preserve"> |replace(“%”,</w:t>
            </w:r>
            <w:proofErr w:type="gramStart"/>
            <w:r w:rsidRPr="0017430F">
              <w:rPr>
                <w:rFonts w:eastAsia="思源黑体 Medium"/>
                <w:spacing w:val="6"/>
              </w:rPr>
              <w:t>””</w:t>
            </w:r>
            <w:proofErr w:type="gramEnd"/>
            <w:r w:rsidRPr="0017430F">
              <w:rPr>
                <w:rFonts w:eastAsia="思源黑体 Medium"/>
                <w:spacing w:val="6"/>
              </w:rPr>
              <w:t xml:space="preserve">)|float &gt;=30 and </w:t>
            </w:r>
            <w:proofErr w:type="spellStart"/>
            <w:r w:rsidRPr="0017430F">
              <w:rPr>
                <w:rFonts w:eastAsia="思源黑体 Medium"/>
                <w:spacing w:val="6"/>
              </w:rPr>
              <w:t>lib_quality_control.lib_dna_qc.library_concn|float</w:t>
            </w:r>
            <w:proofErr w:type="spellEnd"/>
            <w:r w:rsidRPr="0017430F">
              <w:rPr>
                <w:rFonts w:eastAsia="思源黑体 Medium"/>
                <w:spacing w:val="6"/>
              </w:rPr>
              <w:t xml:space="preserve"> &gt;= 20%}</w:t>
            </w:r>
            <w:r w:rsidRPr="0017430F">
              <w:rPr>
                <w:rFonts w:eastAsia="思源黑体 Medium" w:hint="eastAsia"/>
                <w:b/>
                <w:bCs/>
                <w:spacing w:val="6"/>
              </w:rPr>
              <w:t>合格（</w:t>
            </w:r>
            <w:proofErr w:type="gramStart"/>
            <w:r w:rsidRPr="0017430F">
              <w:rPr>
                <w:rFonts w:eastAsia="思源黑体 Medium" w:hint="eastAsia"/>
                <w:b/>
                <w:bCs/>
                <w:spacing w:val="6"/>
              </w:rPr>
              <w:t>质控项有</w:t>
            </w:r>
            <w:proofErr w:type="gramEnd"/>
            <w:r w:rsidRPr="0017430F">
              <w:rPr>
                <w:rFonts w:eastAsia="思源黑体 Medium" w:hint="eastAsia"/>
                <w:b/>
                <w:bCs/>
                <w:spacing w:val="6"/>
              </w:rPr>
              <w:t>缺失，请补齐数据后自行评估）</w:t>
            </w:r>
            <w:r>
              <w:rPr>
                <w:rFonts w:eastAsia="思源黑体 Medium" w:hint="eastAsia"/>
                <w:spacing w:val="6"/>
              </w:rPr>
              <w:t>{%</w:t>
            </w:r>
            <w:r w:rsidRPr="0017430F">
              <w:rPr>
                <w:rFonts w:eastAsia="思源黑体 Medium"/>
                <w:spacing w:val="6"/>
              </w:rPr>
              <w:t xml:space="preserve"> else%}</w:t>
            </w:r>
            <w:r w:rsidRPr="0017430F">
              <w:rPr>
                <w:rFonts w:eastAsia="思源黑体 Medium" w:hint="eastAsia"/>
                <w:b/>
                <w:bCs/>
                <w:spacing w:val="6"/>
              </w:rPr>
              <w:t>风险</w:t>
            </w:r>
            <w:r>
              <w:rPr>
                <w:rFonts w:eastAsia="思源黑体 Medium" w:hint="eastAsia"/>
                <w:spacing w:val="6"/>
              </w:rPr>
              <w:t>{%</w:t>
            </w:r>
            <w:r w:rsidRPr="0017430F">
              <w:rPr>
                <w:rFonts w:eastAsia="思源黑体 Medium"/>
                <w:spacing w:val="6"/>
              </w:rPr>
              <w:t xml:space="preserve"> endif%}</w:t>
            </w:r>
          </w:p>
          <w:p w14:paraId="3469CFAC"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magenta"/>
              </w:rPr>
              <w:t>{%p</w:t>
            </w:r>
            <w:r w:rsidRPr="00C1578F">
              <w:rPr>
                <w:rFonts w:eastAsia="思源黑体 Medium" w:hint="eastAsia"/>
                <w:spacing w:val="6"/>
                <w:highlight w:val="magenta"/>
              </w:rPr>
              <w:t xml:space="preserve"> </w:t>
            </w:r>
            <w:r w:rsidRPr="00C1578F">
              <w:rPr>
                <w:rFonts w:eastAsia="思源黑体 Medium"/>
                <w:spacing w:val="6"/>
                <w:highlight w:val="magenta"/>
              </w:rPr>
              <w:t>else%}</w:t>
            </w:r>
          </w:p>
          <w:p w14:paraId="5A50C1F0" w14:textId="77777777" w:rsidR="00685202" w:rsidRPr="003B27D1" w:rsidRDefault="00685202" w:rsidP="00685202">
            <w:pPr>
              <w:spacing w:after="0" w:line="240" w:lineRule="exact"/>
              <w:jc w:val="center"/>
              <w:rPr>
                <w:rFonts w:eastAsia="思源黑体 Medium"/>
                <w:spacing w:val="6"/>
              </w:rPr>
            </w:pPr>
            <w:r>
              <w:rPr>
                <w:rFonts w:eastAsia="思源黑体 Medium"/>
                <w:spacing w:val="6"/>
              </w:rPr>
              <w:t>{%</w:t>
            </w:r>
            <w:r w:rsidRPr="00C258FB">
              <w:rPr>
                <w:rFonts w:eastAsia="思源黑体 Medium"/>
                <w:spacing w:val="6"/>
              </w:rPr>
              <w:t xml:space="preserve"> if</w:t>
            </w:r>
            <w:r w:rsidRPr="00C258FB">
              <w:rPr>
                <w:rFonts w:eastAsia="思源黑体 Medium" w:hint="eastAsia"/>
                <w:spacing w:val="6"/>
              </w:rPr>
              <w:t xml:space="preserve"> </w:t>
            </w:r>
            <w:proofErr w:type="spellStart"/>
            <w:r w:rsidRPr="00C258FB">
              <w:rPr>
                <w:rFonts w:eastAsia="思源黑体 Medium"/>
                <w:spacing w:val="6"/>
              </w:rPr>
              <w:t>sample.tumor_content</w:t>
            </w:r>
            <w:proofErr w:type="spellEnd"/>
            <w:r w:rsidRPr="00C258FB">
              <w:rPr>
                <w:rFonts w:eastAsia="思源黑体 Medium"/>
                <w:spacing w:val="6"/>
              </w:rPr>
              <w:t xml:space="preserve"> |replace(“%”,</w:t>
            </w:r>
            <w:proofErr w:type="gramStart"/>
            <w:r w:rsidRPr="00C258FB">
              <w:rPr>
                <w:rFonts w:eastAsia="思源黑体 Medium"/>
                <w:spacing w:val="6"/>
              </w:rPr>
              <w:t>””</w:t>
            </w:r>
            <w:proofErr w:type="gramEnd"/>
            <w:r w:rsidRPr="00C258FB">
              <w:rPr>
                <w:rFonts w:eastAsia="思源黑体 Medium"/>
                <w:spacing w:val="6"/>
              </w:rPr>
              <w:t>)|float &gt;=30%}</w:t>
            </w:r>
            <w:r w:rsidRPr="00C258FB">
              <w:rPr>
                <w:rFonts w:eastAsia="思源黑体 Medium" w:hint="eastAsia"/>
                <w:b/>
                <w:bCs/>
                <w:spacing w:val="6"/>
              </w:rPr>
              <w:t>合格（</w:t>
            </w:r>
            <w:proofErr w:type="gramStart"/>
            <w:r w:rsidRPr="00C258FB">
              <w:rPr>
                <w:rFonts w:eastAsia="思源黑体 Medium" w:hint="eastAsia"/>
                <w:b/>
                <w:bCs/>
                <w:spacing w:val="6"/>
              </w:rPr>
              <w:t>质控项有</w:t>
            </w:r>
            <w:proofErr w:type="gramEnd"/>
            <w:r w:rsidRPr="00C258FB">
              <w:rPr>
                <w:rFonts w:eastAsia="思源黑体 Medium" w:hint="eastAsia"/>
                <w:b/>
                <w:bCs/>
                <w:spacing w:val="6"/>
              </w:rPr>
              <w:t>缺失，请补齐数据后自行评估）</w:t>
            </w:r>
            <w:r>
              <w:rPr>
                <w:rFonts w:eastAsia="思源黑体 Medium" w:hint="eastAsia"/>
                <w:spacing w:val="6"/>
              </w:rPr>
              <w:t>{%</w:t>
            </w:r>
            <w:r w:rsidRPr="00C258FB">
              <w:rPr>
                <w:rFonts w:eastAsia="思源黑体 Medium"/>
                <w:spacing w:val="6"/>
              </w:rPr>
              <w:t xml:space="preserve"> else%}</w:t>
            </w:r>
            <w:r w:rsidRPr="00C258FB">
              <w:rPr>
                <w:rFonts w:eastAsia="思源黑体 Medium" w:hint="eastAsia"/>
                <w:b/>
                <w:bCs/>
                <w:spacing w:val="6"/>
              </w:rPr>
              <w:t>风险</w:t>
            </w:r>
            <w:r>
              <w:rPr>
                <w:rFonts w:eastAsia="思源黑体 Medium" w:hint="eastAsia"/>
                <w:spacing w:val="6"/>
              </w:rPr>
              <w:t>{%</w:t>
            </w:r>
            <w:r w:rsidRPr="00C258FB">
              <w:rPr>
                <w:rFonts w:eastAsia="思源黑体 Medium"/>
                <w:spacing w:val="6"/>
              </w:rPr>
              <w:t xml:space="preserve"> endif%}</w:t>
            </w:r>
          </w:p>
          <w:p w14:paraId="672D06D3" w14:textId="77777777" w:rsidR="00685202" w:rsidRDefault="00685202" w:rsidP="00685202">
            <w:pPr>
              <w:spacing w:after="0" w:line="240" w:lineRule="exact"/>
              <w:jc w:val="center"/>
              <w:rPr>
                <w:rFonts w:eastAsia="思源黑体 Medium"/>
                <w:spacing w:val="6"/>
                <w:highlight w:val="magenta"/>
              </w:rPr>
            </w:pPr>
            <w:r>
              <w:rPr>
                <w:rFonts w:eastAsia="思源黑体 Medium" w:hint="eastAsia"/>
                <w:spacing w:val="6"/>
                <w:highlight w:val="magenta"/>
              </w:rPr>
              <w:t>{%p</w:t>
            </w:r>
            <w:r>
              <w:rPr>
                <w:rFonts w:eastAsia="思源黑体 Medium"/>
                <w:spacing w:val="6"/>
                <w:highlight w:val="magenta"/>
              </w:rPr>
              <w:t xml:space="preserve"> </w:t>
            </w:r>
            <w:r w:rsidRPr="00C76AD5">
              <w:rPr>
                <w:rFonts w:eastAsia="思源黑体 Medium"/>
                <w:spacing w:val="6"/>
                <w:highlight w:val="magenta"/>
              </w:rPr>
              <w:t>endif%}</w:t>
            </w:r>
          </w:p>
          <w:p w14:paraId="456BC968"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cyan"/>
              </w:rPr>
              <w:t>{%p</w:t>
            </w:r>
            <w:r>
              <w:rPr>
                <w:rFonts w:eastAsia="思源黑体 Medium"/>
                <w:spacing w:val="6"/>
                <w:highlight w:val="cyan"/>
              </w:rPr>
              <w:t xml:space="preserve"> </w:t>
            </w:r>
            <w:r w:rsidRPr="000B0D1C">
              <w:rPr>
                <w:rFonts w:eastAsia="思源黑体 Medium"/>
                <w:spacing w:val="6"/>
                <w:highlight w:val="cyan"/>
              </w:rPr>
              <w:t>endif%}</w:t>
            </w:r>
          </w:p>
          <w:p w14:paraId="531A852E"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green"/>
              </w:rPr>
              <w:t>{%p</w:t>
            </w:r>
            <w:r w:rsidRPr="000B0D1C">
              <w:rPr>
                <w:rFonts w:eastAsia="思源黑体 Medium" w:hint="eastAsia"/>
                <w:spacing w:val="6"/>
                <w:highlight w:val="green"/>
              </w:rPr>
              <w:t xml:space="preserve"> </w:t>
            </w:r>
            <w:r w:rsidRPr="000B0D1C">
              <w:rPr>
                <w:rFonts w:eastAsia="思源黑体 Medium"/>
                <w:spacing w:val="6"/>
                <w:highlight w:val="green"/>
              </w:rPr>
              <w:t>else%}</w:t>
            </w:r>
          </w:p>
          <w:p w14:paraId="3B740CDA" w14:textId="77777777" w:rsidR="00685202" w:rsidRDefault="00685202" w:rsidP="00685202">
            <w:pPr>
              <w:spacing w:after="0" w:line="240" w:lineRule="exact"/>
              <w:jc w:val="center"/>
              <w:rPr>
                <w:rFonts w:eastAsia="思源黑体 Medium"/>
                <w:spacing w:val="6"/>
              </w:rPr>
            </w:pPr>
            <w:r>
              <w:rPr>
                <w:rFonts w:eastAsia="思源黑体 Medium"/>
                <w:spacing w:val="6"/>
                <w:highlight w:val="cyan"/>
              </w:rPr>
              <w:t>{%p</w:t>
            </w:r>
            <w:r w:rsidRPr="00C76AD5">
              <w:rPr>
                <w:rFonts w:eastAsia="思源黑体 Medium"/>
                <w:spacing w:val="6"/>
                <w:highlight w:val="cyan"/>
              </w:rPr>
              <w:t xml:space="preserve"> if</w:t>
            </w:r>
            <w:r>
              <w:rPr>
                <w:rFonts w:eastAsia="思源黑体 Medium"/>
                <w:spacing w:val="6"/>
                <w:highlight w:val="cyan"/>
              </w:rPr>
              <w:t xml:space="preserve"> </w:t>
            </w:r>
            <w:proofErr w:type="spellStart"/>
            <w:r w:rsidRPr="00C76AD5">
              <w:rPr>
                <w:rFonts w:eastAsia="思源黑体 Medium"/>
                <w:spacing w:val="6"/>
                <w:highlight w:val="cyan"/>
              </w:rPr>
              <w:t>lib_quality_control.lib_dna_qc</w:t>
            </w:r>
            <w:proofErr w:type="spellEnd"/>
            <w:r>
              <w:rPr>
                <w:rFonts w:eastAsia="思源黑体 Medium"/>
                <w:spacing w:val="6"/>
                <w:highlight w:val="cyan"/>
              </w:rPr>
              <w:t xml:space="preserve"> and</w:t>
            </w:r>
            <w:r w:rsidRPr="00C76AD5">
              <w:rPr>
                <w:rFonts w:eastAsia="思源黑体 Medium"/>
                <w:spacing w:val="6"/>
                <w:highlight w:val="cyan"/>
              </w:rPr>
              <w:t xml:space="preserve"> </w:t>
            </w:r>
            <w:proofErr w:type="spellStart"/>
            <w:r w:rsidRPr="00C76AD5">
              <w:rPr>
                <w:rFonts w:eastAsia="思源黑体 Medium"/>
                <w:spacing w:val="6"/>
                <w:highlight w:val="cyan"/>
              </w:rPr>
              <w:t>lib_quality_control.lib_dna_qc.dna_qty</w:t>
            </w:r>
            <w:proofErr w:type="spellEnd"/>
            <w:r w:rsidRPr="00C76AD5">
              <w:rPr>
                <w:rFonts w:eastAsia="思源黑体 Medium"/>
                <w:spacing w:val="6"/>
                <w:highlight w:val="cyan"/>
              </w:rPr>
              <w:t>%}</w:t>
            </w:r>
          </w:p>
          <w:p w14:paraId="6E1DEA8C"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magenta"/>
              </w:rPr>
              <w:t>{%p</w:t>
            </w:r>
            <w:r w:rsidRPr="00C76AD5">
              <w:rPr>
                <w:rFonts w:eastAsia="思源黑体 Medium"/>
                <w:spacing w:val="6"/>
                <w:highlight w:val="magenta"/>
              </w:rPr>
              <w:t xml:space="preserve"> </w:t>
            </w:r>
            <w:r w:rsidRPr="00C76AD5">
              <w:rPr>
                <w:rFonts w:eastAsia="思源黑体 Medium" w:hint="eastAsia"/>
                <w:spacing w:val="6"/>
                <w:highlight w:val="magenta"/>
              </w:rPr>
              <w:t>if</w:t>
            </w:r>
            <w:r>
              <w:rPr>
                <w:rFonts w:eastAsia="思源黑体 Medium"/>
                <w:spacing w:val="6"/>
                <w:highlight w:val="magenta"/>
              </w:rPr>
              <w:t xml:space="preserve"> </w:t>
            </w:r>
            <w:proofErr w:type="spellStart"/>
            <w:r w:rsidRPr="00C76AD5">
              <w:rPr>
                <w:rFonts w:eastAsia="思源黑体 Medium"/>
                <w:spacing w:val="6"/>
                <w:highlight w:val="magenta"/>
              </w:rPr>
              <w:t>lib_quality_control.lib_dna_qc</w:t>
            </w:r>
            <w:proofErr w:type="spellEnd"/>
            <w:r>
              <w:rPr>
                <w:rFonts w:eastAsia="思源黑体 Medium"/>
                <w:spacing w:val="6"/>
                <w:highlight w:val="magenta"/>
              </w:rPr>
              <w:t xml:space="preserve"> and</w:t>
            </w:r>
            <w:r w:rsidRPr="00C76AD5">
              <w:rPr>
                <w:rFonts w:eastAsia="思源黑体 Medium"/>
                <w:spacing w:val="6"/>
                <w:highlight w:val="magenta"/>
              </w:rPr>
              <w:t xml:space="preserve"> </w:t>
            </w:r>
            <w:proofErr w:type="spellStart"/>
            <w:r w:rsidRPr="00C76AD5">
              <w:rPr>
                <w:rFonts w:eastAsia="思源黑体 Medium"/>
                <w:spacing w:val="6"/>
                <w:highlight w:val="magenta"/>
              </w:rPr>
              <w:t>lib_quality_control.lib_dna_</w:t>
            </w:r>
            <w:proofErr w:type="gramStart"/>
            <w:r w:rsidRPr="00C76AD5">
              <w:rPr>
                <w:rFonts w:eastAsia="思源黑体 Medium"/>
                <w:spacing w:val="6"/>
                <w:highlight w:val="magenta"/>
              </w:rPr>
              <w:t>qc.library</w:t>
            </w:r>
            <w:proofErr w:type="gramEnd"/>
            <w:r w:rsidRPr="00C76AD5">
              <w:rPr>
                <w:rFonts w:eastAsia="思源黑体 Medium"/>
                <w:spacing w:val="6"/>
                <w:highlight w:val="magenta"/>
              </w:rPr>
              <w:t>_concn</w:t>
            </w:r>
            <w:proofErr w:type="spellEnd"/>
            <w:r w:rsidRPr="00C76AD5">
              <w:rPr>
                <w:rFonts w:eastAsia="思源黑体 Medium" w:hint="eastAsia"/>
                <w:spacing w:val="6"/>
                <w:highlight w:val="magenta"/>
              </w:rPr>
              <w:t xml:space="preserve"> </w:t>
            </w:r>
            <w:r w:rsidRPr="00C76AD5">
              <w:rPr>
                <w:rFonts w:eastAsia="思源黑体 Medium"/>
                <w:spacing w:val="6"/>
                <w:highlight w:val="magenta"/>
              </w:rPr>
              <w:t>%</w:t>
            </w:r>
            <w:r w:rsidRPr="00C76AD5">
              <w:rPr>
                <w:rFonts w:eastAsia="思源黑体 Medium" w:hint="eastAsia"/>
                <w:spacing w:val="6"/>
                <w:highlight w:val="magenta"/>
              </w:rPr>
              <w:t>}</w:t>
            </w:r>
          </w:p>
          <w:p w14:paraId="0CBBF785" w14:textId="77777777" w:rsidR="00685202" w:rsidRPr="00C258FB" w:rsidRDefault="00685202" w:rsidP="00685202">
            <w:pPr>
              <w:spacing w:after="0" w:line="240" w:lineRule="exact"/>
              <w:jc w:val="center"/>
              <w:rPr>
                <w:rFonts w:eastAsia="思源黑体 Medium"/>
                <w:spacing w:val="6"/>
              </w:rPr>
            </w:pPr>
            <w:r>
              <w:rPr>
                <w:rFonts w:eastAsia="思源黑体 Medium"/>
                <w:spacing w:val="6"/>
              </w:rPr>
              <w:t>{%p</w:t>
            </w:r>
            <w:r w:rsidRPr="00C258FB">
              <w:rPr>
                <w:rFonts w:eastAsia="思源黑体 Medium"/>
                <w:spacing w:val="6"/>
              </w:rPr>
              <w:t xml:space="preserve"> if</w:t>
            </w:r>
            <w:r w:rsidRPr="00C258FB">
              <w:rPr>
                <w:rFonts w:eastAsia="思源黑体 Medium" w:hint="eastAsia"/>
                <w:spacing w:val="6"/>
              </w:rPr>
              <w:t xml:space="preserve"> </w:t>
            </w:r>
            <w:proofErr w:type="spellStart"/>
            <w:r w:rsidRPr="00C258FB">
              <w:rPr>
                <w:rFonts w:eastAsia="思源黑体 Medium"/>
                <w:spacing w:val="6"/>
              </w:rPr>
              <w:t>lib_quality_control.lib_dna_qc.dna_qty</w:t>
            </w:r>
            <w:proofErr w:type="spellEnd"/>
            <w:r w:rsidRPr="00C258FB">
              <w:rPr>
                <w:rFonts w:eastAsia="思源黑体 Medium"/>
                <w:spacing w:val="6"/>
              </w:rPr>
              <w:t xml:space="preserve"> |float &gt;=50 and </w:t>
            </w:r>
            <w:proofErr w:type="spellStart"/>
            <w:r w:rsidRPr="00C258FB">
              <w:rPr>
                <w:rFonts w:eastAsia="思源黑体 Medium"/>
                <w:spacing w:val="6"/>
              </w:rPr>
              <w:t>lib_quality_control.lib_dna_</w:t>
            </w:r>
            <w:proofErr w:type="gramStart"/>
            <w:r w:rsidRPr="00C258FB">
              <w:rPr>
                <w:rFonts w:eastAsia="思源黑体 Medium"/>
                <w:spacing w:val="6"/>
              </w:rPr>
              <w:t>qc.library</w:t>
            </w:r>
            <w:proofErr w:type="gramEnd"/>
            <w:r w:rsidRPr="00C258FB">
              <w:rPr>
                <w:rFonts w:eastAsia="思源黑体 Medium"/>
                <w:spacing w:val="6"/>
              </w:rPr>
              <w:t>_concn|float</w:t>
            </w:r>
            <w:proofErr w:type="spellEnd"/>
            <w:r w:rsidRPr="00C258FB">
              <w:rPr>
                <w:rFonts w:eastAsia="思源黑体 Medium"/>
                <w:spacing w:val="6"/>
              </w:rPr>
              <w:t xml:space="preserve"> &gt;= 20%}</w:t>
            </w:r>
          </w:p>
          <w:p w14:paraId="22136A22" w14:textId="77777777" w:rsidR="00685202" w:rsidRPr="00C258FB" w:rsidRDefault="00685202" w:rsidP="00685202">
            <w:pPr>
              <w:spacing w:after="0" w:line="240" w:lineRule="exact"/>
              <w:jc w:val="center"/>
              <w:rPr>
                <w:rFonts w:eastAsia="思源黑体 Medium"/>
                <w:b/>
                <w:bCs/>
                <w:spacing w:val="6"/>
              </w:rPr>
            </w:pPr>
            <w:r w:rsidRPr="00C258FB">
              <w:rPr>
                <w:rFonts w:eastAsia="思源黑体 Medium" w:hint="eastAsia"/>
                <w:b/>
                <w:bCs/>
                <w:spacing w:val="6"/>
              </w:rPr>
              <w:t>合格</w:t>
            </w:r>
          </w:p>
          <w:p w14:paraId="5DDB5265" w14:textId="77777777" w:rsidR="00685202" w:rsidRPr="00C258FB" w:rsidRDefault="00685202" w:rsidP="00685202">
            <w:pPr>
              <w:spacing w:after="0" w:line="240" w:lineRule="exact"/>
              <w:jc w:val="center"/>
              <w:rPr>
                <w:rFonts w:eastAsia="思源黑体 Medium"/>
                <w:spacing w:val="6"/>
              </w:rPr>
            </w:pPr>
            <w:r>
              <w:rPr>
                <w:rFonts w:eastAsia="思源黑体 Medium" w:hint="eastAsia"/>
                <w:spacing w:val="6"/>
              </w:rPr>
              <w:t>{%p</w:t>
            </w:r>
            <w:r w:rsidRPr="00C258FB">
              <w:rPr>
                <w:rFonts w:eastAsia="思源黑体 Medium"/>
                <w:spacing w:val="6"/>
              </w:rPr>
              <w:t xml:space="preserve"> else%}</w:t>
            </w:r>
          </w:p>
          <w:p w14:paraId="41F4E7CC" w14:textId="77777777" w:rsidR="00685202" w:rsidRPr="00C258FB" w:rsidRDefault="00685202" w:rsidP="00685202">
            <w:pPr>
              <w:spacing w:after="0" w:line="240" w:lineRule="exact"/>
              <w:jc w:val="center"/>
              <w:rPr>
                <w:rFonts w:eastAsia="思源黑体 Medium"/>
                <w:b/>
                <w:bCs/>
                <w:spacing w:val="6"/>
              </w:rPr>
            </w:pPr>
            <w:r w:rsidRPr="00C258FB">
              <w:rPr>
                <w:rFonts w:eastAsia="思源黑体 Medium" w:hint="eastAsia"/>
                <w:b/>
                <w:bCs/>
                <w:spacing w:val="6"/>
              </w:rPr>
              <w:t>风险</w:t>
            </w:r>
          </w:p>
          <w:p w14:paraId="6B6D67A8" w14:textId="77777777" w:rsidR="00685202" w:rsidRDefault="00685202" w:rsidP="00685202">
            <w:pPr>
              <w:spacing w:after="0" w:line="240" w:lineRule="exact"/>
              <w:jc w:val="center"/>
              <w:rPr>
                <w:rFonts w:eastAsia="思源黑体 Medium"/>
                <w:spacing w:val="6"/>
              </w:rPr>
            </w:pPr>
            <w:r>
              <w:rPr>
                <w:rFonts w:eastAsia="思源黑体 Medium" w:hint="eastAsia"/>
                <w:spacing w:val="6"/>
              </w:rPr>
              <w:t>{%p</w:t>
            </w:r>
            <w:r w:rsidRPr="00C258FB">
              <w:rPr>
                <w:rFonts w:eastAsia="思源黑体 Medium"/>
                <w:spacing w:val="6"/>
              </w:rPr>
              <w:t xml:space="preserve"> endif%}</w:t>
            </w:r>
          </w:p>
          <w:p w14:paraId="5F2E7D1C"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magenta"/>
              </w:rPr>
              <w:t>{%p</w:t>
            </w:r>
            <w:r w:rsidRPr="003B27D1">
              <w:rPr>
                <w:rFonts w:eastAsia="思源黑体 Medium" w:hint="eastAsia"/>
                <w:spacing w:val="6"/>
                <w:highlight w:val="magenta"/>
              </w:rPr>
              <w:t xml:space="preserve"> </w:t>
            </w:r>
            <w:r w:rsidRPr="003B27D1">
              <w:rPr>
                <w:rFonts w:eastAsia="思源黑体 Medium"/>
                <w:spacing w:val="6"/>
                <w:highlight w:val="magenta"/>
              </w:rPr>
              <w:t>else%}</w:t>
            </w:r>
          </w:p>
          <w:p w14:paraId="1582765D" w14:textId="77777777" w:rsidR="00685202" w:rsidRPr="00C258FB" w:rsidRDefault="00685202" w:rsidP="00685202">
            <w:pPr>
              <w:spacing w:after="0" w:line="240" w:lineRule="exact"/>
              <w:jc w:val="center"/>
              <w:rPr>
                <w:rFonts w:eastAsia="思源黑体 Medium"/>
                <w:spacing w:val="6"/>
              </w:rPr>
            </w:pPr>
            <w:r>
              <w:rPr>
                <w:rFonts w:eastAsia="思源黑体 Medium"/>
                <w:spacing w:val="6"/>
              </w:rPr>
              <w:t>{%p</w:t>
            </w:r>
            <w:r w:rsidRPr="00C258FB">
              <w:rPr>
                <w:rFonts w:eastAsia="思源黑体 Medium"/>
                <w:spacing w:val="6"/>
              </w:rPr>
              <w:t xml:space="preserve"> if</w:t>
            </w:r>
            <w:r w:rsidRPr="00C258FB">
              <w:rPr>
                <w:rFonts w:eastAsia="思源黑体 Medium" w:hint="eastAsia"/>
                <w:spacing w:val="6"/>
              </w:rPr>
              <w:t xml:space="preserve"> </w:t>
            </w:r>
            <w:proofErr w:type="spellStart"/>
            <w:r w:rsidRPr="00C258FB">
              <w:rPr>
                <w:rFonts w:eastAsia="思源黑体 Medium"/>
                <w:spacing w:val="6"/>
              </w:rPr>
              <w:t>lib_quality_control.lib_dna_qc.dna_qty</w:t>
            </w:r>
            <w:proofErr w:type="spellEnd"/>
            <w:r w:rsidRPr="00C258FB">
              <w:rPr>
                <w:rFonts w:eastAsia="思源黑体 Medium"/>
                <w:spacing w:val="6"/>
              </w:rPr>
              <w:t xml:space="preserve"> |float &gt;=50%}</w:t>
            </w:r>
          </w:p>
          <w:p w14:paraId="4903836F" w14:textId="77777777" w:rsidR="00685202" w:rsidRPr="00C258FB" w:rsidRDefault="00685202" w:rsidP="00685202">
            <w:pPr>
              <w:spacing w:after="0" w:line="240" w:lineRule="exact"/>
              <w:jc w:val="center"/>
              <w:rPr>
                <w:rFonts w:eastAsia="思源黑体 Medium"/>
                <w:b/>
                <w:bCs/>
                <w:spacing w:val="6"/>
              </w:rPr>
            </w:pPr>
            <w:r w:rsidRPr="00C258FB">
              <w:rPr>
                <w:rFonts w:eastAsia="思源黑体 Medium" w:hint="eastAsia"/>
                <w:b/>
                <w:bCs/>
                <w:spacing w:val="6"/>
              </w:rPr>
              <w:t>合格（</w:t>
            </w:r>
            <w:proofErr w:type="gramStart"/>
            <w:r w:rsidRPr="00C258FB">
              <w:rPr>
                <w:rFonts w:eastAsia="思源黑体 Medium" w:hint="eastAsia"/>
                <w:b/>
                <w:bCs/>
                <w:spacing w:val="6"/>
              </w:rPr>
              <w:t>质控项有</w:t>
            </w:r>
            <w:proofErr w:type="gramEnd"/>
            <w:r w:rsidRPr="00C258FB">
              <w:rPr>
                <w:rFonts w:eastAsia="思源黑体 Medium" w:hint="eastAsia"/>
                <w:b/>
                <w:bCs/>
                <w:spacing w:val="6"/>
              </w:rPr>
              <w:t>缺失，请补齐数据后自行评估）</w:t>
            </w:r>
          </w:p>
          <w:p w14:paraId="26D61543" w14:textId="77777777" w:rsidR="00685202" w:rsidRPr="00C258FB" w:rsidRDefault="00685202" w:rsidP="00685202">
            <w:pPr>
              <w:spacing w:after="0" w:line="240" w:lineRule="exact"/>
              <w:jc w:val="center"/>
              <w:rPr>
                <w:rFonts w:eastAsia="思源黑体 Medium"/>
                <w:spacing w:val="6"/>
              </w:rPr>
            </w:pPr>
            <w:r>
              <w:rPr>
                <w:rFonts w:eastAsia="思源黑体 Medium" w:hint="eastAsia"/>
                <w:spacing w:val="6"/>
              </w:rPr>
              <w:t>{%p</w:t>
            </w:r>
            <w:r w:rsidRPr="00C258FB">
              <w:rPr>
                <w:rFonts w:eastAsia="思源黑体 Medium"/>
                <w:spacing w:val="6"/>
              </w:rPr>
              <w:t xml:space="preserve"> else%}</w:t>
            </w:r>
          </w:p>
          <w:p w14:paraId="7DFA804E" w14:textId="77777777" w:rsidR="00685202" w:rsidRPr="00C258FB" w:rsidRDefault="00685202" w:rsidP="00685202">
            <w:pPr>
              <w:spacing w:after="0" w:line="240" w:lineRule="exact"/>
              <w:jc w:val="center"/>
              <w:rPr>
                <w:rFonts w:eastAsia="思源黑体 Medium"/>
                <w:b/>
                <w:bCs/>
                <w:spacing w:val="6"/>
              </w:rPr>
            </w:pPr>
            <w:r w:rsidRPr="00C258FB">
              <w:rPr>
                <w:rFonts w:eastAsia="思源黑体 Medium" w:hint="eastAsia"/>
                <w:b/>
                <w:bCs/>
                <w:spacing w:val="6"/>
              </w:rPr>
              <w:t>风险</w:t>
            </w:r>
          </w:p>
          <w:p w14:paraId="0E192FCB" w14:textId="77777777" w:rsidR="00685202" w:rsidRPr="003B27D1" w:rsidRDefault="00685202" w:rsidP="00685202">
            <w:pPr>
              <w:spacing w:after="0" w:line="240" w:lineRule="exact"/>
              <w:jc w:val="center"/>
              <w:rPr>
                <w:rFonts w:eastAsia="思源黑体 Medium"/>
                <w:spacing w:val="6"/>
              </w:rPr>
            </w:pPr>
            <w:r>
              <w:rPr>
                <w:rFonts w:eastAsia="思源黑体 Medium" w:hint="eastAsia"/>
                <w:spacing w:val="6"/>
              </w:rPr>
              <w:t>{%p</w:t>
            </w:r>
            <w:r w:rsidRPr="00C258FB">
              <w:rPr>
                <w:rFonts w:eastAsia="思源黑体 Medium"/>
                <w:spacing w:val="6"/>
              </w:rPr>
              <w:t xml:space="preserve"> endif%}</w:t>
            </w:r>
          </w:p>
          <w:p w14:paraId="774B312B"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magenta"/>
              </w:rPr>
              <w:t>{%p</w:t>
            </w:r>
            <w:r>
              <w:rPr>
                <w:rFonts w:eastAsia="思源黑体 Medium"/>
                <w:spacing w:val="6"/>
                <w:highlight w:val="magenta"/>
              </w:rPr>
              <w:t xml:space="preserve"> </w:t>
            </w:r>
            <w:r w:rsidRPr="00C76AD5">
              <w:rPr>
                <w:rFonts w:eastAsia="思源黑体 Medium"/>
                <w:spacing w:val="6"/>
                <w:highlight w:val="magenta"/>
              </w:rPr>
              <w:t>endif%}</w:t>
            </w:r>
          </w:p>
          <w:p w14:paraId="1AAA4831"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cyan"/>
              </w:rPr>
              <w:t>{%p</w:t>
            </w:r>
            <w:r w:rsidRPr="00E35A40">
              <w:rPr>
                <w:rFonts w:eastAsia="思源黑体 Medium" w:hint="eastAsia"/>
                <w:spacing w:val="6"/>
                <w:highlight w:val="cyan"/>
              </w:rPr>
              <w:t xml:space="preserve"> </w:t>
            </w:r>
            <w:r w:rsidRPr="00E35A40">
              <w:rPr>
                <w:rFonts w:eastAsia="思源黑体 Medium"/>
                <w:spacing w:val="6"/>
                <w:highlight w:val="cyan"/>
              </w:rPr>
              <w:t>else%}</w:t>
            </w:r>
          </w:p>
          <w:p w14:paraId="11A04629"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magenta"/>
              </w:rPr>
              <w:t>{%p</w:t>
            </w:r>
            <w:r w:rsidRPr="00C76AD5">
              <w:rPr>
                <w:rFonts w:eastAsia="思源黑体 Medium"/>
                <w:spacing w:val="6"/>
                <w:highlight w:val="magenta"/>
              </w:rPr>
              <w:t xml:space="preserve"> </w:t>
            </w:r>
            <w:r w:rsidRPr="00C76AD5">
              <w:rPr>
                <w:rFonts w:eastAsia="思源黑体 Medium" w:hint="eastAsia"/>
                <w:spacing w:val="6"/>
                <w:highlight w:val="magenta"/>
              </w:rPr>
              <w:t>if</w:t>
            </w:r>
            <w:r>
              <w:rPr>
                <w:rFonts w:eastAsia="思源黑体 Medium"/>
                <w:spacing w:val="6"/>
                <w:highlight w:val="magenta"/>
              </w:rPr>
              <w:t xml:space="preserve"> </w:t>
            </w:r>
            <w:proofErr w:type="spellStart"/>
            <w:r w:rsidRPr="00C76AD5">
              <w:rPr>
                <w:rFonts w:eastAsia="思源黑体 Medium"/>
                <w:spacing w:val="6"/>
                <w:highlight w:val="magenta"/>
              </w:rPr>
              <w:t>lib_quality_control.lib_dna_qc</w:t>
            </w:r>
            <w:proofErr w:type="spellEnd"/>
            <w:r>
              <w:rPr>
                <w:rFonts w:eastAsia="思源黑体 Medium"/>
                <w:spacing w:val="6"/>
                <w:highlight w:val="magenta"/>
              </w:rPr>
              <w:t xml:space="preserve"> and</w:t>
            </w:r>
            <w:r w:rsidRPr="00C76AD5">
              <w:rPr>
                <w:rFonts w:eastAsia="思源黑体 Medium"/>
                <w:spacing w:val="6"/>
                <w:highlight w:val="magenta"/>
              </w:rPr>
              <w:t xml:space="preserve"> </w:t>
            </w:r>
            <w:proofErr w:type="spellStart"/>
            <w:r w:rsidRPr="00C76AD5">
              <w:rPr>
                <w:rFonts w:eastAsia="思源黑体 Medium"/>
                <w:spacing w:val="6"/>
                <w:highlight w:val="magenta"/>
              </w:rPr>
              <w:t>lib_quality_control.lib_dna_</w:t>
            </w:r>
            <w:proofErr w:type="gramStart"/>
            <w:r w:rsidRPr="00C76AD5">
              <w:rPr>
                <w:rFonts w:eastAsia="思源黑体 Medium"/>
                <w:spacing w:val="6"/>
                <w:highlight w:val="magenta"/>
              </w:rPr>
              <w:t>qc.library</w:t>
            </w:r>
            <w:proofErr w:type="gramEnd"/>
            <w:r w:rsidRPr="00C76AD5">
              <w:rPr>
                <w:rFonts w:eastAsia="思源黑体 Medium"/>
                <w:spacing w:val="6"/>
                <w:highlight w:val="magenta"/>
              </w:rPr>
              <w:t>_concn</w:t>
            </w:r>
            <w:proofErr w:type="spellEnd"/>
            <w:r w:rsidRPr="00C76AD5">
              <w:rPr>
                <w:rFonts w:eastAsia="思源黑体 Medium" w:hint="eastAsia"/>
                <w:spacing w:val="6"/>
                <w:highlight w:val="magenta"/>
              </w:rPr>
              <w:t xml:space="preserve"> </w:t>
            </w:r>
            <w:r w:rsidRPr="00C76AD5">
              <w:rPr>
                <w:rFonts w:eastAsia="思源黑体 Medium"/>
                <w:spacing w:val="6"/>
                <w:highlight w:val="magenta"/>
              </w:rPr>
              <w:t>%</w:t>
            </w:r>
            <w:r w:rsidRPr="00C76AD5">
              <w:rPr>
                <w:rFonts w:eastAsia="思源黑体 Medium" w:hint="eastAsia"/>
                <w:spacing w:val="6"/>
                <w:highlight w:val="magenta"/>
              </w:rPr>
              <w:t>}</w:t>
            </w:r>
          </w:p>
          <w:p w14:paraId="4CB05BE0" w14:textId="77777777" w:rsidR="00685202" w:rsidRPr="00C258FB" w:rsidRDefault="00685202" w:rsidP="00685202">
            <w:pPr>
              <w:spacing w:after="0" w:line="240" w:lineRule="exact"/>
              <w:jc w:val="center"/>
              <w:rPr>
                <w:rFonts w:eastAsia="思源黑体 Medium"/>
                <w:spacing w:val="6"/>
              </w:rPr>
            </w:pPr>
            <w:r>
              <w:rPr>
                <w:rFonts w:eastAsia="思源黑体 Medium"/>
                <w:spacing w:val="6"/>
              </w:rPr>
              <w:t>{%p</w:t>
            </w:r>
            <w:r w:rsidRPr="00C258FB">
              <w:rPr>
                <w:rFonts w:eastAsia="思源黑体 Medium"/>
                <w:spacing w:val="6"/>
              </w:rPr>
              <w:t xml:space="preserve"> if </w:t>
            </w:r>
            <w:proofErr w:type="spellStart"/>
            <w:r w:rsidRPr="00C258FB">
              <w:rPr>
                <w:rFonts w:eastAsia="思源黑体 Medium"/>
                <w:spacing w:val="6"/>
              </w:rPr>
              <w:t>lib_quality_control.lib_dna_</w:t>
            </w:r>
            <w:proofErr w:type="gramStart"/>
            <w:r w:rsidRPr="00C258FB">
              <w:rPr>
                <w:rFonts w:eastAsia="思源黑体 Medium"/>
                <w:spacing w:val="6"/>
              </w:rPr>
              <w:t>qc.library</w:t>
            </w:r>
            <w:proofErr w:type="gramEnd"/>
            <w:r w:rsidRPr="00C258FB">
              <w:rPr>
                <w:rFonts w:eastAsia="思源黑体 Medium"/>
                <w:spacing w:val="6"/>
              </w:rPr>
              <w:t>_concn|float</w:t>
            </w:r>
            <w:proofErr w:type="spellEnd"/>
            <w:r w:rsidRPr="00C258FB">
              <w:rPr>
                <w:rFonts w:eastAsia="思源黑体 Medium"/>
                <w:spacing w:val="6"/>
              </w:rPr>
              <w:t xml:space="preserve"> &gt;= 20%}</w:t>
            </w:r>
          </w:p>
          <w:p w14:paraId="24C17712" w14:textId="77777777" w:rsidR="00685202" w:rsidRPr="00C258FB" w:rsidRDefault="00685202" w:rsidP="00685202">
            <w:pPr>
              <w:spacing w:after="0" w:line="240" w:lineRule="exact"/>
              <w:jc w:val="center"/>
              <w:rPr>
                <w:rFonts w:eastAsia="思源黑体 Medium"/>
                <w:b/>
                <w:bCs/>
                <w:spacing w:val="6"/>
              </w:rPr>
            </w:pPr>
            <w:r w:rsidRPr="00C258FB">
              <w:rPr>
                <w:rFonts w:eastAsia="思源黑体 Medium" w:hint="eastAsia"/>
                <w:b/>
                <w:bCs/>
                <w:spacing w:val="6"/>
              </w:rPr>
              <w:t>合格（</w:t>
            </w:r>
            <w:proofErr w:type="gramStart"/>
            <w:r w:rsidRPr="00C258FB">
              <w:rPr>
                <w:rFonts w:eastAsia="思源黑体 Medium" w:hint="eastAsia"/>
                <w:b/>
                <w:bCs/>
                <w:spacing w:val="6"/>
              </w:rPr>
              <w:t>质控项有</w:t>
            </w:r>
            <w:proofErr w:type="gramEnd"/>
            <w:r w:rsidRPr="00C258FB">
              <w:rPr>
                <w:rFonts w:eastAsia="思源黑体 Medium" w:hint="eastAsia"/>
                <w:b/>
                <w:bCs/>
                <w:spacing w:val="6"/>
              </w:rPr>
              <w:t>缺失，请补齐数据后自行评估）</w:t>
            </w:r>
          </w:p>
          <w:p w14:paraId="2D01A716" w14:textId="77777777" w:rsidR="00685202" w:rsidRPr="00C258FB" w:rsidRDefault="00685202" w:rsidP="00685202">
            <w:pPr>
              <w:spacing w:after="0" w:line="240" w:lineRule="exact"/>
              <w:jc w:val="center"/>
              <w:rPr>
                <w:rFonts w:eastAsia="思源黑体 Medium"/>
                <w:spacing w:val="6"/>
              </w:rPr>
            </w:pPr>
            <w:r>
              <w:rPr>
                <w:rFonts w:eastAsia="思源黑体 Medium" w:hint="eastAsia"/>
                <w:spacing w:val="6"/>
              </w:rPr>
              <w:t>{%p</w:t>
            </w:r>
            <w:r w:rsidRPr="00C258FB">
              <w:rPr>
                <w:rFonts w:eastAsia="思源黑体 Medium"/>
                <w:spacing w:val="6"/>
              </w:rPr>
              <w:t xml:space="preserve"> else%}</w:t>
            </w:r>
          </w:p>
          <w:p w14:paraId="3373BDA7" w14:textId="77777777" w:rsidR="00685202" w:rsidRPr="00C258FB" w:rsidRDefault="00685202" w:rsidP="00685202">
            <w:pPr>
              <w:spacing w:after="0" w:line="240" w:lineRule="exact"/>
              <w:jc w:val="center"/>
              <w:rPr>
                <w:rFonts w:eastAsia="思源黑体 Medium"/>
                <w:b/>
                <w:bCs/>
                <w:spacing w:val="6"/>
              </w:rPr>
            </w:pPr>
            <w:r w:rsidRPr="00C258FB">
              <w:rPr>
                <w:rFonts w:eastAsia="思源黑体 Medium" w:hint="eastAsia"/>
                <w:b/>
                <w:bCs/>
                <w:spacing w:val="6"/>
              </w:rPr>
              <w:t>风险</w:t>
            </w:r>
          </w:p>
          <w:p w14:paraId="7A3F6E28" w14:textId="77777777" w:rsidR="00685202" w:rsidRDefault="00685202" w:rsidP="00685202">
            <w:pPr>
              <w:spacing w:after="0" w:line="240" w:lineRule="exact"/>
              <w:jc w:val="center"/>
              <w:rPr>
                <w:rFonts w:eastAsia="思源黑体 Medium"/>
                <w:spacing w:val="6"/>
              </w:rPr>
            </w:pPr>
            <w:r>
              <w:rPr>
                <w:rFonts w:eastAsia="思源黑体 Medium" w:hint="eastAsia"/>
                <w:spacing w:val="6"/>
              </w:rPr>
              <w:t>{%p</w:t>
            </w:r>
            <w:r w:rsidRPr="00C258FB">
              <w:rPr>
                <w:rFonts w:eastAsia="思源黑体 Medium"/>
                <w:spacing w:val="6"/>
              </w:rPr>
              <w:t xml:space="preserve"> endif%}</w:t>
            </w:r>
          </w:p>
          <w:p w14:paraId="6E71E11A" w14:textId="77777777" w:rsidR="00685202" w:rsidRDefault="00685202" w:rsidP="00685202">
            <w:pPr>
              <w:spacing w:after="0" w:line="240" w:lineRule="exact"/>
              <w:jc w:val="center"/>
              <w:rPr>
                <w:rFonts w:eastAsia="思源黑体 Medium"/>
                <w:spacing w:val="6"/>
              </w:rPr>
            </w:pPr>
            <w:r w:rsidRPr="00B16B90">
              <w:rPr>
                <w:rFonts w:eastAsia="思源黑体 Medium" w:hint="eastAsia"/>
                <w:spacing w:val="6"/>
                <w:highlight w:val="magenta"/>
              </w:rPr>
              <w:t>{</w:t>
            </w:r>
            <w:r w:rsidRPr="00B16B90">
              <w:rPr>
                <w:rFonts w:eastAsia="思源黑体 Medium"/>
                <w:spacing w:val="6"/>
                <w:highlight w:val="magenta"/>
              </w:rPr>
              <w:t>%</w:t>
            </w:r>
            <w:r w:rsidRPr="00B16B90">
              <w:rPr>
                <w:rFonts w:eastAsia="思源黑体 Medium" w:hint="eastAsia"/>
                <w:spacing w:val="6"/>
                <w:highlight w:val="magenta"/>
              </w:rPr>
              <w:t>p</w:t>
            </w:r>
            <w:r w:rsidRPr="00B16B90">
              <w:rPr>
                <w:rFonts w:eastAsia="思源黑体 Medium"/>
                <w:spacing w:val="6"/>
                <w:highlight w:val="magenta"/>
              </w:rPr>
              <w:t xml:space="preserve"> else%}</w:t>
            </w:r>
          </w:p>
          <w:p w14:paraId="21D583EE" w14:textId="77777777" w:rsidR="00685202" w:rsidRPr="00C258FB" w:rsidRDefault="00685202" w:rsidP="00685202">
            <w:pPr>
              <w:spacing w:after="0" w:line="240" w:lineRule="exact"/>
              <w:jc w:val="center"/>
              <w:rPr>
                <w:rFonts w:eastAsia="思源黑体 Medium"/>
                <w:b/>
                <w:bCs/>
                <w:spacing w:val="6"/>
              </w:rPr>
            </w:pPr>
            <w:r w:rsidRPr="00C258FB">
              <w:rPr>
                <w:rFonts w:eastAsia="思源黑体 Medium" w:hint="eastAsia"/>
                <w:b/>
                <w:bCs/>
                <w:spacing w:val="6"/>
              </w:rPr>
              <w:t>合格（</w:t>
            </w:r>
            <w:proofErr w:type="gramStart"/>
            <w:r w:rsidRPr="00C258FB">
              <w:rPr>
                <w:rFonts w:eastAsia="思源黑体 Medium" w:hint="eastAsia"/>
                <w:b/>
                <w:bCs/>
                <w:spacing w:val="6"/>
              </w:rPr>
              <w:t>质控项有</w:t>
            </w:r>
            <w:proofErr w:type="gramEnd"/>
            <w:r w:rsidRPr="00C258FB">
              <w:rPr>
                <w:rFonts w:eastAsia="思源黑体 Medium" w:hint="eastAsia"/>
                <w:b/>
                <w:bCs/>
                <w:spacing w:val="6"/>
              </w:rPr>
              <w:t>缺失，请补齐数据后自行评估）</w:t>
            </w:r>
          </w:p>
          <w:p w14:paraId="17330114" w14:textId="77777777" w:rsidR="00685202" w:rsidRDefault="00685202" w:rsidP="00685202">
            <w:pPr>
              <w:spacing w:after="0" w:line="240" w:lineRule="exact"/>
              <w:jc w:val="center"/>
              <w:rPr>
                <w:rFonts w:eastAsia="思源黑体 Medium"/>
                <w:spacing w:val="6"/>
                <w:highlight w:val="magenta"/>
              </w:rPr>
            </w:pPr>
            <w:r>
              <w:rPr>
                <w:rFonts w:eastAsia="思源黑体 Medium" w:hint="eastAsia"/>
                <w:spacing w:val="6"/>
                <w:highlight w:val="magenta"/>
              </w:rPr>
              <w:t>{%p</w:t>
            </w:r>
            <w:r>
              <w:rPr>
                <w:rFonts w:eastAsia="思源黑体 Medium"/>
                <w:spacing w:val="6"/>
                <w:highlight w:val="magenta"/>
              </w:rPr>
              <w:t xml:space="preserve"> </w:t>
            </w:r>
            <w:r w:rsidRPr="00C76AD5">
              <w:rPr>
                <w:rFonts w:eastAsia="思源黑体 Medium"/>
                <w:spacing w:val="6"/>
                <w:highlight w:val="magenta"/>
              </w:rPr>
              <w:t>endif%}</w:t>
            </w:r>
          </w:p>
          <w:p w14:paraId="1ABD17E9" w14:textId="77777777" w:rsidR="00685202" w:rsidRDefault="00685202" w:rsidP="00685202">
            <w:pPr>
              <w:spacing w:after="0" w:line="240" w:lineRule="exact"/>
              <w:jc w:val="center"/>
              <w:rPr>
                <w:rFonts w:eastAsia="思源黑体 Medium"/>
                <w:spacing w:val="6"/>
                <w:highlight w:val="cyan"/>
              </w:rPr>
            </w:pPr>
            <w:r>
              <w:rPr>
                <w:rFonts w:eastAsia="思源黑体 Medium" w:hint="eastAsia"/>
                <w:spacing w:val="6"/>
                <w:highlight w:val="cyan"/>
              </w:rPr>
              <w:t>{%p</w:t>
            </w:r>
            <w:r>
              <w:rPr>
                <w:rFonts w:eastAsia="思源黑体 Medium"/>
                <w:spacing w:val="6"/>
                <w:highlight w:val="cyan"/>
              </w:rPr>
              <w:t xml:space="preserve"> </w:t>
            </w:r>
            <w:r w:rsidRPr="000B0D1C">
              <w:rPr>
                <w:rFonts w:eastAsia="思源黑体 Medium"/>
                <w:spacing w:val="6"/>
                <w:highlight w:val="cyan"/>
              </w:rPr>
              <w:t>endif%}</w:t>
            </w:r>
          </w:p>
          <w:p w14:paraId="634B0F99"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green"/>
              </w:rPr>
              <w:t>{%p</w:t>
            </w:r>
            <w:r>
              <w:rPr>
                <w:rFonts w:eastAsia="思源黑体 Medium"/>
                <w:spacing w:val="6"/>
                <w:highlight w:val="green"/>
              </w:rPr>
              <w:t xml:space="preserve"> </w:t>
            </w:r>
            <w:r w:rsidRPr="00F046EF">
              <w:rPr>
                <w:rFonts w:eastAsia="思源黑体 Medium"/>
                <w:spacing w:val="6"/>
                <w:highlight w:val="green"/>
              </w:rPr>
              <w:t>endif%}</w:t>
            </w:r>
          </w:p>
          <w:p w14:paraId="51A24523"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yellow"/>
              </w:rPr>
              <w:t>{%p</w:t>
            </w:r>
            <w:r w:rsidRPr="00F046EF">
              <w:rPr>
                <w:rFonts w:eastAsia="思源黑体 Medium" w:hint="eastAsia"/>
                <w:spacing w:val="6"/>
                <w:highlight w:val="yellow"/>
              </w:rPr>
              <w:t xml:space="preserve"> </w:t>
            </w:r>
            <w:r w:rsidRPr="00F046EF">
              <w:rPr>
                <w:rFonts w:eastAsia="思源黑体 Medium"/>
                <w:spacing w:val="6"/>
                <w:highlight w:val="yellow"/>
              </w:rPr>
              <w:t>else%}</w:t>
            </w:r>
          </w:p>
          <w:p w14:paraId="59432069" w14:textId="77777777" w:rsidR="00685202" w:rsidRDefault="00685202" w:rsidP="00685202">
            <w:pPr>
              <w:spacing w:after="0" w:line="240" w:lineRule="exact"/>
              <w:jc w:val="center"/>
              <w:rPr>
                <w:rFonts w:eastAsia="思源黑体 Medium"/>
                <w:b/>
                <w:bCs/>
                <w:spacing w:val="6"/>
              </w:rPr>
            </w:pPr>
            <w:r>
              <w:rPr>
                <w:rFonts w:eastAsia="思源黑体 Medium" w:hint="eastAsia"/>
                <w:b/>
                <w:bCs/>
                <w:spacing w:val="6"/>
              </w:rPr>
              <w:t>风险</w:t>
            </w:r>
          </w:p>
          <w:p w14:paraId="3B99A581" w14:textId="7F3F4E08" w:rsidR="00685202" w:rsidRDefault="00685202" w:rsidP="00685202">
            <w:pPr>
              <w:spacing w:after="0" w:line="240" w:lineRule="exact"/>
              <w:jc w:val="center"/>
              <w:rPr>
                <w:rFonts w:eastAsia="思源黑体 Medium"/>
                <w:spacing w:val="6"/>
              </w:rPr>
            </w:pPr>
            <w:r>
              <w:rPr>
                <w:rFonts w:eastAsia="思源黑体 Medium" w:hint="eastAsia"/>
                <w:spacing w:val="6"/>
                <w:highlight w:val="yellow"/>
              </w:rPr>
              <w:t>{%p</w:t>
            </w:r>
            <w:r>
              <w:rPr>
                <w:rFonts w:eastAsia="思源黑体 Medium"/>
                <w:spacing w:val="6"/>
                <w:highlight w:val="yellow"/>
              </w:rPr>
              <w:t xml:space="preserve"> </w:t>
            </w:r>
            <w:r w:rsidRPr="00F046EF">
              <w:rPr>
                <w:rFonts w:eastAsia="思源黑体 Medium"/>
                <w:spacing w:val="6"/>
                <w:highlight w:val="yellow"/>
              </w:rPr>
              <w:t>endif%}</w:t>
            </w:r>
          </w:p>
        </w:tc>
      </w:tr>
    </w:tbl>
    <w:p w14:paraId="5B2EAED1"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color w:val="auto"/>
          <w:spacing w:val="6"/>
          <w:sz w:val="18"/>
          <w:szCs w:val="18"/>
        </w:rPr>
        <w:lastRenderedPageBreak/>
        <w:t>注：</w:t>
      </w:r>
    </w:p>
    <w:p w14:paraId="28F564FD"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color w:val="auto"/>
          <w:spacing w:val="6"/>
          <w:sz w:val="18"/>
          <w:szCs w:val="18"/>
        </w:rPr>
        <w:t xml:space="preserve">1. </w:t>
      </w:r>
      <w:r>
        <w:rPr>
          <w:rFonts w:ascii="Times New Roman" w:eastAsia="思源黑体 Medium" w:cs="Times New Roman"/>
          <w:color w:val="auto"/>
          <w:spacing w:val="6"/>
          <w:sz w:val="18"/>
          <w:szCs w:val="18"/>
        </w:rPr>
        <w:t>肿瘤细胞含量（％）：肿瘤细胞含量检测结果仅针对送检样本且仅供参考，实际以就诊医院检测结果为准。送检组织不满足肿瘤细胞评估要求或送检血液</w:t>
      </w:r>
      <w:r>
        <w:rPr>
          <w:rFonts w:ascii="Times New Roman" w:eastAsia="思源黑体 Medium" w:cs="Times New Roman"/>
          <w:color w:val="auto"/>
          <w:spacing w:val="6"/>
          <w:sz w:val="18"/>
          <w:szCs w:val="18"/>
        </w:rPr>
        <w:t>/</w:t>
      </w:r>
      <w:r>
        <w:rPr>
          <w:rFonts w:ascii="Times New Roman" w:eastAsia="思源黑体 Medium" w:cs="Times New Roman"/>
          <w:color w:val="auto"/>
          <w:spacing w:val="6"/>
          <w:sz w:val="18"/>
          <w:szCs w:val="18"/>
        </w:rPr>
        <w:t>体液类型样本时，不做此项评估</w:t>
      </w:r>
      <w:r>
        <w:rPr>
          <w:rFonts w:ascii="Times New Roman" w:eastAsia="思源黑体 Medium" w:cs="Times New Roman" w:hint="eastAsia"/>
          <w:color w:val="auto"/>
          <w:spacing w:val="6"/>
          <w:sz w:val="18"/>
          <w:szCs w:val="18"/>
        </w:rPr>
        <w:t>；</w:t>
      </w:r>
    </w:p>
    <w:p w14:paraId="69300850"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color w:val="auto"/>
          <w:spacing w:val="6"/>
          <w:sz w:val="18"/>
          <w:szCs w:val="18"/>
        </w:rPr>
        <w:t xml:space="preserve">2. DNA </w:t>
      </w:r>
      <w:r>
        <w:rPr>
          <w:rFonts w:ascii="Times New Roman" w:eastAsia="思源黑体 Medium" w:cs="Times New Roman"/>
          <w:color w:val="auto"/>
          <w:spacing w:val="6"/>
          <w:sz w:val="18"/>
          <w:szCs w:val="18"/>
        </w:rPr>
        <w:t>总量（</w:t>
      </w:r>
      <w:r>
        <w:rPr>
          <w:rFonts w:ascii="Times New Roman" w:eastAsia="思源黑体 Medium" w:cs="Times New Roman"/>
          <w:color w:val="auto"/>
          <w:spacing w:val="6"/>
          <w:sz w:val="18"/>
          <w:szCs w:val="18"/>
        </w:rPr>
        <w:t>ng</w:t>
      </w:r>
      <w:r>
        <w:rPr>
          <w:rFonts w:ascii="Times New Roman" w:eastAsia="思源黑体 Medium" w:cs="Times New Roman"/>
          <w:color w:val="auto"/>
          <w:spacing w:val="6"/>
          <w:sz w:val="18"/>
          <w:szCs w:val="18"/>
        </w:rPr>
        <w:t>）：送检样本提取的</w:t>
      </w:r>
      <w:r>
        <w:rPr>
          <w:rFonts w:ascii="Times New Roman" w:eastAsia="思源黑体 Medium" w:cs="Times New Roman"/>
          <w:color w:val="auto"/>
          <w:spacing w:val="6"/>
          <w:sz w:val="18"/>
          <w:szCs w:val="18"/>
        </w:rPr>
        <w:t xml:space="preserve"> DNA </w:t>
      </w:r>
      <w:r>
        <w:rPr>
          <w:rFonts w:ascii="Times New Roman" w:eastAsia="思源黑体 Medium" w:cs="Times New Roman"/>
          <w:color w:val="auto"/>
          <w:spacing w:val="6"/>
          <w:sz w:val="18"/>
          <w:szCs w:val="18"/>
        </w:rPr>
        <w:t>总量</w:t>
      </w:r>
      <w:r>
        <w:rPr>
          <w:rFonts w:ascii="Times New Roman" w:eastAsia="思源黑体 Medium" w:cs="Times New Roman" w:hint="eastAsia"/>
          <w:color w:val="auto"/>
          <w:spacing w:val="6"/>
          <w:sz w:val="18"/>
          <w:szCs w:val="18"/>
        </w:rPr>
        <w:t>；</w:t>
      </w:r>
    </w:p>
    <w:p w14:paraId="72BBCD0F"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color w:val="auto"/>
          <w:spacing w:val="6"/>
          <w:sz w:val="18"/>
          <w:szCs w:val="18"/>
        </w:rPr>
        <w:t xml:space="preserve">3. </w:t>
      </w:r>
      <w:r>
        <w:rPr>
          <w:rFonts w:ascii="Times New Roman" w:eastAsia="思源黑体 Medium" w:cs="Times New Roman" w:hint="eastAsia"/>
          <w:color w:val="auto"/>
          <w:spacing w:val="6"/>
          <w:sz w:val="18"/>
          <w:szCs w:val="18"/>
        </w:rPr>
        <w:t>文库浓度（</w:t>
      </w:r>
      <w:r>
        <w:rPr>
          <w:rFonts w:ascii="Times New Roman" w:eastAsia="思源黑体 Medium" w:cs="Times New Roman" w:hint="eastAsia"/>
          <w:color w:val="auto"/>
          <w:spacing w:val="6"/>
          <w:sz w:val="18"/>
          <w:szCs w:val="18"/>
        </w:rPr>
        <w:t>ng/</w:t>
      </w:r>
      <w:r>
        <w:rPr>
          <w:rFonts w:ascii="Times New Roman" w:eastAsia="思源黑体 Medium" w:cs="Times New Roman" w:hint="eastAsia"/>
          <w:color w:val="auto"/>
          <w:spacing w:val="6"/>
          <w:sz w:val="18"/>
          <w:szCs w:val="18"/>
        </w:rPr>
        <w:t>μ</w:t>
      </w:r>
      <w:r>
        <w:rPr>
          <w:rFonts w:ascii="Times New Roman" w:eastAsia="思源黑体 Medium" w:cs="Times New Roman" w:hint="eastAsia"/>
          <w:color w:val="auto"/>
          <w:spacing w:val="6"/>
          <w:sz w:val="18"/>
          <w:szCs w:val="18"/>
        </w:rPr>
        <w:t>L</w:t>
      </w:r>
      <w:r>
        <w:rPr>
          <w:rFonts w:ascii="Times New Roman" w:eastAsia="思源黑体 Medium" w:cs="Times New Roman" w:hint="eastAsia"/>
          <w:color w:val="auto"/>
          <w:spacing w:val="6"/>
          <w:sz w:val="18"/>
          <w:szCs w:val="18"/>
        </w:rPr>
        <w:t>）：文库构建结束后的</w:t>
      </w:r>
      <w:r>
        <w:rPr>
          <w:rFonts w:ascii="Times New Roman" w:eastAsia="思源黑体 Medium" w:cs="Times New Roman" w:hint="eastAsia"/>
          <w:color w:val="auto"/>
          <w:spacing w:val="6"/>
          <w:sz w:val="18"/>
          <w:szCs w:val="18"/>
        </w:rPr>
        <w:t>DNA</w:t>
      </w:r>
      <w:r>
        <w:rPr>
          <w:rFonts w:ascii="Times New Roman" w:eastAsia="思源黑体 Medium" w:cs="Times New Roman" w:hint="eastAsia"/>
          <w:color w:val="auto"/>
          <w:spacing w:val="6"/>
          <w:sz w:val="18"/>
          <w:szCs w:val="18"/>
        </w:rPr>
        <w:t>浓度；</w:t>
      </w:r>
    </w:p>
    <w:p w14:paraId="29B6BD26"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color w:val="auto"/>
          <w:spacing w:val="6"/>
          <w:sz w:val="18"/>
          <w:szCs w:val="18"/>
        </w:rPr>
        <w:t>4.</w:t>
      </w:r>
      <w:r>
        <w:rPr>
          <w:rFonts w:ascii="Times New Roman" w:eastAsia="思源黑体 Medium" w:cs="Times New Roman" w:hint="eastAsia"/>
          <w:color w:val="auto"/>
          <w:spacing w:val="6"/>
          <w:sz w:val="18"/>
          <w:szCs w:val="18"/>
        </w:rPr>
        <w:t xml:space="preserve"> </w:t>
      </w:r>
      <w:r>
        <w:rPr>
          <w:rFonts w:ascii="Times New Roman" w:eastAsia="思源黑体 Medium" w:cs="Times New Roman"/>
          <w:color w:val="auto"/>
          <w:spacing w:val="6"/>
          <w:sz w:val="18"/>
          <w:szCs w:val="18"/>
        </w:rPr>
        <w:t>Q30</w:t>
      </w:r>
      <w:r>
        <w:rPr>
          <w:rFonts w:ascii="Times New Roman" w:eastAsia="思源黑体 Medium" w:cs="Times New Roman"/>
          <w:color w:val="auto"/>
          <w:spacing w:val="6"/>
          <w:sz w:val="18"/>
          <w:szCs w:val="18"/>
        </w:rPr>
        <w:t>（％）：</w:t>
      </w:r>
      <w:r>
        <w:rPr>
          <w:rFonts w:ascii="Times New Roman" w:eastAsia="思源黑体 Medium" w:cs="Times New Roman" w:hint="eastAsia"/>
          <w:color w:val="auto"/>
          <w:spacing w:val="6"/>
          <w:sz w:val="18"/>
          <w:szCs w:val="18"/>
        </w:rPr>
        <w:t>碱基质量</w:t>
      </w:r>
      <w:r>
        <w:rPr>
          <w:rFonts w:ascii="Times New Roman" w:eastAsia="思源黑体 Medium" w:cs="Times New Roman" w:hint="eastAsia"/>
          <w:color w:val="auto"/>
          <w:spacing w:val="6"/>
          <w:sz w:val="18"/>
          <w:szCs w:val="18"/>
        </w:rPr>
        <w:t>Q30</w:t>
      </w:r>
      <w:r>
        <w:rPr>
          <w:rFonts w:ascii="Times New Roman" w:eastAsia="思源黑体 Medium" w:cs="Times New Roman" w:hint="eastAsia"/>
          <w:color w:val="auto"/>
          <w:spacing w:val="6"/>
          <w:sz w:val="18"/>
          <w:szCs w:val="18"/>
        </w:rPr>
        <w:t>占比，测序的准确率高于</w:t>
      </w:r>
      <w:r>
        <w:rPr>
          <w:rFonts w:ascii="Times New Roman" w:eastAsia="思源黑体 Medium" w:cs="Times New Roman" w:hint="eastAsia"/>
          <w:color w:val="auto"/>
          <w:spacing w:val="6"/>
          <w:sz w:val="18"/>
          <w:szCs w:val="18"/>
        </w:rPr>
        <w:t>99.9%</w:t>
      </w:r>
      <w:r>
        <w:rPr>
          <w:rFonts w:ascii="Times New Roman" w:eastAsia="思源黑体 Medium" w:cs="Times New Roman" w:hint="eastAsia"/>
          <w:color w:val="auto"/>
          <w:spacing w:val="6"/>
          <w:sz w:val="18"/>
          <w:szCs w:val="18"/>
        </w:rPr>
        <w:t>的碱基的比例；</w:t>
      </w:r>
    </w:p>
    <w:p w14:paraId="628328A7"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lastRenderedPageBreak/>
        <w:t>5. BRCA</w:t>
      </w:r>
      <w:r>
        <w:rPr>
          <w:rFonts w:ascii="Times New Roman" w:eastAsia="思源黑体 Medium" w:cs="Times New Roman" w:hint="eastAsia"/>
          <w:color w:val="auto"/>
          <w:spacing w:val="6"/>
          <w:sz w:val="18"/>
          <w:szCs w:val="18"/>
        </w:rPr>
        <w:t>区域覆盖度：</w:t>
      </w:r>
      <w:r>
        <w:rPr>
          <w:rFonts w:ascii="Times New Roman" w:eastAsia="思源黑体 Medium" w:cs="Times New Roman" w:hint="eastAsia"/>
          <w:color w:val="auto"/>
          <w:spacing w:val="6"/>
          <w:sz w:val="18"/>
          <w:szCs w:val="18"/>
        </w:rPr>
        <w:t>BRCA1</w:t>
      </w:r>
      <w:r>
        <w:rPr>
          <w:rFonts w:ascii="Times New Roman" w:eastAsia="思源黑体 Medium" w:cs="Times New Roman" w:hint="eastAsia"/>
          <w:color w:val="auto"/>
          <w:spacing w:val="6"/>
          <w:sz w:val="18"/>
          <w:szCs w:val="18"/>
        </w:rPr>
        <w:t>基因和</w:t>
      </w:r>
      <w:r>
        <w:rPr>
          <w:rFonts w:ascii="Times New Roman" w:eastAsia="思源黑体 Medium" w:cs="Times New Roman" w:hint="eastAsia"/>
          <w:color w:val="auto"/>
          <w:spacing w:val="6"/>
          <w:sz w:val="18"/>
          <w:szCs w:val="18"/>
        </w:rPr>
        <w:t>BRCA2</w:t>
      </w:r>
      <w:r>
        <w:rPr>
          <w:rFonts w:ascii="Times New Roman" w:eastAsia="思源黑体 Medium" w:cs="Times New Roman" w:hint="eastAsia"/>
          <w:color w:val="auto"/>
          <w:spacing w:val="6"/>
          <w:sz w:val="18"/>
          <w:szCs w:val="18"/>
        </w:rPr>
        <w:t>基因检测区域内有效深度≥</w:t>
      </w:r>
      <w:r>
        <w:rPr>
          <w:rFonts w:ascii="Times New Roman" w:eastAsia="思源黑体 Medium" w:cs="Times New Roman" w:hint="eastAsia"/>
          <w:color w:val="auto"/>
          <w:spacing w:val="6"/>
          <w:sz w:val="18"/>
          <w:szCs w:val="18"/>
        </w:rPr>
        <w:t>180</w:t>
      </w:r>
      <w:r>
        <w:rPr>
          <w:rFonts w:ascii="Times New Roman" w:eastAsia="思源黑体 Medium" w:cs="Times New Roman" w:hint="eastAsia"/>
          <w:color w:val="auto"/>
          <w:spacing w:val="6"/>
          <w:sz w:val="18"/>
          <w:szCs w:val="18"/>
        </w:rPr>
        <w:t>×的位点覆盖度；</w:t>
      </w:r>
    </w:p>
    <w:p w14:paraId="5CBB844E"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t>6. CDS</w:t>
      </w:r>
      <w:r>
        <w:rPr>
          <w:rFonts w:ascii="Times New Roman" w:eastAsia="思源黑体 Medium" w:cs="Times New Roman" w:hint="eastAsia"/>
          <w:color w:val="auto"/>
          <w:spacing w:val="6"/>
          <w:sz w:val="18"/>
          <w:szCs w:val="18"/>
        </w:rPr>
        <w:t>区域覆盖度：检测区域内有效深度≥</w:t>
      </w:r>
      <w:r>
        <w:rPr>
          <w:rFonts w:ascii="Times New Roman" w:eastAsia="思源黑体 Medium" w:cs="Times New Roman" w:hint="eastAsia"/>
          <w:color w:val="auto"/>
          <w:spacing w:val="6"/>
          <w:sz w:val="18"/>
          <w:szCs w:val="18"/>
        </w:rPr>
        <w:t>180</w:t>
      </w:r>
      <w:r>
        <w:rPr>
          <w:rFonts w:ascii="Times New Roman" w:eastAsia="思源黑体 Medium" w:cs="Times New Roman" w:hint="eastAsia"/>
          <w:color w:val="auto"/>
          <w:spacing w:val="6"/>
          <w:sz w:val="18"/>
          <w:szCs w:val="18"/>
        </w:rPr>
        <w:t>×的位点覆盖度；</w:t>
      </w:r>
    </w:p>
    <w:p w14:paraId="20CF84EC"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t>7. BAF</w:t>
      </w:r>
      <w:r>
        <w:rPr>
          <w:rFonts w:ascii="Times New Roman" w:eastAsia="思源黑体 Medium" w:cs="Times New Roman" w:hint="eastAsia"/>
          <w:color w:val="auto"/>
          <w:spacing w:val="6"/>
          <w:sz w:val="18"/>
          <w:szCs w:val="18"/>
        </w:rPr>
        <w:t>噪音系数：通过杂合</w:t>
      </w:r>
      <w:r>
        <w:rPr>
          <w:rFonts w:ascii="Times New Roman" w:eastAsia="思源黑体 Medium" w:cs="Times New Roman" w:hint="eastAsia"/>
          <w:color w:val="auto"/>
          <w:spacing w:val="6"/>
          <w:sz w:val="18"/>
          <w:szCs w:val="18"/>
        </w:rPr>
        <w:t>SNP</w:t>
      </w:r>
      <w:r>
        <w:rPr>
          <w:rFonts w:ascii="Times New Roman" w:eastAsia="思源黑体 Medium" w:cs="Times New Roman" w:hint="eastAsia"/>
          <w:color w:val="auto"/>
          <w:spacing w:val="6"/>
          <w:sz w:val="18"/>
          <w:szCs w:val="18"/>
        </w:rPr>
        <w:t>的等位频率衡量异常杂合位点对</w:t>
      </w:r>
      <w:r>
        <w:rPr>
          <w:rFonts w:ascii="Times New Roman" w:eastAsia="思源黑体 Medium" w:cs="Times New Roman" w:hint="eastAsia"/>
          <w:color w:val="auto"/>
          <w:spacing w:val="6"/>
          <w:sz w:val="18"/>
          <w:szCs w:val="18"/>
        </w:rPr>
        <w:t>BAF</w:t>
      </w:r>
      <w:r>
        <w:rPr>
          <w:rFonts w:ascii="Times New Roman" w:eastAsia="思源黑体 Medium" w:cs="Times New Roman" w:hint="eastAsia"/>
          <w:color w:val="auto"/>
          <w:spacing w:val="6"/>
          <w:sz w:val="18"/>
          <w:szCs w:val="18"/>
        </w:rPr>
        <w:t>的影响；</w:t>
      </w:r>
    </w:p>
    <w:p w14:paraId="542B0A61"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t xml:space="preserve">8. </w:t>
      </w:r>
      <w:r>
        <w:rPr>
          <w:rFonts w:ascii="Times New Roman" w:eastAsia="思源黑体 Medium" w:cs="Times New Roman" w:hint="eastAsia"/>
          <w:color w:val="auto"/>
          <w:spacing w:val="6"/>
          <w:sz w:val="18"/>
          <w:szCs w:val="18"/>
        </w:rPr>
        <w:t>深度噪音系数：通过所有</w:t>
      </w:r>
      <w:r>
        <w:rPr>
          <w:rFonts w:ascii="Times New Roman" w:eastAsia="思源黑体 Medium" w:cs="Times New Roman" w:hint="eastAsia"/>
          <w:color w:val="auto"/>
          <w:spacing w:val="6"/>
          <w:sz w:val="18"/>
          <w:szCs w:val="18"/>
        </w:rPr>
        <w:t>SNP</w:t>
      </w:r>
      <w:r>
        <w:rPr>
          <w:rFonts w:ascii="Times New Roman" w:eastAsia="思源黑体 Medium" w:cs="Times New Roman" w:hint="eastAsia"/>
          <w:color w:val="auto"/>
          <w:spacing w:val="6"/>
          <w:sz w:val="18"/>
          <w:szCs w:val="18"/>
        </w:rPr>
        <w:t>的深度比衡量异常</w:t>
      </w:r>
      <w:r>
        <w:rPr>
          <w:rFonts w:ascii="Times New Roman" w:eastAsia="思源黑体 Medium" w:cs="Times New Roman" w:hint="eastAsia"/>
          <w:color w:val="auto"/>
          <w:spacing w:val="6"/>
          <w:sz w:val="18"/>
          <w:szCs w:val="18"/>
        </w:rPr>
        <w:t>SNP</w:t>
      </w:r>
      <w:r>
        <w:rPr>
          <w:rFonts w:ascii="Times New Roman" w:eastAsia="思源黑体 Medium" w:cs="Times New Roman" w:hint="eastAsia"/>
          <w:color w:val="auto"/>
          <w:spacing w:val="6"/>
          <w:sz w:val="18"/>
          <w:szCs w:val="18"/>
        </w:rPr>
        <w:t>对</w:t>
      </w:r>
      <w:proofErr w:type="spellStart"/>
      <w:r>
        <w:rPr>
          <w:rFonts w:ascii="Times New Roman" w:eastAsia="思源黑体 Medium" w:cs="Times New Roman" w:hint="eastAsia"/>
          <w:color w:val="auto"/>
          <w:spacing w:val="6"/>
          <w:sz w:val="18"/>
          <w:szCs w:val="18"/>
        </w:rPr>
        <w:t>DepthRatio</w:t>
      </w:r>
      <w:proofErr w:type="spellEnd"/>
      <w:r>
        <w:rPr>
          <w:rFonts w:ascii="Times New Roman" w:eastAsia="思源黑体 Medium" w:cs="Times New Roman" w:hint="eastAsia"/>
          <w:color w:val="auto"/>
          <w:spacing w:val="6"/>
          <w:sz w:val="18"/>
          <w:szCs w:val="18"/>
        </w:rPr>
        <w:t>的影响；</w:t>
      </w:r>
    </w:p>
    <w:p w14:paraId="123A115E" w14:textId="77777777" w:rsidR="00A75A1A" w:rsidRDefault="00A75A1A" w:rsidP="00A75A1A">
      <w:pPr>
        <w:pStyle w:val="Default"/>
        <w:snapToGrid w:val="0"/>
        <w:spacing w:line="320" w:lineRule="exact"/>
        <w:jc w:val="both"/>
        <w:rPr>
          <w:rFonts w:eastAsia="思源黑体 Medium"/>
          <w:b/>
          <w:smallCaps/>
          <w:color w:val="1654B0"/>
        </w:rPr>
      </w:pPr>
      <w:r>
        <w:rPr>
          <w:rFonts w:ascii="Times New Roman" w:eastAsia="思源黑体 Medium" w:cs="Times New Roman" w:hint="eastAsia"/>
          <w:color w:val="auto"/>
          <w:spacing w:val="6"/>
          <w:sz w:val="18"/>
          <w:szCs w:val="18"/>
        </w:rPr>
        <w:t>9</w:t>
      </w:r>
      <w:r>
        <w:rPr>
          <w:rFonts w:ascii="Times New Roman" w:eastAsia="思源黑体 Medium" w:cs="Times New Roman"/>
          <w:color w:val="auto"/>
          <w:spacing w:val="6"/>
          <w:sz w:val="18"/>
          <w:szCs w:val="18"/>
        </w:rPr>
        <w:t xml:space="preserve">. </w:t>
      </w:r>
      <w:r>
        <w:rPr>
          <w:rFonts w:ascii="Times New Roman" w:eastAsia="思源黑体 Medium" w:cs="Times New Roman"/>
          <w:color w:val="auto"/>
          <w:spacing w:val="6"/>
          <w:sz w:val="18"/>
          <w:szCs w:val="18"/>
        </w:rPr>
        <w:t>综合评估：依据</w:t>
      </w:r>
      <w:r>
        <w:rPr>
          <w:rFonts w:ascii="Times New Roman" w:eastAsia="思源黑体 Medium" w:cs="Times New Roman" w:hint="eastAsia"/>
          <w:color w:val="auto"/>
          <w:spacing w:val="6"/>
          <w:sz w:val="18"/>
          <w:szCs w:val="18"/>
        </w:rPr>
        <w:t>Q30</w:t>
      </w:r>
      <w:r>
        <w:rPr>
          <w:rFonts w:ascii="Times New Roman" w:eastAsia="思源黑体 Medium" w:cs="Times New Roman" w:hint="eastAsia"/>
          <w:color w:val="auto"/>
          <w:spacing w:val="6"/>
          <w:sz w:val="18"/>
          <w:szCs w:val="18"/>
        </w:rPr>
        <w:t>、</w:t>
      </w:r>
      <w:r>
        <w:rPr>
          <w:rFonts w:ascii="Times New Roman" w:eastAsia="思源黑体 Medium" w:cs="Times New Roman" w:hint="eastAsia"/>
          <w:color w:val="auto"/>
          <w:spacing w:val="6"/>
          <w:sz w:val="18"/>
          <w:szCs w:val="18"/>
        </w:rPr>
        <w:t>BRCA</w:t>
      </w:r>
      <w:r>
        <w:rPr>
          <w:rFonts w:ascii="Times New Roman" w:eastAsia="思源黑体 Medium" w:cs="Times New Roman" w:hint="eastAsia"/>
          <w:color w:val="auto"/>
          <w:spacing w:val="6"/>
          <w:sz w:val="18"/>
          <w:szCs w:val="18"/>
        </w:rPr>
        <w:t>区域覆盖度、</w:t>
      </w:r>
      <w:r>
        <w:rPr>
          <w:rFonts w:ascii="Times New Roman" w:eastAsia="思源黑体 Medium" w:cs="Times New Roman" w:hint="eastAsia"/>
          <w:color w:val="auto"/>
          <w:spacing w:val="6"/>
          <w:sz w:val="18"/>
          <w:szCs w:val="18"/>
        </w:rPr>
        <w:t>CDS</w:t>
      </w:r>
      <w:r>
        <w:rPr>
          <w:rFonts w:ascii="Times New Roman" w:eastAsia="思源黑体 Medium" w:cs="Times New Roman" w:hint="eastAsia"/>
          <w:color w:val="auto"/>
          <w:spacing w:val="6"/>
          <w:sz w:val="18"/>
          <w:szCs w:val="18"/>
        </w:rPr>
        <w:t>区域覆盖度、</w:t>
      </w:r>
      <w:r>
        <w:rPr>
          <w:rFonts w:ascii="Times New Roman" w:eastAsia="思源黑体 Medium" w:cs="Times New Roman" w:hint="eastAsia"/>
          <w:color w:val="auto"/>
          <w:spacing w:val="6"/>
          <w:sz w:val="18"/>
          <w:szCs w:val="18"/>
        </w:rPr>
        <w:t>BAF</w:t>
      </w:r>
      <w:r>
        <w:rPr>
          <w:rFonts w:ascii="Times New Roman" w:eastAsia="思源黑体 Medium" w:cs="Times New Roman" w:hint="eastAsia"/>
          <w:color w:val="auto"/>
          <w:spacing w:val="6"/>
          <w:sz w:val="18"/>
          <w:szCs w:val="18"/>
        </w:rPr>
        <w:t>噪音系数、深度噪音系数</w:t>
      </w:r>
      <w:r>
        <w:rPr>
          <w:rFonts w:ascii="Times New Roman" w:eastAsia="思源黑体 Medium" w:cs="Times New Roman"/>
          <w:color w:val="auto"/>
          <w:spacing w:val="6"/>
          <w:sz w:val="18"/>
          <w:szCs w:val="18"/>
        </w:rPr>
        <w:t>进行评估，分为合格和不合格两个等级。样本质控评估为不合格可能会影响此次检测的准确性和敏感性</w:t>
      </w:r>
      <w:r>
        <w:rPr>
          <w:rFonts w:ascii="Times New Roman" w:eastAsia="思源黑体 Medium" w:cs="Times New Roman" w:hint="eastAsia"/>
          <w:color w:val="auto"/>
          <w:spacing w:val="6"/>
          <w:sz w:val="18"/>
          <w:szCs w:val="18"/>
        </w:rPr>
        <w:t>。</w:t>
      </w:r>
    </w:p>
    <w:p w14:paraId="58B90CBA" w14:textId="77777777" w:rsidR="00A75A1A" w:rsidRDefault="00A75A1A" w:rsidP="00A75A1A"/>
    <w:p w14:paraId="4E2A23A5" w14:textId="77777777" w:rsidR="00A75A1A" w:rsidRDefault="00A75A1A" w:rsidP="00A75A1A">
      <w:pPr>
        <w:rPr>
          <w:b/>
          <w:smallCaps/>
          <w:color w:val="1654B0"/>
        </w:rPr>
      </w:pPr>
    </w:p>
    <w:tbl>
      <w:tblPr>
        <w:tblW w:w="0" w:type="auto"/>
        <w:jc w:val="center"/>
        <w:tblBorders>
          <w:top w:val="single" w:sz="4" w:space="0" w:color="1E7648"/>
          <w:left w:val="single" w:sz="4" w:space="0" w:color="1E7648"/>
          <w:bottom w:val="single" w:sz="4" w:space="0" w:color="1E7648"/>
          <w:right w:val="single" w:sz="4" w:space="0" w:color="1E7648"/>
          <w:insideH w:val="single" w:sz="4" w:space="0" w:color="1E7648"/>
          <w:insideV w:val="single" w:sz="4" w:space="0" w:color="1E7648"/>
        </w:tblBorders>
        <w:tblLayout w:type="fixed"/>
        <w:tblLook w:val="04A0" w:firstRow="1" w:lastRow="0" w:firstColumn="1" w:lastColumn="0" w:noHBand="0" w:noVBand="1"/>
      </w:tblPr>
      <w:tblGrid>
        <w:gridCol w:w="1962"/>
        <w:gridCol w:w="4271"/>
        <w:gridCol w:w="3394"/>
      </w:tblGrid>
      <w:tr w:rsidR="00685202" w14:paraId="7B21AD68" w14:textId="77777777" w:rsidTr="00816703">
        <w:trPr>
          <w:trHeight w:val="704"/>
          <w:jc w:val="center"/>
        </w:trPr>
        <w:tc>
          <w:tcPr>
            <w:tcW w:w="1962" w:type="dxa"/>
            <w:tcBorders>
              <w:tl2br w:val="nil"/>
              <w:tr2bl w:val="nil"/>
            </w:tcBorders>
            <w:vAlign w:val="center"/>
          </w:tcPr>
          <w:p w14:paraId="41A6563F" w14:textId="77777777" w:rsidR="00685202" w:rsidRDefault="00685202" w:rsidP="00685202">
            <w:pPr>
              <w:overflowPunct w:val="0"/>
              <w:autoSpaceDE w:val="0"/>
              <w:autoSpaceDN w:val="0"/>
              <w:adjustRightInd w:val="0"/>
              <w:spacing w:after="0"/>
              <w:jc w:val="left"/>
              <w:textAlignment w:val="baseline"/>
              <w:rPr>
                <w:rFonts w:ascii="Times New Roman" w:eastAsia="思源黑体 Medium" w:hAnsi="Times New Roman" w:cs="Times New Roman"/>
                <w:spacing w:val="6"/>
                <w:sz w:val="28"/>
                <w:szCs w:val="28"/>
              </w:rPr>
            </w:pPr>
            <w:r>
              <w:rPr>
                <w:rFonts w:ascii="Times New Roman" w:eastAsia="思源黑体 Medium" w:hAnsi="Times New Roman" w:cs="Times New Roman" w:hint="eastAsia"/>
                <w:spacing w:val="6"/>
                <w:sz w:val="28"/>
                <w:szCs w:val="28"/>
              </w:rPr>
              <w:t>检测者：</w:t>
            </w:r>
          </w:p>
        </w:tc>
        <w:tc>
          <w:tcPr>
            <w:tcW w:w="4271" w:type="dxa"/>
            <w:tcBorders>
              <w:tl2br w:val="nil"/>
              <w:tr2bl w:val="nil"/>
            </w:tcBorders>
            <w:vAlign w:val="center"/>
          </w:tcPr>
          <w:p w14:paraId="2547788B" w14:textId="5497A4B9" w:rsidR="00685202" w:rsidRDefault="00685202" w:rsidP="00685202">
            <w:pPr>
              <w:overflowPunct w:val="0"/>
              <w:autoSpaceDE w:val="0"/>
              <w:autoSpaceDN w:val="0"/>
              <w:adjustRightInd w:val="0"/>
              <w:spacing w:after="0"/>
              <w:jc w:val="left"/>
              <w:textAlignment w:val="baseline"/>
              <w:rPr>
                <w:rFonts w:ascii="Times New Roman" w:eastAsia="思源黑体 Medium" w:hAnsi="Times New Roman" w:cs="Times New Roman"/>
                <w:spacing w:val="6"/>
              </w:rPr>
            </w:pPr>
            <w:r w:rsidRPr="00FB5705">
              <w:rPr>
                <w:rFonts w:ascii="Times New Roman" w:eastAsia="思源黑体 Medium" w:hAnsi="Times New Roman" w:cs="Times New Roman"/>
                <w:spacing w:val="6"/>
              </w:rPr>
              <w:t>{{</w:t>
            </w:r>
            <w:proofErr w:type="spellStart"/>
            <w:proofErr w:type="gramStart"/>
            <w:r w:rsidRPr="00FB5705">
              <w:rPr>
                <w:rFonts w:ascii="Times New Roman" w:eastAsia="思源黑体 Medium" w:hAnsi="Times New Roman" w:cs="Times New Roman"/>
                <w:spacing w:val="6"/>
              </w:rPr>
              <w:t>sample.tester</w:t>
            </w:r>
            <w:proofErr w:type="spellEnd"/>
            <w:proofErr w:type="gramEnd"/>
            <w:r w:rsidRPr="00FB5705">
              <w:rPr>
                <w:rFonts w:ascii="Times New Roman" w:eastAsia="思源黑体 Medium" w:hAnsi="Times New Roman" w:cs="Times New Roman"/>
                <w:spacing w:val="6"/>
              </w:rPr>
              <w:t>}}</w:t>
            </w:r>
          </w:p>
        </w:tc>
        <w:tc>
          <w:tcPr>
            <w:tcW w:w="3394" w:type="dxa"/>
            <w:vMerge w:val="restart"/>
            <w:tcBorders>
              <w:tl2br w:val="nil"/>
              <w:tr2bl w:val="nil"/>
            </w:tcBorders>
            <w:vAlign w:val="center"/>
          </w:tcPr>
          <w:p w14:paraId="41E8352D" w14:textId="77777777" w:rsidR="00685202" w:rsidRDefault="00685202" w:rsidP="00685202">
            <w:pPr>
              <w:overflowPunct w:val="0"/>
              <w:autoSpaceDE w:val="0"/>
              <w:autoSpaceDN w:val="0"/>
              <w:adjustRightInd w:val="0"/>
              <w:spacing w:after="0"/>
              <w:jc w:val="left"/>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精准医学中心：</w:t>
            </w:r>
            <w:r>
              <w:rPr>
                <w:rFonts w:ascii="Times New Roman" w:eastAsia="思源黑体 Medium" w:hAnsi="Times New Roman" w:cs="Times New Roman" w:hint="eastAsia"/>
                <w:spacing w:val="6"/>
              </w:rPr>
              <w:t>028-85422608</w:t>
            </w:r>
          </w:p>
          <w:p w14:paraId="044CE089" w14:textId="77777777" w:rsidR="00685202" w:rsidRDefault="00685202" w:rsidP="00685202">
            <w:pPr>
              <w:overflowPunct w:val="0"/>
              <w:autoSpaceDE w:val="0"/>
              <w:autoSpaceDN w:val="0"/>
              <w:adjustRightInd w:val="0"/>
              <w:spacing w:after="0"/>
              <w:jc w:val="left"/>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病理科：</w:t>
            </w:r>
            <w:r>
              <w:rPr>
                <w:rFonts w:ascii="Times New Roman" w:eastAsia="思源黑体 Medium" w:hAnsi="Times New Roman" w:cs="Times New Roman" w:hint="eastAsia"/>
                <w:spacing w:val="6"/>
              </w:rPr>
              <w:t>028-85422698</w:t>
            </w:r>
          </w:p>
          <w:p w14:paraId="144E8B70" w14:textId="77777777" w:rsidR="00685202" w:rsidRDefault="00685202" w:rsidP="00685202">
            <w:pPr>
              <w:overflowPunct w:val="0"/>
              <w:autoSpaceDE w:val="0"/>
              <w:autoSpaceDN w:val="0"/>
              <w:adjustRightInd w:val="0"/>
              <w:spacing w:after="0"/>
              <w:jc w:val="left"/>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通讯地址：四川省成都市武侯区国学巷</w:t>
            </w:r>
            <w:r>
              <w:rPr>
                <w:rFonts w:ascii="Times New Roman" w:eastAsia="思源黑体 Medium" w:hAnsi="Times New Roman" w:cs="Times New Roman" w:hint="eastAsia"/>
                <w:spacing w:val="6"/>
              </w:rPr>
              <w:t>37</w:t>
            </w:r>
            <w:r>
              <w:rPr>
                <w:rFonts w:ascii="Times New Roman" w:eastAsia="思源黑体 Medium" w:hAnsi="Times New Roman" w:cs="Times New Roman" w:hint="eastAsia"/>
                <w:spacing w:val="6"/>
              </w:rPr>
              <w:t>号四川大学华西医院</w:t>
            </w:r>
          </w:p>
          <w:p w14:paraId="24480CD9" w14:textId="77777777" w:rsidR="00685202" w:rsidRDefault="00685202" w:rsidP="00685202">
            <w:pPr>
              <w:overflowPunct w:val="0"/>
              <w:autoSpaceDE w:val="0"/>
              <w:autoSpaceDN w:val="0"/>
              <w:adjustRightInd w:val="0"/>
              <w:spacing w:after="0"/>
              <w:jc w:val="left"/>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邮政编码：</w:t>
            </w:r>
            <w:r>
              <w:rPr>
                <w:rFonts w:ascii="Times New Roman" w:eastAsia="思源黑体 Medium" w:hAnsi="Times New Roman" w:cs="Times New Roman" w:hint="eastAsia"/>
                <w:spacing w:val="6"/>
              </w:rPr>
              <w:t>610041</w:t>
            </w:r>
          </w:p>
        </w:tc>
      </w:tr>
      <w:tr w:rsidR="00685202" w14:paraId="5D8A6AB2" w14:textId="77777777" w:rsidTr="00816703">
        <w:trPr>
          <w:trHeight w:val="510"/>
          <w:jc w:val="center"/>
        </w:trPr>
        <w:tc>
          <w:tcPr>
            <w:tcW w:w="1962" w:type="dxa"/>
            <w:tcBorders>
              <w:tl2br w:val="nil"/>
              <w:tr2bl w:val="nil"/>
            </w:tcBorders>
            <w:vAlign w:val="center"/>
          </w:tcPr>
          <w:p w14:paraId="5606610C" w14:textId="77777777" w:rsidR="00685202" w:rsidRDefault="00685202" w:rsidP="00685202">
            <w:pPr>
              <w:overflowPunct w:val="0"/>
              <w:autoSpaceDE w:val="0"/>
              <w:autoSpaceDN w:val="0"/>
              <w:adjustRightInd w:val="0"/>
              <w:spacing w:after="0"/>
              <w:jc w:val="left"/>
              <w:textAlignment w:val="baseline"/>
              <w:rPr>
                <w:rFonts w:ascii="Times New Roman" w:eastAsia="思源黑体 Medium" w:hAnsi="Times New Roman" w:cs="Times New Roman"/>
                <w:spacing w:val="6"/>
                <w:sz w:val="28"/>
                <w:szCs w:val="28"/>
              </w:rPr>
            </w:pPr>
            <w:r>
              <w:rPr>
                <w:rFonts w:ascii="Times New Roman" w:eastAsia="思源黑体 Medium" w:hAnsi="Times New Roman" w:cs="Times New Roman" w:hint="eastAsia"/>
                <w:spacing w:val="6"/>
                <w:sz w:val="28"/>
                <w:szCs w:val="28"/>
              </w:rPr>
              <w:t>审核者：</w:t>
            </w:r>
          </w:p>
        </w:tc>
        <w:tc>
          <w:tcPr>
            <w:tcW w:w="4271" w:type="dxa"/>
            <w:tcBorders>
              <w:tl2br w:val="nil"/>
              <w:tr2bl w:val="nil"/>
            </w:tcBorders>
            <w:vAlign w:val="center"/>
          </w:tcPr>
          <w:p w14:paraId="4DC5E359" w14:textId="27D0FCB9" w:rsidR="00685202" w:rsidRDefault="00685202" w:rsidP="00685202">
            <w:pPr>
              <w:widowControl w:val="0"/>
              <w:autoSpaceDE w:val="0"/>
              <w:autoSpaceDN w:val="0"/>
              <w:adjustRightInd w:val="0"/>
              <w:spacing w:after="0" w:line="400" w:lineRule="exact"/>
              <w:jc w:val="left"/>
              <w:rPr>
                <w:rFonts w:ascii="思源黑体 CN Normal" w:eastAsia="思源黑体 CN Normal" w:hAnsi="思源黑体 CN Normal" w:cs="Times New Roman"/>
                <w:sz w:val="18"/>
                <w:szCs w:val="18"/>
              </w:rPr>
            </w:pPr>
            <w:r w:rsidRPr="00FE4787">
              <w:rPr>
                <w:rFonts w:ascii="思源黑体 CN Normal" w:eastAsia="思源黑体 CN Normal" w:hAnsi="思源黑体 CN Normal" w:cs="微软雅黑 Bold" w:hint="eastAsia"/>
                <w:bCs/>
                <w:spacing w:val="14"/>
                <w:sz w:val="18"/>
                <w:szCs w:val="18"/>
                <w:highlight w:val="yellow"/>
              </w:rPr>
              <w:t>{</w:t>
            </w:r>
            <w:r w:rsidRPr="00FE4787">
              <w:rPr>
                <w:rFonts w:ascii="思源黑体 CN Normal" w:eastAsia="思源黑体 CN Normal" w:hAnsi="思源黑体 CN Normal" w:cs="微软雅黑 Bold"/>
                <w:bCs/>
                <w:spacing w:val="14"/>
                <w:sz w:val="18"/>
                <w:szCs w:val="18"/>
                <w:highlight w:val="yellow"/>
              </w:rPr>
              <w:t xml:space="preserve">%if </w:t>
            </w:r>
            <w:proofErr w:type="spellStart"/>
            <w:r w:rsidRPr="00FE4787">
              <w:rPr>
                <w:rFonts w:ascii="思源黑体 CN Normal" w:eastAsia="思源黑体 CN Normal" w:hAnsi="思源黑体 CN Normal" w:cs="微软雅黑 Bold"/>
                <w:bCs/>
                <w:spacing w:val="14"/>
                <w:sz w:val="18"/>
                <w:szCs w:val="18"/>
                <w:highlight w:val="yellow"/>
              </w:rPr>
              <w:t>report_audit.first_audit_operator_name</w:t>
            </w:r>
            <w:proofErr w:type="spellEnd"/>
            <w:r w:rsidRPr="00FE4787">
              <w:rPr>
                <w:rFonts w:ascii="思源黑体 CN Normal" w:eastAsia="思源黑体 CN Normal" w:hAnsi="思源黑体 CN Normal" w:cs="微软雅黑 Bold"/>
                <w:bCs/>
                <w:spacing w:val="14"/>
                <w:sz w:val="18"/>
                <w:szCs w:val="18"/>
                <w:highlight w:val="yellow"/>
              </w:rPr>
              <w:t xml:space="preserve"> %</w:t>
            </w:r>
            <w:r w:rsidRPr="00FE4787">
              <w:rPr>
                <w:rFonts w:ascii="思源黑体 CN Normal" w:eastAsia="思源黑体 CN Normal" w:hAnsi="思源黑体 CN Normal" w:cs="微软雅黑 Bold" w:hint="eastAsia"/>
                <w:bCs/>
                <w:spacing w:val="14"/>
                <w:sz w:val="18"/>
                <w:szCs w:val="18"/>
                <w:highlight w:val="yellow"/>
              </w:rPr>
              <w:t>}</w:t>
            </w:r>
            <w:r w:rsidRPr="008351BA">
              <w:rPr>
                <w:rFonts w:ascii="思源黑体 CN Normal" w:eastAsia="思源黑体 CN Normal" w:hAnsi="思源黑体 CN Normal" w:cstheme="minorBidi" w:hint="eastAsia"/>
                <w:sz w:val="18"/>
                <w:szCs w:val="18"/>
              </w:rPr>
              <w:t>{</w:t>
            </w:r>
            <w:r w:rsidRPr="008351BA">
              <w:rPr>
                <w:rFonts w:ascii="思源黑体 CN Normal" w:eastAsia="思源黑体 CN Normal" w:hAnsi="思源黑体 CN Normal" w:cstheme="minorBidi"/>
                <w:sz w:val="18"/>
                <w:szCs w:val="18"/>
              </w:rPr>
              <w:t>%if “</w:t>
            </w:r>
            <w:r w:rsidRPr="008351BA">
              <w:rPr>
                <w:rFonts w:ascii="思源黑体 CN Normal" w:eastAsia="思源黑体 CN Normal" w:hAnsi="思源黑体 CN Normal" w:cstheme="minorBidi" w:hint="eastAsia"/>
                <w:sz w:val="18"/>
                <w:szCs w:val="18"/>
              </w:rPr>
              <w:t>白玲</w:t>
            </w:r>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in</w:t>
            </w:r>
            <w:r w:rsidRPr="008351BA">
              <w:rPr>
                <w:rFonts w:ascii="思源黑体 CN Normal" w:eastAsia="思源黑体 CN Normal" w:hAnsi="思源黑体 CN Normal" w:cstheme="minorBidi"/>
                <w:sz w:val="18"/>
                <w:szCs w:val="18"/>
              </w:rPr>
              <w:t xml:space="preserve"> </w:t>
            </w:r>
            <w:proofErr w:type="spellStart"/>
            <w:r>
              <w:rPr>
                <w:rFonts w:ascii="思源黑体 CN Normal" w:eastAsia="思源黑体 CN Normal" w:hAnsi="思源黑体 CN Normal" w:cstheme="minorBidi" w:hint="eastAsia"/>
                <w:sz w:val="18"/>
                <w:szCs w:val="18"/>
              </w:rPr>
              <w:t>report_audit.first_audit_operator_name</w:t>
            </w:r>
            <w:proofErr w:type="spellEnd"/>
            <w:r w:rsidRPr="008351BA">
              <w:rPr>
                <w:rFonts w:ascii="思源黑体 CN Normal" w:eastAsia="思源黑体 CN Normal" w:hAnsi="思源黑体 CN Normal" w:cstheme="minorBidi"/>
                <w:sz w:val="18"/>
                <w:szCs w:val="18"/>
              </w:rPr>
              <w:t>%}</w:t>
            </w:r>
            <w:r w:rsidRPr="008351BA">
              <w:rPr>
                <w:noProof/>
                <w:sz w:val="18"/>
                <w:szCs w:val="18"/>
              </w:rPr>
              <w:drawing>
                <wp:inline distT="0" distB="0" distL="0" distR="0" wp14:anchorId="177C00C7" wp14:editId="0B369548">
                  <wp:extent cx="386562" cy="193281"/>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李晋</w:t>
            </w:r>
            <w:r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report_audit.first_audit_operator_name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4809AD78" wp14:editId="3650A4EB">
                  <wp:extent cx="419100" cy="2095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宋佳佳</w:t>
            </w:r>
            <w:r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report_audit.first_audit_operator_name</w:t>
            </w:r>
            <w:proofErr w:type="spellEnd"/>
            <w:r w:rsidRPr="008351BA">
              <w:rPr>
                <w:rFonts w:ascii="思源黑体 CN Normal" w:eastAsia="思源黑体 CN Normal" w:hAnsi="思源黑体 CN Normal" w:cstheme="minorBidi"/>
                <w:sz w:val="18"/>
                <w:szCs w:val="18"/>
              </w:rPr>
              <w:t xml:space="preserve"> %}</w:t>
            </w:r>
            <w:r w:rsidRPr="008351BA">
              <w:rPr>
                <w:rFonts w:ascii="微软雅黑" w:eastAsia="微软雅黑" w:hAnsi="微软雅黑"/>
                <w:noProof/>
                <w:sz w:val="18"/>
                <w:szCs w:val="18"/>
              </w:rPr>
              <w:drawing>
                <wp:inline distT="0" distB="0" distL="114300" distR="114300" wp14:anchorId="4ED39A6B" wp14:editId="26D7ECEA">
                  <wp:extent cx="419100" cy="209550"/>
                  <wp:effectExtent l="0" t="0" r="0" b="0"/>
                  <wp:docPr id="30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3"/>
                          <a:stretch>
                            <a:fillRect/>
                          </a:stretch>
                        </pic:blipFill>
                        <pic:spPr>
                          <a:xfrm>
                            <a:off x="0" y="0"/>
                            <a:ext cx="419788" cy="209894"/>
                          </a:xfrm>
                          <a:prstGeom prst="rect">
                            <a:avLst/>
                          </a:prstGeom>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宋梦媛</w:t>
            </w:r>
            <w:r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report_audit.first_audit_operator_name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44A89204" wp14:editId="11F68876">
                  <wp:extent cx="514350" cy="25717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周娟</w:t>
            </w:r>
            <w:r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report_audit.first_audit_operator_name</w:t>
            </w:r>
            <w:proofErr w:type="spellEnd"/>
            <w:r w:rsidRPr="008351BA">
              <w:rPr>
                <w:rFonts w:ascii="思源黑体 CN Normal" w:eastAsia="思源黑体 CN Normal" w:hAnsi="思源黑体 CN Normal" w:cstheme="minorBidi"/>
                <w:sz w:val="18"/>
                <w:szCs w:val="18"/>
              </w:rPr>
              <w:t xml:space="preserve"> %}</w:t>
            </w:r>
            <w:r w:rsidRPr="008351BA">
              <w:rPr>
                <w:rFonts w:ascii="微软雅黑" w:eastAsia="微软雅黑" w:hAnsi="微软雅黑"/>
                <w:noProof/>
                <w:sz w:val="18"/>
                <w:szCs w:val="18"/>
              </w:rPr>
              <w:drawing>
                <wp:inline distT="0" distB="0" distL="114300" distR="114300" wp14:anchorId="39DDC4A6" wp14:editId="0BCDED79">
                  <wp:extent cx="359410" cy="179705"/>
                  <wp:effectExtent l="0" t="0" r="2540" b="10795"/>
                  <wp:docPr id="30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5"/>
                          <a:stretch>
                            <a:fillRect/>
                          </a:stretch>
                        </pic:blipFill>
                        <pic:spPr>
                          <a:xfrm>
                            <a:off x="0" y="0"/>
                            <a:ext cx="360000" cy="180000"/>
                          </a:xfrm>
                          <a:prstGeom prst="rect">
                            <a:avLst/>
                          </a:prstGeom>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周汶静</w:t>
            </w:r>
            <w:r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report_audit.first_audit_operator_name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761BF446" wp14:editId="29771FE9">
                  <wp:extent cx="514350" cy="252327"/>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Pr>
                <w:rFonts w:ascii="思源黑体 CN Normal" w:eastAsia="思源黑体 CN Normal" w:hAnsi="思源黑体 CN Normal" w:cstheme="minorBidi" w:hint="eastAsia"/>
                <w:sz w:val="18"/>
                <w:szCs w:val="18"/>
              </w:rPr>
              <w:t>陈豪</w:t>
            </w:r>
            <w:r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report_audit.first_audit_operator_name</w:t>
            </w:r>
            <w:proofErr w:type="spellEnd"/>
            <w:r w:rsidRPr="008351BA">
              <w:rPr>
                <w:rFonts w:ascii="思源黑体 CN Normal" w:eastAsia="思源黑体 CN Normal" w:hAnsi="思源黑体 CN Normal" w:cstheme="minorBidi"/>
                <w:sz w:val="18"/>
                <w:szCs w:val="18"/>
              </w:rPr>
              <w:t xml:space="preserve"> %}</w:t>
            </w:r>
            <w:r>
              <w:rPr>
                <w:rFonts w:ascii="思源黑体 CN Normal" w:eastAsia="思源黑体 CN Normal" w:hAnsi="思源黑体 CN Normal" w:cstheme="minorBidi" w:hint="eastAsia"/>
                <w:noProof/>
                <w:sz w:val="18"/>
                <w:szCs w:val="18"/>
              </w:rPr>
              <w:drawing>
                <wp:inline distT="0" distB="0" distL="0" distR="0" wp14:anchorId="5A0FF87F" wp14:editId="31BD0B96">
                  <wp:extent cx="477671" cy="238836"/>
                  <wp:effectExtent l="0" t="0" r="0" b="889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1219" cy="245610"/>
                          </a:xfrm>
                          <a:prstGeom prst="rect">
                            <a:avLst/>
                          </a:prstGeom>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B65912">
              <w:rPr>
                <w:rFonts w:ascii="思源黑体 CN Normal" w:eastAsia="思源黑体 CN Normal" w:hAnsi="思源黑体 CN Normal" w:cstheme="minorBidi" w:hint="eastAsia"/>
                <w:sz w:val="18"/>
                <w:szCs w:val="18"/>
              </w:rPr>
              <w:t>翟建昭</w:t>
            </w:r>
            <w:r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report_audit.first_audit_operator_name</w:t>
            </w:r>
            <w:proofErr w:type="spellEnd"/>
            <w:r w:rsidRPr="008351BA">
              <w:rPr>
                <w:rFonts w:ascii="思源黑体 CN Normal" w:eastAsia="思源黑体 CN Normal" w:hAnsi="思源黑体 CN Normal" w:cstheme="minorBidi"/>
                <w:sz w:val="18"/>
                <w:szCs w:val="18"/>
              </w:rPr>
              <w:t xml:space="preserve"> %}</w:t>
            </w:r>
            <w:r>
              <w:rPr>
                <w:rFonts w:ascii="思源黑体 CN Normal" w:eastAsia="思源黑体 CN Normal" w:hAnsi="思源黑体 CN Normal" w:cstheme="minorBidi" w:hint="eastAsia"/>
                <w:noProof/>
                <w:sz w:val="18"/>
                <w:szCs w:val="18"/>
              </w:rPr>
              <w:drawing>
                <wp:inline distT="0" distB="0" distL="0" distR="0" wp14:anchorId="3C723F1A" wp14:editId="05EB9879">
                  <wp:extent cx="431401" cy="215377"/>
                  <wp:effectExtent l="0" t="0" r="698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6683" cy="223007"/>
                          </a:xfrm>
                          <a:prstGeom prst="rect">
                            <a:avLst/>
                          </a:prstGeom>
                        </pic:spPr>
                      </pic:pic>
                    </a:graphicData>
                  </a:graphic>
                </wp:inline>
              </w:drawing>
            </w:r>
            <w:r>
              <w:rPr>
                <w:rFonts w:ascii="思源黑体 CN Normal" w:eastAsia="思源黑体 CN Normal" w:hAnsi="思源黑体 CN Normal" w:cstheme="minorBidi" w:hint="eastAsia"/>
                <w:sz w:val="18"/>
                <w:szCs w:val="18"/>
              </w:rPr>
              <w:t>{</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else</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w:t>
            </w:r>
            <w:r w:rsidRPr="00CD7836">
              <w:rPr>
                <w:rFonts w:ascii="思源黑体 CN Normal" w:eastAsia="思源黑体 CN Normal" w:hAnsi="思源黑体 CN Normal" w:cstheme="minorBidi" w:hint="eastAsia"/>
                <w:color w:val="FF0000"/>
                <w:sz w:val="18"/>
                <w:szCs w:val="18"/>
              </w:rPr>
              <w:t>{{</w:t>
            </w:r>
            <w:r w:rsidRPr="00CD7836">
              <w:rPr>
                <w:rFonts w:ascii="思源黑体 CN Normal" w:eastAsia="思源黑体 CN Normal" w:hAnsi="思源黑体 CN Normal" w:cstheme="minorBidi"/>
                <w:color w:val="FF0000"/>
                <w:sz w:val="18"/>
                <w:szCs w:val="18"/>
              </w:rPr>
              <w:t xml:space="preserve"> </w:t>
            </w:r>
            <w:proofErr w:type="spellStart"/>
            <w:r>
              <w:rPr>
                <w:rFonts w:ascii="思源黑体 CN Normal" w:eastAsia="思源黑体 CN Normal" w:hAnsi="思源黑体 CN Normal" w:cstheme="minorBidi"/>
                <w:color w:val="FF0000"/>
                <w:sz w:val="18"/>
                <w:szCs w:val="18"/>
              </w:rPr>
              <w:t>report_audit.first_audit_operator_name</w:t>
            </w:r>
            <w:proofErr w:type="spellEnd"/>
            <w:r w:rsidRPr="00CD7836">
              <w:rPr>
                <w:rFonts w:ascii="思源黑体 CN Normal" w:eastAsia="思源黑体 CN Normal" w:hAnsi="思源黑体 CN Normal" w:cstheme="minorBidi" w:hint="eastAsia"/>
                <w:color w:val="FF0000"/>
                <w:sz w:val="18"/>
                <w:szCs w:val="18"/>
              </w:rPr>
              <w:t xml:space="preserve"> }}未获取到电子</w:t>
            </w:r>
            <w:r w:rsidRPr="008351BA">
              <w:rPr>
                <w:rFonts w:ascii="思源黑体 CN Normal" w:eastAsia="思源黑体 CN Normal" w:hAnsi="思源黑体 CN Normal" w:cstheme="minorBidi" w:hint="eastAsia"/>
                <w:color w:val="FF0000"/>
                <w:sz w:val="18"/>
                <w:szCs w:val="18"/>
              </w:rPr>
              <w:t>签！</w:t>
            </w:r>
            <w:r>
              <w:rPr>
                <w:rFonts w:ascii="思源黑体 CN Normal" w:eastAsia="思源黑体 CN Normal" w:hAnsi="思源黑体 CN Normal" w:cstheme="minorBidi" w:hint="eastAsia"/>
                <w:sz w:val="18"/>
                <w:szCs w:val="18"/>
              </w:rPr>
              <w:t>{</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endif</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w:t>
            </w:r>
            <w:r w:rsidRPr="00FE4787">
              <w:rPr>
                <w:rFonts w:ascii="思源黑体 CN Normal" w:eastAsia="思源黑体 CN Normal" w:hAnsi="思源黑体 CN Normal" w:cstheme="minorBidi"/>
                <w:sz w:val="18"/>
                <w:szCs w:val="18"/>
                <w:highlight w:val="yellow"/>
              </w:rPr>
              <w:t>{%else%}</w:t>
            </w:r>
            <w:proofErr w:type="spellStart"/>
            <w:r w:rsidRPr="00FE4787">
              <w:rPr>
                <w:rFonts w:ascii="思源黑体 CN Normal" w:eastAsia="思源黑体 CN Normal" w:hAnsi="思源黑体 CN Normal" w:cstheme="minorBidi"/>
                <w:color w:val="FF0000"/>
                <w:sz w:val="18"/>
                <w:szCs w:val="18"/>
              </w:rPr>
              <w:t>first_audit_operator_name</w:t>
            </w:r>
            <w:proofErr w:type="spellEnd"/>
            <w:r w:rsidRPr="00FE4787">
              <w:rPr>
                <w:rFonts w:ascii="思源黑体 CN Normal" w:eastAsia="思源黑体 CN Normal" w:hAnsi="思源黑体 CN Normal" w:cstheme="minorBidi" w:hint="eastAsia"/>
                <w:color w:val="FF0000"/>
                <w:sz w:val="18"/>
                <w:szCs w:val="18"/>
              </w:rPr>
              <w:t>字段内容未返回！</w:t>
            </w:r>
            <w:r w:rsidRPr="00FE4787">
              <w:rPr>
                <w:rFonts w:ascii="思源黑体 CN Normal" w:eastAsia="思源黑体 CN Normal" w:hAnsi="思源黑体 CN Normal" w:cstheme="minorBidi"/>
                <w:sz w:val="18"/>
                <w:szCs w:val="18"/>
                <w:highlight w:val="yellow"/>
              </w:rPr>
              <w:t>{%endif%}</w:t>
            </w:r>
            <w:r>
              <w:rPr>
                <w:rFonts w:ascii="思源黑体 CN Normal" w:eastAsia="思源黑体 CN Normal" w:hAnsi="思源黑体 CN Normal" w:cstheme="minorBidi"/>
                <w:sz w:val="18"/>
                <w:szCs w:val="18"/>
              </w:rPr>
              <w:t xml:space="preserve">    </w:t>
            </w:r>
            <w:r w:rsidRPr="00D876A7">
              <w:rPr>
                <w:rFonts w:ascii="思源黑体 CN Normal" w:eastAsia="思源黑体 CN Normal" w:hAnsi="思源黑体 CN Normal" w:cs="微软雅黑 Bold" w:hint="eastAsia"/>
                <w:bCs/>
                <w:spacing w:val="14"/>
                <w:sz w:val="18"/>
                <w:szCs w:val="18"/>
                <w:highlight w:val="yellow"/>
              </w:rPr>
              <w:t>{</w:t>
            </w:r>
            <w:r w:rsidRPr="00D876A7">
              <w:rPr>
                <w:rFonts w:ascii="思源黑体 CN Normal" w:eastAsia="思源黑体 CN Normal" w:hAnsi="思源黑体 CN Normal" w:cs="微软雅黑 Bold"/>
                <w:bCs/>
                <w:spacing w:val="14"/>
                <w:sz w:val="18"/>
                <w:szCs w:val="18"/>
                <w:highlight w:val="yellow"/>
              </w:rPr>
              <w:t xml:space="preserve">%if </w:t>
            </w:r>
            <w:proofErr w:type="spellStart"/>
            <w:r w:rsidRPr="00D876A7">
              <w:rPr>
                <w:rFonts w:ascii="思源黑体 CN Normal" w:eastAsia="思源黑体 CN Normal" w:hAnsi="思源黑体 CN Normal" w:cstheme="minorBidi" w:hint="eastAsia"/>
                <w:sz w:val="18"/>
                <w:szCs w:val="18"/>
                <w:highlight w:val="yellow"/>
              </w:rPr>
              <w:t>report_audit.audit_operator_name</w:t>
            </w:r>
            <w:proofErr w:type="spellEnd"/>
            <w:r w:rsidRPr="00D876A7">
              <w:rPr>
                <w:rFonts w:ascii="思源黑体 CN Normal" w:eastAsia="思源黑体 CN Normal" w:hAnsi="思源黑体 CN Normal" w:cs="微软雅黑 Bold"/>
                <w:bCs/>
                <w:spacing w:val="14"/>
                <w:sz w:val="18"/>
                <w:szCs w:val="18"/>
                <w:highlight w:val="yellow"/>
              </w:rPr>
              <w:t xml:space="preserve"> %</w:t>
            </w:r>
            <w:r w:rsidRPr="00D876A7">
              <w:rPr>
                <w:rFonts w:ascii="思源黑体 CN Normal" w:eastAsia="思源黑体 CN Normal" w:hAnsi="思源黑体 CN Normal" w:cs="微软雅黑 Bold" w:hint="eastAsia"/>
                <w:bCs/>
                <w:spacing w:val="14"/>
                <w:sz w:val="18"/>
                <w:szCs w:val="18"/>
                <w:highlight w:val="yellow"/>
              </w:rPr>
              <w:t>}</w:t>
            </w:r>
            <w:r w:rsidRPr="008351BA">
              <w:rPr>
                <w:rFonts w:ascii="思源黑体 CN Normal" w:eastAsia="思源黑体 CN Normal" w:hAnsi="思源黑体 CN Normal" w:cstheme="minorBidi" w:hint="eastAsia"/>
                <w:sz w:val="18"/>
                <w:szCs w:val="18"/>
              </w:rPr>
              <w:t>{</w:t>
            </w:r>
            <w:r w:rsidRPr="008351BA">
              <w:rPr>
                <w:rFonts w:ascii="思源黑体 CN Normal" w:eastAsia="思源黑体 CN Normal" w:hAnsi="思源黑体 CN Normal" w:cstheme="minorBidi"/>
                <w:sz w:val="18"/>
                <w:szCs w:val="18"/>
              </w:rPr>
              <w:t>%if “</w:t>
            </w:r>
            <w:r w:rsidRPr="008351BA">
              <w:rPr>
                <w:rFonts w:ascii="思源黑体 CN Normal" w:eastAsia="思源黑体 CN Normal" w:hAnsi="思源黑体 CN Normal" w:cstheme="minorBidi" w:hint="eastAsia"/>
                <w:sz w:val="18"/>
                <w:szCs w:val="18"/>
              </w:rPr>
              <w:t>白玲</w:t>
            </w:r>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in</w:t>
            </w:r>
            <w:r w:rsidRPr="008351BA">
              <w:rPr>
                <w:rFonts w:ascii="思源黑体 CN Normal" w:eastAsia="思源黑体 CN Normal" w:hAnsi="思源黑体 CN Normal" w:cstheme="minorBidi"/>
                <w:sz w:val="18"/>
                <w:szCs w:val="18"/>
              </w:rPr>
              <w:t xml:space="preserve"> </w:t>
            </w:r>
            <w:proofErr w:type="spellStart"/>
            <w:r>
              <w:rPr>
                <w:rFonts w:ascii="思源黑体 CN Normal" w:eastAsia="思源黑体 CN Normal" w:hAnsi="思源黑体 CN Normal" w:cstheme="minorBidi" w:hint="eastAsia"/>
                <w:sz w:val="18"/>
                <w:szCs w:val="18"/>
              </w:rPr>
              <w:t>report_audit.audit_operator_name</w:t>
            </w:r>
            <w:proofErr w:type="spellEnd"/>
            <w:r w:rsidRPr="008351BA">
              <w:rPr>
                <w:rFonts w:ascii="思源黑体 CN Normal" w:eastAsia="思源黑体 CN Normal" w:hAnsi="思源黑体 CN Normal" w:cstheme="minorBidi"/>
                <w:sz w:val="18"/>
                <w:szCs w:val="18"/>
              </w:rPr>
              <w:t>%}</w:t>
            </w:r>
            <w:r w:rsidRPr="008351BA">
              <w:rPr>
                <w:noProof/>
                <w:sz w:val="18"/>
                <w:szCs w:val="18"/>
              </w:rPr>
              <w:drawing>
                <wp:inline distT="0" distB="0" distL="0" distR="0" wp14:anchorId="3A450D22" wp14:editId="0615AD84">
                  <wp:extent cx="386562" cy="193281"/>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李晋</w:t>
            </w:r>
            <w:r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lastRenderedPageBreak/>
              <w:t>report_audit.audit_operator_name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08AE6478" wp14:editId="2550F5F6">
                  <wp:extent cx="419100" cy="2095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宋佳佳</w:t>
            </w:r>
            <w:r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report_audit.audit_operator_name</w:t>
            </w:r>
            <w:proofErr w:type="spellEnd"/>
            <w:r w:rsidRPr="008351BA">
              <w:rPr>
                <w:rFonts w:ascii="思源黑体 CN Normal" w:eastAsia="思源黑体 CN Normal" w:hAnsi="思源黑体 CN Normal" w:cstheme="minorBidi"/>
                <w:sz w:val="18"/>
                <w:szCs w:val="18"/>
              </w:rPr>
              <w:t xml:space="preserve"> %}</w:t>
            </w:r>
            <w:r w:rsidRPr="008351BA">
              <w:rPr>
                <w:rFonts w:ascii="微软雅黑" w:eastAsia="微软雅黑" w:hAnsi="微软雅黑"/>
                <w:noProof/>
                <w:sz w:val="18"/>
                <w:szCs w:val="18"/>
              </w:rPr>
              <w:drawing>
                <wp:inline distT="0" distB="0" distL="114300" distR="114300" wp14:anchorId="2DF891D8" wp14:editId="33FFDD24">
                  <wp:extent cx="419100" cy="209550"/>
                  <wp:effectExtent l="0" t="0" r="0" b="0"/>
                  <wp:docPr id="1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3"/>
                          <a:stretch>
                            <a:fillRect/>
                          </a:stretch>
                        </pic:blipFill>
                        <pic:spPr>
                          <a:xfrm>
                            <a:off x="0" y="0"/>
                            <a:ext cx="419788" cy="209894"/>
                          </a:xfrm>
                          <a:prstGeom prst="rect">
                            <a:avLst/>
                          </a:prstGeom>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宋梦媛</w:t>
            </w:r>
            <w:r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report_audit.audit_operator_name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79D38777" wp14:editId="4300D4D2">
                  <wp:extent cx="514350" cy="25717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周娟</w:t>
            </w:r>
            <w:r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report_audit.audit_operator_name</w:t>
            </w:r>
            <w:proofErr w:type="spellEnd"/>
            <w:r w:rsidRPr="008351BA">
              <w:rPr>
                <w:rFonts w:ascii="思源黑体 CN Normal" w:eastAsia="思源黑体 CN Normal" w:hAnsi="思源黑体 CN Normal" w:cstheme="minorBidi"/>
                <w:sz w:val="18"/>
                <w:szCs w:val="18"/>
              </w:rPr>
              <w:t xml:space="preserve"> %}</w:t>
            </w:r>
            <w:r w:rsidRPr="008351BA">
              <w:rPr>
                <w:rFonts w:ascii="微软雅黑" w:eastAsia="微软雅黑" w:hAnsi="微软雅黑"/>
                <w:noProof/>
                <w:sz w:val="18"/>
                <w:szCs w:val="18"/>
              </w:rPr>
              <w:drawing>
                <wp:inline distT="0" distB="0" distL="114300" distR="114300" wp14:anchorId="11F1480B" wp14:editId="706599F9">
                  <wp:extent cx="359410" cy="179705"/>
                  <wp:effectExtent l="0" t="0" r="2540" b="10795"/>
                  <wp:docPr id="1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5"/>
                          <a:stretch>
                            <a:fillRect/>
                          </a:stretch>
                        </pic:blipFill>
                        <pic:spPr>
                          <a:xfrm>
                            <a:off x="0" y="0"/>
                            <a:ext cx="360000" cy="180000"/>
                          </a:xfrm>
                          <a:prstGeom prst="rect">
                            <a:avLst/>
                          </a:prstGeom>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周汶静</w:t>
            </w:r>
            <w:r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report_audit.audit_operator_name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04D0C658" wp14:editId="5855CC33">
                  <wp:extent cx="514350" cy="252327"/>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Pr>
                <w:rFonts w:ascii="思源黑体 CN Normal" w:eastAsia="思源黑体 CN Normal" w:hAnsi="思源黑体 CN Normal" w:cstheme="minorBidi" w:hint="eastAsia"/>
                <w:sz w:val="18"/>
                <w:szCs w:val="18"/>
              </w:rPr>
              <w:t>陈豪</w:t>
            </w:r>
            <w:r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report_audit.audit_operator_name</w:t>
            </w:r>
            <w:proofErr w:type="spellEnd"/>
            <w:r w:rsidRPr="008351BA">
              <w:rPr>
                <w:rFonts w:ascii="思源黑体 CN Normal" w:eastAsia="思源黑体 CN Normal" w:hAnsi="思源黑体 CN Normal" w:cstheme="minorBidi"/>
                <w:sz w:val="18"/>
                <w:szCs w:val="18"/>
              </w:rPr>
              <w:t xml:space="preserve"> %}</w:t>
            </w:r>
            <w:r>
              <w:rPr>
                <w:rFonts w:ascii="思源黑体 CN Normal" w:eastAsia="思源黑体 CN Normal" w:hAnsi="思源黑体 CN Normal" w:cstheme="minorBidi" w:hint="eastAsia"/>
                <w:noProof/>
                <w:sz w:val="18"/>
                <w:szCs w:val="18"/>
              </w:rPr>
              <w:drawing>
                <wp:inline distT="0" distB="0" distL="0" distR="0" wp14:anchorId="6E879D23" wp14:editId="63A43509">
                  <wp:extent cx="477671" cy="238836"/>
                  <wp:effectExtent l="0" t="0" r="0" b="889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1219" cy="245610"/>
                          </a:xfrm>
                          <a:prstGeom prst="rect">
                            <a:avLst/>
                          </a:prstGeom>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B65912">
              <w:rPr>
                <w:rFonts w:ascii="思源黑体 CN Normal" w:eastAsia="思源黑体 CN Normal" w:hAnsi="思源黑体 CN Normal" w:cstheme="minorBidi" w:hint="eastAsia"/>
                <w:sz w:val="18"/>
                <w:szCs w:val="18"/>
              </w:rPr>
              <w:t>翟建昭</w:t>
            </w:r>
            <w:r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report_audit.audit_operator_name</w:t>
            </w:r>
            <w:proofErr w:type="spellEnd"/>
            <w:r w:rsidRPr="008351BA">
              <w:rPr>
                <w:rFonts w:ascii="思源黑体 CN Normal" w:eastAsia="思源黑体 CN Normal" w:hAnsi="思源黑体 CN Normal" w:cstheme="minorBidi"/>
                <w:sz w:val="18"/>
                <w:szCs w:val="18"/>
              </w:rPr>
              <w:t xml:space="preserve"> %}</w:t>
            </w:r>
            <w:r>
              <w:rPr>
                <w:rFonts w:ascii="思源黑体 CN Normal" w:eastAsia="思源黑体 CN Normal" w:hAnsi="思源黑体 CN Normal" w:cstheme="minorBidi" w:hint="eastAsia"/>
                <w:noProof/>
                <w:sz w:val="18"/>
                <w:szCs w:val="18"/>
              </w:rPr>
              <w:drawing>
                <wp:inline distT="0" distB="0" distL="0" distR="0" wp14:anchorId="2D9374B6" wp14:editId="0CF126D0">
                  <wp:extent cx="431401" cy="215377"/>
                  <wp:effectExtent l="0" t="0" r="698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6683" cy="223007"/>
                          </a:xfrm>
                          <a:prstGeom prst="rect">
                            <a:avLst/>
                          </a:prstGeom>
                        </pic:spPr>
                      </pic:pic>
                    </a:graphicData>
                  </a:graphic>
                </wp:inline>
              </w:drawing>
            </w:r>
            <w:r>
              <w:rPr>
                <w:rFonts w:ascii="思源黑体 CN Normal" w:eastAsia="思源黑体 CN Normal" w:hAnsi="思源黑体 CN Normal" w:cstheme="minorBidi" w:hint="eastAsia"/>
                <w:sz w:val="18"/>
                <w:szCs w:val="18"/>
              </w:rPr>
              <w:t>{</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else</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w:t>
            </w:r>
            <w:r w:rsidRPr="00CD7836">
              <w:rPr>
                <w:rFonts w:ascii="思源黑体 CN Normal" w:eastAsia="思源黑体 CN Normal" w:hAnsi="思源黑体 CN Normal" w:cstheme="minorBidi" w:hint="eastAsia"/>
                <w:color w:val="FF0000"/>
                <w:sz w:val="18"/>
                <w:szCs w:val="18"/>
              </w:rPr>
              <w:t>{{</w:t>
            </w:r>
            <w:r w:rsidRPr="00CD7836">
              <w:rPr>
                <w:color w:val="FF0000"/>
              </w:rPr>
              <w:t xml:space="preserve"> </w:t>
            </w:r>
            <w:proofErr w:type="spellStart"/>
            <w:r>
              <w:rPr>
                <w:rFonts w:ascii="思源黑体 CN Normal" w:eastAsia="思源黑体 CN Normal" w:hAnsi="思源黑体 CN Normal" w:cstheme="minorBidi"/>
                <w:color w:val="FF0000"/>
                <w:sz w:val="18"/>
                <w:szCs w:val="18"/>
              </w:rPr>
              <w:t>report_audit.audit_operator_name</w:t>
            </w:r>
            <w:proofErr w:type="spellEnd"/>
            <w:r w:rsidRPr="00CD7836">
              <w:rPr>
                <w:rFonts w:ascii="思源黑体 CN Normal" w:eastAsia="思源黑体 CN Normal" w:hAnsi="思源黑体 CN Normal" w:cstheme="minorBidi" w:hint="eastAsia"/>
                <w:color w:val="FF0000"/>
                <w:sz w:val="18"/>
                <w:szCs w:val="18"/>
              </w:rPr>
              <w:t xml:space="preserve"> }}未获取到电子签</w:t>
            </w:r>
            <w:r w:rsidRPr="008351BA">
              <w:rPr>
                <w:rFonts w:ascii="思源黑体 CN Normal" w:eastAsia="思源黑体 CN Normal" w:hAnsi="思源黑体 CN Normal" w:cstheme="minorBidi" w:hint="eastAsia"/>
                <w:color w:val="FF0000"/>
                <w:sz w:val="18"/>
                <w:szCs w:val="18"/>
              </w:rPr>
              <w:t>！</w:t>
            </w:r>
            <w:r>
              <w:rPr>
                <w:rFonts w:ascii="思源黑体 CN Normal" w:eastAsia="思源黑体 CN Normal" w:hAnsi="思源黑体 CN Normal" w:cstheme="minorBidi" w:hint="eastAsia"/>
                <w:sz w:val="18"/>
                <w:szCs w:val="18"/>
              </w:rPr>
              <w:t>{</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endif</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w:t>
            </w:r>
            <w:r w:rsidRPr="00FE4787">
              <w:rPr>
                <w:rFonts w:ascii="思源黑体 CN Normal" w:eastAsia="思源黑体 CN Normal" w:hAnsi="思源黑体 CN Normal" w:cstheme="minorBidi"/>
                <w:sz w:val="18"/>
                <w:szCs w:val="18"/>
                <w:highlight w:val="yellow"/>
              </w:rPr>
              <w:t>{%else%}</w:t>
            </w:r>
            <w:proofErr w:type="spellStart"/>
            <w:r w:rsidRPr="00FE4787">
              <w:rPr>
                <w:rFonts w:ascii="思源黑体 CN Normal" w:eastAsia="思源黑体 CN Normal" w:hAnsi="思源黑体 CN Normal" w:cstheme="minorBidi"/>
                <w:color w:val="FF0000"/>
                <w:sz w:val="18"/>
                <w:szCs w:val="18"/>
              </w:rPr>
              <w:t>audit_operator_name</w:t>
            </w:r>
            <w:proofErr w:type="spellEnd"/>
            <w:r w:rsidRPr="00FE4787">
              <w:rPr>
                <w:rFonts w:ascii="思源黑体 CN Normal" w:eastAsia="思源黑体 CN Normal" w:hAnsi="思源黑体 CN Normal" w:cstheme="minorBidi" w:hint="eastAsia"/>
                <w:color w:val="FF0000"/>
                <w:sz w:val="18"/>
                <w:szCs w:val="18"/>
              </w:rPr>
              <w:t>字段内容未返回！</w:t>
            </w:r>
            <w:r w:rsidRPr="00FE4787">
              <w:rPr>
                <w:rFonts w:ascii="思源黑体 CN Normal" w:eastAsia="思源黑体 CN Normal" w:hAnsi="思源黑体 CN Normal" w:cstheme="minorBidi"/>
                <w:sz w:val="18"/>
                <w:szCs w:val="18"/>
                <w:highlight w:val="yellow"/>
              </w:rPr>
              <w:t>{%endif%}</w:t>
            </w:r>
          </w:p>
        </w:tc>
        <w:tc>
          <w:tcPr>
            <w:tcW w:w="3394" w:type="dxa"/>
            <w:vMerge/>
            <w:tcBorders>
              <w:tl2br w:val="nil"/>
              <w:tr2bl w:val="nil"/>
            </w:tcBorders>
            <w:vAlign w:val="center"/>
          </w:tcPr>
          <w:p w14:paraId="3BAFACF1" w14:textId="77777777" w:rsidR="00685202" w:rsidRDefault="00685202" w:rsidP="00685202">
            <w:pPr>
              <w:rPr>
                <w:rFonts w:ascii="Times New Roman" w:hAnsi="Times New Roman" w:cs="Times New Roman"/>
              </w:rPr>
            </w:pPr>
          </w:p>
        </w:tc>
      </w:tr>
    </w:tbl>
    <w:p w14:paraId="222C2401" w14:textId="67590045" w:rsidR="00A75A1A" w:rsidRDefault="00A75A1A" w:rsidP="00D831E8">
      <w:pPr>
        <w:pStyle w:val="af9"/>
        <w:outlineLvl w:val="0"/>
        <w:rPr>
          <w:rFonts w:ascii="思源黑体 Medium" w:eastAsia="思源黑体 Medium" w:hAnsi="思源黑体 Medium" w:cs="思源黑体 Medium"/>
          <w:caps/>
          <w:color w:val="1E7648"/>
          <w:spacing w:val="17"/>
          <w:szCs w:val="28"/>
        </w:rPr>
      </w:pPr>
      <w:r>
        <w:rPr>
          <w:rFonts w:hint="eastAsia"/>
          <w:bCs/>
          <w:color w:val="3B3838"/>
          <w:sz w:val="18"/>
          <w:szCs w:val="18"/>
        </w:rPr>
        <w:br w:type="page"/>
      </w:r>
      <w:r w:rsidR="00D831E8" w:rsidRPr="00D831E8">
        <w:rPr>
          <w:rFonts w:ascii="思源黑体 Medium" w:eastAsia="思源黑体 Medium" w:hAnsi="思源黑体 Medium" w:cs="思源黑体 Medium" w:hint="eastAsia"/>
          <w:caps/>
          <w:color w:val="1E7648"/>
          <w:spacing w:val="17"/>
          <w:szCs w:val="28"/>
        </w:rPr>
        <w:lastRenderedPageBreak/>
        <w:t>六、</w:t>
      </w:r>
      <w:r>
        <w:rPr>
          <w:rFonts w:ascii="思源黑体 Medium" w:eastAsia="思源黑体 Medium" w:hAnsi="思源黑体 Medium" w:cs="思源黑体 Medium" w:hint="eastAsia"/>
          <w:caps/>
          <w:color w:val="1E7648"/>
          <w:spacing w:val="17"/>
          <w:szCs w:val="28"/>
        </w:rPr>
        <w:t>附录</w:t>
      </w:r>
    </w:p>
    <w:p w14:paraId="7B003294" w14:textId="7974A9EC" w:rsidR="00734AF9" w:rsidRDefault="00734AF9" w:rsidP="00A75A1A">
      <w:pPr>
        <w:pStyle w:val="af9"/>
        <w:outlineLvl w:val="0"/>
        <w:rPr>
          <w:rFonts w:ascii="思源黑体 Medium" w:eastAsia="思源黑体 Medium" w:hAnsi="思源黑体 Medium" w:cs="思源黑体 Medium"/>
          <w:caps/>
          <w:color w:val="1E7648"/>
          <w:spacing w:val="17"/>
          <w:szCs w:val="28"/>
        </w:rPr>
      </w:pPr>
      <w:r w:rsidRPr="00774BB6">
        <w:rPr>
          <w:rFonts w:ascii="思源黑体 Medium" w:eastAsia="思源黑体 Medium" w:hAnsi="思源黑体 Medium" w:cs="思源黑体 Medium" w:hint="eastAsia"/>
          <w:caps/>
          <w:color w:val="1E7648"/>
          <w:spacing w:val="17"/>
          <w:szCs w:val="28"/>
        </w:rPr>
        <w:t>1</w:t>
      </w:r>
      <w:r w:rsidRPr="00774BB6">
        <w:rPr>
          <w:rFonts w:ascii="思源黑体 Medium" w:eastAsia="思源黑体 Medium" w:hAnsi="思源黑体 Medium" w:cs="思源黑体 Medium"/>
          <w:caps/>
          <w:color w:val="1E7648"/>
          <w:spacing w:val="17"/>
          <w:szCs w:val="28"/>
        </w:rPr>
        <w:t xml:space="preserve">. </w:t>
      </w:r>
      <w:r w:rsidR="004A6D70" w:rsidRPr="00774BB6">
        <w:rPr>
          <w:rFonts w:ascii="思源黑体 Medium" w:eastAsia="思源黑体 Medium" w:hAnsi="思源黑体 Medium" w:cs="思源黑体 Medium"/>
          <w:caps/>
          <w:color w:val="1E7648"/>
          <w:spacing w:val="17"/>
          <w:szCs w:val="28"/>
        </w:rPr>
        <w:t>BRCA1</w:t>
      </w:r>
      <w:r w:rsidR="00C80F3A" w:rsidRPr="00774BB6">
        <w:rPr>
          <w:rFonts w:ascii="思源黑体 Medium" w:eastAsia="思源黑体 Medium" w:hAnsi="思源黑体 Medium" w:cs="思源黑体 Medium" w:hint="eastAsia"/>
          <w:caps/>
          <w:color w:val="1E7648"/>
          <w:spacing w:val="17"/>
          <w:szCs w:val="28"/>
        </w:rPr>
        <w:t>/</w:t>
      </w:r>
      <w:r w:rsidR="004A6D70" w:rsidRPr="00774BB6">
        <w:rPr>
          <w:rFonts w:ascii="思源黑体 Medium" w:eastAsia="思源黑体 Medium" w:hAnsi="思源黑体 Medium" w:cs="思源黑体 Medium"/>
          <w:caps/>
          <w:color w:val="1E7648"/>
          <w:spacing w:val="17"/>
          <w:szCs w:val="28"/>
        </w:rPr>
        <w:t>2</w:t>
      </w:r>
      <w:r w:rsidR="00D70C83" w:rsidRPr="00774BB6">
        <w:rPr>
          <w:rFonts w:ascii="思源黑体 Medium" w:eastAsia="思源黑体 Medium" w:hAnsi="思源黑体 Medium" w:cs="思源黑体 Medium" w:hint="eastAsia"/>
          <w:caps/>
          <w:color w:val="1E7648"/>
          <w:spacing w:val="17"/>
          <w:szCs w:val="28"/>
        </w:rPr>
        <w:t>基因（除伴随诊断药物）</w:t>
      </w:r>
      <w:r w:rsidR="00C80F3A" w:rsidRPr="00774BB6">
        <w:rPr>
          <w:rFonts w:ascii="思源黑体 Medium" w:eastAsia="思源黑体 Medium" w:hAnsi="思源黑体 Medium" w:cs="思源黑体 Medium" w:hint="eastAsia"/>
          <w:caps/>
          <w:color w:val="1E7648"/>
          <w:spacing w:val="17"/>
          <w:szCs w:val="28"/>
        </w:rPr>
        <w:t>及其他基因变异检测结果解析</w:t>
      </w:r>
    </w:p>
    <w:tbl>
      <w:tblPr>
        <w:tblStyle w:val="PTMv3"/>
        <w:tblW w:w="0" w:type="auto"/>
        <w:tblLayout w:type="fixed"/>
        <w:tblLook w:val="04A0" w:firstRow="1" w:lastRow="0" w:firstColumn="1" w:lastColumn="0" w:noHBand="0" w:noVBand="1"/>
      </w:tblPr>
      <w:tblGrid>
        <w:gridCol w:w="1701"/>
        <w:gridCol w:w="7938"/>
      </w:tblGrid>
      <w:tr w:rsidR="004A6D70" w14:paraId="27BD7947" w14:textId="77777777" w:rsidTr="003D36C2">
        <w:trPr>
          <w:cnfStyle w:val="100000000000" w:firstRow="1" w:lastRow="0" w:firstColumn="0" w:lastColumn="0" w:oddVBand="0" w:evenVBand="0" w:oddHBand="0" w:evenHBand="0" w:firstRowFirstColumn="0" w:firstRowLastColumn="0" w:lastRowFirstColumn="0" w:lastRowLastColumn="0"/>
          <w:trHeight w:val="454"/>
        </w:trPr>
        <w:tc>
          <w:tcPr>
            <w:tcW w:w="9639" w:type="dxa"/>
            <w:gridSpan w:val="2"/>
            <w:tcBorders>
              <w:bottom w:val="nil"/>
            </w:tcBorders>
          </w:tcPr>
          <w:p w14:paraId="528DDF54" w14:textId="77777777" w:rsidR="004A6D70" w:rsidRDefault="004A6D70" w:rsidP="003D36C2">
            <w:pPr>
              <w:spacing w:after="0" w:line="240" w:lineRule="auto"/>
              <w:jc w:val="left"/>
              <w:rPr>
                <w:rFonts w:hint="default"/>
                <w:b/>
                <w:bCs/>
                <w:color w:val="FFFFFF"/>
              </w:rPr>
            </w:pPr>
            <w:r>
              <w:rPr>
                <w:rFonts w:eastAsia="思源黑体 Medium"/>
                <w:b/>
                <w:bCs/>
                <w:color w:val="FFFFFF"/>
                <w:spacing w:val="6"/>
              </w:rPr>
              <w:t>Ⅰ</w:t>
            </w:r>
            <w:r>
              <w:rPr>
                <w:rFonts w:eastAsia="思源黑体 Medium"/>
                <w:b/>
                <w:bCs/>
                <w:color w:val="FFFFFF"/>
                <w:spacing w:val="6"/>
              </w:rPr>
              <w:t xml:space="preserve">: </w:t>
            </w:r>
            <w:r>
              <w:rPr>
                <w:rFonts w:eastAsia="思源黑体 Medium"/>
                <w:b/>
                <w:bCs/>
                <w:color w:val="FFFFFF"/>
                <w:spacing w:val="6"/>
              </w:rPr>
              <w:t>具有明确临床意义的变异</w:t>
            </w:r>
          </w:p>
        </w:tc>
      </w:tr>
      <w:tr w:rsidR="004A6D70" w14:paraId="7B8D5465" w14:textId="77777777" w:rsidTr="003D36C2">
        <w:trPr>
          <w:trHeight w:val="420"/>
        </w:trPr>
        <w:tc>
          <w:tcPr>
            <w:tcW w:w="1701" w:type="dxa"/>
            <w:tcBorders>
              <w:top w:val="nil"/>
            </w:tcBorders>
          </w:tcPr>
          <w:p w14:paraId="2AE25184" w14:textId="77777777" w:rsidR="004A6D70" w:rsidRDefault="004A6D70" w:rsidP="003D36C2">
            <w:pPr>
              <w:spacing w:after="0" w:line="240" w:lineRule="auto"/>
              <w:jc w:val="left"/>
              <w:rPr>
                <w:rFonts w:eastAsia="思源黑体 Medium" w:hint="default"/>
                <w:spacing w:val="6"/>
              </w:rPr>
            </w:pPr>
            <w:r>
              <w:rPr>
                <w:rFonts w:eastAsia="思源黑体 Medium"/>
                <w:spacing w:val="6"/>
              </w:rPr>
              <w:t>基因变异</w:t>
            </w:r>
          </w:p>
        </w:tc>
        <w:tc>
          <w:tcPr>
            <w:tcW w:w="7938" w:type="dxa"/>
            <w:tcBorders>
              <w:top w:val="nil"/>
            </w:tcBorders>
          </w:tcPr>
          <w:p w14:paraId="475DFBAF" w14:textId="77777777" w:rsidR="004A6D70" w:rsidRDefault="004A6D70" w:rsidP="003D36C2">
            <w:pPr>
              <w:spacing w:after="0" w:line="240" w:lineRule="auto"/>
              <w:jc w:val="left"/>
              <w:rPr>
                <w:rFonts w:eastAsia="思源黑体 Medium" w:hint="default"/>
                <w:spacing w:val="6"/>
              </w:rPr>
            </w:pPr>
            <w:r>
              <w:rPr>
                <w:rFonts w:eastAsia="思源黑体 Medium"/>
                <w:spacing w:val="6"/>
              </w:rPr>
              <w:t>意义解读</w:t>
            </w:r>
          </w:p>
        </w:tc>
      </w:tr>
      <w:tr w:rsidR="00595E8E" w14:paraId="2A63A8BE" w14:textId="77777777" w:rsidTr="00F36185">
        <w:trPr>
          <w:trHeight w:val="420"/>
        </w:trPr>
        <w:tc>
          <w:tcPr>
            <w:tcW w:w="9639" w:type="dxa"/>
            <w:gridSpan w:val="2"/>
            <w:tcBorders>
              <w:top w:val="nil"/>
            </w:tcBorders>
          </w:tcPr>
          <w:p w14:paraId="2E41B904" w14:textId="0A5DBB56" w:rsidR="00595E8E" w:rsidRPr="00595E8E" w:rsidRDefault="00595E8E" w:rsidP="00595E8E">
            <w:pPr>
              <w:tabs>
                <w:tab w:val="left" w:pos="1134"/>
                <w:tab w:val="center" w:pos="1506"/>
              </w:tabs>
              <w:spacing w:after="0"/>
              <w:jc w:val="left"/>
              <w:rPr>
                <w:rFonts w:ascii="Times New Roman" w:eastAsia="思源黑体 Medium" w:hAnsi="Times New Roman" w:cs="Times New Roman" w:hint="default"/>
                <w:spacing w:val="6"/>
              </w:rPr>
            </w:pPr>
            <w:r w:rsidRPr="00595E8E">
              <w:rPr>
                <w:rFonts w:ascii="Times New Roman" w:eastAsia="思源黑体 Medium" w:hAnsi="Times New Roman" w:cs="Times New Roman"/>
                <w:spacing w:val="6"/>
              </w:rPr>
              <w:t xml:space="preserve">{%tr if </w:t>
            </w:r>
            <w:proofErr w:type="spellStart"/>
            <w:r w:rsidRPr="00595E8E">
              <w:rPr>
                <w:rFonts w:ascii="Times New Roman" w:eastAsia="思源黑体 Medium" w:hAnsi="Times New Roman" w:cs="Times New Roman"/>
                <w:spacing w:val="6"/>
              </w:rPr>
              <w:t>var.var_</w:t>
            </w:r>
            <w:proofErr w:type="gramStart"/>
            <w:r w:rsidRPr="00595E8E">
              <w:rPr>
                <w:rFonts w:ascii="Times New Roman" w:eastAsia="思源黑体 Medium" w:hAnsi="Times New Roman" w:cs="Times New Roman"/>
                <w:spacing w:val="6"/>
              </w:rPr>
              <w:t>somatic.level</w:t>
            </w:r>
            <w:proofErr w:type="gramEnd"/>
            <w:r w:rsidRPr="00595E8E">
              <w:rPr>
                <w:rFonts w:ascii="Times New Roman" w:eastAsia="思源黑体 Medium" w:hAnsi="Times New Roman" w:cs="Times New Roman"/>
                <w:spacing w:val="6"/>
              </w:rPr>
              <w:t>_I</w:t>
            </w:r>
            <w:proofErr w:type="spellEnd"/>
            <w:r w:rsidRPr="00595E8E">
              <w:rPr>
                <w:rFonts w:ascii="Times New Roman" w:eastAsia="思源黑体 Medium" w:hAnsi="Times New Roman" w:cs="Times New Roman"/>
                <w:spacing w:val="6"/>
              </w:rPr>
              <w:t>%}</w:t>
            </w:r>
          </w:p>
        </w:tc>
      </w:tr>
      <w:tr w:rsidR="00595E8E" w14:paraId="5D599D12" w14:textId="77777777" w:rsidTr="00F36185">
        <w:trPr>
          <w:trHeight w:val="420"/>
        </w:trPr>
        <w:tc>
          <w:tcPr>
            <w:tcW w:w="9639" w:type="dxa"/>
            <w:gridSpan w:val="2"/>
            <w:tcBorders>
              <w:top w:val="nil"/>
            </w:tcBorders>
          </w:tcPr>
          <w:p w14:paraId="0772E220" w14:textId="22181E9F" w:rsidR="00595E8E" w:rsidRPr="00595E8E" w:rsidRDefault="00595E8E" w:rsidP="00595E8E">
            <w:pPr>
              <w:tabs>
                <w:tab w:val="left" w:pos="1134"/>
                <w:tab w:val="center" w:pos="1506"/>
              </w:tabs>
              <w:spacing w:after="0"/>
              <w:jc w:val="left"/>
              <w:rPr>
                <w:rFonts w:ascii="Times New Roman" w:eastAsia="思源黑体 Medium" w:hAnsi="Times New Roman" w:cs="Times New Roman" w:hint="default"/>
                <w:spacing w:val="6"/>
              </w:rPr>
            </w:pPr>
            <w:r w:rsidRPr="00595E8E">
              <w:rPr>
                <w:rFonts w:ascii="Times New Roman" w:eastAsia="思源黑体 Medium" w:hAnsi="Times New Roman" w:cs="Times New Roman"/>
                <w:spacing w:val="6"/>
              </w:rPr>
              <w:t xml:space="preserve">{%tr for a in </w:t>
            </w:r>
            <w:proofErr w:type="spellStart"/>
            <w:r w:rsidRPr="00595E8E">
              <w:rPr>
                <w:rFonts w:ascii="Times New Roman" w:eastAsia="思源黑体 Medium" w:hAnsi="Times New Roman" w:cs="Times New Roman"/>
                <w:spacing w:val="6"/>
              </w:rPr>
              <w:t>var.var_</w:t>
            </w:r>
            <w:proofErr w:type="gramStart"/>
            <w:r w:rsidRPr="00595E8E">
              <w:rPr>
                <w:rFonts w:ascii="Times New Roman" w:eastAsia="思源黑体 Medium" w:hAnsi="Times New Roman" w:cs="Times New Roman"/>
                <w:spacing w:val="6"/>
              </w:rPr>
              <w:t>somatic.level</w:t>
            </w:r>
            <w:proofErr w:type="gramEnd"/>
            <w:r w:rsidRPr="00595E8E">
              <w:rPr>
                <w:rFonts w:ascii="Times New Roman" w:eastAsia="思源黑体 Medium" w:hAnsi="Times New Roman" w:cs="Times New Roman"/>
                <w:spacing w:val="6"/>
              </w:rPr>
              <w:t>_I</w:t>
            </w:r>
            <w:proofErr w:type="spellEnd"/>
            <w:r w:rsidRPr="00595E8E">
              <w:rPr>
                <w:rFonts w:ascii="Times New Roman" w:eastAsia="思源黑体 Medium" w:hAnsi="Times New Roman" w:cs="Times New Roman"/>
                <w:spacing w:val="6"/>
              </w:rPr>
              <w:t>%}</w:t>
            </w:r>
          </w:p>
        </w:tc>
      </w:tr>
      <w:tr w:rsidR="00595E8E" w14:paraId="7A7FFD52" w14:textId="77777777" w:rsidTr="003D36C2">
        <w:trPr>
          <w:trHeight w:val="420"/>
        </w:trPr>
        <w:tc>
          <w:tcPr>
            <w:tcW w:w="1701" w:type="dxa"/>
            <w:tcBorders>
              <w:top w:val="nil"/>
            </w:tcBorders>
          </w:tcPr>
          <w:p w14:paraId="49BAE099" w14:textId="77777777" w:rsidR="00595E8E" w:rsidRDefault="00595E8E" w:rsidP="00595E8E">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a.gene</w:t>
            </w:r>
            <w:proofErr w:type="gramEnd"/>
            <w:r w:rsidRPr="00727994">
              <w:rPr>
                <w:rFonts w:ascii="Times New Roman" w:eastAsia="思源黑体 Medium" w:hAnsi="Times New Roman" w:cs="Times New Roman"/>
                <w:spacing w:val="6"/>
              </w:rPr>
              <w:t>_symbol</w:t>
            </w:r>
            <w:proofErr w:type="spellEnd"/>
            <w:r w:rsidRPr="00727994">
              <w:rPr>
                <w:rFonts w:ascii="Times New Roman" w:eastAsia="思源黑体 Medium" w:hAnsi="Times New Roman" w:cs="Times New Roman"/>
                <w:spacing w:val="6"/>
              </w:rPr>
              <w:t>}}</w:t>
            </w:r>
          </w:p>
          <w:p w14:paraId="21472E8B" w14:textId="77777777" w:rsidR="00595E8E" w:rsidRPr="00AD140E" w:rsidRDefault="00595E8E" w:rsidP="00595E8E">
            <w:pPr>
              <w:tabs>
                <w:tab w:val="left" w:pos="1134"/>
                <w:tab w:val="center" w:pos="1506"/>
              </w:tabs>
              <w:spacing w:after="0"/>
              <w:jc w:val="left"/>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proofErr w:type="gramStart"/>
            <w:r w:rsidRPr="00AD140E">
              <w:rPr>
                <w:rFonts w:ascii="Times New Roman" w:eastAsia="思源黑体 Medium" w:hAnsi="Times New Roman" w:cs="Times New Roman"/>
                <w:spacing w:val="6"/>
              </w:rPr>
              <w:t>a.transcript</w:t>
            </w:r>
            <w:proofErr w:type="gramEnd"/>
            <w:r w:rsidRPr="00AD140E">
              <w:rPr>
                <w:rFonts w:ascii="Times New Roman" w:eastAsia="思源黑体 Medium" w:hAnsi="Times New Roman" w:cs="Times New Roman"/>
                <w:spacing w:val="6"/>
              </w:rPr>
              <w:t>_primary</w:t>
            </w:r>
            <w:proofErr w:type="spellEnd"/>
            <w:r w:rsidRPr="00AD140E">
              <w:rPr>
                <w:rFonts w:ascii="Times New Roman" w:eastAsia="思源黑体 Medium" w:hAnsi="Times New Roman" w:cs="Times New Roman"/>
                <w:spacing w:val="6"/>
              </w:rPr>
              <w:t>}}</w:t>
            </w:r>
          </w:p>
          <w:p w14:paraId="42D13F9F" w14:textId="77777777" w:rsidR="00595E8E" w:rsidRDefault="00595E8E" w:rsidP="00595E8E">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a.gene</w:t>
            </w:r>
            <w:proofErr w:type="gramEnd"/>
            <w:r w:rsidRPr="00727994">
              <w:rPr>
                <w:rFonts w:ascii="Times New Roman" w:eastAsia="思源黑体 Medium" w:hAnsi="Times New Roman" w:cs="Times New Roman"/>
                <w:spacing w:val="6"/>
              </w:rPr>
              <w:t>_region</w:t>
            </w:r>
            <w:proofErr w:type="spellEnd"/>
            <w:r w:rsidRPr="00727994">
              <w:rPr>
                <w:rFonts w:ascii="Times New Roman" w:eastAsia="思源黑体 Medium" w:hAnsi="Times New Roman" w:cs="Times New Roman"/>
                <w:spacing w:val="6"/>
              </w:rPr>
              <w:t>}}</w:t>
            </w:r>
          </w:p>
          <w:p w14:paraId="70828848" w14:textId="77777777" w:rsidR="00595E8E" w:rsidRDefault="00595E8E" w:rsidP="00595E8E">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a.hgvs</w:t>
            </w:r>
            <w:proofErr w:type="gramEnd"/>
            <w:r w:rsidRPr="00727994">
              <w:rPr>
                <w:rFonts w:ascii="Times New Roman" w:eastAsia="思源黑体 Medium" w:hAnsi="Times New Roman" w:cs="Times New Roman"/>
                <w:spacing w:val="6"/>
              </w:rPr>
              <w:t>_c</w:t>
            </w:r>
            <w:proofErr w:type="spellEnd"/>
            <w:r w:rsidRPr="00727994">
              <w:rPr>
                <w:rFonts w:ascii="Times New Roman" w:eastAsia="思源黑体 Medium" w:hAnsi="Times New Roman" w:cs="Times New Roman"/>
                <w:spacing w:val="6"/>
              </w:rPr>
              <w:t>}}</w:t>
            </w:r>
          </w:p>
          <w:p w14:paraId="5AB323F9" w14:textId="77777777" w:rsidR="00595E8E" w:rsidRDefault="00595E8E" w:rsidP="00595E8E">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r>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 xml:space="preserve"> if </w:t>
            </w:r>
            <w:proofErr w:type="spellStart"/>
            <w:proofErr w:type="gram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w:t>
            </w:r>
            <w:proofErr w:type="gramEnd"/>
            <w:r>
              <w:rPr>
                <w:rFonts w:ascii="Times New Roman" w:eastAsia="思源黑体 Medium" w:hAnsi="Times New Roman" w:cs="Times New Roman"/>
                <w:spacing w:val="6"/>
              </w:rPr>
              <w:t>_p_ZJZL</w:t>
            </w:r>
            <w:proofErr w:type="spellEnd"/>
            <w:r w:rsidRPr="00727994">
              <w:rPr>
                <w:rFonts w:ascii="Times New Roman" w:eastAsia="思源黑体 Medium" w:hAnsi="Times New Roman" w:cs="Times New Roman"/>
                <w:spacing w:val="6"/>
              </w:rPr>
              <w:t xml:space="preserve"> != </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w:t>
            </w:r>
          </w:p>
          <w:p w14:paraId="2577DE00" w14:textId="77777777" w:rsidR="00595E8E" w:rsidRDefault="00595E8E" w:rsidP="00595E8E">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w:t>
            </w:r>
            <w:proofErr w:type="gramEnd"/>
            <w:r>
              <w:rPr>
                <w:rFonts w:ascii="Times New Roman" w:eastAsia="思源黑体 Medium" w:hAnsi="Times New Roman" w:cs="Times New Roman"/>
                <w:spacing w:val="6"/>
              </w:rPr>
              <w:t>_p_ZJZL</w:t>
            </w:r>
            <w:proofErr w:type="spellEnd"/>
            <w:r w:rsidRPr="00727994">
              <w:rPr>
                <w:rFonts w:ascii="Times New Roman" w:eastAsia="思源黑体 Medium" w:hAnsi="Times New Roman" w:cs="Times New Roman"/>
                <w:spacing w:val="6"/>
              </w:rPr>
              <w:t>}}</w:t>
            </w:r>
          </w:p>
          <w:p w14:paraId="3FFBB439" w14:textId="028C77FA" w:rsidR="00595E8E" w:rsidRDefault="00595E8E" w:rsidP="00595E8E">
            <w:pPr>
              <w:spacing w:after="0" w:line="240" w:lineRule="auto"/>
              <w:jc w:val="left"/>
              <w:rPr>
                <w:rFonts w:eastAsia="思源黑体 Medium" w:hint="default"/>
                <w:spacing w:val="6"/>
              </w:rPr>
            </w:pPr>
            <w:r>
              <w:rPr>
                <w:rFonts w:ascii="Times New Roman" w:eastAsia="思源黑体 Medium" w:hAnsi="Times New Roman" w:cs="Times New Roman"/>
                <w:spacing w:val="6"/>
              </w:rPr>
              <w:t>{%p endif%}</w:t>
            </w:r>
          </w:p>
        </w:tc>
        <w:tc>
          <w:tcPr>
            <w:tcW w:w="7938" w:type="dxa"/>
            <w:tcBorders>
              <w:top w:val="nil"/>
            </w:tcBorders>
          </w:tcPr>
          <w:p w14:paraId="61E35A5B" w14:textId="059A6819" w:rsidR="00595E8E" w:rsidRDefault="00595E8E" w:rsidP="005F1651">
            <w:pPr>
              <w:tabs>
                <w:tab w:val="left" w:pos="1134"/>
                <w:tab w:val="center" w:pos="1506"/>
              </w:tabs>
              <w:spacing w:after="0"/>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proofErr w:type="gramStart"/>
            <w:r w:rsidRPr="00AD140E">
              <w:rPr>
                <w:rFonts w:ascii="Times New Roman" w:eastAsia="思源黑体 Medium" w:hAnsi="Times New Roman" w:cs="Times New Roman"/>
                <w:spacing w:val="6"/>
              </w:rPr>
              <w:t>a.variant</w:t>
            </w:r>
            <w:proofErr w:type="gramEnd"/>
            <w:r w:rsidRPr="00AD140E">
              <w:rPr>
                <w:rFonts w:ascii="Times New Roman" w:eastAsia="思源黑体 Medium" w:hAnsi="Times New Roman" w:cs="Times New Roman"/>
                <w:spacing w:val="6"/>
              </w:rPr>
              <w:t>_desc_cn|e|trim</w:t>
            </w:r>
            <w:proofErr w:type="spellEnd"/>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a.variant_interpret_cn|e|trim</w:t>
            </w:r>
            <w:proofErr w:type="spellEnd"/>
            <w:r w:rsidRPr="00AD140E">
              <w:rPr>
                <w:rFonts w:ascii="Times New Roman" w:eastAsia="思源黑体 Medium" w:hAnsi="Times New Roman" w:cs="Times New Roman"/>
                <w:spacing w:val="6"/>
              </w:rPr>
              <w:t>}}</w:t>
            </w:r>
          </w:p>
          <w:p w14:paraId="0F98492C" w14:textId="77777777" w:rsidR="005F1651" w:rsidRDefault="005F1651" w:rsidP="005F1651">
            <w:pPr>
              <w:tabs>
                <w:tab w:val="left" w:pos="1134"/>
                <w:tab w:val="center" w:pos="1506"/>
              </w:tabs>
              <w:spacing w:after="0"/>
              <w:rPr>
                <w:rFonts w:ascii="Times New Roman" w:eastAsia="思源黑体 Medium" w:hAnsi="Times New Roman" w:cs="Times New Roman" w:hint="default"/>
                <w:spacing w:val="6"/>
              </w:rPr>
            </w:pPr>
          </w:p>
          <w:p w14:paraId="6A0E392A" w14:textId="4C1624E2"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r w:rsidR="00A3734C">
              <w:rPr>
                <w:rFonts w:ascii="Times New Roman" w:eastAsia="思源黑体 Medium" w:hAnsi="Times New Roman" w:cs="Times New Roman" w:hint="default"/>
                <w:spacing w:val="6"/>
              </w:rPr>
              <w:t>[</w:t>
            </w:r>
            <w:proofErr w:type="spellStart"/>
            <w:r w:rsidR="00A3734C" w:rsidRPr="00013B6A">
              <w:rPr>
                <w:rFonts w:ascii="Times New Roman" w:eastAsia="思源黑体 Medium" w:hAnsi="Times New Roman" w:cs="Times New Roman"/>
                <w:spacing w:val="6"/>
              </w:rPr>
              <w:t>a.evi_sum.evi_</w:t>
            </w:r>
            <w:proofErr w:type="gramStart"/>
            <w:r w:rsidR="00A3734C" w:rsidRPr="00013B6A">
              <w:rPr>
                <w:rFonts w:ascii="Times New Roman" w:eastAsia="思源黑体 Medium" w:hAnsi="Times New Roman" w:cs="Times New Roman"/>
                <w:spacing w:val="6"/>
              </w:rPr>
              <w:t>split.Predictive</w:t>
            </w:r>
            <w:proofErr w:type="spellEnd"/>
            <w:proofErr w:type="gramEnd"/>
            <w:r w:rsidR="00A3734C">
              <w:rPr>
                <w:rFonts w:ascii="Times New Roman" w:eastAsia="思源黑体 Medium" w:hAnsi="Times New Roman" w:cs="Times New Roman" w:hint="default"/>
                <w:spacing w:val="6"/>
              </w:rPr>
              <w:t xml:space="preserve">, “out”, </w:t>
            </w:r>
            <w:proofErr w:type="spellStart"/>
            <w:r w:rsidR="00A3734C">
              <w:rPr>
                <w:rFonts w:ascii="Times New Roman" w:eastAsia="思源黑体 Medium" w:hAnsi="Times New Roman" w:cs="Times New Roman" w:hint="default"/>
                <w:spacing w:val="6"/>
              </w:rPr>
              <w:t>a.gene_symbol</w:t>
            </w:r>
            <w:proofErr w:type="spellEnd"/>
            <w:r w:rsidR="00A3734C">
              <w:rPr>
                <w:rFonts w:ascii="Times New Roman" w:eastAsia="思源黑体 Medium" w:hAnsi="Times New Roman" w:cs="Times New Roman" w:hint="default"/>
                <w:spacing w:val="6"/>
              </w:rPr>
              <w:t>]|</w:t>
            </w:r>
            <w:proofErr w:type="spellStart"/>
            <w:r w:rsidR="00A3734C" w:rsidRPr="00A3734C">
              <w:rPr>
                <w:rFonts w:ascii="Times New Roman" w:eastAsia="思源黑体 Medium" w:hAnsi="Times New Roman" w:cs="Times New Roman"/>
                <w:spacing w:val="6"/>
              </w:rPr>
              <w:t>schx_hrd_evi_sum</w:t>
            </w:r>
            <w:proofErr w:type="spellEnd"/>
            <w:r w:rsidR="00A3734C" w:rsidRPr="00013B6A">
              <w:rPr>
                <w:rFonts w:ascii="Times New Roman" w:eastAsia="思源黑体 Medium" w:hAnsi="Times New Roman" w:cs="Times New Roman"/>
                <w:spacing w:val="6"/>
              </w:rPr>
              <w:t xml:space="preserve"> </w:t>
            </w:r>
            <w:r w:rsidRPr="00013B6A">
              <w:rPr>
                <w:rFonts w:ascii="Times New Roman" w:eastAsia="思源黑体 Medium" w:hAnsi="Times New Roman" w:cs="Times New Roman"/>
                <w:spacing w:val="6"/>
              </w:rPr>
              <w:t>%}</w:t>
            </w:r>
          </w:p>
          <w:p w14:paraId="3EB3E483" w14:textId="7D5AB0D1" w:rsidR="00595E8E"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r w:rsidR="00A3734C">
              <w:rPr>
                <w:rFonts w:ascii="Times New Roman" w:eastAsia="思源黑体 Medium" w:hAnsi="Times New Roman" w:cs="Times New Roman" w:hint="default"/>
                <w:spacing w:val="6"/>
              </w:rPr>
              <w:t>[</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split.Predictive</w:t>
            </w:r>
            <w:proofErr w:type="spellEnd"/>
            <w:proofErr w:type="gramEnd"/>
            <w:r w:rsidR="00A3734C">
              <w:rPr>
                <w:rFonts w:ascii="Times New Roman" w:eastAsia="思源黑体 Medium" w:hAnsi="Times New Roman" w:cs="Times New Roman" w:hint="default"/>
                <w:spacing w:val="6"/>
              </w:rPr>
              <w:t xml:space="preserve">, “out”, </w:t>
            </w:r>
            <w:proofErr w:type="spellStart"/>
            <w:r w:rsidR="00A3734C">
              <w:rPr>
                <w:rFonts w:ascii="Times New Roman" w:eastAsia="思源黑体 Medium" w:hAnsi="Times New Roman" w:cs="Times New Roman" w:hint="default"/>
                <w:spacing w:val="6"/>
              </w:rPr>
              <w:t>a.gene_symbol</w:t>
            </w:r>
            <w:proofErr w:type="spellEnd"/>
            <w:r w:rsidR="00A3734C">
              <w:rPr>
                <w:rFonts w:ascii="Times New Roman" w:eastAsia="思源黑体 Medium" w:hAnsi="Times New Roman" w:cs="Times New Roman" w:hint="default"/>
                <w:spacing w:val="6"/>
              </w:rPr>
              <w:t>]|</w:t>
            </w:r>
            <w:proofErr w:type="spellStart"/>
            <w:r w:rsidR="00A3734C" w:rsidRPr="00A3734C">
              <w:rPr>
                <w:rFonts w:ascii="Times New Roman" w:eastAsia="思源黑体 Medium" w:hAnsi="Times New Roman" w:cs="Times New Roman"/>
                <w:spacing w:val="6"/>
              </w:rPr>
              <w:t>schx_hrd_evi_sum</w:t>
            </w:r>
            <w:proofErr w:type="spellEnd"/>
            <w:r w:rsidR="00A3734C" w:rsidRPr="00A3734C">
              <w:rPr>
                <w:rFonts w:ascii="Times New Roman" w:eastAsia="思源黑体 Medium" w:hAnsi="Times New Roman" w:cs="Times New Roman"/>
                <w:spacing w:val="6"/>
              </w:rPr>
              <w:t xml:space="preserve"> </w:t>
            </w:r>
            <w:r w:rsidRPr="00013B6A">
              <w:rPr>
                <w:rFonts w:ascii="Times New Roman" w:eastAsia="思源黑体 Medium" w:hAnsi="Times New Roman" w:cs="Times New Roman"/>
                <w:spacing w:val="6"/>
              </w:rPr>
              <w:t>%}</w:t>
            </w:r>
          </w:p>
          <w:p w14:paraId="1B3E2AC1" w14:textId="25BDA2B2" w:rsidR="00A3734C" w:rsidRDefault="00A3734C"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b.regimen_name</w:t>
            </w:r>
            <w:proofErr w:type="spellEnd"/>
            <w:r w:rsidRPr="00013B6A">
              <w:rPr>
                <w:rFonts w:ascii="Times New Roman" w:eastAsia="思源黑体 Medium" w:hAnsi="Times New Roman" w:cs="Times New Roman"/>
                <w:b/>
                <w:bCs/>
                <w:color w:val="1E7648"/>
                <w:spacing w:val="6"/>
              </w:rPr>
              <w:t>}</w:t>
            </w:r>
            <w:r>
              <w:rPr>
                <w:rFonts w:ascii="Times New Roman" w:eastAsia="思源黑体 Medium" w:hAnsi="Times New Roman" w:cs="Times New Roman" w:hint="default"/>
                <w:b/>
                <w:bCs/>
                <w:color w:val="1E7648"/>
                <w:spacing w:val="6"/>
              </w:rPr>
              <w:t>}</w:t>
            </w:r>
            <w:r w:rsidRPr="00013B6A">
              <w:rPr>
                <w:rFonts w:ascii="Times New Roman" w:eastAsia="思源黑体 Medium" w:hAnsi="Times New Roman" w:cs="Times New Roman"/>
                <w:spacing w:val="6"/>
              </w:rPr>
              <w:t>：</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w:t>
            </w:r>
            <w:proofErr w:type="spellStart"/>
            <w:proofErr w:type="gramStart"/>
            <w:r>
              <w:rPr>
                <w:rFonts w:ascii="Times New Roman" w:eastAsia="思源黑体 Medium" w:hAnsi="Times New Roman" w:cs="Times New Roman" w:hint="default"/>
                <w:spacing w:val="6"/>
              </w:rPr>
              <w:t>b.inter</w:t>
            </w:r>
            <w:proofErr w:type="spellEnd"/>
            <w:proofErr w:type="gramEnd"/>
            <w:r>
              <w:rPr>
                <w:rFonts w:ascii="Times New Roman" w:eastAsia="思源黑体 Medium" w:hAnsi="Times New Roman" w:cs="Times New Roman" w:hint="default"/>
                <w:spacing w:val="6"/>
              </w:rPr>
              <w:t>}}</w:t>
            </w:r>
          </w:p>
          <w:p w14:paraId="6EF1BE4D" w14:textId="77777777"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4B1E9246" w14:textId="77777777"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p w14:paraId="6EDE5C79" w14:textId="77777777"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split.Prognostic</w:t>
            </w:r>
            <w:proofErr w:type="spellEnd"/>
            <w:proofErr w:type="gramEnd"/>
            <w:r w:rsidRPr="00013B6A">
              <w:rPr>
                <w:rFonts w:ascii="Times New Roman" w:eastAsia="思源黑体 Medium" w:hAnsi="Times New Roman" w:cs="Times New Roman"/>
                <w:spacing w:val="6"/>
              </w:rPr>
              <w:t>%}</w:t>
            </w:r>
          </w:p>
          <w:p w14:paraId="638E6E03" w14:textId="77777777"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split.Prognostic</w:t>
            </w:r>
            <w:proofErr w:type="spellEnd"/>
            <w:proofErr w:type="gramEnd"/>
            <w:r w:rsidRPr="00013B6A">
              <w:rPr>
                <w:rFonts w:ascii="Times New Roman" w:eastAsia="思源黑体 Medium" w:hAnsi="Times New Roman" w:cs="Times New Roman"/>
                <w:spacing w:val="6"/>
              </w:rPr>
              <w:t xml:space="preserve"> %}</w:t>
            </w:r>
          </w:p>
          <w:p w14:paraId="6A1F6432" w14:textId="788CEE48"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预后（</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b.evi_conclusion_simple</w:t>
            </w:r>
            <w:proofErr w:type="spellEnd"/>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b/>
                <w:bCs/>
                <w:color w:val="1E7648"/>
                <w:spacing w:val="6"/>
              </w:rPr>
              <w:t>级）</w:t>
            </w:r>
            <w:r w:rsidR="00E84A49" w:rsidRPr="00013B6A">
              <w:rPr>
                <w:rFonts w:ascii="Times New Roman" w:eastAsia="思源黑体 Medium" w:hAnsi="Times New Roman" w:cs="Times New Roman"/>
                <w:spacing w:val="6"/>
              </w:rPr>
              <w:t>：</w:t>
            </w:r>
            <w:r w:rsidR="00AC4F6B">
              <w:rPr>
                <w:rFonts w:ascii="Times New Roman" w:eastAsia="思源黑体 Medium" w:hAnsi="Times New Roman" w:cs="Times New Roman"/>
                <w:spacing w:val="6"/>
              </w:rPr>
              <w:t>{</w:t>
            </w:r>
            <w:r w:rsidR="00AC4F6B">
              <w:rPr>
                <w:rFonts w:ascii="Times New Roman" w:eastAsia="思源黑体 Medium" w:hAnsi="Times New Roman" w:cs="Times New Roman" w:hint="default"/>
                <w:spacing w:val="6"/>
              </w:rPr>
              <w:t xml:space="preserve">%if </w:t>
            </w:r>
            <w:proofErr w:type="spellStart"/>
            <w:r w:rsidR="00AC4F6B">
              <w:rPr>
                <w:rFonts w:ascii="Times New Roman" w:eastAsia="思源黑体 Medium" w:hAnsi="Times New Roman" w:cs="Times New Roman" w:hint="default"/>
                <w:spacing w:val="6"/>
              </w:rPr>
              <w:t>b.</w:t>
            </w:r>
            <w:r w:rsidR="00AC4F6B" w:rsidRPr="00AC4F6B">
              <w:rPr>
                <w:rFonts w:ascii="Times New Roman" w:eastAsia="思源黑体 Medium" w:hAnsi="Times New Roman" w:cs="Times New Roman"/>
                <w:spacing w:val="6"/>
              </w:rPr>
              <w:t>evi_adaptation_disease_cn</w:t>
            </w:r>
            <w:proofErr w:type="spellEnd"/>
            <w:proofErr w:type="gramStart"/>
            <w:r w:rsidR="00AC4F6B">
              <w:rPr>
                <w:rFonts w:ascii="Times New Roman" w:eastAsia="思源黑体 Medium" w:hAnsi="Times New Roman" w:cs="Times New Roman" w:hint="default"/>
                <w:spacing w:val="6"/>
              </w:rPr>
              <w:t>%}{</w:t>
            </w:r>
            <w:proofErr w:type="gramEnd"/>
            <w:r w:rsidR="00AC4F6B">
              <w:rPr>
                <w:rFonts w:ascii="Times New Roman" w:eastAsia="思源黑体 Medium" w:hAnsi="Times New Roman" w:cs="Times New Roman" w:hint="default"/>
                <w:spacing w:val="6"/>
              </w:rPr>
              <w:t xml:space="preserve">{ </w:t>
            </w:r>
            <w:proofErr w:type="spellStart"/>
            <w:r w:rsidR="00AC4F6B">
              <w:rPr>
                <w:rFonts w:ascii="Times New Roman" w:eastAsia="思源黑体 Medium" w:hAnsi="Times New Roman" w:cs="Times New Roman" w:hint="default"/>
                <w:spacing w:val="6"/>
              </w:rPr>
              <w:t>b.</w:t>
            </w:r>
            <w:r w:rsidR="00AC4F6B" w:rsidRPr="00AC4F6B">
              <w:rPr>
                <w:rFonts w:ascii="Times New Roman" w:eastAsia="思源黑体 Medium" w:hAnsi="Times New Roman" w:cs="Times New Roman"/>
                <w:spacing w:val="6"/>
              </w:rPr>
              <w:t>evi_adaptation_disease_cn</w:t>
            </w:r>
            <w:proofErr w:type="spellEnd"/>
            <w:r w:rsidR="00AC4F6B">
              <w:rPr>
                <w:rFonts w:ascii="Times New Roman" w:eastAsia="思源黑体 Medium" w:hAnsi="Times New Roman" w:cs="Times New Roman" w:hint="default"/>
                <w:spacing w:val="6"/>
              </w:rPr>
              <w:t xml:space="preserve"> }}</w:t>
            </w:r>
            <w:r w:rsidR="00AC4F6B">
              <w:rPr>
                <w:rFonts w:ascii="Times New Roman" w:eastAsia="思源黑体 Medium" w:hAnsi="Times New Roman" w:cs="Times New Roman"/>
                <w:spacing w:val="6"/>
              </w:rPr>
              <w:t>{</w:t>
            </w:r>
            <w:r w:rsidR="00AC4F6B">
              <w:rPr>
                <w:rFonts w:ascii="Times New Roman" w:eastAsia="思源黑体 Medium" w:hAnsi="Times New Roman" w:cs="Times New Roman" w:hint="default"/>
                <w:spacing w:val="6"/>
              </w:rPr>
              <w:t>%else%</w:t>
            </w:r>
            <w:r w:rsidR="00AC4F6B">
              <w:rPr>
                <w:rFonts w:ascii="Times New Roman" w:eastAsia="思源黑体 Medium" w:hAnsi="Times New Roman" w:cs="Times New Roman"/>
                <w:spacing w:val="6"/>
              </w:rPr>
              <w:t>}</w:t>
            </w:r>
            <w:r w:rsidR="00AC4F6B" w:rsidRPr="00013B6A">
              <w:rPr>
                <w:rFonts w:ascii="Times New Roman" w:eastAsia="思源黑体 Medium" w:hAnsi="Times New Roman" w:cs="Times New Roman"/>
                <w:spacing w:val="6"/>
              </w:rPr>
              <w:t>{{</w:t>
            </w:r>
            <w:proofErr w:type="spellStart"/>
            <w:r w:rsidR="00AC4F6B" w:rsidRPr="00013B6A">
              <w:rPr>
                <w:rFonts w:ascii="Times New Roman" w:eastAsia="思源黑体 Medium" w:hAnsi="Times New Roman" w:cs="Times New Roman"/>
                <w:spacing w:val="6"/>
              </w:rPr>
              <w:t>b.evi_interpretation|e</w:t>
            </w:r>
            <w:proofErr w:type="spellEnd"/>
            <w:r w:rsidR="00AC4F6B" w:rsidRPr="00013B6A">
              <w:rPr>
                <w:rFonts w:ascii="Times New Roman" w:eastAsia="思源黑体 Medium" w:hAnsi="Times New Roman" w:cs="Times New Roman"/>
                <w:spacing w:val="6"/>
              </w:rPr>
              <w:t>}}</w:t>
            </w:r>
            <w:r w:rsidR="00AC4F6B">
              <w:rPr>
                <w:rFonts w:ascii="Times New Roman" w:eastAsia="思源黑体 Medium" w:hAnsi="Times New Roman" w:cs="Times New Roman" w:hint="default"/>
                <w:spacing w:val="6"/>
              </w:rPr>
              <w:t>{%endif%}</w:t>
            </w:r>
          </w:p>
          <w:p w14:paraId="5153BCB6" w14:textId="77777777"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147B7733" w14:textId="77777777"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p w14:paraId="5F989446" w14:textId="77777777"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split.Diagnostic</w:t>
            </w:r>
            <w:proofErr w:type="spellEnd"/>
            <w:proofErr w:type="gramEnd"/>
            <w:r w:rsidRPr="00013B6A">
              <w:rPr>
                <w:rFonts w:ascii="Times New Roman" w:eastAsia="思源黑体 Medium" w:hAnsi="Times New Roman" w:cs="Times New Roman"/>
                <w:spacing w:val="6"/>
              </w:rPr>
              <w:t>%}</w:t>
            </w:r>
          </w:p>
          <w:p w14:paraId="7B7D3CD5" w14:textId="77777777"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split.Diagnostic</w:t>
            </w:r>
            <w:proofErr w:type="spellEnd"/>
            <w:proofErr w:type="gramEnd"/>
            <w:r w:rsidRPr="00013B6A">
              <w:rPr>
                <w:rFonts w:ascii="Times New Roman" w:eastAsia="思源黑体 Medium" w:hAnsi="Times New Roman" w:cs="Times New Roman"/>
                <w:spacing w:val="6"/>
              </w:rPr>
              <w:t xml:space="preserve"> %}</w:t>
            </w:r>
          </w:p>
          <w:p w14:paraId="0E93BDCE" w14:textId="2F0FBCC5"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辅助诊断（</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b.evi_conclusion_simple</w:t>
            </w:r>
            <w:proofErr w:type="spellEnd"/>
            <w:r w:rsidRPr="00013B6A">
              <w:rPr>
                <w:rFonts w:ascii="Times New Roman" w:eastAsia="思源黑体 Medium" w:hAnsi="Times New Roman" w:cs="Times New Roman"/>
                <w:b/>
                <w:bCs/>
                <w:color w:val="1E7648"/>
                <w:spacing w:val="6"/>
              </w:rPr>
              <w:t>}}</w:t>
            </w:r>
            <w:r>
              <w:rPr>
                <w:rFonts w:ascii="Times New Roman" w:eastAsia="思源黑体 Medium" w:hAnsi="Times New Roman" w:cs="Times New Roman"/>
                <w:b/>
                <w:bCs/>
                <w:color w:val="1E7648"/>
                <w:spacing w:val="6"/>
              </w:rPr>
              <w:t>级</w:t>
            </w:r>
            <w:r w:rsidRPr="00013B6A">
              <w:rPr>
                <w:rFonts w:ascii="Times New Roman" w:eastAsia="思源黑体 Medium" w:hAnsi="Times New Roman" w:cs="Times New Roman"/>
                <w:b/>
                <w:bCs/>
                <w:color w:val="1E7648"/>
                <w:spacing w:val="6"/>
              </w:rPr>
              <w:t>）</w:t>
            </w:r>
            <w:r w:rsidR="00E84A49" w:rsidRPr="00013B6A">
              <w:rPr>
                <w:rFonts w:ascii="Times New Roman" w:eastAsia="思源黑体 Medium" w:hAnsi="Times New Roman" w:cs="Times New Roman"/>
                <w:spacing w:val="6"/>
              </w:rPr>
              <w:t>：</w:t>
            </w:r>
            <w:r w:rsidR="00AC4F6B">
              <w:rPr>
                <w:rFonts w:ascii="Times New Roman" w:eastAsia="思源黑体 Medium" w:hAnsi="Times New Roman" w:cs="Times New Roman"/>
                <w:spacing w:val="6"/>
              </w:rPr>
              <w:t>{</w:t>
            </w:r>
            <w:r w:rsidR="00AC4F6B">
              <w:rPr>
                <w:rFonts w:ascii="Times New Roman" w:eastAsia="思源黑体 Medium" w:hAnsi="Times New Roman" w:cs="Times New Roman" w:hint="default"/>
                <w:spacing w:val="6"/>
              </w:rPr>
              <w:t xml:space="preserve">%if </w:t>
            </w:r>
            <w:proofErr w:type="spellStart"/>
            <w:r w:rsidR="00AC4F6B">
              <w:rPr>
                <w:rFonts w:ascii="Times New Roman" w:eastAsia="思源黑体 Medium" w:hAnsi="Times New Roman" w:cs="Times New Roman" w:hint="default"/>
                <w:spacing w:val="6"/>
              </w:rPr>
              <w:t>b.</w:t>
            </w:r>
            <w:r w:rsidR="00AC4F6B" w:rsidRPr="00AC4F6B">
              <w:rPr>
                <w:rFonts w:ascii="Times New Roman" w:eastAsia="思源黑体 Medium" w:hAnsi="Times New Roman" w:cs="Times New Roman"/>
                <w:spacing w:val="6"/>
              </w:rPr>
              <w:t>evi_adaptation_disease_cn</w:t>
            </w:r>
            <w:proofErr w:type="spellEnd"/>
            <w:proofErr w:type="gramStart"/>
            <w:r w:rsidR="00AC4F6B">
              <w:rPr>
                <w:rFonts w:ascii="Times New Roman" w:eastAsia="思源黑体 Medium" w:hAnsi="Times New Roman" w:cs="Times New Roman" w:hint="default"/>
                <w:spacing w:val="6"/>
              </w:rPr>
              <w:t>%}{</w:t>
            </w:r>
            <w:proofErr w:type="gramEnd"/>
            <w:r w:rsidR="00AC4F6B">
              <w:rPr>
                <w:rFonts w:ascii="Times New Roman" w:eastAsia="思源黑体 Medium" w:hAnsi="Times New Roman" w:cs="Times New Roman" w:hint="default"/>
                <w:spacing w:val="6"/>
              </w:rPr>
              <w:t xml:space="preserve">{ </w:t>
            </w:r>
            <w:proofErr w:type="spellStart"/>
            <w:r w:rsidR="00AC4F6B">
              <w:rPr>
                <w:rFonts w:ascii="Times New Roman" w:eastAsia="思源黑体 Medium" w:hAnsi="Times New Roman" w:cs="Times New Roman" w:hint="default"/>
                <w:spacing w:val="6"/>
              </w:rPr>
              <w:t>b.</w:t>
            </w:r>
            <w:r w:rsidR="00AC4F6B" w:rsidRPr="00AC4F6B">
              <w:rPr>
                <w:rFonts w:ascii="Times New Roman" w:eastAsia="思源黑体 Medium" w:hAnsi="Times New Roman" w:cs="Times New Roman"/>
                <w:spacing w:val="6"/>
              </w:rPr>
              <w:t>evi_adaptation_disease_cn</w:t>
            </w:r>
            <w:proofErr w:type="spellEnd"/>
            <w:r w:rsidR="00AC4F6B">
              <w:rPr>
                <w:rFonts w:ascii="Times New Roman" w:eastAsia="思源黑体 Medium" w:hAnsi="Times New Roman" w:cs="Times New Roman" w:hint="default"/>
                <w:spacing w:val="6"/>
              </w:rPr>
              <w:t xml:space="preserve"> }}</w:t>
            </w:r>
            <w:r w:rsidR="00AC4F6B">
              <w:rPr>
                <w:rFonts w:ascii="Times New Roman" w:eastAsia="思源黑体 Medium" w:hAnsi="Times New Roman" w:cs="Times New Roman"/>
                <w:spacing w:val="6"/>
              </w:rPr>
              <w:t>{</w:t>
            </w:r>
            <w:r w:rsidR="00AC4F6B">
              <w:rPr>
                <w:rFonts w:ascii="Times New Roman" w:eastAsia="思源黑体 Medium" w:hAnsi="Times New Roman" w:cs="Times New Roman" w:hint="default"/>
                <w:spacing w:val="6"/>
              </w:rPr>
              <w:t>%else%</w:t>
            </w:r>
            <w:r w:rsidR="00AC4F6B">
              <w:rPr>
                <w:rFonts w:ascii="Times New Roman" w:eastAsia="思源黑体 Medium" w:hAnsi="Times New Roman" w:cs="Times New Roman"/>
                <w:spacing w:val="6"/>
              </w:rPr>
              <w:t>}</w:t>
            </w:r>
            <w:r w:rsidR="00AC4F6B" w:rsidRPr="00013B6A">
              <w:rPr>
                <w:rFonts w:ascii="Times New Roman" w:eastAsia="思源黑体 Medium" w:hAnsi="Times New Roman" w:cs="Times New Roman"/>
                <w:spacing w:val="6"/>
              </w:rPr>
              <w:t>{{</w:t>
            </w:r>
            <w:proofErr w:type="spellStart"/>
            <w:r w:rsidR="00AC4F6B" w:rsidRPr="00013B6A">
              <w:rPr>
                <w:rFonts w:ascii="Times New Roman" w:eastAsia="思源黑体 Medium" w:hAnsi="Times New Roman" w:cs="Times New Roman"/>
                <w:spacing w:val="6"/>
              </w:rPr>
              <w:t>b.evi_interpretation|e</w:t>
            </w:r>
            <w:proofErr w:type="spellEnd"/>
            <w:r w:rsidR="00AC4F6B" w:rsidRPr="00013B6A">
              <w:rPr>
                <w:rFonts w:ascii="Times New Roman" w:eastAsia="思源黑体 Medium" w:hAnsi="Times New Roman" w:cs="Times New Roman"/>
                <w:spacing w:val="6"/>
              </w:rPr>
              <w:t>}}</w:t>
            </w:r>
            <w:r w:rsidR="00AC4F6B">
              <w:rPr>
                <w:rFonts w:ascii="Times New Roman" w:eastAsia="思源黑体 Medium" w:hAnsi="Times New Roman" w:cs="Times New Roman" w:hint="default"/>
                <w:spacing w:val="6"/>
              </w:rPr>
              <w:t>{%endif%}</w:t>
            </w:r>
          </w:p>
          <w:p w14:paraId="54E53637" w14:textId="77777777"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363DC374" w14:textId="785DC686" w:rsidR="00595E8E" w:rsidRDefault="00595E8E" w:rsidP="005F1651">
            <w:pPr>
              <w:spacing w:after="0" w:line="240" w:lineRule="auto"/>
              <w:rPr>
                <w:rFonts w:eastAsia="思源黑体 Medium" w:hint="default"/>
                <w:spacing w:val="6"/>
              </w:rPr>
            </w:pPr>
            <w:r w:rsidRPr="00013B6A">
              <w:rPr>
                <w:rFonts w:ascii="Times New Roman" w:eastAsia="思源黑体 Medium" w:hAnsi="Times New Roman" w:cs="Times New Roman"/>
                <w:spacing w:val="6"/>
              </w:rPr>
              <w:t>{%p endif%}</w:t>
            </w:r>
          </w:p>
        </w:tc>
      </w:tr>
      <w:tr w:rsidR="00595E8E" w14:paraId="6C3AE177" w14:textId="77777777" w:rsidTr="001560EF">
        <w:trPr>
          <w:trHeight w:val="420"/>
        </w:trPr>
        <w:tc>
          <w:tcPr>
            <w:tcW w:w="9639" w:type="dxa"/>
            <w:gridSpan w:val="2"/>
            <w:tcBorders>
              <w:top w:val="nil"/>
            </w:tcBorders>
          </w:tcPr>
          <w:p w14:paraId="691F2E2A" w14:textId="7F579D06" w:rsidR="00595E8E" w:rsidRDefault="00595E8E" w:rsidP="00595E8E">
            <w:pPr>
              <w:spacing w:after="0" w:line="240" w:lineRule="auto"/>
              <w:jc w:val="left"/>
              <w:rPr>
                <w:rFonts w:eastAsia="思源黑体 Medium" w:hint="default"/>
                <w:spacing w:val="6"/>
              </w:rPr>
            </w:pPr>
            <w:r w:rsidRPr="00013B6A">
              <w:rPr>
                <w:rFonts w:ascii="Times New Roman" w:eastAsia="思源黑体 Medium" w:hAnsi="Times New Roman" w:cs="Times New Roman"/>
                <w:spacing w:val="6"/>
              </w:rPr>
              <w:t xml:space="preserve">{%tr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tc>
      </w:tr>
      <w:tr w:rsidR="00595E8E" w14:paraId="3DF1EA16" w14:textId="77777777" w:rsidTr="001560EF">
        <w:trPr>
          <w:trHeight w:val="420"/>
        </w:trPr>
        <w:tc>
          <w:tcPr>
            <w:tcW w:w="9639" w:type="dxa"/>
            <w:gridSpan w:val="2"/>
            <w:tcBorders>
              <w:top w:val="nil"/>
            </w:tcBorders>
          </w:tcPr>
          <w:p w14:paraId="36E65905" w14:textId="5F2FE9FC" w:rsidR="00595E8E" w:rsidRDefault="00595E8E" w:rsidP="00595E8E">
            <w:pPr>
              <w:spacing w:after="0" w:line="240" w:lineRule="auto"/>
              <w:jc w:val="left"/>
              <w:rPr>
                <w:rFonts w:eastAsia="思源黑体 Medium" w:hint="default"/>
                <w:spacing w:val="6"/>
              </w:rPr>
            </w:pPr>
            <w:r w:rsidRPr="00013B6A">
              <w:rPr>
                <w:rFonts w:ascii="Times New Roman" w:eastAsia="思源黑体 Medium" w:hAnsi="Times New Roman" w:cs="Times New Roman"/>
                <w:spacing w:val="6"/>
              </w:rPr>
              <w:t xml:space="preserve">{%tr </w:t>
            </w:r>
            <w:r>
              <w:rPr>
                <w:rFonts w:ascii="Times New Roman" w:eastAsia="思源黑体 Medium" w:hAnsi="Times New Roman" w:cs="Times New Roman"/>
                <w:spacing w:val="6"/>
              </w:rPr>
              <w:t>else</w:t>
            </w:r>
            <w:r w:rsidRPr="00013B6A">
              <w:rPr>
                <w:rFonts w:ascii="Times New Roman" w:eastAsia="思源黑体 Medium" w:hAnsi="Times New Roman" w:cs="Times New Roman"/>
                <w:spacing w:val="6"/>
              </w:rPr>
              <w:t>%}</w:t>
            </w:r>
          </w:p>
        </w:tc>
      </w:tr>
      <w:tr w:rsidR="00595E8E" w14:paraId="14AB2FC8" w14:textId="77777777" w:rsidTr="003D36C2">
        <w:trPr>
          <w:trHeight w:val="420"/>
        </w:trPr>
        <w:tc>
          <w:tcPr>
            <w:tcW w:w="1701" w:type="dxa"/>
            <w:tcBorders>
              <w:top w:val="nil"/>
            </w:tcBorders>
          </w:tcPr>
          <w:p w14:paraId="06DBC5A2" w14:textId="07203A9B" w:rsidR="00595E8E" w:rsidRDefault="00595E8E" w:rsidP="00595E8E">
            <w:pPr>
              <w:spacing w:after="0" w:line="240" w:lineRule="auto"/>
              <w:jc w:val="left"/>
              <w:rPr>
                <w:rFonts w:eastAsia="思源黑体 Medium" w:hint="default"/>
                <w:spacing w:val="6"/>
              </w:rPr>
            </w:pPr>
            <w:r>
              <w:rPr>
                <w:rFonts w:eastAsia="思源黑体 Medium"/>
                <w:spacing w:val="6"/>
              </w:rPr>
              <w:t>-</w:t>
            </w:r>
          </w:p>
        </w:tc>
        <w:tc>
          <w:tcPr>
            <w:tcW w:w="7938" w:type="dxa"/>
            <w:tcBorders>
              <w:top w:val="nil"/>
            </w:tcBorders>
          </w:tcPr>
          <w:p w14:paraId="383998E4" w14:textId="5FFE86F2" w:rsidR="00595E8E" w:rsidRDefault="00595E8E" w:rsidP="00595E8E">
            <w:pPr>
              <w:spacing w:after="0" w:line="240" w:lineRule="auto"/>
              <w:jc w:val="left"/>
              <w:rPr>
                <w:rFonts w:eastAsia="思源黑体 Medium" w:hint="default"/>
                <w:spacing w:val="6"/>
              </w:rPr>
            </w:pPr>
            <w:r>
              <w:rPr>
                <w:rFonts w:eastAsia="思源黑体 Medium"/>
                <w:spacing w:val="6"/>
              </w:rPr>
              <w:t>-</w:t>
            </w:r>
          </w:p>
        </w:tc>
      </w:tr>
      <w:tr w:rsidR="00595E8E" w14:paraId="4BB1A371" w14:textId="77777777" w:rsidTr="001622B9">
        <w:trPr>
          <w:trHeight w:val="420"/>
        </w:trPr>
        <w:tc>
          <w:tcPr>
            <w:tcW w:w="9639" w:type="dxa"/>
            <w:gridSpan w:val="2"/>
            <w:tcBorders>
              <w:top w:val="nil"/>
            </w:tcBorders>
          </w:tcPr>
          <w:p w14:paraId="76523B16" w14:textId="70E9A788" w:rsidR="00595E8E" w:rsidRDefault="00595E8E" w:rsidP="00595E8E">
            <w:pPr>
              <w:spacing w:after="0" w:line="240" w:lineRule="auto"/>
              <w:jc w:val="left"/>
              <w:rPr>
                <w:rFonts w:eastAsia="思源黑体 Medium" w:hint="default"/>
                <w:spacing w:val="6"/>
              </w:rPr>
            </w:pPr>
            <w:r w:rsidRPr="00013B6A">
              <w:rPr>
                <w:rFonts w:ascii="Times New Roman" w:eastAsia="思源黑体 Medium" w:hAnsi="Times New Roman" w:cs="Times New Roman"/>
                <w:spacing w:val="6"/>
              </w:rPr>
              <w:t>{%tr endif%}</w:t>
            </w:r>
          </w:p>
        </w:tc>
      </w:tr>
    </w:tbl>
    <w:p w14:paraId="2BBFA5E2" w14:textId="77777777" w:rsidR="00D70C83" w:rsidRPr="00D70C83" w:rsidRDefault="00D70C83" w:rsidP="00734AF9"/>
    <w:tbl>
      <w:tblPr>
        <w:tblStyle w:val="PTMv3"/>
        <w:tblW w:w="0" w:type="auto"/>
        <w:tblLayout w:type="fixed"/>
        <w:tblLook w:val="04A0" w:firstRow="1" w:lastRow="0" w:firstColumn="1" w:lastColumn="0" w:noHBand="0" w:noVBand="1"/>
      </w:tblPr>
      <w:tblGrid>
        <w:gridCol w:w="1701"/>
        <w:gridCol w:w="7938"/>
      </w:tblGrid>
      <w:tr w:rsidR="00734AF9" w14:paraId="200DFBBD" w14:textId="77777777" w:rsidTr="003D36C2">
        <w:trPr>
          <w:cnfStyle w:val="100000000000" w:firstRow="1" w:lastRow="0" w:firstColumn="0" w:lastColumn="0" w:oddVBand="0" w:evenVBand="0" w:oddHBand="0" w:evenHBand="0" w:firstRowFirstColumn="0" w:firstRowLastColumn="0" w:lastRowFirstColumn="0" w:lastRowLastColumn="0"/>
          <w:trHeight w:val="454"/>
        </w:trPr>
        <w:tc>
          <w:tcPr>
            <w:tcW w:w="9639" w:type="dxa"/>
            <w:gridSpan w:val="2"/>
            <w:tcBorders>
              <w:bottom w:val="nil"/>
            </w:tcBorders>
          </w:tcPr>
          <w:p w14:paraId="3B2BF2CA" w14:textId="77777777" w:rsidR="00734AF9" w:rsidRDefault="00734AF9" w:rsidP="003D36C2">
            <w:pPr>
              <w:spacing w:after="0" w:line="240" w:lineRule="auto"/>
              <w:jc w:val="left"/>
              <w:rPr>
                <w:rFonts w:hint="default"/>
                <w:b/>
                <w:bCs/>
                <w:color w:val="FFFFFF"/>
              </w:rPr>
            </w:pPr>
            <w:r>
              <w:rPr>
                <w:rFonts w:eastAsia="思源黑体 Medium"/>
                <w:b/>
                <w:bCs/>
                <w:color w:val="FFFFFF"/>
                <w:spacing w:val="6"/>
              </w:rPr>
              <w:t>II</w:t>
            </w:r>
            <w:r>
              <w:rPr>
                <w:rFonts w:eastAsia="思源黑体 Medium"/>
                <w:b/>
                <w:bCs/>
                <w:color w:val="FFFFFF"/>
                <w:spacing w:val="6"/>
              </w:rPr>
              <w:t>：具有潜在临床意义的变异</w:t>
            </w:r>
          </w:p>
        </w:tc>
      </w:tr>
      <w:tr w:rsidR="00734AF9" w14:paraId="61FA8D37" w14:textId="77777777" w:rsidTr="003D36C2">
        <w:trPr>
          <w:trHeight w:val="420"/>
        </w:trPr>
        <w:tc>
          <w:tcPr>
            <w:tcW w:w="1701" w:type="dxa"/>
            <w:tcBorders>
              <w:top w:val="nil"/>
            </w:tcBorders>
          </w:tcPr>
          <w:p w14:paraId="537F38A8" w14:textId="77777777" w:rsidR="00734AF9" w:rsidRDefault="00734AF9" w:rsidP="003D36C2">
            <w:pPr>
              <w:spacing w:after="0" w:line="240" w:lineRule="auto"/>
              <w:jc w:val="left"/>
              <w:rPr>
                <w:rFonts w:eastAsia="思源黑体 Medium" w:hint="default"/>
                <w:spacing w:val="6"/>
              </w:rPr>
            </w:pPr>
            <w:r>
              <w:rPr>
                <w:rFonts w:eastAsia="思源黑体 Medium"/>
                <w:spacing w:val="6"/>
              </w:rPr>
              <w:t>基因变异</w:t>
            </w:r>
          </w:p>
        </w:tc>
        <w:tc>
          <w:tcPr>
            <w:tcW w:w="7938" w:type="dxa"/>
            <w:tcBorders>
              <w:top w:val="nil"/>
            </w:tcBorders>
          </w:tcPr>
          <w:p w14:paraId="52AD6B4F" w14:textId="77777777" w:rsidR="00734AF9" w:rsidRDefault="00734AF9" w:rsidP="003D36C2">
            <w:pPr>
              <w:spacing w:after="0" w:line="240" w:lineRule="auto"/>
              <w:jc w:val="left"/>
              <w:rPr>
                <w:rFonts w:eastAsia="思源黑体 Medium" w:hint="default"/>
                <w:spacing w:val="6"/>
              </w:rPr>
            </w:pPr>
            <w:r>
              <w:rPr>
                <w:rFonts w:eastAsia="思源黑体 Medium"/>
                <w:spacing w:val="6"/>
              </w:rPr>
              <w:t>意义解读</w:t>
            </w:r>
          </w:p>
        </w:tc>
      </w:tr>
      <w:tr w:rsidR="001113D1" w14:paraId="215B6ECC" w14:textId="77777777" w:rsidTr="00861BB6">
        <w:trPr>
          <w:trHeight w:val="420"/>
        </w:trPr>
        <w:tc>
          <w:tcPr>
            <w:tcW w:w="9639" w:type="dxa"/>
            <w:gridSpan w:val="2"/>
            <w:tcBorders>
              <w:top w:val="nil"/>
            </w:tcBorders>
          </w:tcPr>
          <w:p w14:paraId="1A21E503" w14:textId="1B82A514" w:rsidR="001113D1" w:rsidRDefault="001113D1" w:rsidP="001113D1">
            <w:pPr>
              <w:spacing w:after="0" w:line="240" w:lineRule="auto"/>
              <w:jc w:val="left"/>
              <w:rPr>
                <w:rFonts w:eastAsia="思源黑体 Medium" w:hint="default"/>
                <w:spacing w:val="6"/>
              </w:rPr>
            </w:pPr>
            <w:r w:rsidRPr="00E07072">
              <w:rPr>
                <w:rFonts w:ascii="Times New Roman" w:eastAsia="思源黑体 Medium" w:hAnsi="Times New Roman" w:cs="Times New Roman"/>
                <w:spacing w:val="6"/>
              </w:rPr>
              <w:t>{%</w:t>
            </w:r>
            <w:r>
              <w:rPr>
                <w:rFonts w:ascii="Times New Roman" w:eastAsia="思源黑体 Medium" w:hAnsi="Times New Roman" w:cs="Times New Roman"/>
                <w:spacing w:val="6"/>
              </w:rPr>
              <w:t>tr</w:t>
            </w:r>
            <w:r w:rsidRPr="00E07072">
              <w:rPr>
                <w:rFonts w:ascii="Times New Roman" w:eastAsia="思源黑体 Medium" w:hAnsi="Times New Roman" w:cs="Times New Roman"/>
                <w:spacing w:val="6"/>
              </w:rPr>
              <w:t xml:space="preserve"> if </w:t>
            </w:r>
            <w:proofErr w:type="spellStart"/>
            <w:r w:rsidRPr="00E07072">
              <w:rPr>
                <w:rFonts w:ascii="Times New Roman" w:eastAsia="思源黑体 Medium" w:hAnsi="Times New Roman" w:cs="Times New Roman"/>
                <w:spacing w:val="6"/>
              </w:rPr>
              <w:t>var.var_</w:t>
            </w:r>
            <w:proofErr w:type="gramStart"/>
            <w:r w:rsidRPr="00E07072">
              <w:rPr>
                <w:rFonts w:ascii="Times New Roman" w:eastAsia="思源黑体 Medium" w:hAnsi="Times New Roman" w:cs="Times New Roman"/>
                <w:spacing w:val="6"/>
              </w:rPr>
              <w:t>somatic.level</w:t>
            </w:r>
            <w:proofErr w:type="gramEnd"/>
            <w:r w:rsidRPr="00E07072">
              <w:rPr>
                <w:rFonts w:ascii="Times New Roman" w:eastAsia="思源黑体 Medium" w:hAnsi="Times New Roman" w:cs="Times New Roman"/>
                <w:spacing w:val="6"/>
              </w:rPr>
              <w:t>_II</w:t>
            </w:r>
            <w:proofErr w:type="spellEnd"/>
            <w:r w:rsidRPr="00E07072">
              <w:rPr>
                <w:rFonts w:ascii="Times New Roman" w:eastAsia="思源黑体 Medium" w:hAnsi="Times New Roman" w:cs="Times New Roman"/>
                <w:spacing w:val="6"/>
              </w:rPr>
              <w:t>%}</w:t>
            </w:r>
          </w:p>
        </w:tc>
      </w:tr>
      <w:tr w:rsidR="001113D1" w14:paraId="3B816A22" w14:textId="77777777" w:rsidTr="00861BB6">
        <w:trPr>
          <w:trHeight w:val="420"/>
        </w:trPr>
        <w:tc>
          <w:tcPr>
            <w:tcW w:w="9639" w:type="dxa"/>
            <w:gridSpan w:val="2"/>
            <w:tcBorders>
              <w:top w:val="nil"/>
            </w:tcBorders>
          </w:tcPr>
          <w:p w14:paraId="7081B81F" w14:textId="6FFA9BAC" w:rsidR="001113D1" w:rsidRDefault="001113D1" w:rsidP="001113D1">
            <w:pPr>
              <w:spacing w:after="0" w:line="240" w:lineRule="auto"/>
              <w:jc w:val="left"/>
              <w:rPr>
                <w:rFonts w:eastAsia="思源黑体 Medium" w:hint="default"/>
                <w:spacing w:val="6"/>
              </w:rPr>
            </w:pPr>
            <w:r w:rsidRPr="00E07072">
              <w:rPr>
                <w:rFonts w:ascii="Times New Roman" w:eastAsia="思源黑体 Medium" w:hAnsi="Times New Roman" w:cs="Times New Roman"/>
                <w:spacing w:val="6"/>
              </w:rPr>
              <w:t>{%</w:t>
            </w:r>
            <w:r>
              <w:rPr>
                <w:rFonts w:ascii="Times New Roman" w:eastAsia="思源黑体 Medium" w:hAnsi="Times New Roman" w:cs="Times New Roman"/>
                <w:spacing w:val="6"/>
              </w:rPr>
              <w:t>tr</w:t>
            </w:r>
            <w:r w:rsidRPr="00E07072">
              <w:rPr>
                <w:rFonts w:ascii="Times New Roman" w:eastAsia="思源黑体 Medium" w:hAnsi="Times New Roman" w:cs="Times New Roman"/>
                <w:spacing w:val="6"/>
              </w:rPr>
              <w:t xml:space="preserve"> for a in </w:t>
            </w:r>
            <w:proofErr w:type="spellStart"/>
            <w:r w:rsidRPr="00E07072">
              <w:rPr>
                <w:rFonts w:ascii="Times New Roman" w:eastAsia="思源黑体 Medium" w:hAnsi="Times New Roman" w:cs="Times New Roman"/>
                <w:spacing w:val="6"/>
              </w:rPr>
              <w:t>var.var_</w:t>
            </w:r>
            <w:proofErr w:type="gramStart"/>
            <w:r w:rsidRPr="00E07072">
              <w:rPr>
                <w:rFonts w:ascii="Times New Roman" w:eastAsia="思源黑体 Medium" w:hAnsi="Times New Roman" w:cs="Times New Roman"/>
                <w:spacing w:val="6"/>
              </w:rPr>
              <w:t>somatic.level</w:t>
            </w:r>
            <w:proofErr w:type="gramEnd"/>
            <w:r w:rsidRPr="00E07072">
              <w:rPr>
                <w:rFonts w:ascii="Times New Roman" w:eastAsia="思源黑体 Medium" w:hAnsi="Times New Roman" w:cs="Times New Roman"/>
                <w:spacing w:val="6"/>
              </w:rPr>
              <w:t>_II</w:t>
            </w:r>
            <w:proofErr w:type="spellEnd"/>
            <w:r w:rsidRPr="00E07072">
              <w:rPr>
                <w:rFonts w:ascii="Times New Roman" w:eastAsia="思源黑体 Medium" w:hAnsi="Times New Roman" w:cs="Times New Roman"/>
                <w:spacing w:val="6"/>
              </w:rPr>
              <w:t>%}</w:t>
            </w:r>
          </w:p>
        </w:tc>
      </w:tr>
      <w:tr w:rsidR="00EB41E9" w14:paraId="7ACF88BA" w14:textId="77777777" w:rsidTr="003D36C2">
        <w:trPr>
          <w:trHeight w:val="420"/>
        </w:trPr>
        <w:tc>
          <w:tcPr>
            <w:tcW w:w="1701" w:type="dxa"/>
          </w:tcPr>
          <w:p w14:paraId="4F360B84" w14:textId="77777777" w:rsidR="00EB41E9" w:rsidRDefault="00EB41E9" w:rsidP="00EB41E9">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a.gene</w:t>
            </w:r>
            <w:proofErr w:type="gramEnd"/>
            <w:r w:rsidRPr="00727994">
              <w:rPr>
                <w:rFonts w:ascii="Times New Roman" w:eastAsia="思源黑体 Medium" w:hAnsi="Times New Roman" w:cs="Times New Roman"/>
                <w:spacing w:val="6"/>
              </w:rPr>
              <w:t>_symbol</w:t>
            </w:r>
            <w:proofErr w:type="spellEnd"/>
            <w:r w:rsidRPr="00727994">
              <w:rPr>
                <w:rFonts w:ascii="Times New Roman" w:eastAsia="思源黑体 Medium" w:hAnsi="Times New Roman" w:cs="Times New Roman"/>
                <w:spacing w:val="6"/>
              </w:rPr>
              <w:t>}}</w:t>
            </w:r>
          </w:p>
          <w:p w14:paraId="676498D9" w14:textId="77777777" w:rsidR="00EB41E9" w:rsidRPr="00AD140E" w:rsidRDefault="00EB41E9" w:rsidP="00EB41E9">
            <w:pPr>
              <w:tabs>
                <w:tab w:val="left" w:pos="1134"/>
                <w:tab w:val="center" w:pos="1506"/>
              </w:tabs>
              <w:spacing w:after="0"/>
              <w:jc w:val="left"/>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lastRenderedPageBreak/>
              <w:t>{{</w:t>
            </w:r>
            <w:proofErr w:type="spellStart"/>
            <w:proofErr w:type="gramStart"/>
            <w:r w:rsidRPr="00AD140E">
              <w:rPr>
                <w:rFonts w:ascii="Times New Roman" w:eastAsia="思源黑体 Medium" w:hAnsi="Times New Roman" w:cs="Times New Roman"/>
                <w:spacing w:val="6"/>
              </w:rPr>
              <w:t>a.transcript</w:t>
            </w:r>
            <w:proofErr w:type="gramEnd"/>
            <w:r w:rsidRPr="00AD140E">
              <w:rPr>
                <w:rFonts w:ascii="Times New Roman" w:eastAsia="思源黑体 Medium" w:hAnsi="Times New Roman" w:cs="Times New Roman"/>
                <w:spacing w:val="6"/>
              </w:rPr>
              <w:t>_primary</w:t>
            </w:r>
            <w:proofErr w:type="spellEnd"/>
            <w:r w:rsidRPr="00AD140E">
              <w:rPr>
                <w:rFonts w:ascii="Times New Roman" w:eastAsia="思源黑体 Medium" w:hAnsi="Times New Roman" w:cs="Times New Roman"/>
                <w:spacing w:val="6"/>
              </w:rPr>
              <w:t>}}</w:t>
            </w:r>
          </w:p>
          <w:p w14:paraId="1948AB21" w14:textId="77777777" w:rsidR="00EB41E9" w:rsidRDefault="00EB41E9" w:rsidP="00EB41E9">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a.gene</w:t>
            </w:r>
            <w:proofErr w:type="gramEnd"/>
            <w:r w:rsidRPr="00727994">
              <w:rPr>
                <w:rFonts w:ascii="Times New Roman" w:eastAsia="思源黑体 Medium" w:hAnsi="Times New Roman" w:cs="Times New Roman"/>
                <w:spacing w:val="6"/>
              </w:rPr>
              <w:t>_region</w:t>
            </w:r>
            <w:proofErr w:type="spellEnd"/>
            <w:r w:rsidRPr="00727994">
              <w:rPr>
                <w:rFonts w:ascii="Times New Roman" w:eastAsia="思源黑体 Medium" w:hAnsi="Times New Roman" w:cs="Times New Roman"/>
                <w:spacing w:val="6"/>
              </w:rPr>
              <w:t>}}</w:t>
            </w:r>
          </w:p>
          <w:p w14:paraId="13D9D2DA" w14:textId="77777777" w:rsidR="00EB41E9" w:rsidRDefault="00EB41E9" w:rsidP="00EB41E9">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a.hgvs</w:t>
            </w:r>
            <w:proofErr w:type="gramEnd"/>
            <w:r w:rsidRPr="00727994">
              <w:rPr>
                <w:rFonts w:ascii="Times New Roman" w:eastAsia="思源黑体 Medium" w:hAnsi="Times New Roman" w:cs="Times New Roman"/>
                <w:spacing w:val="6"/>
              </w:rPr>
              <w:t>_c</w:t>
            </w:r>
            <w:proofErr w:type="spellEnd"/>
            <w:r w:rsidRPr="00727994">
              <w:rPr>
                <w:rFonts w:ascii="Times New Roman" w:eastAsia="思源黑体 Medium" w:hAnsi="Times New Roman" w:cs="Times New Roman"/>
                <w:spacing w:val="6"/>
              </w:rPr>
              <w:t>}}</w:t>
            </w:r>
          </w:p>
          <w:p w14:paraId="267AC213" w14:textId="77777777" w:rsidR="00EB41E9" w:rsidRDefault="00EB41E9" w:rsidP="00EB41E9">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r>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 xml:space="preserve"> if </w:t>
            </w:r>
            <w:proofErr w:type="spellStart"/>
            <w:proofErr w:type="gram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w:t>
            </w:r>
            <w:proofErr w:type="gramEnd"/>
            <w:r>
              <w:rPr>
                <w:rFonts w:ascii="Times New Roman" w:eastAsia="思源黑体 Medium" w:hAnsi="Times New Roman" w:cs="Times New Roman"/>
                <w:spacing w:val="6"/>
              </w:rPr>
              <w:t>_p_ZJZL</w:t>
            </w:r>
            <w:proofErr w:type="spellEnd"/>
            <w:r w:rsidRPr="00727994">
              <w:rPr>
                <w:rFonts w:ascii="Times New Roman" w:eastAsia="思源黑体 Medium" w:hAnsi="Times New Roman" w:cs="Times New Roman"/>
                <w:spacing w:val="6"/>
              </w:rPr>
              <w:t xml:space="preserve"> != </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w:t>
            </w:r>
          </w:p>
          <w:p w14:paraId="4E741450" w14:textId="77777777" w:rsidR="00EB41E9" w:rsidRDefault="00EB41E9" w:rsidP="00EB41E9">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w:t>
            </w:r>
            <w:proofErr w:type="gramEnd"/>
            <w:r>
              <w:rPr>
                <w:rFonts w:ascii="Times New Roman" w:eastAsia="思源黑体 Medium" w:hAnsi="Times New Roman" w:cs="Times New Roman"/>
                <w:spacing w:val="6"/>
              </w:rPr>
              <w:t>_p_ZJZL</w:t>
            </w:r>
            <w:proofErr w:type="spellEnd"/>
            <w:r w:rsidRPr="00727994">
              <w:rPr>
                <w:rFonts w:ascii="Times New Roman" w:eastAsia="思源黑体 Medium" w:hAnsi="Times New Roman" w:cs="Times New Roman"/>
                <w:spacing w:val="6"/>
              </w:rPr>
              <w:t>}}</w:t>
            </w:r>
          </w:p>
          <w:p w14:paraId="692615A9" w14:textId="563C30DB" w:rsidR="00EB41E9" w:rsidRDefault="00EB41E9" w:rsidP="00EB41E9">
            <w:pPr>
              <w:tabs>
                <w:tab w:val="left" w:pos="1134"/>
                <w:tab w:val="center" w:pos="1506"/>
              </w:tabs>
              <w:spacing w:after="0"/>
              <w:jc w:val="left"/>
              <w:rPr>
                <w:rFonts w:ascii="Times New Roman" w:eastAsia="思源黑体 Medium" w:hAnsi="Times New Roman" w:cs="Times New Roman" w:hint="default"/>
                <w:spacing w:val="6"/>
              </w:rPr>
            </w:pPr>
            <w:r>
              <w:rPr>
                <w:rFonts w:ascii="Times New Roman" w:eastAsia="思源黑体 Medium" w:hAnsi="Times New Roman" w:cs="Times New Roman"/>
                <w:spacing w:val="6"/>
              </w:rPr>
              <w:t>{%p endif%}</w:t>
            </w:r>
          </w:p>
        </w:tc>
        <w:tc>
          <w:tcPr>
            <w:tcW w:w="7938" w:type="dxa"/>
          </w:tcPr>
          <w:p w14:paraId="20DC3531" w14:textId="289BA0F8" w:rsidR="00EB41E9" w:rsidRDefault="00EB41E9" w:rsidP="00EB41E9">
            <w:pPr>
              <w:tabs>
                <w:tab w:val="left" w:pos="1134"/>
                <w:tab w:val="center" w:pos="1506"/>
              </w:tabs>
              <w:spacing w:after="0"/>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lastRenderedPageBreak/>
              <w:t>{{</w:t>
            </w:r>
            <w:proofErr w:type="spellStart"/>
            <w:proofErr w:type="gramStart"/>
            <w:r w:rsidRPr="00AD140E">
              <w:rPr>
                <w:rFonts w:ascii="Times New Roman" w:eastAsia="思源黑体 Medium" w:hAnsi="Times New Roman" w:cs="Times New Roman"/>
                <w:spacing w:val="6"/>
              </w:rPr>
              <w:t>a.variant</w:t>
            </w:r>
            <w:proofErr w:type="gramEnd"/>
            <w:r w:rsidRPr="00AD140E">
              <w:rPr>
                <w:rFonts w:ascii="Times New Roman" w:eastAsia="思源黑体 Medium" w:hAnsi="Times New Roman" w:cs="Times New Roman"/>
                <w:spacing w:val="6"/>
              </w:rPr>
              <w:t>_desc_cn|e|trim</w:t>
            </w:r>
            <w:proofErr w:type="spellEnd"/>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a.variant_interpret_cn|e|trim</w:t>
            </w:r>
            <w:proofErr w:type="spellEnd"/>
            <w:r w:rsidRPr="00AD140E">
              <w:rPr>
                <w:rFonts w:ascii="Times New Roman" w:eastAsia="思源黑体 Medium" w:hAnsi="Times New Roman" w:cs="Times New Roman"/>
                <w:spacing w:val="6"/>
              </w:rPr>
              <w:t>}}</w:t>
            </w:r>
          </w:p>
          <w:p w14:paraId="757B0044" w14:textId="77777777" w:rsidR="005F1651" w:rsidRDefault="005F1651" w:rsidP="00EB41E9">
            <w:pPr>
              <w:tabs>
                <w:tab w:val="left" w:pos="1134"/>
                <w:tab w:val="center" w:pos="1506"/>
              </w:tabs>
              <w:spacing w:after="0"/>
              <w:rPr>
                <w:rFonts w:ascii="Times New Roman" w:eastAsia="思源黑体 Medium" w:hAnsi="Times New Roman" w:cs="Times New Roman" w:hint="default"/>
                <w:spacing w:val="6"/>
              </w:rPr>
            </w:pPr>
          </w:p>
          <w:p w14:paraId="3AF15FAF"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r>
              <w:rPr>
                <w:rFonts w:ascii="Times New Roman" w:eastAsia="思源黑体 Medium" w:hAnsi="Times New Roman" w:cs="Times New Roman" w:hint="default"/>
                <w:spacing w:val="6"/>
              </w:rPr>
              <w:t>[</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split.Predictive</w:t>
            </w:r>
            <w:proofErr w:type="spellEnd"/>
            <w:proofErr w:type="gramEnd"/>
            <w:r>
              <w:rPr>
                <w:rFonts w:ascii="Times New Roman" w:eastAsia="思源黑体 Medium" w:hAnsi="Times New Roman" w:cs="Times New Roman" w:hint="default"/>
                <w:spacing w:val="6"/>
              </w:rPr>
              <w:t xml:space="preserve">, “out”, </w:t>
            </w:r>
            <w:proofErr w:type="spellStart"/>
            <w:r>
              <w:rPr>
                <w:rFonts w:ascii="Times New Roman" w:eastAsia="思源黑体 Medium" w:hAnsi="Times New Roman" w:cs="Times New Roman" w:hint="default"/>
                <w:spacing w:val="6"/>
              </w:rPr>
              <w:t>a.gene_symbol</w:t>
            </w:r>
            <w:proofErr w:type="spellEnd"/>
            <w:r>
              <w:rPr>
                <w:rFonts w:ascii="Times New Roman" w:eastAsia="思源黑体 Medium" w:hAnsi="Times New Roman" w:cs="Times New Roman" w:hint="default"/>
                <w:spacing w:val="6"/>
              </w:rPr>
              <w:t>]|</w:t>
            </w:r>
            <w:proofErr w:type="spellStart"/>
            <w:r w:rsidRPr="00A3734C">
              <w:rPr>
                <w:rFonts w:ascii="Times New Roman" w:eastAsia="思源黑体 Medium" w:hAnsi="Times New Roman" w:cs="Times New Roman"/>
                <w:spacing w:val="6"/>
              </w:rPr>
              <w:t>schx_hrd_evi_sum</w:t>
            </w:r>
            <w:proofErr w:type="spellEnd"/>
            <w:r w:rsidRPr="00013B6A">
              <w:rPr>
                <w:rFonts w:ascii="Times New Roman" w:eastAsia="思源黑体 Medium" w:hAnsi="Times New Roman" w:cs="Times New Roman"/>
                <w:spacing w:val="6"/>
              </w:rPr>
              <w:t xml:space="preserve"> %}</w:t>
            </w:r>
          </w:p>
          <w:p w14:paraId="58F08FF8" w14:textId="77777777" w:rsidR="00EB41E9"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lastRenderedPageBreak/>
              <w:t xml:space="preserve">{%p for b in </w:t>
            </w:r>
            <w:r>
              <w:rPr>
                <w:rFonts w:ascii="Times New Roman" w:eastAsia="思源黑体 Medium" w:hAnsi="Times New Roman" w:cs="Times New Roman" w:hint="default"/>
                <w:spacing w:val="6"/>
              </w:rPr>
              <w:t>[</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split.Predictive</w:t>
            </w:r>
            <w:proofErr w:type="spellEnd"/>
            <w:proofErr w:type="gramEnd"/>
            <w:r>
              <w:rPr>
                <w:rFonts w:ascii="Times New Roman" w:eastAsia="思源黑体 Medium" w:hAnsi="Times New Roman" w:cs="Times New Roman" w:hint="default"/>
                <w:spacing w:val="6"/>
              </w:rPr>
              <w:t xml:space="preserve">, “out”, </w:t>
            </w:r>
            <w:proofErr w:type="spellStart"/>
            <w:r>
              <w:rPr>
                <w:rFonts w:ascii="Times New Roman" w:eastAsia="思源黑体 Medium" w:hAnsi="Times New Roman" w:cs="Times New Roman" w:hint="default"/>
                <w:spacing w:val="6"/>
              </w:rPr>
              <w:t>a.gene_symbol</w:t>
            </w:r>
            <w:proofErr w:type="spellEnd"/>
            <w:r>
              <w:rPr>
                <w:rFonts w:ascii="Times New Roman" w:eastAsia="思源黑体 Medium" w:hAnsi="Times New Roman" w:cs="Times New Roman" w:hint="default"/>
                <w:spacing w:val="6"/>
              </w:rPr>
              <w:t>]|</w:t>
            </w:r>
            <w:proofErr w:type="spellStart"/>
            <w:r w:rsidRPr="00A3734C">
              <w:rPr>
                <w:rFonts w:ascii="Times New Roman" w:eastAsia="思源黑体 Medium" w:hAnsi="Times New Roman" w:cs="Times New Roman"/>
                <w:spacing w:val="6"/>
              </w:rPr>
              <w:t>schx_hrd_evi_sum</w:t>
            </w:r>
            <w:proofErr w:type="spellEnd"/>
            <w:r w:rsidRPr="00A3734C">
              <w:rPr>
                <w:rFonts w:ascii="Times New Roman" w:eastAsia="思源黑体 Medium" w:hAnsi="Times New Roman" w:cs="Times New Roman"/>
                <w:spacing w:val="6"/>
              </w:rPr>
              <w:t xml:space="preserve"> </w:t>
            </w:r>
            <w:r w:rsidRPr="00013B6A">
              <w:rPr>
                <w:rFonts w:ascii="Times New Roman" w:eastAsia="思源黑体 Medium" w:hAnsi="Times New Roman" w:cs="Times New Roman"/>
                <w:spacing w:val="6"/>
              </w:rPr>
              <w:t>%}</w:t>
            </w:r>
          </w:p>
          <w:p w14:paraId="1FCFFD4E" w14:textId="77777777" w:rsidR="00EB41E9"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b.regimen_name</w:t>
            </w:r>
            <w:proofErr w:type="spellEnd"/>
            <w:r w:rsidRPr="00013B6A">
              <w:rPr>
                <w:rFonts w:ascii="Times New Roman" w:eastAsia="思源黑体 Medium" w:hAnsi="Times New Roman" w:cs="Times New Roman"/>
                <w:b/>
                <w:bCs/>
                <w:color w:val="1E7648"/>
                <w:spacing w:val="6"/>
              </w:rPr>
              <w:t>}</w:t>
            </w:r>
            <w:r>
              <w:rPr>
                <w:rFonts w:ascii="Times New Roman" w:eastAsia="思源黑体 Medium" w:hAnsi="Times New Roman" w:cs="Times New Roman" w:hint="default"/>
                <w:b/>
                <w:bCs/>
                <w:color w:val="1E7648"/>
                <w:spacing w:val="6"/>
              </w:rPr>
              <w:t>}</w:t>
            </w:r>
            <w:r w:rsidRPr="00013B6A">
              <w:rPr>
                <w:rFonts w:ascii="Times New Roman" w:eastAsia="思源黑体 Medium" w:hAnsi="Times New Roman" w:cs="Times New Roman"/>
                <w:spacing w:val="6"/>
              </w:rPr>
              <w:t>：</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w:t>
            </w:r>
            <w:proofErr w:type="spellStart"/>
            <w:proofErr w:type="gramStart"/>
            <w:r>
              <w:rPr>
                <w:rFonts w:ascii="Times New Roman" w:eastAsia="思源黑体 Medium" w:hAnsi="Times New Roman" w:cs="Times New Roman" w:hint="default"/>
                <w:spacing w:val="6"/>
              </w:rPr>
              <w:t>b.inter</w:t>
            </w:r>
            <w:proofErr w:type="spellEnd"/>
            <w:proofErr w:type="gramEnd"/>
            <w:r>
              <w:rPr>
                <w:rFonts w:ascii="Times New Roman" w:eastAsia="思源黑体 Medium" w:hAnsi="Times New Roman" w:cs="Times New Roman" w:hint="default"/>
                <w:spacing w:val="6"/>
              </w:rPr>
              <w:t>}}</w:t>
            </w:r>
          </w:p>
          <w:p w14:paraId="09355582"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5E1E0A3B"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p w14:paraId="417B6781"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split.Prognostic</w:t>
            </w:r>
            <w:proofErr w:type="spellEnd"/>
            <w:proofErr w:type="gramEnd"/>
            <w:r w:rsidRPr="00013B6A">
              <w:rPr>
                <w:rFonts w:ascii="Times New Roman" w:eastAsia="思源黑体 Medium" w:hAnsi="Times New Roman" w:cs="Times New Roman"/>
                <w:spacing w:val="6"/>
              </w:rPr>
              <w:t>%}</w:t>
            </w:r>
          </w:p>
          <w:p w14:paraId="363E932F"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split.Prognostic</w:t>
            </w:r>
            <w:proofErr w:type="spellEnd"/>
            <w:proofErr w:type="gramEnd"/>
            <w:r w:rsidRPr="00013B6A">
              <w:rPr>
                <w:rFonts w:ascii="Times New Roman" w:eastAsia="思源黑体 Medium" w:hAnsi="Times New Roman" w:cs="Times New Roman"/>
                <w:spacing w:val="6"/>
              </w:rPr>
              <w:t xml:space="preserve"> %}</w:t>
            </w:r>
          </w:p>
          <w:p w14:paraId="19A14B51"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预后（</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b.evi_conclusion_simple</w:t>
            </w:r>
            <w:proofErr w:type="spellEnd"/>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b/>
                <w:bCs/>
                <w:color w:val="1E7648"/>
                <w:spacing w:val="6"/>
              </w:rPr>
              <w:t>级）</w:t>
            </w:r>
            <w:r w:rsidRPr="00013B6A">
              <w:rPr>
                <w:rFonts w:ascii="Times New Roman" w:eastAsia="思源黑体 Medium" w:hAnsi="Times New Roman" w:cs="Times New Roman"/>
                <w:spacing w:val="6"/>
              </w:rPr>
              <w:t>：</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 xml:space="preserve">%if </w:t>
            </w:r>
            <w:proofErr w:type="spellStart"/>
            <w:r>
              <w:rPr>
                <w:rFonts w:ascii="Times New Roman" w:eastAsia="思源黑体 Medium" w:hAnsi="Times New Roman" w:cs="Times New Roman" w:hint="default"/>
                <w:spacing w:val="6"/>
              </w:rPr>
              <w:t>b.</w:t>
            </w:r>
            <w:r w:rsidRPr="00AC4F6B">
              <w:rPr>
                <w:rFonts w:ascii="Times New Roman" w:eastAsia="思源黑体 Medium" w:hAnsi="Times New Roman" w:cs="Times New Roman"/>
                <w:spacing w:val="6"/>
              </w:rPr>
              <w:t>evi_adaptation_disease_cn</w:t>
            </w:r>
            <w:proofErr w:type="spellEnd"/>
            <w:proofErr w:type="gramStart"/>
            <w:r>
              <w:rPr>
                <w:rFonts w:ascii="Times New Roman" w:eastAsia="思源黑体 Medium" w:hAnsi="Times New Roman" w:cs="Times New Roman" w:hint="default"/>
                <w:spacing w:val="6"/>
              </w:rPr>
              <w:t>%}{</w:t>
            </w:r>
            <w:proofErr w:type="gramEnd"/>
            <w:r>
              <w:rPr>
                <w:rFonts w:ascii="Times New Roman" w:eastAsia="思源黑体 Medium" w:hAnsi="Times New Roman" w:cs="Times New Roman" w:hint="default"/>
                <w:spacing w:val="6"/>
              </w:rPr>
              <w:t xml:space="preserve">{ </w:t>
            </w:r>
            <w:proofErr w:type="spellStart"/>
            <w:r>
              <w:rPr>
                <w:rFonts w:ascii="Times New Roman" w:eastAsia="思源黑体 Medium" w:hAnsi="Times New Roman" w:cs="Times New Roman" w:hint="default"/>
                <w:spacing w:val="6"/>
              </w:rPr>
              <w:t>b.</w:t>
            </w:r>
            <w:r w:rsidRPr="00AC4F6B">
              <w:rPr>
                <w:rFonts w:ascii="Times New Roman" w:eastAsia="思源黑体 Medium" w:hAnsi="Times New Roman" w:cs="Times New Roman"/>
                <w:spacing w:val="6"/>
              </w:rPr>
              <w:t>evi_adaptation_disease_cn</w:t>
            </w:r>
            <w:proofErr w:type="spellEnd"/>
            <w:r>
              <w:rPr>
                <w:rFonts w:ascii="Times New Roman" w:eastAsia="思源黑体 Medium" w:hAnsi="Times New Roman" w:cs="Times New Roman" w:hint="default"/>
                <w:spacing w:val="6"/>
              </w:rPr>
              <w:t xml:space="preserve"> }}</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%else%</w:t>
            </w:r>
            <w:r>
              <w:rPr>
                <w:rFonts w:ascii="Times New Roman" w:eastAsia="思源黑体 Medium" w:hAnsi="Times New Roman" w:cs="Times New Roman"/>
                <w:spacing w:val="6"/>
              </w:rPr>
              <w:t>}</w:t>
            </w:r>
            <w:r w:rsidRPr="00013B6A">
              <w:rPr>
                <w:rFonts w:ascii="Times New Roman" w:eastAsia="思源黑体 Medium" w:hAnsi="Times New Roman" w:cs="Times New Roman"/>
                <w:spacing w:val="6"/>
              </w:rPr>
              <w:t>{{</w:t>
            </w:r>
            <w:proofErr w:type="spellStart"/>
            <w:r w:rsidRPr="00013B6A">
              <w:rPr>
                <w:rFonts w:ascii="Times New Roman" w:eastAsia="思源黑体 Medium" w:hAnsi="Times New Roman" w:cs="Times New Roman"/>
                <w:spacing w:val="6"/>
              </w:rPr>
              <w:t>b.evi_interpretation|e</w:t>
            </w:r>
            <w:proofErr w:type="spellEnd"/>
            <w:r w:rsidRPr="00013B6A">
              <w:rPr>
                <w:rFonts w:ascii="Times New Roman" w:eastAsia="思源黑体 Medium" w:hAnsi="Times New Roman" w:cs="Times New Roman"/>
                <w:spacing w:val="6"/>
              </w:rPr>
              <w:t>}}</w:t>
            </w:r>
            <w:r>
              <w:rPr>
                <w:rFonts w:ascii="Times New Roman" w:eastAsia="思源黑体 Medium" w:hAnsi="Times New Roman" w:cs="Times New Roman" w:hint="default"/>
                <w:spacing w:val="6"/>
              </w:rPr>
              <w:t>{%endif%}</w:t>
            </w:r>
          </w:p>
          <w:p w14:paraId="5BD322B6"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4DE79A79"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p w14:paraId="491E058C"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split.Diagnostic</w:t>
            </w:r>
            <w:proofErr w:type="spellEnd"/>
            <w:proofErr w:type="gramEnd"/>
            <w:r w:rsidRPr="00013B6A">
              <w:rPr>
                <w:rFonts w:ascii="Times New Roman" w:eastAsia="思源黑体 Medium" w:hAnsi="Times New Roman" w:cs="Times New Roman"/>
                <w:spacing w:val="6"/>
              </w:rPr>
              <w:t>%}</w:t>
            </w:r>
          </w:p>
          <w:p w14:paraId="1FC7B3CA"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split.Diagnostic</w:t>
            </w:r>
            <w:proofErr w:type="spellEnd"/>
            <w:proofErr w:type="gramEnd"/>
            <w:r w:rsidRPr="00013B6A">
              <w:rPr>
                <w:rFonts w:ascii="Times New Roman" w:eastAsia="思源黑体 Medium" w:hAnsi="Times New Roman" w:cs="Times New Roman"/>
                <w:spacing w:val="6"/>
              </w:rPr>
              <w:t xml:space="preserve"> %}</w:t>
            </w:r>
          </w:p>
          <w:p w14:paraId="4B48FD63"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辅助诊断（</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b.evi_conclusion_simple</w:t>
            </w:r>
            <w:proofErr w:type="spellEnd"/>
            <w:r w:rsidRPr="00013B6A">
              <w:rPr>
                <w:rFonts w:ascii="Times New Roman" w:eastAsia="思源黑体 Medium" w:hAnsi="Times New Roman" w:cs="Times New Roman"/>
                <w:b/>
                <w:bCs/>
                <w:color w:val="1E7648"/>
                <w:spacing w:val="6"/>
              </w:rPr>
              <w:t>}}</w:t>
            </w:r>
            <w:r>
              <w:rPr>
                <w:rFonts w:ascii="Times New Roman" w:eastAsia="思源黑体 Medium" w:hAnsi="Times New Roman" w:cs="Times New Roman"/>
                <w:b/>
                <w:bCs/>
                <w:color w:val="1E7648"/>
                <w:spacing w:val="6"/>
              </w:rPr>
              <w:t>级</w:t>
            </w:r>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spacing w:val="6"/>
              </w:rPr>
              <w:t>：</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 xml:space="preserve">%if </w:t>
            </w:r>
            <w:proofErr w:type="spellStart"/>
            <w:r>
              <w:rPr>
                <w:rFonts w:ascii="Times New Roman" w:eastAsia="思源黑体 Medium" w:hAnsi="Times New Roman" w:cs="Times New Roman" w:hint="default"/>
                <w:spacing w:val="6"/>
              </w:rPr>
              <w:t>b.</w:t>
            </w:r>
            <w:r w:rsidRPr="00AC4F6B">
              <w:rPr>
                <w:rFonts w:ascii="Times New Roman" w:eastAsia="思源黑体 Medium" w:hAnsi="Times New Roman" w:cs="Times New Roman"/>
                <w:spacing w:val="6"/>
              </w:rPr>
              <w:t>evi_adaptation_disease_cn</w:t>
            </w:r>
            <w:proofErr w:type="spellEnd"/>
            <w:proofErr w:type="gramStart"/>
            <w:r>
              <w:rPr>
                <w:rFonts w:ascii="Times New Roman" w:eastAsia="思源黑体 Medium" w:hAnsi="Times New Roman" w:cs="Times New Roman" w:hint="default"/>
                <w:spacing w:val="6"/>
              </w:rPr>
              <w:t>%}{</w:t>
            </w:r>
            <w:proofErr w:type="gramEnd"/>
            <w:r>
              <w:rPr>
                <w:rFonts w:ascii="Times New Roman" w:eastAsia="思源黑体 Medium" w:hAnsi="Times New Roman" w:cs="Times New Roman" w:hint="default"/>
                <w:spacing w:val="6"/>
              </w:rPr>
              <w:t xml:space="preserve">{ </w:t>
            </w:r>
            <w:proofErr w:type="spellStart"/>
            <w:r>
              <w:rPr>
                <w:rFonts w:ascii="Times New Roman" w:eastAsia="思源黑体 Medium" w:hAnsi="Times New Roman" w:cs="Times New Roman" w:hint="default"/>
                <w:spacing w:val="6"/>
              </w:rPr>
              <w:t>b.</w:t>
            </w:r>
            <w:r w:rsidRPr="00AC4F6B">
              <w:rPr>
                <w:rFonts w:ascii="Times New Roman" w:eastAsia="思源黑体 Medium" w:hAnsi="Times New Roman" w:cs="Times New Roman"/>
                <w:spacing w:val="6"/>
              </w:rPr>
              <w:t>evi_adaptation_disease_cn</w:t>
            </w:r>
            <w:proofErr w:type="spellEnd"/>
            <w:r>
              <w:rPr>
                <w:rFonts w:ascii="Times New Roman" w:eastAsia="思源黑体 Medium" w:hAnsi="Times New Roman" w:cs="Times New Roman" w:hint="default"/>
                <w:spacing w:val="6"/>
              </w:rPr>
              <w:t xml:space="preserve"> }}</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%else%</w:t>
            </w:r>
            <w:r>
              <w:rPr>
                <w:rFonts w:ascii="Times New Roman" w:eastAsia="思源黑体 Medium" w:hAnsi="Times New Roman" w:cs="Times New Roman"/>
                <w:spacing w:val="6"/>
              </w:rPr>
              <w:t>}</w:t>
            </w:r>
            <w:r w:rsidRPr="00013B6A">
              <w:rPr>
                <w:rFonts w:ascii="Times New Roman" w:eastAsia="思源黑体 Medium" w:hAnsi="Times New Roman" w:cs="Times New Roman"/>
                <w:spacing w:val="6"/>
              </w:rPr>
              <w:t>{{</w:t>
            </w:r>
            <w:proofErr w:type="spellStart"/>
            <w:r w:rsidRPr="00013B6A">
              <w:rPr>
                <w:rFonts w:ascii="Times New Roman" w:eastAsia="思源黑体 Medium" w:hAnsi="Times New Roman" w:cs="Times New Roman"/>
                <w:spacing w:val="6"/>
              </w:rPr>
              <w:t>b.evi_interpretation|e</w:t>
            </w:r>
            <w:proofErr w:type="spellEnd"/>
            <w:r w:rsidRPr="00013B6A">
              <w:rPr>
                <w:rFonts w:ascii="Times New Roman" w:eastAsia="思源黑体 Medium" w:hAnsi="Times New Roman" w:cs="Times New Roman"/>
                <w:spacing w:val="6"/>
              </w:rPr>
              <w:t>}}</w:t>
            </w:r>
            <w:r>
              <w:rPr>
                <w:rFonts w:ascii="Times New Roman" w:eastAsia="思源黑体 Medium" w:hAnsi="Times New Roman" w:cs="Times New Roman" w:hint="default"/>
                <w:spacing w:val="6"/>
              </w:rPr>
              <w:t>{%endif%}</w:t>
            </w:r>
          </w:p>
          <w:p w14:paraId="4A2D90DC"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1512518F" w14:textId="511B363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tc>
      </w:tr>
      <w:tr w:rsidR="001113D1" w14:paraId="25F466BE" w14:textId="77777777" w:rsidTr="00A40F95">
        <w:trPr>
          <w:trHeight w:val="420"/>
        </w:trPr>
        <w:tc>
          <w:tcPr>
            <w:tcW w:w="9639" w:type="dxa"/>
            <w:gridSpan w:val="2"/>
          </w:tcPr>
          <w:p w14:paraId="3BED9EDD" w14:textId="2F652ED0"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lastRenderedPageBreak/>
              <w:t xml:space="preserve">{%tr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tc>
      </w:tr>
      <w:tr w:rsidR="001113D1" w14:paraId="33A34A22" w14:textId="77777777" w:rsidTr="00A40F95">
        <w:trPr>
          <w:trHeight w:val="420"/>
        </w:trPr>
        <w:tc>
          <w:tcPr>
            <w:tcW w:w="9639" w:type="dxa"/>
            <w:gridSpan w:val="2"/>
          </w:tcPr>
          <w:p w14:paraId="1F705616" w14:textId="57C1A78B"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{%tr </w:t>
            </w:r>
            <w:r>
              <w:rPr>
                <w:rFonts w:ascii="Times New Roman" w:eastAsia="思源黑体 Medium" w:hAnsi="Times New Roman" w:cs="Times New Roman"/>
                <w:spacing w:val="6"/>
              </w:rPr>
              <w:t>else</w:t>
            </w:r>
            <w:r w:rsidRPr="00013B6A">
              <w:rPr>
                <w:rFonts w:ascii="Times New Roman" w:eastAsia="思源黑体 Medium" w:hAnsi="Times New Roman" w:cs="Times New Roman"/>
                <w:spacing w:val="6"/>
              </w:rPr>
              <w:t>%}</w:t>
            </w:r>
          </w:p>
        </w:tc>
      </w:tr>
      <w:tr w:rsidR="001113D1" w14:paraId="3840BBFF" w14:textId="77777777" w:rsidTr="003D36C2">
        <w:trPr>
          <w:trHeight w:val="420"/>
        </w:trPr>
        <w:tc>
          <w:tcPr>
            <w:tcW w:w="1701" w:type="dxa"/>
          </w:tcPr>
          <w:p w14:paraId="52EA36F8" w14:textId="4CB3117B" w:rsidR="001113D1" w:rsidRPr="00727994"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7938" w:type="dxa"/>
          </w:tcPr>
          <w:p w14:paraId="7E4BAD35" w14:textId="02F03059"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r>
      <w:tr w:rsidR="001113D1" w14:paraId="709F7A99" w14:textId="77777777" w:rsidTr="00F55C57">
        <w:trPr>
          <w:trHeight w:val="420"/>
        </w:trPr>
        <w:tc>
          <w:tcPr>
            <w:tcW w:w="9639" w:type="dxa"/>
            <w:gridSpan w:val="2"/>
          </w:tcPr>
          <w:p w14:paraId="7B9A7C4C" w14:textId="7910E89D" w:rsidR="001113D1" w:rsidRDefault="001113D1" w:rsidP="001113D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{%tr endif%}</w:t>
            </w:r>
          </w:p>
        </w:tc>
      </w:tr>
    </w:tbl>
    <w:p w14:paraId="06BD471A" w14:textId="77777777" w:rsidR="00734AF9" w:rsidRDefault="00734AF9" w:rsidP="00734AF9"/>
    <w:tbl>
      <w:tblPr>
        <w:tblStyle w:val="PTMv3"/>
        <w:tblW w:w="0" w:type="auto"/>
        <w:tblLayout w:type="fixed"/>
        <w:tblLook w:val="04A0" w:firstRow="1" w:lastRow="0" w:firstColumn="1" w:lastColumn="0" w:noHBand="0" w:noVBand="1"/>
      </w:tblPr>
      <w:tblGrid>
        <w:gridCol w:w="1701"/>
        <w:gridCol w:w="7938"/>
      </w:tblGrid>
      <w:tr w:rsidR="00734AF9" w14:paraId="68B51C0F" w14:textId="77777777" w:rsidTr="003D36C2">
        <w:trPr>
          <w:cnfStyle w:val="100000000000" w:firstRow="1" w:lastRow="0" w:firstColumn="0" w:lastColumn="0" w:oddVBand="0" w:evenVBand="0" w:oddHBand="0" w:evenHBand="0" w:firstRowFirstColumn="0" w:firstRowLastColumn="0" w:lastRowFirstColumn="0" w:lastRowLastColumn="0"/>
          <w:trHeight w:val="454"/>
        </w:trPr>
        <w:tc>
          <w:tcPr>
            <w:tcW w:w="9639" w:type="dxa"/>
            <w:gridSpan w:val="2"/>
            <w:tcBorders>
              <w:bottom w:val="nil"/>
            </w:tcBorders>
          </w:tcPr>
          <w:p w14:paraId="265D69EB" w14:textId="77777777" w:rsidR="00734AF9" w:rsidRDefault="00734AF9" w:rsidP="003D36C2">
            <w:pPr>
              <w:spacing w:after="0" w:line="240" w:lineRule="auto"/>
              <w:jc w:val="left"/>
              <w:rPr>
                <w:rFonts w:hint="default"/>
                <w:b/>
                <w:bCs/>
                <w:color w:val="FFFFFF"/>
              </w:rPr>
            </w:pPr>
            <w:r w:rsidRPr="00E07072">
              <w:rPr>
                <w:rFonts w:eastAsia="思源黑体 Medium"/>
                <w:b/>
                <w:bCs/>
                <w:color w:val="FFFFFF"/>
                <w:spacing w:val="6"/>
              </w:rPr>
              <w:t>Ⅲ</w:t>
            </w:r>
            <w:r w:rsidRPr="00E07072">
              <w:rPr>
                <w:rFonts w:eastAsia="思源黑体 Medium"/>
                <w:b/>
                <w:bCs/>
                <w:color w:val="FFFFFF"/>
                <w:spacing w:val="6"/>
              </w:rPr>
              <w:t xml:space="preserve">: </w:t>
            </w:r>
            <w:r w:rsidRPr="00E07072">
              <w:rPr>
                <w:rFonts w:eastAsia="思源黑体 Medium"/>
                <w:b/>
                <w:bCs/>
                <w:color w:val="FFFFFF"/>
                <w:spacing w:val="6"/>
              </w:rPr>
              <w:t>无对应推荐用药，但可能具有一定临床意义的变异</w:t>
            </w:r>
          </w:p>
        </w:tc>
      </w:tr>
      <w:tr w:rsidR="00734AF9" w14:paraId="2B8A23E4" w14:textId="77777777" w:rsidTr="00C80F3A">
        <w:trPr>
          <w:trHeight w:val="420"/>
        </w:trPr>
        <w:tc>
          <w:tcPr>
            <w:tcW w:w="1701" w:type="dxa"/>
            <w:tcBorders>
              <w:top w:val="nil"/>
            </w:tcBorders>
          </w:tcPr>
          <w:p w14:paraId="0702546D" w14:textId="77777777" w:rsidR="00734AF9" w:rsidRDefault="00734AF9" w:rsidP="003D36C2">
            <w:pPr>
              <w:spacing w:after="0" w:line="240" w:lineRule="auto"/>
              <w:jc w:val="left"/>
              <w:rPr>
                <w:rFonts w:eastAsia="思源黑体 Medium" w:hint="default"/>
                <w:spacing w:val="6"/>
              </w:rPr>
            </w:pPr>
            <w:r>
              <w:rPr>
                <w:rFonts w:eastAsia="思源黑体 Medium"/>
                <w:spacing w:val="6"/>
              </w:rPr>
              <w:t>基因变异</w:t>
            </w:r>
          </w:p>
        </w:tc>
        <w:tc>
          <w:tcPr>
            <w:tcW w:w="7938" w:type="dxa"/>
            <w:tcBorders>
              <w:top w:val="nil"/>
            </w:tcBorders>
          </w:tcPr>
          <w:p w14:paraId="7F6D9F6D" w14:textId="77777777" w:rsidR="00734AF9" w:rsidRDefault="00734AF9" w:rsidP="003D36C2">
            <w:pPr>
              <w:spacing w:after="0" w:line="240" w:lineRule="auto"/>
              <w:jc w:val="left"/>
              <w:rPr>
                <w:rFonts w:eastAsia="思源黑体 Medium" w:hint="default"/>
                <w:spacing w:val="6"/>
              </w:rPr>
            </w:pPr>
            <w:r>
              <w:rPr>
                <w:rFonts w:eastAsia="思源黑体 Medium"/>
                <w:spacing w:val="6"/>
              </w:rPr>
              <w:t>意义解读</w:t>
            </w:r>
          </w:p>
        </w:tc>
      </w:tr>
      <w:tr w:rsidR="001113D1" w14:paraId="769BA7A7" w14:textId="77777777" w:rsidTr="007D5337">
        <w:trPr>
          <w:trHeight w:val="420"/>
        </w:trPr>
        <w:tc>
          <w:tcPr>
            <w:tcW w:w="9639" w:type="dxa"/>
            <w:gridSpan w:val="2"/>
          </w:tcPr>
          <w:p w14:paraId="3C3C7685" w14:textId="3D5D8B01"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sidRPr="006D6F92">
              <w:rPr>
                <w:rFonts w:ascii="Times New Roman" w:eastAsia="思源黑体 Medium" w:hAnsi="Times New Roman" w:cs="Times New Roman"/>
                <w:spacing w:val="6"/>
              </w:rPr>
              <w:t>{%</w:t>
            </w:r>
            <w:r>
              <w:rPr>
                <w:rFonts w:ascii="Times New Roman" w:eastAsia="思源黑体 Medium" w:hAnsi="Times New Roman" w:cs="Times New Roman"/>
                <w:spacing w:val="6"/>
              </w:rPr>
              <w:t>tr</w:t>
            </w:r>
            <w:r w:rsidRPr="006D6F92">
              <w:rPr>
                <w:rFonts w:ascii="Times New Roman" w:eastAsia="思源黑体 Medium" w:hAnsi="Times New Roman" w:cs="Times New Roman"/>
                <w:spacing w:val="6"/>
              </w:rPr>
              <w:t xml:space="preserve"> if </w:t>
            </w:r>
            <w:proofErr w:type="spellStart"/>
            <w:r w:rsidRPr="006D6F92">
              <w:rPr>
                <w:rFonts w:ascii="Times New Roman" w:eastAsia="思源黑体 Medium" w:hAnsi="Times New Roman" w:cs="Times New Roman"/>
                <w:spacing w:val="6"/>
              </w:rPr>
              <w:t>var.var_</w:t>
            </w:r>
            <w:proofErr w:type="gramStart"/>
            <w:r w:rsidRPr="006D6F92">
              <w:rPr>
                <w:rFonts w:ascii="Times New Roman" w:eastAsia="思源黑体 Medium" w:hAnsi="Times New Roman" w:cs="Times New Roman"/>
                <w:spacing w:val="6"/>
              </w:rPr>
              <w:t>somatic.level</w:t>
            </w:r>
            <w:proofErr w:type="gramEnd"/>
            <w:r w:rsidRPr="006D6F92">
              <w:rPr>
                <w:rFonts w:ascii="Times New Roman" w:eastAsia="思源黑体 Medium" w:hAnsi="Times New Roman" w:cs="Times New Roman"/>
                <w:spacing w:val="6"/>
              </w:rPr>
              <w:t>_onco_nodrug</w:t>
            </w:r>
            <w:proofErr w:type="spellEnd"/>
            <w:r w:rsidRPr="006D6F92">
              <w:rPr>
                <w:rFonts w:ascii="Times New Roman" w:eastAsia="思源黑体 Medium" w:hAnsi="Times New Roman" w:cs="Times New Roman"/>
                <w:spacing w:val="6"/>
              </w:rPr>
              <w:t xml:space="preserve"> %}</w:t>
            </w:r>
          </w:p>
        </w:tc>
      </w:tr>
      <w:tr w:rsidR="001113D1" w14:paraId="278B3D23" w14:textId="77777777" w:rsidTr="007D5337">
        <w:trPr>
          <w:trHeight w:val="420"/>
        </w:trPr>
        <w:tc>
          <w:tcPr>
            <w:tcW w:w="9639" w:type="dxa"/>
            <w:gridSpan w:val="2"/>
          </w:tcPr>
          <w:p w14:paraId="1DBAEFB9" w14:textId="48AA8D70"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sidRPr="006D6F92">
              <w:rPr>
                <w:rFonts w:ascii="Times New Roman" w:eastAsia="思源黑体 Medium" w:hAnsi="Times New Roman" w:cs="Times New Roman"/>
                <w:spacing w:val="6"/>
              </w:rPr>
              <w:t>{%</w:t>
            </w:r>
            <w:r>
              <w:rPr>
                <w:rFonts w:ascii="Times New Roman" w:eastAsia="思源黑体 Medium" w:hAnsi="Times New Roman" w:cs="Times New Roman"/>
                <w:spacing w:val="6"/>
              </w:rPr>
              <w:t>tr</w:t>
            </w:r>
            <w:r w:rsidRPr="006D6F92">
              <w:rPr>
                <w:rFonts w:ascii="Times New Roman" w:eastAsia="思源黑体 Medium" w:hAnsi="Times New Roman" w:cs="Times New Roman"/>
                <w:spacing w:val="6"/>
              </w:rPr>
              <w:t xml:space="preserve"> for a in </w:t>
            </w:r>
            <w:proofErr w:type="spellStart"/>
            <w:r w:rsidRPr="006D6F92">
              <w:rPr>
                <w:rFonts w:ascii="Times New Roman" w:eastAsia="思源黑体 Medium" w:hAnsi="Times New Roman" w:cs="Times New Roman"/>
                <w:spacing w:val="6"/>
              </w:rPr>
              <w:t>var.var_</w:t>
            </w:r>
            <w:proofErr w:type="gramStart"/>
            <w:r w:rsidRPr="006D6F92">
              <w:rPr>
                <w:rFonts w:ascii="Times New Roman" w:eastAsia="思源黑体 Medium" w:hAnsi="Times New Roman" w:cs="Times New Roman"/>
                <w:spacing w:val="6"/>
              </w:rPr>
              <w:t>somatic.level</w:t>
            </w:r>
            <w:proofErr w:type="gramEnd"/>
            <w:r w:rsidRPr="006D6F92">
              <w:rPr>
                <w:rFonts w:ascii="Times New Roman" w:eastAsia="思源黑体 Medium" w:hAnsi="Times New Roman" w:cs="Times New Roman"/>
                <w:spacing w:val="6"/>
              </w:rPr>
              <w:t>_onco_nodrug</w:t>
            </w:r>
            <w:proofErr w:type="spellEnd"/>
            <w:r w:rsidRPr="006D6F92">
              <w:rPr>
                <w:rFonts w:ascii="Times New Roman" w:eastAsia="思源黑体 Medium" w:hAnsi="Times New Roman" w:cs="Times New Roman"/>
                <w:spacing w:val="6"/>
              </w:rPr>
              <w:t xml:space="preserve"> %}</w:t>
            </w:r>
          </w:p>
        </w:tc>
      </w:tr>
      <w:tr w:rsidR="001113D1" w14:paraId="5CE7DA8A" w14:textId="77777777" w:rsidTr="00C80F3A">
        <w:trPr>
          <w:trHeight w:val="420"/>
        </w:trPr>
        <w:tc>
          <w:tcPr>
            <w:tcW w:w="1701" w:type="dxa"/>
          </w:tcPr>
          <w:p w14:paraId="3023C3C5" w14:textId="77777777"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a.gene</w:t>
            </w:r>
            <w:proofErr w:type="gramEnd"/>
            <w:r w:rsidRPr="00727994">
              <w:rPr>
                <w:rFonts w:ascii="Times New Roman" w:eastAsia="思源黑体 Medium" w:hAnsi="Times New Roman" w:cs="Times New Roman"/>
                <w:spacing w:val="6"/>
              </w:rPr>
              <w:t>_symbol</w:t>
            </w:r>
            <w:proofErr w:type="spellEnd"/>
            <w:r w:rsidRPr="00727994">
              <w:rPr>
                <w:rFonts w:ascii="Times New Roman" w:eastAsia="思源黑体 Medium" w:hAnsi="Times New Roman" w:cs="Times New Roman"/>
                <w:spacing w:val="6"/>
              </w:rPr>
              <w:t>}}</w:t>
            </w:r>
          </w:p>
          <w:p w14:paraId="671A3A86" w14:textId="77777777" w:rsidR="001113D1" w:rsidRPr="00AD140E"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proofErr w:type="gramStart"/>
            <w:r w:rsidRPr="00AD140E">
              <w:rPr>
                <w:rFonts w:ascii="Times New Roman" w:eastAsia="思源黑体 Medium" w:hAnsi="Times New Roman" w:cs="Times New Roman"/>
                <w:spacing w:val="6"/>
              </w:rPr>
              <w:t>a.transcript</w:t>
            </w:r>
            <w:proofErr w:type="gramEnd"/>
            <w:r w:rsidRPr="00AD140E">
              <w:rPr>
                <w:rFonts w:ascii="Times New Roman" w:eastAsia="思源黑体 Medium" w:hAnsi="Times New Roman" w:cs="Times New Roman"/>
                <w:spacing w:val="6"/>
              </w:rPr>
              <w:t>_primary</w:t>
            </w:r>
            <w:proofErr w:type="spellEnd"/>
            <w:r w:rsidRPr="00AD140E">
              <w:rPr>
                <w:rFonts w:ascii="Times New Roman" w:eastAsia="思源黑体 Medium" w:hAnsi="Times New Roman" w:cs="Times New Roman"/>
                <w:spacing w:val="6"/>
              </w:rPr>
              <w:t>}}</w:t>
            </w:r>
          </w:p>
          <w:p w14:paraId="74441E56" w14:textId="77777777"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a.gene</w:t>
            </w:r>
            <w:proofErr w:type="gramEnd"/>
            <w:r w:rsidRPr="00727994">
              <w:rPr>
                <w:rFonts w:ascii="Times New Roman" w:eastAsia="思源黑体 Medium" w:hAnsi="Times New Roman" w:cs="Times New Roman"/>
                <w:spacing w:val="6"/>
              </w:rPr>
              <w:t>_region</w:t>
            </w:r>
            <w:proofErr w:type="spellEnd"/>
            <w:r w:rsidRPr="00727994">
              <w:rPr>
                <w:rFonts w:ascii="Times New Roman" w:eastAsia="思源黑体 Medium" w:hAnsi="Times New Roman" w:cs="Times New Roman"/>
                <w:spacing w:val="6"/>
              </w:rPr>
              <w:t>}}</w:t>
            </w:r>
          </w:p>
          <w:p w14:paraId="744CCC84" w14:textId="77777777"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a.hgvs</w:t>
            </w:r>
            <w:proofErr w:type="gramEnd"/>
            <w:r w:rsidRPr="00727994">
              <w:rPr>
                <w:rFonts w:ascii="Times New Roman" w:eastAsia="思源黑体 Medium" w:hAnsi="Times New Roman" w:cs="Times New Roman"/>
                <w:spacing w:val="6"/>
              </w:rPr>
              <w:t>_c</w:t>
            </w:r>
            <w:proofErr w:type="spellEnd"/>
            <w:r w:rsidRPr="00727994">
              <w:rPr>
                <w:rFonts w:ascii="Times New Roman" w:eastAsia="思源黑体 Medium" w:hAnsi="Times New Roman" w:cs="Times New Roman"/>
                <w:spacing w:val="6"/>
              </w:rPr>
              <w:t>}}</w:t>
            </w:r>
          </w:p>
          <w:p w14:paraId="414EC6C9" w14:textId="77777777"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r>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 xml:space="preserve"> if </w:t>
            </w:r>
            <w:proofErr w:type="spellStart"/>
            <w:proofErr w:type="gram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w:t>
            </w:r>
            <w:proofErr w:type="gramEnd"/>
            <w:r>
              <w:rPr>
                <w:rFonts w:ascii="Times New Roman" w:eastAsia="思源黑体 Medium" w:hAnsi="Times New Roman" w:cs="Times New Roman"/>
                <w:spacing w:val="6"/>
              </w:rPr>
              <w:t>_p_ZJZL</w:t>
            </w:r>
            <w:proofErr w:type="spellEnd"/>
            <w:r w:rsidRPr="00727994">
              <w:rPr>
                <w:rFonts w:ascii="Times New Roman" w:eastAsia="思源黑体 Medium" w:hAnsi="Times New Roman" w:cs="Times New Roman"/>
                <w:spacing w:val="6"/>
              </w:rPr>
              <w:t xml:space="preserve"> != </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w:t>
            </w:r>
          </w:p>
          <w:p w14:paraId="062CD6FA" w14:textId="77777777"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w:t>
            </w:r>
            <w:proofErr w:type="gramEnd"/>
            <w:r>
              <w:rPr>
                <w:rFonts w:ascii="Times New Roman" w:eastAsia="思源黑体 Medium" w:hAnsi="Times New Roman" w:cs="Times New Roman"/>
                <w:spacing w:val="6"/>
              </w:rPr>
              <w:t>_p_ZJZL</w:t>
            </w:r>
            <w:proofErr w:type="spellEnd"/>
            <w:r w:rsidRPr="00727994">
              <w:rPr>
                <w:rFonts w:ascii="Times New Roman" w:eastAsia="思源黑体 Medium" w:hAnsi="Times New Roman" w:cs="Times New Roman"/>
                <w:spacing w:val="6"/>
              </w:rPr>
              <w:t>}}</w:t>
            </w:r>
          </w:p>
          <w:p w14:paraId="2B971C3C" w14:textId="013FF304" w:rsidR="001113D1" w:rsidRPr="00727994"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Pr>
                <w:rFonts w:ascii="Times New Roman" w:eastAsia="思源黑体 Medium" w:hAnsi="Times New Roman" w:cs="Times New Roman"/>
                <w:spacing w:val="6"/>
              </w:rPr>
              <w:t>{%p endif%}</w:t>
            </w:r>
          </w:p>
        </w:tc>
        <w:tc>
          <w:tcPr>
            <w:tcW w:w="7938" w:type="dxa"/>
          </w:tcPr>
          <w:p w14:paraId="5F2300F0" w14:textId="0D5A8ACB"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proofErr w:type="gramStart"/>
            <w:r w:rsidRPr="00AD140E">
              <w:rPr>
                <w:rFonts w:ascii="Times New Roman" w:eastAsia="思源黑体 Medium" w:hAnsi="Times New Roman" w:cs="Times New Roman"/>
                <w:spacing w:val="6"/>
              </w:rPr>
              <w:t>a.variant</w:t>
            </w:r>
            <w:proofErr w:type="gramEnd"/>
            <w:r w:rsidRPr="00AD140E">
              <w:rPr>
                <w:rFonts w:ascii="Times New Roman" w:eastAsia="思源黑体 Medium" w:hAnsi="Times New Roman" w:cs="Times New Roman"/>
                <w:spacing w:val="6"/>
              </w:rPr>
              <w:t>_desc_cn|e|trim</w:t>
            </w:r>
            <w:proofErr w:type="spellEnd"/>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a.variant_interpret_cn|e|trim</w:t>
            </w:r>
            <w:proofErr w:type="spellEnd"/>
            <w:r w:rsidRPr="00AD140E">
              <w:rPr>
                <w:rFonts w:ascii="Times New Roman" w:eastAsia="思源黑体 Medium" w:hAnsi="Times New Roman" w:cs="Times New Roman"/>
                <w:spacing w:val="6"/>
              </w:rPr>
              <w:t>}}</w:t>
            </w:r>
          </w:p>
        </w:tc>
      </w:tr>
      <w:tr w:rsidR="001113D1" w14:paraId="7E7A9CEB" w14:textId="77777777" w:rsidTr="001D4607">
        <w:trPr>
          <w:trHeight w:val="420"/>
        </w:trPr>
        <w:tc>
          <w:tcPr>
            <w:tcW w:w="9639" w:type="dxa"/>
            <w:gridSpan w:val="2"/>
          </w:tcPr>
          <w:p w14:paraId="70155C16" w14:textId="0AFA7FE6"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{%tr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tc>
      </w:tr>
      <w:tr w:rsidR="001113D1" w14:paraId="4C1D02E5" w14:textId="77777777" w:rsidTr="001D4607">
        <w:trPr>
          <w:trHeight w:val="420"/>
        </w:trPr>
        <w:tc>
          <w:tcPr>
            <w:tcW w:w="9639" w:type="dxa"/>
            <w:gridSpan w:val="2"/>
          </w:tcPr>
          <w:p w14:paraId="52F640B3" w14:textId="47093EAC"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{%tr </w:t>
            </w:r>
            <w:r>
              <w:rPr>
                <w:rFonts w:ascii="Times New Roman" w:eastAsia="思源黑体 Medium" w:hAnsi="Times New Roman" w:cs="Times New Roman"/>
                <w:spacing w:val="6"/>
              </w:rPr>
              <w:t>else</w:t>
            </w:r>
            <w:r w:rsidRPr="00013B6A">
              <w:rPr>
                <w:rFonts w:ascii="Times New Roman" w:eastAsia="思源黑体 Medium" w:hAnsi="Times New Roman" w:cs="Times New Roman"/>
                <w:spacing w:val="6"/>
              </w:rPr>
              <w:t>%}</w:t>
            </w:r>
          </w:p>
        </w:tc>
      </w:tr>
      <w:tr w:rsidR="001113D1" w14:paraId="12ECB097" w14:textId="77777777" w:rsidTr="00C80F3A">
        <w:trPr>
          <w:trHeight w:val="420"/>
        </w:trPr>
        <w:tc>
          <w:tcPr>
            <w:tcW w:w="1701" w:type="dxa"/>
          </w:tcPr>
          <w:p w14:paraId="11979AE4" w14:textId="08A312D6"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Pr>
                <w:rFonts w:ascii="Times New Roman" w:eastAsia="思源黑体 Medium" w:hAnsi="Times New Roman" w:cs="Times New Roman"/>
                <w:spacing w:val="6"/>
              </w:rPr>
              <w:lastRenderedPageBreak/>
              <w:t>-</w:t>
            </w:r>
          </w:p>
        </w:tc>
        <w:tc>
          <w:tcPr>
            <w:tcW w:w="7938" w:type="dxa"/>
          </w:tcPr>
          <w:p w14:paraId="001DD122" w14:textId="73166013" w:rsidR="001113D1" w:rsidRDefault="001113D1" w:rsidP="001113D1">
            <w:pPr>
              <w:tabs>
                <w:tab w:val="left" w:pos="1134"/>
                <w:tab w:val="center" w:pos="1506"/>
              </w:tabs>
              <w:spacing w:after="0"/>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r>
      <w:tr w:rsidR="001113D1" w14:paraId="161A53E5" w14:textId="77777777" w:rsidTr="00D45DE9">
        <w:trPr>
          <w:trHeight w:val="420"/>
        </w:trPr>
        <w:tc>
          <w:tcPr>
            <w:tcW w:w="9639" w:type="dxa"/>
            <w:gridSpan w:val="2"/>
          </w:tcPr>
          <w:p w14:paraId="381B9B1C" w14:textId="446168EA" w:rsidR="001113D1" w:rsidRDefault="001113D1" w:rsidP="001113D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{%tr endif%}</w:t>
            </w:r>
          </w:p>
        </w:tc>
      </w:tr>
    </w:tbl>
    <w:p w14:paraId="4C7B9B9E" w14:textId="3EC75494" w:rsidR="00734AF9" w:rsidRDefault="00734AF9" w:rsidP="00734AF9"/>
    <w:tbl>
      <w:tblPr>
        <w:tblStyle w:val="PTMv3"/>
        <w:tblW w:w="0" w:type="auto"/>
        <w:tblLayout w:type="fixed"/>
        <w:tblLook w:val="04A0" w:firstRow="1" w:lastRow="0" w:firstColumn="1" w:lastColumn="0" w:noHBand="0" w:noVBand="1"/>
      </w:tblPr>
      <w:tblGrid>
        <w:gridCol w:w="1701"/>
        <w:gridCol w:w="7938"/>
      </w:tblGrid>
      <w:tr w:rsidR="00C80F3A" w14:paraId="4D6E63F0" w14:textId="77777777" w:rsidTr="00B6183A">
        <w:trPr>
          <w:cnfStyle w:val="100000000000" w:firstRow="1" w:lastRow="0" w:firstColumn="0" w:lastColumn="0" w:oddVBand="0" w:evenVBand="0" w:oddHBand="0" w:evenHBand="0" w:firstRowFirstColumn="0" w:firstRowLastColumn="0" w:lastRowFirstColumn="0" w:lastRowLastColumn="0"/>
          <w:trHeight w:val="454"/>
        </w:trPr>
        <w:tc>
          <w:tcPr>
            <w:tcW w:w="9639" w:type="dxa"/>
            <w:gridSpan w:val="2"/>
            <w:tcBorders>
              <w:bottom w:val="nil"/>
            </w:tcBorders>
          </w:tcPr>
          <w:p w14:paraId="3DC51975" w14:textId="77777777" w:rsidR="00C80F3A" w:rsidRDefault="00C80F3A" w:rsidP="00B6183A">
            <w:pPr>
              <w:spacing w:after="0" w:line="240" w:lineRule="auto"/>
              <w:jc w:val="left"/>
              <w:rPr>
                <w:rFonts w:hint="default"/>
                <w:b/>
                <w:bCs/>
                <w:color w:val="FFFFFF"/>
              </w:rPr>
            </w:pPr>
            <w:r w:rsidRPr="00E07072">
              <w:rPr>
                <w:rFonts w:eastAsia="思源黑体 Medium"/>
                <w:b/>
                <w:bCs/>
                <w:color w:val="FFFFFF"/>
                <w:spacing w:val="6"/>
              </w:rPr>
              <w:t xml:space="preserve">IV: </w:t>
            </w:r>
            <w:r w:rsidRPr="00E07072">
              <w:rPr>
                <w:rFonts w:eastAsia="思源黑体 Medium"/>
                <w:b/>
                <w:bCs/>
                <w:color w:val="FFFFFF"/>
                <w:spacing w:val="6"/>
              </w:rPr>
              <w:t>其他变异</w:t>
            </w:r>
          </w:p>
        </w:tc>
      </w:tr>
      <w:tr w:rsidR="00C80F3A" w14:paraId="4DE52BCD" w14:textId="77777777" w:rsidTr="00B6183A">
        <w:trPr>
          <w:trHeight w:val="420"/>
        </w:trPr>
        <w:tc>
          <w:tcPr>
            <w:tcW w:w="1701" w:type="dxa"/>
            <w:tcBorders>
              <w:top w:val="nil"/>
            </w:tcBorders>
          </w:tcPr>
          <w:p w14:paraId="1EFCBE23" w14:textId="77777777" w:rsidR="00C80F3A" w:rsidRDefault="00C80F3A" w:rsidP="00B6183A">
            <w:pPr>
              <w:spacing w:after="0" w:line="240" w:lineRule="auto"/>
              <w:jc w:val="left"/>
              <w:rPr>
                <w:rFonts w:eastAsia="思源黑体 Medium" w:hint="default"/>
                <w:spacing w:val="6"/>
              </w:rPr>
            </w:pPr>
            <w:r>
              <w:rPr>
                <w:rFonts w:eastAsia="思源黑体 Medium"/>
                <w:spacing w:val="6"/>
              </w:rPr>
              <w:t>基因变异</w:t>
            </w:r>
          </w:p>
        </w:tc>
        <w:tc>
          <w:tcPr>
            <w:tcW w:w="7938" w:type="dxa"/>
            <w:tcBorders>
              <w:top w:val="nil"/>
            </w:tcBorders>
          </w:tcPr>
          <w:p w14:paraId="61171749" w14:textId="77777777" w:rsidR="00C80F3A" w:rsidRDefault="00C80F3A" w:rsidP="00B6183A">
            <w:pPr>
              <w:spacing w:after="0" w:line="240" w:lineRule="auto"/>
              <w:jc w:val="left"/>
              <w:rPr>
                <w:rFonts w:eastAsia="思源黑体 Medium" w:hint="default"/>
                <w:spacing w:val="6"/>
              </w:rPr>
            </w:pPr>
            <w:r>
              <w:rPr>
                <w:rFonts w:eastAsia="思源黑体 Medium"/>
                <w:spacing w:val="6"/>
              </w:rPr>
              <w:t>意义解读</w:t>
            </w:r>
          </w:p>
        </w:tc>
      </w:tr>
      <w:tr w:rsidR="001113D1" w14:paraId="1C2890B6" w14:textId="77777777" w:rsidTr="00A00D21">
        <w:trPr>
          <w:trHeight w:val="420"/>
        </w:trPr>
        <w:tc>
          <w:tcPr>
            <w:tcW w:w="9639" w:type="dxa"/>
            <w:gridSpan w:val="2"/>
            <w:tcBorders>
              <w:top w:val="nil"/>
            </w:tcBorders>
          </w:tcPr>
          <w:p w14:paraId="0A9F4BB8" w14:textId="5B140D67" w:rsidR="001113D1" w:rsidRDefault="001113D1" w:rsidP="001113D1">
            <w:pPr>
              <w:spacing w:after="0" w:line="240" w:lineRule="auto"/>
              <w:rPr>
                <w:rFonts w:eastAsia="思源黑体 Medium" w:hint="default"/>
                <w:spacing w:val="6"/>
              </w:rPr>
            </w:pPr>
            <w:r w:rsidRPr="006D6F92">
              <w:rPr>
                <w:rFonts w:ascii="Times New Roman" w:eastAsia="思源黑体 Medium" w:hAnsi="Times New Roman" w:cs="Times New Roman"/>
                <w:spacing w:val="6"/>
              </w:rPr>
              <w:t>{%</w:t>
            </w:r>
            <w:r>
              <w:rPr>
                <w:rFonts w:ascii="Times New Roman" w:eastAsia="思源黑体 Medium" w:hAnsi="Times New Roman" w:cs="Times New Roman"/>
                <w:spacing w:val="6"/>
              </w:rPr>
              <w:t>tr</w:t>
            </w:r>
            <w:r w:rsidRPr="006D6F92">
              <w:rPr>
                <w:rFonts w:ascii="Times New Roman" w:eastAsia="思源黑体 Medium" w:hAnsi="Times New Roman" w:cs="Times New Roman"/>
                <w:spacing w:val="6"/>
              </w:rPr>
              <w:t xml:space="preserve"> if </w:t>
            </w:r>
            <w:proofErr w:type="spellStart"/>
            <w:r w:rsidRPr="006D6F92">
              <w:rPr>
                <w:rFonts w:ascii="Times New Roman" w:eastAsia="思源黑体 Medium" w:hAnsi="Times New Roman" w:cs="Times New Roman"/>
                <w:spacing w:val="6"/>
              </w:rPr>
              <w:t>var.var_</w:t>
            </w:r>
            <w:proofErr w:type="gramStart"/>
            <w:r w:rsidRPr="006D6F92">
              <w:rPr>
                <w:rFonts w:ascii="Times New Roman" w:eastAsia="思源黑体 Medium" w:hAnsi="Times New Roman" w:cs="Times New Roman"/>
                <w:spacing w:val="6"/>
              </w:rPr>
              <w:t>somatic.level</w:t>
            </w:r>
            <w:proofErr w:type="gramEnd"/>
            <w:r w:rsidRPr="006D6F92">
              <w:rPr>
                <w:rFonts w:ascii="Times New Roman" w:eastAsia="思源黑体 Medium" w:hAnsi="Times New Roman" w:cs="Times New Roman"/>
                <w:spacing w:val="6"/>
              </w:rPr>
              <w:t>_III</w:t>
            </w:r>
            <w:proofErr w:type="spellEnd"/>
            <w:r w:rsidRPr="006D6F92">
              <w:rPr>
                <w:rFonts w:ascii="Times New Roman" w:eastAsia="思源黑体 Medium" w:hAnsi="Times New Roman" w:cs="Times New Roman"/>
                <w:spacing w:val="6"/>
              </w:rPr>
              <w:t>%}</w:t>
            </w:r>
          </w:p>
        </w:tc>
      </w:tr>
      <w:tr w:rsidR="001113D1" w14:paraId="4469CD0D" w14:textId="77777777" w:rsidTr="00A00D21">
        <w:trPr>
          <w:trHeight w:val="420"/>
        </w:trPr>
        <w:tc>
          <w:tcPr>
            <w:tcW w:w="9639" w:type="dxa"/>
            <w:gridSpan w:val="2"/>
            <w:tcBorders>
              <w:top w:val="nil"/>
            </w:tcBorders>
          </w:tcPr>
          <w:p w14:paraId="264BC8F9" w14:textId="2B5320E7" w:rsidR="001113D1" w:rsidRDefault="001113D1" w:rsidP="001113D1">
            <w:pPr>
              <w:spacing w:after="0" w:line="240" w:lineRule="auto"/>
              <w:rPr>
                <w:rFonts w:eastAsia="思源黑体 Medium" w:hint="default"/>
                <w:spacing w:val="6"/>
              </w:rPr>
            </w:pPr>
            <w:r w:rsidRPr="006D6F92">
              <w:rPr>
                <w:rFonts w:ascii="Times New Roman" w:eastAsia="思源黑体 Medium" w:hAnsi="Times New Roman" w:cs="Times New Roman"/>
                <w:spacing w:val="6"/>
              </w:rPr>
              <w:t>{%</w:t>
            </w:r>
            <w:r>
              <w:rPr>
                <w:rFonts w:ascii="Times New Roman" w:eastAsia="思源黑体 Medium" w:hAnsi="Times New Roman" w:cs="Times New Roman"/>
                <w:spacing w:val="6"/>
              </w:rPr>
              <w:t>tr</w:t>
            </w:r>
            <w:r w:rsidRPr="006D6F92">
              <w:rPr>
                <w:rFonts w:ascii="Times New Roman" w:eastAsia="思源黑体 Medium" w:hAnsi="Times New Roman" w:cs="Times New Roman"/>
                <w:spacing w:val="6"/>
              </w:rPr>
              <w:t xml:space="preserve"> for a in </w:t>
            </w:r>
            <w:proofErr w:type="spellStart"/>
            <w:r w:rsidRPr="006D6F92">
              <w:rPr>
                <w:rFonts w:ascii="Times New Roman" w:eastAsia="思源黑体 Medium" w:hAnsi="Times New Roman" w:cs="Times New Roman"/>
                <w:spacing w:val="6"/>
              </w:rPr>
              <w:t>var.var_</w:t>
            </w:r>
            <w:proofErr w:type="gramStart"/>
            <w:r w:rsidRPr="006D6F92">
              <w:rPr>
                <w:rFonts w:ascii="Times New Roman" w:eastAsia="思源黑体 Medium" w:hAnsi="Times New Roman" w:cs="Times New Roman"/>
                <w:spacing w:val="6"/>
              </w:rPr>
              <w:t>somatic.level</w:t>
            </w:r>
            <w:proofErr w:type="gramEnd"/>
            <w:r w:rsidRPr="006D6F92">
              <w:rPr>
                <w:rFonts w:ascii="Times New Roman" w:eastAsia="思源黑体 Medium" w:hAnsi="Times New Roman" w:cs="Times New Roman"/>
                <w:spacing w:val="6"/>
              </w:rPr>
              <w:t>_III</w:t>
            </w:r>
            <w:proofErr w:type="spellEnd"/>
            <w:r w:rsidRPr="006D6F92">
              <w:rPr>
                <w:rFonts w:ascii="Times New Roman" w:eastAsia="思源黑体 Medium" w:hAnsi="Times New Roman" w:cs="Times New Roman"/>
                <w:spacing w:val="6"/>
              </w:rPr>
              <w:t>%}</w:t>
            </w:r>
          </w:p>
        </w:tc>
      </w:tr>
      <w:tr w:rsidR="001113D1" w14:paraId="3B2A17DC" w14:textId="77777777" w:rsidTr="00C80F3A">
        <w:trPr>
          <w:trHeight w:val="420"/>
        </w:trPr>
        <w:tc>
          <w:tcPr>
            <w:tcW w:w="1701" w:type="dxa"/>
          </w:tcPr>
          <w:p w14:paraId="637B4BA6" w14:textId="77777777"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a.gene</w:t>
            </w:r>
            <w:proofErr w:type="gramEnd"/>
            <w:r w:rsidRPr="00727994">
              <w:rPr>
                <w:rFonts w:ascii="Times New Roman" w:eastAsia="思源黑体 Medium" w:hAnsi="Times New Roman" w:cs="Times New Roman"/>
                <w:spacing w:val="6"/>
              </w:rPr>
              <w:t>_symbol</w:t>
            </w:r>
            <w:proofErr w:type="spellEnd"/>
            <w:r w:rsidRPr="00727994">
              <w:rPr>
                <w:rFonts w:ascii="Times New Roman" w:eastAsia="思源黑体 Medium" w:hAnsi="Times New Roman" w:cs="Times New Roman"/>
                <w:spacing w:val="6"/>
              </w:rPr>
              <w:t>}}</w:t>
            </w:r>
          </w:p>
          <w:p w14:paraId="0C121120" w14:textId="77777777" w:rsidR="001113D1" w:rsidRPr="00AD140E"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proofErr w:type="gramStart"/>
            <w:r w:rsidRPr="00AD140E">
              <w:rPr>
                <w:rFonts w:ascii="Times New Roman" w:eastAsia="思源黑体 Medium" w:hAnsi="Times New Roman" w:cs="Times New Roman"/>
                <w:spacing w:val="6"/>
              </w:rPr>
              <w:t>a.transcript</w:t>
            </w:r>
            <w:proofErr w:type="gramEnd"/>
            <w:r w:rsidRPr="00AD140E">
              <w:rPr>
                <w:rFonts w:ascii="Times New Roman" w:eastAsia="思源黑体 Medium" w:hAnsi="Times New Roman" w:cs="Times New Roman"/>
                <w:spacing w:val="6"/>
              </w:rPr>
              <w:t>_primary</w:t>
            </w:r>
            <w:proofErr w:type="spellEnd"/>
            <w:r w:rsidRPr="00AD140E">
              <w:rPr>
                <w:rFonts w:ascii="Times New Roman" w:eastAsia="思源黑体 Medium" w:hAnsi="Times New Roman" w:cs="Times New Roman"/>
                <w:spacing w:val="6"/>
              </w:rPr>
              <w:t>}}</w:t>
            </w:r>
          </w:p>
          <w:p w14:paraId="2C27A8BB" w14:textId="77777777"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a.gene</w:t>
            </w:r>
            <w:proofErr w:type="gramEnd"/>
            <w:r w:rsidRPr="00727994">
              <w:rPr>
                <w:rFonts w:ascii="Times New Roman" w:eastAsia="思源黑体 Medium" w:hAnsi="Times New Roman" w:cs="Times New Roman"/>
                <w:spacing w:val="6"/>
              </w:rPr>
              <w:t>_region</w:t>
            </w:r>
            <w:proofErr w:type="spellEnd"/>
            <w:r w:rsidRPr="00727994">
              <w:rPr>
                <w:rFonts w:ascii="Times New Roman" w:eastAsia="思源黑体 Medium" w:hAnsi="Times New Roman" w:cs="Times New Roman"/>
                <w:spacing w:val="6"/>
              </w:rPr>
              <w:t>}}</w:t>
            </w:r>
          </w:p>
          <w:p w14:paraId="0880D8F1" w14:textId="77777777"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a.hgvs</w:t>
            </w:r>
            <w:proofErr w:type="gramEnd"/>
            <w:r w:rsidRPr="00727994">
              <w:rPr>
                <w:rFonts w:ascii="Times New Roman" w:eastAsia="思源黑体 Medium" w:hAnsi="Times New Roman" w:cs="Times New Roman"/>
                <w:spacing w:val="6"/>
              </w:rPr>
              <w:t>_c</w:t>
            </w:r>
            <w:proofErr w:type="spellEnd"/>
            <w:r w:rsidRPr="00727994">
              <w:rPr>
                <w:rFonts w:ascii="Times New Roman" w:eastAsia="思源黑体 Medium" w:hAnsi="Times New Roman" w:cs="Times New Roman"/>
                <w:spacing w:val="6"/>
              </w:rPr>
              <w:t>}}</w:t>
            </w:r>
          </w:p>
          <w:p w14:paraId="520F4235" w14:textId="77777777"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r>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 xml:space="preserve"> if </w:t>
            </w:r>
            <w:proofErr w:type="spellStart"/>
            <w:proofErr w:type="gram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w:t>
            </w:r>
            <w:proofErr w:type="gramEnd"/>
            <w:r>
              <w:rPr>
                <w:rFonts w:ascii="Times New Roman" w:eastAsia="思源黑体 Medium" w:hAnsi="Times New Roman" w:cs="Times New Roman"/>
                <w:spacing w:val="6"/>
              </w:rPr>
              <w:t>_p_ZJZL</w:t>
            </w:r>
            <w:proofErr w:type="spellEnd"/>
            <w:r w:rsidRPr="00727994">
              <w:rPr>
                <w:rFonts w:ascii="Times New Roman" w:eastAsia="思源黑体 Medium" w:hAnsi="Times New Roman" w:cs="Times New Roman"/>
                <w:spacing w:val="6"/>
              </w:rPr>
              <w:t xml:space="preserve"> != </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w:t>
            </w:r>
          </w:p>
          <w:p w14:paraId="2E6BCEFC" w14:textId="77777777"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w:t>
            </w:r>
            <w:proofErr w:type="gramEnd"/>
            <w:r>
              <w:rPr>
                <w:rFonts w:ascii="Times New Roman" w:eastAsia="思源黑体 Medium" w:hAnsi="Times New Roman" w:cs="Times New Roman"/>
                <w:spacing w:val="6"/>
              </w:rPr>
              <w:t>_p_ZJZL</w:t>
            </w:r>
            <w:proofErr w:type="spellEnd"/>
            <w:r w:rsidRPr="00727994">
              <w:rPr>
                <w:rFonts w:ascii="Times New Roman" w:eastAsia="思源黑体 Medium" w:hAnsi="Times New Roman" w:cs="Times New Roman"/>
                <w:spacing w:val="6"/>
              </w:rPr>
              <w:t>}}</w:t>
            </w:r>
          </w:p>
          <w:p w14:paraId="77C3426D" w14:textId="78F06A51"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Pr>
                <w:rFonts w:ascii="Times New Roman" w:eastAsia="思源黑体 Medium" w:hAnsi="Times New Roman" w:cs="Times New Roman"/>
                <w:spacing w:val="6"/>
              </w:rPr>
              <w:t>{%p endif%}</w:t>
            </w:r>
          </w:p>
        </w:tc>
        <w:tc>
          <w:tcPr>
            <w:tcW w:w="7938" w:type="dxa"/>
          </w:tcPr>
          <w:p w14:paraId="18D8405E" w14:textId="36642FE9" w:rsidR="001113D1" w:rsidRDefault="001113D1" w:rsidP="001113D1">
            <w:pPr>
              <w:tabs>
                <w:tab w:val="left" w:pos="1134"/>
                <w:tab w:val="center" w:pos="1506"/>
              </w:tabs>
              <w:spacing w:after="0"/>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proofErr w:type="gramStart"/>
            <w:r w:rsidRPr="00AD140E">
              <w:rPr>
                <w:rFonts w:ascii="Times New Roman" w:eastAsia="思源黑体 Medium" w:hAnsi="Times New Roman" w:cs="Times New Roman"/>
                <w:spacing w:val="6"/>
              </w:rPr>
              <w:t>a.variant</w:t>
            </w:r>
            <w:proofErr w:type="gramEnd"/>
            <w:r w:rsidRPr="00AD140E">
              <w:rPr>
                <w:rFonts w:ascii="Times New Roman" w:eastAsia="思源黑体 Medium" w:hAnsi="Times New Roman" w:cs="Times New Roman"/>
                <w:spacing w:val="6"/>
              </w:rPr>
              <w:t>_desc_cn|e|trim</w:t>
            </w:r>
            <w:proofErr w:type="spellEnd"/>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a.variant_interpret_cn|e|trim</w:t>
            </w:r>
            <w:proofErr w:type="spellEnd"/>
            <w:r w:rsidRPr="00AD140E">
              <w:rPr>
                <w:rFonts w:ascii="Times New Roman" w:eastAsia="思源黑体 Medium" w:hAnsi="Times New Roman" w:cs="Times New Roman"/>
                <w:spacing w:val="6"/>
              </w:rPr>
              <w:t>}}</w:t>
            </w:r>
          </w:p>
        </w:tc>
      </w:tr>
      <w:tr w:rsidR="001113D1" w14:paraId="6C54F515" w14:textId="77777777" w:rsidTr="00D11A74">
        <w:trPr>
          <w:trHeight w:val="420"/>
        </w:trPr>
        <w:tc>
          <w:tcPr>
            <w:tcW w:w="9639" w:type="dxa"/>
            <w:gridSpan w:val="2"/>
          </w:tcPr>
          <w:p w14:paraId="082E1E81" w14:textId="0AFF89EB"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{%tr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tc>
      </w:tr>
      <w:tr w:rsidR="001113D1" w14:paraId="373D5FA3" w14:textId="77777777" w:rsidTr="00D11A74">
        <w:trPr>
          <w:trHeight w:val="420"/>
        </w:trPr>
        <w:tc>
          <w:tcPr>
            <w:tcW w:w="9639" w:type="dxa"/>
            <w:gridSpan w:val="2"/>
          </w:tcPr>
          <w:p w14:paraId="7CDCA1F0" w14:textId="085AA4C3"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{%tr </w:t>
            </w:r>
            <w:r>
              <w:rPr>
                <w:rFonts w:ascii="Times New Roman" w:eastAsia="思源黑体 Medium" w:hAnsi="Times New Roman" w:cs="Times New Roman"/>
                <w:spacing w:val="6"/>
              </w:rPr>
              <w:t>else</w:t>
            </w:r>
            <w:r w:rsidRPr="00013B6A">
              <w:rPr>
                <w:rFonts w:ascii="Times New Roman" w:eastAsia="思源黑体 Medium" w:hAnsi="Times New Roman" w:cs="Times New Roman"/>
                <w:spacing w:val="6"/>
              </w:rPr>
              <w:t>%}</w:t>
            </w:r>
          </w:p>
        </w:tc>
      </w:tr>
      <w:tr w:rsidR="001113D1" w14:paraId="0D99AD3C" w14:textId="77777777" w:rsidTr="00C80F3A">
        <w:trPr>
          <w:trHeight w:val="420"/>
        </w:trPr>
        <w:tc>
          <w:tcPr>
            <w:tcW w:w="1701" w:type="dxa"/>
          </w:tcPr>
          <w:p w14:paraId="691222C6" w14:textId="692AD1BE" w:rsidR="001113D1" w:rsidRPr="00727994"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7938" w:type="dxa"/>
          </w:tcPr>
          <w:p w14:paraId="77CCF9D7" w14:textId="522E7627"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r>
      <w:tr w:rsidR="001113D1" w14:paraId="4502A8C5" w14:textId="77777777" w:rsidTr="003F6E8B">
        <w:trPr>
          <w:trHeight w:val="420"/>
        </w:trPr>
        <w:tc>
          <w:tcPr>
            <w:tcW w:w="9639" w:type="dxa"/>
            <w:gridSpan w:val="2"/>
          </w:tcPr>
          <w:p w14:paraId="3C4BDA4E" w14:textId="2035B19A" w:rsidR="001113D1" w:rsidRDefault="001113D1" w:rsidP="001113D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{%tr endif%}</w:t>
            </w:r>
          </w:p>
        </w:tc>
      </w:tr>
    </w:tbl>
    <w:p w14:paraId="17EBC05F" w14:textId="77777777" w:rsidR="00D70C83" w:rsidRDefault="00D70C83" w:rsidP="00734AF9">
      <w:pPr>
        <w:spacing w:after="0"/>
        <w:rPr>
          <w:sz w:val="8"/>
          <w:szCs w:val="8"/>
        </w:rPr>
      </w:pPr>
    </w:p>
    <w:p w14:paraId="58E23839" w14:textId="2B19CD75" w:rsidR="00734AF9" w:rsidRDefault="00734AF9" w:rsidP="00734AF9">
      <w:pPr>
        <w:spacing w:after="0"/>
        <w:rPr>
          <w:rFonts w:ascii="Times New Roman" w:eastAsia="思源黑体 Medium" w:cs="Times New Roman"/>
          <w:spacing w:val="6"/>
          <w:sz w:val="18"/>
          <w:szCs w:val="18"/>
        </w:rPr>
      </w:pPr>
      <w:r>
        <w:rPr>
          <w:sz w:val="8"/>
          <w:szCs w:val="8"/>
        </w:rPr>
        <w:t xml:space="preserve"> </w:t>
      </w:r>
      <w:r>
        <w:rPr>
          <w:rFonts w:ascii="Times New Roman" w:eastAsia="思源黑体 Medium" w:cs="Times New Roman"/>
          <w:spacing w:val="6"/>
          <w:sz w:val="18"/>
          <w:szCs w:val="18"/>
        </w:rPr>
        <w:t>注：</w:t>
      </w:r>
    </w:p>
    <w:p w14:paraId="08D6A233" w14:textId="77777777" w:rsidR="00D70C83" w:rsidRDefault="00734AF9" w:rsidP="00734AF9">
      <w:pPr>
        <w:pStyle w:val="Default"/>
        <w:numPr>
          <w:ilvl w:val="0"/>
          <w:numId w:val="11"/>
        </w:numPr>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t>基于药物敏感性证据等级，将写入报告中的变异分为</w:t>
      </w:r>
      <w:r>
        <w:rPr>
          <w:rFonts w:ascii="Times New Roman" w:eastAsia="思源黑体 Medium" w:cs="Times New Roman" w:hint="eastAsia"/>
          <w:color w:val="auto"/>
          <w:spacing w:val="6"/>
          <w:sz w:val="18"/>
          <w:szCs w:val="18"/>
        </w:rPr>
        <w:t>Level I-IV</w:t>
      </w:r>
      <w:r>
        <w:rPr>
          <w:rFonts w:ascii="Times New Roman" w:eastAsia="思源黑体 Medium" w:cs="Times New Roman" w:hint="eastAsia"/>
          <w:color w:val="auto"/>
          <w:spacing w:val="6"/>
          <w:sz w:val="18"/>
          <w:szCs w:val="18"/>
        </w:rPr>
        <w:t>四个等级：</w:t>
      </w:r>
      <w:r>
        <w:rPr>
          <w:rFonts w:ascii="Times New Roman" w:eastAsia="思源黑体 Medium" w:cs="Times New Roman" w:hint="eastAsia"/>
          <w:color w:val="auto"/>
          <w:spacing w:val="6"/>
          <w:sz w:val="18"/>
          <w:szCs w:val="18"/>
        </w:rPr>
        <w:t>Level I</w:t>
      </w:r>
      <w:r>
        <w:rPr>
          <w:rFonts w:ascii="Times New Roman" w:eastAsia="思源黑体 Medium" w:cs="Times New Roman" w:hint="eastAsia"/>
          <w:color w:val="auto"/>
          <w:spacing w:val="6"/>
          <w:sz w:val="18"/>
          <w:szCs w:val="18"/>
        </w:rPr>
        <w:t>：具有明确临床意义的变异（涵盖</w:t>
      </w:r>
      <w:r>
        <w:rPr>
          <w:rFonts w:ascii="Times New Roman" w:eastAsia="思源黑体 Medium" w:cs="Times New Roman" w:hint="eastAsia"/>
          <w:color w:val="auto"/>
          <w:spacing w:val="6"/>
          <w:sz w:val="18"/>
          <w:szCs w:val="18"/>
        </w:rPr>
        <w:t>A</w:t>
      </w:r>
      <w:r>
        <w:rPr>
          <w:rFonts w:ascii="Times New Roman" w:eastAsia="思源黑体 Medium" w:cs="Times New Roman" w:hint="eastAsia"/>
          <w:color w:val="auto"/>
          <w:spacing w:val="6"/>
          <w:sz w:val="18"/>
          <w:szCs w:val="18"/>
        </w:rPr>
        <w:t>级或</w:t>
      </w:r>
      <w:r>
        <w:rPr>
          <w:rFonts w:ascii="Times New Roman" w:eastAsia="思源黑体 Medium" w:cs="Times New Roman" w:hint="eastAsia"/>
          <w:color w:val="auto"/>
          <w:spacing w:val="6"/>
          <w:sz w:val="18"/>
          <w:szCs w:val="18"/>
        </w:rPr>
        <w:t>B</w:t>
      </w:r>
      <w:r>
        <w:rPr>
          <w:rFonts w:ascii="Times New Roman" w:eastAsia="思源黑体 Medium" w:cs="Times New Roman" w:hint="eastAsia"/>
          <w:color w:val="auto"/>
          <w:spacing w:val="6"/>
          <w:sz w:val="18"/>
          <w:szCs w:val="18"/>
        </w:rPr>
        <w:t>级证据）、</w:t>
      </w:r>
      <w:r>
        <w:rPr>
          <w:rFonts w:ascii="Times New Roman" w:eastAsia="思源黑体 Medium" w:cs="Times New Roman" w:hint="eastAsia"/>
          <w:color w:val="auto"/>
          <w:spacing w:val="6"/>
          <w:sz w:val="18"/>
          <w:szCs w:val="18"/>
        </w:rPr>
        <w:t>Level II</w:t>
      </w:r>
      <w:r>
        <w:rPr>
          <w:rFonts w:ascii="Times New Roman" w:eastAsia="思源黑体 Medium" w:cs="Times New Roman" w:hint="eastAsia"/>
          <w:color w:val="auto"/>
          <w:spacing w:val="6"/>
          <w:sz w:val="18"/>
          <w:szCs w:val="18"/>
        </w:rPr>
        <w:t>：具有潜在临床意义的变异（涵盖</w:t>
      </w:r>
      <w:r>
        <w:rPr>
          <w:rFonts w:ascii="Times New Roman" w:eastAsia="思源黑体 Medium" w:cs="Times New Roman" w:hint="eastAsia"/>
          <w:color w:val="auto"/>
          <w:spacing w:val="6"/>
          <w:sz w:val="18"/>
          <w:szCs w:val="18"/>
        </w:rPr>
        <w:t>C</w:t>
      </w:r>
      <w:r>
        <w:rPr>
          <w:rFonts w:ascii="Times New Roman" w:eastAsia="思源黑体 Medium" w:cs="Times New Roman" w:hint="eastAsia"/>
          <w:color w:val="auto"/>
          <w:spacing w:val="6"/>
          <w:sz w:val="18"/>
          <w:szCs w:val="18"/>
        </w:rPr>
        <w:t>级或</w:t>
      </w:r>
      <w:r>
        <w:rPr>
          <w:rFonts w:ascii="Times New Roman" w:eastAsia="思源黑体 Medium" w:cs="Times New Roman" w:hint="eastAsia"/>
          <w:color w:val="auto"/>
          <w:spacing w:val="6"/>
          <w:sz w:val="18"/>
          <w:szCs w:val="18"/>
        </w:rPr>
        <w:t>D</w:t>
      </w:r>
      <w:r>
        <w:rPr>
          <w:rFonts w:ascii="Times New Roman" w:eastAsia="思源黑体 Medium" w:cs="Times New Roman" w:hint="eastAsia"/>
          <w:color w:val="auto"/>
          <w:spacing w:val="6"/>
          <w:sz w:val="18"/>
          <w:szCs w:val="18"/>
        </w:rPr>
        <w:t>级证据）、</w:t>
      </w:r>
      <w:r>
        <w:rPr>
          <w:rFonts w:ascii="Times New Roman" w:eastAsia="思源黑体 Medium" w:cs="Times New Roman" w:hint="eastAsia"/>
          <w:color w:val="auto"/>
          <w:spacing w:val="6"/>
          <w:sz w:val="18"/>
          <w:szCs w:val="18"/>
        </w:rPr>
        <w:t>Level III</w:t>
      </w:r>
      <w:r>
        <w:rPr>
          <w:rFonts w:ascii="Times New Roman" w:eastAsia="思源黑体 Medium" w:cs="Times New Roman" w:hint="eastAsia"/>
          <w:color w:val="auto"/>
          <w:spacing w:val="6"/>
          <w:sz w:val="18"/>
          <w:szCs w:val="18"/>
        </w:rPr>
        <w:t>：无对应推荐用药，但可能具有一定临床意义的变异、</w:t>
      </w:r>
      <w:r>
        <w:rPr>
          <w:rFonts w:ascii="Times New Roman" w:eastAsia="思源黑体 Medium" w:cs="Times New Roman" w:hint="eastAsia"/>
          <w:color w:val="auto"/>
          <w:spacing w:val="6"/>
          <w:sz w:val="18"/>
          <w:szCs w:val="18"/>
        </w:rPr>
        <w:t>Level IV</w:t>
      </w:r>
      <w:r>
        <w:rPr>
          <w:rFonts w:ascii="Times New Roman" w:eastAsia="思源黑体 Medium" w:cs="Times New Roman" w:hint="eastAsia"/>
          <w:color w:val="auto"/>
          <w:spacing w:val="6"/>
          <w:sz w:val="18"/>
          <w:szCs w:val="18"/>
        </w:rPr>
        <w:t>：尚未见临床报道或尚无文献等支持其具有明确的临床意义；</w:t>
      </w:r>
    </w:p>
    <w:p w14:paraId="4521F6EE" w14:textId="6F1199C2" w:rsidR="00D70C83" w:rsidRPr="00957852" w:rsidRDefault="00B307D4" w:rsidP="00957852">
      <w:pPr>
        <w:pStyle w:val="Default"/>
        <w:numPr>
          <w:ilvl w:val="0"/>
          <w:numId w:val="11"/>
        </w:numPr>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t>本报告仅对送检样本负责，报告结果仅供参考。</w:t>
      </w:r>
      <w:r w:rsidR="00C80F3A" w:rsidRPr="00C80F3A">
        <w:rPr>
          <w:rFonts w:ascii="Times New Roman" w:eastAsia="思源黑体 Medium" w:cs="Times New Roman" w:hint="eastAsia"/>
          <w:color w:val="auto"/>
          <w:spacing w:val="6"/>
          <w:sz w:val="18"/>
          <w:szCs w:val="18"/>
        </w:rPr>
        <w:t>具体治疗方案请咨询临床医生。</w:t>
      </w:r>
      <w:r w:rsidR="00D70C83" w:rsidRPr="00957852">
        <w:rPr>
          <w:rFonts w:ascii="思源黑体 Medium" w:eastAsia="思源黑体 Medium" w:hAnsi="思源黑体 Medium" w:cs="思源黑体 Medium"/>
          <w:caps/>
          <w:color w:val="1E7648"/>
          <w:spacing w:val="17"/>
          <w:szCs w:val="28"/>
        </w:rPr>
        <w:br w:type="page"/>
      </w:r>
    </w:p>
    <w:p w14:paraId="527BE3D7" w14:textId="289BEAFA" w:rsidR="00D70C83" w:rsidRPr="00D70C83" w:rsidRDefault="00D70C83" w:rsidP="00D70C83">
      <w:pPr>
        <w:pStyle w:val="af9"/>
        <w:outlineLvl w:val="0"/>
        <w:rPr>
          <w:rFonts w:ascii="思源黑体 Medium" w:eastAsia="思源黑体 Medium" w:hAnsi="思源黑体 Medium" w:cs="思源黑体 Medium"/>
          <w:caps/>
          <w:color w:val="1E7648"/>
          <w:spacing w:val="17"/>
          <w:szCs w:val="28"/>
        </w:rPr>
      </w:pPr>
      <w:r w:rsidRPr="00D70C83">
        <w:rPr>
          <w:rFonts w:ascii="思源黑体 Medium" w:eastAsia="思源黑体 Medium" w:hAnsi="思源黑体 Medium" w:cs="思源黑体 Medium" w:hint="eastAsia"/>
          <w:caps/>
          <w:color w:val="1E7648"/>
          <w:spacing w:val="17"/>
          <w:szCs w:val="28"/>
        </w:rPr>
        <w:lastRenderedPageBreak/>
        <w:t>3.</w:t>
      </w:r>
      <w:r>
        <w:rPr>
          <w:rFonts w:ascii="思源黑体 Medium" w:eastAsia="思源黑体 Medium" w:hAnsi="思源黑体 Medium" w:cs="思源黑体 Medium" w:hint="eastAsia"/>
          <w:caps/>
          <w:color w:val="1E7648"/>
          <w:spacing w:val="17"/>
          <w:szCs w:val="28"/>
        </w:rPr>
        <w:t xml:space="preserve"> </w:t>
      </w:r>
      <w:r w:rsidR="00A75A1A">
        <w:rPr>
          <w:rFonts w:ascii="思源黑体 Medium" w:eastAsia="思源黑体 Medium" w:hAnsi="思源黑体 Medium" w:cs="思源黑体 Medium" w:hint="eastAsia"/>
          <w:caps/>
          <w:color w:val="1E7648"/>
          <w:spacing w:val="17"/>
          <w:szCs w:val="28"/>
        </w:rPr>
        <w:t>检测方法说明</w:t>
      </w:r>
    </w:p>
    <w:p w14:paraId="20DF4509" w14:textId="77777777" w:rsidR="00A75A1A" w:rsidRPr="00C1354A" w:rsidRDefault="00A75A1A" w:rsidP="00A75A1A">
      <w:pPr>
        <w:numPr>
          <w:ilvl w:val="0"/>
          <w:numId w:val="7"/>
        </w:numPr>
        <w:overflowPunct w:val="0"/>
        <w:autoSpaceDE w:val="0"/>
        <w:autoSpaceDN w:val="0"/>
        <w:adjustRightInd w:val="0"/>
        <w:spacing w:after="0"/>
        <w:textAlignment w:val="baseline"/>
        <w:rPr>
          <w:rFonts w:ascii="Times New Roman" w:eastAsia="思源黑体 Medium" w:hAnsi="Times New Roman" w:cs="Times New Roman"/>
          <w:spacing w:val="6"/>
        </w:rPr>
      </w:pPr>
      <w:r w:rsidRPr="00C1354A">
        <w:rPr>
          <w:rFonts w:ascii="Times New Roman" w:eastAsia="思源黑体 Medium" w:hAnsi="Times New Roman" w:cs="Times New Roman" w:hint="eastAsia"/>
          <w:spacing w:val="6"/>
        </w:rPr>
        <w:t>基于扩增子建库的高通量测序</w:t>
      </w:r>
      <w:r w:rsidRPr="00C1354A">
        <w:rPr>
          <w:rFonts w:ascii="Times New Roman" w:eastAsia="思源黑体 Medium" w:hAnsi="Times New Roman" w:cs="Times New Roman"/>
          <w:spacing w:val="6"/>
        </w:rPr>
        <w:t>(NGS)</w:t>
      </w:r>
      <w:r w:rsidRPr="00C1354A">
        <w:rPr>
          <w:rFonts w:ascii="Times New Roman" w:eastAsia="思源黑体 Medium" w:hAnsi="Times New Roman" w:cs="Times New Roman" w:hint="eastAsia"/>
          <w:spacing w:val="6"/>
        </w:rPr>
        <w:t>技术，</w:t>
      </w:r>
      <w:r w:rsidRPr="00C1354A">
        <w:rPr>
          <w:rFonts w:ascii="Times New Roman" w:eastAsia="思源黑体 Medium" w:hAnsi="Times New Roman" w:cs="Times New Roman"/>
          <w:spacing w:val="6"/>
        </w:rPr>
        <w:t>ADXHS-tHRD-Complete_v1.4.1</w:t>
      </w:r>
      <w:r w:rsidRPr="00C1354A">
        <w:rPr>
          <w:rFonts w:ascii="Times New Roman" w:eastAsia="思源黑体 Medium" w:hAnsi="Times New Roman" w:cs="Times New Roman" w:hint="eastAsia"/>
          <w:spacing w:val="6"/>
        </w:rPr>
        <w:t>分析流程，检测覆盖</w:t>
      </w:r>
      <w:r w:rsidRPr="00C1354A">
        <w:rPr>
          <w:rFonts w:ascii="Times New Roman" w:eastAsia="思源黑体 Medium" w:hAnsi="Times New Roman" w:cs="Times New Roman"/>
          <w:spacing w:val="6"/>
        </w:rPr>
        <w:t>20</w:t>
      </w:r>
      <w:r w:rsidRPr="00C1354A">
        <w:rPr>
          <w:rFonts w:ascii="Times New Roman" w:eastAsia="思源黑体 Medium" w:hAnsi="Times New Roman" w:cs="Times New Roman" w:hint="eastAsia"/>
          <w:spacing w:val="6"/>
        </w:rPr>
        <w:t>个基因的编码区和外显子</w:t>
      </w:r>
      <w:r w:rsidRPr="00C1354A">
        <w:rPr>
          <w:rFonts w:ascii="Times New Roman" w:eastAsia="思源黑体 Medium" w:hAnsi="Times New Roman" w:cs="Times New Roman"/>
          <w:spacing w:val="6"/>
        </w:rPr>
        <w:t>-</w:t>
      </w:r>
      <w:r w:rsidRPr="00C1354A">
        <w:rPr>
          <w:rFonts w:ascii="Times New Roman" w:eastAsia="思源黑体 Medium" w:hAnsi="Times New Roman" w:cs="Times New Roman" w:hint="eastAsia"/>
          <w:spacing w:val="6"/>
        </w:rPr>
        <w:t>内含子</w:t>
      </w:r>
      <w:proofErr w:type="gramStart"/>
      <w:r w:rsidRPr="00C1354A">
        <w:rPr>
          <w:rFonts w:ascii="Times New Roman" w:eastAsia="思源黑体 Medium" w:hAnsi="Times New Roman" w:cs="Times New Roman" w:hint="eastAsia"/>
          <w:spacing w:val="6"/>
        </w:rPr>
        <w:t>连接区</w:t>
      </w:r>
      <w:proofErr w:type="gramEnd"/>
      <w:r w:rsidRPr="00C1354A">
        <w:rPr>
          <w:rFonts w:ascii="Times New Roman" w:eastAsia="思源黑体 Medium" w:hAnsi="Times New Roman" w:cs="Times New Roman" w:hint="eastAsia"/>
          <w:spacing w:val="6"/>
        </w:rPr>
        <w:t>以及基于分布在人类基因组上的</w:t>
      </w:r>
      <w:r w:rsidRPr="00C1354A">
        <w:rPr>
          <w:rFonts w:ascii="Times New Roman" w:eastAsia="思源黑体 Medium" w:hAnsi="Times New Roman" w:cs="Times New Roman"/>
          <w:spacing w:val="6"/>
        </w:rPr>
        <w:t>SNP</w:t>
      </w:r>
      <w:r w:rsidRPr="00C1354A">
        <w:rPr>
          <w:rFonts w:ascii="Times New Roman" w:eastAsia="思源黑体 Medium" w:hAnsi="Times New Roman" w:cs="Times New Roman" w:hint="eastAsia"/>
          <w:spacing w:val="6"/>
        </w:rPr>
        <w:t>位点评估人类基因组同源重组修复缺陷状态。检测结果包含同源重组缺陷状态与覆盖范围内的点突变、小片段插入缺失突变</w:t>
      </w:r>
      <w:r>
        <w:rPr>
          <w:rFonts w:ascii="Times New Roman" w:eastAsia="思源黑体 Medium" w:hAnsi="Times New Roman" w:cs="Times New Roman" w:hint="eastAsia"/>
          <w:spacing w:val="6"/>
        </w:rPr>
        <w:t>；</w:t>
      </w:r>
    </w:p>
    <w:p w14:paraId="30682889" w14:textId="77777777" w:rsidR="00A75A1A" w:rsidRPr="00C1354A" w:rsidRDefault="00A75A1A" w:rsidP="00A75A1A">
      <w:pPr>
        <w:numPr>
          <w:ilvl w:val="0"/>
          <w:numId w:val="7"/>
        </w:numPr>
        <w:overflowPunct w:val="0"/>
        <w:autoSpaceDE w:val="0"/>
        <w:autoSpaceDN w:val="0"/>
        <w:adjustRightInd w:val="0"/>
        <w:spacing w:after="0"/>
        <w:textAlignment w:val="baseline"/>
        <w:rPr>
          <w:rFonts w:ascii="Times New Roman" w:eastAsia="思源黑体 Medium" w:hAnsi="Times New Roman" w:cs="Times New Roman"/>
          <w:spacing w:val="6"/>
        </w:rPr>
      </w:pPr>
      <w:r w:rsidRPr="00C1354A">
        <w:rPr>
          <w:rFonts w:ascii="Times New Roman" w:eastAsia="思源黑体 Medium" w:hAnsi="Times New Roman" w:cs="Times New Roman" w:hint="eastAsia"/>
          <w:spacing w:val="6"/>
        </w:rPr>
        <w:t>同源重组缺陷（</w:t>
      </w:r>
      <w:r w:rsidRPr="00C1354A">
        <w:rPr>
          <w:rFonts w:ascii="Times New Roman" w:eastAsia="思源黑体 Medium" w:hAnsi="Times New Roman" w:cs="Times New Roman"/>
          <w:spacing w:val="6"/>
        </w:rPr>
        <w:t>HRD</w:t>
      </w:r>
      <w:r w:rsidRPr="00C1354A">
        <w:rPr>
          <w:rFonts w:ascii="Times New Roman" w:eastAsia="思源黑体 Medium" w:hAnsi="Times New Roman" w:cs="Times New Roman" w:hint="eastAsia"/>
          <w:spacing w:val="6"/>
        </w:rPr>
        <w:t>）状态的判断：结合样本的“</w:t>
      </w:r>
      <w:r w:rsidRPr="00C1354A">
        <w:rPr>
          <w:rFonts w:ascii="Times New Roman" w:eastAsia="思源黑体 Medium" w:hAnsi="Times New Roman" w:cs="Times New Roman"/>
          <w:spacing w:val="6"/>
        </w:rPr>
        <w:t>BRCA</w:t>
      </w:r>
      <w:r w:rsidRPr="00C1354A">
        <w:rPr>
          <w:rFonts w:ascii="Times New Roman" w:eastAsia="思源黑体 Medium" w:hAnsi="Times New Roman" w:cs="Times New Roman" w:hint="eastAsia"/>
          <w:spacing w:val="6"/>
        </w:rPr>
        <w:t>突变”和“基因组瘢痕得分（</w:t>
      </w:r>
      <w:r w:rsidRPr="00C1354A">
        <w:rPr>
          <w:rFonts w:ascii="Times New Roman" w:eastAsia="思源黑体 Medium" w:hAnsi="Times New Roman" w:cs="Times New Roman"/>
          <w:spacing w:val="6"/>
        </w:rPr>
        <w:t>GSS</w:t>
      </w:r>
      <w:r w:rsidRPr="00C1354A">
        <w:rPr>
          <w:rFonts w:ascii="Times New Roman" w:eastAsia="思源黑体 Medium" w:hAnsi="Times New Roman" w:cs="Times New Roman" w:hint="eastAsia"/>
          <w:spacing w:val="6"/>
        </w:rPr>
        <w:t>）”进行评估</w:t>
      </w:r>
      <w:r>
        <w:rPr>
          <w:rFonts w:ascii="Times New Roman" w:eastAsia="思源黑体 Medium" w:hAnsi="Times New Roman" w:cs="Times New Roman" w:hint="eastAsia"/>
          <w:spacing w:val="6"/>
        </w:rPr>
        <w:t>；</w:t>
      </w:r>
    </w:p>
    <w:p w14:paraId="26E7E770" w14:textId="77777777" w:rsidR="00A75A1A" w:rsidRPr="00C1354A" w:rsidRDefault="00A75A1A" w:rsidP="00A75A1A">
      <w:pPr>
        <w:numPr>
          <w:ilvl w:val="0"/>
          <w:numId w:val="9"/>
        </w:numPr>
        <w:overflowPunct w:val="0"/>
        <w:autoSpaceDE w:val="0"/>
        <w:autoSpaceDN w:val="0"/>
        <w:adjustRightInd w:val="0"/>
        <w:spacing w:after="0"/>
        <w:textAlignment w:val="baseline"/>
        <w:rPr>
          <w:rFonts w:ascii="Times New Roman" w:eastAsia="思源黑体 Medium" w:hAnsi="Times New Roman" w:cs="Times New Roman"/>
          <w:spacing w:val="6"/>
        </w:rPr>
      </w:pPr>
      <w:r w:rsidRPr="00C1354A">
        <w:rPr>
          <w:rFonts w:ascii="Times New Roman" w:eastAsia="思源黑体 Medium" w:hAnsi="Times New Roman" w:cs="Times New Roman"/>
          <w:spacing w:val="6"/>
        </w:rPr>
        <w:t>BRCA</w:t>
      </w:r>
      <w:r w:rsidRPr="00C1354A">
        <w:rPr>
          <w:rFonts w:ascii="Times New Roman" w:eastAsia="思源黑体 Medium" w:hAnsi="Times New Roman" w:cs="Times New Roman" w:hint="eastAsia"/>
          <w:spacing w:val="6"/>
        </w:rPr>
        <w:t>突变：当</w:t>
      </w:r>
      <w:r w:rsidRPr="00C1354A">
        <w:rPr>
          <w:rFonts w:ascii="Times New Roman" w:eastAsia="思源黑体 Medium" w:hAnsi="Times New Roman" w:cs="Times New Roman"/>
          <w:spacing w:val="6"/>
        </w:rPr>
        <w:t>BRCA1/BRCA2</w:t>
      </w:r>
      <w:r w:rsidRPr="00C1354A">
        <w:rPr>
          <w:rFonts w:ascii="Times New Roman" w:eastAsia="思源黑体 Medium" w:hAnsi="Times New Roman" w:cs="Times New Roman" w:hint="eastAsia"/>
          <w:spacing w:val="6"/>
        </w:rPr>
        <w:t>基因检测到致病性或疑似致病性变异，判定为阳性，否则为阴性</w:t>
      </w:r>
      <w:r>
        <w:rPr>
          <w:rFonts w:ascii="Times New Roman" w:eastAsia="思源黑体 Medium" w:hAnsi="Times New Roman" w:cs="Times New Roman" w:hint="eastAsia"/>
          <w:spacing w:val="6"/>
        </w:rPr>
        <w:t>；</w:t>
      </w:r>
    </w:p>
    <w:p w14:paraId="29A67B19" w14:textId="77777777" w:rsidR="00A75A1A" w:rsidRPr="00C1354A" w:rsidRDefault="00A75A1A" w:rsidP="00A75A1A">
      <w:pPr>
        <w:numPr>
          <w:ilvl w:val="0"/>
          <w:numId w:val="9"/>
        </w:numPr>
        <w:overflowPunct w:val="0"/>
        <w:autoSpaceDE w:val="0"/>
        <w:autoSpaceDN w:val="0"/>
        <w:adjustRightInd w:val="0"/>
        <w:spacing w:after="0"/>
        <w:textAlignment w:val="baseline"/>
        <w:rPr>
          <w:rFonts w:ascii="Times New Roman" w:eastAsia="思源黑体 Medium" w:hAnsi="Times New Roman" w:cs="Times New Roman"/>
          <w:spacing w:val="6"/>
        </w:rPr>
      </w:pPr>
      <w:r w:rsidRPr="00C1354A">
        <w:rPr>
          <w:rFonts w:ascii="Times New Roman" w:eastAsia="思源黑体 Medium" w:hAnsi="Times New Roman" w:cs="Times New Roman" w:hint="eastAsia"/>
          <w:spacing w:val="6"/>
        </w:rPr>
        <w:t>基因组瘢痕得分（</w:t>
      </w:r>
      <w:r w:rsidRPr="00C1354A">
        <w:rPr>
          <w:rFonts w:ascii="Times New Roman" w:eastAsia="思源黑体 Medium" w:hAnsi="Times New Roman" w:cs="Times New Roman"/>
          <w:spacing w:val="6"/>
        </w:rPr>
        <w:t>Genomic Scar Score</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GSS</w:t>
      </w:r>
      <w:r w:rsidRPr="00C1354A">
        <w:rPr>
          <w:rFonts w:ascii="Times New Roman" w:eastAsia="思源黑体 Medium" w:hAnsi="Times New Roman" w:cs="Times New Roman" w:hint="eastAsia"/>
          <w:spacing w:val="6"/>
        </w:rPr>
        <w:t>）是对基因测序下机数据进行拆分、质控，进行格式转化后与人类参考基因组进行比对，根据比对结果分析染色体结构变异，考虑</w:t>
      </w:r>
      <w:r w:rsidRPr="00C1354A">
        <w:rPr>
          <w:rFonts w:ascii="Times New Roman" w:eastAsia="思源黑体 Medium" w:hAnsi="Times New Roman" w:cs="Times New Roman"/>
          <w:spacing w:val="6"/>
        </w:rPr>
        <w:t>22</w:t>
      </w:r>
      <w:r w:rsidRPr="00C1354A">
        <w:rPr>
          <w:rFonts w:ascii="Times New Roman" w:eastAsia="思源黑体 Medium" w:hAnsi="Times New Roman" w:cs="Times New Roman" w:hint="eastAsia"/>
          <w:spacing w:val="6"/>
        </w:rPr>
        <w:t>对常染色体结构变异长度（</w:t>
      </w:r>
      <w:r w:rsidRPr="00C1354A">
        <w:rPr>
          <w:rFonts w:ascii="Times New Roman" w:eastAsia="思源黑体 Medium" w:hAnsi="Times New Roman" w:cs="Times New Roman"/>
          <w:spacing w:val="6"/>
        </w:rPr>
        <w:t>length of copy number</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LCN</w:t>
      </w:r>
      <w:r w:rsidRPr="00C1354A">
        <w:rPr>
          <w:rFonts w:ascii="Times New Roman" w:eastAsia="思源黑体 Medium" w:hAnsi="Times New Roman" w:cs="Times New Roman" w:hint="eastAsia"/>
          <w:spacing w:val="6"/>
        </w:rPr>
        <w:t>）、变异类型（</w:t>
      </w:r>
      <w:r w:rsidRPr="00C1354A">
        <w:rPr>
          <w:rFonts w:ascii="Times New Roman" w:eastAsia="思源黑体 Medium" w:hAnsi="Times New Roman" w:cs="Times New Roman"/>
          <w:spacing w:val="6"/>
        </w:rPr>
        <w:t>type of copy number</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TCN</w:t>
      </w:r>
      <w:r w:rsidRPr="00C1354A">
        <w:rPr>
          <w:rFonts w:ascii="Times New Roman" w:eastAsia="思源黑体 Medium" w:hAnsi="Times New Roman" w:cs="Times New Roman" w:hint="eastAsia"/>
          <w:spacing w:val="6"/>
        </w:rPr>
        <w:t>）及变异在染色体上的位置信息（</w:t>
      </w:r>
      <w:r w:rsidRPr="00C1354A">
        <w:rPr>
          <w:rFonts w:ascii="Times New Roman" w:eastAsia="思源黑体 Medium" w:hAnsi="Times New Roman" w:cs="Times New Roman"/>
          <w:spacing w:val="6"/>
        </w:rPr>
        <w:t>site of copy number</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SCN</w:t>
      </w:r>
      <w:r w:rsidRPr="00C1354A">
        <w:rPr>
          <w:rFonts w:ascii="Times New Roman" w:eastAsia="思源黑体 Medium" w:hAnsi="Times New Roman" w:cs="Times New Roman" w:hint="eastAsia"/>
          <w:spacing w:val="6"/>
        </w:rPr>
        <w:t>），对三类信息进行组合得到变异特征，计算每个染色体结构变异所属的特征，同时考虑染色体断裂点作为额外的特征，通过模型训练赋予特征相应的权重，对特征进行加权求和（线性），得到</w:t>
      </w:r>
      <w:r w:rsidRPr="00C1354A">
        <w:rPr>
          <w:rFonts w:ascii="Times New Roman" w:eastAsia="思源黑体 Medium" w:hAnsi="Times New Roman" w:cs="Times New Roman"/>
          <w:spacing w:val="6"/>
        </w:rPr>
        <w:t>GSS</w:t>
      </w:r>
      <w:r w:rsidRPr="00C1354A">
        <w:rPr>
          <w:rFonts w:ascii="Times New Roman" w:eastAsia="思源黑体 Medium" w:hAnsi="Times New Roman" w:cs="Times New Roman" w:hint="eastAsia"/>
          <w:spacing w:val="6"/>
        </w:rPr>
        <w:t>评分，阳性阈值（</w:t>
      </w:r>
      <w:r w:rsidRPr="00C1354A">
        <w:rPr>
          <w:rFonts w:ascii="Times New Roman" w:eastAsia="思源黑体 Medium" w:hAnsi="Times New Roman" w:cs="Times New Roman"/>
          <w:spacing w:val="6"/>
        </w:rPr>
        <w:t>cut off</w:t>
      </w:r>
      <w:r w:rsidRPr="00C1354A">
        <w:rPr>
          <w:rFonts w:ascii="Times New Roman" w:eastAsia="思源黑体 Medium" w:hAnsi="Times New Roman" w:cs="Times New Roman" w:hint="eastAsia"/>
          <w:spacing w:val="6"/>
        </w:rPr>
        <w:t>）为</w:t>
      </w:r>
      <w:r w:rsidRPr="00C1354A">
        <w:rPr>
          <w:rFonts w:ascii="Times New Roman" w:eastAsia="思源黑体 Medium" w:hAnsi="Times New Roman" w:cs="Times New Roman"/>
          <w:spacing w:val="6"/>
        </w:rPr>
        <w:t>45</w:t>
      </w:r>
      <w:r w:rsidRPr="00C1354A">
        <w:rPr>
          <w:rFonts w:ascii="Times New Roman" w:eastAsia="思源黑体 Medium" w:hAnsi="Times New Roman" w:cs="Times New Roman" w:hint="eastAsia"/>
          <w:spacing w:val="6"/>
        </w:rPr>
        <w:t>。①</w:t>
      </w:r>
      <w:r w:rsidRPr="00C1354A">
        <w:rPr>
          <w:rFonts w:ascii="Times New Roman" w:eastAsia="思源黑体 Medium" w:hAnsi="Times New Roman" w:cs="Times New Roman"/>
          <w:spacing w:val="6"/>
        </w:rPr>
        <w:t xml:space="preserve"> LCN</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length of copy number</w:t>
      </w:r>
      <w:r w:rsidRPr="00C1354A">
        <w:rPr>
          <w:rFonts w:ascii="Times New Roman" w:eastAsia="思源黑体 Medium" w:hAnsi="Times New Roman" w:cs="Times New Roman" w:hint="eastAsia"/>
          <w:spacing w:val="6"/>
        </w:rPr>
        <w:t>，染色体结构变异长度，分为大片段（</w:t>
      </w:r>
      <w:r w:rsidRPr="00C1354A">
        <w:rPr>
          <w:rFonts w:ascii="Times New Roman" w:eastAsia="思源黑体 Medium" w:hAnsi="Times New Roman" w:cs="Times New Roman"/>
          <w:spacing w:val="6"/>
        </w:rPr>
        <w:t>&gt;15M</w:t>
      </w:r>
      <w:r w:rsidRPr="00C1354A">
        <w:rPr>
          <w:rFonts w:ascii="Times New Roman" w:eastAsia="思源黑体 Medium" w:hAnsi="Times New Roman" w:cs="Times New Roman" w:hint="eastAsia"/>
          <w:spacing w:val="6"/>
        </w:rPr>
        <w:t>但小于整个染色体臂）、中片段（</w:t>
      </w:r>
      <w:r w:rsidRPr="00C1354A">
        <w:rPr>
          <w:rFonts w:ascii="Times New Roman" w:eastAsia="思源黑体 Medium" w:hAnsi="Times New Roman" w:cs="Times New Roman"/>
          <w:spacing w:val="6"/>
        </w:rPr>
        <w:t>10-15M</w:t>
      </w:r>
      <w:r w:rsidRPr="00C1354A">
        <w:rPr>
          <w:rFonts w:ascii="Times New Roman" w:eastAsia="思源黑体 Medium" w:hAnsi="Times New Roman" w:cs="Times New Roman" w:hint="eastAsia"/>
          <w:spacing w:val="6"/>
        </w:rPr>
        <w:t>）和小片段（</w:t>
      </w:r>
      <w:r w:rsidRPr="00C1354A">
        <w:rPr>
          <w:rFonts w:ascii="Times New Roman" w:eastAsia="思源黑体 Medium" w:hAnsi="Times New Roman" w:cs="Times New Roman"/>
          <w:spacing w:val="6"/>
        </w:rPr>
        <w:t>5-10M</w:t>
      </w:r>
      <w:r w:rsidRPr="00C1354A">
        <w:rPr>
          <w:rFonts w:ascii="Times New Roman" w:eastAsia="思源黑体 Medium" w:hAnsi="Times New Roman" w:cs="Times New Roman" w:hint="eastAsia"/>
          <w:spacing w:val="6"/>
        </w:rPr>
        <w:t>）。②</w:t>
      </w:r>
      <w:r w:rsidRPr="00C1354A">
        <w:rPr>
          <w:rFonts w:ascii="Times New Roman" w:eastAsia="思源黑体 Medium" w:hAnsi="Times New Roman" w:cs="Times New Roman"/>
          <w:spacing w:val="6"/>
        </w:rPr>
        <w:t xml:space="preserve"> TCN</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type of copy number</w:t>
      </w:r>
      <w:r w:rsidRPr="00C1354A">
        <w:rPr>
          <w:rFonts w:ascii="Times New Roman" w:eastAsia="思源黑体 Medium" w:hAnsi="Times New Roman" w:cs="Times New Roman" w:hint="eastAsia"/>
          <w:spacing w:val="6"/>
        </w:rPr>
        <w:t>，染色体结构变异类型，即两个等位基因拷贝数的信息，分为杂合性缺失（</w:t>
      </w:r>
      <w:r w:rsidRPr="00C1354A">
        <w:rPr>
          <w:rFonts w:ascii="Times New Roman" w:eastAsia="思源黑体 Medium" w:hAnsi="Times New Roman" w:cs="Times New Roman"/>
          <w:spacing w:val="6"/>
        </w:rPr>
        <w:t>LOH</w:t>
      </w:r>
      <w:r w:rsidRPr="00C1354A">
        <w:rPr>
          <w:rFonts w:ascii="Times New Roman" w:eastAsia="思源黑体 Medium" w:hAnsi="Times New Roman" w:cs="Times New Roman" w:hint="eastAsia"/>
          <w:spacing w:val="6"/>
        </w:rPr>
        <w:t>）、等位基因平衡的拷贝数变异（</w:t>
      </w:r>
      <w:r w:rsidRPr="00C1354A">
        <w:rPr>
          <w:rFonts w:ascii="Times New Roman" w:eastAsia="思源黑体 Medium" w:hAnsi="Times New Roman" w:cs="Times New Roman"/>
          <w:spacing w:val="6"/>
        </w:rPr>
        <w:t>BCNV</w:t>
      </w:r>
      <w:r w:rsidRPr="00C1354A">
        <w:rPr>
          <w:rFonts w:ascii="Times New Roman" w:eastAsia="思源黑体 Medium" w:hAnsi="Times New Roman" w:cs="Times New Roman" w:hint="eastAsia"/>
          <w:spacing w:val="6"/>
        </w:rPr>
        <w:t>）和等位基因不平衡的拷贝数变异（</w:t>
      </w:r>
      <w:r w:rsidRPr="00C1354A">
        <w:rPr>
          <w:rFonts w:ascii="Times New Roman" w:eastAsia="思源黑体 Medium" w:hAnsi="Times New Roman" w:cs="Times New Roman"/>
          <w:spacing w:val="6"/>
        </w:rPr>
        <w:t>ASCNV</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LOH</w:t>
      </w:r>
      <w:r w:rsidRPr="00C1354A">
        <w:rPr>
          <w:rFonts w:ascii="Times New Roman" w:eastAsia="思源黑体 Medium" w:hAnsi="Times New Roman" w:cs="Times New Roman" w:hint="eastAsia"/>
          <w:spacing w:val="6"/>
        </w:rPr>
        <w:t>定义为两个等位基因其中一个拷贝数为</w:t>
      </w:r>
      <w:r w:rsidRPr="00C1354A">
        <w:rPr>
          <w:rFonts w:ascii="Times New Roman" w:eastAsia="思源黑体 Medium" w:hAnsi="Times New Roman" w:cs="Times New Roman"/>
          <w:spacing w:val="6"/>
        </w:rPr>
        <w:t>0</w:t>
      </w:r>
      <w:r w:rsidRPr="00C1354A">
        <w:rPr>
          <w:rFonts w:ascii="Times New Roman" w:eastAsia="思源黑体 Medium" w:hAnsi="Times New Roman" w:cs="Times New Roman" w:hint="eastAsia"/>
          <w:spacing w:val="6"/>
        </w:rPr>
        <w:t>，另一个拷贝数不为</w:t>
      </w:r>
      <w:r w:rsidRPr="00C1354A">
        <w:rPr>
          <w:rFonts w:ascii="Times New Roman" w:eastAsia="思源黑体 Medium" w:hAnsi="Times New Roman" w:cs="Times New Roman"/>
          <w:spacing w:val="6"/>
        </w:rPr>
        <w:t>0</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BCNV</w:t>
      </w:r>
      <w:r w:rsidRPr="00C1354A">
        <w:rPr>
          <w:rFonts w:ascii="Times New Roman" w:eastAsia="思源黑体 Medium" w:hAnsi="Times New Roman" w:cs="Times New Roman" w:hint="eastAsia"/>
          <w:spacing w:val="6"/>
        </w:rPr>
        <w:t>定义为两个等位基因拷贝数相等，且都不等于</w:t>
      </w:r>
      <w:r w:rsidRPr="00C1354A">
        <w:rPr>
          <w:rFonts w:ascii="Times New Roman" w:eastAsia="思源黑体 Medium" w:hAnsi="Times New Roman" w:cs="Times New Roman"/>
          <w:spacing w:val="6"/>
        </w:rPr>
        <w:t>1</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ASCNV</w:t>
      </w:r>
      <w:r w:rsidRPr="00C1354A">
        <w:rPr>
          <w:rFonts w:ascii="Times New Roman" w:eastAsia="思源黑体 Medium" w:hAnsi="Times New Roman" w:cs="Times New Roman" w:hint="eastAsia"/>
          <w:spacing w:val="6"/>
        </w:rPr>
        <w:t>定义为两个等位基因拷贝数不相等，且都不等于</w:t>
      </w:r>
      <w:r w:rsidRPr="00C1354A">
        <w:rPr>
          <w:rFonts w:ascii="Times New Roman" w:eastAsia="思源黑体 Medium" w:hAnsi="Times New Roman" w:cs="Times New Roman"/>
          <w:spacing w:val="6"/>
        </w:rPr>
        <w:t>0</w:t>
      </w:r>
      <w:r w:rsidRPr="00C1354A">
        <w:rPr>
          <w:rFonts w:ascii="Times New Roman" w:eastAsia="思源黑体 Medium" w:hAnsi="Times New Roman" w:cs="Times New Roman" w:hint="eastAsia"/>
          <w:spacing w:val="6"/>
        </w:rPr>
        <w:t>。③</w:t>
      </w:r>
      <w:r w:rsidRPr="00C1354A">
        <w:rPr>
          <w:rFonts w:ascii="Times New Roman" w:eastAsia="思源黑体 Medium" w:hAnsi="Times New Roman" w:cs="Times New Roman"/>
          <w:spacing w:val="6"/>
        </w:rPr>
        <w:t xml:space="preserve"> SCN</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site of copy number</w:t>
      </w:r>
      <w:r w:rsidRPr="00C1354A">
        <w:rPr>
          <w:rFonts w:ascii="Times New Roman" w:eastAsia="思源黑体 Medium" w:hAnsi="Times New Roman" w:cs="Times New Roman" w:hint="eastAsia"/>
          <w:spacing w:val="6"/>
        </w:rPr>
        <w:t>，染色体结构变异和端粒、着丝粒的位置关系，分为端粒</w:t>
      </w:r>
      <w:r w:rsidRPr="00C1354A">
        <w:rPr>
          <w:rFonts w:ascii="Times New Roman" w:eastAsia="思源黑体 Medium" w:hAnsi="Times New Roman" w:cs="Times New Roman"/>
          <w:spacing w:val="6"/>
        </w:rPr>
        <w:t>CNV</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telomeric CNV</w:t>
      </w:r>
      <w:r w:rsidRPr="00C1354A">
        <w:rPr>
          <w:rFonts w:ascii="Times New Roman" w:eastAsia="思源黑体 Medium" w:hAnsi="Times New Roman" w:cs="Times New Roman" w:hint="eastAsia"/>
          <w:spacing w:val="6"/>
        </w:rPr>
        <w:t>）、着丝粒</w:t>
      </w:r>
      <w:r w:rsidRPr="00C1354A">
        <w:rPr>
          <w:rFonts w:ascii="Times New Roman" w:eastAsia="思源黑体 Medium" w:hAnsi="Times New Roman" w:cs="Times New Roman"/>
          <w:spacing w:val="6"/>
        </w:rPr>
        <w:t>CNV</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centromeric CNV</w:t>
      </w:r>
      <w:r w:rsidRPr="00C1354A">
        <w:rPr>
          <w:rFonts w:ascii="Times New Roman" w:eastAsia="思源黑体 Medium" w:hAnsi="Times New Roman" w:cs="Times New Roman" w:hint="eastAsia"/>
          <w:spacing w:val="6"/>
        </w:rPr>
        <w:t>）和间质</w:t>
      </w:r>
      <w:r w:rsidRPr="00C1354A">
        <w:rPr>
          <w:rFonts w:ascii="Times New Roman" w:eastAsia="思源黑体 Medium" w:hAnsi="Times New Roman" w:cs="Times New Roman"/>
          <w:spacing w:val="6"/>
        </w:rPr>
        <w:t>CNV</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interstitial CNV</w:t>
      </w:r>
      <w:r w:rsidRPr="00C1354A">
        <w:rPr>
          <w:rFonts w:ascii="Times New Roman" w:eastAsia="思源黑体 Medium" w:hAnsi="Times New Roman" w:cs="Times New Roman" w:hint="eastAsia"/>
          <w:spacing w:val="6"/>
        </w:rPr>
        <w:t>）。端粒</w:t>
      </w:r>
      <w:r w:rsidRPr="00C1354A">
        <w:rPr>
          <w:rFonts w:ascii="Times New Roman" w:eastAsia="思源黑体 Medium" w:hAnsi="Times New Roman" w:cs="Times New Roman"/>
          <w:spacing w:val="6"/>
        </w:rPr>
        <w:t>CNV</w:t>
      </w:r>
      <w:r w:rsidRPr="00C1354A">
        <w:rPr>
          <w:rFonts w:ascii="Times New Roman" w:eastAsia="思源黑体 Medium" w:hAnsi="Times New Roman" w:cs="Times New Roman" w:hint="eastAsia"/>
          <w:spacing w:val="6"/>
        </w:rPr>
        <w:t>定义为延伸到其中一个端粒的拷贝数变异；着丝粒</w:t>
      </w:r>
      <w:r w:rsidRPr="00C1354A">
        <w:rPr>
          <w:rFonts w:ascii="Times New Roman" w:eastAsia="思源黑体 Medium" w:hAnsi="Times New Roman" w:cs="Times New Roman"/>
          <w:spacing w:val="6"/>
        </w:rPr>
        <w:t>CNV</w:t>
      </w:r>
      <w:r w:rsidRPr="00C1354A">
        <w:rPr>
          <w:rFonts w:ascii="Times New Roman" w:eastAsia="思源黑体 Medium" w:hAnsi="Times New Roman" w:cs="Times New Roman" w:hint="eastAsia"/>
          <w:spacing w:val="6"/>
        </w:rPr>
        <w:t>定义为延伸到着丝粒的拷贝数变异；间质</w:t>
      </w:r>
      <w:r w:rsidRPr="00C1354A">
        <w:rPr>
          <w:rFonts w:ascii="Times New Roman" w:eastAsia="思源黑体 Medium" w:hAnsi="Times New Roman" w:cs="Times New Roman"/>
          <w:spacing w:val="6"/>
        </w:rPr>
        <w:t>CNV</w:t>
      </w:r>
      <w:r w:rsidRPr="00C1354A">
        <w:rPr>
          <w:rFonts w:ascii="Times New Roman" w:eastAsia="思源黑体 Medium" w:hAnsi="Times New Roman" w:cs="Times New Roman" w:hint="eastAsia"/>
          <w:spacing w:val="6"/>
        </w:rPr>
        <w:t>定义为发生于着丝粒和端粒之间的拷贝数变异</w:t>
      </w:r>
      <w:r>
        <w:rPr>
          <w:rFonts w:ascii="Times New Roman" w:eastAsia="思源黑体 Medium" w:hAnsi="Times New Roman" w:cs="Times New Roman" w:hint="eastAsia"/>
          <w:spacing w:val="6"/>
        </w:rPr>
        <w:t>；</w:t>
      </w:r>
    </w:p>
    <w:p w14:paraId="72CD2587" w14:textId="26996F5D" w:rsidR="00A75A1A" w:rsidRDefault="00A75A1A" w:rsidP="00A75A1A">
      <w:pPr>
        <w:numPr>
          <w:ilvl w:val="0"/>
          <w:numId w:val="9"/>
        </w:numPr>
        <w:overflowPunct w:val="0"/>
        <w:autoSpaceDE w:val="0"/>
        <w:autoSpaceDN w:val="0"/>
        <w:adjustRightInd w:val="0"/>
        <w:spacing w:after="0"/>
        <w:textAlignment w:val="baseline"/>
        <w:rPr>
          <w:rFonts w:ascii="Times New Roman" w:eastAsia="思源黑体 Medium" w:hAnsi="Times New Roman" w:cs="Times New Roman"/>
          <w:spacing w:val="6"/>
        </w:rPr>
      </w:pPr>
      <w:r w:rsidRPr="00C1354A">
        <w:rPr>
          <w:rFonts w:ascii="Times New Roman" w:eastAsia="思源黑体 Medium" w:hAnsi="Times New Roman" w:cs="Times New Roman" w:hint="eastAsia"/>
          <w:spacing w:val="6"/>
        </w:rPr>
        <w:t>同源重组缺陷（</w:t>
      </w:r>
      <w:r w:rsidRPr="00C1354A">
        <w:rPr>
          <w:rFonts w:ascii="Times New Roman" w:eastAsia="思源黑体 Medium" w:hAnsi="Times New Roman" w:cs="Times New Roman"/>
          <w:spacing w:val="6"/>
        </w:rPr>
        <w:t>HRD</w:t>
      </w:r>
      <w:r w:rsidRPr="00C1354A">
        <w:rPr>
          <w:rFonts w:ascii="Times New Roman" w:eastAsia="思源黑体 Medium" w:hAnsi="Times New Roman" w:cs="Times New Roman" w:hint="eastAsia"/>
          <w:spacing w:val="6"/>
        </w:rPr>
        <w:t>）状态，具体判定规则如下：①</w:t>
      </w:r>
      <w:r w:rsidRPr="00C1354A">
        <w:rPr>
          <w:rFonts w:ascii="Times New Roman" w:eastAsia="思源黑体 Medium" w:hAnsi="Times New Roman" w:cs="Times New Roman"/>
          <w:spacing w:val="6"/>
        </w:rPr>
        <w:t xml:space="preserve"> GSS</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45</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HRD</w:t>
      </w:r>
      <w:r w:rsidRPr="00C1354A">
        <w:rPr>
          <w:rFonts w:ascii="Times New Roman" w:eastAsia="思源黑体 Medium" w:hAnsi="Times New Roman" w:cs="Times New Roman" w:hint="eastAsia"/>
          <w:spacing w:val="6"/>
        </w:rPr>
        <w:t>状态判定为阳性；②</w:t>
      </w:r>
      <w:r w:rsidRPr="00C1354A">
        <w:rPr>
          <w:rFonts w:ascii="Times New Roman" w:eastAsia="思源黑体 Medium" w:hAnsi="Times New Roman" w:cs="Times New Roman"/>
          <w:spacing w:val="6"/>
        </w:rPr>
        <w:t xml:space="preserve"> GSS</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45</w:t>
      </w:r>
      <w:r w:rsidRPr="00C1354A">
        <w:rPr>
          <w:rFonts w:ascii="Times New Roman" w:eastAsia="思源黑体 Medium" w:hAnsi="Times New Roman" w:cs="Times New Roman" w:hint="eastAsia"/>
          <w:spacing w:val="6"/>
        </w:rPr>
        <w:t>，但</w:t>
      </w:r>
      <w:r w:rsidRPr="00C1354A">
        <w:rPr>
          <w:rFonts w:ascii="Times New Roman" w:eastAsia="思源黑体 Medium" w:hAnsi="Times New Roman" w:cs="Times New Roman"/>
          <w:spacing w:val="6"/>
        </w:rPr>
        <w:t>BRCA</w:t>
      </w:r>
      <w:r w:rsidRPr="00C1354A">
        <w:rPr>
          <w:rFonts w:ascii="Times New Roman" w:eastAsia="思源黑体 Medium" w:hAnsi="Times New Roman" w:cs="Times New Roman" w:hint="eastAsia"/>
          <w:spacing w:val="6"/>
        </w:rPr>
        <w:t>突变为阳性（即</w:t>
      </w:r>
      <w:r w:rsidRPr="00C1354A">
        <w:rPr>
          <w:rFonts w:ascii="Times New Roman" w:eastAsia="思源黑体 Medium" w:hAnsi="Times New Roman" w:cs="Times New Roman"/>
          <w:spacing w:val="6"/>
        </w:rPr>
        <w:t>BRCA1/2</w:t>
      </w:r>
      <w:r w:rsidRPr="00C1354A">
        <w:rPr>
          <w:rFonts w:ascii="Times New Roman" w:eastAsia="思源黑体 Medium" w:hAnsi="Times New Roman" w:cs="Times New Roman" w:hint="eastAsia"/>
          <w:spacing w:val="6"/>
        </w:rPr>
        <w:t>基因检测到致病性或疑似致病性变异），</w:t>
      </w:r>
      <w:r w:rsidRPr="00C1354A">
        <w:rPr>
          <w:rFonts w:ascii="Times New Roman" w:eastAsia="思源黑体 Medium" w:hAnsi="Times New Roman" w:cs="Times New Roman"/>
          <w:spacing w:val="6"/>
        </w:rPr>
        <w:t>HRD</w:t>
      </w:r>
      <w:r w:rsidRPr="00C1354A">
        <w:rPr>
          <w:rFonts w:ascii="Times New Roman" w:eastAsia="思源黑体 Medium" w:hAnsi="Times New Roman" w:cs="Times New Roman" w:hint="eastAsia"/>
          <w:spacing w:val="6"/>
        </w:rPr>
        <w:t>状态判定为阳性；③</w:t>
      </w:r>
      <w:r w:rsidRPr="00C1354A">
        <w:rPr>
          <w:rFonts w:ascii="Times New Roman" w:eastAsia="思源黑体 Medium" w:hAnsi="Times New Roman" w:cs="Times New Roman"/>
          <w:spacing w:val="6"/>
        </w:rPr>
        <w:t xml:space="preserve"> GSS</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45</w:t>
      </w:r>
      <w:r w:rsidRPr="00C1354A">
        <w:rPr>
          <w:rFonts w:ascii="Times New Roman" w:eastAsia="思源黑体 Medium" w:hAnsi="Times New Roman" w:cs="Times New Roman" w:hint="eastAsia"/>
          <w:spacing w:val="6"/>
        </w:rPr>
        <w:t>，且</w:t>
      </w:r>
      <w:r w:rsidRPr="00C1354A">
        <w:rPr>
          <w:rFonts w:ascii="Times New Roman" w:eastAsia="思源黑体 Medium" w:hAnsi="Times New Roman" w:cs="Times New Roman"/>
          <w:spacing w:val="6"/>
        </w:rPr>
        <w:t>BRCA</w:t>
      </w:r>
      <w:r w:rsidRPr="00C1354A">
        <w:rPr>
          <w:rFonts w:ascii="Times New Roman" w:eastAsia="思源黑体 Medium" w:hAnsi="Times New Roman" w:cs="Times New Roman" w:hint="eastAsia"/>
          <w:spacing w:val="6"/>
        </w:rPr>
        <w:t>突变为阴性（</w:t>
      </w:r>
      <w:r w:rsidRPr="00C1354A">
        <w:rPr>
          <w:rFonts w:ascii="Times New Roman" w:eastAsia="思源黑体 Medium" w:hAnsi="Times New Roman" w:cs="Times New Roman"/>
          <w:spacing w:val="6"/>
        </w:rPr>
        <w:t>BRCA1/2</w:t>
      </w:r>
      <w:r w:rsidRPr="00C1354A">
        <w:rPr>
          <w:rFonts w:ascii="Times New Roman" w:eastAsia="思源黑体 Medium" w:hAnsi="Times New Roman" w:cs="Times New Roman" w:hint="eastAsia"/>
          <w:spacing w:val="6"/>
        </w:rPr>
        <w:t>基因未检测到致病性或疑似致病性变异），</w:t>
      </w:r>
      <w:r w:rsidRPr="00C1354A">
        <w:rPr>
          <w:rFonts w:ascii="Times New Roman" w:eastAsia="思源黑体 Medium" w:hAnsi="Times New Roman" w:cs="Times New Roman"/>
          <w:spacing w:val="6"/>
        </w:rPr>
        <w:t>HRD</w:t>
      </w:r>
      <w:r w:rsidRPr="00454983">
        <w:rPr>
          <w:rFonts w:ascii="Times New Roman" w:eastAsia="思源黑体 Medium" w:hAnsi="Times New Roman" w:cs="Times New Roman" w:hint="eastAsia"/>
          <w:spacing w:val="6"/>
        </w:rPr>
        <w:t>状态判定为阴性；</w:t>
      </w:r>
    </w:p>
    <w:p w14:paraId="3F88D516" w14:textId="77777777" w:rsidR="00E64A4B" w:rsidRPr="00F87DB8" w:rsidRDefault="00E64A4B" w:rsidP="00E64A4B">
      <w:pPr>
        <w:numPr>
          <w:ilvl w:val="0"/>
          <w:numId w:val="7"/>
        </w:numPr>
        <w:overflowPunct w:val="0"/>
        <w:autoSpaceDE w:val="0"/>
        <w:autoSpaceDN w:val="0"/>
        <w:adjustRightInd w:val="0"/>
        <w:spacing w:after="0"/>
        <w:textAlignment w:val="baseline"/>
        <w:rPr>
          <w:rFonts w:ascii="Times New Roman" w:eastAsia="思源黑体 Medium" w:hAnsi="Times New Roman" w:cs="Times New Roman"/>
          <w:spacing w:val="6"/>
        </w:rPr>
      </w:pPr>
      <w:r w:rsidRPr="00F87DB8">
        <w:rPr>
          <w:rFonts w:ascii="Times New Roman" w:eastAsia="思源黑体 Medium" w:hAnsi="Times New Roman" w:cs="Times New Roman" w:hint="eastAsia"/>
          <w:spacing w:val="6"/>
        </w:rPr>
        <w:t>本报告检测的基因均为抑癌基因，变异解读参考美国医学遗传学和基因组学学院（</w:t>
      </w:r>
      <w:r w:rsidRPr="00F87DB8">
        <w:rPr>
          <w:rFonts w:ascii="Times New Roman" w:eastAsia="思源黑体 Medium" w:hAnsi="Times New Roman" w:cs="Times New Roman"/>
          <w:spacing w:val="6"/>
        </w:rPr>
        <w:t>American College of Medical Genetics and Genomics</w:t>
      </w:r>
      <w:r w:rsidRPr="00F87DB8">
        <w:rPr>
          <w:rFonts w:ascii="Times New Roman" w:eastAsia="思源黑体 Medium" w:hAnsi="Times New Roman" w:cs="Times New Roman"/>
          <w:spacing w:val="6"/>
        </w:rPr>
        <w:t>，</w:t>
      </w:r>
      <w:r w:rsidRPr="00F87DB8">
        <w:rPr>
          <w:rFonts w:ascii="Times New Roman" w:eastAsia="思源黑体 Medium" w:hAnsi="Times New Roman" w:cs="Times New Roman"/>
          <w:spacing w:val="6"/>
        </w:rPr>
        <w:t>ACMG</w:t>
      </w:r>
      <w:r w:rsidRPr="00F87DB8">
        <w:rPr>
          <w:rFonts w:ascii="Times New Roman" w:eastAsia="思源黑体 Medium" w:hAnsi="Times New Roman" w:cs="Times New Roman"/>
          <w:spacing w:val="6"/>
        </w:rPr>
        <w:t>）相关指南（基因变异解读标准和指南，</w:t>
      </w:r>
      <w:r w:rsidRPr="00F87DB8">
        <w:rPr>
          <w:rFonts w:ascii="Times New Roman" w:eastAsia="思源黑体 Medium" w:hAnsi="Times New Roman" w:cs="Times New Roman"/>
          <w:spacing w:val="6"/>
        </w:rPr>
        <w:t>PMID:25741868</w:t>
      </w:r>
      <w:r w:rsidRPr="00F87DB8">
        <w:rPr>
          <w:rFonts w:ascii="Times New Roman" w:eastAsia="思源黑体 Medium" w:hAnsi="Times New Roman" w:cs="Times New Roman"/>
          <w:spacing w:val="6"/>
        </w:rPr>
        <w:t>）、临床基因组资源中心（</w:t>
      </w:r>
      <w:r w:rsidRPr="00F87DB8">
        <w:rPr>
          <w:rFonts w:ascii="Times New Roman" w:eastAsia="思源黑体 Medium" w:hAnsi="Times New Roman" w:cs="Times New Roman"/>
          <w:spacing w:val="6"/>
        </w:rPr>
        <w:t>Clinical Genome Resource</w:t>
      </w:r>
      <w:r w:rsidRPr="00F87DB8">
        <w:rPr>
          <w:rFonts w:ascii="Times New Roman" w:eastAsia="思源黑体 Medium" w:hAnsi="Times New Roman" w:cs="Times New Roman"/>
          <w:spacing w:val="6"/>
        </w:rPr>
        <w:t>，</w:t>
      </w:r>
      <w:proofErr w:type="spellStart"/>
      <w:r w:rsidRPr="00F87DB8">
        <w:rPr>
          <w:rFonts w:ascii="Times New Roman" w:eastAsia="思源黑体 Medium" w:hAnsi="Times New Roman" w:cs="Times New Roman"/>
          <w:spacing w:val="6"/>
        </w:rPr>
        <w:t>ClinGen</w:t>
      </w:r>
      <w:proofErr w:type="spellEnd"/>
      <w:r w:rsidRPr="00F87DB8">
        <w:rPr>
          <w:rFonts w:ascii="Times New Roman" w:eastAsia="思源黑体 Medium" w:hAnsi="Times New Roman" w:cs="Times New Roman"/>
          <w:spacing w:val="6"/>
        </w:rPr>
        <w:t>）序列变异分类指南（</w:t>
      </w:r>
      <w:r w:rsidRPr="00F87DB8">
        <w:rPr>
          <w:rFonts w:ascii="Times New Roman" w:eastAsia="思源黑体 Medium" w:hAnsi="Times New Roman" w:cs="Times New Roman"/>
          <w:spacing w:val="6"/>
        </w:rPr>
        <w:t>Variant Classification Guidance</w:t>
      </w:r>
      <w:r w:rsidRPr="00F87DB8">
        <w:rPr>
          <w:rFonts w:ascii="Times New Roman" w:eastAsia="思源黑体 Medium" w:hAnsi="Times New Roman" w:cs="Times New Roman"/>
          <w:spacing w:val="6"/>
        </w:rPr>
        <w:t>）发布的证据使用建议（</w:t>
      </w:r>
      <w:r w:rsidRPr="00F87DB8">
        <w:rPr>
          <w:rFonts w:ascii="Times New Roman" w:eastAsia="思源黑体 Medium" w:hAnsi="Times New Roman" w:cs="Times New Roman"/>
          <w:spacing w:val="6"/>
        </w:rPr>
        <w:t>General Recommendations for Using ACMG/AMP Criteria</w:t>
      </w:r>
      <w:r w:rsidRPr="00F87DB8">
        <w:rPr>
          <w:rFonts w:ascii="Times New Roman" w:eastAsia="思源黑体 Medium" w:hAnsi="Times New Roman" w:cs="Times New Roman"/>
          <w:spacing w:val="6"/>
        </w:rPr>
        <w:t>，</w:t>
      </w:r>
      <w:r w:rsidRPr="00F87DB8">
        <w:rPr>
          <w:rFonts w:ascii="Times New Roman" w:eastAsia="思源黑体 Medium" w:hAnsi="Times New Roman" w:cs="Times New Roman"/>
          <w:spacing w:val="6"/>
        </w:rPr>
        <w:t>https://clinicalgenome.org/tools /</w:t>
      </w:r>
      <w:proofErr w:type="spellStart"/>
      <w:r w:rsidRPr="00F87DB8">
        <w:rPr>
          <w:rFonts w:ascii="Times New Roman" w:eastAsia="思源黑体 Medium" w:hAnsi="Times New Roman" w:cs="Times New Roman"/>
          <w:spacing w:val="6"/>
        </w:rPr>
        <w:t>clingen</w:t>
      </w:r>
      <w:proofErr w:type="spellEnd"/>
      <w:r w:rsidRPr="00F87DB8">
        <w:rPr>
          <w:rFonts w:ascii="Times New Roman" w:eastAsia="思源黑体 Medium" w:hAnsi="Times New Roman" w:cs="Times New Roman"/>
          <w:spacing w:val="6"/>
        </w:rPr>
        <w:t>-variant-classification-guidance/</w:t>
      </w:r>
      <w:r w:rsidRPr="00F87DB8">
        <w:rPr>
          <w:rFonts w:ascii="Times New Roman" w:eastAsia="思源黑体 Medium" w:hAnsi="Times New Roman" w:cs="Times New Roman"/>
          <w:spacing w:val="6"/>
        </w:rPr>
        <w:t>）和变异策</w:t>
      </w:r>
      <w:proofErr w:type="gramStart"/>
      <w:r w:rsidRPr="00F87DB8">
        <w:rPr>
          <w:rFonts w:ascii="Times New Roman" w:eastAsia="思源黑体 Medium" w:hAnsi="Times New Roman" w:cs="Times New Roman"/>
          <w:spacing w:val="6"/>
        </w:rPr>
        <w:t>展专家</w:t>
      </w:r>
      <w:proofErr w:type="gramEnd"/>
      <w:r w:rsidRPr="00F87DB8">
        <w:rPr>
          <w:rFonts w:ascii="Times New Roman" w:eastAsia="思源黑体 Medium" w:hAnsi="Times New Roman" w:cs="Times New Roman"/>
          <w:spacing w:val="6"/>
        </w:rPr>
        <w:t>组（</w:t>
      </w:r>
      <w:r w:rsidRPr="00F87DB8">
        <w:rPr>
          <w:rFonts w:ascii="Times New Roman" w:eastAsia="思源黑体 Medium" w:hAnsi="Times New Roman" w:cs="Times New Roman"/>
          <w:spacing w:val="6"/>
        </w:rPr>
        <w:t>Variant Curation Expert Panels</w:t>
      </w:r>
      <w:r w:rsidRPr="00F87DB8">
        <w:rPr>
          <w:rFonts w:ascii="Times New Roman" w:eastAsia="思源黑体 Medium" w:hAnsi="Times New Roman" w:cs="Times New Roman"/>
          <w:spacing w:val="6"/>
        </w:rPr>
        <w:t>）发布的基因解读规则书。位点解读中参考的数据库有</w:t>
      </w:r>
      <w:r w:rsidRPr="00F87DB8">
        <w:rPr>
          <w:rFonts w:ascii="Times New Roman" w:eastAsia="思源黑体 Medium" w:hAnsi="Times New Roman" w:cs="Times New Roman"/>
          <w:spacing w:val="6"/>
        </w:rPr>
        <w:lastRenderedPageBreak/>
        <w:t>人群数据库（</w:t>
      </w:r>
      <w:r w:rsidRPr="00F87DB8">
        <w:rPr>
          <w:rFonts w:ascii="Times New Roman" w:eastAsia="思源黑体 Medium" w:hAnsi="Times New Roman" w:cs="Times New Roman"/>
          <w:spacing w:val="6"/>
        </w:rPr>
        <w:t>1000Genomes</w:t>
      </w:r>
      <w:r w:rsidRPr="00F87DB8">
        <w:rPr>
          <w:rFonts w:ascii="Times New Roman" w:eastAsia="思源黑体 Medium" w:hAnsi="Times New Roman" w:cs="Times New Roman"/>
          <w:spacing w:val="6"/>
        </w:rPr>
        <w:t>、</w:t>
      </w:r>
      <w:proofErr w:type="spellStart"/>
      <w:r w:rsidRPr="00F87DB8">
        <w:rPr>
          <w:rFonts w:ascii="Times New Roman" w:eastAsia="思源黑体 Medium" w:hAnsi="Times New Roman" w:cs="Times New Roman"/>
          <w:spacing w:val="6"/>
        </w:rPr>
        <w:t>ExAC</w:t>
      </w:r>
      <w:proofErr w:type="spellEnd"/>
      <w:r w:rsidRPr="00F87DB8">
        <w:rPr>
          <w:rFonts w:ascii="Times New Roman" w:eastAsia="思源黑体 Medium" w:hAnsi="Times New Roman" w:cs="Times New Roman"/>
          <w:spacing w:val="6"/>
        </w:rPr>
        <w:t>、</w:t>
      </w:r>
      <w:proofErr w:type="spellStart"/>
      <w:r w:rsidRPr="00F87DB8">
        <w:rPr>
          <w:rFonts w:ascii="Times New Roman" w:eastAsia="思源黑体 Medium" w:hAnsi="Times New Roman" w:cs="Times New Roman"/>
          <w:spacing w:val="6"/>
        </w:rPr>
        <w:t>gnomAD</w:t>
      </w:r>
      <w:proofErr w:type="spellEnd"/>
      <w:r w:rsidRPr="00F87DB8">
        <w:rPr>
          <w:rFonts w:ascii="Times New Roman" w:eastAsia="思源黑体 Medium" w:hAnsi="Times New Roman" w:cs="Times New Roman"/>
          <w:spacing w:val="6"/>
        </w:rPr>
        <w:t>、</w:t>
      </w:r>
      <w:proofErr w:type="spellStart"/>
      <w:r w:rsidRPr="00F87DB8">
        <w:rPr>
          <w:rFonts w:ascii="Times New Roman" w:eastAsia="思源黑体 Medium" w:hAnsi="Times New Roman" w:cs="Times New Roman"/>
          <w:spacing w:val="6"/>
        </w:rPr>
        <w:t>iJGVD</w:t>
      </w:r>
      <w:proofErr w:type="spellEnd"/>
      <w:r w:rsidRPr="00F87DB8">
        <w:rPr>
          <w:rFonts w:ascii="Times New Roman" w:eastAsia="思源黑体 Medium" w:hAnsi="Times New Roman" w:cs="Times New Roman"/>
          <w:spacing w:val="6"/>
        </w:rPr>
        <w:t>、</w:t>
      </w:r>
      <w:r w:rsidRPr="00F87DB8">
        <w:rPr>
          <w:rFonts w:ascii="Times New Roman" w:eastAsia="思源黑体 Medium" w:hAnsi="Times New Roman" w:cs="Times New Roman"/>
          <w:spacing w:val="6"/>
        </w:rPr>
        <w:t>Flossie</w:t>
      </w:r>
      <w:r w:rsidRPr="00F87DB8">
        <w:rPr>
          <w:rFonts w:ascii="Times New Roman" w:eastAsia="思源黑体 Medium" w:hAnsi="Times New Roman" w:cs="Times New Roman"/>
          <w:spacing w:val="6"/>
        </w:rPr>
        <w:t>等）、突变数据库（</w:t>
      </w:r>
      <w:proofErr w:type="spellStart"/>
      <w:r w:rsidRPr="00F87DB8">
        <w:rPr>
          <w:rFonts w:ascii="Times New Roman" w:eastAsia="思源黑体 Medium" w:hAnsi="Times New Roman" w:cs="Times New Roman"/>
          <w:spacing w:val="6"/>
        </w:rPr>
        <w:t>BRCAExchange</w:t>
      </w:r>
      <w:proofErr w:type="spellEnd"/>
      <w:r w:rsidRPr="00F87DB8">
        <w:rPr>
          <w:rFonts w:ascii="Times New Roman" w:eastAsia="思源黑体 Medium" w:hAnsi="Times New Roman" w:cs="Times New Roman"/>
          <w:spacing w:val="6"/>
        </w:rPr>
        <w:t>、</w:t>
      </w:r>
      <w:proofErr w:type="spellStart"/>
      <w:r w:rsidRPr="00F87DB8">
        <w:rPr>
          <w:rFonts w:ascii="Times New Roman" w:eastAsia="思源黑体 Medium" w:hAnsi="Times New Roman" w:cs="Times New Roman"/>
          <w:spacing w:val="6"/>
        </w:rPr>
        <w:t>ClinVar</w:t>
      </w:r>
      <w:proofErr w:type="spellEnd"/>
      <w:r w:rsidRPr="00F87DB8">
        <w:rPr>
          <w:rFonts w:ascii="Times New Roman" w:eastAsia="思源黑体 Medium" w:hAnsi="Times New Roman" w:cs="Times New Roman"/>
          <w:spacing w:val="6"/>
        </w:rPr>
        <w:t>等）、肿瘤热点数据库（</w:t>
      </w:r>
      <w:proofErr w:type="spellStart"/>
      <w:r w:rsidRPr="00F87DB8">
        <w:rPr>
          <w:rFonts w:ascii="Times New Roman" w:eastAsia="思源黑体 Medium" w:hAnsi="Times New Roman" w:cs="Times New Roman"/>
          <w:spacing w:val="6"/>
        </w:rPr>
        <w:t>CancerHotspot</w:t>
      </w:r>
      <w:proofErr w:type="spellEnd"/>
      <w:r w:rsidRPr="00F87DB8">
        <w:rPr>
          <w:rFonts w:ascii="Times New Roman" w:eastAsia="思源黑体 Medium" w:hAnsi="Times New Roman" w:cs="Times New Roman"/>
          <w:spacing w:val="6"/>
        </w:rPr>
        <w:t>等）。</w:t>
      </w:r>
    </w:p>
    <w:p w14:paraId="7F638481" w14:textId="77777777" w:rsidR="00E64A4B" w:rsidRPr="00F87DB8" w:rsidRDefault="00E64A4B" w:rsidP="00E64A4B">
      <w:pPr>
        <w:numPr>
          <w:ilvl w:val="0"/>
          <w:numId w:val="7"/>
        </w:numPr>
        <w:overflowPunct w:val="0"/>
        <w:autoSpaceDE w:val="0"/>
        <w:autoSpaceDN w:val="0"/>
        <w:adjustRightInd w:val="0"/>
        <w:spacing w:after="0"/>
        <w:textAlignment w:val="baseline"/>
        <w:rPr>
          <w:rFonts w:ascii="Times New Roman" w:eastAsia="思源黑体 Medium" w:hAnsi="Times New Roman" w:cs="Times New Roman"/>
          <w:spacing w:val="6"/>
        </w:rPr>
      </w:pPr>
      <w:r w:rsidRPr="00F87DB8">
        <w:rPr>
          <w:rFonts w:ascii="Times New Roman" w:eastAsia="思源黑体 Medium" w:hAnsi="Times New Roman" w:cs="Times New Roman" w:hint="eastAsia"/>
          <w:spacing w:val="6"/>
        </w:rPr>
        <w:t>在变异解读基础上，本报告对基因变异的临床用药意义进行分级，遵循美国病理学会（</w:t>
      </w:r>
      <w:r w:rsidRPr="00F87DB8">
        <w:rPr>
          <w:rFonts w:ascii="Times New Roman" w:eastAsia="思源黑体 Medium" w:hAnsi="Times New Roman" w:cs="Times New Roman"/>
          <w:spacing w:val="6"/>
        </w:rPr>
        <w:t>AMP</w:t>
      </w:r>
      <w:r w:rsidRPr="00F87DB8">
        <w:rPr>
          <w:rFonts w:ascii="Times New Roman" w:eastAsia="思源黑体 Medium" w:hAnsi="Times New Roman" w:cs="Times New Roman"/>
          <w:spacing w:val="6"/>
        </w:rPr>
        <w:t>）、美国临床肿瘤学会（</w:t>
      </w:r>
      <w:r w:rsidRPr="00F87DB8">
        <w:rPr>
          <w:rFonts w:ascii="Times New Roman" w:eastAsia="思源黑体 Medium" w:hAnsi="Times New Roman" w:cs="Times New Roman"/>
          <w:spacing w:val="6"/>
        </w:rPr>
        <w:t>ASCO</w:t>
      </w:r>
      <w:r w:rsidRPr="00F87DB8">
        <w:rPr>
          <w:rFonts w:ascii="Times New Roman" w:eastAsia="思源黑体 Medium" w:hAnsi="Times New Roman" w:cs="Times New Roman"/>
          <w:spacing w:val="6"/>
        </w:rPr>
        <w:t>）和美国病理学家学会（</w:t>
      </w:r>
      <w:r w:rsidRPr="00F87DB8">
        <w:rPr>
          <w:rFonts w:ascii="Times New Roman" w:eastAsia="思源黑体 Medium" w:hAnsi="Times New Roman" w:cs="Times New Roman"/>
          <w:spacing w:val="6"/>
        </w:rPr>
        <w:t>CAP</w:t>
      </w:r>
      <w:r w:rsidRPr="00F87DB8">
        <w:rPr>
          <w:rFonts w:ascii="Times New Roman" w:eastAsia="思源黑体 Medium" w:hAnsi="Times New Roman" w:cs="Times New Roman"/>
          <w:spacing w:val="6"/>
        </w:rPr>
        <w:t>）共同参与制定的《肿瘤变异解读及报告指南（</w:t>
      </w:r>
      <w:r w:rsidRPr="00F87DB8">
        <w:rPr>
          <w:rFonts w:ascii="Times New Roman" w:eastAsia="思源黑体 Medium" w:hAnsi="Times New Roman" w:cs="Times New Roman"/>
          <w:spacing w:val="6"/>
        </w:rPr>
        <w:t>2017</w:t>
      </w:r>
      <w:r w:rsidRPr="00F87DB8">
        <w:rPr>
          <w:rFonts w:ascii="Times New Roman" w:eastAsia="思源黑体 Medium" w:hAnsi="Times New Roman" w:cs="Times New Roman"/>
          <w:spacing w:val="6"/>
        </w:rPr>
        <w:t>年版）》（</w:t>
      </w:r>
      <w:r w:rsidRPr="00F87DB8">
        <w:rPr>
          <w:rFonts w:ascii="Times New Roman" w:eastAsia="思源黑体 Medium" w:hAnsi="Times New Roman" w:cs="Times New Roman"/>
          <w:spacing w:val="6"/>
        </w:rPr>
        <w:t>PMID: 27993330</w:t>
      </w:r>
      <w:r w:rsidRPr="00F87DB8">
        <w:rPr>
          <w:rFonts w:ascii="Times New Roman" w:eastAsia="思源黑体 Medium" w:hAnsi="Times New Roman" w:cs="Times New Roman"/>
          <w:spacing w:val="6"/>
        </w:rPr>
        <w:t>）与中国专家共识《二代测序临床报告解读指引》。根据变异在不同癌种中对应的药物敏感性分为四个等级：</w:t>
      </w:r>
      <w:r w:rsidRPr="00F87DB8">
        <w:rPr>
          <w:rFonts w:ascii="Times New Roman" w:eastAsia="思源黑体 Medium" w:hAnsi="Times New Roman" w:cs="Times New Roman"/>
          <w:spacing w:val="6"/>
        </w:rPr>
        <w:t>A</w:t>
      </w:r>
      <w:r w:rsidRPr="00F87DB8">
        <w:rPr>
          <w:rFonts w:ascii="Times New Roman" w:eastAsia="思源黑体 Medium" w:hAnsi="Times New Roman" w:cs="Times New Roman"/>
          <w:spacing w:val="6"/>
        </w:rPr>
        <w:t>级、</w:t>
      </w:r>
      <w:r w:rsidRPr="00F87DB8">
        <w:rPr>
          <w:rFonts w:ascii="Times New Roman" w:eastAsia="思源黑体 Medium" w:hAnsi="Times New Roman" w:cs="Times New Roman"/>
          <w:spacing w:val="6"/>
        </w:rPr>
        <w:t>B</w:t>
      </w:r>
      <w:r w:rsidRPr="00F87DB8">
        <w:rPr>
          <w:rFonts w:ascii="Times New Roman" w:eastAsia="思源黑体 Medium" w:hAnsi="Times New Roman" w:cs="Times New Roman"/>
          <w:spacing w:val="6"/>
        </w:rPr>
        <w:t>级、</w:t>
      </w:r>
      <w:r w:rsidRPr="00F87DB8">
        <w:rPr>
          <w:rFonts w:ascii="Times New Roman" w:eastAsia="思源黑体 Medium" w:hAnsi="Times New Roman" w:cs="Times New Roman"/>
          <w:spacing w:val="6"/>
        </w:rPr>
        <w:t>C</w:t>
      </w:r>
      <w:r w:rsidRPr="00F87DB8">
        <w:rPr>
          <w:rFonts w:ascii="Times New Roman" w:eastAsia="思源黑体 Medium" w:hAnsi="Times New Roman" w:cs="Times New Roman"/>
          <w:spacing w:val="6"/>
        </w:rPr>
        <w:t>级、</w:t>
      </w:r>
      <w:r w:rsidRPr="00F87DB8">
        <w:rPr>
          <w:rFonts w:ascii="Times New Roman" w:eastAsia="思源黑体 Medium" w:hAnsi="Times New Roman" w:cs="Times New Roman"/>
          <w:spacing w:val="6"/>
        </w:rPr>
        <w:t>D</w:t>
      </w:r>
      <w:r w:rsidRPr="00F87DB8">
        <w:rPr>
          <w:rFonts w:ascii="Times New Roman" w:eastAsia="思源黑体 Medium" w:hAnsi="Times New Roman" w:cs="Times New Roman"/>
          <w:spacing w:val="6"/>
        </w:rPr>
        <w:t>级：</w:t>
      </w:r>
      <w:r w:rsidRPr="00F87DB8">
        <w:rPr>
          <w:rFonts w:ascii="Times New Roman" w:eastAsia="思源黑体 Medium" w:hAnsi="Times New Roman" w:cs="Times New Roman"/>
          <w:spacing w:val="6"/>
        </w:rPr>
        <w:t>A</w:t>
      </w:r>
      <w:r w:rsidRPr="00F87DB8">
        <w:rPr>
          <w:rFonts w:ascii="Times New Roman" w:eastAsia="思源黑体 Medium" w:hAnsi="Times New Roman" w:cs="Times New Roman"/>
          <w:spacing w:val="6"/>
        </w:rPr>
        <w:t>级：</w:t>
      </w:r>
      <w:r w:rsidRPr="00F87DB8">
        <w:rPr>
          <w:rFonts w:ascii="Times New Roman" w:eastAsia="思源黑体 Medium" w:hAnsi="Times New Roman" w:cs="Times New Roman"/>
          <w:spacing w:val="6"/>
        </w:rPr>
        <w:t>FDA</w:t>
      </w:r>
      <w:r w:rsidRPr="00F87DB8">
        <w:rPr>
          <w:rFonts w:ascii="Times New Roman" w:eastAsia="思源黑体 Medium" w:hAnsi="Times New Roman" w:cs="Times New Roman"/>
          <w:spacing w:val="6"/>
        </w:rPr>
        <w:t>、</w:t>
      </w:r>
      <w:r w:rsidRPr="00F87DB8">
        <w:rPr>
          <w:rFonts w:ascii="Times New Roman" w:eastAsia="思源黑体 Medium" w:hAnsi="Times New Roman" w:cs="Times New Roman"/>
          <w:spacing w:val="6"/>
        </w:rPr>
        <w:t>NMPA</w:t>
      </w:r>
      <w:r w:rsidRPr="00F87DB8">
        <w:rPr>
          <w:rFonts w:ascii="Times New Roman" w:eastAsia="思源黑体 Medium" w:hAnsi="Times New Roman" w:cs="Times New Roman"/>
          <w:spacing w:val="6"/>
        </w:rPr>
        <w:t>获批，或专业指南推荐；</w:t>
      </w:r>
      <w:r w:rsidRPr="00F87DB8">
        <w:rPr>
          <w:rFonts w:ascii="Times New Roman" w:eastAsia="思源黑体 Medium" w:hAnsi="Times New Roman" w:cs="Times New Roman"/>
          <w:spacing w:val="6"/>
        </w:rPr>
        <w:t>B</w:t>
      </w:r>
      <w:r w:rsidRPr="00F87DB8">
        <w:rPr>
          <w:rFonts w:ascii="Times New Roman" w:eastAsia="思源黑体 Medium" w:hAnsi="Times New Roman" w:cs="Times New Roman"/>
          <w:spacing w:val="6"/>
        </w:rPr>
        <w:t>级：专家共识推荐；</w:t>
      </w:r>
      <w:r w:rsidRPr="00F87DB8">
        <w:rPr>
          <w:rFonts w:ascii="Times New Roman" w:eastAsia="思源黑体 Medium" w:hAnsi="Times New Roman" w:cs="Times New Roman"/>
          <w:spacing w:val="6"/>
        </w:rPr>
        <w:t>C</w:t>
      </w:r>
      <w:r w:rsidRPr="00F87DB8">
        <w:rPr>
          <w:rFonts w:ascii="Times New Roman" w:eastAsia="思源黑体 Medium" w:hAnsi="Times New Roman" w:cs="Times New Roman"/>
          <w:spacing w:val="6"/>
        </w:rPr>
        <w:t>级：其他肿瘤的</w:t>
      </w:r>
      <w:r w:rsidRPr="00F87DB8">
        <w:rPr>
          <w:rFonts w:ascii="Times New Roman" w:eastAsia="思源黑体 Medium" w:hAnsi="Times New Roman" w:cs="Times New Roman"/>
          <w:spacing w:val="6"/>
        </w:rPr>
        <w:t>A</w:t>
      </w:r>
      <w:r w:rsidRPr="00F87DB8">
        <w:rPr>
          <w:rFonts w:ascii="Times New Roman" w:eastAsia="思源黑体 Medium" w:hAnsi="Times New Roman" w:cs="Times New Roman"/>
          <w:spacing w:val="6"/>
        </w:rPr>
        <w:t>级证据，或多个小规模临床试验研究支持；</w:t>
      </w:r>
      <w:r w:rsidRPr="00F87DB8">
        <w:rPr>
          <w:rFonts w:ascii="Times New Roman" w:eastAsia="思源黑体 Medium" w:hAnsi="Times New Roman" w:cs="Times New Roman"/>
          <w:spacing w:val="6"/>
        </w:rPr>
        <w:t>D</w:t>
      </w:r>
      <w:r w:rsidRPr="00F87DB8">
        <w:rPr>
          <w:rFonts w:ascii="Times New Roman" w:eastAsia="思源黑体 Medium" w:hAnsi="Times New Roman" w:cs="Times New Roman"/>
          <w:spacing w:val="6"/>
        </w:rPr>
        <w:t>级：临床前研究，或病理报道。</w:t>
      </w:r>
    </w:p>
    <w:p w14:paraId="13EF656F" w14:textId="77777777" w:rsidR="00A75A1A" w:rsidRPr="009E6116" w:rsidRDefault="00A75A1A" w:rsidP="00A75A1A">
      <w:pPr>
        <w:pStyle w:val="Default"/>
        <w:numPr>
          <w:ilvl w:val="255"/>
          <w:numId w:val="0"/>
        </w:numPr>
        <w:snapToGrid w:val="0"/>
        <w:spacing w:line="320" w:lineRule="exact"/>
        <w:jc w:val="both"/>
        <w:rPr>
          <w:rFonts w:ascii="Times New Roman" w:eastAsia="思源黑体 Medium" w:cs="Times New Roman" w:hint="eastAsia"/>
          <w:color w:val="auto"/>
          <w:spacing w:val="6"/>
          <w:sz w:val="18"/>
          <w:szCs w:val="18"/>
        </w:rPr>
      </w:pPr>
    </w:p>
    <w:p w14:paraId="62131602" w14:textId="0EF9B083" w:rsidR="00A75A1A" w:rsidRDefault="00D70C83" w:rsidP="00A75A1A">
      <w:pPr>
        <w:pStyle w:val="af9"/>
        <w:outlineLvl w:val="0"/>
        <w:rPr>
          <w:rFonts w:ascii="思源黑体 Medium" w:eastAsia="思源黑体 Medium" w:hAnsi="思源黑体 Medium" w:cs="思源黑体 Medium"/>
          <w:caps/>
          <w:color w:val="1E7648"/>
          <w:spacing w:val="17"/>
          <w:szCs w:val="28"/>
        </w:rPr>
      </w:pPr>
      <w:r>
        <w:rPr>
          <w:rFonts w:ascii="思源黑体 Medium" w:eastAsia="思源黑体 Medium" w:hAnsi="思源黑体 Medium" w:cs="思源黑体 Medium"/>
          <w:caps/>
          <w:color w:val="1E7648"/>
          <w:spacing w:val="17"/>
          <w:szCs w:val="28"/>
        </w:rPr>
        <w:t>4</w:t>
      </w:r>
      <w:r w:rsidR="00A75A1A">
        <w:rPr>
          <w:rFonts w:ascii="思源黑体 Medium" w:eastAsia="思源黑体 Medium" w:hAnsi="思源黑体 Medium" w:cs="思源黑体 Medium"/>
          <w:caps/>
          <w:color w:val="1E7648"/>
          <w:spacing w:val="17"/>
          <w:szCs w:val="28"/>
        </w:rPr>
        <w:t>.</w:t>
      </w:r>
      <w:r w:rsidR="00D831E8">
        <w:rPr>
          <w:rFonts w:ascii="思源黑体 Medium" w:eastAsia="思源黑体 Medium" w:hAnsi="思源黑体 Medium" w:cs="思源黑体 Medium"/>
          <w:caps/>
          <w:color w:val="1E7648"/>
          <w:spacing w:val="17"/>
          <w:szCs w:val="28"/>
        </w:rPr>
        <w:t xml:space="preserve"> </w:t>
      </w:r>
      <w:r w:rsidR="00A75A1A">
        <w:rPr>
          <w:rFonts w:ascii="思源黑体 Medium" w:eastAsia="思源黑体 Medium" w:hAnsi="思源黑体 Medium" w:cs="思源黑体 Medium" w:hint="eastAsia"/>
          <w:caps/>
          <w:color w:val="1E7648"/>
          <w:spacing w:val="17"/>
          <w:szCs w:val="28"/>
        </w:rPr>
        <w:t>局限性说明</w:t>
      </w:r>
    </w:p>
    <w:p w14:paraId="11403DE5" w14:textId="77777777" w:rsidR="00A75A1A"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基于产品检测范围得出检测结果，使用的参考基因组版本是</w:t>
      </w:r>
      <w:r>
        <w:rPr>
          <w:rFonts w:ascii="Times New Roman" w:eastAsia="思源黑体 Medium" w:hAnsi="Times New Roman" w:cs="Times New Roman" w:hint="eastAsia"/>
          <w:spacing w:val="6"/>
        </w:rPr>
        <w:t>hg19</w:t>
      </w:r>
      <w:r>
        <w:rPr>
          <w:rFonts w:ascii="Times New Roman" w:eastAsia="思源黑体 Medium" w:hAnsi="Times New Roman" w:cs="Times New Roman" w:hint="eastAsia"/>
          <w:spacing w:val="6"/>
        </w:rPr>
        <w:t>。本报告中的变异遵从人类基因组变异协会（</w:t>
      </w:r>
      <w:r>
        <w:rPr>
          <w:rFonts w:ascii="Times New Roman" w:eastAsia="思源黑体 Medium" w:hAnsi="Times New Roman" w:cs="Times New Roman" w:hint="eastAsia"/>
          <w:spacing w:val="6"/>
        </w:rPr>
        <w:t>Human Genome Variation Society</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HGVS</w:t>
      </w:r>
      <w:r>
        <w:rPr>
          <w:rFonts w:ascii="Times New Roman" w:eastAsia="思源黑体 Medium" w:hAnsi="Times New Roman" w:cs="Times New Roman" w:hint="eastAsia"/>
          <w:spacing w:val="6"/>
        </w:rPr>
        <w:t>）的变异命名指南（</w:t>
      </w:r>
      <w:r>
        <w:rPr>
          <w:rFonts w:ascii="Times New Roman" w:eastAsia="思源黑体 Medium" w:hAnsi="Times New Roman" w:cs="Times New Roman" w:hint="eastAsia"/>
          <w:spacing w:val="6"/>
        </w:rPr>
        <w:t>http://varnomen.hgvs.org</w:t>
      </w:r>
      <w:r>
        <w:rPr>
          <w:rFonts w:ascii="Times New Roman" w:eastAsia="思源黑体 Medium" w:hAnsi="Times New Roman" w:cs="Times New Roman" w:hint="eastAsia"/>
          <w:spacing w:val="6"/>
        </w:rPr>
        <w:t>）中的相关规定进行命名；</w:t>
      </w:r>
    </w:p>
    <w:p w14:paraId="689334A2" w14:textId="77777777" w:rsidR="00A75A1A"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本报告</w:t>
      </w:r>
      <w:r>
        <w:rPr>
          <w:rFonts w:ascii="Times New Roman" w:eastAsia="思源黑体 Medium" w:hAnsi="Times New Roman" w:cs="Times New Roman"/>
          <w:spacing w:val="6"/>
        </w:rPr>
        <w:t>仅针对本次送检样本，基于目前研究水平对</w:t>
      </w:r>
      <w:r>
        <w:rPr>
          <w:rFonts w:ascii="Times New Roman" w:eastAsia="思源黑体 Medium" w:hAnsi="Times New Roman" w:cs="Times New Roman" w:hint="eastAsia"/>
          <w:spacing w:val="6"/>
        </w:rPr>
        <w:t>“</w:t>
      </w:r>
      <w:r>
        <w:rPr>
          <w:rFonts w:ascii="Times New Roman" w:eastAsia="思源黑体 Medium" w:hAnsi="Times New Roman" w:cs="Times New Roman"/>
          <w:spacing w:val="6"/>
        </w:rPr>
        <w:t>检测内容</w:t>
      </w:r>
      <w:r>
        <w:rPr>
          <w:rFonts w:ascii="Times New Roman" w:eastAsia="思源黑体 Medium" w:hAnsi="Times New Roman" w:cs="Times New Roman" w:hint="eastAsia"/>
          <w:spacing w:val="6"/>
        </w:rPr>
        <w:t>”</w:t>
      </w:r>
      <w:r>
        <w:rPr>
          <w:rFonts w:ascii="Times New Roman" w:eastAsia="思源黑体 Medium" w:hAnsi="Times New Roman" w:cs="Times New Roman"/>
          <w:spacing w:val="6"/>
        </w:rPr>
        <w:t>所列基因及区域的突变信息进行检测，其他基因区域可能存在的突变信息不在本次检测范围之内</w:t>
      </w:r>
      <w:r>
        <w:rPr>
          <w:rFonts w:ascii="Times New Roman" w:eastAsia="思源黑体 Medium" w:hAnsi="Times New Roman" w:cs="Times New Roman" w:hint="eastAsia"/>
          <w:spacing w:val="6"/>
        </w:rPr>
        <w:t>；</w:t>
      </w:r>
    </w:p>
    <w:p w14:paraId="72571EC3" w14:textId="77777777" w:rsidR="00A75A1A"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Pr>
          <w:rFonts w:ascii="Times New Roman" w:eastAsia="思源黑体 Medium" w:hAnsi="Times New Roman" w:cs="Times New Roman"/>
          <w:spacing w:val="6"/>
        </w:rPr>
        <w:t>本检测只适用于检测</w:t>
      </w:r>
      <w:r>
        <w:rPr>
          <w:rFonts w:ascii="Times New Roman" w:eastAsia="思源黑体 Medium" w:hAnsi="Times New Roman" w:cs="Times New Roman" w:hint="eastAsia"/>
          <w:spacing w:val="6"/>
        </w:rPr>
        <w:t>目标</w:t>
      </w:r>
      <w:r>
        <w:rPr>
          <w:rFonts w:ascii="Times New Roman" w:eastAsia="思源黑体 Medium" w:hAnsi="Times New Roman" w:cs="Times New Roman"/>
          <w:spacing w:val="6"/>
        </w:rPr>
        <w:t>基因的</w:t>
      </w:r>
      <w:r>
        <w:rPr>
          <w:rFonts w:ascii="Times New Roman" w:eastAsia="思源黑体 Medium" w:hAnsi="Times New Roman" w:cs="Times New Roman"/>
          <w:spacing w:val="6"/>
        </w:rPr>
        <w:t>DNA</w:t>
      </w:r>
      <w:r>
        <w:rPr>
          <w:rFonts w:ascii="Times New Roman" w:eastAsia="思源黑体 Medium" w:hAnsi="Times New Roman" w:cs="Times New Roman"/>
          <w:spacing w:val="6"/>
        </w:rPr>
        <w:t>水平变异，不涉及蛋白质水平和</w:t>
      </w:r>
      <w:r>
        <w:rPr>
          <w:rFonts w:ascii="Times New Roman" w:eastAsia="思源黑体 Medium" w:hAnsi="Times New Roman" w:cs="Times New Roman"/>
          <w:spacing w:val="6"/>
        </w:rPr>
        <w:t>RNA</w:t>
      </w:r>
      <w:r>
        <w:rPr>
          <w:rFonts w:ascii="Times New Roman" w:eastAsia="思源黑体 Medium" w:hAnsi="Times New Roman" w:cs="Times New Roman"/>
          <w:spacing w:val="6"/>
        </w:rPr>
        <w:t>水平</w:t>
      </w:r>
      <w:r>
        <w:rPr>
          <w:rFonts w:ascii="Times New Roman" w:eastAsia="思源黑体 Medium" w:hAnsi="Times New Roman" w:cs="Times New Roman" w:hint="eastAsia"/>
          <w:spacing w:val="6"/>
        </w:rPr>
        <w:t>；</w:t>
      </w:r>
    </w:p>
    <w:p w14:paraId="13441EF8" w14:textId="77777777" w:rsidR="00A75A1A"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Pr>
          <w:rFonts w:ascii="Times New Roman" w:eastAsia="思源黑体 Medium" w:hAnsi="Times New Roman" w:cs="Times New Roman"/>
          <w:spacing w:val="6"/>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r>
        <w:rPr>
          <w:rFonts w:ascii="Times New Roman" w:eastAsia="思源黑体 Medium" w:hAnsi="Times New Roman" w:cs="Times New Roman" w:hint="eastAsia"/>
          <w:spacing w:val="6"/>
        </w:rPr>
        <w:t>；</w:t>
      </w:r>
    </w:p>
    <w:p w14:paraId="3764DAF3" w14:textId="77777777" w:rsidR="00A75A1A"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Pr>
          <w:rFonts w:ascii="Times New Roman" w:eastAsia="思源黑体 Medium" w:hAnsi="Times New Roman" w:cs="Times New Roman"/>
          <w:spacing w:val="6"/>
        </w:rPr>
        <w:t>当肿瘤细胞含量</w:t>
      </w:r>
      <w:r>
        <w:rPr>
          <w:rFonts w:ascii="Times New Roman" w:eastAsia="思源黑体 Medium" w:hAnsi="Times New Roman" w:cs="Times New Roman"/>
          <w:spacing w:val="6"/>
        </w:rPr>
        <w:t>&lt;30%</w:t>
      </w:r>
      <w:r>
        <w:rPr>
          <w:rFonts w:ascii="Times New Roman" w:eastAsia="思源黑体 Medium" w:hAnsi="Times New Roman" w:cs="Times New Roman"/>
          <w:spacing w:val="6"/>
        </w:rPr>
        <w:t>时，可能影响</w:t>
      </w:r>
      <w:r>
        <w:rPr>
          <w:rFonts w:ascii="Times New Roman" w:eastAsia="思源黑体 Medium" w:hAnsi="Times New Roman" w:cs="Times New Roman" w:hint="eastAsia"/>
          <w:spacing w:val="6"/>
        </w:rPr>
        <w:t>基因组变异</w:t>
      </w:r>
      <w:r>
        <w:rPr>
          <w:rFonts w:ascii="Times New Roman" w:eastAsia="思源黑体 Medium" w:hAnsi="Times New Roman" w:cs="Times New Roman"/>
          <w:spacing w:val="6"/>
        </w:rPr>
        <w:t>检测结果的准确性</w:t>
      </w:r>
      <w:r>
        <w:rPr>
          <w:rFonts w:ascii="Times New Roman" w:eastAsia="思源黑体 Medium" w:hAnsi="Times New Roman" w:cs="Times New Roman" w:hint="eastAsia"/>
          <w:spacing w:val="6"/>
        </w:rPr>
        <w:t>；</w:t>
      </w:r>
    </w:p>
    <w:p w14:paraId="3330615D" w14:textId="77777777" w:rsidR="00A75A1A" w:rsidRPr="00961B43"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sidRPr="00961B43">
        <w:rPr>
          <w:rFonts w:ascii="Times New Roman" w:eastAsia="思源黑体 Medium" w:hAnsi="Times New Roman" w:cs="Times New Roman"/>
          <w:spacing w:val="6"/>
        </w:rPr>
        <w:t>阴性结果不能完全排除目标基因突变的存在，</w:t>
      </w:r>
      <w:r w:rsidRPr="00961B43">
        <w:rPr>
          <w:rFonts w:ascii="Times New Roman" w:eastAsia="思源黑体 Medium" w:hAnsi="Times New Roman" w:cs="Times New Roman" w:hint="eastAsia"/>
          <w:spacing w:val="6"/>
        </w:rPr>
        <w:t>可能原因包括：（</w:t>
      </w:r>
      <w:r w:rsidRPr="00961B43">
        <w:rPr>
          <w:rFonts w:ascii="Times New Roman" w:eastAsia="思源黑体 Medium" w:hAnsi="Times New Roman" w:cs="Times New Roman" w:hint="eastAsia"/>
          <w:spacing w:val="6"/>
        </w:rPr>
        <w:t>1</w:t>
      </w:r>
      <w:r w:rsidRPr="00961B43">
        <w:rPr>
          <w:rFonts w:ascii="Times New Roman" w:eastAsia="思源黑体 Medium" w:hAnsi="Times New Roman" w:cs="Times New Roman" w:hint="eastAsia"/>
          <w:spacing w:val="6"/>
        </w:rPr>
        <w:t>）样本相关因素：</w:t>
      </w:r>
      <w:r w:rsidRPr="00961B43">
        <w:rPr>
          <w:rFonts w:ascii="Times New Roman" w:eastAsia="思源黑体 Medium" w:hAnsi="Times New Roman" w:cs="Times New Roman"/>
          <w:spacing w:val="6"/>
        </w:rPr>
        <w:t>样本中肿瘤细胞过少、样本过度降解或者突变含量低于检测限</w:t>
      </w:r>
      <w:r w:rsidRPr="00961B43">
        <w:rPr>
          <w:rFonts w:ascii="Times New Roman" w:eastAsia="思源黑体 Medium" w:hAnsi="Times New Roman" w:cs="Times New Roman" w:hint="eastAsia"/>
          <w:spacing w:val="6"/>
        </w:rPr>
        <w:t>，均可能导致阴性结果；（</w:t>
      </w:r>
      <w:r w:rsidRPr="00961B43">
        <w:rPr>
          <w:rFonts w:ascii="Times New Roman" w:eastAsia="思源黑体 Medium" w:hAnsi="Times New Roman" w:cs="Times New Roman" w:hint="eastAsia"/>
          <w:spacing w:val="6"/>
        </w:rPr>
        <w:t>2</w:t>
      </w:r>
      <w:r w:rsidRPr="00961B43">
        <w:rPr>
          <w:rFonts w:ascii="Times New Roman" w:eastAsia="思源黑体 Medium" w:hAnsi="Times New Roman" w:cs="Times New Roman" w:hint="eastAsia"/>
          <w:spacing w:val="6"/>
        </w:rPr>
        <w:t>）技术局限性：①当</w:t>
      </w:r>
      <w:r w:rsidRPr="00961B43">
        <w:rPr>
          <w:rFonts w:ascii="Times New Roman" w:eastAsia="思源黑体 Medium" w:hAnsi="Times New Roman" w:cs="Times New Roman"/>
          <w:spacing w:val="6"/>
        </w:rPr>
        <w:t>插入</w:t>
      </w:r>
      <w:r w:rsidRPr="00961B43">
        <w:rPr>
          <w:rFonts w:ascii="Times New Roman" w:eastAsia="思源黑体 Medium" w:hAnsi="Times New Roman" w:cs="Times New Roman"/>
          <w:spacing w:val="6"/>
        </w:rPr>
        <w:t>/</w:t>
      </w:r>
      <w:r w:rsidRPr="00961B43">
        <w:rPr>
          <w:rFonts w:ascii="Times New Roman" w:eastAsia="思源黑体 Medium" w:hAnsi="Times New Roman" w:cs="Times New Roman"/>
          <w:spacing w:val="6"/>
        </w:rPr>
        <w:t>缺失区域发生在产品连续的两条探针的引物上时，可能导致假阴性结果</w:t>
      </w:r>
      <w:r w:rsidRPr="00961B43">
        <w:rPr>
          <w:rFonts w:ascii="Times New Roman" w:eastAsia="思源黑体 Medium" w:hAnsi="Times New Roman" w:cs="Times New Roman" w:hint="eastAsia"/>
          <w:spacing w:val="6"/>
        </w:rPr>
        <w:t>；②</w:t>
      </w:r>
      <w:r w:rsidRPr="00961B43">
        <w:rPr>
          <w:rFonts w:ascii="Times New Roman" w:eastAsia="思源黑体 Medium" w:hAnsi="Times New Roman" w:cs="Times New Roman" w:hint="eastAsia"/>
          <w:spacing w:val="6"/>
        </w:rPr>
        <w:t xml:space="preserve"> </w:t>
      </w:r>
      <w:r w:rsidRPr="00961B43">
        <w:rPr>
          <w:rFonts w:ascii="Times New Roman" w:eastAsia="思源黑体 Medium" w:hAnsi="Times New Roman" w:cs="Times New Roman"/>
          <w:spacing w:val="6"/>
        </w:rPr>
        <w:t>少数区域（对应的扩增子）难扩增区域因扩增深度低，无法达到检测需求，可能导致假阴性结果</w:t>
      </w:r>
      <w:r w:rsidRPr="00961B43">
        <w:rPr>
          <w:rFonts w:ascii="Times New Roman" w:eastAsia="思源黑体 Medium" w:hAnsi="Times New Roman" w:cs="Times New Roman" w:hint="eastAsia"/>
          <w:spacing w:val="6"/>
        </w:rPr>
        <w:t>；（</w:t>
      </w:r>
      <w:r w:rsidRPr="00961B43">
        <w:rPr>
          <w:rFonts w:ascii="Times New Roman" w:eastAsia="思源黑体 Medium" w:hAnsi="Times New Roman" w:cs="Times New Roman" w:hint="eastAsia"/>
          <w:spacing w:val="6"/>
        </w:rPr>
        <w:t>3</w:t>
      </w:r>
      <w:r w:rsidRPr="00961B43">
        <w:rPr>
          <w:rFonts w:ascii="Times New Roman" w:eastAsia="思源黑体 Medium" w:hAnsi="Times New Roman" w:cs="Times New Roman" w:hint="eastAsia"/>
          <w:spacing w:val="6"/>
        </w:rPr>
        <w:t>）检测范围限制：部分基因外显子的部分区段由于覆盖</w:t>
      </w:r>
      <w:proofErr w:type="gramStart"/>
      <w:r w:rsidRPr="00961B43">
        <w:rPr>
          <w:rFonts w:ascii="Times New Roman" w:eastAsia="思源黑体 Medium" w:hAnsi="Times New Roman" w:cs="Times New Roman" w:hint="eastAsia"/>
          <w:spacing w:val="6"/>
        </w:rPr>
        <w:t>度原因</w:t>
      </w:r>
      <w:proofErr w:type="gramEnd"/>
      <w:r w:rsidRPr="00961B43">
        <w:rPr>
          <w:rFonts w:ascii="Times New Roman" w:eastAsia="思源黑体 Medium" w:hAnsi="Times New Roman" w:cs="Times New Roman" w:hint="eastAsia"/>
          <w:spacing w:val="6"/>
        </w:rPr>
        <w:t>不包含在检测范围中（详见“</w:t>
      </w:r>
      <w:r w:rsidRPr="00961B43">
        <w:rPr>
          <w:rFonts w:ascii="Times New Roman" w:eastAsia="思源黑体 Medium" w:hAnsi="Times New Roman" w:cs="Times New Roman" w:hint="eastAsia"/>
          <w:spacing w:val="6"/>
        </w:rPr>
        <w:t>3</w:t>
      </w:r>
      <w:r w:rsidRPr="00961B43">
        <w:rPr>
          <w:rFonts w:ascii="Times New Roman" w:eastAsia="思源黑体 Medium" w:hAnsi="Times New Roman" w:cs="Times New Roman"/>
          <w:spacing w:val="6"/>
        </w:rPr>
        <w:t xml:space="preserve"> </w:t>
      </w:r>
      <w:r w:rsidRPr="00961B43">
        <w:rPr>
          <w:rFonts w:ascii="Times New Roman" w:eastAsia="思源黑体 Medium" w:hAnsi="Times New Roman" w:cs="Times New Roman" w:hint="eastAsia"/>
          <w:spacing w:val="6"/>
        </w:rPr>
        <w:t>检测范围”）；</w:t>
      </w:r>
    </w:p>
    <w:p w14:paraId="6213F264" w14:textId="77777777" w:rsidR="00A75A1A"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Pr>
          <w:rFonts w:ascii="Times New Roman" w:eastAsia="思源黑体 Medium" w:hAnsi="Times New Roman" w:cs="Times New Roman"/>
          <w:spacing w:val="6"/>
        </w:rPr>
        <w:t>本方法中</w:t>
      </w:r>
      <w:r>
        <w:rPr>
          <w:rFonts w:ascii="Times New Roman" w:eastAsia="思源黑体 Medium" w:hAnsi="Times New Roman" w:cs="Times New Roman"/>
          <w:spacing w:val="6"/>
        </w:rPr>
        <w:t>HRD score</w:t>
      </w:r>
      <w:r>
        <w:rPr>
          <w:rFonts w:ascii="Times New Roman" w:eastAsia="思源黑体 Medium" w:hAnsi="Times New Roman" w:cs="Times New Roman"/>
          <w:spacing w:val="6"/>
        </w:rPr>
        <w:t>判定标准仅适用于卵巢癌患者，其他肿瘤患者基于本评分标准得出的判定结果仅供参考</w:t>
      </w:r>
      <w:r>
        <w:rPr>
          <w:rFonts w:ascii="Times New Roman" w:eastAsia="思源黑体 Medium" w:hAnsi="Times New Roman" w:cs="Times New Roman" w:hint="eastAsia"/>
          <w:spacing w:val="6"/>
        </w:rPr>
        <w:t>；</w:t>
      </w:r>
    </w:p>
    <w:p w14:paraId="3246DCB7" w14:textId="77777777" w:rsidR="00A75A1A" w:rsidRPr="00154178"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sidRPr="00154178">
        <w:rPr>
          <w:rFonts w:ascii="Times New Roman" w:eastAsia="思源黑体 Medium" w:hAnsi="Times New Roman" w:cs="Times New Roman" w:hint="eastAsia"/>
          <w:spacing w:val="6"/>
        </w:rPr>
        <w:t>本检测使用的送检标本为肿瘤组织，无法确定检出变异是否为胚系变异。由于部分基因的胚系致病性或疑似致病性突变与乳腺癌、卵巢癌、胰腺癌、前列腺癌等患病风险高度相关，如检出相关变异，建议送检其他遗传风险检测项目确认该突变位点是否为胚系突变，以利于个人</w:t>
      </w:r>
      <w:r w:rsidRPr="00154178">
        <w:rPr>
          <w:rFonts w:ascii="Times New Roman" w:eastAsia="思源黑体 Medium" w:hAnsi="Times New Roman" w:cs="Times New Roman" w:hint="eastAsia"/>
          <w:spacing w:val="6"/>
        </w:rPr>
        <w:t>/</w:t>
      </w:r>
      <w:r w:rsidRPr="00154178">
        <w:rPr>
          <w:rFonts w:ascii="Times New Roman" w:eastAsia="思源黑体 Medium" w:hAnsi="Times New Roman" w:cs="Times New Roman" w:hint="eastAsia"/>
          <w:spacing w:val="6"/>
        </w:rPr>
        <w:t>家庭遗传风险管理</w:t>
      </w:r>
      <w:r>
        <w:rPr>
          <w:rFonts w:ascii="Times New Roman" w:eastAsia="思源黑体 Medium" w:hAnsi="Times New Roman" w:cs="Times New Roman" w:hint="eastAsia"/>
          <w:spacing w:val="6"/>
        </w:rPr>
        <w:t>；</w:t>
      </w:r>
    </w:p>
    <w:p w14:paraId="67B4F1B1" w14:textId="68FF96D1" w:rsidR="00A75A1A" w:rsidRPr="00C80F3A" w:rsidRDefault="00A75A1A" w:rsidP="005919F5">
      <w:pPr>
        <w:numPr>
          <w:ilvl w:val="0"/>
          <w:numId w:val="10"/>
        </w:numPr>
        <w:overflowPunct w:val="0"/>
        <w:autoSpaceDE w:val="0"/>
        <w:autoSpaceDN w:val="0"/>
        <w:adjustRightInd w:val="0"/>
        <w:spacing w:after="0"/>
        <w:textAlignment w:val="baseline"/>
      </w:pPr>
      <w:r>
        <w:rPr>
          <w:rFonts w:ascii="Times New Roman" w:eastAsia="思源黑体 Medium" w:hAnsi="Times New Roman" w:cs="Times New Roman" w:hint="eastAsia"/>
          <w:spacing w:val="6"/>
        </w:rPr>
        <w:t>建议临床医生或相关医疗专业人员根据检测结果对受检者进行临床表型关联。位点基于报告出具时已发表的文献、指南、公共数据库及临床研究结果进行解读，随着科学研究的进展，对部分变异的归类和解释可能发生变化。</w:t>
      </w:r>
      <w:r>
        <w:rPr>
          <w:rFonts w:ascii="Times New Roman" w:eastAsia="思源黑体 Medium" w:hAnsi="Times New Roman" w:cs="Times New Roman"/>
          <w:spacing w:val="6"/>
        </w:rPr>
        <w:t>本报告仅对送检样本负责，报告结果</w:t>
      </w:r>
      <w:r>
        <w:rPr>
          <w:rFonts w:ascii="Times New Roman" w:eastAsia="思源黑体 Medium" w:hAnsi="Times New Roman" w:cs="Times New Roman" w:hint="eastAsia"/>
          <w:spacing w:val="6"/>
        </w:rPr>
        <w:t>为实验室检测数据</w:t>
      </w:r>
      <w:r>
        <w:rPr>
          <w:rFonts w:ascii="Times New Roman" w:eastAsia="思源黑体 Medium" w:hAnsi="Times New Roman" w:cs="Times New Roman"/>
          <w:spacing w:val="6"/>
        </w:rPr>
        <w:t>。</w:t>
      </w:r>
      <w:r w:rsidR="00C80F3A" w:rsidRPr="00C80F3A">
        <w:rPr>
          <w:rFonts w:ascii="Times New Roman" w:eastAsia="思源黑体 Medium" w:hAnsi="Times New Roman" w:cs="Times New Roman" w:hint="eastAsia"/>
          <w:spacing w:val="6"/>
        </w:rPr>
        <w:t>具体治疗方案请咨询临床医生。</w:t>
      </w:r>
    </w:p>
    <w:p w14:paraId="3049CCAF" w14:textId="77777777" w:rsidR="00C80F3A" w:rsidRPr="005919F5" w:rsidRDefault="00C80F3A" w:rsidP="00C80F3A">
      <w:pPr>
        <w:overflowPunct w:val="0"/>
        <w:autoSpaceDE w:val="0"/>
        <w:autoSpaceDN w:val="0"/>
        <w:adjustRightInd w:val="0"/>
        <w:spacing w:after="0"/>
        <w:ind w:left="425"/>
        <w:textAlignment w:val="baseline"/>
      </w:pPr>
    </w:p>
    <w:p w14:paraId="23A90665" w14:textId="3672DA16" w:rsidR="00A75A1A" w:rsidRDefault="00D70C83" w:rsidP="00A75A1A">
      <w:pPr>
        <w:pStyle w:val="af9"/>
        <w:outlineLvl w:val="0"/>
        <w:rPr>
          <w:rFonts w:ascii="思源黑体 Medium" w:eastAsia="思源黑体 Medium" w:hAnsi="思源黑体 Medium" w:cs="思源黑体 Medium"/>
          <w:caps/>
          <w:color w:val="1E7648"/>
          <w:spacing w:val="17"/>
          <w:szCs w:val="28"/>
        </w:rPr>
      </w:pPr>
      <w:r>
        <w:rPr>
          <w:rFonts w:ascii="思源黑体 Medium" w:eastAsia="思源黑体 Medium" w:hAnsi="思源黑体 Medium" w:cs="思源黑体 Medium"/>
          <w:caps/>
          <w:color w:val="1E7648"/>
          <w:spacing w:val="17"/>
          <w:szCs w:val="28"/>
        </w:rPr>
        <w:t>5.</w:t>
      </w:r>
      <w:r w:rsidR="00D831E8">
        <w:rPr>
          <w:rFonts w:ascii="思源黑体 Medium" w:eastAsia="思源黑体 Medium" w:hAnsi="思源黑体 Medium" w:cs="思源黑体 Medium"/>
          <w:caps/>
          <w:color w:val="1E7648"/>
          <w:spacing w:val="17"/>
          <w:szCs w:val="28"/>
        </w:rPr>
        <w:t xml:space="preserve"> </w:t>
      </w:r>
      <w:r w:rsidR="00A75A1A">
        <w:rPr>
          <w:rFonts w:ascii="思源黑体 Medium" w:eastAsia="思源黑体 Medium" w:hAnsi="思源黑体 Medium" w:cs="思源黑体 Medium" w:hint="eastAsia"/>
          <w:caps/>
          <w:color w:val="1E7648"/>
          <w:spacing w:val="17"/>
          <w:szCs w:val="28"/>
        </w:rPr>
        <w:t>检测范围</w:t>
      </w:r>
    </w:p>
    <w:tbl>
      <w:tblPr>
        <w:tblW w:w="5000" w:type="pct"/>
        <w:jc w:val="center"/>
        <w:tblBorders>
          <w:top w:val="single" w:sz="4" w:space="0" w:color="1E7648"/>
          <w:bottom w:val="single" w:sz="4" w:space="0" w:color="1E7648"/>
          <w:insideH w:val="single" w:sz="4" w:space="0" w:color="1E7648"/>
          <w:insideV w:val="single" w:sz="4" w:space="0" w:color="1E7648"/>
        </w:tblBorders>
        <w:tblLook w:val="04A0" w:firstRow="1" w:lastRow="0" w:firstColumn="1" w:lastColumn="0" w:noHBand="0" w:noVBand="1"/>
      </w:tblPr>
      <w:tblGrid>
        <w:gridCol w:w="2813"/>
        <w:gridCol w:w="3379"/>
        <w:gridCol w:w="3447"/>
      </w:tblGrid>
      <w:tr w:rsidR="00A75A1A" w14:paraId="5917B74B" w14:textId="77777777" w:rsidTr="00B20769">
        <w:trPr>
          <w:trHeight w:val="420"/>
          <w:jc w:val="center"/>
        </w:trPr>
        <w:tc>
          <w:tcPr>
            <w:tcW w:w="5000" w:type="pct"/>
            <w:gridSpan w:val="3"/>
            <w:tcBorders>
              <w:tl2br w:val="nil"/>
              <w:tr2bl w:val="nil"/>
            </w:tcBorders>
            <w:shd w:val="clear" w:color="auto" w:fill="1E7648"/>
            <w:vAlign w:val="center"/>
          </w:tcPr>
          <w:p w14:paraId="2667042B" w14:textId="77777777" w:rsidR="00A75A1A" w:rsidRDefault="00A75A1A" w:rsidP="00B20769">
            <w:pPr>
              <w:overflowPunct w:val="0"/>
              <w:autoSpaceDE w:val="0"/>
              <w:autoSpaceDN w:val="0"/>
              <w:adjustRightInd w:val="0"/>
              <w:spacing w:after="0"/>
              <w:jc w:val="left"/>
              <w:textAlignment w:val="baseline"/>
              <w:rPr>
                <w:rFonts w:eastAsia="思源黑体 Medium"/>
                <w:spacing w:val="6"/>
              </w:rPr>
            </w:pPr>
            <w:r w:rsidRPr="00F4384E">
              <w:rPr>
                <w:rFonts w:eastAsia="思源黑体 Medium" w:hint="eastAsia"/>
                <w:color w:val="FFFFFF"/>
                <w:spacing w:val="6"/>
              </w:rPr>
              <w:t>全基因组的</w:t>
            </w:r>
            <w:r w:rsidRPr="00977DD5">
              <w:rPr>
                <w:rFonts w:eastAsia="思源黑体 Medium"/>
                <w:color w:val="FFFFFF" w:themeColor="background1"/>
                <w:spacing w:val="6"/>
              </w:rPr>
              <w:t>24178</w:t>
            </w:r>
            <w:r w:rsidRPr="00977DD5">
              <w:rPr>
                <w:rFonts w:eastAsia="思源黑体 Medium" w:hint="eastAsia"/>
                <w:color w:val="FFFFFF" w:themeColor="background1"/>
                <w:spacing w:val="6"/>
              </w:rPr>
              <w:t>个</w:t>
            </w:r>
            <w:r w:rsidRPr="00F4384E">
              <w:rPr>
                <w:rFonts w:eastAsia="思源黑体 Medium"/>
                <w:color w:val="FFFFFF"/>
                <w:spacing w:val="6"/>
              </w:rPr>
              <w:t>SNPs</w:t>
            </w:r>
            <w:r w:rsidRPr="00F4384E">
              <w:rPr>
                <w:rFonts w:eastAsia="思源黑体 Medium"/>
                <w:color w:val="FFFFFF"/>
                <w:spacing w:val="6"/>
              </w:rPr>
              <w:t>位点</w:t>
            </w:r>
            <w:r>
              <w:rPr>
                <w:rFonts w:eastAsia="思源黑体 Medium" w:hint="eastAsia"/>
                <w:color w:val="FFFFFF"/>
                <w:spacing w:val="6"/>
              </w:rPr>
              <w:t>，用于评估基因组瘢痕评分</w:t>
            </w:r>
          </w:p>
        </w:tc>
      </w:tr>
      <w:tr w:rsidR="00A75A1A" w14:paraId="04E2E872" w14:textId="77777777" w:rsidTr="00B20769">
        <w:trPr>
          <w:trHeight w:val="420"/>
          <w:jc w:val="center"/>
        </w:trPr>
        <w:tc>
          <w:tcPr>
            <w:tcW w:w="5000" w:type="pct"/>
            <w:gridSpan w:val="3"/>
            <w:tcBorders>
              <w:tl2br w:val="nil"/>
              <w:tr2bl w:val="nil"/>
            </w:tcBorders>
            <w:shd w:val="clear" w:color="auto" w:fill="FFFFFF"/>
            <w:vAlign w:val="center"/>
          </w:tcPr>
          <w:p w14:paraId="7DDF91A2" w14:textId="77777777" w:rsidR="00A75A1A" w:rsidRDefault="00A75A1A" w:rsidP="00B20769">
            <w:pPr>
              <w:overflowPunct w:val="0"/>
              <w:autoSpaceDE w:val="0"/>
              <w:autoSpaceDN w:val="0"/>
              <w:adjustRightInd w:val="0"/>
              <w:spacing w:after="0" w:line="240" w:lineRule="auto"/>
              <w:jc w:val="center"/>
              <w:textAlignment w:val="baseline"/>
              <w:rPr>
                <w:rFonts w:eastAsia="思源黑体 Medium"/>
                <w:spacing w:val="6"/>
              </w:rPr>
            </w:pPr>
          </w:p>
        </w:tc>
      </w:tr>
      <w:tr w:rsidR="00A75A1A" w14:paraId="520464D0" w14:textId="77777777" w:rsidTr="00B20769">
        <w:trPr>
          <w:trHeight w:val="420"/>
          <w:jc w:val="center"/>
        </w:trPr>
        <w:tc>
          <w:tcPr>
            <w:tcW w:w="5000" w:type="pct"/>
            <w:gridSpan w:val="3"/>
            <w:tcBorders>
              <w:tl2br w:val="nil"/>
              <w:tr2bl w:val="nil"/>
            </w:tcBorders>
            <w:shd w:val="clear" w:color="auto" w:fill="1E7648"/>
            <w:vAlign w:val="center"/>
          </w:tcPr>
          <w:p w14:paraId="0FFC02CE" w14:textId="77777777" w:rsidR="00A75A1A" w:rsidRDefault="00A75A1A" w:rsidP="00B20769">
            <w:pPr>
              <w:overflowPunct w:val="0"/>
              <w:autoSpaceDE w:val="0"/>
              <w:autoSpaceDN w:val="0"/>
              <w:adjustRightInd w:val="0"/>
              <w:spacing w:after="0"/>
              <w:textAlignment w:val="baseline"/>
              <w:rPr>
                <w:rFonts w:eastAsia="思源黑体 Medium"/>
                <w:spacing w:val="6"/>
              </w:rPr>
            </w:pPr>
            <w:r>
              <w:rPr>
                <w:rFonts w:eastAsia="思源黑体 Medium"/>
                <w:color w:val="FFFFFF"/>
                <w:spacing w:val="6"/>
              </w:rPr>
              <w:t>2</w:t>
            </w:r>
            <w:r>
              <w:rPr>
                <w:rFonts w:eastAsia="思源黑体 Medium" w:hint="eastAsia"/>
                <w:color w:val="FFFFFF"/>
                <w:spacing w:val="6"/>
              </w:rPr>
              <w:t>个基因的编码区、外显子</w:t>
            </w:r>
            <w:r>
              <w:rPr>
                <w:rFonts w:eastAsia="思源黑体 Medium" w:hint="eastAsia"/>
                <w:color w:val="FFFFFF"/>
                <w:spacing w:val="6"/>
              </w:rPr>
              <w:t>-</w:t>
            </w:r>
            <w:r>
              <w:rPr>
                <w:rFonts w:eastAsia="思源黑体 Medium" w:hint="eastAsia"/>
                <w:color w:val="FFFFFF"/>
                <w:spacing w:val="6"/>
              </w:rPr>
              <w:t>内含子连接区（±</w:t>
            </w:r>
            <w:r>
              <w:rPr>
                <w:rFonts w:eastAsia="思源黑体 Medium" w:hint="eastAsia"/>
                <w:color w:val="FFFFFF"/>
                <w:spacing w:val="6"/>
              </w:rPr>
              <w:t>2</w:t>
            </w:r>
            <w:r>
              <w:rPr>
                <w:rFonts w:eastAsia="思源黑体 Medium"/>
                <w:color w:val="FFFFFF"/>
                <w:spacing w:val="6"/>
              </w:rPr>
              <w:t xml:space="preserve">0 </w:t>
            </w:r>
            <w:r>
              <w:rPr>
                <w:rFonts w:eastAsia="思源黑体 Medium" w:hint="eastAsia"/>
                <w:color w:val="FFFFFF"/>
                <w:spacing w:val="6"/>
              </w:rPr>
              <w:t>bp</w:t>
            </w:r>
            <w:r>
              <w:rPr>
                <w:rFonts w:eastAsia="思源黑体 Medium" w:hint="eastAsia"/>
                <w:color w:val="FFFFFF"/>
                <w:spacing w:val="6"/>
              </w:rPr>
              <w:t>），用于分析点突变、插入缺失、</w:t>
            </w:r>
            <w:r>
              <w:rPr>
                <w:rFonts w:eastAsia="思源黑体 Medium" w:hint="eastAsia"/>
                <w:color w:val="FFFFFF"/>
                <w:spacing w:val="6"/>
              </w:rPr>
              <w:t>HRD</w:t>
            </w:r>
            <w:r>
              <w:rPr>
                <w:rFonts w:eastAsia="思源黑体 Medium" w:hint="eastAsia"/>
                <w:color w:val="FFFFFF"/>
                <w:spacing w:val="6"/>
              </w:rPr>
              <w:t>状态评估</w:t>
            </w:r>
          </w:p>
        </w:tc>
      </w:tr>
      <w:tr w:rsidR="00A75A1A" w14:paraId="79FDE5AB" w14:textId="77777777" w:rsidTr="00B20769">
        <w:trPr>
          <w:trHeight w:val="420"/>
          <w:jc w:val="center"/>
        </w:trPr>
        <w:tc>
          <w:tcPr>
            <w:tcW w:w="1459" w:type="pct"/>
            <w:tcBorders>
              <w:tl2br w:val="nil"/>
              <w:tr2bl w:val="nil"/>
            </w:tcBorders>
            <w:shd w:val="clear" w:color="auto" w:fill="FFFFFF"/>
            <w:vAlign w:val="center"/>
          </w:tcPr>
          <w:p w14:paraId="0D9C6073"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BRCA1</w:t>
            </w:r>
          </w:p>
        </w:tc>
        <w:tc>
          <w:tcPr>
            <w:tcW w:w="1753" w:type="pct"/>
            <w:tcBorders>
              <w:tl2br w:val="nil"/>
              <w:tr2bl w:val="nil"/>
            </w:tcBorders>
            <w:shd w:val="clear" w:color="auto" w:fill="FFFFFF"/>
            <w:vAlign w:val="center"/>
          </w:tcPr>
          <w:p w14:paraId="432CC9EF"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NM_007294</w:t>
            </w:r>
          </w:p>
        </w:tc>
        <w:tc>
          <w:tcPr>
            <w:tcW w:w="1788" w:type="pct"/>
            <w:tcBorders>
              <w:tl2br w:val="nil"/>
              <w:tr2bl w:val="nil"/>
            </w:tcBorders>
            <w:shd w:val="clear" w:color="auto" w:fill="FFFFFF"/>
            <w:noWrap/>
            <w:vAlign w:val="center"/>
          </w:tcPr>
          <w:p w14:paraId="284BAB78"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3</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5~24</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UTR3</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UTR5</w:t>
            </w:r>
          </w:p>
        </w:tc>
      </w:tr>
      <w:tr w:rsidR="00A75A1A" w14:paraId="67E23484" w14:textId="77777777" w:rsidTr="00B20769">
        <w:trPr>
          <w:trHeight w:val="420"/>
          <w:jc w:val="center"/>
        </w:trPr>
        <w:tc>
          <w:tcPr>
            <w:tcW w:w="1459" w:type="pct"/>
            <w:tcBorders>
              <w:tl2br w:val="nil"/>
              <w:tr2bl w:val="nil"/>
            </w:tcBorders>
            <w:shd w:val="clear" w:color="auto" w:fill="FFFFFF"/>
            <w:vAlign w:val="center"/>
          </w:tcPr>
          <w:p w14:paraId="1C60D17A"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BRCA2</w:t>
            </w:r>
          </w:p>
        </w:tc>
        <w:tc>
          <w:tcPr>
            <w:tcW w:w="1753" w:type="pct"/>
            <w:tcBorders>
              <w:tl2br w:val="nil"/>
              <w:tr2bl w:val="nil"/>
            </w:tcBorders>
            <w:shd w:val="clear" w:color="auto" w:fill="FFFFFF"/>
            <w:vAlign w:val="center"/>
          </w:tcPr>
          <w:p w14:paraId="4950EEA4"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NM_000059</w:t>
            </w:r>
          </w:p>
        </w:tc>
        <w:tc>
          <w:tcPr>
            <w:tcW w:w="1788" w:type="pct"/>
            <w:tcBorders>
              <w:tl2br w:val="nil"/>
              <w:tr2bl w:val="nil"/>
            </w:tcBorders>
            <w:shd w:val="clear" w:color="auto" w:fill="FFFFFF"/>
            <w:noWrap/>
            <w:vAlign w:val="center"/>
          </w:tcPr>
          <w:p w14:paraId="40DFE1B2"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2~27</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UTR5</w:t>
            </w:r>
          </w:p>
        </w:tc>
      </w:tr>
      <w:tr w:rsidR="00A75A1A" w14:paraId="2D8E1007" w14:textId="77777777" w:rsidTr="00B20769">
        <w:trPr>
          <w:trHeight w:val="420"/>
          <w:jc w:val="center"/>
        </w:trPr>
        <w:tc>
          <w:tcPr>
            <w:tcW w:w="5000" w:type="pct"/>
            <w:gridSpan w:val="3"/>
            <w:tcBorders>
              <w:tl2br w:val="nil"/>
              <w:tr2bl w:val="nil"/>
            </w:tcBorders>
            <w:shd w:val="clear" w:color="auto" w:fill="FFFFFF"/>
            <w:vAlign w:val="center"/>
          </w:tcPr>
          <w:p w14:paraId="6C059766" w14:textId="77777777" w:rsidR="00A75A1A" w:rsidRDefault="00A75A1A" w:rsidP="00B20769">
            <w:pPr>
              <w:overflowPunct w:val="0"/>
              <w:autoSpaceDE w:val="0"/>
              <w:autoSpaceDN w:val="0"/>
              <w:adjustRightInd w:val="0"/>
              <w:spacing w:after="0" w:line="240" w:lineRule="auto"/>
              <w:jc w:val="center"/>
              <w:textAlignment w:val="baseline"/>
              <w:rPr>
                <w:rFonts w:eastAsia="思源黑体 Medium"/>
                <w:spacing w:val="6"/>
              </w:rPr>
            </w:pPr>
          </w:p>
        </w:tc>
      </w:tr>
      <w:tr w:rsidR="00A75A1A" w14:paraId="1430F017" w14:textId="77777777" w:rsidTr="00B20769">
        <w:trPr>
          <w:trHeight w:val="420"/>
          <w:jc w:val="center"/>
        </w:trPr>
        <w:tc>
          <w:tcPr>
            <w:tcW w:w="5000" w:type="pct"/>
            <w:gridSpan w:val="3"/>
            <w:tcBorders>
              <w:tl2br w:val="nil"/>
              <w:tr2bl w:val="nil"/>
            </w:tcBorders>
            <w:shd w:val="clear" w:color="auto" w:fill="1E7648"/>
            <w:vAlign w:val="center"/>
          </w:tcPr>
          <w:p w14:paraId="3E09ACA4" w14:textId="77777777" w:rsidR="00A75A1A" w:rsidRDefault="00A75A1A" w:rsidP="00B20769">
            <w:pPr>
              <w:overflowPunct w:val="0"/>
              <w:autoSpaceDE w:val="0"/>
              <w:autoSpaceDN w:val="0"/>
              <w:adjustRightInd w:val="0"/>
              <w:spacing w:after="0"/>
              <w:textAlignment w:val="baseline"/>
              <w:rPr>
                <w:rFonts w:eastAsia="思源黑体 Medium"/>
                <w:spacing w:val="6"/>
              </w:rPr>
            </w:pPr>
            <w:r>
              <w:rPr>
                <w:rFonts w:eastAsia="思源黑体 Medium"/>
                <w:color w:val="FFFFFF"/>
                <w:spacing w:val="6"/>
              </w:rPr>
              <w:t>18</w:t>
            </w:r>
            <w:r>
              <w:rPr>
                <w:rFonts w:eastAsia="思源黑体 Medium" w:hint="eastAsia"/>
                <w:color w:val="FFFFFF"/>
                <w:spacing w:val="6"/>
              </w:rPr>
              <w:t>个基因的编码区、外显子</w:t>
            </w:r>
            <w:r>
              <w:rPr>
                <w:rFonts w:eastAsia="思源黑体 Medium" w:hint="eastAsia"/>
                <w:color w:val="FFFFFF"/>
                <w:spacing w:val="6"/>
              </w:rPr>
              <w:t>-</w:t>
            </w:r>
            <w:r>
              <w:rPr>
                <w:rFonts w:eastAsia="思源黑体 Medium" w:hint="eastAsia"/>
                <w:color w:val="FFFFFF"/>
                <w:spacing w:val="6"/>
              </w:rPr>
              <w:t>内含子连接区（±</w:t>
            </w:r>
            <w:r>
              <w:rPr>
                <w:rFonts w:eastAsia="思源黑体 Medium" w:hint="eastAsia"/>
                <w:color w:val="FFFFFF"/>
                <w:spacing w:val="6"/>
              </w:rPr>
              <w:t>2</w:t>
            </w:r>
            <w:r>
              <w:rPr>
                <w:rFonts w:eastAsia="思源黑体 Medium"/>
                <w:color w:val="FFFFFF"/>
                <w:spacing w:val="6"/>
              </w:rPr>
              <w:t xml:space="preserve">0 </w:t>
            </w:r>
            <w:r>
              <w:rPr>
                <w:rFonts w:eastAsia="思源黑体 Medium" w:hint="eastAsia"/>
                <w:color w:val="FFFFFF"/>
                <w:spacing w:val="6"/>
              </w:rPr>
              <w:t>bp</w:t>
            </w:r>
            <w:r>
              <w:rPr>
                <w:rFonts w:eastAsia="思源黑体 Medium" w:hint="eastAsia"/>
                <w:color w:val="FFFFFF"/>
                <w:spacing w:val="6"/>
              </w:rPr>
              <w:t>）</w:t>
            </w:r>
            <w:r w:rsidRPr="00B7109D">
              <w:rPr>
                <w:rFonts w:eastAsia="思源黑体 Medium"/>
                <w:color w:val="FFFFFF"/>
                <w:spacing w:val="6"/>
                <w:vertAlign w:val="superscript"/>
              </w:rPr>
              <w:t>*</w:t>
            </w:r>
            <w:r>
              <w:rPr>
                <w:rFonts w:eastAsia="思源黑体 Medium" w:hint="eastAsia"/>
                <w:color w:val="FFFFFF"/>
                <w:spacing w:val="6"/>
              </w:rPr>
              <w:t>，用于分析点突变、插入缺失</w:t>
            </w:r>
          </w:p>
        </w:tc>
      </w:tr>
      <w:tr w:rsidR="00A75A1A" w14:paraId="02F7CBE6" w14:textId="77777777" w:rsidTr="00B20769">
        <w:trPr>
          <w:trHeight w:val="420"/>
          <w:jc w:val="center"/>
        </w:trPr>
        <w:tc>
          <w:tcPr>
            <w:tcW w:w="1459" w:type="pct"/>
            <w:tcBorders>
              <w:tl2br w:val="nil"/>
              <w:tr2bl w:val="nil"/>
            </w:tcBorders>
            <w:shd w:val="clear" w:color="auto" w:fill="FFFFFF"/>
            <w:vAlign w:val="center"/>
          </w:tcPr>
          <w:p w14:paraId="34775409"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ATM</w:t>
            </w:r>
          </w:p>
        </w:tc>
        <w:tc>
          <w:tcPr>
            <w:tcW w:w="1753" w:type="pct"/>
            <w:tcBorders>
              <w:tl2br w:val="nil"/>
              <w:tr2bl w:val="nil"/>
            </w:tcBorders>
            <w:shd w:val="clear" w:color="auto" w:fill="FFFFFF"/>
            <w:vAlign w:val="center"/>
          </w:tcPr>
          <w:p w14:paraId="60DFA127"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NM_000051</w:t>
            </w:r>
          </w:p>
        </w:tc>
        <w:tc>
          <w:tcPr>
            <w:tcW w:w="1788" w:type="pct"/>
            <w:tcBorders>
              <w:tl2br w:val="nil"/>
              <w:tr2bl w:val="nil"/>
            </w:tcBorders>
            <w:shd w:val="clear" w:color="auto" w:fill="FFFFFF"/>
            <w:noWrap/>
            <w:vAlign w:val="center"/>
          </w:tcPr>
          <w:p w14:paraId="7E3644BC"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2~63</w:t>
            </w:r>
          </w:p>
        </w:tc>
      </w:tr>
      <w:tr w:rsidR="00A75A1A" w14:paraId="7CB414E3" w14:textId="77777777" w:rsidTr="00B20769">
        <w:trPr>
          <w:trHeight w:val="420"/>
          <w:jc w:val="center"/>
        </w:trPr>
        <w:tc>
          <w:tcPr>
            <w:tcW w:w="1459" w:type="pct"/>
            <w:tcBorders>
              <w:tl2br w:val="nil"/>
              <w:tr2bl w:val="nil"/>
            </w:tcBorders>
            <w:shd w:val="clear" w:color="auto" w:fill="FFFFFF"/>
            <w:vAlign w:val="center"/>
          </w:tcPr>
          <w:p w14:paraId="7755E3BC"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BARD1</w:t>
            </w:r>
          </w:p>
        </w:tc>
        <w:tc>
          <w:tcPr>
            <w:tcW w:w="1753" w:type="pct"/>
            <w:tcBorders>
              <w:tl2br w:val="nil"/>
              <w:tr2bl w:val="nil"/>
            </w:tcBorders>
            <w:shd w:val="clear" w:color="auto" w:fill="FFFFFF"/>
            <w:vAlign w:val="center"/>
          </w:tcPr>
          <w:p w14:paraId="350E9172"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NM_000465</w:t>
            </w:r>
          </w:p>
        </w:tc>
        <w:tc>
          <w:tcPr>
            <w:tcW w:w="1788" w:type="pct"/>
            <w:tcBorders>
              <w:tl2br w:val="nil"/>
              <w:tr2bl w:val="nil"/>
            </w:tcBorders>
            <w:shd w:val="clear" w:color="auto" w:fill="FFFFFF"/>
            <w:noWrap/>
            <w:vAlign w:val="center"/>
          </w:tcPr>
          <w:p w14:paraId="0AEE8D6C"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1~11</w:t>
            </w:r>
          </w:p>
        </w:tc>
      </w:tr>
      <w:tr w:rsidR="00A75A1A" w14:paraId="5B5F0398" w14:textId="77777777" w:rsidTr="00B20769">
        <w:trPr>
          <w:trHeight w:val="420"/>
          <w:jc w:val="center"/>
        </w:trPr>
        <w:tc>
          <w:tcPr>
            <w:tcW w:w="1459" w:type="pct"/>
            <w:tcBorders>
              <w:tl2br w:val="nil"/>
              <w:tr2bl w:val="nil"/>
            </w:tcBorders>
            <w:shd w:val="clear" w:color="auto" w:fill="FFFFFF"/>
            <w:vAlign w:val="center"/>
          </w:tcPr>
          <w:p w14:paraId="2392528F"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BRIP1</w:t>
            </w:r>
          </w:p>
        </w:tc>
        <w:tc>
          <w:tcPr>
            <w:tcW w:w="1753" w:type="pct"/>
            <w:tcBorders>
              <w:tl2br w:val="nil"/>
              <w:tr2bl w:val="nil"/>
            </w:tcBorders>
            <w:shd w:val="clear" w:color="auto" w:fill="FFFFFF"/>
            <w:vAlign w:val="center"/>
          </w:tcPr>
          <w:p w14:paraId="3F7608CC"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NM_032043</w:t>
            </w:r>
          </w:p>
        </w:tc>
        <w:tc>
          <w:tcPr>
            <w:tcW w:w="1788" w:type="pct"/>
            <w:tcBorders>
              <w:tl2br w:val="nil"/>
              <w:tr2bl w:val="nil"/>
            </w:tcBorders>
            <w:shd w:val="clear" w:color="auto" w:fill="FFFFFF"/>
            <w:noWrap/>
            <w:vAlign w:val="center"/>
          </w:tcPr>
          <w:p w14:paraId="2E3C5393"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2~20</w:t>
            </w:r>
          </w:p>
        </w:tc>
      </w:tr>
      <w:tr w:rsidR="00A75A1A" w14:paraId="5106D270" w14:textId="77777777" w:rsidTr="00B20769">
        <w:trPr>
          <w:trHeight w:val="420"/>
          <w:jc w:val="center"/>
        </w:trPr>
        <w:tc>
          <w:tcPr>
            <w:tcW w:w="1459" w:type="pct"/>
            <w:tcBorders>
              <w:tl2br w:val="nil"/>
              <w:tr2bl w:val="nil"/>
            </w:tcBorders>
            <w:shd w:val="clear" w:color="auto" w:fill="FFFFFF"/>
            <w:vAlign w:val="center"/>
          </w:tcPr>
          <w:p w14:paraId="6719CC36"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CDH1</w:t>
            </w:r>
          </w:p>
        </w:tc>
        <w:tc>
          <w:tcPr>
            <w:tcW w:w="1753" w:type="pct"/>
            <w:tcBorders>
              <w:tl2br w:val="nil"/>
              <w:tr2bl w:val="nil"/>
            </w:tcBorders>
            <w:shd w:val="clear" w:color="auto" w:fill="FFFFFF"/>
            <w:vAlign w:val="center"/>
          </w:tcPr>
          <w:p w14:paraId="63BC2655"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NM_004360</w:t>
            </w:r>
          </w:p>
        </w:tc>
        <w:tc>
          <w:tcPr>
            <w:tcW w:w="1788" w:type="pct"/>
            <w:tcBorders>
              <w:tl2br w:val="nil"/>
              <w:tr2bl w:val="nil"/>
            </w:tcBorders>
            <w:shd w:val="clear" w:color="auto" w:fill="FFFFFF"/>
            <w:noWrap/>
            <w:vAlign w:val="center"/>
          </w:tcPr>
          <w:p w14:paraId="4417683D"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1~16</w:t>
            </w:r>
          </w:p>
        </w:tc>
      </w:tr>
      <w:tr w:rsidR="00A75A1A" w14:paraId="0CD19BF4" w14:textId="77777777" w:rsidTr="00B20769">
        <w:trPr>
          <w:trHeight w:val="420"/>
          <w:jc w:val="center"/>
        </w:trPr>
        <w:tc>
          <w:tcPr>
            <w:tcW w:w="1459" w:type="pct"/>
            <w:tcBorders>
              <w:tl2br w:val="nil"/>
              <w:tr2bl w:val="nil"/>
            </w:tcBorders>
            <w:shd w:val="clear" w:color="auto" w:fill="FFFFFF"/>
            <w:vAlign w:val="center"/>
          </w:tcPr>
          <w:p w14:paraId="0DC3EA35"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CDK12</w:t>
            </w:r>
          </w:p>
        </w:tc>
        <w:tc>
          <w:tcPr>
            <w:tcW w:w="1753" w:type="pct"/>
            <w:tcBorders>
              <w:tl2br w:val="nil"/>
              <w:tr2bl w:val="nil"/>
            </w:tcBorders>
            <w:shd w:val="clear" w:color="auto" w:fill="FFFFFF"/>
            <w:vAlign w:val="center"/>
          </w:tcPr>
          <w:p w14:paraId="2FFCACBA"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NM_016507</w:t>
            </w:r>
          </w:p>
        </w:tc>
        <w:tc>
          <w:tcPr>
            <w:tcW w:w="1788" w:type="pct"/>
            <w:tcBorders>
              <w:tl2br w:val="nil"/>
              <w:tr2bl w:val="nil"/>
            </w:tcBorders>
            <w:shd w:val="clear" w:color="auto" w:fill="FFFFFF"/>
            <w:noWrap/>
            <w:vAlign w:val="center"/>
          </w:tcPr>
          <w:p w14:paraId="0B7B1B43"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1~14</w:t>
            </w:r>
          </w:p>
        </w:tc>
      </w:tr>
      <w:tr w:rsidR="00A75A1A" w14:paraId="3C9A4CDD" w14:textId="77777777" w:rsidTr="00B20769">
        <w:trPr>
          <w:trHeight w:val="420"/>
          <w:jc w:val="center"/>
        </w:trPr>
        <w:tc>
          <w:tcPr>
            <w:tcW w:w="1459" w:type="pct"/>
            <w:tcBorders>
              <w:tl2br w:val="nil"/>
              <w:tr2bl w:val="nil"/>
            </w:tcBorders>
            <w:shd w:val="clear" w:color="auto" w:fill="FFFFFF"/>
            <w:vAlign w:val="center"/>
          </w:tcPr>
          <w:p w14:paraId="6058A579"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CHEK1</w:t>
            </w:r>
          </w:p>
        </w:tc>
        <w:tc>
          <w:tcPr>
            <w:tcW w:w="1753" w:type="pct"/>
            <w:tcBorders>
              <w:tl2br w:val="nil"/>
              <w:tr2bl w:val="nil"/>
            </w:tcBorders>
            <w:shd w:val="clear" w:color="auto" w:fill="FFFFFF"/>
            <w:vAlign w:val="center"/>
          </w:tcPr>
          <w:p w14:paraId="43D0F7E3"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NM_001114122</w:t>
            </w:r>
          </w:p>
        </w:tc>
        <w:tc>
          <w:tcPr>
            <w:tcW w:w="1788" w:type="pct"/>
            <w:tcBorders>
              <w:tl2br w:val="nil"/>
              <w:tr2bl w:val="nil"/>
            </w:tcBorders>
            <w:shd w:val="clear" w:color="auto" w:fill="FFFFFF"/>
            <w:noWrap/>
            <w:vAlign w:val="center"/>
          </w:tcPr>
          <w:p w14:paraId="42C28CA4"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2~13</w:t>
            </w:r>
          </w:p>
        </w:tc>
      </w:tr>
      <w:tr w:rsidR="00A75A1A" w14:paraId="499AFF07" w14:textId="77777777" w:rsidTr="00B20769">
        <w:trPr>
          <w:trHeight w:val="420"/>
          <w:jc w:val="center"/>
        </w:trPr>
        <w:tc>
          <w:tcPr>
            <w:tcW w:w="1459" w:type="pct"/>
            <w:tcBorders>
              <w:tl2br w:val="nil"/>
              <w:tr2bl w:val="nil"/>
            </w:tcBorders>
            <w:shd w:val="clear" w:color="auto" w:fill="FFFFFF"/>
            <w:vAlign w:val="center"/>
          </w:tcPr>
          <w:p w14:paraId="06839999"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CHEK2</w:t>
            </w:r>
          </w:p>
        </w:tc>
        <w:tc>
          <w:tcPr>
            <w:tcW w:w="1753" w:type="pct"/>
            <w:tcBorders>
              <w:tl2br w:val="nil"/>
              <w:tr2bl w:val="nil"/>
            </w:tcBorders>
            <w:shd w:val="clear" w:color="auto" w:fill="FFFFFF"/>
            <w:vAlign w:val="center"/>
          </w:tcPr>
          <w:p w14:paraId="01A837DC"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NM_007194</w:t>
            </w:r>
          </w:p>
        </w:tc>
        <w:tc>
          <w:tcPr>
            <w:tcW w:w="1788" w:type="pct"/>
            <w:tcBorders>
              <w:tl2br w:val="nil"/>
              <w:tr2bl w:val="nil"/>
            </w:tcBorders>
            <w:shd w:val="clear" w:color="auto" w:fill="FFFFFF"/>
            <w:noWrap/>
            <w:vAlign w:val="center"/>
          </w:tcPr>
          <w:p w14:paraId="2D73AC05"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2~15</w:t>
            </w:r>
          </w:p>
        </w:tc>
      </w:tr>
      <w:tr w:rsidR="00A75A1A" w14:paraId="180865AD" w14:textId="77777777" w:rsidTr="00B20769">
        <w:trPr>
          <w:trHeight w:val="420"/>
          <w:jc w:val="center"/>
        </w:trPr>
        <w:tc>
          <w:tcPr>
            <w:tcW w:w="1459" w:type="pct"/>
            <w:tcBorders>
              <w:tl2br w:val="nil"/>
              <w:tr2bl w:val="nil"/>
            </w:tcBorders>
            <w:shd w:val="clear" w:color="auto" w:fill="FFFFFF"/>
            <w:vAlign w:val="center"/>
          </w:tcPr>
          <w:p w14:paraId="5A369242"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FANCA</w:t>
            </w:r>
          </w:p>
        </w:tc>
        <w:tc>
          <w:tcPr>
            <w:tcW w:w="1753" w:type="pct"/>
            <w:tcBorders>
              <w:tl2br w:val="nil"/>
              <w:tr2bl w:val="nil"/>
            </w:tcBorders>
            <w:shd w:val="clear" w:color="auto" w:fill="FFFFFF"/>
            <w:vAlign w:val="center"/>
          </w:tcPr>
          <w:p w14:paraId="7A95E6E8"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NM_000135</w:t>
            </w:r>
          </w:p>
        </w:tc>
        <w:tc>
          <w:tcPr>
            <w:tcW w:w="1788" w:type="pct"/>
            <w:tcBorders>
              <w:tl2br w:val="nil"/>
              <w:tr2bl w:val="nil"/>
            </w:tcBorders>
            <w:shd w:val="clear" w:color="auto" w:fill="FFFFFF"/>
            <w:noWrap/>
            <w:vAlign w:val="center"/>
          </w:tcPr>
          <w:p w14:paraId="63C858ED"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1~43</w:t>
            </w:r>
          </w:p>
        </w:tc>
      </w:tr>
      <w:tr w:rsidR="00A75A1A" w14:paraId="3FA6B320" w14:textId="77777777" w:rsidTr="00B20769">
        <w:trPr>
          <w:trHeight w:val="420"/>
          <w:jc w:val="center"/>
        </w:trPr>
        <w:tc>
          <w:tcPr>
            <w:tcW w:w="1459" w:type="pct"/>
            <w:tcBorders>
              <w:tl2br w:val="nil"/>
              <w:tr2bl w:val="nil"/>
            </w:tcBorders>
            <w:shd w:val="clear" w:color="auto" w:fill="FFFFFF"/>
            <w:vAlign w:val="center"/>
          </w:tcPr>
          <w:p w14:paraId="15314EB4"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FANCL</w:t>
            </w:r>
          </w:p>
        </w:tc>
        <w:tc>
          <w:tcPr>
            <w:tcW w:w="1753" w:type="pct"/>
            <w:tcBorders>
              <w:tl2br w:val="nil"/>
              <w:tr2bl w:val="nil"/>
            </w:tcBorders>
            <w:shd w:val="clear" w:color="auto" w:fill="FFFFFF"/>
            <w:vAlign w:val="center"/>
          </w:tcPr>
          <w:p w14:paraId="1FA5135A"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NM_018062</w:t>
            </w:r>
          </w:p>
        </w:tc>
        <w:tc>
          <w:tcPr>
            <w:tcW w:w="1788" w:type="pct"/>
            <w:tcBorders>
              <w:tl2br w:val="nil"/>
              <w:tr2bl w:val="nil"/>
            </w:tcBorders>
            <w:shd w:val="clear" w:color="auto" w:fill="FFFFFF"/>
            <w:noWrap/>
            <w:vAlign w:val="center"/>
          </w:tcPr>
          <w:p w14:paraId="1AE433DF"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1~14</w:t>
            </w:r>
          </w:p>
        </w:tc>
      </w:tr>
      <w:tr w:rsidR="00A75A1A" w14:paraId="0072B1C8" w14:textId="77777777" w:rsidTr="00B20769">
        <w:trPr>
          <w:trHeight w:val="420"/>
          <w:jc w:val="center"/>
        </w:trPr>
        <w:tc>
          <w:tcPr>
            <w:tcW w:w="1459" w:type="pct"/>
            <w:tcBorders>
              <w:tl2br w:val="nil"/>
              <w:tr2bl w:val="nil"/>
            </w:tcBorders>
            <w:shd w:val="clear" w:color="auto" w:fill="FFFFFF"/>
            <w:vAlign w:val="center"/>
          </w:tcPr>
          <w:p w14:paraId="7932A68B"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HDAC2</w:t>
            </w:r>
          </w:p>
        </w:tc>
        <w:tc>
          <w:tcPr>
            <w:tcW w:w="1753" w:type="pct"/>
            <w:tcBorders>
              <w:tl2br w:val="nil"/>
              <w:tr2bl w:val="nil"/>
            </w:tcBorders>
            <w:shd w:val="clear" w:color="auto" w:fill="FFFFFF"/>
            <w:vAlign w:val="center"/>
          </w:tcPr>
          <w:p w14:paraId="272C0D1F"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NM_001527</w:t>
            </w:r>
          </w:p>
        </w:tc>
        <w:tc>
          <w:tcPr>
            <w:tcW w:w="1788" w:type="pct"/>
            <w:tcBorders>
              <w:tl2br w:val="nil"/>
              <w:tr2bl w:val="nil"/>
            </w:tcBorders>
            <w:shd w:val="clear" w:color="auto" w:fill="FFFFFF"/>
            <w:noWrap/>
            <w:vAlign w:val="center"/>
          </w:tcPr>
          <w:p w14:paraId="60002405"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2~14</w:t>
            </w:r>
          </w:p>
        </w:tc>
      </w:tr>
      <w:tr w:rsidR="00A75A1A" w14:paraId="5918BE5C" w14:textId="77777777" w:rsidTr="00B20769">
        <w:trPr>
          <w:trHeight w:val="420"/>
          <w:jc w:val="center"/>
        </w:trPr>
        <w:tc>
          <w:tcPr>
            <w:tcW w:w="1459" w:type="pct"/>
            <w:tcBorders>
              <w:tl2br w:val="nil"/>
              <w:tr2bl w:val="nil"/>
            </w:tcBorders>
            <w:shd w:val="clear" w:color="auto" w:fill="FFFFFF"/>
            <w:vAlign w:val="center"/>
          </w:tcPr>
          <w:p w14:paraId="4B1AF097"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PALB2</w:t>
            </w:r>
          </w:p>
        </w:tc>
        <w:tc>
          <w:tcPr>
            <w:tcW w:w="1753" w:type="pct"/>
            <w:tcBorders>
              <w:tl2br w:val="nil"/>
              <w:tr2bl w:val="nil"/>
            </w:tcBorders>
            <w:shd w:val="clear" w:color="auto" w:fill="FFFFFF"/>
            <w:vAlign w:val="center"/>
          </w:tcPr>
          <w:p w14:paraId="638CADC4"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NM_024675</w:t>
            </w:r>
          </w:p>
        </w:tc>
        <w:tc>
          <w:tcPr>
            <w:tcW w:w="1788" w:type="pct"/>
            <w:tcBorders>
              <w:tl2br w:val="nil"/>
              <w:tr2bl w:val="nil"/>
            </w:tcBorders>
            <w:shd w:val="clear" w:color="auto" w:fill="FFFFFF"/>
            <w:noWrap/>
            <w:vAlign w:val="center"/>
          </w:tcPr>
          <w:p w14:paraId="26F32680"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1~13</w:t>
            </w:r>
          </w:p>
        </w:tc>
      </w:tr>
      <w:tr w:rsidR="00A75A1A" w14:paraId="312B16A6" w14:textId="77777777" w:rsidTr="00B20769">
        <w:trPr>
          <w:trHeight w:val="420"/>
          <w:jc w:val="center"/>
        </w:trPr>
        <w:tc>
          <w:tcPr>
            <w:tcW w:w="1459" w:type="pct"/>
            <w:tcBorders>
              <w:tl2br w:val="nil"/>
              <w:tr2bl w:val="nil"/>
            </w:tcBorders>
            <w:shd w:val="clear" w:color="auto" w:fill="FFFFFF"/>
            <w:vAlign w:val="center"/>
          </w:tcPr>
          <w:p w14:paraId="254BC2AA"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PPP2R2A</w:t>
            </w:r>
          </w:p>
        </w:tc>
        <w:tc>
          <w:tcPr>
            <w:tcW w:w="1753" w:type="pct"/>
            <w:tcBorders>
              <w:tl2br w:val="nil"/>
              <w:tr2bl w:val="nil"/>
            </w:tcBorders>
            <w:shd w:val="clear" w:color="auto" w:fill="FFFFFF"/>
            <w:vAlign w:val="center"/>
          </w:tcPr>
          <w:p w14:paraId="6677B52B"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NM_002717</w:t>
            </w:r>
          </w:p>
        </w:tc>
        <w:tc>
          <w:tcPr>
            <w:tcW w:w="1788" w:type="pct"/>
            <w:tcBorders>
              <w:tl2br w:val="nil"/>
              <w:tr2bl w:val="nil"/>
            </w:tcBorders>
            <w:shd w:val="clear" w:color="auto" w:fill="FFFFFF"/>
            <w:noWrap/>
            <w:vAlign w:val="center"/>
          </w:tcPr>
          <w:p w14:paraId="196E226B"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1~10</w:t>
            </w:r>
          </w:p>
        </w:tc>
      </w:tr>
      <w:tr w:rsidR="00A75A1A" w14:paraId="04A2B9D7" w14:textId="77777777" w:rsidTr="00B20769">
        <w:trPr>
          <w:trHeight w:val="420"/>
          <w:jc w:val="center"/>
        </w:trPr>
        <w:tc>
          <w:tcPr>
            <w:tcW w:w="1459" w:type="pct"/>
            <w:tcBorders>
              <w:tl2br w:val="nil"/>
              <w:tr2bl w:val="nil"/>
            </w:tcBorders>
            <w:shd w:val="clear" w:color="auto" w:fill="FFFFFF"/>
            <w:vAlign w:val="center"/>
          </w:tcPr>
          <w:p w14:paraId="5D10A57C"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PTEN</w:t>
            </w:r>
          </w:p>
        </w:tc>
        <w:tc>
          <w:tcPr>
            <w:tcW w:w="1753" w:type="pct"/>
            <w:tcBorders>
              <w:tl2br w:val="nil"/>
              <w:tr2bl w:val="nil"/>
            </w:tcBorders>
            <w:shd w:val="clear" w:color="auto" w:fill="FFFFFF"/>
            <w:vAlign w:val="center"/>
          </w:tcPr>
          <w:p w14:paraId="62A97550"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NM_000314</w:t>
            </w:r>
          </w:p>
        </w:tc>
        <w:tc>
          <w:tcPr>
            <w:tcW w:w="1788" w:type="pct"/>
            <w:tcBorders>
              <w:tl2br w:val="nil"/>
              <w:tr2bl w:val="nil"/>
            </w:tcBorders>
            <w:shd w:val="clear" w:color="auto" w:fill="FFFFFF"/>
            <w:noWrap/>
            <w:vAlign w:val="center"/>
          </w:tcPr>
          <w:p w14:paraId="1A067427"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1~9</w:t>
            </w:r>
          </w:p>
        </w:tc>
      </w:tr>
      <w:tr w:rsidR="00A75A1A" w14:paraId="22666189" w14:textId="77777777" w:rsidTr="00B20769">
        <w:trPr>
          <w:trHeight w:val="420"/>
          <w:jc w:val="center"/>
        </w:trPr>
        <w:tc>
          <w:tcPr>
            <w:tcW w:w="1459" w:type="pct"/>
            <w:tcBorders>
              <w:tl2br w:val="nil"/>
              <w:tr2bl w:val="nil"/>
            </w:tcBorders>
            <w:shd w:val="clear" w:color="auto" w:fill="FFFFFF"/>
            <w:vAlign w:val="center"/>
          </w:tcPr>
          <w:p w14:paraId="71C00D06"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RAD51B</w:t>
            </w:r>
          </w:p>
        </w:tc>
        <w:tc>
          <w:tcPr>
            <w:tcW w:w="1753" w:type="pct"/>
            <w:tcBorders>
              <w:tl2br w:val="nil"/>
              <w:tr2bl w:val="nil"/>
            </w:tcBorders>
            <w:shd w:val="clear" w:color="auto" w:fill="FFFFFF"/>
            <w:vAlign w:val="center"/>
          </w:tcPr>
          <w:p w14:paraId="6FC0878D"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NM_133509</w:t>
            </w:r>
          </w:p>
        </w:tc>
        <w:tc>
          <w:tcPr>
            <w:tcW w:w="1788" w:type="pct"/>
            <w:tcBorders>
              <w:tl2br w:val="nil"/>
              <w:tr2bl w:val="nil"/>
            </w:tcBorders>
            <w:shd w:val="clear" w:color="auto" w:fill="FFFFFF"/>
            <w:noWrap/>
            <w:vAlign w:val="center"/>
          </w:tcPr>
          <w:p w14:paraId="481D2D79"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2~11</w:t>
            </w:r>
          </w:p>
        </w:tc>
      </w:tr>
      <w:tr w:rsidR="00A75A1A" w14:paraId="684CA1F9" w14:textId="77777777" w:rsidTr="00B20769">
        <w:trPr>
          <w:trHeight w:val="420"/>
          <w:jc w:val="center"/>
        </w:trPr>
        <w:tc>
          <w:tcPr>
            <w:tcW w:w="1459" w:type="pct"/>
            <w:tcBorders>
              <w:tl2br w:val="nil"/>
              <w:tr2bl w:val="nil"/>
            </w:tcBorders>
            <w:shd w:val="clear" w:color="auto" w:fill="FFFFFF"/>
            <w:vAlign w:val="center"/>
          </w:tcPr>
          <w:p w14:paraId="4CB891CC"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RAD51C</w:t>
            </w:r>
          </w:p>
        </w:tc>
        <w:tc>
          <w:tcPr>
            <w:tcW w:w="1753" w:type="pct"/>
            <w:tcBorders>
              <w:tl2br w:val="nil"/>
              <w:tr2bl w:val="nil"/>
            </w:tcBorders>
            <w:shd w:val="clear" w:color="auto" w:fill="FFFFFF"/>
            <w:vAlign w:val="center"/>
          </w:tcPr>
          <w:p w14:paraId="5FBE0E75"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NM_058216</w:t>
            </w:r>
          </w:p>
        </w:tc>
        <w:tc>
          <w:tcPr>
            <w:tcW w:w="1788" w:type="pct"/>
            <w:tcBorders>
              <w:tl2br w:val="nil"/>
              <w:tr2bl w:val="nil"/>
            </w:tcBorders>
            <w:shd w:val="clear" w:color="auto" w:fill="FFFFFF"/>
            <w:noWrap/>
            <w:vAlign w:val="center"/>
          </w:tcPr>
          <w:p w14:paraId="193D860F"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1~9</w:t>
            </w:r>
          </w:p>
        </w:tc>
      </w:tr>
      <w:tr w:rsidR="00A75A1A" w14:paraId="448ED25A" w14:textId="77777777" w:rsidTr="00B20769">
        <w:trPr>
          <w:trHeight w:val="420"/>
          <w:jc w:val="center"/>
        </w:trPr>
        <w:tc>
          <w:tcPr>
            <w:tcW w:w="1459" w:type="pct"/>
            <w:tcBorders>
              <w:tl2br w:val="nil"/>
              <w:tr2bl w:val="nil"/>
            </w:tcBorders>
            <w:shd w:val="clear" w:color="auto" w:fill="FFFFFF"/>
            <w:vAlign w:val="center"/>
          </w:tcPr>
          <w:p w14:paraId="5EEEB3F5"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RAD51D</w:t>
            </w:r>
          </w:p>
        </w:tc>
        <w:tc>
          <w:tcPr>
            <w:tcW w:w="1753" w:type="pct"/>
            <w:tcBorders>
              <w:tl2br w:val="nil"/>
              <w:tr2bl w:val="nil"/>
            </w:tcBorders>
            <w:shd w:val="clear" w:color="auto" w:fill="FFFFFF"/>
            <w:vAlign w:val="center"/>
          </w:tcPr>
          <w:p w14:paraId="067AAA6E"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NM_002878</w:t>
            </w:r>
          </w:p>
        </w:tc>
        <w:tc>
          <w:tcPr>
            <w:tcW w:w="1788" w:type="pct"/>
            <w:tcBorders>
              <w:tl2br w:val="nil"/>
              <w:tr2bl w:val="nil"/>
            </w:tcBorders>
            <w:shd w:val="clear" w:color="auto" w:fill="FFFFFF"/>
            <w:noWrap/>
            <w:vAlign w:val="center"/>
          </w:tcPr>
          <w:p w14:paraId="2AE8EB12"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1~10</w:t>
            </w:r>
          </w:p>
        </w:tc>
      </w:tr>
      <w:tr w:rsidR="00A75A1A" w14:paraId="287D82A5" w14:textId="77777777" w:rsidTr="00B20769">
        <w:trPr>
          <w:trHeight w:val="420"/>
          <w:jc w:val="center"/>
        </w:trPr>
        <w:tc>
          <w:tcPr>
            <w:tcW w:w="1459" w:type="pct"/>
            <w:tcBorders>
              <w:tl2br w:val="nil"/>
              <w:tr2bl w:val="nil"/>
            </w:tcBorders>
            <w:shd w:val="clear" w:color="auto" w:fill="FFFFFF"/>
            <w:vAlign w:val="center"/>
          </w:tcPr>
          <w:p w14:paraId="3628A51B"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RAD54L</w:t>
            </w:r>
          </w:p>
        </w:tc>
        <w:tc>
          <w:tcPr>
            <w:tcW w:w="1753" w:type="pct"/>
            <w:tcBorders>
              <w:tl2br w:val="nil"/>
              <w:tr2bl w:val="nil"/>
            </w:tcBorders>
            <w:shd w:val="clear" w:color="auto" w:fill="FFFFFF"/>
            <w:vAlign w:val="center"/>
          </w:tcPr>
          <w:p w14:paraId="5052D18D"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NM_001142548</w:t>
            </w:r>
          </w:p>
        </w:tc>
        <w:tc>
          <w:tcPr>
            <w:tcW w:w="1788" w:type="pct"/>
            <w:tcBorders>
              <w:tl2br w:val="nil"/>
              <w:tr2bl w:val="nil"/>
            </w:tcBorders>
            <w:shd w:val="clear" w:color="auto" w:fill="FFFFFF"/>
            <w:noWrap/>
            <w:vAlign w:val="center"/>
          </w:tcPr>
          <w:p w14:paraId="143DF8C6"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2~19</w:t>
            </w:r>
          </w:p>
        </w:tc>
      </w:tr>
      <w:tr w:rsidR="00A75A1A" w14:paraId="6D0EB3E6" w14:textId="77777777" w:rsidTr="00B20769">
        <w:trPr>
          <w:trHeight w:val="420"/>
          <w:jc w:val="center"/>
        </w:trPr>
        <w:tc>
          <w:tcPr>
            <w:tcW w:w="1459" w:type="pct"/>
            <w:tcBorders>
              <w:tl2br w:val="nil"/>
              <w:tr2bl w:val="nil"/>
            </w:tcBorders>
            <w:shd w:val="clear" w:color="auto" w:fill="FFFFFF"/>
            <w:vAlign w:val="center"/>
          </w:tcPr>
          <w:p w14:paraId="7209CF0D"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TP53</w:t>
            </w:r>
          </w:p>
        </w:tc>
        <w:tc>
          <w:tcPr>
            <w:tcW w:w="1753" w:type="pct"/>
            <w:tcBorders>
              <w:tl2br w:val="nil"/>
              <w:tr2bl w:val="nil"/>
            </w:tcBorders>
            <w:shd w:val="clear" w:color="auto" w:fill="FFFFFF"/>
            <w:vAlign w:val="center"/>
          </w:tcPr>
          <w:p w14:paraId="7D592120"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NM_000546</w:t>
            </w:r>
          </w:p>
        </w:tc>
        <w:tc>
          <w:tcPr>
            <w:tcW w:w="1788" w:type="pct"/>
            <w:tcBorders>
              <w:tl2br w:val="nil"/>
              <w:tr2bl w:val="nil"/>
            </w:tcBorders>
            <w:shd w:val="clear" w:color="auto" w:fill="FFFFFF"/>
            <w:noWrap/>
            <w:vAlign w:val="center"/>
          </w:tcPr>
          <w:p w14:paraId="5F58CF1F"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2~11</w:t>
            </w:r>
          </w:p>
        </w:tc>
      </w:tr>
    </w:tbl>
    <w:p w14:paraId="45364AB7" w14:textId="59AD42A0" w:rsidR="00A75A1A" w:rsidRPr="00816703" w:rsidRDefault="00A75A1A" w:rsidP="00816703">
      <w:pPr>
        <w:widowControl w:val="0"/>
        <w:spacing w:after="0" w:line="320" w:lineRule="exact"/>
        <w:rPr>
          <w:b/>
          <w:smallCaps/>
          <w:color w:val="1654B0"/>
          <w:sz w:val="28"/>
          <w:szCs w:val="26"/>
        </w:rPr>
      </w:pPr>
      <w:r>
        <w:rPr>
          <w:rFonts w:ascii="思源黑体 CN Normal" w:eastAsia="思源黑体 CN Normal" w:hAnsi="思源黑体 CN Normal" w:cs="思源黑体 CN Normal" w:hint="eastAsia"/>
          <w:color w:val="000000"/>
          <w:kern w:val="2"/>
          <w:sz w:val="17"/>
          <w:szCs w:val="17"/>
          <w:lang w:bidi="ar"/>
        </w:rPr>
        <w:t>* 以下</w:t>
      </w:r>
      <w:bookmarkStart w:id="4" w:name="OLE_LINK1"/>
      <w:r>
        <w:rPr>
          <w:rFonts w:ascii="思源黑体 CN Normal" w:eastAsia="思源黑体 CN Normal" w:hAnsi="思源黑体 CN Normal" w:cs="思源黑体 CN Normal" w:hint="eastAsia"/>
          <w:color w:val="000000"/>
          <w:kern w:val="2"/>
          <w:sz w:val="17"/>
          <w:szCs w:val="17"/>
          <w:lang w:bidi="ar"/>
        </w:rPr>
        <w:t>基因外显子的部分区段由于覆盖</w:t>
      </w:r>
      <w:proofErr w:type="gramStart"/>
      <w:r>
        <w:rPr>
          <w:rFonts w:ascii="思源黑体 CN Normal" w:eastAsia="思源黑体 CN Normal" w:hAnsi="思源黑体 CN Normal" w:cs="思源黑体 CN Normal" w:hint="eastAsia"/>
          <w:color w:val="000000"/>
          <w:kern w:val="2"/>
          <w:sz w:val="17"/>
          <w:szCs w:val="17"/>
          <w:lang w:bidi="ar"/>
        </w:rPr>
        <w:t>度原因</w:t>
      </w:r>
      <w:proofErr w:type="gramEnd"/>
      <w:r>
        <w:rPr>
          <w:rFonts w:ascii="思源黑体 CN Normal" w:eastAsia="思源黑体 CN Normal" w:hAnsi="思源黑体 CN Normal" w:cs="思源黑体 CN Normal" w:hint="eastAsia"/>
          <w:color w:val="000000"/>
          <w:kern w:val="2"/>
          <w:sz w:val="17"/>
          <w:szCs w:val="17"/>
          <w:lang w:bidi="ar"/>
        </w:rPr>
        <w:t>不包含在检测范围</w:t>
      </w:r>
      <w:bookmarkEnd w:id="4"/>
      <w:r>
        <w:rPr>
          <w:rFonts w:ascii="思源黑体 CN Normal" w:eastAsia="思源黑体 CN Normal" w:hAnsi="思源黑体 CN Normal" w:cs="思源黑体 CN Normal" w:hint="eastAsia"/>
          <w:color w:val="000000"/>
          <w:kern w:val="2"/>
          <w:sz w:val="17"/>
          <w:szCs w:val="17"/>
          <w:lang w:bidi="ar"/>
        </w:rPr>
        <w:t>中：CDK12: NM_016507:exon2、exon14；CHEK2: NM_007194:exon3、exon4；FANCL: NM_018062:exon14；HDAC2: NM_001527:exon1；RAD51C: NM_058216:exon1；RAD51D: NM_002878:exon3、exon4、exon5；TP53: NM_000546:exon2、exon3、exon4、exon11。</w:t>
      </w:r>
      <w:r>
        <w:rPr>
          <w:rFonts w:ascii="思源黑体 Medium" w:eastAsia="思源黑体 Medium" w:hAnsi="思源黑体 Medium" w:cs="思源黑体 Medium"/>
          <w:caps/>
          <w:color w:val="1E7648"/>
          <w:spacing w:val="17"/>
          <w:szCs w:val="28"/>
        </w:rPr>
        <w:br w:type="page"/>
      </w:r>
    </w:p>
    <w:p w14:paraId="4EDD3090" w14:textId="38B6237B" w:rsidR="00A75A1A" w:rsidRDefault="00D70C83" w:rsidP="00A75A1A">
      <w:pPr>
        <w:pStyle w:val="af9"/>
        <w:outlineLvl w:val="0"/>
        <w:rPr>
          <w:rFonts w:ascii="思源黑体 Medium" w:eastAsia="思源黑体 Medium" w:hAnsi="思源黑体 Medium" w:cs="思源黑体 Medium"/>
          <w:caps/>
          <w:color w:val="1E7648"/>
          <w:spacing w:val="17"/>
          <w:szCs w:val="28"/>
        </w:rPr>
      </w:pPr>
      <w:r>
        <w:rPr>
          <w:rFonts w:ascii="思源黑体 Medium" w:eastAsia="思源黑体 Medium" w:hAnsi="思源黑体 Medium" w:cs="思源黑体 Medium"/>
          <w:caps/>
          <w:color w:val="1E7648"/>
          <w:spacing w:val="17"/>
          <w:szCs w:val="28"/>
        </w:rPr>
        <w:lastRenderedPageBreak/>
        <w:t>6.</w:t>
      </w:r>
      <w:r w:rsidR="00D831E8">
        <w:rPr>
          <w:rFonts w:ascii="思源黑体 Medium" w:eastAsia="思源黑体 Medium" w:hAnsi="思源黑体 Medium" w:cs="思源黑体 Medium" w:hint="eastAsia"/>
          <w:caps/>
          <w:color w:val="1E7648"/>
          <w:spacing w:val="17"/>
          <w:szCs w:val="28"/>
        </w:rPr>
        <w:t xml:space="preserve"> </w:t>
      </w:r>
      <w:r w:rsidR="00A75A1A">
        <w:rPr>
          <w:rFonts w:ascii="思源黑体 Medium" w:eastAsia="思源黑体 Medium" w:hAnsi="思源黑体 Medium" w:cs="思源黑体 Medium" w:hint="eastAsia"/>
          <w:caps/>
          <w:color w:val="1E7648"/>
          <w:spacing w:val="17"/>
          <w:szCs w:val="28"/>
        </w:rPr>
        <w:t>项目背景介绍</w:t>
      </w:r>
    </w:p>
    <w:p w14:paraId="169CD53D" w14:textId="00B7B114" w:rsidR="00A75A1A" w:rsidRDefault="00D70C83" w:rsidP="00A75A1A">
      <w:pPr>
        <w:pStyle w:val="af9"/>
        <w:rPr>
          <w:rFonts w:ascii="Times New Roman" w:eastAsia="思源黑体 Medium" w:hAnsi="Times New Roman"/>
          <w:caps/>
          <w:smallCaps w:val="0"/>
          <w:color w:val="1E7648"/>
          <w:spacing w:val="17"/>
          <w:sz w:val="24"/>
          <w:szCs w:val="24"/>
        </w:rPr>
      </w:pPr>
      <w:r>
        <w:rPr>
          <w:rFonts w:ascii="Times New Roman" w:eastAsia="思源黑体 Medium" w:hAnsi="Times New Roman"/>
          <w:caps/>
          <w:smallCaps w:val="0"/>
          <w:color w:val="1E7648"/>
          <w:spacing w:val="17"/>
          <w:sz w:val="24"/>
          <w:szCs w:val="24"/>
        </w:rPr>
        <w:t>6</w:t>
      </w:r>
      <w:r w:rsidR="00A75A1A">
        <w:rPr>
          <w:rFonts w:ascii="Times New Roman" w:eastAsia="思源黑体 Medium" w:hAnsi="Times New Roman"/>
          <w:caps/>
          <w:smallCaps w:val="0"/>
          <w:color w:val="1E7648"/>
          <w:spacing w:val="17"/>
          <w:sz w:val="24"/>
          <w:szCs w:val="24"/>
        </w:rPr>
        <w:t xml:space="preserve">.1. </w:t>
      </w:r>
      <w:r w:rsidR="00A75A1A">
        <w:rPr>
          <w:rFonts w:ascii="Times New Roman" w:eastAsia="思源黑体 Medium" w:hAnsi="Times New Roman" w:hint="eastAsia"/>
          <w:caps/>
          <w:smallCaps w:val="0"/>
          <w:color w:val="1E7648"/>
          <w:spacing w:val="17"/>
          <w:sz w:val="24"/>
          <w:szCs w:val="24"/>
        </w:rPr>
        <w:t>同源重组缺陷</w:t>
      </w:r>
    </w:p>
    <w:p w14:paraId="19AD3F3B"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bookmarkStart w:id="5" w:name="_Hlk110880047"/>
      <w:r>
        <w:rPr>
          <w:rFonts w:ascii="Times New Roman" w:eastAsia="思源黑体 Medium" w:hAnsi="Times New Roman" w:cs="Times New Roman" w:hint="eastAsia"/>
          <w:spacing w:val="6"/>
        </w:rPr>
        <w:t>同源重组修复（</w:t>
      </w:r>
      <w:r>
        <w:rPr>
          <w:rFonts w:ascii="Times New Roman" w:eastAsia="思源黑体 Medium" w:hAnsi="Times New Roman" w:cs="Times New Roman" w:hint="eastAsia"/>
          <w:spacing w:val="6"/>
        </w:rPr>
        <w:t>Homologous Recombination Repair</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）是</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双链断裂（</w:t>
      </w:r>
      <w:r>
        <w:rPr>
          <w:rFonts w:ascii="Times New Roman" w:eastAsia="思源黑体 Medium" w:hAnsi="Times New Roman" w:cs="Times New Roman" w:hint="eastAsia"/>
          <w:spacing w:val="6"/>
        </w:rPr>
        <w:t>Double Strand Break</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DSB</w:t>
      </w:r>
      <w:r>
        <w:rPr>
          <w:rFonts w:ascii="Times New Roman" w:eastAsia="思源黑体 Medium" w:hAnsi="Times New Roman" w:cs="Times New Roman" w:hint="eastAsia"/>
          <w:spacing w:val="6"/>
        </w:rPr>
        <w:t>）的首选修复方式。指在有丝分裂或减数分裂的</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复制期发生</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双链断裂（</w:t>
      </w:r>
      <w:r>
        <w:rPr>
          <w:rFonts w:ascii="Times New Roman" w:eastAsia="思源黑体 Medium" w:hAnsi="Times New Roman" w:cs="Times New Roman" w:hint="eastAsia"/>
          <w:spacing w:val="6"/>
        </w:rPr>
        <w:t>DNA Double-Strand Breaks</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DSB</w:t>
      </w:r>
      <w:r>
        <w:rPr>
          <w:rFonts w:ascii="Times New Roman" w:eastAsia="思源黑体 Medium" w:hAnsi="Times New Roman" w:cs="Times New Roman" w:hint="eastAsia"/>
          <w:spacing w:val="6"/>
        </w:rPr>
        <w:t>）时，断裂的</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以其未发生断裂的姐妹染色单体或与其具有同源序列的染色体作为模板，激活一系列蛋白分子进行的一种无错误修复方式，只发生在细胞周期的</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复制期和</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合成后期。同源重组修复具有修复</w:t>
      </w:r>
      <w:r>
        <w:rPr>
          <w:rFonts w:ascii="Times New Roman" w:eastAsia="思源黑体 Medium" w:hAnsi="Times New Roman" w:cs="Times New Roman" w:hint="eastAsia"/>
          <w:spacing w:val="6"/>
        </w:rPr>
        <w:t>DSBs</w:t>
      </w:r>
      <w:r>
        <w:rPr>
          <w:rFonts w:ascii="Times New Roman" w:eastAsia="思源黑体 Medium" w:hAnsi="Times New Roman" w:cs="Times New Roman" w:hint="eastAsia"/>
          <w:spacing w:val="6"/>
        </w:rPr>
        <w:t>、挽救复制叉及实现减数分裂染色体交叉互换等功能。同源重组修复过程可大致分为</w:t>
      </w:r>
      <w:r>
        <w:rPr>
          <w:rFonts w:ascii="Times New Roman" w:eastAsia="思源黑体 Medium" w:hAnsi="Times New Roman" w:cs="Times New Roman" w:hint="eastAsia"/>
          <w:spacing w:val="6"/>
        </w:rPr>
        <w:t>3</w:t>
      </w:r>
      <w:r>
        <w:rPr>
          <w:rFonts w:ascii="Times New Roman" w:eastAsia="思源黑体 Medium" w:hAnsi="Times New Roman" w:cs="Times New Roman" w:hint="eastAsia"/>
          <w:spacing w:val="6"/>
        </w:rPr>
        <w:t>个步骤：</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损伤位点剪切、</w:t>
      </w:r>
      <w:r>
        <w:rPr>
          <w:rFonts w:ascii="Times New Roman" w:eastAsia="思源黑体 Medium" w:hAnsi="Times New Roman" w:cs="Times New Roman" w:hint="eastAsia"/>
          <w:spacing w:val="6"/>
        </w:rPr>
        <w:t>3</w:t>
      </w:r>
      <w:proofErr w:type="gramStart"/>
      <w:r>
        <w:rPr>
          <w:rFonts w:ascii="Times New Roman" w:eastAsia="思源黑体 Medium" w:hAnsi="Times New Roman" w:cs="Times New Roman" w:hint="eastAsia"/>
          <w:spacing w:val="6"/>
        </w:rPr>
        <w:t>’</w:t>
      </w:r>
      <w:proofErr w:type="gramEnd"/>
      <w:r>
        <w:rPr>
          <w:rFonts w:ascii="Times New Roman" w:eastAsia="思源黑体 Medium" w:hAnsi="Times New Roman" w:cs="Times New Roman" w:hint="eastAsia"/>
          <w:spacing w:val="6"/>
        </w:rPr>
        <w:t>末端单链入侵、</w:t>
      </w:r>
      <w:r>
        <w:rPr>
          <w:rFonts w:ascii="Times New Roman" w:eastAsia="思源黑体 Medium" w:hAnsi="Times New Roman" w:cs="Times New Roman" w:hint="eastAsia"/>
          <w:spacing w:val="6"/>
        </w:rPr>
        <w:t>Holliday</w:t>
      </w:r>
      <w:r>
        <w:rPr>
          <w:rFonts w:ascii="Times New Roman" w:eastAsia="思源黑体 Medium" w:hAnsi="Times New Roman" w:cs="Times New Roman" w:hint="eastAsia"/>
          <w:spacing w:val="6"/>
        </w:rPr>
        <w:t>连接体的形成和解离</w:t>
      </w:r>
      <w:bookmarkEnd w:id="5"/>
      <w:r>
        <w:rPr>
          <w:rFonts w:ascii="Times New Roman" w:eastAsia="思源黑体 Medium" w:hAnsi="Times New Roman" w:cs="Times New Roman" w:hint="eastAsia"/>
          <w:spacing w:val="6"/>
        </w:rPr>
        <w:t>。</w:t>
      </w:r>
    </w:p>
    <w:p w14:paraId="265F8B82"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p>
    <w:p w14:paraId="3A77C23C" w14:textId="77777777" w:rsidR="00A75A1A" w:rsidRDefault="00A75A1A" w:rsidP="00A75A1A">
      <w:pPr>
        <w:overflowPunct w:val="0"/>
        <w:autoSpaceDE w:val="0"/>
        <w:autoSpaceDN w:val="0"/>
        <w:adjustRightInd w:val="0"/>
        <w:spacing w:after="0"/>
        <w:jc w:val="center"/>
        <w:textAlignment w:val="baseline"/>
        <w:rPr>
          <w:rFonts w:ascii="Times New Roman" w:eastAsia="思源黑体 Medium" w:hAnsi="Times New Roman" w:cs="Times New Roman"/>
          <w:spacing w:val="6"/>
        </w:rPr>
      </w:pPr>
      <w:bookmarkStart w:id="6" w:name="_Hlk110880056"/>
      <w:r>
        <w:rPr>
          <w:rFonts w:ascii="Times New Roman" w:eastAsia="思源黑体 Medium" w:hAnsi="Times New Roman" w:cs="Times New Roman" w:hint="eastAsia"/>
          <w:noProof/>
          <w:spacing w:val="6"/>
        </w:rPr>
        <w:drawing>
          <wp:inline distT="0" distB="0" distL="114300" distR="114300" wp14:anchorId="4BD455FC" wp14:editId="2BF3879B">
            <wp:extent cx="4680000" cy="3441829"/>
            <wp:effectExtent l="0" t="0" r="6350" b="6350"/>
            <wp:docPr id="13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8"/>
                    <pic:cNvPicPr>
                      <a:picLocks noChangeAspect="1"/>
                    </pic:cNvPicPr>
                  </pic:nvPicPr>
                  <pic:blipFill>
                    <a:blip r:embed="rId19"/>
                    <a:stretch>
                      <a:fillRect/>
                    </a:stretch>
                  </pic:blipFill>
                  <pic:spPr>
                    <a:xfrm>
                      <a:off x="0" y="0"/>
                      <a:ext cx="4680000" cy="3441829"/>
                    </a:xfrm>
                    <a:prstGeom prst="rect">
                      <a:avLst/>
                    </a:prstGeom>
                    <a:noFill/>
                    <a:ln>
                      <a:noFill/>
                    </a:ln>
                  </pic:spPr>
                </pic:pic>
              </a:graphicData>
            </a:graphic>
          </wp:inline>
        </w:drawing>
      </w:r>
    </w:p>
    <w:p w14:paraId="1F6340A1" w14:textId="77777777" w:rsidR="00A75A1A" w:rsidRDefault="00A75A1A" w:rsidP="00A75A1A">
      <w:pPr>
        <w:overflowPunct w:val="0"/>
        <w:autoSpaceDE w:val="0"/>
        <w:autoSpaceDN w:val="0"/>
        <w:adjustRightInd w:val="0"/>
        <w:spacing w:after="0"/>
        <w:jc w:val="center"/>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同源重组修复示意图（</w:t>
      </w:r>
      <w:r>
        <w:rPr>
          <w:rFonts w:ascii="Times New Roman" w:eastAsia="思源黑体 Medium" w:hAnsi="Times New Roman" w:cs="Times New Roman" w:hint="eastAsia"/>
          <w:spacing w:val="6"/>
        </w:rPr>
        <w:t>PMID: 25451105</w:t>
      </w:r>
      <w:r>
        <w:rPr>
          <w:rFonts w:ascii="Times New Roman" w:eastAsia="思源黑体 Medium" w:hAnsi="Times New Roman" w:cs="Times New Roman" w:hint="eastAsia"/>
          <w:spacing w:val="6"/>
        </w:rPr>
        <w:t>）</w:t>
      </w:r>
    </w:p>
    <w:bookmarkEnd w:id="6"/>
    <w:p w14:paraId="3DB3293E" w14:textId="77777777" w:rsidR="00A75A1A" w:rsidRPr="0000205A" w:rsidRDefault="00A75A1A" w:rsidP="00A75A1A">
      <w:pPr>
        <w:overflowPunct w:val="0"/>
        <w:autoSpaceDE w:val="0"/>
        <w:autoSpaceDN w:val="0"/>
        <w:adjustRightInd w:val="0"/>
        <w:spacing w:after="0"/>
        <w:textAlignment w:val="baseline"/>
        <w:rPr>
          <w:rFonts w:ascii="Times New Roman" w:eastAsia="思源黑体 Medium" w:hAnsi="Times New Roman" w:cs="Times New Roman"/>
          <w:spacing w:val="6"/>
        </w:rPr>
      </w:pPr>
    </w:p>
    <w:p w14:paraId="1D4217AD"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同源重组缺陷（</w:t>
      </w:r>
      <w:r>
        <w:rPr>
          <w:rFonts w:ascii="Times New Roman" w:eastAsia="思源黑体 Medium" w:hAnsi="Times New Roman" w:cs="Times New Roman" w:hint="eastAsia"/>
          <w:spacing w:val="6"/>
        </w:rPr>
        <w:t>Homologous Recombination Deficiency</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）通常指细胞水平上的</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功能障碍状态，可由</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相关基因胚系突变或体细胞突变以及表观遗传失活等诸多因素导致。当</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存在时，</w:t>
      </w:r>
      <w:r>
        <w:rPr>
          <w:rFonts w:ascii="Times New Roman" w:eastAsia="思源黑体 Medium" w:hAnsi="Times New Roman" w:cs="Times New Roman" w:hint="eastAsia"/>
          <w:spacing w:val="6"/>
        </w:rPr>
        <w:t>DSB</w:t>
      </w:r>
      <w:r>
        <w:rPr>
          <w:rFonts w:ascii="Times New Roman" w:eastAsia="思源黑体 Medium" w:hAnsi="Times New Roman" w:cs="Times New Roman" w:hint="eastAsia"/>
          <w:spacing w:val="6"/>
        </w:rPr>
        <w:t>会过度依赖非同源末端连接（</w:t>
      </w:r>
      <w:r>
        <w:rPr>
          <w:rFonts w:ascii="Times New Roman" w:eastAsia="思源黑体 Medium" w:hAnsi="Times New Roman" w:cs="Times New Roman" w:hint="eastAsia"/>
          <w:spacing w:val="6"/>
        </w:rPr>
        <w:t>Non-Homologous End Joining</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NEHJ</w:t>
      </w:r>
      <w:r>
        <w:rPr>
          <w:rFonts w:ascii="Times New Roman" w:eastAsia="思源黑体 Medium" w:hAnsi="Times New Roman" w:cs="Times New Roman" w:hint="eastAsia"/>
          <w:spacing w:val="6"/>
        </w:rPr>
        <w:t>）、微同源末端连接（</w:t>
      </w:r>
      <w:r>
        <w:rPr>
          <w:rFonts w:ascii="Times New Roman" w:eastAsia="思源黑体 Medium" w:hAnsi="Times New Roman" w:cs="Times New Roman" w:hint="eastAsia"/>
          <w:spacing w:val="6"/>
        </w:rPr>
        <w:t>Microhomology Mediated End Joining</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NMEJ</w:t>
      </w:r>
      <w:r>
        <w:rPr>
          <w:rFonts w:ascii="Times New Roman" w:eastAsia="思源黑体 Medium" w:hAnsi="Times New Roman" w:cs="Times New Roman" w:hint="eastAsia"/>
          <w:spacing w:val="6"/>
        </w:rPr>
        <w:t>）和单链退火途径（</w:t>
      </w:r>
      <w:r>
        <w:rPr>
          <w:rFonts w:ascii="Times New Roman" w:eastAsia="思源黑体 Medium" w:hAnsi="Times New Roman" w:cs="Times New Roman" w:hint="eastAsia"/>
          <w:spacing w:val="6"/>
        </w:rPr>
        <w:t>Single-Strand Annealing</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SSA</w:t>
      </w:r>
      <w:r>
        <w:rPr>
          <w:rFonts w:ascii="Times New Roman" w:eastAsia="思源黑体 Medium" w:hAnsi="Times New Roman" w:cs="Times New Roman" w:hint="eastAsia"/>
          <w:spacing w:val="6"/>
        </w:rPr>
        <w:t>）等低保真、高易错的替代性</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损伤修复途径，从而极可能造成核酸序列的插入</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缺失、拷贝数异常，并引起染色体交联，造成基因组和染色体不稳定。</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常存在于多种恶性肿瘤中，其中在卵巢癌、乳腺癌、胰腺导管癌、前列腺癌等肿瘤中尤其突出。</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会产生特定的、可量化的、稳定的基因组改变，其中包含可被鉴别的基因突变、插入</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缺失模式，以及染色体结构异常、基因拷贝数变异等。</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临床检测所描述的肿瘤基因组特定改变，也被称为“基因组瘢痕”。目前，通过建立基于基因组特征分析的评估体系来预测肿瘤</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状态及其程度，已有杂合性缺失（</w:t>
      </w:r>
      <w:r>
        <w:rPr>
          <w:rFonts w:ascii="Times New Roman" w:eastAsia="思源黑体 Medium" w:hAnsi="Times New Roman" w:cs="Times New Roman" w:hint="eastAsia"/>
          <w:spacing w:val="6"/>
        </w:rPr>
        <w:t>Loss of Heterozygosity</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LOH</w:t>
      </w:r>
      <w:r>
        <w:rPr>
          <w:rFonts w:ascii="Times New Roman" w:eastAsia="思源黑体 Medium" w:hAnsi="Times New Roman" w:cs="Times New Roman" w:hint="eastAsia"/>
          <w:spacing w:val="6"/>
        </w:rPr>
        <w:t>）、端粒等位基因不平衡（</w:t>
      </w:r>
      <w:r>
        <w:rPr>
          <w:rFonts w:ascii="Times New Roman" w:eastAsia="思源黑体 Medium" w:hAnsi="Times New Roman" w:cs="Times New Roman" w:hint="eastAsia"/>
          <w:spacing w:val="6"/>
        </w:rPr>
        <w:t xml:space="preserve">Telomeric Allelic </w:t>
      </w:r>
      <w:r>
        <w:rPr>
          <w:rFonts w:ascii="Times New Roman" w:eastAsia="思源黑体 Medium" w:hAnsi="Times New Roman" w:cs="Times New Roman" w:hint="eastAsia"/>
          <w:spacing w:val="6"/>
        </w:rPr>
        <w:lastRenderedPageBreak/>
        <w:t>Imbalance</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TAI</w:t>
      </w:r>
      <w:r>
        <w:rPr>
          <w:rFonts w:ascii="Times New Roman" w:eastAsia="思源黑体 Medium" w:hAnsi="Times New Roman" w:cs="Times New Roman" w:hint="eastAsia"/>
          <w:spacing w:val="6"/>
        </w:rPr>
        <w:t>）、大片段迁移（</w:t>
      </w:r>
      <w:r>
        <w:rPr>
          <w:rFonts w:ascii="Times New Roman" w:eastAsia="思源黑体 Medium" w:hAnsi="Times New Roman" w:cs="Times New Roman" w:hint="eastAsia"/>
          <w:spacing w:val="6"/>
        </w:rPr>
        <w:t>Large-scale State Transition</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LST</w:t>
      </w:r>
      <w:r>
        <w:rPr>
          <w:rFonts w:ascii="Times New Roman" w:eastAsia="思源黑体 Medium" w:hAnsi="Times New Roman" w:cs="Times New Roman" w:hint="eastAsia"/>
          <w:spacing w:val="6"/>
        </w:rPr>
        <w:t>）等被作为基因组瘢痕标志物，以量化基因组瘢痕的程度。每个指标都有独特的定义，在一定程度上都能描述细胞</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状态的出程度；但相较单个指标描述，三者组合综合计算评分能更全面反映基因组瘢痕状态，进而对基因组不稳定状态进行评估。</w:t>
      </w:r>
    </w:p>
    <w:p w14:paraId="0B930DC2"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p>
    <w:p w14:paraId="23839103" w14:textId="205C023D" w:rsidR="00A75A1A" w:rsidRDefault="00D70C83" w:rsidP="00A75A1A">
      <w:pPr>
        <w:pStyle w:val="af9"/>
        <w:rPr>
          <w:rFonts w:ascii="Times New Roman" w:eastAsia="思源黑体 Medium" w:hAnsi="Times New Roman"/>
          <w:caps/>
          <w:smallCaps w:val="0"/>
          <w:color w:val="1E7648"/>
          <w:spacing w:val="17"/>
          <w:sz w:val="24"/>
          <w:szCs w:val="24"/>
        </w:rPr>
      </w:pPr>
      <w:r>
        <w:rPr>
          <w:rFonts w:ascii="Times New Roman" w:eastAsia="思源黑体 Medium" w:hAnsi="Times New Roman"/>
          <w:caps/>
          <w:smallCaps w:val="0"/>
          <w:color w:val="1E7648"/>
          <w:spacing w:val="17"/>
          <w:sz w:val="24"/>
          <w:szCs w:val="24"/>
        </w:rPr>
        <w:t>6</w:t>
      </w:r>
      <w:r w:rsidR="00A75A1A">
        <w:rPr>
          <w:rFonts w:ascii="Times New Roman" w:eastAsia="思源黑体 Medium" w:hAnsi="Times New Roman"/>
          <w:caps/>
          <w:smallCaps w:val="0"/>
          <w:color w:val="1E7648"/>
          <w:spacing w:val="17"/>
          <w:sz w:val="24"/>
          <w:szCs w:val="24"/>
        </w:rPr>
        <w:t>.</w:t>
      </w:r>
      <w:r w:rsidR="00A75A1A">
        <w:rPr>
          <w:rFonts w:ascii="Times New Roman" w:eastAsia="思源黑体 Medium" w:hAnsi="Times New Roman" w:hint="eastAsia"/>
          <w:caps/>
          <w:smallCaps w:val="0"/>
          <w:color w:val="1E7648"/>
          <w:spacing w:val="17"/>
          <w:sz w:val="24"/>
          <w:szCs w:val="24"/>
        </w:rPr>
        <w:t>2</w:t>
      </w:r>
      <w:r w:rsidR="00A75A1A">
        <w:rPr>
          <w:rFonts w:ascii="Times New Roman" w:eastAsia="思源黑体 Medium" w:hAnsi="Times New Roman"/>
          <w:caps/>
          <w:smallCaps w:val="0"/>
          <w:color w:val="1E7648"/>
          <w:spacing w:val="17"/>
          <w:sz w:val="24"/>
          <w:szCs w:val="24"/>
        </w:rPr>
        <w:t xml:space="preserve">. </w:t>
      </w:r>
      <w:r w:rsidR="00A75A1A">
        <w:rPr>
          <w:rFonts w:ascii="Times New Roman" w:eastAsia="思源黑体 Medium" w:hAnsi="Times New Roman" w:hint="eastAsia"/>
          <w:caps/>
          <w:smallCaps w:val="0"/>
          <w:color w:val="1E7648"/>
          <w:spacing w:val="17"/>
          <w:sz w:val="24"/>
          <w:szCs w:val="24"/>
        </w:rPr>
        <w:t>PARP</w:t>
      </w:r>
      <w:r w:rsidR="00A75A1A">
        <w:rPr>
          <w:rFonts w:ascii="Times New Roman" w:eastAsia="思源黑体 Medium" w:hAnsi="Times New Roman" w:hint="eastAsia"/>
          <w:caps/>
          <w:smallCaps w:val="0"/>
          <w:color w:val="1E7648"/>
          <w:spacing w:val="17"/>
          <w:sz w:val="24"/>
          <w:szCs w:val="24"/>
        </w:rPr>
        <w:t>抑制剂</w:t>
      </w:r>
    </w:p>
    <w:p w14:paraId="095EE926"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抑制剂是一种</w:t>
      </w:r>
      <w:proofErr w:type="gramStart"/>
      <w:r>
        <w:rPr>
          <w:rFonts w:ascii="Times New Roman" w:eastAsia="思源黑体 Medium" w:hAnsi="Times New Roman" w:cs="Times New Roman" w:hint="eastAsia"/>
          <w:spacing w:val="6"/>
        </w:rPr>
        <w:t>靶向聚</w:t>
      </w:r>
      <w:proofErr w:type="gramEnd"/>
      <w:r>
        <w:rPr>
          <w:rFonts w:ascii="Times New Roman" w:eastAsia="思源黑体 Medium" w:hAnsi="Times New Roman" w:cs="Times New Roman" w:hint="eastAsia"/>
          <w:spacing w:val="6"/>
        </w:rPr>
        <w:t>ADP</w:t>
      </w:r>
      <w:r>
        <w:rPr>
          <w:rFonts w:ascii="Times New Roman" w:eastAsia="思源黑体 Medium" w:hAnsi="Times New Roman" w:cs="Times New Roman" w:hint="eastAsia"/>
          <w:spacing w:val="6"/>
        </w:rPr>
        <w:t>核糖聚合酶（</w:t>
      </w:r>
      <w:r>
        <w:rPr>
          <w:rFonts w:ascii="Times New Roman" w:eastAsia="思源黑体 Medium" w:hAnsi="Times New Roman" w:cs="Times New Roman" w:hint="eastAsia"/>
          <w:spacing w:val="6"/>
        </w:rPr>
        <w:t>poly (ADP-ribose) polymerase</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）的癌症疗法。它是第一种成功利用合成致死（</w:t>
      </w:r>
      <w:r>
        <w:rPr>
          <w:rFonts w:ascii="Times New Roman" w:eastAsia="思源黑体 Medium" w:hAnsi="Times New Roman" w:cs="Times New Roman" w:hint="eastAsia"/>
          <w:spacing w:val="6"/>
        </w:rPr>
        <w:t>Synthetic Lethality</w:t>
      </w:r>
      <w:r>
        <w:rPr>
          <w:rFonts w:ascii="Times New Roman" w:eastAsia="思源黑体 Medium" w:hAnsi="Times New Roman" w:cs="Times New Roman" w:hint="eastAsia"/>
          <w:spacing w:val="6"/>
        </w:rPr>
        <w:t>）概念获得批准在临床使用的抗癌药物。</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抑制剂对携带</w:t>
      </w:r>
      <w:r>
        <w:rPr>
          <w:rFonts w:ascii="Times New Roman" w:eastAsia="思源黑体 Medium" w:hAnsi="Times New Roman" w:cs="Times New Roman" w:hint="eastAsia"/>
          <w:spacing w:val="6"/>
        </w:rPr>
        <w:t>BRCA1/2</w:t>
      </w:r>
      <w:r>
        <w:rPr>
          <w:rFonts w:ascii="Times New Roman" w:eastAsia="思源黑体 Medium" w:hAnsi="Times New Roman" w:cs="Times New Roman" w:hint="eastAsia"/>
          <w:spacing w:val="6"/>
        </w:rPr>
        <w:t>基因致病性</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疑似致病性变异的癌细胞具有较高选择性杀伤，且不对正常细胞产生影响。当细胞中的同源重组修复相关基因（</w:t>
      </w:r>
      <w:r>
        <w:rPr>
          <w:rFonts w:ascii="Times New Roman" w:eastAsia="思源黑体 Medium" w:hAnsi="Times New Roman" w:cs="Times New Roman" w:hint="eastAsia"/>
          <w:spacing w:val="6"/>
        </w:rPr>
        <w:t>BRCA1/2</w:t>
      </w:r>
      <w:r>
        <w:rPr>
          <w:rFonts w:ascii="Times New Roman" w:eastAsia="思源黑体 Medium" w:hAnsi="Times New Roman" w:cs="Times New Roman" w:hint="eastAsia"/>
          <w:spacing w:val="6"/>
        </w:rPr>
        <w:t>等）存在致病性</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疑似致病性变异，细胞无法通过同源重组修复双链</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损伤，会更加依赖</w:t>
      </w:r>
      <w:r>
        <w:rPr>
          <w:rFonts w:ascii="Times New Roman" w:eastAsia="思源黑体 Medium" w:hAnsi="Times New Roman" w:cs="Times New Roman" w:hint="eastAsia"/>
          <w:spacing w:val="6"/>
        </w:rPr>
        <w:t>PARP</w:t>
      </w:r>
      <w:proofErr w:type="gramStart"/>
      <w:r>
        <w:rPr>
          <w:rFonts w:ascii="Times New Roman" w:eastAsia="思源黑体 Medium" w:hAnsi="Times New Roman" w:cs="Times New Roman" w:hint="eastAsia"/>
          <w:spacing w:val="6"/>
        </w:rPr>
        <w:t>介</w:t>
      </w:r>
      <w:proofErr w:type="gramEnd"/>
      <w:r>
        <w:rPr>
          <w:rFonts w:ascii="Times New Roman" w:eastAsia="思源黑体 Medium" w:hAnsi="Times New Roman" w:cs="Times New Roman" w:hint="eastAsia"/>
          <w:spacing w:val="6"/>
        </w:rPr>
        <w:t>导的</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修复通路。使用</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抑制剂后，单链</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断裂损伤不能被修复，不断累积，增加双链</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断裂的发生。</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复制叉停止，细胞毒性产生，导致合成致死。</w:t>
      </w:r>
      <w:r>
        <w:rPr>
          <w:rFonts w:ascii="Times New Roman" w:eastAsia="思源黑体 Medium" w:hAnsi="Times New Roman" w:cs="Times New Roman" w:hint="eastAsia"/>
          <w:spacing w:val="6"/>
        </w:rPr>
        <w:t>BRCA1</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BRCA2</w:t>
      </w:r>
      <w:r>
        <w:rPr>
          <w:rFonts w:ascii="Times New Roman" w:eastAsia="思源黑体 Medium" w:hAnsi="Times New Roman" w:cs="Times New Roman" w:hint="eastAsia"/>
          <w:spacing w:val="6"/>
        </w:rPr>
        <w:t>和其它称为“类</w:t>
      </w:r>
      <w:r>
        <w:rPr>
          <w:rFonts w:ascii="Times New Roman" w:eastAsia="思源黑体 Medium" w:hAnsi="Times New Roman" w:cs="Times New Roman" w:hint="eastAsia"/>
          <w:spacing w:val="6"/>
        </w:rPr>
        <w:t>BRCA</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 xml:space="preserve"> (</w:t>
      </w:r>
      <w:proofErr w:type="spellStart"/>
      <w:r>
        <w:rPr>
          <w:rFonts w:ascii="Times New Roman" w:eastAsia="思源黑体 Medium" w:hAnsi="Times New Roman" w:cs="Times New Roman" w:hint="eastAsia"/>
          <w:spacing w:val="6"/>
        </w:rPr>
        <w:t>BRCAness</w:t>
      </w:r>
      <w:proofErr w:type="spellEnd"/>
      <w:r>
        <w:rPr>
          <w:rFonts w:ascii="Times New Roman" w:eastAsia="思源黑体 Medium" w:hAnsi="Times New Roman" w:cs="Times New Roman" w:hint="eastAsia"/>
          <w:spacing w:val="6"/>
        </w:rPr>
        <w:t xml:space="preserve">) </w:t>
      </w:r>
      <w:r>
        <w:rPr>
          <w:rFonts w:ascii="Times New Roman" w:eastAsia="思源黑体 Medium" w:hAnsi="Times New Roman" w:cs="Times New Roman" w:hint="eastAsia"/>
          <w:spacing w:val="6"/>
        </w:rPr>
        <w:t>的蛋白在</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中起到重要作用，这些蛋白质功能受损会造成</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基因启动子的甲基化、体细胞变异以及</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基因的致病性</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疑似致病性变异也会引起</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，并且同样对</w:t>
      </w:r>
      <w:proofErr w:type="spellStart"/>
      <w:r>
        <w:rPr>
          <w:rFonts w:ascii="Times New Roman" w:eastAsia="思源黑体 Medium" w:hAnsi="Times New Roman" w:cs="Times New Roman" w:hint="eastAsia"/>
          <w:spacing w:val="6"/>
        </w:rPr>
        <w:t>PARPi</w:t>
      </w:r>
      <w:proofErr w:type="spellEnd"/>
      <w:r>
        <w:rPr>
          <w:rFonts w:ascii="Times New Roman" w:eastAsia="思源黑体 Medium" w:hAnsi="Times New Roman" w:cs="Times New Roman" w:hint="eastAsia"/>
          <w:spacing w:val="6"/>
        </w:rPr>
        <w:t>敏感。</w:t>
      </w:r>
    </w:p>
    <w:p w14:paraId="19230E1B"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抑制剂对</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的作用机制包括</w:t>
      </w:r>
      <w:r>
        <w:rPr>
          <w:rFonts w:ascii="Times New Roman" w:eastAsia="思源黑体 Medium" w:hAnsi="Times New Roman" w:cs="Times New Roman" w:hint="eastAsia"/>
          <w:spacing w:val="6"/>
        </w:rPr>
        <w:t>2</w:t>
      </w:r>
      <w:r>
        <w:rPr>
          <w:rFonts w:ascii="Times New Roman" w:eastAsia="思源黑体 Medium" w:hAnsi="Times New Roman" w:cs="Times New Roman" w:hint="eastAsia"/>
          <w:spacing w:val="6"/>
        </w:rPr>
        <w:t>个方面：</w:t>
      </w:r>
      <w:r>
        <w:rPr>
          <w:rFonts w:ascii="Times New Roman" w:eastAsia="思源黑体 Medium" w:hAnsi="Times New Roman" w:cs="Times New Roman" w:hint="eastAsia"/>
          <w:spacing w:val="6"/>
        </w:rPr>
        <w:t>1</w:t>
      </w:r>
      <w:r>
        <w:rPr>
          <w:rFonts w:ascii="Times New Roman" w:eastAsia="思源黑体 Medium" w:hAnsi="Times New Roman" w:cs="Times New Roman" w:hint="eastAsia"/>
          <w:spacing w:val="6"/>
        </w:rPr>
        <w:t>是在</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活性位点与烟酰胺腺嘌呤二核苷酸竞争，抑制多聚（</w:t>
      </w:r>
      <w:r>
        <w:rPr>
          <w:rFonts w:ascii="Times New Roman" w:eastAsia="思源黑体 Medium" w:hAnsi="Times New Roman" w:cs="Times New Roman" w:hint="eastAsia"/>
          <w:spacing w:val="6"/>
        </w:rPr>
        <w:t>ADP-</w:t>
      </w:r>
      <w:r>
        <w:rPr>
          <w:rFonts w:ascii="Times New Roman" w:eastAsia="思源黑体 Medium" w:hAnsi="Times New Roman" w:cs="Times New Roman" w:hint="eastAsia"/>
          <w:spacing w:val="6"/>
        </w:rPr>
        <w:t>核糖）聚合物的形成；</w:t>
      </w:r>
      <w:r>
        <w:rPr>
          <w:rFonts w:ascii="Times New Roman" w:eastAsia="思源黑体 Medium" w:hAnsi="Times New Roman" w:cs="Times New Roman" w:hint="eastAsia"/>
          <w:spacing w:val="6"/>
        </w:rPr>
        <w:t>2</w:t>
      </w:r>
      <w:r>
        <w:rPr>
          <w:rFonts w:ascii="Times New Roman" w:eastAsia="思源黑体 Medium" w:hAnsi="Times New Roman" w:cs="Times New Roman" w:hint="eastAsia"/>
          <w:spacing w:val="6"/>
        </w:rPr>
        <w:t>是结合到</w:t>
      </w:r>
      <w:r>
        <w:rPr>
          <w:rFonts w:ascii="Times New Roman" w:eastAsia="思源黑体 Medium" w:hAnsi="Times New Roman" w:cs="Times New Roman" w:hint="eastAsia"/>
          <w:spacing w:val="6"/>
        </w:rPr>
        <w:t>PAPR1</w:t>
      </w:r>
      <w:r>
        <w:rPr>
          <w:rFonts w:ascii="Times New Roman" w:eastAsia="思源黑体 Medium" w:hAnsi="Times New Roman" w:cs="Times New Roman" w:hint="eastAsia"/>
          <w:spacing w:val="6"/>
        </w:rPr>
        <w:t>和</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或</w:t>
      </w:r>
      <w:r>
        <w:rPr>
          <w:rFonts w:ascii="Times New Roman" w:eastAsia="思源黑体 Medium" w:hAnsi="Times New Roman" w:cs="Times New Roman" w:hint="eastAsia"/>
          <w:spacing w:val="6"/>
        </w:rPr>
        <w:t>PARP2</w:t>
      </w:r>
      <w:r>
        <w:rPr>
          <w:rFonts w:ascii="Times New Roman" w:eastAsia="思源黑体 Medium" w:hAnsi="Times New Roman" w:cs="Times New Roman" w:hint="eastAsia"/>
          <w:spacing w:val="6"/>
        </w:rPr>
        <w:t>的烟酰胺腺嘌呤二核苷酸结合口袋，造成构象异构，稳定</w:t>
      </w:r>
      <w:r>
        <w:rPr>
          <w:rFonts w:ascii="Times New Roman" w:eastAsia="思源黑体 Medium" w:hAnsi="Times New Roman" w:cs="Times New Roman" w:hint="eastAsia"/>
          <w:spacing w:val="6"/>
        </w:rPr>
        <w:t>DNA-PARP</w:t>
      </w:r>
      <w:r>
        <w:rPr>
          <w:rFonts w:ascii="Times New Roman" w:eastAsia="思源黑体 Medium" w:hAnsi="Times New Roman" w:cs="Times New Roman" w:hint="eastAsia"/>
          <w:spacing w:val="6"/>
        </w:rPr>
        <w:t>的可逆解离，使</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保持对</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的结合，这一过程被称为</w:t>
      </w:r>
      <w:r>
        <w:rPr>
          <w:rFonts w:ascii="Times New Roman" w:eastAsia="思源黑体 Medium" w:hAnsi="Times New Roman" w:cs="Times New Roman" w:hint="eastAsia"/>
          <w:spacing w:val="6"/>
        </w:rPr>
        <w:t>DNA-PARP</w:t>
      </w:r>
      <w:r>
        <w:rPr>
          <w:rFonts w:ascii="Times New Roman" w:eastAsia="思源黑体 Medium" w:hAnsi="Times New Roman" w:cs="Times New Roman" w:hint="eastAsia"/>
          <w:spacing w:val="6"/>
        </w:rPr>
        <w:t>复合物的“捕获（</w:t>
      </w:r>
      <w:r>
        <w:rPr>
          <w:rFonts w:ascii="Times New Roman" w:eastAsia="思源黑体 Medium" w:hAnsi="Times New Roman" w:cs="Times New Roman" w:hint="eastAsia"/>
          <w:spacing w:val="6"/>
        </w:rPr>
        <w:t>trapping</w:t>
      </w:r>
      <w:r>
        <w:rPr>
          <w:rFonts w:ascii="Times New Roman" w:eastAsia="思源黑体 Medium" w:hAnsi="Times New Roman" w:cs="Times New Roman" w:hint="eastAsia"/>
          <w:spacing w:val="6"/>
        </w:rPr>
        <w:t>）”，从而导致</w:t>
      </w:r>
      <w:r>
        <w:rPr>
          <w:rFonts w:ascii="Times New Roman" w:eastAsia="思源黑体 Medium" w:hAnsi="Times New Roman" w:cs="Times New Roman" w:hint="eastAsia"/>
          <w:spacing w:val="6"/>
        </w:rPr>
        <w:t>DNA-PARP</w:t>
      </w:r>
      <w:r>
        <w:rPr>
          <w:rFonts w:ascii="Times New Roman" w:eastAsia="思源黑体 Medium" w:hAnsi="Times New Roman" w:cs="Times New Roman" w:hint="eastAsia"/>
          <w:spacing w:val="6"/>
        </w:rPr>
        <w:t>复合物长期存在，抑制</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后需修复过程。</w:t>
      </w:r>
    </w:p>
    <w:p w14:paraId="70E0D73B"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p>
    <w:p w14:paraId="7CADDFD3" w14:textId="77777777" w:rsidR="00A75A1A" w:rsidRDefault="00A75A1A" w:rsidP="00A75A1A">
      <w:pPr>
        <w:overflowPunct w:val="0"/>
        <w:autoSpaceDE w:val="0"/>
        <w:autoSpaceDN w:val="0"/>
        <w:adjustRightInd w:val="0"/>
        <w:spacing w:after="0"/>
        <w:jc w:val="center"/>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noProof/>
          <w:spacing w:val="6"/>
        </w:rPr>
        <w:drawing>
          <wp:inline distT="0" distB="0" distL="114300" distR="114300" wp14:anchorId="38A5FDBB" wp14:editId="5303C028">
            <wp:extent cx="4680000" cy="3451063"/>
            <wp:effectExtent l="0" t="0" r="6350" b="0"/>
            <wp:docPr id="138"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015"/>
                    <pic:cNvPicPr>
                      <a:picLocks noChangeAspect="1"/>
                    </pic:cNvPicPr>
                  </pic:nvPicPr>
                  <pic:blipFill>
                    <a:blip r:embed="rId20"/>
                    <a:stretch>
                      <a:fillRect/>
                    </a:stretch>
                  </pic:blipFill>
                  <pic:spPr>
                    <a:xfrm>
                      <a:off x="0" y="0"/>
                      <a:ext cx="4680000" cy="3451063"/>
                    </a:xfrm>
                    <a:prstGeom prst="rect">
                      <a:avLst/>
                    </a:prstGeom>
                    <a:noFill/>
                    <a:ln>
                      <a:noFill/>
                    </a:ln>
                  </pic:spPr>
                </pic:pic>
              </a:graphicData>
            </a:graphic>
          </wp:inline>
        </w:drawing>
      </w:r>
    </w:p>
    <w:p w14:paraId="3570A959" w14:textId="77777777" w:rsidR="00A75A1A" w:rsidRDefault="00A75A1A" w:rsidP="00A75A1A">
      <w:pPr>
        <w:overflowPunct w:val="0"/>
        <w:autoSpaceDE w:val="0"/>
        <w:autoSpaceDN w:val="0"/>
        <w:adjustRightInd w:val="0"/>
        <w:spacing w:after="0"/>
        <w:jc w:val="center"/>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PRAP</w:t>
      </w:r>
      <w:r>
        <w:rPr>
          <w:rFonts w:ascii="Times New Roman" w:eastAsia="思源黑体 Medium" w:hAnsi="Times New Roman" w:cs="Times New Roman" w:hint="eastAsia"/>
          <w:spacing w:val="6"/>
        </w:rPr>
        <w:t>抑制剂作用示意图（</w:t>
      </w:r>
      <w:r>
        <w:rPr>
          <w:rFonts w:ascii="Times New Roman" w:eastAsia="思源黑体 Medium" w:hAnsi="Times New Roman" w:cs="Times New Roman" w:hint="eastAsia"/>
          <w:spacing w:val="6"/>
        </w:rPr>
        <w:t>PMID: 26169965</w:t>
      </w:r>
      <w:r>
        <w:rPr>
          <w:rFonts w:ascii="Times New Roman" w:eastAsia="思源黑体 Medium" w:hAnsi="Times New Roman" w:cs="Times New Roman" w:hint="eastAsia"/>
          <w:spacing w:val="6"/>
        </w:rPr>
        <w:t>）</w:t>
      </w:r>
    </w:p>
    <w:p w14:paraId="3E1D9360" w14:textId="77777777" w:rsidR="00A75A1A" w:rsidRDefault="00A75A1A" w:rsidP="00A75A1A">
      <w:pPr>
        <w:spacing w:after="0" w:line="240" w:lineRule="auto"/>
        <w:jc w:val="left"/>
        <w:rPr>
          <w:rFonts w:ascii="Times New Roman" w:eastAsia="思源黑体 Medium" w:hAnsi="Times New Roman"/>
          <w:b/>
          <w:caps/>
          <w:color w:val="1E7648"/>
          <w:spacing w:val="17"/>
          <w:sz w:val="24"/>
          <w:szCs w:val="24"/>
        </w:rPr>
      </w:pPr>
    </w:p>
    <w:p w14:paraId="0FAB8DC3" w14:textId="570ABA7B" w:rsidR="00A75A1A" w:rsidRDefault="00D70C83" w:rsidP="00A75A1A">
      <w:pPr>
        <w:pStyle w:val="af9"/>
        <w:rPr>
          <w:rFonts w:ascii="Times New Roman" w:eastAsia="思源黑体 Medium" w:hAnsi="Times New Roman"/>
          <w:caps/>
          <w:smallCaps w:val="0"/>
          <w:color w:val="1E7648"/>
          <w:spacing w:val="17"/>
          <w:sz w:val="24"/>
          <w:szCs w:val="24"/>
        </w:rPr>
      </w:pPr>
      <w:r>
        <w:rPr>
          <w:rFonts w:ascii="Times New Roman" w:eastAsia="思源黑体 Medium" w:hAnsi="Times New Roman"/>
          <w:caps/>
          <w:smallCaps w:val="0"/>
          <w:color w:val="1E7648"/>
          <w:spacing w:val="17"/>
          <w:sz w:val="24"/>
          <w:szCs w:val="24"/>
        </w:rPr>
        <w:lastRenderedPageBreak/>
        <w:t>6</w:t>
      </w:r>
      <w:r w:rsidR="00A75A1A">
        <w:rPr>
          <w:rFonts w:ascii="Times New Roman" w:eastAsia="思源黑体 Medium" w:hAnsi="Times New Roman" w:hint="eastAsia"/>
          <w:caps/>
          <w:smallCaps w:val="0"/>
          <w:color w:val="1E7648"/>
          <w:spacing w:val="17"/>
          <w:sz w:val="24"/>
          <w:szCs w:val="24"/>
        </w:rPr>
        <w:t>.3</w:t>
      </w:r>
      <w:r w:rsidR="00A75A1A">
        <w:rPr>
          <w:rFonts w:ascii="Times New Roman" w:eastAsia="思源黑体 Medium" w:hAnsi="Times New Roman"/>
          <w:caps/>
          <w:smallCaps w:val="0"/>
          <w:color w:val="1E7648"/>
          <w:spacing w:val="17"/>
          <w:sz w:val="24"/>
          <w:szCs w:val="24"/>
        </w:rPr>
        <w:t xml:space="preserve">. </w:t>
      </w:r>
      <w:r w:rsidR="00A75A1A">
        <w:rPr>
          <w:rFonts w:ascii="Times New Roman" w:eastAsia="思源黑体 Medium" w:hAnsi="Times New Roman" w:hint="eastAsia"/>
          <w:caps/>
          <w:smallCaps w:val="0"/>
          <w:color w:val="1E7648"/>
          <w:spacing w:val="17"/>
          <w:sz w:val="24"/>
          <w:szCs w:val="24"/>
        </w:rPr>
        <w:t>HRD</w:t>
      </w:r>
      <w:r w:rsidR="00A75A1A">
        <w:rPr>
          <w:rFonts w:ascii="Times New Roman" w:eastAsia="思源黑体 Medium" w:hAnsi="Times New Roman" w:hint="eastAsia"/>
          <w:caps/>
          <w:smallCaps w:val="0"/>
          <w:color w:val="1E7648"/>
          <w:spacing w:val="17"/>
          <w:sz w:val="24"/>
          <w:szCs w:val="24"/>
        </w:rPr>
        <w:t>检测的靶</w:t>
      </w:r>
      <w:proofErr w:type="gramStart"/>
      <w:r w:rsidR="00A75A1A">
        <w:rPr>
          <w:rFonts w:ascii="Times New Roman" w:eastAsia="思源黑体 Medium" w:hAnsi="Times New Roman" w:hint="eastAsia"/>
          <w:caps/>
          <w:smallCaps w:val="0"/>
          <w:color w:val="1E7648"/>
          <w:spacing w:val="17"/>
          <w:sz w:val="24"/>
          <w:szCs w:val="24"/>
        </w:rPr>
        <w:t>向治疗</w:t>
      </w:r>
      <w:proofErr w:type="gramEnd"/>
      <w:r w:rsidR="00A75A1A">
        <w:rPr>
          <w:rFonts w:ascii="Times New Roman" w:eastAsia="思源黑体 Medium" w:hAnsi="Times New Roman" w:hint="eastAsia"/>
          <w:caps/>
          <w:smallCaps w:val="0"/>
          <w:color w:val="1E7648"/>
          <w:spacing w:val="17"/>
          <w:sz w:val="24"/>
          <w:szCs w:val="24"/>
        </w:rPr>
        <w:t>指导意义</w:t>
      </w:r>
    </w:p>
    <w:p w14:paraId="436A3B0B"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同源重组修复相关基因突变及</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状态可以指导</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抑制剂靶向治疗。目前，全球已有多种</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抑制剂获批上市，如由</w:t>
      </w:r>
      <w:r>
        <w:rPr>
          <w:rFonts w:ascii="Times New Roman" w:eastAsia="思源黑体 Medium" w:hAnsi="Times New Roman" w:cs="Times New Roman" w:hint="eastAsia"/>
          <w:spacing w:val="6"/>
        </w:rPr>
        <w:t>FDA</w:t>
      </w:r>
      <w:r>
        <w:rPr>
          <w:rFonts w:ascii="Times New Roman" w:eastAsia="思源黑体 Medium" w:hAnsi="Times New Roman" w:cs="Times New Roman" w:hint="eastAsia"/>
          <w:spacing w:val="6"/>
        </w:rPr>
        <w:t>批准的奥拉帕利（</w:t>
      </w:r>
      <w:r>
        <w:rPr>
          <w:rFonts w:ascii="Times New Roman" w:eastAsia="思源黑体 Medium" w:hAnsi="Times New Roman" w:cs="Times New Roman" w:hint="eastAsia"/>
          <w:spacing w:val="6"/>
        </w:rPr>
        <w:t>Olaparib</w:t>
      </w:r>
      <w:r>
        <w:rPr>
          <w:rFonts w:ascii="Times New Roman" w:eastAsia="思源黑体 Medium" w:hAnsi="Times New Roman" w:cs="Times New Roman" w:hint="eastAsia"/>
          <w:spacing w:val="6"/>
        </w:rPr>
        <w:t>）、鲁卡帕尼（</w:t>
      </w:r>
      <w:r>
        <w:rPr>
          <w:rFonts w:ascii="Times New Roman" w:eastAsia="思源黑体 Medium" w:hAnsi="Times New Roman" w:cs="Times New Roman" w:hint="eastAsia"/>
          <w:spacing w:val="6"/>
        </w:rPr>
        <w:t>Rucaparib</w:t>
      </w:r>
      <w:r>
        <w:rPr>
          <w:rFonts w:ascii="Times New Roman" w:eastAsia="思源黑体 Medium" w:hAnsi="Times New Roman" w:cs="Times New Roman" w:hint="eastAsia"/>
          <w:spacing w:val="6"/>
        </w:rPr>
        <w:t>）、尼拉帕利（</w:t>
      </w:r>
      <w:r>
        <w:rPr>
          <w:rFonts w:ascii="Times New Roman" w:eastAsia="思源黑体 Medium" w:hAnsi="Times New Roman" w:cs="Times New Roman" w:hint="eastAsia"/>
          <w:spacing w:val="6"/>
        </w:rPr>
        <w:t>Niraparib</w:t>
      </w:r>
      <w:r>
        <w:rPr>
          <w:rFonts w:ascii="Times New Roman" w:eastAsia="思源黑体 Medium" w:hAnsi="Times New Roman" w:cs="Times New Roman" w:hint="eastAsia"/>
          <w:spacing w:val="6"/>
        </w:rPr>
        <w:t>）、他拉</w:t>
      </w:r>
      <w:proofErr w:type="gramStart"/>
      <w:r>
        <w:rPr>
          <w:rFonts w:ascii="Times New Roman" w:eastAsia="思源黑体 Medium" w:hAnsi="Times New Roman" w:cs="Times New Roman" w:hint="eastAsia"/>
          <w:spacing w:val="6"/>
        </w:rPr>
        <w:t>唑</w:t>
      </w:r>
      <w:proofErr w:type="gramEnd"/>
      <w:r>
        <w:rPr>
          <w:rFonts w:ascii="Times New Roman" w:eastAsia="思源黑体 Medium" w:hAnsi="Times New Roman" w:cs="Times New Roman" w:hint="eastAsia"/>
          <w:spacing w:val="6"/>
        </w:rPr>
        <w:t>帕利（</w:t>
      </w:r>
      <w:proofErr w:type="spellStart"/>
      <w:r>
        <w:rPr>
          <w:rFonts w:ascii="Times New Roman" w:eastAsia="思源黑体 Medium" w:hAnsi="Times New Roman" w:cs="Times New Roman" w:hint="eastAsia"/>
          <w:spacing w:val="6"/>
        </w:rPr>
        <w:t>Talazoparib</w:t>
      </w:r>
      <w:proofErr w:type="spellEnd"/>
      <w:r>
        <w:rPr>
          <w:rFonts w:ascii="Times New Roman" w:eastAsia="思源黑体 Medium" w:hAnsi="Times New Roman" w:cs="Times New Roman" w:hint="eastAsia"/>
          <w:spacing w:val="6"/>
        </w:rPr>
        <w:t>）以及近期由</w:t>
      </w:r>
      <w:r>
        <w:rPr>
          <w:rFonts w:ascii="Times New Roman" w:eastAsia="思源黑体 Medium" w:hAnsi="Times New Roman" w:cs="Times New Roman" w:hint="eastAsia"/>
          <w:spacing w:val="6"/>
        </w:rPr>
        <w:t>NMPA</w:t>
      </w:r>
      <w:r>
        <w:rPr>
          <w:rFonts w:ascii="Times New Roman" w:eastAsia="思源黑体 Medium" w:hAnsi="Times New Roman" w:cs="Times New Roman" w:hint="eastAsia"/>
          <w:spacing w:val="6"/>
        </w:rPr>
        <w:t>批准的氟唑帕利（</w:t>
      </w:r>
      <w:proofErr w:type="spellStart"/>
      <w:r>
        <w:rPr>
          <w:rFonts w:ascii="Times New Roman" w:eastAsia="思源黑体 Medium" w:hAnsi="Times New Roman" w:cs="Times New Roman" w:hint="eastAsia"/>
          <w:spacing w:val="6"/>
        </w:rPr>
        <w:t>Fluzoparib</w:t>
      </w:r>
      <w:proofErr w:type="spellEnd"/>
      <w:r>
        <w:rPr>
          <w:rFonts w:ascii="Times New Roman" w:eastAsia="思源黑体 Medium" w:hAnsi="Times New Roman" w:cs="Times New Roman" w:hint="eastAsia"/>
          <w:spacing w:val="6"/>
        </w:rPr>
        <w:t>）和帕米帕利（</w:t>
      </w:r>
      <w:proofErr w:type="spellStart"/>
      <w:r>
        <w:rPr>
          <w:rFonts w:ascii="Times New Roman" w:eastAsia="思源黑体 Medium" w:hAnsi="Times New Roman" w:cs="Times New Roman" w:hint="eastAsia"/>
          <w:spacing w:val="6"/>
        </w:rPr>
        <w:t>Pamiparib</w:t>
      </w:r>
      <w:proofErr w:type="spellEnd"/>
      <w:r>
        <w:rPr>
          <w:rFonts w:ascii="Times New Roman" w:eastAsia="思源黑体 Medium" w:hAnsi="Times New Roman" w:cs="Times New Roman" w:hint="eastAsia"/>
          <w:spacing w:val="6"/>
        </w:rPr>
        <w:t>）等，已经相继在卵巢癌、前列腺癌、乳腺癌、胰腺癌等肿瘤中获批诸多适应症，其中也包括以</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基因突变和</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作为生物标志物的适应症获批。</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检测在</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抑制剂治疗卵巢癌中具有重要的应用价值；在乳腺癌、胰腺癌、前列腺癌中，其对</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抑制剂或含铂类</w:t>
      </w:r>
      <w:r>
        <w:rPr>
          <w:rFonts w:ascii="Times New Roman" w:eastAsia="思源黑体 Medium" w:hAnsi="Times New Roman" w:cs="Times New Roman" w:hint="eastAsia"/>
          <w:spacing w:val="6"/>
        </w:rPr>
        <w:t xml:space="preserve"> </w:t>
      </w:r>
      <w:r>
        <w:rPr>
          <w:rFonts w:ascii="Times New Roman" w:eastAsia="思源黑体 Medium" w:hAnsi="Times New Roman" w:cs="Times New Roman" w:hint="eastAsia"/>
          <w:spacing w:val="6"/>
        </w:rPr>
        <w:t>药物的临床应用可能也具有潜在的指导价值。</w:t>
      </w:r>
    </w:p>
    <w:p w14:paraId="5D680097" w14:textId="77777777" w:rsidR="00A75A1A" w:rsidRDefault="00A75A1A" w:rsidP="00A75A1A">
      <w:pPr>
        <w:overflowPunct w:val="0"/>
        <w:autoSpaceDE w:val="0"/>
        <w:autoSpaceDN w:val="0"/>
        <w:adjustRightInd w:val="0"/>
        <w:spacing w:after="0"/>
        <w:jc w:val="center"/>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noProof/>
          <w:spacing w:val="6"/>
        </w:rPr>
        <w:drawing>
          <wp:inline distT="0" distB="0" distL="114300" distR="114300" wp14:anchorId="51EF9479" wp14:editId="6F1FCCE8">
            <wp:extent cx="5040000" cy="5413334"/>
            <wp:effectExtent l="0" t="0" r="8255" b="0"/>
            <wp:docPr id="139"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015"/>
                    <pic:cNvPicPr>
                      <a:picLocks noChangeAspect="1"/>
                    </pic:cNvPicPr>
                  </pic:nvPicPr>
                  <pic:blipFill>
                    <a:blip r:embed="rId21"/>
                    <a:stretch>
                      <a:fillRect/>
                    </a:stretch>
                  </pic:blipFill>
                  <pic:spPr>
                    <a:xfrm>
                      <a:off x="0" y="0"/>
                      <a:ext cx="5040000" cy="5413334"/>
                    </a:xfrm>
                    <a:prstGeom prst="rect">
                      <a:avLst/>
                    </a:prstGeom>
                    <a:noFill/>
                    <a:ln>
                      <a:noFill/>
                    </a:ln>
                  </pic:spPr>
                </pic:pic>
              </a:graphicData>
            </a:graphic>
          </wp:inline>
        </w:drawing>
      </w:r>
    </w:p>
    <w:p w14:paraId="6FF15BE3" w14:textId="71A36F2D" w:rsidR="007B5726" w:rsidRPr="00816703" w:rsidRDefault="00A75A1A" w:rsidP="00816703">
      <w:pPr>
        <w:overflowPunct w:val="0"/>
        <w:autoSpaceDE w:val="0"/>
        <w:autoSpaceDN w:val="0"/>
        <w:adjustRightInd w:val="0"/>
        <w:spacing w:after="0"/>
        <w:ind w:firstLineChars="200" w:firstLine="424"/>
        <w:jc w:val="center"/>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状态指导</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抑制剂靶向治疗（</w:t>
      </w:r>
      <w:r>
        <w:rPr>
          <w:rFonts w:ascii="Times New Roman" w:eastAsia="思源黑体 Medium" w:hAnsi="Times New Roman" w:cs="Times New Roman" w:hint="eastAsia"/>
          <w:spacing w:val="6"/>
        </w:rPr>
        <w:t>PMID: 28974545</w:t>
      </w:r>
      <w:r>
        <w:rPr>
          <w:rFonts w:ascii="Times New Roman" w:eastAsia="思源黑体 Medium" w:hAnsi="Times New Roman" w:cs="Times New Roman" w:hint="eastAsia"/>
          <w:spacing w:val="6"/>
        </w:rPr>
        <w:t>）</w:t>
      </w:r>
      <w:bookmarkEnd w:id="1"/>
    </w:p>
    <w:sectPr w:rsidR="007B5726" w:rsidRPr="00816703">
      <w:headerReference w:type="default" r:id="rId22"/>
      <w:footerReference w:type="default" r:id="rId23"/>
      <w:pgSz w:w="11907" w:h="16839"/>
      <w:pgMar w:top="720" w:right="1134" w:bottom="720" w:left="1134" w:header="567" w:footer="3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E2C0DB" w14:textId="77777777" w:rsidR="00DF7FB8" w:rsidRDefault="00DF7FB8">
      <w:pPr>
        <w:spacing w:line="240" w:lineRule="auto"/>
      </w:pPr>
      <w:r>
        <w:separator/>
      </w:r>
    </w:p>
  </w:endnote>
  <w:endnote w:type="continuationSeparator" w:id="0">
    <w:p w14:paraId="033A211A" w14:textId="77777777" w:rsidR="00DF7FB8" w:rsidRDefault="00DF7F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Times">
    <w:panose1 w:val="02020603050405020304"/>
    <w:charset w:val="00"/>
    <w:family w:val="roman"/>
    <w:pitch w:val="default"/>
    <w:sig w:usb0="00000000" w:usb1="00000000" w:usb2="00000000" w:usb3="00000000" w:csb0="00000093" w:csb1="00000000"/>
  </w:font>
  <w:font w:name="思源黑体 Medium">
    <w:altName w:val="微软雅黑"/>
    <w:charset w:val="00"/>
    <w:family w:val="auto"/>
    <w:pitch w:val="default"/>
  </w:font>
  <w:font w:name="Adobe 宋体 Std L">
    <w:altName w:val="宋体"/>
    <w:charset w:val="00"/>
    <w:family w:val="auto"/>
    <w:pitch w:val="default"/>
    <w:sig w:usb0="00000000" w:usb1="00000000" w:usb2="00000016" w:usb3="00000000" w:csb0="00060007" w:csb1="00000000"/>
  </w:font>
  <w:font w:name="华文新魏">
    <w:panose1 w:val="02010800040101010101"/>
    <w:charset w:val="86"/>
    <w:family w:val="auto"/>
    <w:pitch w:val="variable"/>
    <w:sig w:usb0="00000001" w:usb1="080F0000" w:usb2="00000010" w:usb3="00000000" w:csb0="00040000"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Bold">
    <w:altName w:val="黑体"/>
    <w:panose1 w:val="020B0703020204020201"/>
    <w:charset w:val="00"/>
    <w:family w:val="auto"/>
    <w:pitch w:val="default"/>
    <w:sig w:usb0="00000000" w:usb1="00000000" w:usb2="00000016" w:usb3="00000000" w:csb0="0004001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4344"/>
      <w:gridCol w:w="842"/>
      <w:gridCol w:w="4453"/>
    </w:tblGrid>
    <w:tr w:rsidR="00B00635" w14:paraId="040ABDED" w14:textId="77777777">
      <w:tc>
        <w:tcPr>
          <w:tcW w:w="2253" w:type="pct"/>
          <w:vAlign w:val="center"/>
        </w:tcPr>
        <w:p w14:paraId="1C3F2578" w14:textId="77777777" w:rsidR="00B00635" w:rsidRDefault="00B00635">
          <w:pPr>
            <w:pStyle w:val="aa"/>
            <w:widowControl w:val="0"/>
            <w:tabs>
              <w:tab w:val="center" w:pos="4153"/>
              <w:tab w:val="right" w:pos="8306"/>
            </w:tabs>
            <w:snapToGrid w:val="0"/>
            <w:spacing w:before="0" w:beforeAutospacing="0" w:after="0" w:afterAutospacing="0"/>
            <w:jc w:val="center"/>
            <w:rPr>
              <w:rFonts w:ascii="思源黑体 CN Regular" w:eastAsia="思源黑体 CN Regular" w:hAnsi="思源黑体 CN Regular" w:cs="思源黑体 CN Regular"/>
              <w:sz w:val="13"/>
              <w:szCs w:val="13"/>
            </w:rPr>
          </w:pPr>
        </w:p>
      </w:tc>
      <w:tc>
        <w:tcPr>
          <w:tcW w:w="437" w:type="pct"/>
          <w:vAlign w:val="center"/>
        </w:tcPr>
        <w:p w14:paraId="0B6DF3E2" w14:textId="0A6717D9" w:rsidR="00B00635" w:rsidRDefault="002059E0">
          <w:pPr>
            <w:pStyle w:val="aa"/>
            <w:widowControl w:val="0"/>
            <w:tabs>
              <w:tab w:val="center" w:pos="4153"/>
              <w:tab w:val="right" w:pos="8306"/>
            </w:tabs>
            <w:snapToGrid w:val="0"/>
            <w:spacing w:before="0" w:beforeAutospacing="0" w:after="0" w:afterAutospacing="0"/>
            <w:jc w:val="center"/>
            <w:rPr>
              <w:rFonts w:ascii="思源黑体 CN Regular" w:eastAsia="思源黑体 CN Regular" w:hAnsi="思源黑体 CN Regular" w:cs="思源黑体 CN Regular"/>
              <w:sz w:val="15"/>
              <w:szCs w:val="15"/>
            </w:rPr>
          </w:pPr>
          <w:r>
            <w:rPr>
              <w:rFonts w:ascii="思源黑体 CN Regular" w:eastAsia="思源黑体 CN Regular" w:hAnsi="思源黑体 CN Regular" w:cs="思源黑体 CN Regular" w:hint="eastAsia"/>
              <w:kern w:val="2"/>
              <w:sz w:val="15"/>
              <w:szCs w:val="15"/>
              <w:lang w:bidi="ar"/>
            </w:rPr>
            <w:fldChar w:fldCharType="begin"/>
          </w:r>
          <w:r>
            <w:rPr>
              <w:rFonts w:ascii="思源黑体 CN Regular" w:eastAsia="思源黑体 CN Regular" w:hAnsi="思源黑体 CN Regular" w:cs="思源黑体 CN Regular" w:hint="eastAsia"/>
              <w:kern w:val="2"/>
              <w:sz w:val="15"/>
              <w:szCs w:val="15"/>
              <w:lang w:bidi="ar"/>
            </w:rPr>
            <w:instrText>PAGE  \* Arabic  \* MERGEFORMAT</w:instrText>
          </w:r>
          <w:r>
            <w:rPr>
              <w:rFonts w:ascii="思源黑体 CN Regular" w:eastAsia="思源黑体 CN Regular" w:hAnsi="思源黑体 CN Regular" w:cs="思源黑体 CN Regular" w:hint="eastAsia"/>
              <w:kern w:val="2"/>
              <w:sz w:val="15"/>
              <w:szCs w:val="15"/>
              <w:lang w:bidi="ar"/>
            </w:rPr>
            <w:fldChar w:fldCharType="separate"/>
          </w:r>
          <w:r>
            <w:rPr>
              <w:rFonts w:ascii="思源黑体 CN Regular" w:eastAsia="思源黑体 CN Regular" w:hAnsi="思源黑体 CN Regular" w:cs="思源黑体 CN Regular" w:hint="eastAsia"/>
              <w:kern w:val="2"/>
              <w:sz w:val="15"/>
              <w:szCs w:val="15"/>
              <w:lang w:bidi="ar"/>
            </w:rPr>
            <w:t>1</w:t>
          </w:r>
          <w:r>
            <w:rPr>
              <w:rFonts w:ascii="思源黑体 CN Regular" w:eastAsia="思源黑体 CN Regular" w:hAnsi="思源黑体 CN Regular" w:cs="思源黑体 CN Regular" w:hint="eastAsia"/>
              <w:kern w:val="2"/>
              <w:sz w:val="15"/>
              <w:szCs w:val="15"/>
              <w:lang w:bidi="ar"/>
            </w:rPr>
            <w:fldChar w:fldCharType="end"/>
          </w:r>
          <w:r>
            <w:rPr>
              <w:rFonts w:ascii="思源黑体 CN Regular" w:eastAsia="思源黑体 CN Regular" w:hAnsi="思源黑体 CN Regular" w:cs="思源黑体 CN Regular" w:hint="eastAsia"/>
              <w:kern w:val="2"/>
              <w:sz w:val="15"/>
              <w:szCs w:val="15"/>
              <w:lang w:bidi="ar"/>
            </w:rPr>
            <w:t xml:space="preserve">/ </w:t>
          </w:r>
          <w:r>
            <w:rPr>
              <w:rFonts w:ascii="思源黑体 CN Regular" w:eastAsia="思源黑体 CN Regular" w:hAnsi="思源黑体 CN Regular" w:cs="思源黑体 CN Regular" w:hint="eastAsia"/>
              <w:kern w:val="2"/>
              <w:sz w:val="15"/>
              <w:szCs w:val="15"/>
              <w:lang w:bidi="ar"/>
            </w:rPr>
            <w:fldChar w:fldCharType="begin"/>
          </w:r>
          <w:r>
            <w:rPr>
              <w:rFonts w:ascii="思源黑体 CN Regular" w:eastAsia="思源黑体 CN Regular" w:hAnsi="思源黑体 CN Regular" w:cs="思源黑体 CN Regular" w:hint="eastAsia"/>
              <w:kern w:val="2"/>
              <w:sz w:val="15"/>
              <w:szCs w:val="15"/>
              <w:lang w:bidi="ar"/>
            </w:rPr>
            <w:instrText>=</w:instrText>
          </w:r>
          <w:r>
            <w:rPr>
              <w:rFonts w:ascii="思源黑体 CN Regular" w:eastAsia="思源黑体 CN Regular" w:hAnsi="思源黑体 CN Regular" w:cs="思源黑体 CN Regular" w:hint="eastAsia"/>
              <w:kern w:val="2"/>
              <w:sz w:val="15"/>
              <w:szCs w:val="15"/>
              <w:lang w:bidi="ar"/>
            </w:rPr>
            <w:fldChar w:fldCharType="begin"/>
          </w:r>
          <w:r>
            <w:rPr>
              <w:rFonts w:ascii="思源黑体 CN Regular" w:eastAsia="思源黑体 CN Regular" w:hAnsi="思源黑体 CN Regular" w:cs="思源黑体 CN Regular" w:hint="eastAsia"/>
              <w:kern w:val="2"/>
              <w:sz w:val="15"/>
              <w:szCs w:val="15"/>
              <w:lang w:bidi="ar"/>
            </w:rPr>
            <w:instrText>NUMPAGES  \* Arabic  \* MERGEFORMAT</w:instrText>
          </w:r>
          <w:r>
            <w:rPr>
              <w:rFonts w:ascii="思源黑体 CN Regular" w:eastAsia="思源黑体 CN Regular" w:hAnsi="思源黑体 CN Regular" w:cs="思源黑体 CN Regular" w:hint="eastAsia"/>
              <w:kern w:val="2"/>
              <w:sz w:val="15"/>
              <w:szCs w:val="15"/>
              <w:lang w:bidi="ar"/>
            </w:rPr>
            <w:fldChar w:fldCharType="separate"/>
          </w:r>
          <w:r w:rsidR="00E64A4B">
            <w:rPr>
              <w:rFonts w:ascii="思源黑体 CN Regular" w:eastAsia="思源黑体 CN Regular" w:hAnsi="思源黑体 CN Regular" w:cs="思源黑体 CN Regular"/>
              <w:noProof/>
              <w:kern w:val="2"/>
              <w:sz w:val="15"/>
              <w:szCs w:val="15"/>
              <w:lang w:bidi="ar"/>
            </w:rPr>
            <w:instrText>23</w:instrText>
          </w:r>
          <w:r>
            <w:rPr>
              <w:rFonts w:ascii="思源黑体 CN Regular" w:eastAsia="思源黑体 CN Regular" w:hAnsi="思源黑体 CN Regular" w:cs="思源黑体 CN Regular" w:hint="eastAsia"/>
              <w:kern w:val="2"/>
              <w:sz w:val="15"/>
              <w:szCs w:val="15"/>
              <w:lang w:bidi="ar"/>
            </w:rPr>
            <w:fldChar w:fldCharType="end"/>
          </w:r>
          <w:r>
            <w:rPr>
              <w:rFonts w:ascii="思源黑体 CN Regular" w:eastAsia="思源黑体 CN Regular" w:hAnsi="思源黑体 CN Regular" w:cs="思源黑体 CN Regular" w:hint="eastAsia"/>
              <w:kern w:val="2"/>
              <w:sz w:val="15"/>
              <w:szCs w:val="15"/>
              <w:lang w:bidi="ar"/>
            </w:rPr>
            <w:instrText>-1</w:instrText>
          </w:r>
          <w:r>
            <w:rPr>
              <w:rFonts w:ascii="思源黑体 CN Regular" w:eastAsia="思源黑体 CN Regular" w:hAnsi="思源黑体 CN Regular" w:cs="思源黑体 CN Regular" w:hint="eastAsia"/>
              <w:kern w:val="2"/>
              <w:sz w:val="15"/>
              <w:szCs w:val="15"/>
              <w:lang w:bidi="ar"/>
            </w:rPr>
            <w:fldChar w:fldCharType="separate"/>
          </w:r>
          <w:r w:rsidR="00E64A4B">
            <w:rPr>
              <w:rFonts w:ascii="思源黑体 CN Regular" w:eastAsia="思源黑体 CN Regular" w:hAnsi="思源黑体 CN Regular" w:cs="思源黑体 CN Regular"/>
              <w:noProof/>
              <w:kern w:val="2"/>
              <w:sz w:val="15"/>
              <w:szCs w:val="15"/>
              <w:lang w:bidi="ar"/>
            </w:rPr>
            <w:t>22</w:t>
          </w:r>
          <w:r>
            <w:rPr>
              <w:rFonts w:ascii="思源黑体 CN Regular" w:eastAsia="思源黑体 CN Regular" w:hAnsi="思源黑体 CN Regular" w:cs="思源黑体 CN Regular" w:hint="eastAsia"/>
              <w:kern w:val="2"/>
              <w:sz w:val="15"/>
              <w:szCs w:val="15"/>
              <w:lang w:bidi="ar"/>
            </w:rPr>
            <w:fldChar w:fldCharType="end"/>
          </w:r>
        </w:p>
      </w:tc>
      <w:tc>
        <w:tcPr>
          <w:tcW w:w="2310" w:type="pct"/>
          <w:vAlign w:val="center"/>
        </w:tcPr>
        <w:p w14:paraId="10FFB90F" w14:textId="77777777" w:rsidR="00B00635" w:rsidRDefault="002059E0">
          <w:pPr>
            <w:widowControl w:val="0"/>
            <w:wordWrap w:val="0"/>
            <w:spacing w:after="0"/>
            <w:jc w:val="right"/>
            <w:rPr>
              <w:rFonts w:ascii="思源黑体 CN Regular" w:eastAsia="思源黑体 CN Regular" w:hAnsi="思源黑体 CN Regular" w:cs="思源黑体 CN Regular"/>
              <w:sz w:val="15"/>
              <w:szCs w:val="15"/>
            </w:rPr>
          </w:pPr>
          <w:r>
            <w:rPr>
              <w:rFonts w:ascii="思源黑体 CN Regular" w:eastAsia="思源黑体 CN Regular" w:hAnsi="思源黑体 CN Regular" w:cs="思源黑体 CN Regular" w:hint="eastAsia"/>
              <w:kern w:val="2"/>
              <w:sz w:val="15"/>
              <w:szCs w:val="15"/>
              <w:lang w:bidi="ar"/>
            </w:rPr>
            <w:t xml:space="preserve">精准医学中心：028-85422608；病理科 </w:t>
          </w:r>
          <w:bookmarkStart w:id="7" w:name="_Hlk201936191"/>
          <w:r>
            <w:rPr>
              <w:rFonts w:ascii="思源黑体 CN Regular" w:eastAsia="思源黑体 CN Regular" w:hAnsi="思源黑体 CN Regular" w:cs="思源黑体 CN Regular" w:hint="eastAsia"/>
              <w:kern w:val="2"/>
              <w:sz w:val="15"/>
              <w:szCs w:val="15"/>
              <w:lang w:bidi="ar"/>
            </w:rPr>
            <w:t>028-85422698</w:t>
          </w:r>
          <w:bookmarkEnd w:id="7"/>
          <w:r>
            <w:rPr>
              <w:rFonts w:ascii="思源黑体 CN Regular" w:eastAsia="思源黑体 CN Regular" w:hAnsi="思源黑体 CN Regular" w:cs="思源黑体 CN Regular" w:hint="eastAsia"/>
              <w:kern w:val="2"/>
              <w:sz w:val="15"/>
              <w:szCs w:val="15"/>
              <w:lang w:bidi="ar"/>
            </w:rPr>
            <w:t xml:space="preserve">  </w:t>
          </w:r>
        </w:p>
      </w:tc>
    </w:tr>
  </w:tbl>
  <w:p w14:paraId="2A915022" w14:textId="77777777" w:rsidR="00B00635" w:rsidRDefault="00B00635">
    <w:pPr>
      <w:pStyle w:val="a6"/>
      <w:jc w:val="both"/>
    </w:pPr>
  </w:p>
  <w:p w14:paraId="4332E910" w14:textId="77777777" w:rsidR="00B00635" w:rsidRDefault="00B00635">
    <w:pPr>
      <w:pStyle w:val="a6"/>
      <w:rPr>
        <w:rFonts w:ascii="宋体" w:eastAsia="宋体" w:hAnsi="宋体" w:cs="宋体"/>
        <w:b w:val="0"/>
        <w:sz w:val="15"/>
        <w:szCs w:val="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4DD832" w14:textId="77777777" w:rsidR="00DF7FB8" w:rsidRDefault="00DF7FB8">
      <w:pPr>
        <w:spacing w:after="0"/>
      </w:pPr>
      <w:r>
        <w:separator/>
      </w:r>
    </w:p>
  </w:footnote>
  <w:footnote w:type="continuationSeparator" w:id="0">
    <w:p w14:paraId="00BC913D" w14:textId="77777777" w:rsidR="00DF7FB8" w:rsidRDefault="00DF7FB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98" w:type="dxa"/>
      <w:tblLayout w:type="fixed"/>
      <w:tblLook w:val="04A0" w:firstRow="1" w:lastRow="0" w:firstColumn="1" w:lastColumn="0" w:noHBand="0" w:noVBand="1"/>
    </w:tblPr>
    <w:tblGrid>
      <w:gridCol w:w="2835"/>
      <w:gridCol w:w="2850"/>
      <w:gridCol w:w="3813"/>
    </w:tblGrid>
    <w:tr w:rsidR="00B00635" w14:paraId="5BF5D70B" w14:textId="77777777" w:rsidTr="001A6303">
      <w:tc>
        <w:tcPr>
          <w:tcW w:w="2835" w:type="dxa"/>
          <w:vAlign w:val="bottom"/>
        </w:tcPr>
        <w:p w14:paraId="4AF7350D" w14:textId="77777777" w:rsidR="00B00635" w:rsidRDefault="002059E0">
          <w:pPr>
            <w:pStyle w:val="a7"/>
            <w:rPr>
              <w:sz w:val="18"/>
              <w:szCs w:val="18"/>
              <w:lang w:val="en-US"/>
            </w:rPr>
          </w:pPr>
          <w:r>
            <w:rPr>
              <w:noProof/>
            </w:rPr>
            <w:drawing>
              <wp:inline distT="0" distB="0" distL="114300" distR="114300" wp14:anchorId="463515AB" wp14:editId="7D8D23CC">
                <wp:extent cx="511810" cy="438785"/>
                <wp:effectExtent l="0" t="0" r="2540" b="18415"/>
                <wp:docPr id="1656196925" name="图片 20" descr="h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96925" name="图片 20" descr="hua"/>
                        <pic:cNvPicPr>
                          <a:picLocks noChangeAspect="1"/>
                        </pic:cNvPicPr>
                      </pic:nvPicPr>
                      <pic:blipFill>
                        <a:blip r:embed="rId1"/>
                        <a:stretch>
                          <a:fillRect/>
                        </a:stretch>
                      </pic:blipFill>
                      <pic:spPr>
                        <a:xfrm>
                          <a:off x="0" y="0"/>
                          <a:ext cx="511810" cy="438785"/>
                        </a:xfrm>
                        <a:prstGeom prst="rect">
                          <a:avLst/>
                        </a:prstGeom>
                        <a:noFill/>
                        <a:ln>
                          <a:noFill/>
                        </a:ln>
                      </pic:spPr>
                    </pic:pic>
                  </a:graphicData>
                </a:graphic>
              </wp:inline>
            </w:drawing>
          </w:r>
          <w:r>
            <w:rPr>
              <w:sz w:val="18"/>
              <w:szCs w:val="18"/>
              <w:lang w:val="en-US"/>
            </w:rPr>
            <w:t xml:space="preserve">            </w:t>
          </w:r>
        </w:p>
      </w:tc>
      <w:tc>
        <w:tcPr>
          <w:tcW w:w="2850" w:type="dxa"/>
          <w:vAlign w:val="bottom"/>
        </w:tcPr>
        <w:p w14:paraId="0C5BC9D0" w14:textId="1E28E68A" w:rsidR="00B00635" w:rsidRDefault="00324485">
          <w:pPr>
            <w:pStyle w:val="a7"/>
            <w:rPr>
              <w:sz w:val="18"/>
              <w:szCs w:val="18"/>
              <w:lang w:val="en-US"/>
            </w:rPr>
          </w:pPr>
          <w:r w:rsidRPr="00324485">
            <w:rPr>
              <w:rFonts w:hint="eastAsia"/>
              <w:sz w:val="18"/>
              <w:szCs w:val="18"/>
              <w:lang w:val="en-US"/>
            </w:rPr>
            <w:t>同源重组修复缺陷</w:t>
          </w:r>
          <w:r w:rsidR="00D97472">
            <w:rPr>
              <w:rFonts w:hint="eastAsia"/>
              <w:sz w:val="18"/>
              <w:szCs w:val="18"/>
              <w:lang w:val="en-US"/>
            </w:rPr>
            <w:t>(</w:t>
          </w:r>
          <w:r w:rsidRPr="00324485">
            <w:rPr>
              <w:sz w:val="18"/>
              <w:szCs w:val="18"/>
              <w:lang w:val="en-US"/>
            </w:rPr>
            <w:t>HRD</w:t>
          </w:r>
          <w:r w:rsidR="00D97472">
            <w:rPr>
              <w:rFonts w:hint="eastAsia"/>
              <w:sz w:val="18"/>
              <w:szCs w:val="18"/>
              <w:lang w:val="en-US"/>
            </w:rPr>
            <w:t>)</w:t>
          </w:r>
          <w:r w:rsidRPr="00324485">
            <w:rPr>
              <w:sz w:val="18"/>
              <w:szCs w:val="18"/>
              <w:lang w:val="en-US"/>
            </w:rPr>
            <w:t>测序</w:t>
          </w:r>
        </w:p>
      </w:tc>
      <w:tc>
        <w:tcPr>
          <w:tcW w:w="3813" w:type="dxa"/>
          <w:vAlign w:val="bottom"/>
        </w:tcPr>
        <w:p w14:paraId="7E6810B0" w14:textId="353EFB77" w:rsidR="00B00635" w:rsidRDefault="002059E0">
          <w:pPr>
            <w:pStyle w:val="a7"/>
            <w:wordWrap w:val="0"/>
            <w:jc w:val="right"/>
            <w:rPr>
              <w:sz w:val="18"/>
              <w:szCs w:val="18"/>
              <w:lang w:val="en-US"/>
            </w:rPr>
          </w:pPr>
          <w:r>
            <w:rPr>
              <w:rFonts w:hint="eastAsia"/>
              <w:sz w:val="18"/>
              <w:szCs w:val="18"/>
              <w:lang w:val="en-US"/>
            </w:rPr>
            <w:t xml:space="preserve">  </w:t>
          </w:r>
          <w:r w:rsidR="008D3D34" w:rsidRPr="008D3D34">
            <w:rPr>
              <w:sz w:val="18"/>
              <w:szCs w:val="18"/>
              <w:lang w:val="en-US"/>
            </w:rPr>
            <w:t>{{</w:t>
          </w:r>
          <w:proofErr w:type="spellStart"/>
          <w:proofErr w:type="gramStart"/>
          <w:r w:rsidR="008D3D34" w:rsidRPr="008D3D34">
            <w:rPr>
              <w:sz w:val="18"/>
              <w:szCs w:val="18"/>
              <w:lang w:val="en-US"/>
            </w:rPr>
            <w:t>sample.patient</w:t>
          </w:r>
          <w:proofErr w:type="gramEnd"/>
          <w:r w:rsidR="008D3D34" w:rsidRPr="008D3D34">
            <w:rPr>
              <w:sz w:val="18"/>
              <w:szCs w:val="18"/>
              <w:lang w:val="en-US"/>
            </w:rPr>
            <w:t>_name</w:t>
          </w:r>
          <w:proofErr w:type="spellEnd"/>
          <w:r w:rsidR="008D3D34" w:rsidRPr="008D3D34">
            <w:rPr>
              <w:sz w:val="18"/>
              <w:szCs w:val="18"/>
              <w:lang w:val="en-US"/>
            </w:rPr>
            <w:t>}}  {{</w:t>
          </w:r>
          <w:proofErr w:type="spellStart"/>
          <w:r w:rsidR="008D3D34" w:rsidRPr="008D3D34">
            <w:rPr>
              <w:sz w:val="18"/>
              <w:szCs w:val="18"/>
              <w:lang w:val="en-US"/>
            </w:rPr>
            <w:t>sample.id_number</w:t>
          </w:r>
          <w:proofErr w:type="spellEnd"/>
          <w:r w:rsidR="008D3D34" w:rsidRPr="008D3D34">
            <w:rPr>
              <w:sz w:val="18"/>
              <w:szCs w:val="18"/>
              <w:lang w:val="en-US"/>
            </w:rPr>
            <w:t>}}  {{</w:t>
          </w:r>
          <w:proofErr w:type="spellStart"/>
          <w:r w:rsidR="008D3D34" w:rsidRPr="008D3D34">
            <w:rPr>
              <w:sz w:val="18"/>
              <w:szCs w:val="18"/>
              <w:lang w:val="en-US"/>
            </w:rPr>
            <w:t>sample.mol_pathological_id</w:t>
          </w:r>
          <w:proofErr w:type="spellEnd"/>
          <w:r w:rsidR="008D3D34" w:rsidRPr="008D3D34">
            <w:rPr>
              <w:sz w:val="18"/>
              <w:szCs w:val="18"/>
              <w:lang w:val="en-US"/>
            </w:rPr>
            <w:t xml:space="preserve"> }}</w:t>
          </w:r>
        </w:p>
      </w:tc>
    </w:tr>
  </w:tbl>
  <w:p w14:paraId="1E906B7D" w14:textId="77777777" w:rsidR="00B00635" w:rsidRDefault="00B00635">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DE79C8"/>
    <w:multiLevelType w:val="multilevel"/>
    <w:tmpl w:val="82DE79C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96FF8E5E"/>
    <w:multiLevelType w:val="singleLevel"/>
    <w:tmpl w:val="96FF8E5E"/>
    <w:lvl w:ilvl="0">
      <w:start w:val="1"/>
      <w:numFmt w:val="decimal"/>
      <w:lvlText w:val="%1."/>
      <w:lvlJc w:val="left"/>
      <w:pPr>
        <w:ind w:left="425" w:hanging="425"/>
      </w:pPr>
      <w:rPr>
        <w:rFonts w:hint="default"/>
      </w:rPr>
    </w:lvl>
  </w:abstractNum>
  <w:abstractNum w:abstractNumId="2" w15:restartNumberingAfterBreak="0">
    <w:nsid w:val="05261FA4"/>
    <w:multiLevelType w:val="multilevel"/>
    <w:tmpl w:val="501927A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1F54E2A"/>
    <w:multiLevelType w:val="singleLevel"/>
    <w:tmpl w:val="11F54E2A"/>
    <w:lvl w:ilvl="0">
      <w:start w:val="3"/>
      <w:numFmt w:val="chineseCounting"/>
      <w:suff w:val="nothing"/>
      <w:lvlText w:val="%1、"/>
      <w:lvlJc w:val="left"/>
      <w:rPr>
        <w:rFonts w:hint="eastAsia"/>
      </w:rPr>
    </w:lvl>
  </w:abstractNum>
  <w:abstractNum w:abstractNumId="4" w15:restartNumberingAfterBreak="0">
    <w:nsid w:val="1E943F59"/>
    <w:multiLevelType w:val="multilevel"/>
    <w:tmpl w:val="1E943F5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15E474C"/>
    <w:multiLevelType w:val="hybridMultilevel"/>
    <w:tmpl w:val="B4082D1A"/>
    <w:lvl w:ilvl="0" w:tplc="3D4E2B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14E4675"/>
    <w:multiLevelType w:val="multilevel"/>
    <w:tmpl w:val="501927A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01927AC"/>
    <w:multiLevelType w:val="multilevel"/>
    <w:tmpl w:val="501927A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CB9604B"/>
    <w:multiLevelType w:val="singleLevel"/>
    <w:tmpl w:val="96FF8E5E"/>
    <w:lvl w:ilvl="0">
      <w:start w:val="1"/>
      <w:numFmt w:val="decimal"/>
      <w:lvlText w:val="%1."/>
      <w:lvlJc w:val="left"/>
      <w:pPr>
        <w:ind w:left="425" w:hanging="425"/>
      </w:pPr>
      <w:rPr>
        <w:rFonts w:hint="default"/>
      </w:rPr>
    </w:lvl>
  </w:abstractNum>
  <w:abstractNum w:abstractNumId="9" w15:restartNumberingAfterBreak="0">
    <w:nsid w:val="6027CDC8"/>
    <w:multiLevelType w:val="singleLevel"/>
    <w:tmpl w:val="6027CDC8"/>
    <w:lvl w:ilvl="0">
      <w:start w:val="1"/>
      <w:numFmt w:val="decimal"/>
      <w:lvlText w:val="(%1)"/>
      <w:lvlJc w:val="left"/>
      <w:pPr>
        <w:ind w:left="425" w:hanging="425"/>
      </w:pPr>
      <w:rPr>
        <w:rFonts w:hint="default"/>
      </w:rPr>
    </w:lvl>
  </w:abstractNum>
  <w:abstractNum w:abstractNumId="10" w15:restartNumberingAfterBreak="0">
    <w:nsid w:val="6DF7AD19"/>
    <w:multiLevelType w:val="singleLevel"/>
    <w:tmpl w:val="6DF7AD19"/>
    <w:lvl w:ilvl="0">
      <w:start w:val="2"/>
      <w:numFmt w:val="decimal"/>
      <w:suff w:val="space"/>
      <w:lvlText w:val="%1."/>
      <w:lvlJc w:val="left"/>
    </w:lvl>
  </w:abstractNum>
  <w:abstractNum w:abstractNumId="11" w15:restartNumberingAfterBreak="0">
    <w:nsid w:val="7E606ED3"/>
    <w:multiLevelType w:val="hybridMultilevel"/>
    <w:tmpl w:val="BD7CC9C6"/>
    <w:lvl w:ilvl="0" w:tplc="6027CDC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4"/>
  </w:num>
  <w:num w:numId="3">
    <w:abstractNumId w:val="3"/>
  </w:num>
  <w:num w:numId="4">
    <w:abstractNumId w:val="10"/>
  </w:num>
  <w:num w:numId="5">
    <w:abstractNumId w:val="0"/>
  </w:num>
  <w:num w:numId="6">
    <w:abstractNumId w:val="9"/>
  </w:num>
  <w:num w:numId="7">
    <w:abstractNumId w:val="1"/>
  </w:num>
  <w:num w:numId="8">
    <w:abstractNumId w:val="5"/>
  </w:num>
  <w:num w:numId="9">
    <w:abstractNumId w:val="11"/>
  </w:num>
  <w:num w:numId="10">
    <w:abstractNumId w:val="8"/>
  </w:num>
  <w:num w:numId="11">
    <w:abstractNumId w:val="2"/>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0"/>
  <w:displayVerticalDrawingGridEvery w:val="2"/>
  <w:characterSpacingControl w:val="doNotCompress"/>
  <w:doNotValidateAgainstSchema/>
  <w:doNotDemarcateInvalidXml/>
  <w:hdrShapeDefaults>
    <o:shapedefaults v:ext="edit" spidmax="2049" fillcolor="white" stroke="f">
      <v:fill color="white"/>
      <v:stroke on="f"/>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E1ZjE1Yjg1YjZlNDcwYWFlODlkOWQwOTg5ZWMyNmQifQ=="/>
  </w:docVars>
  <w:rsids>
    <w:rsidRoot w:val="00172A27"/>
    <w:rsid w:val="99FFF4B5"/>
    <w:rsid w:val="9A3E84FB"/>
    <w:rsid w:val="9E7B469F"/>
    <w:rsid w:val="AE9FD743"/>
    <w:rsid w:val="AF7D174C"/>
    <w:rsid w:val="AFF7D734"/>
    <w:rsid w:val="BA77B1D7"/>
    <w:rsid w:val="BC93682E"/>
    <w:rsid w:val="BDD625A2"/>
    <w:rsid w:val="BDFFA630"/>
    <w:rsid w:val="BE8C773E"/>
    <w:rsid w:val="BEFFF580"/>
    <w:rsid w:val="BFFC5E86"/>
    <w:rsid w:val="C8A7BDA5"/>
    <w:rsid w:val="DDDFA7DD"/>
    <w:rsid w:val="DFDBDBED"/>
    <w:rsid w:val="DFDF7DAF"/>
    <w:rsid w:val="ECBF00A2"/>
    <w:rsid w:val="EDFB15BC"/>
    <w:rsid w:val="F5DEADAB"/>
    <w:rsid w:val="F5FD2A4F"/>
    <w:rsid w:val="F7534CCF"/>
    <w:rsid w:val="F7D916B0"/>
    <w:rsid w:val="FDE37714"/>
    <w:rsid w:val="FDEB3407"/>
    <w:rsid w:val="FE6DC775"/>
    <w:rsid w:val="FEF594F9"/>
    <w:rsid w:val="FF6F8E47"/>
    <w:rsid w:val="FFF60F68"/>
    <w:rsid w:val="FFF78005"/>
    <w:rsid w:val="FFFE2296"/>
    <w:rsid w:val="FFFF6EAC"/>
    <w:rsid w:val="0000096F"/>
    <w:rsid w:val="0000205A"/>
    <w:rsid w:val="00003079"/>
    <w:rsid w:val="00003364"/>
    <w:rsid w:val="000035C9"/>
    <w:rsid w:val="00003859"/>
    <w:rsid w:val="00004621"/>
    <w:rsid w:val="00004837"/>
    <w:rsid w:val="00005F44"/>
    <w:rsid w:val="00006423"/>
    <w:rsid w:val="00006891"/>
    <w:rsid w:val="00006A93"/>
    <w:rsid w:val="000102CA"/>
    <w:rsid w:val="000117C2"/>
    <w:rsid w:val="00011817"/>
    <w:rsid w:val="00012652"/>
    <w:rsid w:val="00013169"/>
    <w:rsid w:val="0001351D"/>
    <w:rsid w:val="000135F9"/>
    <w:rsid w:val="00013A22"/>
    <w:rsid w:val="00013B6A"/>
    <w:rsid w:val="00014ABE"/>
    <w:rsid w:val="000156DE"/>
    <w:rsid w:val="00015BB6"/>
    <w:rsid w:val="00016822"/>
    <w:rsid w:val="00016BE5"/>
    <w:rsid w:val="00016D4C"/>
    <w:rsid w:val="0001723E"/>
    <w:rsid w:val="00020326"/>
    <w:rsid w:val="0002224C"/>
    <w:rsid w:val="00023CD1"/>
    <w:rsid w:val="0002402D"/>
    <w:rsid w:val="00025078"/>
    <w:rsid w:val="0002590B"/>
    <w:rsid w:val="00026CF6"/>
    <w:rsid w:val="0002753A"/>
    <w:rsid w:val="00027954"/>
    <w:rsid w:val="00027A0A"/>
    <w:rsid w:val="000302AB"/>
    <w:rsid w:val="000307F8"/>
    <w:rsid w:val="000309D4"/>
    <w:rsid w:val="00030B76"/>
    <w:rsid w:val="0003204D"/>
    <w:rsid w:val="00032EDC"/>
    <w:rsid w:val="00033830"/>
    <w:rsid w:val="00033906"/>
    <w:rsid w:val="00033996"/>
    <w:rsid w:val="0003448C"/>
    <w:rsid w:val="00035654"/>
    <w:rsid w:val="00035983"/>
    <w:rsid w:val="00035C78"/>
    <w:rsid w:val="0003711F"/>
    <w:rsid w:val="0003729E"/>
    <w:rsid w:val="00037A77"/>
    <w:rsid w:val="000404F3"/>
    <w:rsid w:val="000407B0"/>
    <w:rsid w:val="00041847"/>
    <w:rsid w:val="00041A04"/>
    <w:rsid w:val="00041B32"/>
    <w:rsid w:val="00041CB3"/>
    <w:rsid w:val="00042E8A"/>
    <w:rsid w:val="0004326F"/>
    <w:rsid w:val="000442FD"/>
    <w:rsid w:val="000447A6"/>
    <w:rsid w:val="00045596"/>
    <w:rsid w:val="0004578D"/>
    <w:rsid w:val="00045907"/>
    <w:rsid w:val="00046069"/>
    <w:rsid w:val="0004774F"/>
    <w:rsid w:val="00047C87"/>
    <w:rsid w:val="000501B8"/>
    <w:rsid w:val="00050AB3"/>
    <w:rsid w:val="00051667"/>
    <w:rsid w:val="00051A29"/>
    <w:rsid w:val="000529C6"/>
    <w:rsid w:val="00052F8A"/>
    <w:rsid w:val="00053282"/>
    <w:rsid w:val="000532FA"/>
    <w:rsid w:val="000539E8"/>
    <w:rsid w:val="00053BF1"/>
    <w:rsid w:val="00055F92"/>
    <w:rsid w:val="00055F99"/>
    <w:rsid w:val="00056B09"/>
    <w:rsid w:val="00056E7F"/>
    <w:rsid w:val="00056F97"/>
    <w:rsid w:val="00057294"/>
    <w:rsid w:val="000579F9"/>
    <w:rsid w:val="000601E1"/>
    <w:rsid w:val="00060295"/>
    <w:rsid w:val="000610B0"/>
    <w:rsid w:val="000612A6"/>
    <w:rsid w:val="0006141B"/>
    <w:rsid w:val="000618CF"/>
    <w:rsid w:val="000619B1"/>
    <w:rsid w:val="00061A06"/>
    <w:rsid w:val="00062C53"/>
    <w:rsid w:val="00063D86"/>
    <w:rsid w:val="00063FFB"/>
    <w:rsid w:val="00064722"/>
    <w:rsid w:val="00066156"/>
    <w:rsid w:val="00066351"/>
    <w:rsid w:val="00066546"/>
    <w:rsid w:val="00067668"/>
    <w:rsid w:val="0007344B"/>
    <w:rsid w:val="000736FB"/>
    <w:rsid w:val="000742C9"/>
    <w:rsid w:val="00074A9C"/>
    <w:rsid w:val="000757F6"/>
    <w:rsid w:val="00076224"/>
    <w:rsid w:val="00076DAA"/>
    <w:rsid w:val="00076FE7"/>
    <w:rsid w:val="00077484"/>
    <w:rsid w:val="000808AE"/>
    <w:rsid w:val="00081306"/>
    <w:rsid w:val="00081B7E"/>
    <w:rsid w:val="00081D44"/>
    <w:rsid w:val="00081E07"/>
    <w:rsid w:val="00081E59"/>
    <w:rsid w:val="0008229D"/>
    <w:rsid w:val="000833BF"/>
    <w:rsid w:val="0008480F"/>
    <w:rsid w:val="00084BE5"/>
    <w:rsid w:val="00085C62"/>
    <w:rsid w:val="00085EA1"/>
    <w:rsid w:val="00086086"/>
    <w:rsid w:val="000866FE"/>
    <w:rsid w:val="000867B7"/>
    <w:rsid w:val="00086B21"/>
    <w:rsid w:val="00086F9F"/>
    <w:rsid w:val="000876DF"/>
    <w:rsid w:val="00087975"/>
    <w:rsid w:val="00087A85"/>
    <w:rsid w:val="00087E2E"/>
    <w:rsid w:val="0009006E"/>
    <w:rsid w:val="00090FBC"/>
    <w:rsid w:val="00091C38"/>
    <w:rsid w:val="00091CE3"/>
    <w:rsid w:val="0009214F"/>
    <w:rsid w:val="00092221"/>
    <w:rsid w:val="00092980"/>
    <w:rsid w:val="00092A88"/>
    <w:rsid w:val="00092B7D"/>
    <w:rsid w:val="00093707"/>
    <w:rsid w:val="00093803"/>
    <w:rsid w:val="00094E07"/>
    <w:rsid w:val="00094F96"/>
    <w:rsid w:val="000952AB"/>
    <w:rsid w:val="0009530C"/>
    <w:rsid w:val="00095FE9"/>
    <w:rsid w:val="00097976"/>
    <w:rsid w:val="000979CE"/>
    <w:rsid w:val="00097A90"/>
    <w:rsid w:val="00097DFC"/>
    <w:rsid w:val="00097F6B"/>
    <w:rsid w:val="000A0AF9"/>
    <w:rsid w:val="000A267F"/>
    <w:rsid w:val="000A2A1C"/>
    <w:rsid w:val="000A2ABF"/>
    <w:rsid w:val="000A339A"/>
    <w:rsid w:val="000A3F0E"/>
    <w:rsid w:val="000A5B16"/>
    <w:rsid w:val="000A5C9C"/>
    <w:rsid w:val="000A606C"/>
    <w:rsid w:val="000A7200"/>
    <w:rsid w:val="000A732C"/>
    <w:rsid w:val="000A7729"/>
    <w:rsid w:val="000B0630"/>
    <w:rsid w:val="000B0AD2"/>
    <w:rsid w:val="000B0D1C"/>
    <w:rsid w:val="000B0F5D"/>
    <w:rsid w:val="000B167F"/>
    <w:rsid w:val="000B2D3B"/>
    <w:rsid w:val="000B3706"/>
    <w:rsid w:val="000B38D8"/>
    <w:rsid w:val="000B4820"/>
    <w:rsid w:val="000B4C1A"/>
    <w:rsid w:val="000B5389"/>
    <w:rsid w:val="000B6DD7"/>
    <w:rsid w:val="000B7906"/>
    <w:rsid w:val="000B7B34"/>
    <w:rsid w:val="000B7C1F"/>
    <w:rsid w:val="000C121E"/>
    <w:rsid w:val="000C1455"/>
    <w:rsid w:val="000C23B4"/>
    <w:rsid w:val="000C2CB0"/>
    <w:rsid w:val="000C32E0"/>
    <w:rsid w:val="000C349A"/>
    <w:rsid w:val="000C37D3"/>
    <w:rsid w:val="000C394D"/>
    <w:rsid w:val="000C4233"/>
    <w:rsid w:val="000C4455"/>
    <w:rsid w:val="000C47D4"/>
    <w:rsid w:val="000C4AA7"/>
    <w:rsid w:val="000C52CC"/>
    <w:rsid w:val="000C6018"/>
    <w:rsid w:val="000C61D2"/>
    <w:rsid w:val="000C764D"/>
    <w:rsid w:val="000D0505"/>
    <w:rsid w:val="000D1A7F"/>
    <w:rsid w:val="000D1FD8"/>
    <w:rsid w:val="000D2090"/>
    <w:rsid w:val="000D2450"/>
    <w:rsid w:val="000D2D0B"/>
    <w:rsid w:val="000D312F"/>
    <w:rsid w:val="000D32D7"/>
    <w:rsid w:val="000D4021"/>
    <w:rsid w:val="000D425D"/>
    <w:rsid w:val="000D5838"/>
    <w:rsid w:val="000D5DDE"/>
    <w:rsid w:val="000D64C6"/>
    <w:rsid w:val="000D6A7F"/>
    <w:rsid w:val="000D6F0E"/>
    <w:rsid w:val="000D76BF"/>
    <w:rsid w:val="000D7A5D"/>
    <w:rsid w:val="000D7F3A"/>
    <w:rsid w:val="000E041E"/>
    <w:rsid w:val="000E0D51"/>
    <w:rsid w:val="000E1518"/>
    <w:rsid w:val="000E20E7"/>
    <w:rsid w:val="000E26B8"/>
    <w:rsid w:val="000E2B10"/>
    <w:rsid w:val="000E2CE9"/>
    <w:rsid w:val="000E342A"/>
    <w:rsid w:val="000E3871"/>
    <w:rsid w:val="000E3E65"/>
    <w:rsid w:val="000E42E7"/>
    <w:rsid w:val="000E43F3"/>
    <w:rsid w:val="000E48EE"/>
    <w:rsid w:val="000E4FC9"/>
    <w:rsid w:val="000E5C30"/>
    <w:rsid w:val="000E5E49"/>
    <w:rsid w:val="000E7E43"/>
    <w:rsid w:val="000F0074"/>
    <w:rsid w:val="000F08D5"/>
    <w:rsid w:val="000F252C"/>
    <w:rsid w:val="000F2C25"/>
    <w:rsid w:val="000F3868"/>
    <w:rsid w:val="000F4376"/>
    <w:rsid w:val="000F48A3"/>
    <w:rsid w:val="000F4B87"/>
    <w:rsid w:val="000F528E"/>
    <w:rsid w:val="000F5636"/>
    <w:rsid w:val="000F58B8"/>
    <w:rsid w:val="000F5927"/>
    <w:rsid w:val="000F5DB8"/>
    <w:rsid w:val="000F76C0"/>
    <w:rsid w:val="000F78C2"/>
    <w:rsid w:val="000F7AC0"/>
    <w:rsid w:val="000F7AE1"/>
    <w:rsid w:val="000F7D73"/>
    <w:rsid w:val="00100027"/>
    <w:rsid w:val="00100334"/>
    <w:rsid w:val="00100459"/>
    <w:rsid w:val="001007C2"/>
    <w:rsid w:val="001015AC"/>
    <w:rsid w:val="00101628"/>
    <w:rsid w:val="00102D4F"/>
    <w:rsid w:val="001035D6"/>
    <w:rsid w:val="00104EF6"/>
    <w:rsid w:val="0010527A"/>
    <w:rsid w:val="0010611D"/>
    <w:rsid w:val="001061C6"/>
    <w:rsid w:val="001064DF"/>
    <w:rsid w:val="00107531"/>
    <w:rsid w:val="00110058"/>
    <w:rsid w:val="00110656"/>
    <w:rsid w:val="001113D1"/>
    <w:rsid w:val="00112E25"/>
    <w:rsid w:val="00113263"/>
    <w:rsid w:val="0011422C"/>
    <w:rsid w:val="00114941"/>
    <w:rsid w:val="001150C2"/>
    <w:rsid w:val="00116063"/>
    <w:rsid w:val="001160E8"/>
    <w:rsid w:val="0011631B"/>
    <w:rsid w:val="001164F5"/>
    <w:rsid w:val="00116D74"/>
    <w:rsid w:val="00117463"/>
    <w:rsid w:val="001176EB"/>
    <w:rsid w:val="001209D9"/>
    <w:rsid w:val="00121CF7"/>
    <w:rsid w:val="00121F79"/>
    <w:rsid w:val="00122560"/>
    <w:rsid w:val="001226F9"/>
    <w:rsid w:val="00122957"/>
    <w:rsid w:val="00123080"/>
    <w:rsid w:val="0012401D"/>
    <w:rsid w:val="00124901"/>
    <w:rsid w:val="00124C2A"/>
    <w:rsid w:val="00124E07"/>
    <w:rsid w:val="001258FA"/>
    <w:rsid w:val="00126156"/>
    <w:rsid w:val="00126DED"/>
    <w:rsid w:val="00126F0E"/>
    <w:rsid w:val="00127207"/>
    <w:rsid w:val="00127D71"/>
    <w:rsid w:val="00127E7E"/>
    <w:rsid w:val="0013057B"/>
    <w:rsid w:val="00130992"/>
    <w:rsid w:val="00130D84"/>
    <w:rsid w:val="00131659"/>
    <w:rsid w:val="00131F1A"/>
    <w:rsid w:val="001321AB"/>
    <w:rsid w:val="00132CE3"/>
    <w:rsid w:val="001351EF"/>
    <w:rsid w:val="00135233"/>
    <w:rsid w:val="00135368"/>
    <w:rsid w:val="00135D61"/>
    <w:rsid w:val="00135D85"/>
    <w:rsid w:val="001361AD"/>
    <w:rsid w:val="0013627A"/>
    <w:rsid w:val="00137698"/>
    <w:rsid w:val="0013772E"/>
    <w:rsid w:val="00140F87"/>
    <w:rsid w:val="00142547"/>
    <w:rsid w:val="0014295B"/>
    <w:rsid w:val="00142985"/>
    <w:rsid w:val="00142C11"/>
    <w:rsid w:val="0014304F"/>
    <w:rsid w:val="00143E4E"/>
    <w:rsid w:val="001448B9"/>
    <w:rsid w:val="0014647E"/>
    <w:rsid w:val="00150494"/>
    <w:rsid w:val="00150A96"/>
    <w:rsid w:val="00151018"/>
    <w:rsid w:val="00151127"/>
    <w:rsid w:val="0015258A"/>
    <w:rsid w:val="00152BAC"/>
    <w:rsid w:val="00153978"/>
    <w:rsid w:val="00154178"/>
    <w:rsid w:val="00154664"/>
    <w:rsid w:val="00154CCD"/>
    <w:rsid w:val="00154D3D"/>
    <w:rsid w:val="0015525F"/>
    <w:rsid w:val="001556C7"/>
    <w:rsid w:val="001564D1"/>
    <w:rsid w:val="001579EF"/>
    <w:rsid w:val="00157CB9"/>
    <w:rsid w:val="001601C5"/>
    <w:rsid w:val="00160CA4"/>
    <w:rsid w:val="0016174F"/>
    <w:rsid w:val="0016299A"/>
    <w:rsid w:val="00163192"/>
    <w:rsid w:val="00164818"/>
    <w:rsid w:val="001659FC"/>
    <w:rsid w:val="00166D53"/>
    <w:rsid w:val="0016719B"/>
    <w:rsid w:val="00167971"/>
    <w:rsid w:val="00167C24"/>
    <w:rsid w:val="0017079F"/>
    <w:rsid w:val="00170F32"/>
    <w:rsid w:val="001719A8"/>
    <w:rsid w:val="00172706"/>
    <w:rsid w:val="0017293C"/>
    <w:rsid w:val="00172A27"/>
    <w:rsid w:val="00173873"/>
    <w:rsid w:val="001738A5"/>
    <w:rsid w:val="0017425D"/>
    <w:rsid w:val="0017430F"/>
    <w:rsid w:val="001747FC"/>
    <w:rsid w:val="001757E9"/>
    <w:rsid w:val="00175923"/>
    <w:rsid w:val="00175AA8"/>
    <w:rsid w:val="00176DDA"/>
    <w:rsid w:val="0017701A"/>
    <w:rsid w:val="0017752B"/>
    <w:rsid w:val="00180667"/>
    <w:rsid w:val="00180BC3"/>
    <w:rsid w:val="00180DB7"/>
    <w:rsid w:val="001819BB"/>
    <w:rsid w:val="00182755"/>
    <w:rsid w:val="00182EAE"/>
    <w:rsid w:val="00183517"/>
    <w:rsid w:val="00183A15"/>
    <w:rsid w:val="0018485C"/>
    <w:rsid w:val="00184FAC"/>
    <w:rsid w:val="00185D37"/>
    <w:rsid w:val="00186A8B"/>
    <w:rsid w:val="00187C1A"/>
    <w:rsid w:val="00187D21"/>
    <w:rsid w:val="0019036F"/>
    <w:rsid w:val="001903B6"/>
    <w:rsid w:val="00191324"/>
    <w:rsid w:val="00192682"/>
    <w:rsid w:val="00192830"/>
    <w:rsid w:val="001943EC"/>
    <w:rsid w:val="0019482F"/>
    <w:rsid w:val="00194E1E"/>
    <w:rsid w:val="00195187"/>
    <w:rsid w:val="00195F05"/>
    <w:rsid w:val="00195F20"/>
    <w:rsid w:val="001960E1"/>
    <w:rsid w:val="001969AE"/>
    <w:rsid w:val="00197431"/>
    <w:rsid w:val="00197C3D"/>
    <w:rsid w:val="00197EA4"/>
    <w:rsid w:val="001A047C"/>
    <w:rsid w:val="001A193B"/>
    <w:rsid w:val="001A19C8"/>
    <w:rsid w:val="001A1A46"/>
    <w:rsid w:val="001A2248"/>
    <w:rsid w:val="001A270E"/>
    <w:rsid w:val="001A28E4"/>
    <w:rsid w:val="001A33F4"/>
    <w:rsid w:val="001A3E97"/>
    <w:rsid w:val="001A40C8"/>
    <w:rsid w:val="001A4C5B"/>
    <w:rsid w:val="001A523F"/>
    <w:rsid w:val="001A5F0A"/>
    <w:rsid w:val="001A6303"/>
    <w:rsid w:val="001A63CE"/>
    <w:rsid w:val="001A65EA"/>
    <w:rsid w:val="001A7E4E"/>
    <w:rsid w:val="001B0304"/>
    <w:rsid w:val="001B1305"/>
    <w:rsid w:val="001B17E7"/>
    <w:rsid w:val="001B199B"/>
    <w:rsid w:val="001B2C30"/>
    <w:rsid w:val="001B3ADC"/>
    <w:rsid w:val="001B3C61"/>
    <w:rsid w:val="001B3F95"/>
    <w:rsid w:val="001B400D"/>
    <w:rsid w:val="001B43BE"/>
    <w:rsid w:val="001B43E7"/>
    <w:rsid w:val="001B5B13"/>
    <w:rsid w:val="001B6AC1"/>
    <w:rsid w:val="001B7029"/>
    <w:rsid w:val="001B74B4"/>
    <w:rsid w:val="001B76D0"/>
    <w:rsid w:val="001B7E54"/>
    <w:rsid w:val="001C092B"/>
    <w:rsid w:val="001C13A1"/>
    <w:rsid w:val="001C13BB"/>
    <w:rsid w:val="001C19D7"/>
    <w:rsid w:val="001C2768"/>
    <w:rsid w:val="001C2AA9"/>
    <w:rsid w:val="001C2BD6"/>
    <w:rsid w:val="001C36E0"/>
    <w:rsid w:val="001C3A66"/>
    <w:rsid w:val="001C3B7C"/>
    <w:rsid w:val="001C3CDF"/>
    <w:rsid w:val="001C4832"/>
    <w:rsid w:val="001C4B9D"/>
    <w:rsid w:val="001C4F8F"/>
    <w:rsid w:val="001C5128"/>
    <w:rsid w:val="001C583F"/>
    <w:rsid w:val="001C653A"/>
    <w:rsid w:val="001C672C"/>
    <w:rsid w:val="001C733E"/>
    <w:rsid w:val="001D07FC"/>
    <w:rsid w:val="001D082A"/>
    <w:rsid w:val="001D0BA9"/>
    <w:rsid w:val="001D0BDA"/>
    <w:rsid w:val="001D0FFE"/>
    <w:rsid w:val="001D149C"/>
    <w:rsid w:val="001D18F5"/>
    <w:rsid w:val="001D229D"/>
    <w:rsid w:val="001D24DC"/>
    <w:rsid w:val="001D30ED"/>
    <w:rsid w:val="001D3E8A"/>
    <w:rsid w:val="001D43BF"/>
    <w:rsid w:val="001D4845"/>
    <w:rsid w:val="001D4DC9"/>
    <w:rsid w:val="001D4E2B"/>
    <w:rsid w:val="001D4E4E"/>
    <w:rsid w:val="001D5558"/>
    <w:rsid w:val="001D660C"/>
    <w:rsid w:val="001D7881"/>
    <w:rsid w:val="001E018D"/>
    <w:rsid w:val="001E0449"/>
    <w:rsid w:val="001E1783"/>
    <w:rsid w:val="001E1AD5"/>
    <w:rsid w:val="001E2A71"/>
    <w:rsid w:val="001E2FB0"/>
    <w:rsid w:val="001E4018"/>
    <w:rsid w:val="001E4EB6"/>
    <w:rsid w:val="001E57BF"/>
    <w:rsid w:val="001E5C97"/>
    <w:rsid w:val="001E6AAE"/>
    <w:rsid w:val="001E7936"/>
    <w:rsid w:val="001F02E6"/>
    <w:rsid w:val="001F0401"/>
    <w:rsid w:val="001F09E9"/>
    <w:rsid w:val="001F0D9A"/>
    <w:rsid w:val="001F1471"/>
    <w:rsid w:val="001F1999"/>
    <w:rsid w:val="001F1F94"/>
    <w:rsid w:val="001F290F"/>
    <w:rsid w:val="001F36D5"/>
    <w:rsid w:val="001F4EDF"/>
    <w:rsid w:val="001F5FAB"/>
    <w:rsid w:val="001F631F"/>
    <w:rsid w:val="001F6CF5"/>
    <w:rsid w:val="001F7284"/>
    <w:rsid w:val="001F7739"/>
    <w:rsid w:val="001F78BA"/>
    <w:rsid w:val="001F7F55"/>
    <w:rsid w:val="00201C96"/>
    <w:rsid w:val="0020223D"/>
    <w:rsid w:val="002026DC"/>
    <w:rsid w:val="002059E0"/>
    <w:rsid w:val="00205F3F"/>
    <w:rsid w:val="00206A91"/>
    <w:rsid w:val="00206DF7"/>
    <w:rsid w:val="002109D6"/>
    <w:rsid w:val="00211292"/>
    <w:rsid w:val="002113F4"/>
    <w:rsid w:val="002118D9"/>
    <w:rsid w:val="00215CD1"/>
    <w:rsid w:val="0021668E"/>
    <w:rsid w:val="00216839"/>
    <w:rsid w:val="002173F1"/>
    <w:rsid w:val="00217D72"/>
    <w:rsid w:val="00220523"/>
    <w:rsid w:val="002211CD"/>
    <w:rsid w:val="0022180F"/>
    <w:rsid w:val="00222049"/>
    <w:rsid w:val="002222B9"/>
    <w:rsid w:val="00222496"/>
    <w:rsid w:val="00222601"/>
    <w:rsid w:val="00222BBC"/>
    <w:rsid w:val="00223080"/>
    <w:rsid w:val="00223492"/>
    <w:rsid w:val="00223A6D"/>
    <w:rsid w:val="002243FD"/>
    <w:rsid w:val="00224FE8"/>
    <w:rsid w:val="0022507A"/>
    <w:rsid w:val="00226958"/>
    <w:rsid w:val="00226B29"/>
    <w:rsid w:val="00227314"/>
    <w:rsid w:val="002279C0"/>
    <w:rsid w:val="00230733"/>
    <w:rsid w:val="00231523"/>
    <w:rsid w:val="00231933"/>
    <w:rsid w:val="00231957"/>
    <w:rsid w:val="00231975"/>
    <w:rsid w:val="00231AE8"/>
    <w:rsid w:val="00231C8A"/>
    <w:rsid w:val="00232DFE"/>
    <w:rsid w:val="00232F93"/>
    <w:rsid w:val="00233D5A"/>
    <w:rsid w:val="00235D15"/>
    <w:rsid w:val="00235F49"/>
    <w:rsid w:val="00236753"/>
    <w:rsid w:val="00236AC4"/>
    <w:rsid w:val="002379F9"/>
    <w:rsid w:val="00237A35"/>
    <w:rsid w:val="0024008D"/>
    <w:rsid w:val="00240251"/>
    <w:rsid w:val="00240A04"/>
    <w:rsid w:val="00240F5E"/>
    <w:rsid w:val="002414DA"/>
    <w:rsid w:val="00241A25"/>
    <w:rsid w:val="0024204F"/>
    <w:rsid w:val="0024217F"/>
    <w:rsid w:val="0024226F"/>
    <w:rsid w:val="002427FB"/>
    <w:rsid w:val="002430C8"/>
    <w:rsid w:val="00246019"/>
    <w:rsid w:val="00246965"/>
    <w:rsid w:val="00246F60"/>
    <w:rsid w:val="00246F8C"/>
    <w:rsid w:val="002508A4"/>
    <w:rsid w:val="00250DC6"/>
    <w:rsid w:val="00252505"/>
    <w:rsid w:val="002526DF"/>
    <w:rsid w:val="00253CD2"/>
    <w:rsid w:val="00253F58"/>
    <w:rsid w:val="0025538A"/>
    <w:rsid w:val="00255459"/>
    <w:rsid w:val="002556B6"/>
    <w:rsid w:val="00255ADE"/>
    <w:rsid w:val="00255C0F"/>
    <w:rsid w:val="002562D3"/>
    <w:rsid w:val="00256D5F"/>
    <w:rsid w:val="00257484"/>
    <w:rsid w:val="00257951"/>
    <w:rsid w:val="00257DF2"/>
    <w:rsid w:val="00257F34"/>
    <w:rsid w:val="00257FA9"/>
    <w:rsid w:val="002601CE"/>
    <w:rsid w:val="00260C19"/>
    <w:rsid w:val="00260EAC"/>
    <w:rsid w:val="0026140B"/>
    <w:rsid w:val="002622C0"/>
    <w:rsid w:val="002622F4"/>
    <w:rsid w:val="00263190"/>
    <w:rsid w:val="00263497"/>
    <w:rsid w:val="00263585"/>
    <w:rsid w:val="00263A55"/>
    <w:rsid w:val="00264FD6"/>
    <w:rsid w:val="002677A4"/>
    <w:rsid w:val="00267BBB"/>
    <w:rsid w:val="00270AC7"/>
    <w:rsid w:val="00270D19"/>
    <w:rsid w:val="002713A4"/>
    <w:rsid w:val="00271FBD"/>
    <w:rsid w:val="0027206A"/>
    <w:rsid w:val="002736CF"/>
    <w:rsid w:val="00273B4A"/>
    <w:rsid w:val="00274E20"/>
    <w:rsid w:val="00274FC9"/>
    <w:rsid w:val="0027515D"/>
    <w:rsid w:val="00275E16"/>
    <w:rsid w:val="00276D66"/>
    <w:rsid w:val="002775A0"/>
    <w:rsid w:val="002775DA"/>
    <w:rsid w:val="00280893"/>
    <w:rsid w:val="00281A0A"/>
    <w:rsid w:val="00282479"/>
    <w:rsid w:val="00283503"/>
    <w:rsid w:val="0028368A"/>
    <w:rsid w:val="00284931"/>
    <w:rsid w:val="00284986"/>
    <w:rsid w:val="00284FF9"/>
    <w:rsid w:val="002853AD"/>
    <w:rsid w:val="0028625D"/>
    <w:rsid w:val="002863D7"/>
    <w:rsid w:val="0028697B"/>
    <w:rsid w:val="002876F3"/>
    <w:rsid w:val="00287B6F"/>
    <w:rsid w:val="0029294F"/>
    <w:rsid w:val="00293E27"/>
    <w:rsid w:val="00294E1F"/>
    <w:rsid w:val="00294E95"/>
    <w:rsid w:val="00295634"/>
    <w:rsid w:val="00295A75"/>
    <w:rsid w:val="00296818"/>
    <w:rsid w:val="00296F7B"/>
    <w:rsid w:val="002A0398"/>
    <w:rsid w:val="002A06E4"/>
    <w:rsid w:val="002A1774"/>
    <w:rsid w:val="002A1A41"/>
    <w:rsid w:val="002A1B18"/>
    <w:rsid w:val="002A1F41"/>
    <w:rsid w:val="002A203F"/>
    <w:rsid w:val="002A2C17"/>
    <w:rsid w:val="002A2D21"/>
    <w:rsid w:val="002A31C9"/>
    <w:rsid w:val="002A326B"/>
    <w:rsid w:val="002A3356"/>
    <w:rsid w:val="002A35FB"/>
    <w:rsid w:val="002A3D31"/>
    <w:rsid w:val="002A3F12"/>
    <w:rsid w:val="002A4067"/>
    <w:rsid w:val="002A51FB"/>
    <w:rsid w:val="002A5A59"/>
    <w:rsid w:val="002A61D2"/>
    <w:rsid w:val="002A63D0"/>
    <w:rsid w:val="002A70EE"/>
    <w:rsid w:val="002B007D"/>
    <w:rsid w:val="002B070C"/>
    <w:rsid w:val="002B0D32"/>
    <w:rsid w:val="002B0D71"/>
    <w:rsid w:val="002B11B7"/>
    <w:rsid w:val="002B1976"/>
    <w:rsid w:val="002B1B99"/>
    <w:rsid w:val="002B2050"/>
    <w:rsid w:val="002B2354"/>
    <w:rsid w:val="002B2447"/>
    <w:rsid w:val="002B26F7"/>
    <w:rsid w:val="002B3A6D"/>
    <w:rsid w:val="002B41D5"/>
    <w:rsid w:val="002B539E"/>
    <w:rsid w:val="002B56AA"/>
    <w:rsid w:val="002B584D"/>
    <w:rsid w:val="002B6C46"/>
    <w:rsid w:val="002C0CC2"/>
    <w:rsid w:val="002C1137"/>
    <w:rsid w:val="002C1218"/>
    <w:rsid w:val="002C24DF"/>
    <w:rsid w:val="002C2784"/>
    <w:rsid w:val="002C3B1D"/>
    <w:rsid w:val="002C50E6"/>
    <w:rsid w:val="002C51A0"/>
    <w:rsid w:val="002C5A9E"/>
    <w:rsid w:val="002C642B"/>
    <w:rsid w:val="002C6831"/>
    <w:rsid w:val="002C69F4"/>
    <w:rsid w:val="002C6A56"/>
    <w:rsid w:val="002C6F66"/>
    <w:rsid w:val="002C71B1"/>
    <w:rsid w:val="002C75A2"/>
    <w:rsid w:val="002C78A9"/>
    <w:rsid w:val="002D06F5"/>
    <w:rsid w:val="002D0F7F"/>
    <w:rsid w:val="002D1DC5"/>
    <w:rsid w:val="002D20B4"/>
    <w:rsid w:val="002D389F"/>
    <w:rsid w:val="002D3C71"/>
    <w:rsid w:val="002D43D9"/>
    <w:rsid w:val="002D4605"/>
    <w:rsid w:val="002D4B9E"/>
    <w:rsid w:val="002D5962"/>
    <w:rsid w:val="002D5C7A"/>
    <w:rsid w:val="002D607B"/>
    <w:rsid w:val="002D63F5"/>
    <w:rsid w:val="002D6B86"/>
    <w:rsid w:val="002D73F1"/>
    <w:rsid w:val="002E108C"/>
    <w:rsid w:val="002E136F"/>
    <w:rsid w:val="002E13B9"/>
    <w:rsid w:val="002E167C"/>
    <w:rsid w:val="002E2779"/>
    <w:rsid w:val="002E2D15"/>
    <w:rsid w:val="002E30C0"/>
    <w:rsid w:val="002E32F0"/>
    <w:rsid w:val="002E34A3"/>
    <w:rsid w:val="002E3811"/>
    <w:rsid w:val="002E3DC4"/>
    <w:rsid w:val="002E425D"/>
    <w:rsid w:val="002E5258"/>
    <w:rsid w:val="002E6070"/>
    <w:rsid w:val="002E6084"/>
    <w:rsid w:val="002E6637"/>
    <w:rsid w:val="002E69BF"/>
    <w:rsid w:val="002E75F8"/>
    <w:rsid w:val="002F0648"/>
    <w:rsid w:val="002F0663"/>
    <w:rsid w:val="002F11CB"/>
    <w:rsid w:val="002F1A13"/>
    <w:rsid w:val="002F20D7"/>
    <w:rsid w:val="002F2413"/>
    <w:rsid w:val="002F283C"/>
    <w:rsid w:val="002F2BAB"/>
    <w:rsid w:val="002F3FE1"/>
    <w:rsid w:val="002F40E5"/>
    <w:rsid w:val="002F49A4"/>
    <w:rsid w:val="002F4B06"/>
    <w:rsid w:val="002F4D1A"/>
    <w:rsid w:val="002F4E41"/>
    <w:rsid w:val="002F57B9"/>
    <w:rsid w:val="002F63E3"/>
    <w:rsid w:val="002F66C8"/>
    <w:rsid w:val="002F6899"/>
    <w:rsid w:val="002F6E54"/>
    <w:rsid w:val="002F7632"/>
    <w:rsid w:val="002F7713"/>
    <w:rsid w:val="002F7AA0"/>
    <w:rsid w:val="002F7AF1"/>
    <w:rsid w:val="002F7FBD"/>
    <w:rsid w:val="0030127B"/>
    <w:rsid w:val="00301743"/>
    <w:rsid w:val="00301E43"/>
    <w:rsid w:val="003020AE"/>
    <w:rsid w:val="003023C6"/>
    <w:rsid w:val="0030247E"/>
    <w:rsid w:val="00302DB1"/>
    <w:rsid w:val="003053BB"/>
    <w:rsid w:val="00305407"/>
    <w:rsid w:val="00305D5B"/>
    <w:rsid w:val="00306DC5"/>
    <w:rsid w:val="003078E4"/>
    <w:rsid w:val="003100A2"/>
    <w:rsid w:val="00310135"/>
    <w:rsid w:val="003111F2"/>
    <w:rsid w:val="00311771"/>
    <w:rsid w:val="0031245E"/>
    <w:rsid w:val="00313473"/>
    <w:rsid w:val="00313AAE"/>
    <w:rsid w:val="00313C5D"/>
    <w:rsid w:val="00313F10"/>
    <w:rsid w:val="00313FCD"/>
    <w:rsid w:val="0031577E"/>
    <w:rsid w:val="00315B32"/>
    <w:rsid w:val="00315CE9"/>
    <w:rsid w:val="00316DF6"/>
    <w:rsid w:val="003171BD"/>
    <w:rsid w:val="003178BA"/>
    <w:rsid w:val="00317DB5"/>
    <w:rsid w:val="0032095C"/>
    <w:rsid w:val="00322346"/>
    <w:rsid w:val="00322756"/>
    <w:rsid w:val="003230AF"/>
    <w:rsid w:val="00323594"/>
    <w:rsid w:val="00324485"/>
    <w:rsid w:val="00324AC7"/>
    <w:rsid w:val="0032558B"/>
    <w:rsid w:val="00325E31"/>
    <w:rsid w:val="00326911"/>
    <w:rsid w:val="00326C0B"/>
    <w:rsid w:val="003306BA"/>
    <w:rsid w:val="00330D9E"/>
    <w:rsid w:val="00330DAE"/>
    <w:rsid w:val="00330FC8"/>
    <w:rsid w:val="00332195"/>
    <w:rsid w:val="00332275"/>
    <w:rsid w:val="00333399"/>
    <w:rsid w:val="003333FA"/>
    <w:rsid w:val="003337BB"/>
    <w:rsid w:val="00333937"/>
    <w:rsid w:val="00333B26"/>
    <w:rsid w:val="00334218"/>
    <w:rsid w:val="00334D22"/>
    <w:rsid w:val="003354DB"/>
    <w:rsid w:val="003355D8"/>
    <w:rsid w:val="00336536"/>
    <w:rsid w:val="00336CAB"/>
    <w:rsid w:val="003378D9"/>
    <w:rsid w:val="003403B2"/>
    <w:rsid w:val="003404AA"/>
    <w:rsid w:val="003414DE"/>
    <w:rsid w:val="00342A3C"/>
    <w:rsid w:val="00342ACB"/>
    <w:rsid w:val="00342F54"/>
    <w:rsid w:val="00343EF7"/>
    <w:rsid w:val="00344C17"/>
    <w:rsid w:val="00344E0D"/>
    <w:rsid w:val="00345343"/>
    <w:rsid w:val="003455CF"/>
    <w:rsid w:val="003456C7"/>
    <w:rsid w:val="00345A8B"/>
    <w:rsid w:val="003466AA"/>
    <w:rsid w:val="0034689B"/>
    <w:rsid w:val="0034748A"/>
    <w:rsid w:val="00350717"/>
    <w:rsid w:val="003510B9"/>
    <w:rsid w:val="003511ED"/>
    <w:rsid w:val="003515A5"/>
    <w:rsid w:val="00351B9F"/>
    <w:rsid w:val="003526A4"/>
    <w:rsid w:val="00353EEB"/>
    <w:rsid w:val="00354254"/>
    <w:rsid w:val="003557AF"/>
    <w:rsid w:val="00355888"/>
    <w:rsid w:val="0035625A"/>
    <w:rsid w:val="003568CC"/>
    <w:rsid w:val="003572E7"/>
    <w:rsid w:val="00357743"/>
    <w:rsid w:val="00357EA8"/>
    <w:rsid w:val="00360429"/>
    <w:rsid w:val="00360AC8"/>
    <w:rsid w:val="0036142A"/>
    <w:rsid w:val="003614A5"/>
    <w:rsid w:val="00362091"/>
    <w:rsid w:val="003636DE"/>
    <w:rsid w:val="00364E00"/>
    <w:rsid w:val="00365277"/>
    <w:rsid w:val="00365BDD"/>
    <w:rsid w:val="003664C2"/>
    <w:rsid w:val="003669E4"/>
    <w:rsid w:val="00366A85"/>
    <w:rsid w:val="00366AB9"/>
    <w:rsid w:val="003675D4"/>
    <w:rsid w:val="00367A2B"/>
    <w:rsid w:val="003700E7"/>
    <w:rsid w:val="0037044A"/>
    <w:rsid w:val="00370561"/>
    <w:rsid w:val="003711B9"/>
    <w:rsid w:val="00371280"/>
    <w:rsid w:val="003718C2"/>
    <w:rsid w:val="003722FF"/>
    <w:rsid w:val="003724FB"/>
    <w:rsid w:val="00372A14"/>
    <w:rsid w:val="00372F15"/>
    <w:rsid w:val="00373807"/>
    <w:rsid w:val="00373F3C"/>
    <w:rsid w:val="00374B86"/>
    <w:rsid w:val="00374EC5"/>
    <w:rsid w:val="00374F56"/>
    <w:rsid w:val="003750CC"/>
    <w:rsid w:val="003751EE"/>
    <w:rsid w:val="00376880"/>
    <w:rsid w:val="003778C7"/>
    <w:rsid w:val="00380880"/>
    <w:rsid w:val="00380A6C"/>
    <w:rsid w:val="00382193"/>
    <w:rsid w:val="003821F1"/>
    <w:rsid w:val="003822F5"/>
    <w:rsid w:val="003833E2"/>
    <w:rsid w:val="003843AD"/>
    <w:rsid w:val="00384491"/>
    <w:rsid w:val="00384E35"/>
    <w:rsid w:val="003850EB"/>
    <w:rsid w:val="003857F0"/>
    <w:rsid w:val="00385B8E"/>
    <w:rsid w:val="0038668D"/>
    <w:rsid w:val="00387501"/>
    <w:rsid w:val="00387668"/>
    <w:rsid w:val="00387C5C"/>
    <w:rsid w:val="00387F77"/>
    <w:rsid w:val="00387F7D"/>
    <w:rsid w:val="003900F0"/>
    <w:rsid w:val="00390252"/>
    <w:rsid w:val="00390E1F"/>
    <w:rsid w:val="003917CE"/>
    <w:rsid w:val="00391B92"/>
    <w:rsid w:val="0039266B"/>
    <w:rsid w:val="00392C43"/>
    <w:rsid w:val="00392FD5"/>
    <w:rsid w:val="003933D8"/>
    <w:rsid w:val="00393DC5"/>
    <w:rsid w:val="00393F05"/>
    <w:rsid w:val="003948A9"/>
    <w:rsid w:val="003948C9"/>
    <w:rsid w:val="003950BA"/>
    <w:rsid w:val="00396049"/>
    <w:rsid w:val="00396A49"/>
    <w:rsid w:val="003974A8"/>
    <w:rsid w:val="00397665"/>
    <w:rsid w:val="00397D07"/>
    <w:rsid w:val="003A0585"/>
    <w:rsid w:val="003A0586"/>
    <w:rsid w:val="003A0A2D"/>
    <w:rsid w:val="003A0A74"/>
    <w:rsid w:val="003A1D8C"/>
    <w:rsid w:val="003A28B3"/>
    <w:rsid w:val="003A36C7"/>
    <w:rsid w:val="003A37AC"/>
    <w:rsid w:val="003A3918"/>
    <w:rsid w:val="003A407B"/>
    <w:rsid w:val="003A427E"/>
    <w:rsid w:val="003A44E4"/>
    <w:rsid w:val="003A48DD"/>
    <w:rsid w:val="003A4923"/>
    <w:rsid w:val="003A4CA4"/>
    <w:rsid w:val="003A534A"/>
    <w:rsid w:val="003A68BD"/>
    <w:rsid w:val="003A70C8"/>
    <w:rsid w:val="003A72EA"/>
    <w:rsid w:val="003A7866"/>
    <w:rsid w:val="003A7E8D"/>
    <w:rsid w:val="003A7EB6"/>
    <w:rsid w:val="003B0027"/>
    <w:rsid w:val="003B0202"/>
    <w:rsid w:val="003B02F8"/>
    <w:rsid w:val="003B043C"/>
    <w:rsid w:val="003B04BE"/>
    <w:rsid w:val="003B08B8"/>
    <w:rsid w:val="003B0A97"/>
    <w:rsid w:val="003B0FDB"/>
    <w:rsid w:val="003B220B"/>
    <w:rsid w:val="003B27D1"/>
    <w:rsid w:val="003B28BE"/>
    <w:rsid w:val="003B361F"/>
    <w:rsid w:val="003B374F"/>
    <w:rsid w:val="003B39BF"/>
    <w:rsid w:val="003B3B13"/>
    <w:rsid w:val="003B445A"/>
    <w:rsid w:val="003B488A"/>
    <w:rsid w:val="003B501C"/>
    <w:rsid w:val="003B69DC"/>
    <w:rsid w:val="003B6AAE"/>
    <w:rsid w:val="003B6DF4"/>
    <w:rsid w:val="003B6F5E"/>
    <w:rsid w:val="003B7200"/>
    <w:rsid w:val="003B730B"/>
    <w:rsid w:val="003B76CE"/>
    <w:rsid w:val="003C0A9F"/>
    <w:rsid w:val="003C1188"/>
    <w:rsid w:val="003C145C"/>
    <w:rsid w:val="003C146F"/>
    <w:rsid w:val="003C25E0"/>
    <w:rsid w:val="003C2B71"/>
    <w:rsid w:val="003C39DE"/>
    <w:rsid w:val="003C4307"/>
    <w:rsid w:val="003C48E7"/>
    <w:rsid w:val="003C53C9"/>
    <w:rsid w:val="003C58BA"/>
    <w:rsid w:val="003C5B0F"/>
    <w:rsid w:val="003C5DE3"/>
    <w:rsid w:val="003C618A"/>
    <w:rsid w:val="003C6CFA"/>
    <w:rsid w:val="003C7114"/>
    <w:rsid w:val="003C7385"/>
    <w:rsid w:val="003D03C0"/>
    <w:rsid w:val="003D042E"/>
    <w:rsid w:val="003D1575"/>
    <w:rsid w:val="003D1A22"/>
    <w:rsid w:val="003D1DC7"/>
    <w:rsid w:val="003D205B"/>
    <w:rsid w:val="003D2BD4"/>
    <w:rsid w:val="003D2C33"/>
    <w:rsid w:val="003D36C5"/>
    <w:rsid w:val="003D38FE"/>
    <w:rsid w:val="003D43AF"/>
    <w:rsid w:val="003D47FE"/>
    <w:rsid w:val="003D6528"/>
    <w:rsid w:val="003D6D4A"/>
    <w:rsid w:val="003D74B8"/>
    <w:rsid w:val="003D7937"/>
    <w:rsid w:val="003E0C5B"/>
    <w:rsid w:val="003E1235"/>
    <w:rsid w:val="003E1437"/>
    <w:rsid w:val="003E242E"/>
    <w:rsid w:val="003E250A"/>
    <w:rsid w:val="003E2564"/>
    <w:rsid w:val="003E2A99"/>
    <w:rsid w:val="003E3AD3"/>
    <w:rsid w:val="003E42BD"/>
    <w:rsid w:val="003E4322"/>
    <w:rsid w:val="003E48C8"/>
    <w:rsid w:val="003E4BDB"/>
    <w:rsid w:val="003E4C04"/>
    <w:rsid w:val="003E692B"/>
    <w:rsid w:val="003E7225"/>
    <w:rsid w:val="003E761A"/>
    <w:rsid w:val="003E772E"/>
    <w:rsid w:val="003F0937"/>
    <w:rsid w:val="003F0B0B"/>
    <w:rsid w:val="003F0DF7"/>
    <w:rsid w:val="003F1119"/>
    <w:rsid w:val="003F16A7"/>
    <w:rsid w:val="003F1A82"/>
    <w:rsid w:val="003F25D2"/>
    <w:rsid w:val="003F3076"/>
    <w:rsid w:val="003F33F2"/>
    <w:rsid w:val="003F3B1D"/>
    <w:rsid w:val="003F3B9A"/>
    <w:rsid w:val="003F3CFE"/>
    <w:rsid w:val="003F40C8"/>
    <w:rsid w:val="003F44A8"/>
    <w:rsid w:val="003F45BF"/>
    <w:rsid w:val="003F47B2"/>
    <w:rsid w:val="003F50AD"/>
    <w:rsid w:val="003F53E2"/>
    <w:rsid w:val="003F54E0"/>
    <w:rsid w:val="003F62F4"/>
    <w:rsid w:val="003F68BB"/>
    <w:rsid w:val="003F71B2"/>
    <w:rsid w:val="003F7C50"/>
    <w:rsid w:val="004004E4"/>
    <w:rsid w:val="00400854"/>
    <w:rsid w:val="004011EC"/>
    <w:rsid w:val="00401759"/>
    <w:rsid w:val="00402399"/>
    <w:rsid w:val="00402EC3"/>
    <w:rsid w:val="00403351"/>
    <w:rsid w:val="00403910"/>
    <w:rsid w:val="00403C4F"/>
    <w:rsid w:val="00403DA6"/>
    <w:rsid w:val="00404DBA"/>
    <w:rsid w:val="004054C2"/>
    <w:rsid w:val="004056BF"/>
    <w:rsid w:val="0040606E"/>
    <w:rsid w:val="00406E44"/>
    <w:rsid w:val="00407410"/>
    <w:rsid w:val="0040743F"/>
    <w:rsid w:val="004077BF"/>
    <w:rsid w:val="004104FE"/>
    <w:rsid w:val="0041112B"/>
    <w:rsid w:val="00411181"/>
    <w:rsid w:val="0041185D"/>
    <w:rsid w:val="004119F0"/>
    <w:rsid w:val="004131AF"/>
    <w:rsid w:val="0041370D"/>
    <w:rsid w:val="004138A5"/>
    <w:rsid w:val="00413E70"/>
    <w:rsid w:val="00414035"/>
    <w:rsid w:val="0041447E"/>
    <w:rsid w:val="0041486B"/>
    <w:rsid w:val="00414B1D"/>
    <w:rsid w:val="00414FA8"/>
    <w:rsid w:val="0041557A"/>
    <w:rsid w:val="00417295"/>
    <w:rsid w:val="0041738E"/>
    <w:rsid w:val="004174B8"/>
    <w:rsid w:val="004179C6"/>
    <w:rsid w:val="00421628"/>
    <w:rsid w:val="00421682"/>
    <w:rsid w:val="004222B1"/>
    <w:rsid w:val="0042265B"/>
    <w:rsid w:val="004240A0"/>
    <w:rsid w:val="004246B1"/>
    <w:rsid w:val="00425044"/>
    <w:rsid w:val="004258A0"/>
    <w:rsid w:val="00426026"/>
    <w:rsid w:val="004260D8"/>
    <w:rsid w:val="0042662D"/>
    <w:rsid w:val="00426969"/>
    <w:rsid w:val="0042696A"/>
    <w:rsid w:val="004304B0"/>
    <w:rsid w:val="00432F48"/>
    <w:rsid w:val="00432F77"/>
    <w:rsid w:val="00433123"/>
    <w:rsid w:val="0043481C"/>
    <w:rsid w:val="00434B5A"/>
    <w:rsid w:val="004353B1"/>
    <w:rsid w:val="00435F91"/>
    <w:rsid w:val="00436F76"/>
    <w:rsid w:val="00440777"/>
    <w:rsid w:val="00440E86"/>
    <w:rsid w:val="0044173B"/>
    <w:rsid w:val="004423F5"/>
    <w:rsid w:val="00442E64"/>
    <w:rsid w:val="004434E7"/>
    <w:rsid w:val="00443AFF"/>
    <w:rsid w:val="00443EFA"/>
    <w:rsid w:val="0044442B"/>
    <w:rsid w:val="004448F0"/>
    <w:rsid w:val="004449D4"/>
    <w:rsid w:val="00445B46"/>
    <w:rsid w:val="004461CD"/>
    <w:rsid w:val="00447095"/>
    <w:rsid w:val="0045090F"/>
    <w:rsid w:val="004509F2"/>
    <w:rsid w:val="004511FF"/>
    <w:rsid w:val="0045281D"/>
    <w:rsid w:val="00452D85"/>
    <w:rsid w:val="00453917"/>
    <w:rsid w:val="00453E1E"/>
    <w:rsid w:val="004542FA"/>
    <w:rsid w:val="00454983"/>
    <w:rsid w:val="00454FB0"/>
    <w:rsid w:val="00455076"/>
    <w:rsid w:val="00455629"/>
    <w:rsid w:val="00455D2A"/>
    <w:rsid w:val="0045667A"/>
    <w:rsid w:val="00456812"/>
    <w:rsid w:val="004575DA"/>
    <w:rsid w:val="0045768E"/>
    <w:rsid w:val="004579DD"/>
    <w:rsid w:val="004602B4"/>
    <w:rsid w:val="00460396"/>
    <w:rsid w:val="00460F9F"/>
    <w:rsid w:val="004613CB"/>
    <w:rsid w:val="00461663"/>
    <w:rsid w:val="00462879"/>
    <w:rsid w:val="004633D2"/>
    <w:rsid w:val="00464708"/>
    <w:rsid w:val="00464E07"/>
    <w:rsid w:val="0046535F"/>
    <w:rsid w:val="00465A84"/>
    <w:rsid w:val="00466874"/>
    <w:rsid w:val="00466EDD"/>
    <w:rsid w:val="00466FDE"/>
    <w:rsid w:val="00467001"/>
    <w:rsid w:val="004670D6"/>
    <w:rsid w:val="00467B14"/>
    <w:rsid w:val="00470145"/>
    <w:rsid w:val="004708D0"/>
    <w:rsid w:val="00470DC2"/>
    <w:rsid w:val="004712F2"/>
    <w:rsid w:val="00471304"/>
    <w:rsid w:val="004718D4"/>
    <w:rsid w:val="00471AEE"/>
    <w:rsid w:val="00472AD3"/>
    <w:rsid w:val="004734E0"/>
    <w:rsid w:val="00474A97"/>
    <w:rsid w:val="0047509A"/>
    <w:rsid w:val="004763A0"/>
    <w:rsid w:val="004805B3"/>
    <w:rsid w:val="00480659"/>
    <w:rsid w:val="00480D70"/>
    <w:rsid w:val="004816DD"/>
    <w:rsid w:val="004818D4"/>
    <w:rsid w:val="00481D6B"/>
    <w:rsid w:val="0048279A"/>
    <w:rsid w:val="00482873"/>
    <w:rsid w:val="004828DF"/>
    <w:rsid w:val="00482A02"/>
    <w:rsid w:val="00482A71"/>
    <w:rsid w:val="00483F22"/>
    <w:rsid w:val="00484058"/>
    <w:rsid w:val="0048421A"/>
    <w:rsid w:val="004844FC"/>
    <w:rsid w:val="004867CD"/>
    <w:rsid w:val="004868C1"/>
    <w:rsid w:val="00487223"/>
    <w:rsid w:val="00487910"/>
    <w:rsid w:val="00490013"/>
    <w:rsid w:val="004911EF"/>
    <w:rsid w:val="004911FF"/>
    <w:rsid w:val="0049141E"/>
    <w:rsid w:val="00491A37"/>
    <w:rsid w:val="00491EA5"/>
    <w:rsid w:val="004926D4"/>
    <w:rsid w:val="00493864"/>
    <w:rsid w:val="00493ED3"/>
    <w:rsid w:val="00494938"/>
    <w:rsid w:val="00494F02"/>
    <w:rsid w:val="004952C8"/>
    <w:rsid w:val="00495B2A"/>
    <w:rsid w:val="00495C10"/>
    <w:rsid w:val="00496682"/>
    <w:rsid w:val="00497954"/>
    <w:rsid w:val="00497CB8"/>
    <w:rsid w:val="00497ECC"/>
    <w:rsid w:val="004A0166"/>
    <w:rsid w:val="004A02B7"/>
    <w:rsid w:val="004A0435"/>
    <w:rsid w:val="004A1182"/>
    <w:rsid w:val="004A1601"/>
    <w:rsid w:val="004A186D"/>
    <w:rsid w:val="004A19CA"/>
    <w:rsid w:val="004A1A43"/>
    <w:rsid w:val="004A20E1"/>
    <w:rsid w:val="004A21E0"/>
    <w:rsid w:val="004A2DC2"/>
    <w:rsid w:val="004A2F1F"/>
    <w:rsid w:val="004A46DE"/>
    <w:rsid w:val="004A5C23"/>
    <w:rsid w:val="004A6D70"/>
    <w:rsid w:val="004A6DE2"/>
    <w:rsid w:val="004A6F4F"/>
    <w:rsid w:val="004A745C"/>
    <w:rsid w:val="004A7481"/>
    <w:rsid w:val="004B08F0"/>
    <w:rsid w:val="004B0C6C"/>
    <w:rsid w:val="004B1194"/>
    <w:rsid w:val="004B295C"/>
    <w:rsid w:val="004B2C5C"/>
    <w:rsid w:val="004B357A"/>
    <w:rsid w:val="004B364E"/>
    <w:rsid w:val="004B4738"/>
    <w:rsid w:val="004B4C05"/>
    <w:rsid w:val="004B4D21"/>
    <w:rsid w:val="004B5542"/>
    <w:rsid w:val="004B5A0C"/>
    <w:rsid w:val="004B5C89"/>
    <w:rsid w:val="004B5D08"/>
    <w:rsid w:val="004B6C74"/>
    <w:rsid w:val="004B772C"/>
    <w:rsid w:val="004B7E70"/>
    <w:rsid w:val="004C04FE"/>
    <w:rsid w:val="004C11B6"/>
    <w:rsid w:val="004C120E"/>
    <w:rsid w:val="004C274D"/>
    <w:rsid w:val="004C2B31"/>
    <w:rsid w:val="004C3218"/>
    <w:rsid w:val="004C5A88"/>
    <w:rsid w:val="004C5C5C"/>
    <w:rsid w:val="004C5C8F"/>
    <w:rsid w:val="004C5FCF"/>
    <w:rsid w:val="004C6B05"/>
    <w:rsid w:val="004C6C24"/>
    <w:rsid w:val="004C7514"/>
    <w:rsid w:val="004C7881"/>
    <w:rsid w:val="004D1D4F"/>
    <w:rsid w:val="004D2BEE"/>
    <w:rsid w:val="004D308D"/>
    <w:rsid w:val="004D3E22"/>
    <w:rsid w:val="004D4460"/>
    <w:rsid w:val="004D7291"/>
    <w:rsid w:val="004D75A4"/>
    <w:rsid w:val="004E06D0"/>
    <w:rsid w:val="004E07F4"/>
    <w:rsid w:val="004E12D8"/>
    <w:rsid w:val="004E1B26"/>
    <w:rsid w:val="004E30FC"/>
    <w:rsid w:val="004E3FA4"/>
    <w:rsid w:val="004E40F9"/>
    <w:rsid w:val="004E454A"/>
    <w:rsid w:val="004E4CC6"/>
    <w:rsid w:val="004E50C9"/>
    <w:rsid w:val="004E51E3"/>
    <w:rsid w:val="004E538A"/>
    <w:rsid w:val="004E53A1"/>
    <w:rsid w:val="004E6A5E"/>
    <w:rsid w:val="004E6C6A"/>
    <w:rsid w:val="004E6E79"/>
    <w:rsid w:val="004E79CA"/>
    <w:rsid w:val="004F041E"/>
    <w:rsid w:val="004F066E"/>
    <w:rsid w:val="004F0A2D"/>
    <w:rsid w:val="004F0C0F"/>
    <w:rsid w:val="004F0DD9"/>
    <w:rsid w:val="004F105D"/>
    <w:rsid w:val="004F1531"/>
    <w:rsid w:val="004F2106"/>
    <w:rsid w:val="004F2ADD"/>
    <w:rsid w:val="004F2C4D"/>
    <w:rsid w:val="004F2F98"/>
    <w:rsid w:val="004F370C"/>
    <w:rsid w:val="004F3A3E"/>
    <w:rsid w:val="004F3E67"/>
    <w:rsid w:val="004F46CD"/>
    <w:rsid w:val="004F6549"/>
    <w:rsid w:val="004F65E3"/>
    <w:rsid w:val="004F7D15"/>
    <w:rsid w:val="0050060C"/>
    <w:rsid w:val="0050127E"/>
    <w:rsid w:val="005033D7"/>
    <w:rsid w:val="00503441"/>
    <w:rsid w:val="00503767"/>
    <w:rsid w:val="0050394A"/>
    <w:rsid w:val="00503ABC"/>
    <w:rsid w:val="005041AD"/>
    <w:rsid w:val="00504289"/>
    <w:rsid w:val="005044F0"/>
    <w:rsid w:val="00504658"/>
    <w:rsid w:val="00504F49"/>
    <w:rsid w:val="00504FEE"/>
    <w:rsid w:val="0050566A"/>
    <w:rsid w:val="005057C9"/>
    <w:rsid w:val="00506552"/>
    <w:rsid w:val="00506577"/>
    <w:rsid w:val="00506DA8"/>
    <w:rsid w:val="00507FC4"/>
    <w:rsid w:val="0051056E"/>
    <w:rsid w:val="00510895"/>
    <w:rsid w:val="005110E8"/>
    <w:rsid w:val="00511B0D"/>
    <w:rsid w:val="00511D3A"/>
    <w:rsid w:val="00512099"/>
    <w:rsid w:val="005123E1"/>
    <w:rsid w:val="005131B3"/>
    <w:rsid w:val="0051346A"/>
    <w:rsid w:val="00514070"/>
    <w:rsid w:val="00514C8E"/>
    <w:rsid w:val="00515700"/>
    <w:rsid w:val="00515987"/>
    <w:rsid w:val="00516CD2"/>
    <w:rsid w:val="00516DFB"/>
    <w:rsid w:val="00516E17"/>
    <w:rsid w:val="00517A78"/>
    <w:rsid w:val="00517F5A"/>
    <w:rsid w:val="00520940"/>
    <w:rsid w:val="00521389"/>
    <w:rsid w:val="005219C6"/>
    <w:rsid w:val="00521CDB"/>
    <w:rsid w:val="00522CC8"/>
    <w:rsid w:val="00523227"/>
    <w:rsid w:val="00523463"/>
    <w:rsid w:val="00523AF8"/>
    <w:rsid w:val="00523AFA"/>
    <w:rsid w:val="00524313"/>
    <w:rsid w:val="00524EE3"/>
    <w:rsid w:val="00525113"/>
    <w:rsid w:val="00525120"/>
    <w:rsid w:val="005252B7"/>
    <w:rsid w:val="00525913"/>
    <w:rsid w:val="00525D53"/>
    <w:rsid w:val="00526890"/>
    <w:rsid w:val="00526B03"/>
    <w:rsid w:val="00526C8D"/>
    <w:rsid w:val="005272AF"/>
    <w:rsid w:val="00530059"/>
    <w:rsid w:val="00530FF9"/>
    <w:rsid w:val="005310A9"/>
    <w:rsid w:val="005317AE"/>
    <w:rsid w:val="00531C77"/>
    <w:rsid w:val="005320E7"/>
    <w:rsid w:val="005328E1"/>
    <w:rsid w:val="005330E6"/>
    <w:rsid w:val="005331D5"/>
    <w:rsid w:val="005336C0"/>
    <w:rsid w:val="0053494E"/>
    <w:rsid w:val="00536C8A"/>
    <w:rsid w:val="00537269"/>
    <w:rsid w:val="00537B04"/>
    <w:rsid w:val="00537E5C"/>
    <w:rsid w:val="005400CA"/>
    <w:rsid w:val="00540545"/>
    <w:rsid w:val="0054070E"/>
    <w:rsid w:val="005412DC"/>
    <w:rsid w:val="005416AF"/>
    <w:rsid w:val="0054176A"/>
    <w:rsid w:val="005425B0"/>
    <w:rsid w:val="005427A4"/>
    <w:rsid w:val="00542CDA"/>
    <w:rsid w:val="00542F41"/>
    <w:rsid w:val="00542F94"/>
    <w:rsid w:val="005435AD"/>
    <w:rsid w:val="00543F22"/>
    <w:rsid w:val="00544505"/>
    <w:rsid w:val="005448A2"/>
    <w:rsid w:val="005448E4"/>
    <w:rsid w:val="005448EB"/>
    <w:rsid w:val="00544F51"/>
    <w:rsid w:val="005450A8"/>
    <w:rsid w:val="00545171"/>
    <w:rsid w:val="00545C2A"/>
    <w:rsid w:val="00545E12"/>
    <w:rsid w:val="00546A05"/>
    <w:rsid w:val="00547317"/>
    <w:rsid w:val="0054740F"/>
    <w:rsid w:val="0054744A"/>
    <w:rsid w:val="005478B1"/>
    <w:rsid w:val="00550033"/>
    <w:rsid w:val="005500E3"/>
    <w:rsid w:val="005507A5"/>
    <w:rsid w:val="00550BD7"/>
    <w:rsid w:val="0055292D"/>
    <w:rsid w:val="00552F9C"/>
    <w:rsid w:val="00553158"/>
    <w:rsid w:val="005544B3"/>
    <w:rsid w:val="00554804"/>
    <w:rsid w:val="005556DD"/>
    <w:rsid w:val="005559A7"/>
    <w:rsid w:val="00556F1A"/>
    <w:rsid w:val="005572B3"/>
    <w:rsid w:val="0056031C"/>
    <w:rsid w:val="005605AB"/>
    <w:rsid w:val="005625ED"/>
    <w:rsid w:val="005629D5"/>
    <w:rsid w:val="00562A3F"/>
    <w:rsid w:val="00562D90"/>
    <w:rsid w:val="00562E22"/>
    <w:rsid w:val="0056327A"/>
    <w:rsid w:val="00564965"/>
    <w:rsid w:val="00564C17"/>
    <w:rsid w:val="005650E9"/>
    <w:rsid w:val="00566032"/>
    <w:rsid w:val="0056613E"/>
    <w:rsid w:val="0056627C"/>
    <w:rsid w:val="00567154"/>
    <w:rsid w:val="00570192"/>
    <w:rsid w:val="00571186"/>
    <w:rsid w:val="00571BA9"/>
    <w:rsid w:val="00571ECD"/>
    <w:rsid w:val="005721CB"/>
    <w:rsid w:val="00572385"/>
    <w:rsid w:val="0057300A"/>
    <w:rsid w:val="0057413A"/>
    <w:rsid w:val="00574637"/>
    <w:rsid w:val="00574BAB"/>
    <w:rsid w:val="00575074"/>
    <w:rsid w:val="00575FA6"/>
    <w:rsid w:val="005761EC"/>
    <w:rsid w:val="0057630C"/>
    <w:rsid w:val="00576B1E"/>
    <w:rsid w:val="005801E3"/>
    <w:rsid w:val="00580FC4"/>
    <w:rsid w:val="005812F6"/>
    <w:rsid w:val="00581A9D"/>
    <w:rsid w:val="00582E4A"/>
    <w:rsid w:val="005830DD"/>
    <w:rsid w:val="0058372D"/>
    <w:rsid w:val="00584106"/>
    <w:rsid w:val="00584FA6"/>
    <w:rsid w:val="005856C6"/>
    <w:rsid w:val="00585DB9"/>
    <w:rsid w:val="00586962"/>
    <w:rsid w:val="00586C4C"/>
    <w:rsid w:val="00587AAD"/>
    <w:rsid w:val="00587C58"/>
    <w:rsid w:val="00590C56"/>
    <w:rsid w:val="0059156B"/>
    <w:rsid w:val="00591837"/>
    <w:rsid w:val="00591989"/>
    <w:rsid w:val="005919D3"/>
    <w:rsid w:val="005919F5"/>
    <w:rsid w:val="00592C8A"/>
    <w:rsid w:val="0059519F"/>
    <w:rsid w:val="00595AE3"/>
    <w:rsid w:val="00595D95"/>
    <w:rsid w:val="00595E25"/>
    <w:rsid w:val="00595E8E"/>
    <w:rsid w:val="00595FAC"/>
    <w:rsid w:val="00596C85"/>
    <w:rsid w:val="00597327"/>
    <w:rsid w:val="005A0256"/>
    <w:rsid w:val="005A1470"/>
    <w:rsid w:val="005A1ABA"/>
    <w:rsid w:val="005A1C0A"/>
    <w:rsid w:val="005A2AB8"/>
    <w:rsid w:val="005A31AF"/>
    <w:rsid w:val="005A36A2"/>
    <w:rsid w:val="005A5D8C"/>
    <w:rsid w:val="005A5F44"/>
    <w:rsid w:val="005A614F"/>
    <w:rsid w:val="005A6749"/>
    <w:rsid w:val="005A73DC"/>
    <w:rsid w:val="005A77B6"/>
    <w:rsid w:val="005B00DA"/>
    <w:rsid w:val="005B0984"/>
    <w:rsid w:val="005B0F1C"/>
    <w:rsid w:val="005B2D29"/>
    <w:rsid w:val="005B4435"/>
    <w:rsid w:val="005C0910"/>
    <w:rsid w:val="005C0DDB"/>
    <w:rsid w:val="005C10E4"/>
    <w:rsid w:val="005C124A"/>
    <w:rsid w:val="005C12B2"/>
    <w:rsid w:val="005C3311"/>
    <w:rsid w:val="005C3519"/>
    <w:rsid w:val="005C38B2"/>
    <w:rsid w:val="005C3B5E"/>
    <w:rsid w:val="005C4592"/>
    <w:rsid w:val="005C4CC7"/>
    <w:rsid w:val="005C4D3B"/>
    <w:rsid w:val="005C4ED4"/>
    <w:rsid w:val="005C50A6"/>
    <w:rsid w:val="005C6060"/>
    <w:rsid w:val="005C71B0"/>
    <w:rsid w:val="005D050C"/>
    <w:rsid w:val="005D0BB1"/>
    <w:rsid w:val="005D1102"/>
    <w:rsid w:val="005D1B67"/>
    <w:rsid w:val="005D2269"/>
    <w:rsid w:val="005D26C3"/>
    <w:rsid w:val="005D2F47"/>
    <w:rsid w:val="005D3D7B"/>
    <w:rsid w:val="005D3FFF"/>
    <w:rsid w:val="005D44D6"/>
    <w:rsid w:val="005D5EC0"/>
    <w:rsid w:val="005D6F0B"/>
    <w:rsid w:val="005D71E9"/>
    <w:rsid w:val="005D7394"/>
    <w:rsid w:val="005D7C42"/>
    <w:rsid w:val="005E01F2"/>
    <w:rsid w:val="005E0702"/>
    <w:rsid w:val="005E0876"/>
    <w:rsid w:val="005E0C02"/>
    <w:rsid w:val="005E1FA3"/>
    <w:rsid w:val="005E20FD"/>
    <w:rsid w:val="005E249F"/>
    <w:rsid w:val="005E3802"/>
    <w:rsid w:val="005E3B31"/>
    <w:rsid w:val="005E3BE6"/>
    <w:rsid w:val="005E4134"/>
    <w:rsid w:val="005E62E2"/>
    <w:rsid w:val="005E6700"/>
    <w:rsid w:val="005E6B29"/>
    <w:rsid w:val="005E71B3"/>
    <w:rsid w:val="005E7228"/>
    <w:rsid w:val="005F01C2"/>
    <w:rsid w:val="005F0AA9"/>
    <w:rsid w:val="005F0FC4"/>
    <w:rsid w:val="005F15A9"/>
    <w:rsid w:val="005F1651"/>
    <w:rsid w:val="005F1E6C"/>
    <w:rsid w:val="005F3275"/>
    <w:rsid w:val="005F3991"/>
    <w:rsid w:val="005F3DD5"/>
    <w:rsid w:val="005F4C36"/>
    <w:rsid w:val="005F5974"/>
    <w:rsid w:val="005F6394"/>
    <w:rsid w:val="005F6D5B"/>
    <w:rsid w:val="005F7753"/>
    <w:rsid w:val="005F7F0B"/>
    <w:rsid w:val="006001AC"/>
    <w:rsid w:val="006020AB"/>
    <w:rsid w:val="00602C62"/>
    <w:rsid w:val="00602F63"/>
    <w:rsid w:val="00603F5F"/>
    <w:rsid w:val="00604AE4"/>
    <w:rsid w:val="00604CBC"/>
    <w:rsid w:val="00605ECA"/>
    <w:rsid w:val="00606B25"/>
    <w:rsid w:val="00607620"/>
    <w:rsid w:val="00610701"/>
    <w:rsid w:val="00610E01"/>
    <w:rsid w:val="006115D3"/>
    <w:rsid w:val="006117F1"/>
    <w:rsid w:val="00611C73"/>
    <w:rsid w:val="00612482"/>
    <w:rsid w:val="00613249"/>
    <w:rsid w:val="0061410E"/>
    <w:rsid w:val="006145AA"/>
    <w:rsid w:val="00615F0C"/>
    <w:rsid w:val="0061616A"/>
    <w:rsid w:val="006163C7"/>
    <w:rsid w:val="0061663E"/>
    <w:rsid w:val="00616818"/>
    <w:rsid w:val="00616AF0"/>
    <w:rsid w:val="00617518"/>
    <w:rsid w:val="0061775A"/>
    <w:rsid w:val="00620193"/>
    <w:rsid w:val="00620874"/>
    <w:rsid w:val="006219F3"/>
    <w:rsid w:val="00621D50"/>
    <w:rsid w:val="00622911"/>
    <w:rsid w:val="00622B33"/>
    <w:rsid w:val="00622FBA"/>
    <w:rsid w:val="00623878"/>
    <w:rsid w:val="006241E5"/>
    <w:rsid w:val="00624A25"/>
    <w:rsid w:val="006260A1"/>
    <w:rsid w:val="0062738A"/>
    <w:rsid w:val="00627C29"/>
    <w:rsid w:val="00630676"/>
    <w:rsid w:val="0063167E"/>
    <w:rsid w:val="006329D0"/>
    <w:rsid w:val="0063335E"/>
    <w:rsid w:val="00633375"/>
    <w:rsid w:val="0063394E"/>
    <w:rsid w:val="0063487F"/>
    <w:rsid w:val="00635B1E"/>
    <w:rsid w:val="0063712D"/>
    <w:rsid w:val="0063781A"/>
    <w:rsid w:val="006407BA"/>
    <w:rsid w:val="006416E8"/>
    <w:rsid w:val="00641B8D"/>
    <w:rsid w:val="006420F4"/>
    <w:rsid w:val="006421A1"/>
    <w:rsid w:val="006431A1"/>
    <w:rsid w:val="00643287"/>
    <w:rsid w:val="00643A03"/>
    <w:rsid w:val="0064426A"/>
    <w:rsid w:val="006446EA"/>
    <w:rsid w:val="006448C6"/>
    <w:rsid w:val="00645C07"/>
    <w:rsid w:val="0064643B"/>
    <w:rsid w:val="006470B6"/>
    <w:rsid w:val="00647B9E"/>
    <w:rsid w:val="00647C8D"/>
    <w:rsid w:val="00647EB7"/>
    <w:rsid w:val="006512FB"/>
    <w:rsid w:val="00651646"/>
    <w:rsid w:val="00652044"/>
    <w:rsid w:val="00652540"/>
    <w:rsid w:val="00652CD5"/>
    <w:rsid w:val="0065369C"/>
    <w:rsid w:val="00653A55"/>
    <w:rsid w:val="00653C6E"/>
    <w:rsid w:val="00654595"/>
    <w:rsid w:val="006549FE"/>
    <w:rsid w:val="00654A41"/>
    <w:rsid w:val="00654D83"/>
    <w:rsid w:val="00654F72"/>
    <w:rsid w:val="0065688F"/>
    <w:rsid w:val="00656EAD"/>
    <w:rsid w:val="00656F6B"/>
    <w:rsid w:val="00657C45"/>
    <w:rsid w:val="006607E8"/>
    <w:rsid w:val="00661387"/>
    <w:rsid w:val="006616AA"/>
    <w:rsid w:val="00661CA9"/>
    <w:rsid w:val="00662C4A"/>
    <w:rsid w:val="0066333D"/>
    <w:rsid w:val="006643FB"/>
    <w:rsid w:val="006667BB"/>
    <w:rsid w:val="006674A4"/>
    <w:rsid w:val="00667B19"/>
    <w:rsid w:val="0067052D"/>
    <w:rsid w:val="00674381"/>
    <w:rsid w:val="0067466E"/>
    <w:rsid w:val="00674A3A"/>
    <w:rsid w:val="00675C1B"/>
    <w:rsid w:val="006766AF"/>
    <w:rsid w:val="006768F8"/>
    <w:rsid w:val="006769C8"/>
    <w:rsid w:val="006772A4"/>
    <w:rsid w:val="00677BCF"/>
    <w:rsid w:val="00677FE7"/>
    <w:rsid w:val="00680423"/>
    <w:rsid w:val="00680481"/>
    <w:rsid w:val="006808E1"/>
    <w:rsid w:val="00680C56"/>
    <w:rsid w:val="00681286"/>
    <w:rsid w:val="00681414"/>
    <w:rsid w:val="006814C1"/>
    <w:rsid w:val="00681584"/>
    <w:rsid w:val="00682767"/>
    <w:rsid w:val="006828D4"/>
    <w:rsid w:val="00682D36"/>
    <w:rsid w:val="0068507D"/>
    <w:rsid w:val="00685202"/>
    <w:rsid w:val="006854A8"/>
    <w:rsid w:val="0068686B"/>
    <w:rsid w:val="00686C16"/>
    <w:rsid w:val="00687A35"/>
    <w:rsid w:val="00690907"/>
    <w:rsid w:val="00690A3B"/>
    <w:rsid w:val="00691730"/>
    <w:rsid w:val="00693188"/>
    <w:rsid w:val="00693616"/>
    <w:rsid w:val="00693681"/>
    <w:rsid w:val="006943A9"/>
    <w:rsid w:val="00694B2F"/>
    <w:rsid w:val="006950CC"/>
    <w:rsid w:val="00695312"/>
    <w:rsid w:val="006957BF"/>
    <w:rsid w:val="00696717"/>
    <w:rsid w:val="00696C21"/>
    <w:rsid w:val="0069715D"/>
    <w:rsid w:val="00697955"/>
    <w:rsid w:val="006A0166"/>
    <w:rsid w:val="006A0655"/>
    <w:rsid w:val="006A1B44"/>
    <w:rsid w:val="006A1BF6"/>
    <w:rsid w:val="006A1C03"/>
    <w:rsid w:val="006A2309"/>
    <w:rsid w:val="006A2894"/>
    <w:rsid w:val="006A2983"/>
    <w:rsid w:val="006A2B6F"/>
    <w:rsid w:val="006A2D38"/>
    <w:rsid w:val="006A306C"/>
    <w:rsid w:val="006A3942"/>
    <w:rsid w:val="006A45AA"/>
    <w:rsid w:val="006A4B08"/>
    <w:rsid w:val="006A4CFC"/>
    <w:rsid w:val="006A567C"/>
    <w:rsid w:val="006A6561"/>
    <w:rsid w:val="006A69F2"/>
    <w:rsid w:val="006A7AE1"/>
    <w:rsid w:val="006B053D"/>
    <w:rsid w:val="006B14E7"/>
    <w:rsid w:val="006B1642"/>
    <w:rsid w:val="006B194E"/>
    <w:rsid w:val="006B2709"/>
    <w:rsid w:val="006B4D4C"/>
    <w:rsid w:val="006B4D55"/>
    <w:rsid w:val="006B524D"/>
    <w:rsid w:val="006B60D8"/>
    <w:rsid w:val="006B71A1"/>
    <w:rsid w:val="006B7309"/>
    <w:rsid w:val="006B7D9D"/>
    <w:rsid w:val="006B7F7B"/>
    <w:rsid w:val="006C0017"/>
    <w:rsid w:val="006C0CF4"/>
    <w:rsid w:val="006C1228"/>
    <w:rsid w:val="006C1A9D"/>
    <w:rsid w:val="006C222F"/>
    <w:rsid w:val="006C26E8"/>
    <w:rsid w:val="006C2766"/>
    <w:rsid w:val="006C2FEB"/>
    <w:rsid w:val="006C3017"/>
    <w:rsid w:val="006C3075"/>
    <w:rsid w:val="006C3F78"/>
    <w:rsid w:val="006C4BD3"/>
    <w:rsid w:val="006C4BF9"/>
    <w:rsid w:val="006C5566"/>
    <w:rsid w:val="006C59AF"/>
    <w:rsid w:val="006C72A8"/>
    <w:rsid w:val="006C7351"/>
    <w:rsid w:val="006C7605"/>
    <w:rsid w:val="006C7899"/>
    <w:rsid w:val="006C7935"/>
    <w:rsid w:val="006C7AE7"/>
    <w:rsid w:val="006D06AA"/>
    <w:rsid w:val="006D11E5"/>
    <w:rsid w:val="006D199D"/>
    <w:rsid w:val="006D1D0A"/>
    <w:rsid w:val="006D1DF8"/>
    <w:rsid w:val="006D283F"/>
    <w:rsid w:val="006D2D6A"/>
    <w:rsid w:val="006D2E04"/>
    <w:rsid w:val="006D3E23"/>
    <w:rsid w:val="006D4840"/>
    <w:rsid w:val="006D4BA1"/>
    <w:rsid w:val="006D4EFE"/>
    <w:rsid w:val="006D5A46"/>
    <w:rsid w:val="006D5D44"/>
    <w:rsid w:val="006D6099"/>
    <w:rsid w:val="006D6F92"/>
    <w:rsid w:val="006D7255"/>
    <w:rsid w:val="006D7336"/>
    <w:rsid w:val="006D7997"/>
    <w:rsid w:val="006D7CAA"/>
    <w:rsid w:val="006D7DB4"/>
    <w:rsid w:val="006E0AAF"/>
    <w:rsid w:val="006E0F54"/>
    <w:rsid w:val="006E0F55"/>
    <w:rsid w:val="006E13B5"/>
    <w:rsid w:val="006E13E0"/>
    <w:rsid w:val="006E1A14"/>
    <w:rsid w:val="006E1FF9"/>
    <w:rsid w:val="006E2E06"/>
    <w:rsid w:val="006E324B"/>
    <w:rsid w:val="006E3B2D"/>
    <w:rsid w:val="006E3BD3"/>
    <w:rsid w:val="006E4791"/>
    <w:rsid w:val="006E47A2"/>
    <w:rsid w:val="006E5B89"/>
    <w:rsid w:val="006E5C58"/>
    <w:rsid w:val="006E675C"/>
    <w:rsid w:val="006E69EA"/>
    <w:rsid w:val="006E6F51"/>
    <w:rsid w:val="006E7A30"/>
    <w:rsid w:val="006F08C9"/>
    <w:rsid w:val="006F124B"/>
    <w:rsid w:val="006F1507"/>
    <w:rsid w:val="006F1795"/>
    <w:rsid w:val="006F234D"/>
    <w:rsid w:val="006F2864"/>
    <w:rsid w:val="006F2DE9"/>
    <w:rsid w:val="006F32B5"/>
    <w:rsid w:val="006F4DA1"/>
    <w:rsid w:val="006F4E19"/>
    <w:rsid w:val="006F5A49"/>
    <w:rsid w:val="006F64AE"/>
    <w:rsid w:val="006F6DE1"/>
    <w:rsid w:val="006F6EEE"/>
    <w:rsid w:val="006F7508"/>
    <w:rsid w:val="006F774C"/>
    <w:rsid w:val="006F7C8B"/>
    <w:rsid w:val="0070063C"/>
    <w:rsid w:val="007017AA"/>
    <w:rsid w:val="007023D8"/>
    <w:rsid w:val="00702772"/>
    <w:rsid w:val="00703A03"/>
    <w:rsid w:val="007057C3"/>
    <w:rsid w:val="00705A44"/>
    <w:rsid w:val="00705B1E"/>
    <w:rsid w:val="007069FC"/>
    <w:rsid w:val="00706A0B"/>
    <w:rsid w:val="00706A40"/>
    <w:rsid w:val="00706F22"/>
    <w:rsid w:val="00706FC3"/>
    <w:rsid w:val="00707A85"/>
    <w:rsid w:val="00707D42"/>
    <w:rsid w:val="00710189"/>
    <w:rsid w:val="00710E37"/>
    <w:rsid w:val="0071126D"/>
    <w:rsid w:val="00711649"/>
    <w:rsid w:val="00711838"/>
    <w:rsid w:val="007119FB"/>
    <w:rsid w:val="0071209A"/>
    <w:rsid w:val="007127AB"/>
    <w:rsid w:val="00713006"/>
    <w:rsid w:val="0071394F"/>
    <w:rsid w:val="0071398F"/>
    <w:rsid w:val="007147CF"/>
    <w:rsid w:val="00715B72"/>
    <w:rsid w:val="00717148"/>
    <w:rsid w:val="007176C0"/>
    <w:rsid w:val="00717A98"/>
    <w:rsid w:val="007203F6"/>
    <w:rsid w:val="00720C3F"/>
    <w:rsid w:val="00721905"/>
    <w:rsid w:val="00721AFD"/>
    <w:rsid w:val="00721B00"/>
    <w:rsid w:val="00722858"/>
    <w:rsid w:val="00722E86"/>
    <w:rsid w:val="0072304B"/>
    <w:rsid w:val="007234EC"/>
    <w:rsid w:val="0072359F"/>
    <w:rsid w:val="00725297"/>
    <w:rsid w:val="007258E7"/>
    <w:rsid w:val="00725E12"/>
    <w:rsid w:val="00726E0E"/>
    <w:rsid w:val="00726E18"/>
    <w:rsid w:val="007275F5"/>
    <w:rsid w:val="00727994"/>
    <w:rsid w:val="00727D57"/>
    <w:rsid w:val="0073133C"/>
    <w:rsid w:val="0073192E"/>
    <w:rsid w:val="007344B6"/>
    <w:rsid w:val="00734AF9"/>
    <w:rsid w:val="00735003"/>
    <w:rsid w:val="0073527A"/>
    <w:rsid w:val="00735F52"/>
    <w:rsid w:val="00736959"/>
    <w:rsid w:val="00736FE2"/>
    <w:rsid w:val="0074047E"/>
    <w:rsid w:val="007407CA"/>
    <w:rsid w:val="00741117"/>
    <w:rsid w:val="0074182E"/>
    <w:rsid w:val="0074186A"/>
    <w:rsid w:val="00741E05"/>
    <w:rsid w:val="0074258C"/>
    <w:rsid w:val="00742EC1"/>
    <w:rsid w:val="007432A9"/>
    <w:rsid w:val="00743548"/>
    <w:rsid w:val="00745024"/>
    <w:rsid w:val="007454F4"/>
    <w:rsid w:val="007457D5"/>
    <w:rsid w:val="00746021"/>
    <w:rsid w:val="00746E65"/>
    <w:rsid w:val="00747071"/>
    <w:rsid w:val="0074776D"/>
    <w:rsid w:val="00747A05"/>
    <w:rsid w:val="00747CF5"/>
    <w:rsid w:val="007506A4"/>
    <w:rsid w:val="00750AA5"/>
    <w:rsid w:val="007511AE"/>
    <w:rsid w:val="00751392"/>
    <w:rsid w:val="00751C0C"/>
    <w:rsid w:val="00752043"/>
    <w:rsid w:val="00752E2D"/>
    <w:rsid w:val="00753055"/>
    <w:rsid w:val="00753722"/>
    <w:rsid w:val="00755BFB"/>
    <w:rsid w:val="00755F57"/>
    <w:rsid w:val="007560FE"/>
    <w:rsid w:val="007568E8"/>
    <w:rsid w:val="00756FDA"/>
    <w:rsid w:val="007574B0"/>
    <w:rsid w:val="0075782C"/>
    <w:rsid w:val="00760F1D"/>
    <w:rsid w:val="007629C6"/>
    <w:rsid w:val="007630DC"/>
    <w:rsid w:val="0076341F"/>
    <w:rsid w:val="007640D7"/>
    <w:rsid w:val="007644D8"/>
    <w:rsid w:val="00764CC8"/>
    <w:rsid w:val="00764EBF"/>
    <w:rsid w:val="00764F8A"/>
    <w:rsid w:val="00765039"/>
    <w:rsid w:val="007651A7"/>
    <w:rsid w:val="0076563D"/>
    <w:rsid w:val="0076695B"/>
    <w:rsid w:val="00767EEC"/>
    <w:rsid w:val="00771AEC"/>
    <w:rsid w:val="00771FC4"/>
    <w:rsid w:val="0077229B"/>
    <w:rsid w:val="00772A7A"/>
    <w:rsid w:val="00772A90"/>
    <w:rsid w:val="00773026"/>
    <w:rsid w:val="0077318F"/>
    <w:rsid w:val="00773B29"/>
    <w:rsid w:val="00774BB6"/>
    <w:rsid w:val="007759ED"/>
    <w:rsid w:val="00775A8F"/>
    <w:rsid w:val="00775B38"/>
    <w:rsid w:val="00775F21"/>
    <w:rsid w:val="0077636D"/>
    <w:rsid w:val="00776D29"/>
    <w:rsid w:val="00777E4D"/>
    <w:rsid w:val="007805AD"/>
    <w:rsid w:val="00780D0F"/>
    <w:rsid w:val="007815E6"/>
    <w:rsid w:val="00781717"/>
    <w:rsid w:val="00783292"/>
    <w:rsid w:val="0078373C"/>
    <w:rsid w:val="00784857"/>
    <w:rsid w:val="00784D07"/>
    <w:rsid w:val="0078621D"/>
    <w:rsid w:val="00786BF9"/>
    <w:rsid w:val="00787310"/>
    <w:rsid w:val="00790890"/>
    <w:rsid w:val="00791A00"/>
    <w:rsid w:val="00791AF9"/>
    <w:rsid w:val="0079429C"/>
    <w:rsid w:val="007943FD"/>
    <w:rsid w:val="00794614"/>
    <w:rsid w:val="007951FD"/>
    <w:rsid w:val="00795C0E"/>
    <w:rsid w:val="00795F65"/>
    <w:rsid w:val="00796A7B"/>
    <w:rsid w:val="00796C9C"/>
    <w:rsid w:val="007A27ED"/>
    <w:rsid w:val="007A2AC9"/>
    <w:rsid w:val="007A3223"/>
    <w:rsid w:val="007A3442"/>
    <w:rsid w:val="007A36E1"/>
    <w:rsid w:val="007A4363"/>
    <w:rsid w:val="007A46E1"/>
    <w:rsid w:val="007A4AC0"/>
    <w:rsid w:val="007A4CDB"/>
    <w:rsid w:val="007A530F"/>
    <w:rsid w:val="007A5728"/>
    <w:rsid w:val="007A584B"/>
    <w:rsid w:val="007A5CBE"/>
    <w:rsid w:val="007A647E"/>
    <w:rsid w:val="007B18E0"/>
    <w:rsid w:val="007B18F2"/>
    <w:rsid w:val="007B22D0"/>
    <w:rsid w:val="007B2528"/>
    <w:rsid w:val="007B2B71"/>
    <w:rsid w:val="007B2FB6"/>
    <w:rsid w:val="007B4A26"/>
    <w:rsid w:val="007B4E19"/>
    <w:rsid w:val="007B5726"/>
    <w:rsid w:val="007B57E0"/>
    <w:rsid w:val="007B72C9"/>
    <w:rsid w:val="007B78D8"/>
    <w:rsid w:val="007C0CC6"/>
    <w:rsid w:val="007C1031"/>
    <w:rsid w:val="007C156C"/>
    <w:rsid w:val="007C16EC"/>
    <w:rsid w:val="007C20C9"/>
    <w:rsid w:val="007C2939"/>
    <w:rsid w:val="007C2A9B"/>
    <w:rsid w:val="007C3177"/>
    <w:rsid w:val="007C36DB"/>
    <w:rsid w:val="007C3AB3"/>
    <w:rsid w:val="007C44C0"/>
    <w:rsid w:val="007C4DFB"/>
    <w:rsid w:val="007C59C7"/>
    <w:rsid w:val="007C5AD7"/>
    <w:rsid w:val="007C5C6C"/>
    <w:rsid w:val="007C5D2B"/>
    <w:rsid w:val="007C6630"/>
    <w:rsid w:val="007C6C32"/>
    <w:rsid w:val="007C7659"/>
    <w:rsid w:val="007C7F38"/>
    <w:rsid w:val="007D026A"/>
    <w:rsid w:val="007D1108"/>
    <w:rsid w:val="007D135C"/>
    <w:rsid w:val="007D14D8"/>
    <w:rsid w:val="007D16D5"/>
    <w:rsid w:val="007D16D8"/>
    <w:rsid w:val="007D1709"/>
    <w:rsid w:val="007D1F27"/>
    <w:rsid w:val="007D2853"/>
    <w:rsid w:val="007D36B1"/>
    <w:rsid w:val="007D3793"/>
    <w:rsid w:val="007D4738"/>
    <w:rsid w:val="007D4DAA"/>
    <w:rsid w:val="007D5A00"/>
    <w:rsid w:val="007D5A8B"/>
    <w:rsid w:val="007D5FC5"/>
    <w:rsid w:val="007D69BC"/>
    <w:rsid w:val="007D6EE0"/>
    <w:rsid w:val="007D73FD"/>
    <w:rsid w:val="007D76B5"/>
    <w:rsid w:val="007D7A5E"/>
    <w:rsid w:val="007D7BD6"/>
    <w:rsid w:val="007D7F3F"/>
    <w:rsid w:val="007E04CA"/>
    <w:rsid w:val="007E0BCF"/>
    <w:rsid w:val="007E2908"/>
    <w:rsid w:val="007E347E"/>
    <w:rsid w:val="007E38BE"/>
    <w:rsid w:val="007E408B"/>
    <w:rsid w:val="007E4F8B"/>
    <w:rsid w:val="007E571C"/>
    <w:rsid w:val="007E6609"/>
    <w:rsid w:val="007E69E2"/>
    <w:rsid w:val="007E7475"/>
    <w:rsid w:val="007E7F73"/>
    <w:rsid w:val="007F0A18"/>
    <w:rsid w:val="007F0A65"/>
    <w:rsid w:val="007F0EAD"/>
    <w:rsid w:val="007F0F50"/>
    <w:rsid w:val="007F1B18"/>
    <w:rsid w:val="007F2739"/>
    <w:rsid w:val="007F2990"/>
    <w:rsid w:val="007F2CCE"/>
    <w:rsid w:val="007F3B4F"/>
    <w:rsid w:val="007F4045"/>
    <w:rsid w:val="007F411D"/>
    <w:rsid w:val="007F42BC"/>
    <w:rsid w:val="007F4D3B"/>
    <w:rsid w:val="007F574A"/>
    <w:rsid w:val="007F5920"/>
    <w:rsid w:val="007F5E94"/>
    <w:rsid w:val="007F60F9"/>
    <w:rsid w:val="007F637F"/>
    <w:rsid w:val="007F7268"/>
    <w:rsid w:val="007F760D"/>
    <w:rsid w:val="007F7C6F"/>
    <w:rsid w:val="0080042A"/>
    <w:rsid w:val="00800CA0"/>
    <w:rsid w:val="008023DB"/>
    <w:rsid w:val="0080266F"/>
    <w:rsid w:val="00802784"/>
    <w:rsid w:val="008031B8"/>
    <w:rsid w:val="008043A1"/>
    <w:rsid w:val="0080456D"/>
    <w:rsid w:val="00804669"/>
    <w:rsid w:val="00804E23"/>
    <w:rsid w:val="00806A96"/>
    <w:rsid w:val="00810369"/>
    <w:rsid w:val="0081118D"/>
    <w:rsid w:val="00811AE6"/>
    <w:rsid w:val="00811EC8"/>
    <w:rsid w:val="0081435A"/>
    <w:rsid w:val="00814419"/>
    <w:rsid w:val="00814C38"/>
    <w:rsid w:val="00814EA8"/>
    <w:rsid w:val="00815088"/>
    <w:rsid w:val="008150C0"/>
    <w:rsid w:val="00815FE4"/>
    <w:rsid w:val="00816703"/>
    <w:rsid w:val="00816AA1"/>
    <w:rsid w:val="008173A7"/>
    <w:rsid w:val="008206BF"/>
    <w:rsid w:val="0082176D"/>
    <w:rsid w:val="00821A12"/>
    <w:rsid w:val="00821E32"/>
    <w:rsid w:val="0082274D"/>
    <w:rsid w:val="00823456"/>
    <w:rsid w:val="008236E4"/>
    <w:rsid w:val="008239E7"/>
    <w:rsid w:val="00823B16"/>
    <w:rsid w:val="00823E30"/>
    <w:rsid w:val="00823EBF"/>
    <w:rsid w:val="008242C9"/>
    <w:rsid w:val="00824A3D"/>
    <w:rsid w:val="00824B16"/>
    <w:rsid w:val="00824D0B"/>
    <w:rsid w:val="00825918"/>
    <w:rsid w:val="00825A7B"/>
    <w:rsid w:val="008265A7"/>
    <w:rsid w:val="00826F4F"/>
    <w:rsid w:val="008270D6"/>
    <w:rsid w:val="00827477"/>
    <w:rsid w:val="0083007A"/>
    <w:rsid w:val="00830A5C"/>
    <w:rsid w:val="00830DD4"/>
    <w:rsid w:val="00830F56"/>
    <w:rsid w:val="00831093"/>
    <w:rsid w:val="00832D49"/>
    <w:rsid w:val="0083353F"/>
    <w:rsid w:val="00833820"/>
    <w:rsid w:val="00834204"/>
    <w:rsid w:val="00834615"/>
    <w:rsid w:val="00835202"/>
    <w:rsid w:val="00835A4C"/>
    <w:rsid w:val="0083682C"/>
    <w:rsid w:val="008369FE"/>
    <w:rsid w:val="00836F9A"/>
    <w:rsid w:val="008373E0"/>
    <w:rsid w:val="00837622"/>
    <w:rsid w:val="00837990"/>
    <w:rsid w:val="00837A82"/>
    <w:rsid w:val="008400F8"/>
    <w:rsid w:val="008400FA"/>
    <w:rsid w:val="00840BB1"/>
    <w:rsid w:val="00840C75"/>
    <w:rsid w:val="00841021"/>
    <w:rsid w:val="0084107D"/>
    <w:rsid w:val="008420DE"/>
    <w:rsid w:val="00842180"/>
    <w:rsid w:val="0084222E"/>
    <w:rsid w:val="0084249F"/>
    <w:rsid w:val="008424BA"/>
    <w:rsid w:val="008440DC"/>
    <w:rsid w:val="008444A5"/>
    <w:rsid w:val="00844B66"/>
    <w:rsid w:val="00844DA7"/>
    <w:rsid w:val="008464C2"/>
    <w:rsid w:val="00846F45"/>
    <w:rsid w:val="00847479"/>
    <w:rsid w:val="008477FE"/>
    <w:rsid w:val="00847873"/>
    <w:rsid w:val="00847B68"/>
    <w:rsid w:val="0085004F"/>
    <w:rsid w:val="008508A9"/>
    <w:rsid w:val="00850ABA"/>
    <w:rsid w:val="00850CA4"/>
    <w:rsid w:val="00851C51"/>
    <w:rsid w:val="0085204B"/>
    <w:rsid w:val="00852712"/>
    <w:rsid w:val="00852C8A"/>
    <w:rsid w:val="00852FFE"/>
    <w:rsid w:val="008530C8"/>
    <w:rsid w:val="008538BD"/>
    <w:rsid w:val="008547E0"/>
    <w:rsid w:val="008550CC"/>
    <w:rsid w:val="00855416"/>
    <w:rsid w:val="00856068"/>
    <w:rsid w:val="0085652E"/>
    <w:rsid w:val="00856E51"/>
    <w:rsid w:val="00856F67"/>
    <w:rsid w:val="0086047C"/>
    <w:rsid w:val="00860F03"/>
    <w:rsid w:val="008610A4"/>
    <w:rsid w:val="008617CF"/>
    <w:rsid w:val="00861C63"/>
    <w:rsid w:val="00861E64"/>
    <w:rsid w:val="00862899"/>
    <w:rsid w:val="00862A86"/>
    <w:rsid w:val="00862D25"/>
    <w:rsid w:val="00863734"/>
    <w:rsid w:val="008641E0"/>
    <w:rsid w:val="008647AD"/>
    <w:rsid w:val="0086484E"/>
    <w:rsid w:val="00865187"/>
    <w:rsid w:val="008652EF"/>
    <w:rsid w:val="00865EF3"/>
    <w:rsid w:val="0087005E"/>
    <w:rsid w:val="00870193"/>
    <w:rsid w:val="0087042D"/>
    <w:rsid w:val="00870711"/>
    <w:rsid w:val="00870AE1"/>
    <w:rsid w:val="00870C96"/>
    <w:rsid w:val="00870F0F"/>
    <w:rsid w:val="008711AB"/>
    <w:rsid w:val="00872185"/>
    <w:rsid w:val="008724DE"/>
    <w:rsid w:val="0087304B"/>
    <w:rsid w:val="00874264"/>
    <w:rsid w:val="00875CE0"/>
    <w:rsid w:val="00877027"/>
    <w:rsid w:val="008773E1"/>
    <w:rsid w:val="008776ED"/>
    <w:rsid w:val="00877BDA"/>
    <w:rsid w:val="008806AD"/>
    <w:rsid w:val="00881600"/>
    <w:rsid w:val="00881781"/>
    <w:rsid w:val="00881C22"/>
    <w:rsid w:val="00881D2C"/>
    <w:rsid w:val="00881DF2"/>
    <w:rsid w:val="00881E0A"/>
    <w:rsid w:val="00883232"/>
    <w:rsid w:val="00885885"/>
    <w:rsid w:val="00885F67"/>
    <w:rsid w:val="00886706"/>
    <w:rsid w:val="0088672A"/>
    <w:rsid w:val="00886760"/>
    <w:rsid w:val="00886EBF"/>
    <w:rsid w:val="008871CD"/>
    <w:rsid w:val="008902B4"/>
    <w:rsid w:val="00890874"/>
    <w:rsid w:val="008912F9"/>
    <w:rsid w:val="00891D0A"/>
    <w:rsid w:val="00892220"/>
    <w:rsid w:val="00892B58"/>
    <w:rsid w:val="008932B8"/>
    <w:rsid w:val="0089332C"/>
    <w:rsid w:val="00893EBA"/>
    <w:rsid w:val="00894CC7"/>
    <w:rsid w:val="008952D0"/>
    <w:rsid w:val="00896567"/>
    <w:rsid w:val="008968C3"/>
    <w:rsid w:val="00896A49"/>
    <w:rsid w:val="00896BD3"/>
    <w:rsid w:val="008973A7"/>
    <w:rsid w:val="008976A3"/>
    <w:rsid w:val="00897A72"/>
    <w:rsid w:val="008A07A2"/>
    <w:rsid w:val="008A116F"/>
    <w:rsid w:val="008A166C"/>
    <w:rsid w:val="008A1957"/>
    <w:rsid w:val="008A1FBA"/>
    <w:rsid w:val="008A22F4"/>
    <w:rsid w:val="008A30BB"/>
    <w:rsid w:val="008A35E3"/>
    <w:rsid w:val="008A37FA"/>
    <w:rsid w:val="008A519E"/>
    <w:rsid w:val="008A5A73"/>
    <w:rsid w:val="008A5CCA"/>
    <w:rsid w:val="008A5CF1"/>
    <w:rsid w:val="008A6F76"/>
    <w:rsid w:val="008A75F9"/>
    <w:rsid w:val="008A7D91"/>
    <w:rsid w:val="008B0A2F"/>
    <w:rsid w:val="008B17A8"/>
    <w:rsid w:val="008B2254"/>
    <w:rsid w:val="008B2421"/>
    <w:rsid w:val="008B29FC"/>
    <w:rsid w:val="008B3A3D"/>
    <w:rsid w:val="008B4135"/>
    <w:rsid w:val="008B45C1"/>
    <w:rsid w:val="008B485D"/>
    <w:rsid w:val="008B57DB"/>
    <w:rsid w:val="008B5BF7"/>
    <w:rsid w:val="008B7048"/>
    <w:rsid w:val="008B7E7D"/>
    <w:rsid w:val="008B7EE0"/>
    <w:rsid w:val="008B7EE1"/>
    <w:rsid w:val="008C1837"/>
    <w:rsid w:val="008C2177"/>
    <w:rsid w:val="008C22FC"/>
    <w:rsid w:val="008C2454"/>
    <w:rsid w:val="008C25AE"/>
    <w:rsid w:val="008C5F7E"/>
    <w:rsid w:val="008C66E9"/>
    <w:rsid w:val="008C78DD"/>
    <w:rsid w:val="008D10BA"/>
    <w:rsid w:val="008D1BE9"/>
    <w:rsid w:val="008D27F8"/>
    <w:rsid w:val="008D301A"/>
    <w:rsid w:val="008D3635"/>
    <w:rsid w:val="008D37FC"/>
    <w:rsid w:val="008D3D34"/>
    <w:rsid w:val="008D456A"/>
    <w:rsid w:val="008D49B3"/>
    <w:rsid w:val="008D5013"/>
    <w:rsid w:val="008D60ED"/>
    <w:rsid w:val="008D74BD"/>
    <w:rsid w:val="008D79D3"/>
    <w:rsid w:val="008E0B2E"/>
    <w:rsid w:val="008E0C79"/>
    <w:rsid w:val="008E0F22"/>
    <w:rsid w:val="008E17EE"/>
    <w:rsid w:val="008E1F5E"/>
    <w:rsid w:val="008E2E36"/>
    <w:rsid w:val="008E2F1A"/>
    <w:rsid w:val="008E3221"/>
    <w:rsid w:val="008E3884"/>
    <w:rsid w:val="008E3A38"/>
    <w:rsid w:val="008E3BFE"/>
    <w:rsid w:val="008E44F2"/>
    <w:rsid w:val="008E5018"/>
    <w:rsid w:val="008E50FA"/>
    <w:rsid w:val="008E5205"/>
    <w:rsid w:val="008E53F6"/>
    <w:rsid w:val="008E5B6C"/>
    <w:rsid w:val="008E5E58"/>
    <w:rsid w:val="008E629A"/>
    <w:rsid w:val="008E69B5"/>
    <w:rsid w:val="008E6FAD"/>
    <w:rsid w:val="008E7418"/>
    <w:rsid w:val="008F00BB"/>
    <w:rsid w:val="008F1763"/>
    <w:rsid w:val="008F1A5E"/>
    <w:rsid w:val="008F2D8C"/>
    <w:rsid w:val="008F338D"/>
    <w:rsid w:val="008F5B8E"/>
    <w:rsid w:val="008F61C4"/>
    <w:rsid w:val="008F6297"/>
    <w:rsid w:val="008F65B1"/>
    <w:rsid w:val="008F6ABF"/>
    <w:rsid w:val="008F6F22"/>
    <w:rsid w:val="008F7424"/>
    <w:rsid w:val="008F78AB"/>
    <w:rsid w:val="008F7ABC"/>
    <w:rsid w:val="0090003C"/>
    <w:rsid w:val="009002EA"/>
    <w:rsid w:val="00901192"/>
    <w:rsid w:val="00901764"/>
    <w:rsid w:val="00902012"/>
    <w:rsid w:val="009028EF"/>
    <w:rsid w:val="00902AE3"/>
    <w:rsid w:val="009030B5"/>
    <w:rsid w:val="00903491"/>
    <w:rsid w:val="00903682"/>
    <w:rsid w:val="00903A03"/>
    <w:rsid w:val="00904E1D"/>
    <w:rsid w:val="00905FF1"/>
    <w:rsid w:val="00906746"/>
    <w:rsid w:val="00906DF2"/>
    <w:rsid w:val="00907811"/>
    <w:rsid w:val="009101A6"/>
    <w:rsid w:val="00910839"/>
    <w:rsid w:val="00910964"/>
    <w:rsid w:val="00910FF5"/>
    <w:rsid w:val="00911538"/>
    <w:rsid w:val="00911838"/>
    <w:rsid w:val="00911A85"/>
    <w:rsid w:val="00911CFB"/>
    <w:rsid w:val="00912022"/>
    <w:rsid w:val="0091222E"/>
    <w:rsid w:val="009137E6"/>
    <w:rsid w:val="00913CAC"/>
    <w:rsid w:val="009141B8"/>
    <w:rsid w:val="0091537B"/>
    <w:rsid w:val="009155AE"/>
    <w:rsid w:val="0091560A"/>
    <w:rsid w:val="0091563A"/>
    <w:rsid w:val="0091563C"/>
    <w:rsid w:val="00917A42"/>
    <w:rsid w:val="00920172"/>
    <w:rsid w:val="00921454"/>
    <w:rsid w:val="00922C17"/>
    <w:rsid w:val="009240A3"/>
    <w:rsid w:val="009244DC"/>
    <w:rsid w:val="00925C97"/>
    <w:rsid w:val="009263CA"/>
    <w:rsid w:val="00926EF8"/>
    <w:rsid w:val="00927024"/>
    <w:rsid w:val="00927D2B"/>
    <w:rsid w:val="0093001A"/>
    <w:rsid w:val="0093022A"/>
    <w:rsid w:val="009313CF"/>
    <w:rsid w:val="009313D1"/>
    <w:rsid w:val="00931593"/>
    <w:rsid w:val="00932119"/>
    <w:rsid w:val="00932336"/>
    <w:rsid w:val="0093260A"/>
    <w:rsid w:val="009327B0"/>
    <w:rsid w:val="00932872"/>
    <w:rsid w:val="00933419"/>
    <w:rsid w:val="009337A0"/>
    <w:rsid w:val="00933BE0"/>
    <w:rsid w:val="00933F08"/>
    <w:rsid w:val="00934624"/>
    <w:rsid w:val="00934A4A"/>
    <w:rsid w:val="00934CA0"/>
    <w:rsid w:val="009351ED"/>
    <w:rsid w:val="00935845"/>
    <w:rsid w:val="009367A2"/>
    <w:rsid w:val="009367CE"/>
    <w:rsid w:val="009367DF"/>
    <w:rsid w:val="0093687C"/>
    <w:rsid w:val="00936D87"/>
    <w:rsid w:val="00937A64"/>
    <w:rsid w:val="0094049D"/>
    <w:rsid w:val="009413B0"/>
    <w:rsid w:val="00942582"/>
    <w:rsid w:val="009437B0"/>
    <w:rsid w:val="009448FA"/>
    <w:rsid w:val="00944B4E"/>
    <w:rsid w:val="00944F82"/>
    <w:rsid w:val="00945766"/>
    <w:rsid w:val="00945CFF"/>
    <w:rsid w:val="00945EAB"/>
    <w:rsid w:val="00946F74"/>
    <w:rsid w:val="00947F40"/>
    <w:rsid w:val="00950107"/>
    <w:rsid w:val="00950963"/>
    <w:rsid w:val="0095113A"/>
    <w:rsid w:val="00951840"/>
    <w:rsid w:val="009526E3"/>
    <w:rsid w:val="009530C9"/>
    <w:rsid w:val="00953E57"/>
    <w:rsid w:val="0095402C"/>
    <w:rsid w:val="00954960"/>
    <w:rsid w:val="0095501E"/>
    <w:rsid w:val="00955035"/>
    <w:rsid w:val="009555F7"/>
    <w:rsid w:val="009558E7"/>
    <w:rsid w:val="00955ABC"/>
    <w:rsid w:val="00955D5A"/>
    <w:rsid w:val="00955F5E"/>
    <w:rsid w:val="00956B4E"/>
    <w:rsid w:val="009575BC"/>
    <w:rsid w:val="00957852"/>
    <w:rsid w:val="0096100A"/>
    <w:rsid w:val="009615CD"/>
    <w:rsid w:val="009616CA"/>
    <w:rsid w:val="00961B43"/>
    <w:rsid w:val="00961F73"/>
    <w:rsid w:val="00962385"/>
    <w:rsid w:val="00962564"/>
    <w:rsid w:val="00962FB5"/>
    <w:rsid w:val="009634E6"/>
    <w:rsid w:val="00963A25"/>
    <w:rsid w:val="009657A3"/>
    <w:rsid w:val="009660ED"/>
    <w:rsid w:val="00966B5B"/>
    <w:rsid w:val="009673CD"/>
    <w:rsid w:val="009678CA"/>
    <w:rsid w:val="009678D6"/>
    <w:rsid w:val="00967CBD"/>
    <w:rsid w:val="00970EA3"/>
    <w:rsid w:val="00971299"/>
    <w:rsid w:val="0097141D"/>
    <w:rsid w:val="00971E4F"/>
    <w:rsid w:val="00971F1D"/>
    <w:rsid w:val="00972E05"/>
    <w:rsid w:val="00972E3F"/>
    <w:rsid w:val="00972FA8"/>
    <w:rsid w:val="00972FFC"/>
    <w:rsid w:val="0097300E"/>
    <w:rsid w:val="0097365C"/>
    <w:rsid w:val="009737A0"/>
    <w:rsid w:val="00974263"/>
    <w:rsid w:val="00975B2A"/>
    <w:rsid w:val="00976C2A"/>
    <w:rsid w:val="009779D8"/>
    <w:rsid w:val="00977DD5"/>
    <w:rsid w:val="00981D72"/>
    <w:rsid w:val="0098326D"/>
    <w:rsid w:val="00983E71"/>
    <w:rsid w:val="00985209"/>
    <w:rsid w:val="00986A8E"/>
    <w:rsid w:val="00986BB7"/>
    <w:rsid w:val="00986C31"/>
    <w:rsid w:val="00986C7C"/>
    <w:rsid w:val="00987CF8"/>
    <w:rsid w:val="00987EEE"/>
    <w:rsid w:val="00990E68"/>
    <w:rsid w:val="0099245F"/>
    <w:rsid w:val="009928D0"/>
    <w:rsid w:val="00992B3D"/>
    <w:rsid w:val="00993614"/>
    <w:rsid w:val="0099367B"/>
    <w:rsid w:val="0099381F"/>
    <w:rsid w:val="00994228"/>
    <w:rsid w:val="00994368"/>
    <w:rsid w:val="00994865"/>
    <w:rsid w:val="009959F6"/>
    <w:rsid w:val="009962B0"/>
    <w:rsid w:val="009962FF"/>
    <w:rsid w:val="00996561"/>
    <w:rsid w:val="00996E8A"/>
    <w:rsid w:val="00997548"/>
    <w:rsid w:val="00997B71"/>
    <w:rsid w:val="009A0540"/>
    <w:rsid w:val="009A0F47"/>
    <w:rsid w:val="009A1038"/>
    <w:rsid w:val="009A1EB2"/>
    <w:rsid w:val="009A1EFB"/>
    <w:rsid w:val="009A1FD2"/>
    <w:rsid w:val="009A3B6F"/>
    <w:rsid w:val="009A5413"/>
    <w:rsid w:val="009A577F"/>
    <w:rsid w:val="009A5D4D"/>
    <w:rsid w:val="009A6EF9"/>
    <w:rsid w:val="009A77F2"/>
    <w:rsid w:val="009A7852"/>
    <w:rsid w:val="009A7B5E"/>
    <w:rsid w:val="009A7FBB"/>
    <w:rsid w:val="009B095E"/>
    <w:rsid w:val="009B0CFC"/>
    <w:rsid w:val="009B14B8"/>
    <w:rsid w:val="009B2460"/>
    <w:rsid w:val="009B28CD"/>
    <w:rsid w:val="009B2CFE"/>
    <w:rsid w:val="009B4169"/>
    <w:rsid w:val="009B4E3A"/>
    <w:rsid w:val="009B4E60"/>
    <w:rsid w:val="009B58E1"/>
    <w:rsid w:val="009B7367"/>
    <w:rsid w:val="009B786F"/>
    <w:rsid w:val="009B7872"/>
    <w:rsid w:val="009C0151"/>
    <w:rsid w:val="009C0168"/>
    <w:rsid w:val="009C0D11"/>
    <w:rsid w:val="009C0FF5"/>
    <w:rsid w:val="009C1215"/>
    <w:rsid w:val="009C14BC"/>
    <w:rsid w:val="009C2556"/>
    <w:rsid w:val="009C2EE6"/>
    <w:rsid w:val="009C3330"/>
    <w:rsid w:val="009C3AE0"/>
    <w:rsid w:val="009C43B9"/>
    <w:rsid w:val="009C4454"/>
    <w:rsid w:val="009C4692"/>
    <w:rsid w:val="009C5517"/>
    <w:rsid w:val="009C59E6"/>
    <w:rsid w:val="009C59F5"/>
    <w:rsid w:val="009C5D08"/>
    <w:rsid w:val="009C6A33"/>
    <w:rsid w:val="009C7395"/>
    <w:rsid w:val="009D1957"/>
    <w:rsid w:val="009D1E3E"/>
    <w:rsid w:val="009D251D"/>
    <w:rsid w:val="009D2737"/>
    <w:rsid w:val="009D2E86"/>
    <w:rsid w:val="009D2EAB"/>
    <w:rsid w:val="009D33B2"/>
    <w:rsid w:val="009D3A68"/>
    <w:rsid w:val="009D3F45"/>
    <w:rsid w:val="009D3FC6"/>
    <w:rsid w:val="009D46EF"/>
    <w:rsid w:val="009D54B3"/>
    <w:rsid w:val="009D54DC"/>
    <w:rsid w:val="009D5D4B"/>
    <w:rsid w:val="009D6A09"/>
    <w:rsid w:val="009D729A"/>
    <w:rsid w:val="009D7E3A"/>
    <w:rsid w:val="009E04CE"/>
    <w:rsid w:val="009E0870"/>
    <w:rsid w:val="009E128F"/>
    <w:rsid w:val="009E1D5B"/>
    <w:rsid w:val="009E1DAC"/>
    <w:rsid w:val="009E1E16"/>
    <w:rsid w:val="009E1E60"/>
    <w:rsid w:val="009E20D5"/>
    <w:rsid w:val="009E28B7"/>
    <w:rsid w:val="009E2C67"/>
    <w:rsid w:val="009E46D3"/>
    <w:rsid w:val="009E4C1A"/>
    <w:rsid w:val="009E4C6E"/>
    <w:rsid w:val="009E50A7"/>
    <w:rsid w:val="009E5388"/>
    <w:rsid w:val="009E574E"/>
    <w:rsid w:val="009E58A8"/>
    <w:rsid w:val="009E5B44"/>
    <w:rsid w:val="009E6082"/>
    <w:rsid w:val="009E6116"/>
    <w:rsid w:val="009E66F0"/>
    <w:rsid w:val="009E68F4"/>
    <w:rsid w:val="009E6EA4"/>
    <w:rsid w:val="009E710E"/>
    <w:rsid w:val="009E713D"/>
    <w:rsid w:val="009E7FCB"/>
    <w:rsid w:val="009F0885"/>
    <w:rsid w:val="009F10B7"/>
    <w:rsid w:val="009F2083"/>
    <w:rsid w:val="009F22B8"/>
    <w:rsid w:val="009F2683"/>
    <w:rsid w:val="009F30D5"/>
    <w:rsid w:val="009F35CE"/>
    <w:rsid w:val="009F378E"/>
    <w:rsid w:val="009F43EE"/>
    <w:rsid w:val="009F4F9A"/>
    <w:rsid w:val="009F57CE"/>
    <w:rsid w:val="009F587A"/>
    <w:rsid w:val="009F5B86"/>
    <w:rsid w:val="009F6CAC"/>
    <w:rsid w:val="009F6E30"/>
    <w:rsid w:val="009F7BAC"/>
    <w:rsid w:val="00A001B1"/>
    <w:rsid w:val="00A00500"/>
    <w:rsid w:val="00A005C0"/>
    <w:rsid w:val="00A01242"/>
    <w:rsid w:val="00A016BE"/>
    <w:rsid w:val="00A0266D"/>
    <w:rsid w:val="00A027FC"/>
    <w:rsid w:val="00A02D89"/>
    <w:rsid w:val="00A02FB1"/>
    <w:rsid w:val="00A04AA9"/>
    <w:rsid w:val="00A04D32"/>
    <w:rsid w:val="00A052D1"/>
    <w:rsid w:val="00A05EBE"/>
    <w:rsid w:val="00A067F8"/>
    <w:rsid w:val="00A0773D"/>
    <w:rsid w:val="00A108F9"/>
    <w:rsid w:val="00A1142D"/>
    <w:rsid w:val="00A115CD"/>
    <w:rsid w:val="00A11D67"/>
    <w:rsid w:val="00A12834"/>
    <w:rsid w:val="00A130BA"/>
    <w:rsid w:val="00A14021"/>
    <w:rsid w:val="00A14372"/>
    <w:rsid w:val="00A14886"/>
    <w:rsid w:val="00A14AA3"/>
    <w:rsid w:val="00A151F8"/>
    <w:rsid w:val="00A15973"/>
    <w:rsid w:val="00A15B02"/>
    <w:rsid w:val="00A177CE"/>
    <w:rsid w:val="00A17BE2"/>
    <w:rsid w:val="00A213C4"/>
    <w:rsid w:val="00A22595"/>
    <w:rsid w:val="00A2285D"/>
    <w:rsid w:val="00A2287E"/>
    <w:rsid w:val="00A2310F"/>
    <w:rsid w:val="00A23471"/>
    <w:rsid w:val="00A23517"/>
    <w:rsid w:val="00A2364B"/>
    <w:rsid w:val="00A237C3"/>
    <w:rsid w:val="00A2427D"/>
    <w:rsid w:val="00A246C0"/>
    <w:rsid w:val="00A2488C"/>
    <w:rsid w:val="00A25217"/>
    <w:rsid w:val="00A254B9"/>
    <w:rsid w:val="00A25CAC"/>
    <w:rsid w:val="00A25E68"/>
    <w:rsid w:val="00A27012"/>
    <w:rsid w:val="00A271C6"/>
    <w:rsid w:val="00A273C1"/>
    <w:rsid w:val="00A273D5"/>
    <w:rsid w:val="00A273FD"/>
    <w:rsid w:val="00A278F5"/>
    <w:rsid w:val="00A27987"/>
    <w:rsid w:val="00A30ADB"/>
    <w:rsid w:val="00A30F29"/>
    <w:rsid w:val="00A310C9"/>
    <w:rsid w:val="00A32005"/>
    <w:rsid w:val="00A32037"/>
    <w:rsid w:val="00A326EC"/>
    <w:rsid w:val="00A32BA1"/>
    <w:rsid w:val="00A32BD0"/>
    <w:rsid w:val="00A32CF2"/>
    <w:rsid w:val="00A3352C"/>
    <w:rsid w:val="00A338BE"/>
    <w:rsid w:val="00A3399B"/>
    <w:rsid w:val="00A343B4"/>
    <w:rsid w:val="00A3575F"/>
    <w:rsid w:val="00A35B7A"/>
    <w:rsid w:val="00A36723"/>
    <w:rsid w:val="00A3734C"/>
    <w:rsid w:val="00A37889"/>
    <w:rsid w:val="00A37EE2"/>
    <w:rsid w:val="00A404D1"/>
    <w:rsid w:val="00A40BE9"/>
    <w:rsid w:val="00A40E52"/>
    <w:rsid w:val="00A415CB"/>
    <w:rsid w:val="00A41A4D"/>
    <w:rsid w:val="00A41AA7"/>
    <w:rsid w:val="00A4241C"/>
    <w:rsid w:val="00A426E3"/>
    <w:rsid w:val="00A43C00"/>
    <w:rsid w:val="00A440F0"/>
    <w:rsid w:val="00A441B8"/>
    <w:rsid w:val="00A44319"/>
    <w:rsid w:val="00A4447C"/>
    <w:rsid w:val="00A44A35"/>
    <w:rsid w:val="00A44A73"/>
    <w:rsid w:val="00A45321"/>
    <w:rsid w:val="00A46A2D"/>
    <w:rsid w:val="00A47154"/>
    <w:rsid w:val="00A47F72"/>
    <w:rsid w:val="00A511B2"/>
    <w:rsid w:val="00A51C7B"/>
    <w:rsid w:val="00A5216E"/>
    <w:rsid w:val="00A52AAF"/>
    <w:rsid w:val="00A533CF"/>
    <w:rsid w:val="00A536FA"/>
    <w:rsid w:val="00A53E5E"/>
    <w:rsid w:val="00A55FCC"/>
    <w:rsid w:val="00A55FE2"/>
    <w:rsid w:val="00A57AB3"/>
    <w:rsid w:val="00A6007E"/>
    <w:rsid w:val="00A600C6"/>
    <w:rsid w:val="00A604AC"/>
    <w:rsid w:val="00A61480"/>
    <w:rsid w:val="00A6154C"/>
    <w:rsid w:val="00A61D1A"/>
    <w:rsid w:val="00A61F23"/>
    <w:rsid w:val="00A61FA8"/>
    <w:rsid w:val="00A621D4"/>
    <w:rsid w:val="00A63BE5"/>
    <w:rsid w:val="00A65173"/>
    <w:rsid w:val="00A6547E"/>
    <w:rsid w:val="00A65CAB"/>
    <w:rsid w:val="00A65DBD"/>
    <w:rsid w:val="00A66178"/>
    <w:rsid w:val="00A6691E"/>
    <w:rsid w:val="00A66BE1"/>
    <w:rsid w:val="00A671E7"/>
    <w:rsid w:val="00A7037B"/>
    <w:rsid w:val="00A70541"/>
    <w:rsid w:val="00A70820"/>
    <w:rsid w:val="00A70BFE"/>
    <w:rsid w:val="00A7128A"/>
    <w:rsid w:val="00A717DD"/>
    <w:rsid w:val="00A718C2"/>
    <w:rsid w:val="00A71DCF"/>
    <w:rsid w:val="00A72558"/>
    <w:rsid w:val="00A726F7"/>
    <w:rsid w:val="00A72C8C"/>
    <w:rsid w:val="00A7307A"/>
    <w:rsid w:val="00A73794"/>
    <w:rsid w:val="00A73E67"/>
    <w:rsid w:val="00A741C0"/>
    <w:rsid w:val="00A755B3"/>
    <w:rsid w:val="00A759AE"/>
    <w:rsid w:val="00A75A1A"/>
    <w:rsid w:val="00A75A27"/>
    <w:rsid w:val="00A76257"/>
    <w:rsid w:val="00A76F2C"/>
    <w:rsid w:val="00A775DB"/>
    <w:rsid w:val="00A776E8"/>
    <w:rsid w:val="00A77930"/>
    <w:rsid w:val="00A8079C"/>
    <w:rsid w:val="00A81EBC"/>
    <w:rsid w:val="00A82AC3"/>
    <w:rsid w:val="00A84C0F"/>
    <w:rsid w:val="00A85DDE"/>
    <w:rsid w:val="00A861CD"/>
    <w:rsid w:val="00A867E7"/>
    <w:rsid w:val="00A872CE"/>
    <w:rsid w:val="00A87A72"/>
    <w:rsid w:val="00A87FCD"/>
    <w:rsid w:val="00A90D75"/>
    <w:rsid w:val="00A90D8D"/>
    <w:rsid w:val="00A90DC5"/>
    <w:rsid w:val="00A9100C"/>
    <w:rsid w:val="00A916E6"/>
    <w:rsid w:val="00A91994"/>
    <w:rsid w:val="00A91CDA"/>
    <w:rsid w:val="00A921B9"/>
    <w:rsid w:val="00A92627"/>
    <w:rsid w:val="00A92BC4"/>
    <w:rsid w:val="00A92FBF"/>
    <w:rsid w:val="00A92FCC"/>
    <w:rsid w:val="00A93BDD"/>
    <w:rsid w:val="00A93C32"/>
    <w:rsid w:val="00A94D84"/>
    <w:rsid w:val="00A94F85"/>
    <w:rsid w:val="00A95891"/>
    <w:rsid w:val="00A95A98"/>
    <w:rsid w:val="00A95E8F"/>
    <w:rsid w:val="00A96266"/>
    <w:rsid w:val="00A96F03"/>
    <w:rsid w:val="00AA0E94"/>
    <w:rsid w:val="00AA163A"/>
    <w:rsid w:val="00AA1A16"/>
    <w:rsid w:val="00AA2F14"/>
    <w:rsid w:val="00AA3810"/>
    <w:rsid w:val="00AA39F6"/>
    <w:rsid w:val="00AA50C4"/>
    <w:rsid w:val="00AA520E"/>
    <w:rsid w:val="00AA6B42"/>
    <w:rsid w:val="00AA6D5B"/>
    <w:rsid w:val="00AA7779"/>
    <w:rsid w:val="00AA7AC8"/>
    <w:rsid w:val="00AB053D"/>
    <w:rsid w:val="00AB0DEB"/>
    <w:rsid w:val="00AB1368"/>
    <w:rsid w:val="00AB22C8"/>
    <w:rsid w:val="00AB2726"/>
    <w:rsid w:val="00AB2A5D"/>
    <w:rsid w:val="00AB2EF9"/>
    <w:rsid w:val="00AB3152"/>
    <w:rsid w:val="00AB374E"/>
    <w:rsid w:val="00AB3C19"/>
    <w:rsid w:val="00AB48CB"/>
    <w:rsid w:val="00AB4991"/>
    <w:rsid w:val="00AB55DB"/>
    <w:rsid w:val="00AB5A91"/>
    <w:rsid w:val="00AB5ED7"/>
    <w:rsid w:val="00AB64C7"/>
    <w:rsid w:val="00AB7324"/>
    <w:rsid w:val="00AC064C"/>
    <w:rsid w:val="00AC0A73"/>
    <w:rsid w:val="00AC1024"/>
    <w:rsid w:val="00AC1670"/>
    <w:rsid w:val="00AC1894"/>
    <w:rsid w:val="00AC1D91"/>
    <w:rsid w:val="00AC1EB3"/>
    <w:rsid w:val="00AC233E"/>
    <w:rsid w:val="00AC24EF"/>
    <w:rsid w:val="00AC25D6"/>
    <w:rsid w:val="00AC3F35"/>
    <w:rsid w:val="00AC3FDD"/>
    <w:rsid w:val="00AC466A"/>
    <w:rsid w:val="00AC4991"/>
    <w:rsid w:val="00AC4F6B"/>
    <w:rsid w:val="00AC5618"/>
    <w:rsid w:val="00AC71B0"/>
    <w:rsid w:val="00AD0597"/>
    <w:rsid w:val="00AD06D7"/>
    <w:rsid w:val="00AD083B"/>
    <w:rsid w:val="00AD10FE"/>
    <w:rsid w:val="00AD140E"/>
    <w:rsid w:val="00AD2AED"/>
    <w:rsid w:val="00AD3CC0"/>
    <w:rsid w:val="00AD4103"/>
    <w:rsid w:val="00AD44D1"/>
    <w:rsid w:val="00AD4B3B"/>
    <w:rsid w:val="00AD4F42"/>
    <w:rsid w:val="00AD4F74"/>
    <w:rsid w:val="00AD615A"/>
    <w:rsid w:val="00AD6725"/>
    <w:rsid w:val="00AD6907"/>
    <w:rsid w:val="00AD6A22"/>
    <w:rsid w:val="00AD6A9C"/>
    <w:rsid w:val="00AE08DC"/>
    <w:rsid w:val="00AE1536"/>
    <w:rsid w:val="00AE15DD"/>
    <w:rsid w:val="00AE2A81"/>
    <w:rsid w:val="00AE2AEE"/>
    <w:rsid w:val="00AE2C9F"/>
    <w:rsid w:val="00AE2CD4"/>
    <w:rsid w:val="00AE46DE"/>
    <w:rsid w:val="00AE4AEA"/>
    <w:rsid w:val="00AE51A8"/>
    <w:rsid w:val="00AE521D"/>
    <w:rsid w:val="00AE59CB"/>
    <w:rsid w:val="00AE60A6"/>
    <w:rsid w:val="00AE68EF"/>
    <w:rsid w:val="00AE6DC4"/>
    <w:rsid w:val="00AE71FE"/>
    <w:rsid w:val="00AE72DB"/>
    <w:rsid w:val="00AE77E1"/>
    <w:rsid w:val="00AF1868"/>
    <w:rsid w:val="00AF2457"/>
    <w:rsid w:val="00AF2F7A"/>
    <w:rsid w:val="00AF3664"/>
    <w:rsid w:val="00AF6DB8"/>
    <w:rsid w:val="00AF722F"/>
    <w:rsid w:val="00AF7286"/>
    <w:rsid w:val="00B00635"/>
    <w:rsid w:val="00B0099F"/>
    <w:rsid w:val="00B022B1"/>
    <w:rsid w:val="00B02D89"/>
    <w:rsid w:val="00B038EE"/>
    <w:rsid w:val="00B03C27"/>
    <w:rsid w:val="00B042BD"/>
    <w:rsid w:val="00B048C8"/>
    <w:rsid w:val="00B0640F"/>
    <w:rsid w:val="00B0782B"/>
    <w:rsid w:val="00B1074A"/>
    <w:rsid w:val="00B11C8A"/>
    <w:rsid w:val="00B1221B"/>
    <w:rsid w:val="00B123FA"/>
    <w:rsid w:val="00B126B5"/>
    <w:rsid w:val="00B126D6"/>
    <w:rsid w:val="00B128D2"/>
    <w:rsid w:val="00B12A8B"/>
    <w:rsid w:val="00B12DD5"/>
    <w:rsid w:val="00B13551"/>
    <w:rsid w:val="00B13B7B"/>
    <w:rsid w:val="00B150E5"/>
    <w:rsid w:val="00B15D71"/>
    <w:rsid w:val="00B163F7"/>
    <w:rsid w:val="00B167FF"/>
    <w:rsid w:val="00B16B90"/>
    <w:rsid w:val="00B1704A"/>
    <w:rsid w:val="00B2008C"/>
    <w:rsid w:val="00B20697"/>
    <w:rsid w:val="00B21505"/>
    <w:rsid w:val="00B21D51"/>
    <w:rsid w:val="00B21E4F"/>
    <w:rsid w:val="00B2217B"/>
    <w:rsid w:val="00B222C4"/>
    <w:rsid w:val="00B22418"/>
    <w:rsid w:val="00B23587"/>
    <w:rsid w:val="00B23A29"/>
    <w:rsid w:val="00B23E08"/>
    <w:rsid w:val="00B24138"/>
    <w:rsid w:val="00B259F6"/>
    <w:rsid w:val="00B27589"/>
    <w:rsid w:val="00B2775C"/>
    <w:rsid w:val="00B27AF7"/>
    <w:rsid w:val="00B302E8"/>
    <w:rsid w:val="00B307D4"/>
    <w:rsid w:val="00B311E9"/>
    <w:rsid w:val="00B31476"/>
    <w:rsid w:val="00B31B70"/>
    <w:rsid w:val="00B324BF"/>
    <w:rsid w:val="00B32713"/>
    <w:rsid w:val="00B32847"/>
    <w:rsid w:val="00B32CE6"/>
    <w:rsid w:val="00B33410"/>
    <w:rsid w:val="00B33D45"/>
    <w:rsid w:val="00B33F0B"/>
    <w:rsid w:val="00B344F1"/>
    <w:rsid w:val="00B34582"/>
    <w:rsid w:val="00B35C54"/>
    <w:rsid w:val="00B40BBF"/>
    <w:rsid w:val="00B423F5"/>
    <w:rsid w:val="00B43F8A"/>
    <w:rsid w:val="00B44585"/>
    <w:rsid w:val="00B4498B"/>
    <w:rsid w:val="00B45129"/>
    <w:rsid w:val="00B45326"/>
    <w:rsid w:val="00B4565E"/>
    <w:rsid w:val="00B46189"/>
    <w:rsid w:val="00B468EB"/>
    <w:rsid w:val="00B469CE"/>
    <w:rsid w:val="00B46E65"/>
    <w:rsid w:val="00B47296"/>
    <w:rsid w:val="00B478F7"/>
    <w:rsid w:val="00B517C0"/>
    <w:rsid w:val="00B51A38"/>
    <w:rsid w:val="00B52716"/>
    <w:rsid w:val="00B52A72"/>
    <w:rsid w:val="00B5324E"/>
    <w:rsid w:val="00B53BB6"/>
    <w:rsid w:val="00B549EF"/>
    <w:rsid w:val="00B55CE1"/>
    <w:rsid w:val="00B56937"/>
    <w:rsid w:val="00B56C48"/>
    <w:rsid w:val="00B574E1"/>
    <w:rsid w:val="00B57DAF"/>
    <w:rsid w:val="00B6033B"/>
    <w:rsid w:val="00B61823"/>
    <w:rsid w:val="00B619B0"/>
    <w:rsid w:val="00B61ADE"/>
    <w:rsid w:val="00B61D16"/>
    <w:rsid w:val="00B621D1"/>
    <w:rsid w:val="00B624FE"/>
    <w:rsid w:val="00B6290D"/>
    <w:rsid w:val="00B62917"/>
    <w:rsid w:val="00B62DF1"/>
    <w:rsid w:val="00B63AE4"/>
    <w:rsid w:val="00B6424B"/>
    <w:rsid w:val="00B644EF"/>
    <w:rsid w:val="00B64812"/>
    <w:rsid w:val="00B65025"/>
    <w:rsid w:val="00B6600E"/>
    <w:rsid w:val="00B66600"/>
    <w:rsid w:val="00B702B5"/>
    <w:rsid w:val="00B7046C"/>
    <w:rsid w:val="00B70A1F"/>
    <w:rsid w:val="00B70E97"/>
    <w:rsid w:val="00B713FB"/>
    <w:rsid w:val="00B718F4"/>
    <w:rsid w:val="00B71EDC"/>
    <w:rsid w:val="00B728E1"/>
    <w:rsid w:val="00B7318C"/>
    <w:rsid w:val="00B73407"/>
    <w:rsid w:val="00B7396E"/>
    <w:rsid w:val="00B74790"/>
    <w:rsid w:val="00B74E15"/>
    <w:rsid w:val="00B76A6C"/>
    <w:rsid w:val="00B76D97"/>
    <w:rsid w:val="00B77BF5"/>
    <w:rsid w:val="00B801DD"/>
    <w:rsid w:val="00B80569"/>
    <w:rsid w:val="00B80E2D"/>
    <w:rsid w:val="00B81839"/>
    <w:rsid w:val="00B818E2"/>
    <w:rsid w:val="00B8262F"/>
    <w:rsid w:val="00B82EDC"/>
    <w:rsid w:val="00B82F08"/>
    <w:rsid w:val="00B83109"/>
    <w:rsid w:val="00B832B4"/>
    <w:rsid w:val="00B84ECB"/>
    <w:rsid w:val="00B853A2"/>
    <w:rsid w:val="00B86959"/>
    <w:rsid w:val="00B869EA"/>
    <w:rsid w:val="00B875D8"/>
    <w:rsid w:val="00B87F2B"/>
    <w:rsid w:val="00B90A83"/>
    <w:rsid w:val="00B9101C"/>
    <w:rsid w:val="00B915FF"/>
    <w:rsid w:val="00B916AB"/>
    <w:rsid w:val="00B93147"/>
    <w:rsid w:val="00B933AE"/>
    <w:rsid w:val="00B94030"/>
    <w:rsid w:val="00B94603"/>
    <w:rsid w:val="00B96217"/>
    <w:rsid w:val="00B9676E"/>
    <w:rsid w:val="00B96B3E"/>
    <w:rsid w:val="00B96E09"/>
    <w:rsid w:val="00B9745C"/>
    <w:rsid w:val="00B976AD"/>
    <w:rsid w:val="00BA0001"/>
    <w:rsid w:val="00BA1AC7"/>
    <w:rsid w:val="00BA1E70"/>
    <w:rsid w:val="00BA21CB"/>
    <w:rsid w:val="00BA391D"/>
    <w:rsid w:val="00BA4B08"/>
    <w:rsid w:val="00BA5AB8"/>
    <w:rsid w:val="00BA69A6"/>
    <w:rsid w:val="00BA7CC9"/>
    <w:rsid w:val="00BA7E7D"/>
    <w:rsid w:val="00BB03C3"/>
    <w:rsid w:val="00BB1066"/>
    <w:rsid w:val="00BB29F0"/>
    <w:rsid w:val="00BB303E"/>
    <w:rsid w:val="00BB31CE"/>
    <w:rsid w:val="00BB5846"/>
    <w:rsid w:val="00BB5BEB"/>
    <w:rsid w:val="00BB5C8B"/>
    <w:rsid w:val="00BB5DDE"/>
    <w:rsid w:val="00BB6EEE"/>
    <w:rsid w:val="00BB72EF"/>
    <w:rsid w:val="00BB7E80"/>
    <w:rsid w:val="00BC03D0"/>
    <w:rsid w:val="00BC06D6"/>
    <w:rsid w:val="00BC2C00"/>
    <w:rsid w:val="00BC2E7B"/>
    <w:rsid w:val="00BC386E"/>
    <w:rsid w:val="00BC39CA"/>
    <w:rsid w:val="00BC3EB0"/>
    <w:rsid w:val="00BC4C01"/>
    <w:rsid w:val="00BC4E06"/>
    <w:rsid w:val="00BC60EC"/>
    <w:rsid w:val="00BC6259"/>
    <w:rsid w:val="00BC66E8"/>
    <w:rsid w:val="00BC69F3"/>
    <w:rsid w:val="00BC6B3B"/>
    <w:rsid w:val="00BC6D52"/>
    <w:rsid w:val="00BC6EE6"/>
    <w:rsid w:val="00BC7A31"/>
    <w:rsid w:val="00BC7CD6"/>
    <w:rsid w:val="00BC7F67"/>
    <w:rsid w:val="00BD011B"/>
    <w:rsid w:val="00BD0799"/>
    <w:rsid w:val="00BD0DBA"/>
    <w:rsid w:val="00BD2A06"/>
    <w:rsid w:val="00BD30AF"/>
    <w:rsid w:val="00BD3821"/>
    <w:rsid w:val="00BD3C85"/>
    <w:rsid w:val="00BD454F"/>
    <w:rsid w:val="00BD6107"/>
    <w:rsid w:val="00BD74D6"/>
    <w:rsid w:val="00BE0A94"/>
    <w:rsid w:val="00BE0BE6"/>
    <w:rsid w:val="00BE0CD9"/>
    <w:rsid w:val="00BE1036"/>
    <w:rsid w:val="00BE10E6"/>
    <w:rsid w:val="00BE134A"/>
    <w:rsid w:val="00BE1524"/>
    <w:rsid w:val="00BE1899"/>
    <w:rsid w:val="00BE1AFD"/>
    <w:rsid w:val="00BE1BF3"/>
    <w:rsid w:val="00BE203E"/>
    <w:rsid w:val="00BE24B2"/>
    <w:rsid w:val="00BE4A29"/>
    <w:rsid w:val="00BE51A3"/>
    <w:rsid w:val="00BE586E"/>
    <w:rsid w:val="00BE5B9E"/>
    <w:rsid w:val="00BE60AF"/>
    <w:rsid w:val="00BE6FDB"/>
    <w:rsid w:val="00BE7713"/>
    <w:rsid w:val="00BE7C72"/>
    <w:rsid w:val="00BF0576"/>
    <w:rsid w:val="00BF109D"/>
    <w:rsid w:val="00BF1601"/>
    <w:rsid w:val="00BF1724"/>
    <w:rsid w:val="00BF1E35"/>
    <w:rsid w:val="00BF273D"/>
    <w:rsid w:val="00BF2F81"/>
    <w:rsid w:val="00BF32C2"/>
    <w:rsid w:val="00BF403F"/>
    <w:rsid w:val="00BF4383"/>
    <w:rsid w:val="00BF460E"/>
    <w:rsid w:val="00BF4A44"/>
    <w:rsid w:val="00BF517F"/>
    <w:rsid w:val="00BF5696"/>
    <w:rsid w:val="00BF6324"/>
    <w:rsid w:val="00BF671E"/>
    <w:rsid w:val="00BF68A3"/>
    <w:rsid w:val="00BF7B8C"/>
    <w:rsid w:val="00C006F8"/>
    <w:rsid w:val="00C01502"/>
    <w:rsid w:val="00C0163B"/>
    <w:rsid w:val="00C01816"/>
    <w:rsid w:val="00C0189A"/>
    <w:rsid w:val="00C02149"/>
    <w:rsid w:val="00C02657"/>
    <w:rsid w:val="00C031A0"/>
    <w:rsid w:val="00C038F6"/>
    <w:rsid w:val="00C03A3F"/>
    <w:rsid w:val="00C0439F"/>
    <w:rsid w:val="00C05042"/>
    <w:rsid w:val="00C053A4"/>
    <w:rsid w:val="00C0591A"/>
    <w:rsid w:val="00C05FBF"/>
    <w:rsid w:val="00C06837"/>
    <w:rsid w:val="00C068E1"/>
    <w:rsid w:val="00C06A08"/>
    <w:rsid w:val="00C06FD0"/>
    <w:rsid w:val="00C073F8"/>
    <w:rsid w:val="00C11703"/>
    <w:rsid w:val="00C11C0D"/>
    <w:rsid w:val="00C122E2"/>
    <w:rsid w:val="00C12619"/>
    <w:rsid w:val="00C12801"/>
    <w:rsid w:val="00C12AF9"/>
    <w:rsid w:val="00C12B53"/>
    <w:rsid w:val="00C12D4B"/>
    <w:rsid w:val="00C1354A"/>
    <w:rsid w:val="00C135D8"/>
    <w:rsid w:val="00C13753"/>
    <w:rsid w:val="00C13CEB"/>
    <w:rsid w:val="00C14D27"/>
    <w:rsid w:val="00C14F64"/>
    <w:rsid w:val="00C156F5"/>
    <w:rsid w:val="00C1578F"/>
    <w:rsid w:val="00C16768"/>
    <w:rsid w:val="00C2039E"/>
    <w:rsid w:val="00C21D97"/>
    <w:rsid w:val="00C22B0E"/>
    <w:rsid w:val="00C23FB3"/>
    <w:rsid w:val="00C24126"/>
    <w:rsid w:val="00C2447C"/>
    <w:rsid w:val="00C2531F"/>
    <w:rsid w:val="00C2548A"/>
    <w:rsid w:val="00C258FB"/>
    <w:rsid w:val="00C26B2D"/>
    <w:rsid w:val="00C26C86"/>
    <w:rsid w:val="00C30507"/>
    <w:rsid w:val="00C30982"/>
    <w:rsid w:val="00C30C09"/>
    <w:rsid w:val="00C30E09"/>
    <w:rsid w:val="00C30E12"/>
    <w:rsid w:val="00C315FF"/>
    <w:rsid w:val="00C31C01"/>
    <w:rsid w:val="00C32C6A"/>
    <w:rsid w:val="00C3314D"/>
    <w:rsid w:val="00C336D8"/>
    <w:rsid w:val="00C34692"/>
    <w:rsid w:val="00C34E28"/>
    <w:rsid w:val="00C359C0"/>
    <w:rsid w:val="00C37B9C"/>
    <w:rsid w:val="00C404A7"/>
    <w:rsid w:val="00C406CD"/>
    <w:rsid w:val="00C40D6A"/>
    <w:rsid w:val="00C413E2"/>
    <w:rsid w:val="00C4141E"/>
    <w:rsid w:val="00C415D3"/>
    <w:rsid w:val="00C41BEE"/>
    <w:rsid w:val="00C423C1"/>
    <w:rsid w:val="00C42510"/>
    <w:rsid w:val="00C42DAE"/>
    <w:rsid w:val="00C43F54"/>
    <w:rsid w:val="00C446C2"/>
    <w:rsid w:val="00C44F9F"/>
    <w:rsid w:val="00C451AA"/>
    <w:rsid w:val="00C45ED1"/>
    <w:rsid w:val="00C46BA9"/>
    <w:rsid w:val="00C470C6"/>
    <w:rsid w:val="00C4716F"/>
    <w:rsid w:val="00C473C0"/>
    <w:rsid w:val="00C477EE"/>
    <w:rsid w:val="00C47D99"/>
    <w:rsid w:val="00C47E0C"/>
    <w:rsid w:val="00C47FDF"/>
    <w:rsid w:val="00C50134"/>
    <w:rsid w:val="00C501F8"/>
    <w:rsid w:val="00C51FE5"/>
    <w:rsid w:val="00C5203C"/>
    <w:rsid w:val="00C5246C"/>
    <w:rsid w:val="00C52863"/>
    <w:rsid w:val="00C52FE7"/>
    <w:rsid w:val="00C53B57"/>
    <w:rsid w:val="00C54321"/>
    <w:rsid w:val="00C54534"/>
    <w:rsid w:val="00C55A8D"/>
    <w:rsid w:val="00C56965"/>
    <w:rsid w:val="00C56CCA"/>
    <w:rsid w:val="00C56DAE"/>
    <w:rsid w:val="00C57281"/>
    <w:rsid w:val="00C573BC"/>
    <w:rsid w:val="00C57CA0"/>
    <w:rsid w:val="00C57EB3"/>
    <w:rsid w:val="00C6083D"/>
    <w:rsid w:val="00C609A3"/>
    <w:rsid w:val="00C618CB"/>
    <w:rsid w:val="00C61A19"/>
    <w:rsid w:val="00C61F14"/>
    <w:rsid w:val="00C623E3"/>
    <w:rsid w:val="00C62C68"/>
    <w:rsid w:val="00C62C89"/>
    <w:rsid w:val="00C62DA8"/>
    <w:rsid w:val="00C630AB"/>
    <w:rsid w:val="00C63CF6"/>
    <w:rsid w:val="00C64021"/>
    <w:rsid w:val="00C6438C"/>
    <w:rsid w:val="00C655A3"/>
    <w:rsid w:val="00C65931"/>
    <w:rsid w:val="00C65D7E"/>
    <w:rsid w:val="00C66287"/>
    <w:rsid w:val="00C66C43"/>
    <w:rsid w:val="00C67308"/>
    <w:rsid w:val="00C67E66"/>
    <w:rsid w:val="00C67FA4"/>
    <w:rsid w:val="00C706F5"/>
    <w:rsid w:val="00C70CAB"/>
    <w:rsid w:val="00C71271"/>
    <w:rsid w:val="00C71B20"/>
    <w:rsid w:val="00C71D0E"/>
    <w:rsid w:val="00C735CF"/>
    <w:rsid w:val="00C73ECA"/>
    <w:rsid w:val="00C742E3"/>
    <w:rsid w:val="00C74E76"/>
    <w:rsid w:val="00C75852"/>
    <w:rsid w:val="00C759CD"/>
    <w:rsid w:val="00C75A11"/>
    <w:rsid w:val="00C7615D"/>
    <w:rsid w:val="00C76AD5"/>
    <w:rsid w:val="00C76AF5"/>
    <w:rsid w:val="00C77785"/>
    <w:rsid w:val="00C77E93"/>
    <w:rsid w:val="00C80478"/>
    <w:rsid w:val="00C80F3A"/>
    <w:rsid w:val="00C81232"/>
    <w:rsid w:val="00C81CE4"/>
    <w:rsid w:val="00C82854"/>
    <w:rsid w:val="00C82F1B"/>
    <w:rsid w:val="00C85884"/>
    <w:rsid w:val="00C85FEA"/>
    <w:rsid w:val="00C8688D"/>
    <w:rsid w:val="00C86B6D"/>
    <w:rsid w:val="00C8718D"/>
    <w:rsid w:val="00C87C59"/>
    <w:rsid w:val="00C87EA3"/>
    <w:rsid w:val="00C9034B"/>
    <w:rsid w:val="00C90C13"/>
    <w:rsid w:val="00C91087"/>
    <w:rsid w:val="00C9115A"/>
    <w:rsid w:val="00C91ACA"/>
    <w:rsid w:val="00C91C36"/>
    <w:rsid w:val="00C91D48"/>
    <w:rsid w:val="00C91DBE"/>
    <w:rsid w:val="00C920A2"/>
    <w:rsid w:val="00C920F8"/>
    <w:rsid w:val="00C9227C"/>
    <w:rsid w:val="00C93E66"/>
    <w:rsid w:val="00C94677"/>
    <w:rsid w:val="00C95BB9"/>
    <w:rsid w:val="00C95EDF"/>
    <w:rsid w:val="00C96118"/>
    <w:rsid w:val="00C961CE"/>
    <w:rsid w:val="00C962E8"/>
    <w:rsid w:val="00C96A4C"/>
    <w:rsid w:val="00C97345"/>
    <w:rsid w:val="00C9776E"/>
    <w:rsid w:val="00C97784"/>
    <w:rsid w:val="00C977A4"/>
    <w:rsid w:val="00C97965"/>
    <w:rsid w:val="00C97B36"/>
    <w:rsid w:val="00CA045F"/>
    <w:rsid w:val="00CA10D5"/>
    <w:rsid w:val="00CA1196"/>
    <w:rsid w:val="00CA1338"/>
    <w:rsid w:val="00CA2099"/>
    <w:rsid w:val="00CA21F9"/>
    <w:rsid w:val="00CA2935"/>
    <w:rsid w:val="00CA2BBA"/>
    <w:rsid w:val="00CA2D34"/>
    <w:rsid w:val="00CA2DF3"/>
    <w:rsid w:val="00CA3C85"/>
    <w:rsid w:val="00CA483F"/>
    <w:rsid w:val="00CA5D3E"/>
    <w:rsid w:val="00CA61F8"/>
    <w:rsid w:val="00CA6C7A"/>
    <w:rsid w:val="00CB0868"/>
    <w:rsid w:val="00CB1964"/>
    <w:rsid w:val="00CB1A48"/>
    <w:rsid w:val="00CB2799"/>
    <w:rsid w:val="00CB379A"/>
    <w:rsid w:val="00CB3A7E"/>
    <w:rsid w:val="00CB48C6"/>
    <w:rsid w:val="00CB4A0C"/>
    <w:rsid w:val="00CB4E6D"/>
    <w:rsid w:val="00CB6026"/>
    <w:rsid w:val="00CB6C79"/>
    <w:rsid w:val="00CB70B5"/>
    <w:rsid w:val="00CB7208"/>
    <w:rsid w:val="00CB759D"/>
    <w:rsid w:val="00CC2176"/>
    <w:rsid w:val="00CC2387"/>
    <w:rsid w:val="00CC24F6"/>
    <w:rsid w:val="00CC2E6A"/>
    <w:rsid w:val="00CC375D"/>
    <w:rsid w:val="00CC3829"/>
    <w:rsid w:val="00CC43F6"/>
    <w:rsid w:val="00CC4855"/>
    <w:rsid w:val="00CC4859"/>
    <w:rsid w:val="00CC4C9D"/>
    <w:rsid w:val="00CC508F"/>
    <w:rsid w:val="00CC61F4"/>
    <w:rsid w:val="00CC63A9"/>
    <w:rsid w:val="00CC6519"/>
    <w:rsid w:val="00CC653F"/>
    <w:rsid w:val="00CC6A46"/>
    <w:rsid w:val="00CC6C9A"/>
    <w:rsid w:val="00CC6E6A"/>
    <w:rsid w:val="00CC70F2"/>
    <w:rsid w:val="00CC7F25"/>
    <w:rsid w:val="00CD08CC"/>
    <w:rsid w:val="00CD0E6C"/>
    <w:rsid w:val="00CD1BBE"/>
    <w:rsid w:val="00CD24E6"/>
    <w:rsid w:val="00CD4AA2"/>
    <w:rsid w:val="00CD4F6F"/>
    <w:rsid w:val="00CD521E"/>
    <w:rsid w:val="00CD5793"/>
    <w:rsid w:val="00CD5AD7"/>
    <w:rsid w:val="00CD6AD7"/>
    <w:rsid w:val="00CD6D89"/>
    <w:rsid w:val="00CD6E5F"/>
    <w:rsid w:val="00CD76A5"/>
    <w:rsid w:val="00CD78D9"/>
    <w:rsid w:val="00CD7B43"/>
    <w:rsid w:val="00CD7C79"/>
    <w:rsid w:val="00CD7D7D"/>
    <w:rsid w:val="00CD7E81"/>
    <w:rsid w:val="00CE024A"/>
    <w:rsid w:val="00CE0B06"/>
    <w:rsid w:val="00CE0CC9"/>
    <w:rsid w:val="00CE0F79"/>
    <w:rsid w:val="00CE108A"/>
    <w:rsid w:val="00CE19FE"/>
    <w:rsid w:val="00CE1ADC"/>
    <w:rsid w:val="00CE2408"/>
    <w:rsid w:val="00CE2F11"/>
    <w:rsid w:val="00CE31A7"/>
    <w:rsid w:val="00CE331D"/>
    <w:rsid w:val="00CE37CF"/>
    <w:rsid w:val="00CE4435"/>
    <w:rsid w:val="00CE547D"/>
    <w:rsid w:val="00CE64B3"/>
    <w:rsid w:val="00CE6A36"/>
    <w:rsid w:val="00CE735A"/>
    <w:rsid w:val="00CE776C"/>
    <w:rsid w:val="00CF0059"/>
    <w:rsid w:val="00CF0208"/>
    <w:rsid w:val="00CF0291"/>
    <w:rsid w:val="00CF09C6"/>
    <w:rsid w:val="00CF0B75"/>
    <w:rsid w:val="00CF1060"/>
    <w:rsid w:val="00CF1250"/>
    <w:rsid w:val="00CF1332"/>
    <w:rsid w:val="00CF1968"/>
    <w:rsid w:val="00CF1C3D"/>
    <w:rsid w:val="00CF1D27"/>
    <w:rsid w:val="00CF2063"/>
    <w:rsid w:val="00CF2791"/>
    <w:rsid w:val="00CF39CF"/>
    <w:rsid w:val="00CF40B0"/>
    <w:rsid w:val="00CF4C45"/>
    <w:rsid w:val="00CF4C78"/>
    <w:rsid w:val="00CF533A"/>
    <w:rsid w:val="00CF6CEA"/>
    <w:rsid w:val="00CF73D2"/>
    <w:rsid w:val="00CF766D"/>
    <w:rsid w:val="00CF76C5"/>
    <w:rsid w:val="00D00C15"/>
    <w:rsid w:val="00D01411"/>
    <w:rsid w:val="00D01C2F"/>
    <w:rsid w:val="00D01D90"/>
    <w:rsid w:val="00D021CC"/>
    <w:rsid w:val="00D02500"/>
    <w:rsid w:val="00D039C4"/>
    <w:rsid w:val="00D03AF1"/>
    <w:rsid w:val="00D044AD"/>
    <w:rsid w:val="00D04990"/>
    <w:rsid w:val="00D050EA"/>
    <w:rsid w:val="00D05B3A"/>
    <w:rsid w:val="00D06234"/>
    <w:rsid w:val="00D06732"/>
    <w:rsid w:val="00D0698B"/>
    <w:rsid w:val="00D06A4E"/>
    <w:rsid w:val="00D076CB"/>
    <w:rsid w:val="00D07F07"/>
    <w:rsid w:val="00D07F4B"/>
    <w:rsid w:val="00D106BA"/>
    <w:rsid w:val="00D10CB1"/>
    <w:rsid w:val="00D1141C"/>
    <w:rsid w:val="00D11534"/>
    <w:rsid w:val="00D11D81"/>
    <w:rsid w:val="00D11DDB"/>
    <w:rsid w:val="00D1240E"/>
    <w:rsid w:val="00D12670"/>
    <w:rsid w:val="00D12DD6"/>
    <w:rsid w:val="00D13AFC"/>
    <w:rsid w:val="00D1424B"/>
    <w:rsid w:val="00D1449A"/>
    <w:rsid w:val="00D14D80"/>
    <w:rsid w:val="00D15693"/>
    <w:rsid w:val="00D15E1E"/>
    <w:rsid w:val="00D1665F"/>
    <w:rsid w:val="00D16BC5"/>
    <w:rsid w:val="00D1723C"/>
    <w:rsid w:val="00D17D2C"/>
    <w:rsid w:val="00D17DBA"/>
    <w:rsid w:val="00D20698"/>
    <w:rsid w:val="00D2082F"/>
    <w:rsid w:val="00D20DF3"/>
    <w:rsid w:val="00D21078"/>
    <w:rsid w:val="00D21352"/>
    <w:rsid w:val="00D22779"/>
    <w:rsid w:val="00D22A45"/>
    <w:rsid w:val="00D237F8"/>
    <w:rsid w:val="00D247D6"/>
    <w:rsid w:val="00D2553F"/>
    <w:rsid w:val="00D25CFC"/>
    <w:rsid w:val="00D26351"/>
    <w:rsid w:val="00D265A0"/>
    <w:rsid w:val="00D26A4F"/>
    <w:rsid w:val="00D26B18"/>
    <w:rsid w:val="00D27583"/>
    <w:rsid w:val="00D27CE3"/>
    <w:rsid w:val="00D303D3"/>
    <w:rsid w:val="00D305E1"/>
    <w:rsid w:val="00D30A9D"/>
    <w:rsid w:val="00D3111A"/>
    <w:rsid w:val="00D315F0"/>
    <w:rsid w:val="00D31AED"/>
    <w:rsid w:val="00D330C4"/>
    <w:rsid w:val="00D330F1"/>
    <w:rsid w:val="00D334BC"/>
    <w:rsid w:val="00D33C16"/>
    <w:rsid w:val="00D33E15"/>
    <w:rsid w:val="00D34EB6"/>
    <w:rsid w:val="00D3559D"/>
    <w:rsid w:val="00D357A1"/>
    <w:rsid w:val="00D35C2C"/>
    <w:rsid w:val="00D36216"/>
    <w:rsid w:val="00D36570"/>
    <w:rsid w:val="00D3670A"/>
    <w:rsid w:val="00D37A12"/>
    <w:rsid w:val="00D40581"/>
    <w:rsid w:val="00D42B95"/>
    <w:rsid w:val="00D42C1C"/>
    <w:rsid w:val="00D42FE2"/>
    <w:rsid w:val="00D431E3"/>
    <w:rsid w:val="00D4347F"/>
    <w:rsid w:val="00D43567"/>
    <w:rsid w:val="00D43A90"/>
    <w:rsid w:val="00D43B42"/>
    <w:rsid w:val="00D441A1"/>
    <w:rsid w:val="00D44845"/>
    <w:rsid w:val="00D4530C"/>
    <w:rsid w:val="00D45567"/>
    <w:rsid w:val="00D45FDC"/>
    <w:rsid w:val="00D5062D"/>
    <w:rsid w:val="00D50AF2"/>
    <w:rsid w:val="00D50B4D"/>
    <w:rsid w:val="00D511DD"/>
    <w:rsid w:val="00D51759"/>
    <w:rsid w:val="00D51761"/>
    <w:rsid w:val="00D51B1D"/>
    <w:rsid w:val="00D51F8E"/>
    <w:rsid w:val="00D525DB"/>
    <w:rsid w:val="00D52A31"/>
    <w:rsid w:val="00D52A6A"/>
    <w:rsid w:val="00D52DE7"/>
    <w:rsid w:val="00D531AE"/>
    <w:rsid w:val="00D5353F"/>
    <w:rsid w:val="00D546E0"/>
    <w:rsid w:val="00D54E0F"/>
    <w:rsid w:val="00D54E76"/>
    <w:rsid w:val="00D55125"/>
    <w:rsid w:val="00D55641"/>
    <w:rsid w:val="00D55A97"/>
    <w:rsid w:val="00D55BCB"/>
    <w:rsid w:val="00D56A5F"/>
    <w:rsid w:val="00D573AB"/>
    <w:rsid w:val="00D60497"/>
    <w:rsid w:val="00D60C79"/>
    <w:rsid w:val="00D60ED7"/>
    <w:rsid w:val="00D60FD6"/>
    <w:rsid w:val="00D614B5"/>
    <w:rsid w:val="00D616C1"/>
    <w:rsid w:val="00D617CF"/>
    <w:rsid w:val="00D61803"/>
    <w:rsid w:val="00D62287"/>
    <w:rsid w:val="00D623EF"/>
    <w:rsid w:val="00D62680"/>
    <w:rsid w:val="00D632D6"/>
    <w:rsid w:val="00D6464C"/>
    <w:rsid w:val="00D64C87"/>
    <w:rsid w:val="00D64DF5"/>
    <w:rsid w:val="00D657DD"/>
    <w:rsid w:val="00D65D07"/>
    <w:rsid w:val="00D66563"/>
    <w:rsid w:val="00D66D31"/>
    <w:rsid w:val="00D70140"/>
    <w:rsid w:val="00D702CE"/>
    <w:rsid w:val="00D70C83"/>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2D7"/>
    <w:rsid w:val="00D80F6F"/>
    <w:rsid w:val="00D811F0"/>
    <w:rsid w:val="00D817EE"/>
    <w:rsid w:val="00D81C22"/>
    <w:rsid w:val="00D82448"/>
    <w:rsid w:val="00D82D66"/>
    <w:rsid w:val="00D83177"/>
    <w:rsid w:val="00D831E8"/>
    <w:rsid w:val="00D83A7D"/>
    <w:rsid w:val="00D83DDE"/>
    <w:rsid w:val="00D85814"/>
    <w:rsid w:val="00D85C1B"/>
    <w:rsid w:val="00D85C3A"/>
    <w:rsid w:val="00D85CF9"/>
    <w:rsid w:val="00D85F76"/>
    <w:rsid w:val="00D871D2"/>
    <w:rsid w:val="00D87264"/>
    <w:rsid w:val="00D90FF5"/>
    <w:rsid w:val="00D911AE"/>
    <w:rsid w:val="00D9125F"/>
    <w:rsid w:val="00D91500"/>
    <w:rsid w:val="00D915D4"/>
    <w:rsid w:val="00D92C01"/>
    <w:rsid w:val="00D930F6"/>
    <w:rsid w:val="00D934A9"/>
    <w:rsid w:val="00D93BE1"/>
    <w:rsid w:val="00D9419B"/>
    <w:rsid w:val="00D9473B"/>
    <w:rsid w:val="00D94A6D"/>
    <w:rsid w:val="00D94B4C"/>
    <w:rsid w:val="00D9543E"/>
    <w:rsid w:val="00D95BC7"/>
    <w:rsid w:val="00D95DBC"/>
    <w:rsid w:val="00D96161"/>
    <w:rsid w:val="00D96E77"/>
    <w:rsid w:val="00D97472"/>
    <w:rsid w:val="00D97FBA"/>
    <w:rsid w:val="00DA0082"/>
    <w:rsid w:val="00DA0BEC"/>
    <w:rsid w:val="00DA0E20"/>
    <w:rsid w:val="00DA12FA"/>
    <w:rsid w:val="00DA1304"/>
    <w:rsid w:val="00DA2484"/>
    <w:rsid w:val="00DA278F"/>
    <w:rsid w:val="00DA28B8"/>
    <w:rsid w:val="00DA3F55"/>
    <w:rsid w:val="00DA4683"/>
    <w:rsid w:val="00DA530A"/>
    <w:rsid w:val="00DA657F"/>
    <w:rsid w:val="00DA7058"/>
    <w:rsid w:val="00DA770C"/>
    <w:rsid w:val="00DB02B3"/>
    <w:rsid w:val="00DB12F2"/>
    <w:rsid w:val="00DB1A97"/>
    <w:rsid w:val="00DB25F7"/>
    <w:rsid w:val="00DB2E1A"/>
    <w:rsid w:val="00DB3EA1"/>
    <w:rsid w:val="00DB4118"/>
    <w:rsid w:val="00DB4517"/>
    <w:rsid w:val="00DB5093"/>
    <w:rsid w:val="00DB54AB"/>
    <w:rsid w:val="00DB557A"/>
    <w:rsid w:val="00DB55B3"/>
    <w:rsid w:val="00DB5751"/>
    <w:rsid w:val="00DB5801"/>
    <w:rsid w:val="00DB602B"/>
    <w:rsid w:val="00DB6685"/>
    <w:rsid w:val="00DB711F"/>
    <w:rsid w:val="00DB7140"/>
    <w:rsid w:val="00DB756B"/>
    <w:rsid w:val="00DB7C0D"/>
    <w:rsid w:val="00DB7F08"/>
    <w:rsid w:val="00DB7F0E"/>
    <w:rsid w:val="00DC0278"/>
    <w:rsid w:val="00DC0AF8"/>
    <w:rsid w:val="00DC0BF2"/>
    <w:rsid w:val="00DC1CA3"/>
    <w:rsid w:val="00DC2294"/>
    <w:rsid w:val="00DC2C60"/>
    <w:rsid w:val="00DC2F47"/>
    <w:rsid w:val="00DC34EE"/>
    <w:rsid w:val="00DC4423"/>
    <w:rsid w:val="00DC59C4"/>
    <w:rsid w:val="00DC5D38"/>
    <w:rsid w:val="00DC6A76"/>
    <w:rsid w:val="00DC6C18"/>
    <w:rsid w:val="00DC790D"/>
    <w:rsid w:val="00DC7C78"/>
    <w:rsid w:val="00DC7E38"/>
    <w:rsid w:val="00DD00F5"/>
    <w:rsid w:val="00DD01CE"/>
    <w:rsid w:val="00DD0A06"/>
    <w:rsid w:val="00DD0CAC"/>
    <w:rsid w:val="00DD1215"/>
    <w:rsid w:val="00DD17A0"/>
    <w:rsid w:val="00DD1F0E"/>
    <w:rsid w:val="00DD256F"/>
    <w:rsid w:val="00DD2705"/>
    <w:rsid w:val="00DD2D51"/>
    <w:rsid w:val="00DD2F1E"/>
    <w:rsid w:val="00DD321E"/>
    <w:rsid w:val="00DD3F19"/>
    <w:rsid w:val="00DD3F4A"/>
    <w:rsid w:val="00DD4585"/>
    <w:rsid w:val="00DD5990"/>
    <w:rsid w:val="00DD5BC5"/>
    <w:rsid w:val="00DD5C0E"/>
    <w:rsid w:val="00DD6A79"/>
    <w:rsid w:val="00DD70BE"/>
    <w:rsid w:val="00DD71A5"/>
    <w:rsid w:val="00DD7E2C"/>
    <w:rsid w:val="00DE02A8"/>
    <w:rsid w:val="00DE02D5"/>
    <w:rsid w:val="00DE053A"/>
    <w:rsid w:val="00DE05A8"/>
    <w:rsid w:val="00DE286C"/>
    <w:rsid w:val="00DE2AF2"/>
    <w:rsid w:val="00DE2BE6"/>
    <w:rsid w:val="00DE2E3C"/>
    <w:rsid w:val="00DE33B7"/>
    <w:rsid w:val="00DE3AAF"/>
    <w:rsid w:val="00DE6DDA"/>
    <w:rsid w:val="00DE72EA"/>
    <w:rsid w:val="00DE7B9A"/>
    <w:rsid w:val="00DE7FE8"/>
    <w:rsid w:val="00DF0162"/>
    <w:rsid w:val="00DF051E"/>
    <w:rsid w:val="00DF162E"/>
    <w:rsid w:val="00DF18A8"/>
    <w:rsid w:val="00DF246C"/>
    <w:rsid w:val="00DF26FC"/>
    <w:rsid w:val="00DF3209"/>
    <w:rsid w:val="00DF4199"/>
    <w:rsid w:val="00DF4334"/>
    <w:rsid w:val="00DF488D"/>
    <w:rsid w:val="00DF4CAF"/>
    <w:rsid w:val="00DF4D08"/>
    <w:rsid w:val="00DF52DE"/>
    <w:rsid w:val="00DF5522"/>
    <w:rsid w:val="00DF5BF1"/>
    <w:rsid w:val="00DF64C3"/>
    <w:rsid w:val="00DF763F"/>
    <w:rsid w:val="00DF7D66"/>
    <w:rsid w:val="00DF7FB8"/>
    <w:rsid w:val="00E012AB"/>
    <w:rsid w:val="00E0178C"/>
    <w:rsid w:val="00E03180"/>
    <w:rsid w:val="00E039EC"/>
    <w:rsid w:val="00E03D4E"/>
    <w:rsid w:val="00E04250"/>
    <w:rsid w:val="00E046B0"/>
    <w:rsid w:val="00E04F80"/>
    <w:rsid w:val="00E060EA"/>
    <w:rsid w:val="00E0616C"/>
    <w:rsid w:val="00E06969"/>
    <w:rsid w:val="00E07072"/>
    <w:rsid w:val="00E1004B"/>
    <w:rsid w:val="00E109CD"/>
    <w:rsid w:val="00E113B9"/>
    <w:rsid w:val="00E11AC3"/>
    <w:rsid w:val="00E12014"/>
    <w:rsid w:val="00E1215E"/>
    <w:rsid w:val="00E12EFE"/>
    <w:rsid w:val="00E133A5"/>
    <w:rsid w:val="00E142CE"/>
    <w:rsid w:val="00E14E8B"/>
    <w:rsid w:val="00E15A6E"/>
    <w:rsid w:val="00E15D09"/>
    <w:rsid w:val="00E172E7"/>
    <w:rsid w:val="00E17885"/>
    <w:rsid w:val="00E17ED6"/>
    <w:rsid w:val="00E21B1B"/>
    <w:rsid w:val="00E21CA9"/>
    <w:rsid w:val="00E227E9"/>
    <w:rsid w:val="00E22C5B"/>
    <w:rsid w:val="00E22DF2"/>
    <w:rsid w:val="00E2306F"/>
    <w:rsid w:val="00E235E9"/>
    <w:rsid w:val="00E23CB5"/>
    <w:rsid w:val="00E24806"/>
    <w:rsid w:val="00E25827"/>
    <w:rsid w:val="00E25955"/>
    <w:rsid w:val="00E274BC"/>
    <w:rsid w:val="00E279C1"/>
    <w:rsid w:val="00E321E5"/>
    <w:rsid w:val="00E32697"/>
    <w:rsid w:val="00E3300F"/>
    <w:rsid w:val="00E3340D"/>
    <w:rsid w:val="00E337DA"/>
    <w:rsid w:val="00E3435C"/>
    <w:rsid w:val="00E34BE2"/>
    <w:rsid w:val="00E34DE3"/>
    <w:rsid w:val="00E34E91"/>
    <w:rsid w:val="00E352E7"/>
    <w:rsid w:val="00E35775"/>
    <w:rsid w:val="00E3584C"/>
    <w:rsid w:val="00E35A40"/>
    <w:rsid w:val="00E35B4E"/>
    <w:rsid w:val="00E35E6E"/>
    <w:rsid w:val="00E372E2"/>
    <w:rsid w:val="00E37420"/>
    <w:rsid w:val="00E40687"/>
    <w:rsid w:val="00E41475"/>
    <w:rsid w:val="00E41F4D"/>
    <w:rsid w:val="00E42923"/>
    <w:rsid w:val="00E43212"/>
    <w:rsid w:val="00E43256"/>
    <w:rsid w:val="00E440CF"/>
    <w:rsid w:val="00E44952"/>
    <w:rsid w:val="00E44AE8"/>
    <w:rsid w:val="00E45E17"/>
    <w:rsid w:val="00E46FF8"/>
    <w:rsid w:val="00E47124"/>
    <w:rsid w:val="00E47F45"/>
    <w:rsid w:val="00E5251A"/>
    <w:rsid w:val="00E5295D"/>
    <w:rsid w:val="00E53403"/>
    <w:rsid w:val="00E534C4"/>
    <w:rsid w:val="00E539C6"/>
    <w:rsid w:val="00E53B81"/>
    <w:rsid w:val="00E546FB"/>
    <w:rsid w:val="00E562BE"/>
    <w:rsid w:val="00E56DAB"/>
    <w:rsid w:val="00E57496"/>
    <w:rsid w:val="00E57B28"/>
    <w:rsid w:val="00E60E79"/>
    <w:rsid w:val="00E60E8F"/>
    <w:rsid w:val="00E618BF"/>
    <w:rsid w:val="00E61B8B"/>
    <w:rsid w:val="00E62312"/>
    <w:rsid w:val="00E63C73"/>
    <w:rsid w:val="00E64214"/>
    <w:rsid w:val="00E64664"/>
    <w:rsid w:val="00E6477E"/>
    <w:rsid w:val="00E64A4B"/>
    <w:rsid w:val="00E64ECF"/>
    <w:rsid w:val="00E65999"/>
    <w:rsid w:val="00E66457"/>
    <w:rsid w:val="00E665D8"/>
    <w:rsid w:val="00E66969"/>
    <w:rsid w:val="00E67238"/>
    <w:rsid w:val="00E67505"/>
    <w:rsid w:val="00E67EA7"/>
    <w:rsid w:val="00E70092"/>
    <w:rsid w:val="00E700D4"/>
    <w:rsid w:val="00E7043D"/>
    <w:rsid w:val="00E70B47"/>
    <w:rsid w:val="00E70EB7"/>
    <w:rsid w:val="00E72127"/>
    <w:rsid w:val="00E7215C"/>
    <w:rsid w:val="00E725CB"/>
    <w:rsid w:val="00E72A1E"/>
    <w:rsid w:val="00E73041"/>
    <w:rsid w:val="00E73E74"/>
    <w:rsid w:val="00E751CC"/>
    <w:rsid w:val="00E758A3"/>
    <w:rsid w:val="00E75AC9"/>
    <w:rsid w:val="00E7643A"/>
    <w:rsid w:val="00E765F7"/>
    <w:rsid w:val="00E76657"/>
    <w:rsid w:val="00E767EB"/>
    <w:rsid w:val="00E768C4"/>
    <w:rsid w:val="00E770F2"/>
    <w:rsid w:val="00E77BDD"/>
    <w:rsid w:val="00E77CA7"/>
    <w:rsid w:val="00E77EE0"/>
    <w:rsid w:val="00E803FB"/>
    <w:rsid w:val="00E813B6"/>
    <w:rsid w:val="00E817C5"/>
    <w:rsid w:val="00E8253D"/>
    <w:rsid w:val="00E828AC"/>
    <w:rsid w:val="00E83338"/>
    <w:rsid w:val="00E83339"/>
    <w:rsid w:val="00E836DD"/>
    <w:rsid w:val="00E84826"/>
    <w:rsid w:val="00E84A39"/>
    <w:rsid w:val="00E84A49"/>
    <w:rsid w:val="00E8595D"/>
    <w:rsid w:val="00E86A32"/>
    <w:rsid w:val="00E86C8C"/>
    <w:rsid w:val="00E86D4F"/>
    <w:rsid w:val="00E8731C"/>
    <w:rsid w:val="00E877F7"/>
    <w:rsid w:val="00E91F96"/>
    <w:rsid w:val="00E92C2A"/>
    <w:rsid w:val="00E947EB"/>
    <w:rsid w:val="00E948A5"/>
    <w:rsid w:val="00E948AD"/>
    <w:rsid w:val="00E94D6B"/>
    <w:rsid w:val="00E95C15"/>
    <w:rsid w:val="00E9667A"/>
    <w:rsid w:val="00E967F0"/>
    <w:rsid w:val="00E973CC"/>
    <w:rsid w:val="00EA0F46"/>
    <w:rsid w:val="00EA1413"/>
    <w:rsid w:val="00EA1A1E"/>
    <w:rsid w:val="00EA1BB8"/>
    <w:rsid w:val="00EA1D8C"/>
    <w:rsid w:val="00EA2BA5"/>
    <w:rsid w:val="00EA2DCC"/>
    <w:rsid w:val="00EA4379"/>
    <w:rsid w:val="00EA4DA9"/>
    <w:rsid w:val="00EA5BD5"/>
    <w:rsid w:val="00EA6147"/>
    <w:rsid w:val="00EA62E3"/>
    <w:rsid w:val="00EA6C10"/>
    <w:rsid w:val="00EA6C72"/>
    <w:rsid w:val="00EA748B"/>
    <w:rsid w:val="00EA7AB2"/>
    <w:rsid w:val="00EA7ECF"/>
    <w:rsid w:val="00EB0551"/>
    <w:rsid w:val="00EB11EB"/>
    <w:rsid w:val="00EB11F8"/>
    <w:rsid w:val="00EB171E"/>
    <w:rsid w:val="00EB2153"/>
    <w:rsid w:val="00EB29C1"/>
    <w:rsid w:val="00EB3823"/>
    <w:rsid w:val="00EB41E9"/>
    <w:rsid w:val="00EB41FA"/>
    <w:rsid w:val="00EB548D"/>
    <w:rsid w:val="00EB5BF7"/>
    <w:rsid w:val="00EB5E42"/>
    <w:rsid w:val="00EB5FB6"/>
    <w:rsid w:val="00EB60A3"/>
    <w:rsid w:val="00EB6C85"/>
    <w:rsid w:val="00EB7115"/>
    <w:rsid w:val="00EB72B5"/>
    <w:rsid w:val="00EB7441"/>
    <w:rsid w:val="00EC01D3"/>
    <w:rsid w:val="00EC01EA"/>
    <w:rsid w:val="00EC0447"/>
    <w:rsid w:val="00EC0451"/>
    <w:rsid w:val="00EC0BCD"/>
    <w:rsid w:val="00EC10B2"/>
    <w:rsid w:val="00EC10E1"/>
    <w:rsid w:val="00EC1464"/>
    <w:rsid w:val="00EC22A7"/>
    <w:rsid w:val="00EC2701"/>
    <w:rsid w:val="00EC38DA"/>
    <w:rsid w:val="00EC418D"/>
    <w:rsid w:val="00EC46A0"/>
    <w:rsid w:val="00EC4B26"/>
    <w:rsid w:val="00EC5361"/>
    <w:rsid w:val="00EC55DC"/>
    <w:rsid w:val="00EC633E"/>
    <w:rsid w:val="00EC6553"/>
    <w:rsid w:val="00EC6A5D"/>
    <w:rsid w:val="00EC781A"/>
    <w:rsid w:val="00EC7B05"/>
    <w:rsid w:val="00EC7B61"/>
    <w:rsid w:val="00EC7FC1"/>
    <w:rsid w:val="00ED041A"/>
    <w:rsid w:val="00ED1800"/>
    <w:rsid w:val="00ED24E4"/>
    <w:rsid w:val="00ED2F8E"/>
    <w:rsid w:val="00ED4043"/>
    <w:rsid w:val="00ED5418"/>
    <w:rsid w:val="00ED69D5"/>
    <w:rsid w:val="00EE02C5"/>
    <w:rsid w:val="00EE057B"/>
    <w:rsid w:val="00EE1421"/>
    <w:rsid w:val="00EE2473"/>
    <w:rsid w:val="00EE30DA"/>
    <w:rsid w:val="00EE45CA"/>
    <w:rsid w:val="00EE4B96"/>
    <w:rsid w:val="00EE7EB8"/>
    <w:rsid w:val="00EF0CA2"/>
    <w:rsid w:val="00EF0D8F"/>
    <w:rsid w:val="00EF1094"/>
    <w:rsid w:val="00EF23F8"/>
    <w:rsid w:val="00EF2521"/>
    <w:rsid w:val="00EF2E7C"/>
    <w:rsid w:val="00EF3DE8"/>
    <w:rsid w:val="00EF59B7"/>
    <w:rsid w:val="00EF6535"/>
    <w:rsid w:val="00EF65E3"/>
    <w:rsid w:val="00EF6A7F"/>
    <w:rsid w:val="00EF7203"/>
    <w:rsid w:val="00F00F2E"/>
    <w:rsid w:val="00F010F2"/>
    <w:rsid w:val="00F018A7"/>
    <w:rsid w:val="00F01DC4"/>
    <w:rsid w:val="00F027D3"/>
    <w:rsid w:val="00F0357B"/>
    <w:rsid w:val="00F03F30"/>
    <w:rsid w:val="00F03FA5"/>
    <w:rsid w:val="00F046EF"/>
    <w:rsid w:val="00F04B42"/>
    <w:rsid w:val="00F050AB"/>
    <w:rsid w:val="00F06C6E"/>
    <w:rsid w:val="00F0771B"/>
    <w:rsid w:val="00F10654"/>
    <w:rsid w:val="00F10AC7"/>
    <w:rsid w:val="00F117CD"/>
    <w:rsid w:val="00F11B8A"/>
    <w:rsid w:val="00F1213C"/>
    <w:rsid w:val="00F121CF"/>
    <w:rsid w:val="00F12AE9"/>
    <w:rsid w:val="00F12DAB"/>
    <w:rsid w:val="00F12E5D"/>
    <w:rsid w:val="00F13017"/>
    <w:rsid w:val="00F143D0"/>
    <w:rsid w:val="00F14C16"/>
    <w:rsid w:val="00F14D86"/>
    <w:rsid w:val="00F150B7"/>
    <w:rsid w:val="00F15570"/>
    <w:rsid w:val="00F15F19"/>
    <w:rsid w:val="00F16B73"/>
    <w:rsid w:val="00F16BA8"/>
    <w:rsid w:val="00F1757F"/>
    <w:rsid w:val="00F20371"/>
    <w:rsid w:val="00F20695"/>
    <w:rsid w:val="00F206F4"/>
    <w:rsid w:val="00F20CAC"/>
    <w:rsid w:val="00F22B7B"/>
    <w:rsid w:val="00F236F9"/>
    <w:rsid w:val="00F24A59"/>
    <w:rsid w:val="00F25E0C"/>
    <w:rsid w:val="00F26D6F"/>
    <w:rsid w:val="00F26E09"/>
    <w:rsid w:val="00F2711F"/>
    <w:rsid w:val="00F301EB"/>
    <w:rsid w:val="00F30456"/>
    <w:rsid w:val="00F30973"/>
    <w:rsid w:val="00F30AB1"/>
    <w:rsid w:val="00F310B0"/>
    <w:rsid w:val="00F31766"/>
    <w:rsid w:val="00F317BA"/>
    <w:rsid w:val="00F3251C"/>
    <w:rsid w:val="00F32708"/>
    <w:rsid w:val="00F327B6"/>
    <w:rsid w:val="00F331EB"/>
    <w:rsid w:val="00F34329"/>
    <w:rsid w:val="00F346C5"/>
    <w:rsid w:val="00F34AD4"/>
    <w:rsid w:val="00F35199"/>
    <w:rsid w:val="00F3541F"/>
    <w:rsid w:val="00F361DD"/>
    <w:rsid w:val="00F36D4F"/>
    <w:rsid w:val="00F40288"/>
    <w:rsid w:val="00F40879"/>
    <w:rsid w:val="00F40A7A"/>
    <w:rsid w:val="00F40B1A"/>
    <w:rsid w:val="00F40B26"/>
    <w:rsid w:val="00F425E5"/>
    <w:rsid w:val="00F42619"/>
    <w:rsid w:val="00F4357B"/>
    <w:rsid w:val="00F436BB"/>
    <w:rsid w:val="00F4384E"/>
    <w:rsid w:val="00F4404B"/>
    <w:rsid w:val="00F44072"/>
    <w:rsid w:val="00F44AEC"/>
    <w:rsid w:val="00F4501A"/>
    <w:rsid w:val="00F45896"/>
    <w:rsid w:val="00F459F9"/>
    <w:rsid w:val="00F45F0A"/>
    <w:rsid w:val="00F471D7"/>
    <w:rsid w:val="00F500AA"/>
    <w:rsid w:val="00F507BF"/>
    <w:rsid w:val="00F515D4"/>
    <w:rsid w:val="00F51651"/>
    <w:rsid w:val="00F52069"/>
    <w:rsid w:val="00F536E8"/>
    <w:rsid w:val="00F5511A"/>
    <w:rsid w:val="00F55158"/>
    <w:rsid w:val="00F55FCA"/>
    <w:rsid w:val="00F56054"/>
    <w:rsid w:val="00F564BE"/>
    <w:rsid w:val="00F56D29"/>
    <w:rsid w:val="00F56DF8"/>
    <w:rsid w:val="00F56FB2"/>
    <w:rsid w:val="00F57263"/>
    <w:rsid w:val="00F57DED"/>
    <w:rsid w:val="00F57F9C"/>
    <w:rsid w:val="00F6146A"/>
    <w:rsid w:val="00F61A90"/>
    <w:rsid w:val="00F622B7"/>
    <w:rsid w:val="00F62355"/>
    <w:rsid w:val="00F63065"/>
    <w:rsid w:val="00F6327A"/>
    <w:rsid w:val="00F64EEF"/>
    <w:rsid w:val="00F64FAC"/>
    <w:rsid w:val="00F6525E"/>
    <w:rsid w:val="00F6623C"/>
    <w:rsid w:val="00F66D5C"/>
    <w:rsid w:val="00F67669"/>
    <w:rsid w:val="00F67F4C"/>
    <w:rsid w:val="00F70AEC"/>
    <w:rsid w:val="00F70D55"/>
    <w:rsid w:val="00F735D5"/>
    <w:rsid w:val="00F73C19"/>
    <w:rsid w:val="00F752C0"/>
    <w:rsid w:val="00F77844"/>
    <w:rsid w:val="00F77A9C"/>
    <w:rsid w:val="00F77DF0"/>
    <w:rsid w:val="00F77E2D"/>
    <w:rsid w:val="00F77FC9"/>
    <w:rsid w:val="00F80071"/>
    <w:rsid w:val="00F8026A"/>
    <w:rsid w:val="00F8097D"/>
    <w:rsid w:val="00F809AC"/>
    <w:rsid w:val="00F81F2F"/>
    <w:rsid w:val="00F8208C"/>
    <w:rsid w:val="00F82473"/>
    <w:rsid w:val="00F8361C"/>
    <w:rsid w:val="00F83933"/>
    <w:rsid w:val="00F84877"/>
    <w:rsid w:val="00F854BF"/>
    <w:rsid w:val="00F871B6"/>
    <w:rsid w:val="00F87247"/>
    <w:rsid w:val="00F87674"/>
    <w:rsid w:val="00F90714"/>
    <w:rsid w:val="00F90B29"/>
    <w:rsid w:val="00F91C0A"/>
    <w:rsid w:val="00F91C4D"/>
    <w:rsid w:val="00F93092"/>
    <w:rsid w:val="00F936FE"/>
    <w:rsid w:val="00F93ED0"/>
    <w:rsid w:val="00F9506B"/>
    <w:rsid w:val="00F9506E"/>
    <w:rsid w:val="00F95FCC"/>
    <w:rsid w:val="00F96448"/>
    <w:rsid w:val="00F96C2E"/>
    <w:rsid w:val="00F96D4A"/>
    <w:rsid w:val="00F971DB"/>
    <w:rsid w:val="00F979EB"/>
    <w:rsid w:val="00FA05ED"/>
    <w:rsid w:val="00FA079F"/>
    <w:rsid w:val="00FA0AD1"/>
    <w:rsid w:val="00FA0DDC"/>
    <w:rsid w:val="00FA158D"/>
    <w:rsid w:val="00FA1BDF"/>
    <w:rsid w:val="00FA3250"/>
    <w:rsid w:val="00FA41B3"/>
    <w:rsid w:val="00FA5544"/>
    <w:rsid w:val="00FA5D21"/>
    <w:rsid w:val="00FA67C5"/>
    <w:rsid w:val="00FA6C7F"/>
    <w:rsid w:val="00FA7029"/>
    <w:rsid w:val="00FA736B"/>
    <w:rsid w:val="00FB21FD"/>
    <w:rsid w:val="00FB2329"/>
    <w:rsid w:val="00FB2EBD"/>
    <w:rsid w:val="00FB3A99"/>
    <w:rsid w:val="00FB417B"/>
    <w:rsid w:val="00FB47CB"/>
    <w:rsid w:val="00FB5705"/>
    <w:rsid w:val="00FB5A64"/>
    <w:rsid w:val="00FB6103"/>
    <w:rsid w:val="00FB6CED"/>
    <w:rsid w:val="00FB6E86"/>
    <w:rsid w:val="00FB7448"/>
    <w:rsid w:val="00FC0E28"/>
    <w:rsid w:val="00FC0FF1"/>
    <w:rsid w:val="00FC21BA"/>
    <w:rsid w:val="00FC220F"/>
    <w:rsid w:val="00FC2920"/>
    <w:rsid w:val="00FC3169"/>
    <w:rsid w:val="00FC3C68"/>
    <w:rsid w:val="00FC44A4"/>
    <w:rsid w:val="00FC4C46"/>
    <w:rsid w:val="00FC50A7"/>
    <w:rsid w:val="00FC5171"/>
    <w:rsid w:val="00FC556A"/>
    <w:rsid w:val="00FC55CC"/>
    <w:rsid w:val="00FC5B3F"/>
    <w:rsid w:val="00FC6755"/>
    <w:rsid w:val="00FD06AB"/>
    <w:rsid w:val="00FD183D"/>
    <w:rsid w:val="00FD37AF"/>
    <w:rsid w:val="00FD4375"/>
    <w:rsid w:val="00FD4572"/>
    <w:rsid w:val="00FD51C2"/>
    <w:rsid w:val="00FD5E20"/>
    <w:rsid w:val="00FD5FF0"/>
    <w:rsid w:val="00FD6665"/>
    <w:rsid w:val="00FD6744"/>
    <w:rsid w:val="00FD7268"/>
    <w:rsid w:val="00FD731A"/>
    <w:rsid w:val="00FD768D"/>
    <w:rsid w:val="00FD7FD0"/>
    <w:rsid w:val="00FE111B"/>
    <w:rsid w:val="00FE1237"/>
    <w:rsid w:val="00FE44DB"/>
    <w:rsid w:val="00FE4594"/>
    <w:rsid w:val="00FE46E1"/>
    <w:rsid w:val="00FE4DCE"/>
    <w:rsid w:val="00FE5872"/>
    <w:rsid w:val="00FE5CA8"/>
    <w:rsid w:val="00FE6FB9"/>
    <w:rsid w:val="00FE7CE3"/>
    <w:rsid w:val="00FF045A"/>
    <w:rsid w:val="00FF0971"/>
    <w:rsid w:val="00FF0F1D"/>
    <w:rsid w:val="00FF0F22"/>
    <w:rsid w:val="00FF2610"/>
    <w:rsid w:val="00FF2A03"/>
    <w:rsid w:val="00FF2A77"/>
    <w:rsid w:val="00FF2CCB"/>
    <w:rsid w:val="00FF32F2"/>
    <w:rsid w:val="00FF3855"/>
    <w:rsid w:val="00FF3FDB"/>
    <w:rsid w:val="00FF58E6"/>
    <w:rsid w:val="00FF5BB6"/>
    <w:rsid w:val="00FF5DE5"/>
    <w:rsid w:val="00FF6032"/>
    <w:rsid w:val="00FF647A"/>
    <w:rsid w:val="00FF74A1"/>
    <w:rsid w:val="02FA4898"/>
    <w:rsid w:val="0C5936C2"/>
    <w:rsid w:val="100E0101"/>
    <w:rsid w:val="14EE7CD4"/>
    <w:rsid w:val="173F9A5C"/>
    <w:rsid w:val="17E55F67"/>
    <w:rsid w:val="19453920"/>
    <w:rsid w:val="1A646862"/>
    <w:rsid w:val="1CD00B09"/>
    <w:rsid w:val="1D3F45BB"/>
    <w:rsid w:val="1EB32B55"/>
    <w:rsid w:val="20BD0C31"/>
    <w:rsid w:val="22DF47CF"/>
    <w:rsid w:val="235604BE"/>
    <w:rsid w:val="23DD2E57"/>
    <w:rsid w:val="24ED0821"/>
    <w:rsid w:val="26645A17"/>
    <w:rsid w:val="27F7338F"/>
    <w:rsid w:val="2B8112F5"/>
    <w:rsid w:val="2C893A77"/>
    <w:rsid w:val="2E3DF9C5"/>
    <w:rsid w:val="30B05C79"/>
    <w:rsid w:val="30B31E99"/>
    <w:rsid w:val="31C90D28"/>
    <w:rsid w:val="33EE47FC"/>
    <w:rsid w:val="34070584"/>
    <w:rsid w:val="34677A9B"/>
    <w:rsid w:val="36744B52"/>
    <w:rsid w:val="386165A6"/>
    <w:rsid w:val="38CB5F94"/>
    <w:rsid w:val="38E0087B"/>
    <w:rsid w:val="3B7DDBDB"/>
    <w:rsid w:val="3BFE67FF"/>
    <w:rsid w:val="3C505806"/>
    <w:rsid w:val="3C7AE807"/>
    <w:rsid w:val="3D096A38"/>
    <w:rsid w:val="3E880470"/>
    <w:rsid w:val="3EA30B61"/>
    <w:rsid w:val="3FE213A5"/>
    <w:rsid w:val="3FE6CABD"/>
    <w:rsid w:val="3FEB8639"/>
    <w:rsid w:val="3FF31EFC"/>
    <w:rsid w:val="41324F76"/>
    <w:rsid w:val="41D312D7"/>
    <w:rsid w:val="4677928C"/>
    <w:rsid w:val="46F95BA3"/>
    <w:rsid w:val="484947D8"/>
    <w:rsid w:val="4BBD1CEA"/>
    <w:rsid w:val="4C6D519A"/>
    <w:rsid w:val="4E733D1B"/>
    <w:rsid w:val="4EFB2C4D"/>
    <w:rsid w:val="509F746D"/>
    <w:rsid w:val="50D46C70"/>
    <w:rsid w:val="525A5F3E"/>
    <w:rsid w:val="52EA6987"/>
    <w:rsid w:val="53600209"/>
    <w:rsid w:val="54664D1A"/>
    <w:rsid w:val="56ED0283"/>
    <w:rsid w:val="58A545FC"/>
    <w:rsid w:val="5D3E5596"/>
    <w:rsid w:val="5DB3F3FF"/>
    <w:rsid w:val="605F012B"/>
    <w:rsid w:val="6351088F"/>
    <w:rsid w:val="656A39F2"/>
    <w:rsid w:val="661E3335"/>
    <w:rsid w:val="66CC6029"/>
    <w:rsid w:val="66FA6E5C"/>
    <w:rsid w:val="692601D2"/>
    <w:rsid w:val="6BE25D15"/>
    <w:rsid w:val="6BF62DFD"/>
    <w:rsid w:val="73BBF01D"/>
    <w:rsid w:val="73BFB454"/>
    <w:rsid w:val="73FF11C8"/>
    <w:rsid w:val="75994786"/>
    <w:rsid w:val="759D3180"/>
    <w:rsid w:val="79FFB6B9"/>
    <w:rsid w:val="7A6E58FB"/>
    <w:rsid w:val="7AF295DE"/>
    <w:rsid w:val="7BFE63A1"/>
    <w:rsid w:val="7C544D0C"/>
    <w:rsid w:val="7D7F5E6C"/>
    <w:rsid w:val="7E6D35DA"/>
    <w:rsid w:val="7F6E35A1"/>
    <w:rsid w:val="7FADE0EB"/>
    <w:rsid w:val="7FFB46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7CF80484"/>
  <w15:docId w15:val="{B34141D9-08B7-4968-89EC-5406925B3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041E"/>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rPr>
      <w:sz w:val="22"/>
      <w:szCs w:val="22"/>
    </w:rPr>
  </w:style>
  <w:style w:type="paragraph" w:styleId="TOC3">
    <w:name w:val="toc 3"/>
    <w:basedOn w:val="a"/>
    <w:next w:val="a"/>
    <w:uiPriority w:val="39"/>
    <w:qFormat/>
    <w:pPr>
      <w:spacing w:after="100"/>
      <w:ind w:left="440"/>
    </w:pPr>
    <w:rPr>
      <w:rFonts w:cs="Calibri"/>
    </w:rPr>
  </w:style>
  <w:style w:type="paragraph" w:styleId="a5">
    <w:name w:val="Balloon Text"/>
    <w:basedOn w:val="a"/>
    <w:link w:val="10"/>
    <w:uiPriority w:val="99"/>
    <w:unhideWhenUsed/>
    <w:qFormat/>
    <w:pPr>
      <w:spacing w:after="0" w:line="240" w:lineRule="auto"/>
    </w:pPr>
    <w:rPr>
      <w:rFonts w:ascii="Tahoma" w:hAnsi="Tahoma"/>
      <w:sz w:val="16"/>
      <w:szCs w:val="16"/>
    </w:rPr>
  </w:style>
  <w:style w:type="paragraph" w:styleId="a6">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7">
    <w:name w:val="header"/>
    <w:basedOn w:val="a"/>
    <w:link w:val="13"/>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paragraph" w:styleId="a9">
    <w:name w:val="table of figures"/>
    <w:basedOn w:val="a"/>
    <w:next w:val="a"/>
    <w:uiPriority w:val="99"/>
    <w:unhideWhenUsed/>
    <w:qFormat/>
    <w:pPr>
      <w:spacing w:after="0"/>
      <w:ind w:left="400" w:hanging="400"/>
      <w:jc w:val="left"/>
    </w:pPr>
    <w:rPr>
      <w:rFonts w:ascii="Calibri" w:hAnsi="Calibri" w:cs="Calibri"/>
      <w:caps/>
    </w:rPr>
  </w:style>
  <w:style w:type="paragraph" w:styleId="TOC2">
    <w:name w:val="toc 2"/>
    <w:basedOn w:val="a"/>
    <w:next w:val="a"/>
    <w:uiPriority w:val="39"/>
    <w:qFormat/>
    <w:pPr>
      <w:spacing w:after="100"/>
      <w:ind w:left="220"/>
    </w:pPr>
    <w:rPr>
      <w:rFonts w:cs="Calibri"/>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c">
    <w:name w:val="annotation subject"/>
    <w:basedOn w:val="a4"/>
    <w:next w:val="a4"/>
    <w:link w:val="122"/>
    <w:uiPriority w:val="99"/>
    <w:unhideWhenUsed/>
    <w:qFormat/>
    <w:rPr>
      <w:b/>
      <w:bCs/>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微软雅黑" w:cs="Calibri"/>
        <w:b/>
        <w:bCs/>
      </w:rPr>
      <w:tblPr/>
      <w:tcPr>
        <w:tcBorders>
          <w:top w:val="single" w:sz="8" w:space="0" w:color="9BBB59"/>
          <w:left w:val="single" w:sz="18" w:space="0" w:color="9BBB59"/>
          <w:bottom w:val="single" w:sz="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微软雅黑" w:cs="Calibri"/>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微软雅黑" w:cs="Calibri"/>
        <w:b/>
        <w:bCs/>
      </w:rPr>
    </w:tblStylePr>
    <w:tblStylePr w:type="lastCol">
      <w:rPr>
        <w:rFonts w:eastAsia="微软雅黑" w:cs="Calibri"/>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微软雅黑" w:cs="Calibri"/>
        <w:b/>
        <w:bCs/>
      </w:rPr>
      <w:tblPr/>
      <w:tcPr>
        <w:tcBorders>
          <w:top w:val="single" w:sz="8" w:space="0" w:color="8064A2"/>
          <w:left w:val="single" w:sz="18" w:space="0" w:color="8064A2"/>
          <w:bottom w:val="single" w:sz="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微软雅黑" w:cs="Calibri"/>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微软雅黑" w:cs="Calibri"/>
        <w:b/>
        <w:bCs/>
      </w:rPr>
    </w:tblStylePr>
    <w:tblStylePr w:type="lastCol">
      <w:rPr>
        <w:rFonts w:eastAsia="微软雅黑" w:cs="Calibri"/>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微软雅黑" w:cs="Calibri"/>
        <w:b/>
        <w:bCs/>
      </w:rPr>
      <w:tblPr/>
      <w:tcPr>
        <w:tcBorders>
          <w:top w:val="single" w:sz="8" w:space="0" w:color="4BACC6"/>
          <w:left w:val="single" w:sz="18" w:space="0" w:color="4BACC6"/>
          <w:bottom w:val="single" w:sz="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微软雅黑" w:cs="Calibri"/>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微软雅黑" w:cs="Calibri"/>
        <w:b/>
        <w:bCs/>
      </w:rPr>
    </w:tblStylePr>
    <w:tblStylePr w:type="lastCol">
      <w:rPr>
        <w:rFonts w:eastAsia="微软雅黑" w:cs="Calibri"/>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微软雅黑" w:cs="Calibri"/>
        <w:b/>
        <w:bCs/>
      </w:rPr>
      <w:tblPr/>
      <w:tcPr>
        <w:tcBorders>
          <w:top w:val="single" w:sz="8" w:space="0" w:color="F79646"/>
          <w:left w:val="single" w:sz="18" w:space="0" w:color="F79646"/>
          <w:bottom w:val="single" w:sz="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微软雅黑" w:cs="Calibri"/>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微软雅黑" w:cs="Calibri"/>
        <w:b/>
        <w:bCs/>
      </w:rPr>
    </w:tblStylePr>
    <w:tblStylePr w:type="lastCol">
      <w:rPr>
        <w:rFonts w:eastAsia="微软雅黑" w:cs="Calibri"/>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eastAsia="宋体" w:hAnsi="Cambria"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nil"/>
          <w:bottom w:val="single" w:sz="8" w:space="0" w:color="8064A2"/>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qFormat/>
    <w:rPr>
      <w:color w:val="800080"/>
      <w:u w:val="single"/>
    </w:rPr>
  </w:style>
  <w:style w:type="character" w:styleId="af0">
    <w:name w:val="Emphasis"/>
    <w:uiPriority w:val="20"/>
    <w:qFormat/>
    <w:rPr>
      <w:b/>
      <w:i/>
      <w:spacing w:val="10"/>
    </w:rPr>
  </w:style>
  <w:style w:type="character" w:styleId="af1">
    <w:name w:val="Hyperlink"/>
    <w:uiPriority w:val="99"/>
    <w:unhideWhenUsed/>
    <w:qFormat/>
    <w:rPr>
      <w:color w:val="0000FF"/>
      <w:u w:val="single"/>
    </w:rPr>
  </w:style>
  <w:style w:type="character" w:styleId="af2">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5"/>
    <w:uiPriority w:val="99"/>
    <w:qFormat/>
    <w:rPr>
      <w:rFonts w:ascii="Tahoma" w:hAnsi="Tahoma" w:cs="Tahoma"/>
      <w:sz w:val="16"/>
      <w:szCs w:val="16"/>
    </w:rPr>
  </w:style>
  <w:style w:type="character" w:customStyle="1" w:styleId="11">
    <w:name w:val="页脚 字符1"/>
    <w:link w:val="a6"/>
    <w:uiPriority w:val="99"/>
    <w:qFormat/>
    <w:rPr>
      <w:rFonts w:ascii="微软雅黑" w:eastAsia="微软雅黑" w:hAnsi="微软雅黑"/>
      <w:b/>
      <w:color w:val="548DD4"/>
      <w:lang w:val="en-CA"/>
    </w:rPr>
  </w:style>
  <w:style w:type="character" w:customStyle="1" w:styleId="13">
    <w:name w:val="页眉 字符1"/>
    <w:link w:val="a7"/>
    <w:uiPriority w:val="99"/>
    <w:qFormat/>
  </w:style>
  <w:style w:type="character" w:customStyle="1" w:styleId="120">
    <w:name w:val="副标题 字符12"/>
    <w:link w:val="a8"/>
    <w:uiPriority w:val="11"/>
    <w:qFormat/>
    <w:rPr>
      <w:rFonts w:ascii="Cambria" w:eastAsia="宋体" w:hAnsi="Cambria" w:cs="Times New Roman"/>
      <w:szCs w:val="22"/>
    </w:rPr>
  </w:style>
  <w:style w:type="character" w:customStyle="1" w:styleId="121">
    <w:name w:val="标题 字符12"/>
    <w:link w:val="ab"/>
    <w:uiPriority w:val="10"/>
    <w:qFormat/>
    <w:rPr>
      <w:smallCaps/>
      <w:sz w:val="48"/>
      <w:szCs w:val="48"/>
    </w:rPr>
  </w:style>
  <w:style w:type="character" w:customStyle="1" w:styleId="122">
    <w:name w:val="批注主题 字符12"/>
    <w:link w:val="ac"/>
    <w:uiPriority w:val="99"/>
    <w:semiHidden/>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3">
    <w:name w:val="页眉 字符"/>
    <w:uiPriority w:val="99"/>
    <w:semiHidden/>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4">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4">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5">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0">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0">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5"/>
    <w:uiPriority w:val="1"/>
    <w:qFormat/>
    <w:rPr>
      <w:sz w:val="22"/>
      <w:szCs w:val="22"/>
      <w:lang w:val="en-US" w:eastAsia="zh-CN" w:bidi="ar-SA"/>
    </w:rPr>
  </w:style>
  <w:style w:type="paragraph" w:styleId="af5">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
    <w:uiPriority w:val="1"/>
    <w:qFormat/>
  </w:style>
  <w:style w:type="paragraph" w:customStyle="1" w:styleId="21">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6">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7">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a">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b">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d">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Style248">
    <w:name w:val="_Style 248"/>
    <w:basedOn w:val="a"/>
    <w:next w:val="a"/>
    <w:uiPriority w:val="37"/>
    <w:unhideWhenUsed/>
    <w:qFormat/>
    <w:pPr>
      <w:tabs>
        <w:tab w:val="left" w:pos="384"/>
      </w:tabs>
      <w:spacing w:after="0" w:line="240" w:lineRule="auto"/>
      <w:ind w:left="384" w:hanging="384"/>
    </w:pPr>
  </w:style>
  <w:style w:type="paragraph" w:customStyle="1" w:styleId="Style249">
    <w:name w:val="_Style 249"/>
    <w:basedOn w:val="1"/>
    <w:next w:val="a"/>
    <w:uiPriority w:val="39"/>
    <w:qFormat/>
    <w:pPr>
      <w:keepNext/>
      <w:keepLines/>
      <w:spacing w:before="480" w:after="0"/>
      <w:outlineLvl w:val="9"/>
    </w:pPr>
    <w:rPr>
      <w:rFonts w:ascii="Cambria" w:eastAsia="宋体" w:hAnsi="Cambria" w:cs="Times New Roman"/>
      <w:b/>
      <w:bCs/>
      <w:smallCaps w:val="0"/>
      <w:color w:val="365F91"/>
      <w:spacing w:val="0"/>
      <w:sz w:val="28"/>
      <w:szCs w:val="28"/>
    </w:rPr>
  </w:style>
  <w:style w:type="paragraph" w:customStyle="1" w:styleId="1f0">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semiHidden/>
    <w:qFormat/>
    <w:pPr>
      <w:spacing w:before="100" w:beforeAutospacing="1" w:after="100" w:afterAutospacing="1" w:line="240" w:lineRule="auto"/>
    </w:pPr>
    <w:rPr>
      <w:rFonts w:ascii="宋体" w:hAnsi="宋体" w:cs="宋体"/>
      <w:sz w:val="24"/>
      <w:szCs w:val="24"/>
    </w:rPr>
  </w:style>
  <w:style w:type="paragraph" w:customStyle="1" w:styleId="Default">
    <w:name w:val="Default"/>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e"/>
    <w:uiPriority w:val="99"/>
    <w:unhideWhenUsed/>
    <w:qFormat/>
    <w:pPr>
      <w:ind w:firstLineChars="200" w:firstLine="420"/>
      <w:jc w:val="left"/>
    </w:pPr>
    <w:rPr>
      <w:sz w:val="22"/>
      <w:szCs w:val="22"/>
    </w:rPr>
  </w:style>
  <w:style w:type="paragraph" w:styleId="afe">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eastAsia="宋体"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
    <w:name w:val="目录标题"/>
    <w:basedOn w:val="1"/>
    <w:next w:val="a"/>
    <w:uiPriority w:val="39"/>
    <w:unhideWhenUsed/>
    <w:qFormat/>
    <w:pPr>
      <w:outlineLvl w:val="9"/>
    </w:pPr>
    <w:rPr>
      <w:lang w:bidi="en-US"/>
    </w:rPr>
  </w:style>
  <w:style w:type="table" w:customStyle="1" w:styleId="1f1">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微软雅黑" w:cs="Calibri"/>
        <w:b/>
        <w:bCs/>
      </w:rPr>
      <w:tblPr/>
      <w:tcPr>
        <w:tcBorders>
          <w:top w:val="single" w:sz="8" w:space="0" w:color="000000"/>
          <w:left w:val="single" w:sz="18" w:space="0" w:color="000000"/>
          <w:bottom w:val="single" w:sz="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微软雅黑" w:cs="Calibri"/>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微软雅黑" w:cs="Calibri"/>
        <w:b/>
        <w:bCs/>
      </w:rPr>
    </w:tblStylePr>
    <w:tblStylePr w:type="lastCol">
      <w:rPr>
        <w:rFonts w:eastAsia="微软雅黑" w:cs="Calibri"/>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2">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微软雅黑" w:cs="Calibri"/>
        <w:b/>
        <w:bCs/>
      </w:rPr>
      <w:tblPr/>
      <w:tcPr>
        <w:tcBorders>
          <w:top w:val="single" w:sz="8" w:space="0" w:color="4F81BD"/>
          <w:left w:val="single" w:sz="18" w:space="0" w:color="4F81BD"/>
          <w:bottom w:val="single" w:sz="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微软雅黑" w:cs="Calibri"/>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微软雅黑" w:cs="Calibri"/>
        <w:b/>
        <w:bCs/>
      </w:rPr>
    </w:tblStylePr>
    <w:tblStylePr w:type="lastCol">
      <w:rPr>
        <w:rFonts w:eastAsia="微软雅黑" w:cs="Calibri"/>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single" w:sz="12" w:space="0" w:color="FFD966"/>
          <w:bottom w:val="nil"/>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single" w:sz="4" w:space="0" w:color="9CC2E5"/>
          <w:bottom w:val="nil"/>
          <w:right w:val="nil"/>
          <w:insideH w:val="nil"/>
          <w:insideV w:val="nil"/>
          <w:tl2br w:val="nil"/>
          <w:tr2bl w:val="nil"/>
        </w:tcBorders>
      </w:tcPr>
    </w:tblStylePr>
    <w:tblStylePr w:type="nwCell">
      <w:tblPr/>
      <w:tcPr>
        <w:tcBorders>
          <w:top w:val="nil"/>
          <w:left w:val="single" w:sz="4" w:space="0" w:color="9CC2E5"/>
          <w:bottom w:val="nil"/>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single" w:sz="12" w:space="0" w:color="8EAADB"/>
          <w:bottom w:val="nil"/>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single" w:sz="12" w:space="0" w:color="9CC2E5"/>
          <w:bottom w:val="nil"/>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single" w:sz="4" w:space="0" w:color="9CC2E5"/>
          <w:bottom w:val="nil"/>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Char">
    <w:name w:val="页脚 Char"/>
    <w:uiPriority w:val="99"/>
    <w:qFormat/>
    <w:rPr>
      <w:rFonts w:eastAsia="Calibri"/>
      <w:sz w:val="21"/>
    </w:rPr>
  </w:style>
  <w:style w:type="table" w:customStyle="1" w:styleId="PTMv3">
    <w:name w:val="PTM临检通用v3"/>
    <w:basedOn w:val="a1"/>
    <w:qFormat/>
    <w:rsid w:val="00BB1066"/>
    <w:pPr>
      <w:jc w:val="center"/>
    </w:pPr>
    <w:rPr>
      <w:rFonts w:hint="eastAsia"/>
    </w:rPr>
    <w:tblPr>
      <w:tblBorders>
        <w:bottom w:val="single" w:sz="4" w:space="0" w:color="1E7648"/>
        <w:insideH w:val="dashSmallGap" w:sz="4" w:space="0" w:color="BFBFBF"/>
        <w:insideV w:val="dashSmallGap" w:sz="4" w:space="0" w:color="BFBFBF"/>
      </w:tblBorders>
    </w:tblPr>
    <w:tcPr>
      <w:vAlign w:val="center"/>
    </w:tcPr>
    <w:tblStylePr w:type="firstRow">
      <w:tblPr/>
      <w:tcPr>
        <w:tcBorders>
          <w:top w:val="nil"/>
          <w:left w:val="nil"/>
          <w:bottom w:val="single" w:sz="4" w:space="0" w:color="1E7648"/>
          <w:right w:val="nil"/>
          <w:insideH w:val="nil"/>
          <w:insideV w:val="nil"/>
          <w:tl2br w:val="nil"/>
          <w:tr2bl w:val="nil"/>
        </w:tcBorders>
        <w:shd w:val="clear" w:color="auto" w:fill="1E7648"/>
      </w:tcPr>
    </w:tblStylePr>
  </w:style>
  <w:style w:type="table" w:customStyle="1" w:styleId="-12">
    <w:name w:val="标准样式-体细胞12类解读"/>
    <w:basedOn w:val="a1"/>
    <w:qFormat/>
    <w:pPr>
      <w:jc w:val="center"/>
    </w:pPr>
    <w:rPr>
      <w:rFonts w:hint="eastAsia"/>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top w:val="nil"/>
          <w:left w:val="nil"/>
          <w:bottom w:val="single" w:sz="4" w:space="0" w:color="1E7648"/>
          <w:right w:val="nil"/>
          <w:insideH w:val="nil"/>
          <w:insideV w:val="nil"/>
          <w:tl2br w:val="nil"/>
          <w:tr2bl w:val="nil"/>
        </w:tcBorders>
        <w:shd w:val="clear" w:color="auto" w:fill="1E7648"/>
      </w:tcPr>
    </w:tblStylePr>
  </w:style>
  <w:style w:type="paragraph" w:customStyle="1" w:styleId="1f3">
    <w:name w:val="修订1"/>
    <w:hidden/>
    <w:uiPriority w:val="99"/>
    <w:unhideWhenUsed/>
    <w:qFormat/>
  </w:style>
  <w:style w:type="paragraph" w:styleId="aff0">
    <w:name w:val="Revision"/>
    <w:hidden/>
    <w:uiPriority w:val="99"/>
    <w:semiHidden/>
    <w:rsid w:val="005B00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numbering" Target="numbering.xml"/><Relationship Id="rId21" Type="http://schemas.openxmlformats.org/officeDocument/2006/relationships/image" Target="media/image12.jpeg"/><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8.jp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footer" Target="footer1.xml"/><Relationship Id="rId10" Type="http://schemas.microsoft.com/office/2007/relationships/hdphoto" Target="media/hdphoto1.wdp"/><Relationship Id="rId19" Type="http://schemas.openxmlformats.org/officeDocument/2006/relationships/image" Target="media/image10.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237F65-9730-45A9-A214-1BDEDDBBD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224</TotalTime>
  <Pages>23</Pages>
  <Words>3435</Words>
  <Characters>19585</Characters>
  <Application>Microsoft Office Word</Application>
  <DocSecurity>0</DocSecurity>
  <Lines>163</Lines>
  <Paragraphs>45</Paragraphs>
  <ScaleCrop>false</ScaleCrop>
  <Company>P R C</Company>
  <LinksUpToDate>false</LinksUpToDate>
  <CharactersWithSpaces>22975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39</cp:revision>
  <cp:lastPrinted>2025-08-12T02:59:00Z</cp:lastPrinted>
  <dcterms:created xsi:type="dcterms:W3CDTF">2025-11-28T02:10:00Z</dcterms:created>
  <dcterms:modified xsi:type="dcterms:W3CDTF">2025-12-10T07:45:00Z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4D0CA893156E454F84E94F7030F87AC7_13</vt:lpwstr>
  </property>
  <property fmtid="{D5CDD505-2E9C-101B-9397-08002B2CF9AE}" pid="6" name="KSOTemplateDocerSaveRecord">
    <vt:lpwstr>eyJoZGlkIjoiZTQxZTQ2YzJlMjMyYWM1ZDdkNjllMjYxYTM0ZmI3YmYiLCJ1c2VySWQiOiIzMzM4MzY4ODQifQ==</vt:lpwstr>
  </property>
</Properties>
</file>