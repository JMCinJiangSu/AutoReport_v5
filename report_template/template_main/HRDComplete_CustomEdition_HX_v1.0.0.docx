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right" w:tblpY="10203"/>
        <w:tblW w:w="0" w:type="auto"/>
        <w:tblLayout w:type="fixed"/>
        <w:tblLook w:val="04A0" w:firstRow="1" w:lastRow="0" w:firstColumn="1" w:lastColumn="0" w:noHBand="0" w:noVBand="1"/>
      </w:tblPr>
      <w:tblGrid>
        <w:gridCol w:w="1725"/>
        <w:gridCol w:w="3123"/>
        <w:gridCol w:w="1811"/>
        <w:gridCol w:w="2751"/>
      </w:tblGrid>
      <w:tr w:rsidR="00B00635" w14:paraId="6BC6C241" w14:textId="77777777" w:rsidTr="008976A3">
        <w:trPr>
          <w:trHeight w:val="652"/>
        </w:trPr>
        <w:tc>
          <w:tcPr>
            <w:tcW w:w="1725" w:type="dxa"/>
            <w:vAlign w:val="center"/>
          </w:tcPr>
          <w:p w14:paraId="41268468"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姓    名：</w:t>
            </w:r>
          </w:p>
        </w:tc>
        <w:tc>
          <w:tcPr>
            <w:tcW w:w="3123" w:type="dxa"/>
            <w:tcBorders>
              <w:bottom w:val="single" w:sz="4" w:space="0" w:color="1E7648"/>
            </w:tcBorders>
            <w:vAlign w:val="center"/>
          </w:tcPr>
          <w:p w14:paraId="7DB25DEC" w14:textId="4E1909D0"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proofErr w:type="gramStart"/>
            <w:r w:rsidRPr="006772A4">
              <w:rPr>
                <w:rFonts w:ascii="思源黑体 Medium" w:eastAsia="思源黑体 Medium" w:hAnsi="思源黑体 Medium" w:cs="思源黑体 Medium"/>
                <w:sz w:val="28"/>
                <w:szCs w:val="28"/>
              </w:rPr>
              <w:t>sample.patient</w:t>
            </w:r>
            <w:proofErr w:type="gramEnd"/>
            <w:r w:rsidRPr="006772A4">
              <w:rPr>
                <w:rFonts w:ascii="思源黑体 Medium" w:eastAsia="思源黑体 Medium" w:hAnsi="思源黑体 Medium" w:cs="思源黑体 Medium"/>
                <w:sz w:val="28"/>
                <w:szCs w:val="28"/>
              </w:rPr>
              <w:t>_name</w:t>
            </w:r>
            <w:proofErr w:type="spellEnd"/>
            <w:r w:rsidRPr="006772A4">
              <w:rPr>
                <w:rFonts w:ascii="思源黑体 Medium" w:eastAsia="思源黑体 Medium" w:hAnsi="思源黑体 Medium" w:cs="思源黑体 Medium"/>
                <w:sz w:val="28"/>
                <w:szCs w:val="28"/>
              </w:rPr>
              <w:t>}}</w:t>
            </w:r>
          </w:p>
        </w:tc>
        <w:tc>
          <w:tcPr>
            <w:tcW w:w="1811" w:type="dxa"/>
            <w:vAlign w:val="center"/>
          </w:tcPr>
          <w:p w14:paraId="3ECA2643"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年    龄：</w:t>
            </w:r>
          </w:p>
        </w:tc>
        <w:tc>
          <w:tcPr>
            <w:tcW w:w="2751" w:type="dxa"/>
            <w:tcBorders>
              <w:bottom w:val="single" w:sz="4" w:space="0" w:color="1E7648"/>
            </w:tcBorders>
            <w:vAlign w:val="center"/>
          </w:tcPr>
          <w:p w14:paraId="6C2AB82C" w14:textId="7E0B8503"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sample.age</w:t>
            </w:r>
            <w:proofErr w:type="spellEnd"/>
            <w:r w:rsidRPr="006772A4">
              <w:rPr>
                <w:rFonts w:ascii="思源黑体 Medium" w:eastAsia="思源黑体 Medium" w:hAnsi="思源黑体 Medium" w:cs="思源黑体 Medium"/>
                <w:sz w:val="28"/>
                <w:szCs w:val="28"/>
              </w:rPr>
              <w:t>}}岁</w:t>
            </w:r>
          </w:p>
        </w:tc>
      </w:tr>
      <w:tr w:rsidR="00B00635" w14:paraId="7D111A6A" w14:textId="77777777" w:rsidTr="008976A3">
        <w:trPr>
          <w:trHeight w:val="652"/>
        </w:trPr>
        <w:tc>
          <w:tcPr>
            <w:tcW w:w="1725" w:type="dxa"/>
            <w:vAlign w:val="center"/>
          </w:tcPr>
          <w:p w14:paraId="15398066"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性    别：</w:t>
            </w:r>
          </w:p>
        </w:tc>
        <w:tc>
          <w:tcPr>
            <w:tcW w:w="3123" w:type="dxa"/>
            <w:tcBorders>
              <w:top w:val="single" w:sz="4" w:space="0" w:color="1E7648"/>
              <w:bottom w:val="single" w:sz="4" w:space="0" w:color="1E7648"/>
            </w:tcBorders>
            <w:vAlign w:val="center"/>
          </w:tcPr>
          <w:p w14:paraId="59FF7676" w14:textId="62108E5D"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sample.gender</w:t>
            </w:r>
            <w:proofErr w:type="spellEnd"/>
            <w:r w:rsidRPr="006772A4">
              <w:rPr>
                <w:rFonts w:ascii="思源黑体 Medium" w:eastAsia="思源黑体 Medium" w:hAnsi="思源黑体 Medium" w:cs="思源黑体 Medium"/>
                <w:sz w:val="28"/>
                <w:szCs w:val="28"/>
              </w:rPr>
              <w:t>}}</w:t>
            </w:r>
          </w:p>
        </w:tc>
        <w:tc>
          <w:tcPr>
            <w:tcW w:w="1811" w:type="dxa"/>
            <w:vAlign w:val="center"/>
          </w:tcPr>
          <w:p w14:paraId="3870698E"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登 记 号：</w:t>
            </w:r>
          </w:p>
        </w:tc>
        <w:tc>
          <w:tcPr>
            <w:tcW w:w="2751" w:type="dxa"/>
            <w:tcBorders>
              <w:top w:val="single" w:sz="4" w:space="0" w:color="1E7648"/>
              <w:bottom w:val="single" w:sz="4" w:space="0" w:color="1E7648"/>
            </w:tcBorders>
            <w:vAlign w:val="center"/>
          </w:tcPr>
          <w:p w14:paraId="4B8E3A83" w14:textId="103D81A1"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sample.id_number</w:t>
            </w:r>
            <w:proofErr w:type="spellEnd"/>
            <w:r w:rsidRPr="006772A4">
              <w:rPr>
                <w:rFonts w:ascii="思源黑体 Medium" w:eastAsia="思源黑体 Medium" w:hAnsi="思源黑体 Medium" w:cs="思源黑体 Medium"/>
                <w:sz w:val="28"/>
                <w:szCs w:val="28"/>
              </w:rPr>
              <w:t>}}</w:t>
            </w:r>
          </w:p>
        </w:tc>
      </w:tr>
      <w:tr w:rsidR="00B00635" w14:paraId="47FA3955" w14:textId="77777777" w:rsidTr="00C1354A">
        <w:trPr>
          <w:trHeight w:val="639"/>
        </w:trPr>
        <w:tc>
          <w:tcPr>
            <w:tcW w:w="1725" w:type="dxa"/>
            <w:vAlign w:val="center"/>
          </w:tcPr>
          <w:p w14:paraId="611F8CD7"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样本来源：</w:t>
            </w:r>
          </w:p>
        </w:tc>
        <w:tc>
          <w:tcPr>
            <w:tcW w:w="3123" w:type="dxa"/>
            <w:tcBorders>
              <w:top w:val="single" w:sz="4" w:space="0" w:color="1E7648"/>
              <w:bottom w:val="single" w:sz="4" w:space="0" w:color="1E7648"/>
            </w:tcBorders>
            <w:vAlign w:val="center"/>
          </w:tcPr>
          <w:p w14:paraId="126AF37E" w14:textId="59BFCBFB" w:rsidR="00B00635" w:rsidRPr="005057C9" w:rsidRDefault="007023D8"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5057C9">
              <w:rPr>
                <w:rFonts w:ascii="思源黑体 Medium" w:eastAsia="思源黑体 Medium" w:hAnsi="思源黑体 Medium" w:cs="思源黑体 Medium"/>
                <w:sz w:val="28"/>
                <w:szCs w:val="28"/>
              </w:rPr>
              <w:t xml:space="preserve">{% if </w:t>
            </w:r>
            <w:proofErr w:type="spellStart"/>
            <w:r w:rsidRPr="005057C9">
              <w:rPr>
                <w:rFonts w:ascii="思源黑体 Medium" w:eastAsia="思源黑体 Medium" w:hAnsi="思源黑体 Medium" w:cs="思源黑体 Medium"/>
                <w:sz w:val="28"/>
                <w:szCs w:val="28"/>
              </w:rPr>
              <w:t>sample.origin_company</w:t>
            </w:r>
            <w:proofErr w:type="spellEnd"/>
            <w:r w:rsidRPr="005057C9">
              <w:rPr>
                <w:rFonts w:ascii="思源黑体 Medium" w:eastAsia="思源黑体 Medium" w:hAnsi="思源黑体 Medium" w:cs="思源黑体 Medium"/>
                <w:sz w:val="28"/>
                <w:szCs w:val="28"/>
              </w:rPr>
              <w:t xml:space="preserve"> == “四川大学华西医院”%}</w:t>
            </w:r>
            <w:r w:rsidRPr="005057C9">
              <w:rPr>
                <w:rFonts w:ascii="思源黑体 Medium" w:eastAsia="思源黑体 Medium" w:hAnsi="思源黑体 Medium" w:cs="思源黑体 Medium" w:hint="eastAsia"/>
                <w:sz w:val="28"/>
                <w:szCs w:val="28"/>
              </w:rPr>
              <w:t>本院</w:t>
            </w:r>
            <w:r w:rsidRPr="005057C9">
              <w:rPr>
                <w:rFonts w:ascii="思源黑体 Medium" w:eastAsia="思源黑体 Medium" w:hAnsi="思源黑体 Medium" w:cs="思源黑体 Medium"/>
                <w:sz w:val="28"/>
                <w:szCs w:val="28"/>
              </w:rPr>
              <w:t>{% else%}{{</w:t>
            </w:r>
            <w:proofErr w:type="spellStart"/>
            <w:r w:rsidRPr="005057C9">
              <w:rPr>
                <w:rFonts w:ascii="思源黑体 Medium" w:eastAsia="思源黑体 Medium" w:hAnsi="思源黑体 Medium" w:cs="思源黑体 Medium"/>
                <w:sz w:val="28"/>
                <w:szCs w:val="28"/>
              </w:rPr>
              <w:t>sample.origin</w:t>
            </w:r>
            <w:r w:rsidRPr="005057C9">
              <w:rPr>
                <w:rFonts w:ascii="思源黑体 Medium" w:eastAsia="思源黑体 Medium" w:hAnsi="思源黑体 Medium" w:cs="思源黑体 Medium"/>
                <w:sz w:val="28"/>
                <w:szCs w:val="28"/>
              </w:rPr>
              <w:lastRenderedPageBreak/>
              <w:t>_company</w:t>
            </w:r>
            <w:proofErr w:type="spellEnd"/>
            <w:r w:rsidRPr="005057C9">
              <w:rPr>
                <w:rFonts w:ascii="思源黑体 Medium" w:eastAsia="思源黑体 Medium" w:hAnsi="思源黑体 Medium" w:cs="思源黑体 Medium"/>
                <w:sz w:val="28"/>
                <w:szCs w:val="28"/>
              </w:rPr>
              <w:t>}}{% endif%}</w:t>
            </w:r>
          </w:p>
        </w:tc>
        <w:tc>
          <w:tcPr>
            <w:tcW w:w="1811" w:type="dxa"/>
            <w:vAlign w:val="center"/>
          </w:tcPr>
          <w:p w14:paraId="2C0BE50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lastRenderedPageBreak/>
              <w:t>送检标本：</w:t>
            </w:r>
          </w:p>
        </w:tc>
        <w:tc>
          <w:tcPr>
            <w:tcW w:w="2751" w:type="dxa"/>
            <w:tcBorders>
              <w:top w:val="single" w:sz="4" w:space="0" w:color="1E7648"/>
              <w:bottom w:val="single" w:sz="4" w:space="0" w:color="1E7648"/>
            </w:tcBorders>
            <w:vAlign w:val="center"/>
          </w:tcPr>
          <w:p w14:paraId="5F5DA5CA" w14:textId="39B09454" w:rsidR="00B00635" w:rsidRDefault="006772A4">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6772A4">
              <w:rPr>
                <w:rFonts w:ascii="思源黑体 Medium" w:eastAsia="思源黑体 Medium" w:hAnsi="思源黑体 Medium" w:cs="思源黑体 Medium"/>
                <w:sz w:val="28"/>
                <w:szCs w:val="28"/>
              </w:rPr>
              <w:t>{{</w:t>
            </w:r>
            <w:proofErr w:type="spellStart"/>
            <w:r w:rsidRPr="006772A4">
              <w:rPr>
                <w:rFonts w:ascii="思源黑体 Medium" w:eastAsia="思源黑体 Medium" w:hAnsi="思源黑体 Medium" w:cs="思源黑体 Medium"/>
                <w:sz w:val="28"/>
                <w:szCs w:val="28"/>
              </w:rPr>
              <w:t>sample.sample_type</w:t>
            </w:r>
            <w:proofErr w:type="spellEnd"/>
            <w:r w:rsidRPr="006772A4">
              <w:rPr>
                <w:rFonts w:ascii="思源黑体 Medium" w:eastAsia="思源黑体 Medium" w:hAnsi="思源黑体 Medium" w:cs="思源黑体 Medium"/>
                <w:sz w:val="28"/>
                <w:szCs w:val="28"/>
              </w:rPr>
              <w:t>}}</w:t>
            </w:r>
          </w:p>
        </w:tc>
      </w:tr>
      <w:tr w:rsidR="00B00635" w14:paraId="2BD330E2" w14:textId="77777777" w:rsidTr="00C1354A">
        <w:trPr>
          <w:trHeight w:val="653"/>
        </w:trPr>
        <w:tc>
          <w:tcPr>
            <w:tcW w:w="1725" w:type="dxa"/>
            <w:vAlign w:val="center"/>
          </w:tcPr>
          <w:p w14:paraId="011B3094"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患者类型：</w:t>
            </w:r>
          </w:p>
        </w:tc>
        <w:tc>
          <w:tcPr>
            <w:tcW w:w="3123" w:type="dxa"/>
            <w:tcBorders>
              <w:top w:val="single" w:sz="4" w:space="0" w:color="1E7648"/>
              <w:bottom w:val="single" w:sz="4" w:space="0" w:color="1E7648"/>
            </w:tcBorders>
            <w:vAlign w:val="center"/>
          </w:tcPr>
          <w:p w14:paraId="0B234D20" w14:textId="7ED1E075" w:rsidR="00B00635" w:rsidRDefault="00C91D48">
            <w:pPr>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C91D48">
              <w:rPr>
                <w:rFonts w:ascii="思源黑体 Medium" w:eastAsia="思源黑体 Medium" w:hAnsi="思源黑体 Medium" w:cs="思源黑体 Medium"/>
                <w:sz w:val="28"/>
                <w:szCs w:val="28"/>
              </w:rPr>
              <w:t>{{</w:t>
            </w:r>
            <w:proofErr w:type="spellStart"/>
            <w:proofErr w:type="gramStart"/>
            <w:r w:rsidRPr="00C91D48">
              <w:rPr>
                <w:rFonts w:ascii="思源黑体 Medium" w:eastAsia="思源黑体 Medium" w:hAnsi="思源黑体 Medium" w:cs="思源黑体 Medium"/>
                <w:sz w:val="28"/>
                <w:szCs w:val="28"/>
              </w:rPr>
              <w:t>sample.patient</w:t>
            </w:r>
            <w:proofErr w:type="gramEnd"/>
            <w:r w:rsidRPr="00C91D48">
              <w:rPr>
                <w:rFonts w:ascii="思源黑体 Medium" w:eastAsia="思源黑体 Medium" w:hAnsi="思源黑体 Medium" w:cs="思源黑体 Medium"/>
                <w:sz w:val="28"/>
                <w:szCs w:val="28"/>
              </w:rPr>
              <w:t>_type</w:t>
            </w:r>
            <w:proofErr w:type="spellEnd"/>
            <w:r w:rsidRPr="00C91D48">
              <w:rPr>
                <w:rFonts w:ascii="思源黑体 Medium" w:eastAsia="思源黑体 Medium" w:hAnsi="思源黑体 Medium" w:cs="思源黑体 Medium"/>
                <w:sz w:val="28"/>
                <w:szCs w:val="28"/>
              </w:rPr>
              <w:t>}}</w:t>
            </w:r>
          </w:p>
        </w:tc>
        <w:tc>
          <w:tcPr>
            <w:tcW w:w="1811" w:type="dxa"/>
            <w:vAlign w:val="center"/>
          </w:tcPr>
          <w:p w14:paraId="6452704F" w14:textId="77777777" w:rsidR="00B00635" w:rsidRDefault="002059E0">
            <w:pPr>
              <w:adjustRightInd w:val="0"/>
              <w:snapToGrid w:val="0"/>
              <w:spacing w:after="0" w:line="240" w:lineRule="auto"/>
              <w:jc w:val="left"/>
              <w:rPr>
                <w:rFonts w:ascii="思源黑体 Medium" w:eastAsia="思源黑体 Medium" w:hAnsi="思源黑体 Medium" w:cs="思源黑体 Medium"/>
                <w:b/>
                <w:bCs/>
                <w:sz w:val="28"/>
                <w:szCs w:val="28"/>
              </w:rPr>
            </w:pPr>
            <w:r>
              <w:rPr>
                <w:rFonts w:ascii="思源黑体 Medium" w:eastAsia="思源黑体 Medium" w:hAnsi="思源黑体 Medium" w:cs="思源黑体 Medium"/>
                <w:b/>
                <w:bCs/>
                <w:sz w:val="28"/>
                <w:szCs w:val="28"/>
              </w:rPr>
              <w:t>病区/床号：</w:t>
            </w:r>
          </w:p>
        </w:tc>
        <w:tc>
          <w:tcPr>
            <w:tcW w:w="2751" w:type="dxa"/>
            <w:tcBorders>
              <w:top w:val="single" w:sz="4" w:space="0" w:color="1E7648"/>
              <w:bottom w:val="single" w:sz="4" w:space="0" w:color="1E7648"/>
            </w:tcBorders>
            <w:vAlign w:val="center"/>
          </w:tcPr>
          <w:p w14:paraId="49AB6811" w14:textId="2F43772A" w:rsidR="000E041E" w:rsidRPr="005057C9" w:rsidRDefault="006607E8" w:rsidP="008976A3">
            <w:pPr>
              <w:wordWrap w:val="0"/>
              <w:adjustRightInd w:val="0"/>
              <w:snapToGrid w:val="0"/>
              <w:spacing w:after="0" w:line="240" w:lineRule="auto"/>
              <w:ind w:leftChars="180" w:left="360"/>
              <w:jc w:val="left"/>
              <w:rPr>
                <w:rFonts w:ascii="思源黑体 Medium" w:eastAsia="思源黑体 Medium" w:hAnsi="思源黑体 Medium" w:cs="思源黑体 Medium"/>
                <w:sz w:val="28"/>
                <w:szCs w:val="28"/>
              </w:rPr>
            </w:pPr>
            <w:r w:rsidRPr="005057C9">
              <w:rPr>
                <w:rFonts w:ascii="思源黑体 Medium" w:eastAsia="思源黑体 Medium" w:hAnsi="思源黑体 Medium" w:cs="思源黑体 Medium"/>
                <w:sz w:val="28"/>
                <w:szCs w:val="28"/>
              </w:rPr>
              <w:t xml:space="preserve">{% if </w:t>
            </w:r>
            <w:proofErr w:type="gramStart"/>
            <w:r w:rsidR="007A4363" w:rsidRPr="005057C9">
              <w:rPr>
                <w:rFonts w:ascii="思源黑体 Medium" w:eastAsia="思源黑体 Medium" w:hAnsi="思源黑体 Medium" w:cs="思源黑体 Medium" w:hint="eastAsia"/>
                <w:sz w:val="28"/>
                <w:szCs w:val="28"/>
              </w:rPr>
              <w:t>sample</w:t>
            </w:r>
            <w:r w:rsidR="007A4363"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disease</w:t>
            </w:r>
            <w:proofErr w:type="gramEnd"/>
            <w:r w:rsidRPr="005057C9">
              <w:rPr>
                <w:rFonts w:ascii="思源黑体 Medium" w:eastAsia="思源黑体 Medium" w:hAnsi="思源黑体 Medium" w:cs="思源黑体 Medium"/>
                <w:sz w:val="28"/>
                <w:szCs w:val="28"/>
              </w:rPr>
              <w:t>_area</w:t>
            </w:r>
            <w:r w:rsidR="007A4363"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w:t>
            </w:r>
            <w:r w:rsidR="000E041E" w:rsidRPr="005057C9">
              <w:rPr>
                <w:rFonts w:ascii="思源黑体 Medium" w:eastAsia="思源黑体 Medium" w:hAnsi="思源黑体 Medium" w:cs="思源黑体 Medium"/>
                <w:sz w:val="28"/>
                <w:szCs w:val="28"/>
              </w:rPr>
              <w:t>{</w:t>
            </w:r>
            <w:r w:rsidR="000E041E" w:rsidRPr="005057C9">
              <w:rPr>
                <w:rFonts w:ascii="思源黑体 Medium" w:eastAsia="思源黑体 Medium" w:hAnsi="思源黑体 Medium" w:cs="思源黑体 Medium" w:hint="eastAsia"/>
                <w:sz w:val="28"/>
                <w:szCs w:val="28"/>
              </w:rPr>
              <w:t>{</w:t>
            </w:r>
            <w:r w:rsidR="007A4363" w:rsidRPr="005057C9">
              <w:rPr>
                <w:rFonts w:ascii="思源黑体 Medium" w:eastAsia="思源黑体 Medium" w:hAnsi="思源黑体 Medium" w:cs="思源黑体 Medium"/>
                <w:sz w:val="28"/>
                <w:szCs w:val="28"/>
              </w:rPr>
              <w:t>sample.</w:t>
            </w:r>
            <w:r w:rsidR="000E041E" w:rsidRPr="005057C9">
              <w:rPr>
                <w:rFonts w:ascii="思源黑体 Medium" w:eastAsia="思源黑体 Medium" w:hAnsi="思源黑体 Medium" w:cs="思源黑体 Medium"/>
                <w:sz w:val="28"/>
                <w:szCs w:val="28"/>
              </w:rPr>
              <w:t>disease_area}}</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else</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endif</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000E041E"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 xml:space="preserve">{% if </w:t>
            </w:r>
            <w:proofErr w:type="spellStart"/>
            <w:r w:rsidR="007A4363" w:rsidRPr="005057C9">
              <w:rPr>
                <w:rFonts w:ascii="思源黑体 Medium" w:eastAsia="思源黑体 Medium" w:hAnsi="思源黑体 Medium" w:cs="思源黑体 Medium"/>
                <w:sz w:val="28"/>
                <w:szCs w:val="28"/>
              </w:rPr>
              <w:t>sample.</w:t>
            </w:r>
            <w:r w:rsidRPr="005057C9">
              <w:rPr>
                <w:rFonts w:ascii="思源黑体 Medium" w:eastAsia="思源黑体 Medium" w:hAnsi="思源黑体 Medium" w:cs="思源黑体 Medium"/>
                <w:sz w:val="28"/>
                <w:szCs w:val="28"/>
              </w:rPr>
              <w:t>bed_number</w:t>
            </w:r>
            <w:proofErr w:type="spellEnd"/>
            <w:r w:rsidR="008976A3" w:rsidRPr="005057C9">
              <w:rPr>
                <w:rFonts w:ascii="思源黑体 Medium" w:eastAsia="思源黑体 Medium" w:hAnsi="思源黑体 Medium" w:cs="思源黑体 Medium"/>
                <w:sz w:val="28"/>
                <w:szCs w:val="28"/>
              </w:rPr>
              <w:t xml:space="preserve"> </w:t>
            </w:r>
            <w:r w:rsidR="00344C17"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sz w:val="28"/>
                <w:szCs w:val="28"/>
              </w:rPr>
              <w:t>}</w:t>
            </w:r>
            <w:r w:rsidR="008976A3" w:rsidRPr="005057C9">
              <w:rPr>
                <w:rFonts w:ascii="思源黑体 Medium" w:eastAsia="思源黑体 Medium" w:hAnsi="思源黑体 Medium" w:cs="思源黑体 Medium"/>
                <w:sz w:val="28"/>
                <w:szCs w:val="28"/>
              </w:rPr>
              <w:t xml:space="preserve"> </w:t>
            </w:r>
            <w:r w:rsidR="000E041E" w:rsidRPr="005057C9">
              <w:rPr>
                <w:rFonts w:ascii="思源黑体 Medium" w:eastAsia="思源黑体 Medium" w:hAnsi="思源黑体 Medium" w:cs="思源黑体 Medium"/>
                <w:sz w:val="28"/>
                <w:szCs w:val="28"/>
              </w:rPr>
              <w:t>{{</w:t>
            </w:r>
            <w:proofErr w:type="spellStart"/>
            <w:r w:rsidR="007A4363" w:rsidRPr="005057C9">
              <w:rPr>
                <w:rFonts w:ascii="思源黑体 Medium" w:eastAsia="思源黑体 Medium" w:hAnsi="思源黑体 Medium" w:cs="思源黑体 Medium"/>
                <w:sz w:val="28"/>
                <w:szCs w:val="28"/>
              </w:rPr>
              <w:t>sample.</w:t>
            </w:r>
            <w:r w:rsidR="000E041E" w:rsidRPr="005057C9">
              <w:rPr>
                <w:rFonts w:ascii="思源黑体 Medium" w:eastAsia="思源黑体 Medium" w:hAnsi="思源黑体 Medium" w:cs="思源黑体 Medium"/>
                <w:sz w:val="28"/>
                <w:szCs w:val="28"/>
              </w:rPr>
              <w:t>bed_number</w:t>
            </w:r>
            <w:proofErr w:type="spellEnd"/>
            <w:r w:rsidR="000E041E"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else</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endif</w:t>
            </w:r>
            <w:r w:rsidRPr="005057C9">
              <w:rPr>
                <w:rFonts w:ascii="思源黑体 Medium" w:eastAsia="思源黑体 Medium" w:hAnsi="思源黑体 Medium" w:cs="思源黑体 Medium"/>
                <w:sz w:val="28"/>
                <w:szCs w:val="28"/>
              </w:rPr>
              <w:t>%</w:t>
            </w:r>
            <w:r w:rsidRPr="005057C9">
              <w:rPr>
                <w:rFonts w:ascii="思源黑体 Medium" w:eastAsia="思源黑体 Medium" w:hAnsi="思源黑体 Medium" w:cs="思源黑体 Medium" w:hint="eastAsia"/>
                <w:sz w:val="28"/>
                <w:szCs w:val="28"/>
              </w:rPr>
              <w:t>}</w:t>
            </w:r>
          </w:p>
        </w:tc>
      </w:tr>
    </w:tbl>
    <w:p w14:paraId="1CA95FDB" w14:textId="77777777" w:rsidR="00B00635" w:rsidRPr="007023D8" w:rsidRDefault="002059E0">
      <w:pPr>
        <w:spacing w:after="0"/>
        <w:jc w:val="left"/>
        <w:rPr>
          <w:rFonts w:ascii="微软雅黑" w:eastAsia="微软雅黑" w:hAnsi="微软雅黑" w:cs="Adobe 宋体 Std L"/>
          <w:color w:val="000000"/>
          <w:sz w:val="40"/>
          <w:szCs w:val="44"/>
          <w:highlight w:val="lightGray"/>
        </w:rPr>
      </w:pPr>
      <w:r>
        <w:rPr>
          <w:rFonts w:ascii="Calibri" w:eastAsia="宋体" w:hAnsi="Calibri" w:cs="Calibri"/>
          <w:noProof/>
          <w:kern w:val="2"/>
          <w:sz w:val="21"/>
          <w:szCs w:val="22"/>
          <w:lang w:bidi="ar"/>
        </w:rPr>
        <mc:AlternateContent>
          <mc:Choice Requires="wpg">
            <w:drawing>
              <wp:anchor distT="0" distB="0" distL="114300" distR="114300" simplePos="0" relativeHeight="251660288" behindDoc="1" locked="0" layoutInCell="1" allowOverlap="1" wp14:anchorId="7CCA463F" wp14:editId="76F5DF3C">
                <wp:simplePos x="0" y="0"/>
                <wp:positionH relativeFrom="column">
                  <wp:posOffset>3299460</wp:posOffset>
                </wp:positionH>
                <wp:positionV relativeFrom="paragraph">
                  <wp:posOffset>9094470</wp:posOffset>
                </wp:positionV>
                <wp:extent cx="2698750" cy="548640"/>
                <wp:effectExtent l="0" t="0" r="0" b="3810"/>
                <wp:wrapNone/>
                <wp:docPr id="134" name="组合 220"/>
                <wp:cNvGraphicFramePr/>
                <a:graphic xmlns:a="http://schemas.openxmlformats.org/drawingml/2006/main">
                  <a:graphicData uri="http://schemas.microsoft.com/office/word/2010/wordprocessingGroup">
                    <wpg:wgp>
                      <wpg:cNvGrpSpPr/>
                      <wpg:grpSpPr>
                        <a:xfrm>
                          <a:off x="0" y="0"/>
                          <a:ext cx="2698750" cy="548640"/>
                          <a:chOff x="0" y="0"/>
                          <a:chExt cx="26987" cy="5486"/>
                        </a:xfrm>
                      </wpg:grpSpPr>
                      <wps:wsp>
                        <wps:cNvPr id="132" name="文本框 6"/>
                        <wps:cNvSpPr txBox="1"/>
                        <wps:spPr>
                          <a:xfrm>
                            <a:off x="0" y="0"/>
                            <a:ext cx="26987" cy="5486"/>
                          </a:xfrm>
                          <a:prstGeom prst="rect">
                            <a:avLst/>
                          </a:prstGeom>
                          <a:noFill/>
                          <a:ln>
                            <a:noFill/>
                          </a:ln>
                        </wps:spPr>
                        <wps:txbx>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wps:txbx>
                        <wps:bodyPr vert="horz" wrap="square" anchor="t" anchorCtr="0" upright="1">
                          <a:spAutoFit/>
                        </wps:bodyPr>
                      </wps:wsp>
                      <wps:wsp>
                        <wps:cNvPr id="133" name="矩形 1865299587"/>
                        <wps:cNvSpPr/>
                        <wps:spPr>
                          <a:xfrm>
                            <a:off x="25818" y="806"/>
                            <a:ext cx="667" cy="4120"/>
                          </a:xfrm>
                          <a:prstGeom prst="rect">
                            <a:avLst/>
                          </a:prstGeom>
                          <a:solidFill>
                            <a:srgbClr val="1E7648"/>
                          </a:solidFill>
                          <a:ln w="12700">
                            <a:noFill/>
                          </a:ln>
                        </wps:spPr>
                        <wps:bodyPr vert="horz" wrap="square" anchor="t" anchorCtr="0" upright="1"/>
                      </wps:wsp>
                    </wpg:wgp>
                  </a:graphicData>
                </a:graphic>
              </wp:anchor>
            </w:drawing>
          </mc:Choice>
          <mc:Fallback>
            <w:pict>
              <v:group w14:anchorId="7CCA463F" id="组合 220" o:spid="_x0000_s1026" style="position:absolute;margin-left:259.8pt;margin-top:716.1pt;width:212.5pt;height:43.2pt;z-index:-251656192"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" filled="f" stroked="f">
                  <v:textbox style="mso-fit-shape-to-text:t">
                    <w:txbxContent>
                      <w:p w14:paraId="2CE560E9"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028-85422608 (精准医学中心）</w:t>
                        </w:r>
                      </w:p>
                      <w:p w14:paraId="7A4754DE" w14:textId="77777777" w:rsidR="00B00635" w:rsidRDefault="002059E0">
                        <w:pPr>
                          <w:widowControl w:val="0"/>
                          <w:spacing w:after="0" w:line="360" w:lineRule="exact"/>
                          <w:rPr>
                            <w:rFonts w:ascii="思源黑体 Medium" w:eastAsia="思源黑体 Medium" w:hAnsi="思源黑体 Medium" w:cs="思源黑体 Medium"/>
                            <w:bCs/>
                            <w:caps/>
                            <w:color w:val="1E7648"/>
                            <w:spacing w:val="17"/>
                            <w:sz w:val="24"/>
                            <w:szCs w:val="24"/>
                          </w:rPr>
                        </w:pPr>
                        <w:r>
                          <w:rPr>
                            <w:rFonts w:ascii="思源黑体 Medium" w:eastAsia="思源黑体 Medium" w:hAnsi="思源黑体 Medium" w:cs="思源黑体 Medium"/>
                            <w:bCs/>
                            <w:caps/>
                            <w:color w:val="1E7648"/>
                            <w:spacing w:val="17"/>
                            <w:sz w:val="24"/>
                            <w:szCs w:val="24"/>
                          </w:rPr>
                          <w:t>028-85422698 (</w:t>
                        </w:r>
                        <w:r>
                          <w:rPr>
                            <w:rFonts w:ascii="思源黑体 Medium" w:eastAsia="思源黑体 Medium" w:hAnsi="思源黑体 Medium" w:cs="思源黑体 Medium" w:hint="eastAsia"/>
                            <w:bCs/>
                            <w:caps/>
                            <w:color w:val="1E7648"/>
                            <w:spacing w:val="17"/>
                            <w:sz w:val="24"/>
                            <w:szCs w:val="24"/>
                          </w:rPr>
                          <w:t>病理科）</w:t>
                        </w:r>
                      </w:p>
                    </w:txbxContent>
                  </v:textbox>
                </v:shape>
                <v:rect id="矩形 1865299587" o:spid="_x0000_s1028" style="position:absolute;left:25818;top:806;width:667;height:4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" fillcolor="#1e7648" stroked="f" strokeweight="1pt"/>
              </v:group>
            </w:pict>
          </mc:Fallback>
        </mc:AlternateContent>
      </w:r>
      <w:r>
        <w:rPr>
          <w:noProof/>
        </w:rPr>
        <mc:AlternateContent>
          <mc:Choice Requires="wpg">
            <w:drawing>
              <wp:anchor distT="0" distB="0" distL="114300" distR="114300" simplePos="0" relativeHeight="251664384" behindDoc="1" locked="0" layoutInCell="1" allowOverlap="1" wp14:anchorId="518206D8" wp14:editId="044D64AA">
                <wp:simplePos x="0" y="0"/>
                <wp:positionH relativeFrom="column">
                  <wp:posOffset>99695</wp:posOffset>
                </wp:positionH>
                <wp:positionV relativeFrom="paragraph">
                  <wp:posOffset>153670</wp:posOffset>
                </wp:positionV>
                <wp:extent cx="2414905" cy="790575"/>
                <wp:effectExtent l="0" t="0" r="4445" b="9525"/>
                <wp:wrapNone/>
                <wp:docPr id="316" name="组合 316"/>
                <wp:cNvGraphicFramePr/>
                <a:graphic xmlns:a="http://schemas.openxmlformats.org/drawingml/2006/main">
                  <a:graphicData uri="http://schemas.microsoft.com/office/word/2010/wordprocessingGroup">
                    <wpg:wgp>
                      <wpg:cNvGrpSpPr/>
                      <wpg:grpSpPr>
                        <a:xfrm>
                          <a:off x="0" y="0"/>
                          <a:ext cx="2414905" cy="790575"/>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noAutofit/>
                            </wps:bodyPr>
                          </wps:wsp>
                        </wpg:grpSp>
                      </wpg:grpSp>
                    </wpg:wgp>
                  </a:graphicData>
                </a:graphic>
              </wp:anchor>
            </w:drawing>
          </mc:Choice>
          <mc:Fallback xmlns:wpsCustomData="http://www.wps.cn/officeDocument/2013/wpsCustomData">
            <w:pict>
              <v:group id="_x0000_s1026" o:spid="_x0000_s1026" o:spt="203" style="position:absolute;left:0pt;margin-left:7.85pt;margin-top:12.1pt;height:62.25pt;width:190.15pt;z-index:-251652096;mso-width-relative:page;mso-height-relative:page;" coordorigin="876655,824929" coordsize="2415439,773174" o:gfxdata="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">
                <o:lock v:ext="edit" aspectratio="f"/>
                <v:group id="图形 6" o:spid="_x0000_s1026" o:spt="203" style="position:absolute;left:876655;top:824929;height:773174;width:927580;" coordorigin="876655,824929" coordsize="927580,773174" o:gfxdata="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bv2ZvwAAANwAAAAPAAAAAAAAAAEAIAAAACIAAABkcnMvZG93bnJldi54&#10;bWxQSwECFAAUAAAACACHTuJAMy8FnjsAAAA5AAAAFQAAAAAAAAABACAAAAAOAQAAZHJzL2dyb3Vw&#10;c2hhcGV4bWwueG1sUEsFBgAAAAAGAAYAYAEAAMsDAAAAAA==&#10;">
                  <o:lock v:ext="edit" aspectratio="f"/>
                  <v:shape id="任意多边形: 形状 318" o:spid="_x0000_s1026" o:spt="100" style="position:absolute;left:1140988;top:1101599;height:12705;width:564;v-text-anchor:middle;" fillcolor="#870024" filled="t" stroked="f" coordsize="564,12705" o:gfxdata="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4o4+LsAAADc&#10;AAAADwAAAAAAAAABACAAAAAiAAAAZHJzL2Rvd25yZXYueG1sUEsBAhQAFAAAAAgAh07iQDMvBZ47&#10;AAAAOQAAABAAAAAAAAAAAQAgAAAACgEAAGRycy9zaGFwZXhtbC54bWxQSwUGAAAAAAYABgBbAQAA&#10;tAMAAAAA&#10;" path="m0,0c0,0,1271,0,0,0c1271,0,0,0,0,0xe">
                    <v:path o:connectlocs="0,0;0,0;0,0" o:connectangles="0,0,0"/>
                    <v:fill on="t" focussize="0,0"/>
                    <v:stroke on="f" weight="0.999606299212598pt" joinstyle="miter"/>
                    <v:imagedata o:title=""/>
                    <o:lock v:ext="edit" aspectratio="f"/>
                  </v:shape>
                  <v:shape id="任意多边形: 形状 319" o:spid="_x0000_s1026" o:spt="100" style="position:absolute;left:1599670;top:1124470;height:952;width:1270;v-text-anchor:middle;" fillcolor="#870024" filled="t" stroked="f" coordsize="1270,952" o:gfxdata="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KIMhvQAA&#10;ANwAAAAPAAAAAAAAAAEAIAAAACIAAABkcnMvZG93bnJldi54bWxQSwECFAAUAAAACACHTuJAMy8F&#10;njsAAAA5AAAAEAAAAAAAAAABACAAAAAMAQAAZHJzL3NoYXBleG1sLnhtbFBLBQYAAAAABgAGAFsB&#10;AAC2AwAAAAA=&#10;" path="m0,0c0,0,0,1271,0,0c1271,1271,1271,1271,1271,0c1271,0,0,0,0,0xe">
                    <v:path o:connectlocs="0,0;0,0;1271,0;0,0" o:connectangles="0,0,0,0"/>
                    <v:fill on="t" focussize="0,0"/>
                    <v:stroke on="f" weight="0.999606299212598pt" joinstyle="miter"/>
                    <v:imagedata o:title=""/>
                    <o:lock v:ext="edit" aspectratio="f"/>
                  </v:shape>
                  <v:shape id="任意多边形: 形状 320" o:spid="_x0000_s1026" o:spt="100" style="position:absolute;left:1757223;top:1191811;height:12705;width:12705;v-text-anchor:middle;" fillcolor="#870024" filled="t" stroked="f" coordsize="12705,12705" o:gfxdata="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WIHW25AAAA3AAA&#10;AA8AAAAAAAAAAQAgAAAAIgAAAGRycy9kb3ducmV2LnhtbFBLAQIUABQAAAAIAIdO4kAzLwWeOwAA&#10;ADkAAAAQAAAAAAAAAAEAIAAAAAgBAABkcnMvc2hhcGV4bWwueG1sUEsFBgAAAAAGAAYAWwEAALID&#10;AAAAAA==&#10;" path="m0,0c0,0,0,0,0,0c0,0,0,0,0,0xe">
                    <v:path o:connectlocs="0,0;0,0;0,0" o:connectangles="0,0,0"/>
                    <v:fill on="t" focussize="0,0"/>
                    <v:stroke on="f" weight="0.999606299212598pt" joinstyle="miter"/>
                    <v:imagedata o:title=""/>
                    <o:lock v:ext="edit" aspectratio="f"/>
                  </v:shape>
                  <v:group id="图形 6" o:spid="_x0000_s1026" o:spt="203" style="position:absolute;left:876655;top:824929;height:384670;width:927580;" coordorigin="876655,824929" coordsize="927580,384670" o:gfxdata="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EpwrLvwAAANwAAAAPAAAAAAAAAAEAIAAAACIAAABkcnMvZG93bnJldi54&#10;bWxQSwECFAAUAAAACACHTuJAMy8FnjsAAAA5AAAAFQAAAAAAAAABACAAAAAOAQAAZHJzL2dyb3Vw&#10;c2hhcGV4bWwueG1sUEsFBgAAAAAGAAYAYAEAAMsDAAAAAA==&#10;">
                    <o:lock v:ext="edit" aspectratio="f"/>
                    <v:shape id="任意多边形: 形状 322" o:spid="_x0000_s1026" o:spt="100" style="position:absolute;left:1179105;top:852564;height:6494;width:325270;v-text-anchor:middle;" fillcolor="#870024" filled="t" stroked="f" coordsize="325270,6494" o:gfxdata="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t2uYvQAA&#10;ANwAAAAPAAAAAAAAAAEAIAAAACIAAABkcnMvZG93bnJldi54bWxQSwECFAAUAAAACACHTuJAMy8F&#10;njsAAAA5AAAAEAAAAAAAAAABACAAAAAMAQAAZHJzL3NoYXBleG1sLnhtbFBLBQYAAAAABgAGAFsB&#10;AAC2AwAAAAA=&#10;" path="m325271,6353c243953,6353,162635,6353,81318,6353c62259,6353,41929,6353,22871,6353c15247,6353,3812,7624,0,2541c0,2541,0,2541,0,2541c10165,1271,19059,1271,29223,0c63529,0,99106,0,133412,0c191859,0,249035,0,307482,0c313835,1271,320188,1271,325271,2541c325271,3812,325271,5082,325271,6353xe">
                      <v:path o:connectlocs="325271,6353;81318,6353;22871,6353;0,2541;0,2541;29223,0;133412,0;307482,0;325271,2541;325271,6353" o:connectangles="0,0,0,0,0,0,0,0,0,0"/>
                      <v:fill on="t" focussize="0,0"/>
                      <v:stroke on="f" weight="0.999606299212598pt" joinstyle="miter"/>
                      <v:imagedata o:title=""/>
                      <o:lock v:ext="edit" aspectratio="f"/>
                    </v:shape>
                    <v:shape id="任意多边形: 形状 323" o:spid="_x0000_s1026" o:spt="100" style="position:absolute;left:1541223;top:899576;height:26175;width:114352;v-text-anchor:middle;" fillcolor="#870024" filled="t" stroked="f" coordsize="114352,26175" o:gfxdata="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0qxcG8AAAA&#10;3AAAAA8AAAAAAAAAAQAgAAAAIgAAAGRycy9kb3ducmV2LnhtbFBLAQIUABQAAAAIAIdO4kAzLwWe&#10;OwAAADkAAAAQAAAAAAAAAAEAIAAAAAsBAABkcnMvc2hhcGV4bWwueG1sUEsFBgAAAAAGAAYAWwEA&#10;ALUDAAAAAA==&#10;" path="m0,0c11435,2541,20329,6353,30494,8894c39388,11435,49553,12706,58447,15247c67341,17788,77506,21600,87671,20329c96565,19059,105459,16518,113082,15247c113082,16518,113082,17788,114353,17788c105459,19059,97835,22871,87671,25412c67341,29223,39388,17788,25412,12706c16518,10165,2541,8894,0,0xe">
                      <v:path o:connectlocs="0,0;30494,8894;58447,15247;87671,20329;113082,15247;114353,17788;87671,25412;25412,12706;0,0" o:connectangles="0,0,0,0,0,0,0,0,0"/>
                      <v:fill on="t" focussize="0,0"/>
                      <v:stroke on="f" weight="0.999606299212598pt" joinstyle="miter"/>
                      <v:imagedata o:title=""/>
                      <o:lock v:ext="edit" aspectratio="f"/>
                    </v:shape>
                    <v:shape id="任意多边形: 形状 324" o:spid="_x0000_s1026" o:spt="100" style="position:absolute;left:1029176;top:900847;height:23216;width:113082;v-text-anchor:middle;" fillcolor="#870024" filled="t" stroked="f" coordsize="113082,23216" o:gfxdata="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tthGr4A&#10;AADcAAAADwAAAAAAAAABACAAAAAiAAAAZHJzL2Rvd25yZXYueG1sUEsBAhQAFAAAAAgAh07iQDMv&#10;BZ47AAAAOQAAABAAAAAAAAAAAQAgAAAADQEAAGRycy9zaGFwZXhtbC54bWxQSwUGAAAAAAYABgBb&#10;AQAAtwMAAAAA&#10;" path="m108000,0c110541,0,110541,1271,113082,1271c111812,5082,101647,7624,97835,8894c83859,15247,67341,17788,50824,20329c44471,21600,36847,24141,30494,22871c21600,21600,1271,20329,0,12706c0,12706,0,12706,0,12706c7624,15247,22871,20329,34306,17788c49553,15247,64800,11435,78776,7624c87671,7624,100376,5082,108000,0xe">
                      <v:path o:connectlocs="108000,0;113082,1271;97835,8894;50824,20329;30494,22871;0,12706;0,12706;34306,17788;78776,7624;108000,0" o:connectangles="0,0,0,0,0,0,0,0,0,0"/>
                      <v:fill on="t" focussize="0,0"/>
                      <v:stroke on="f" weight="0.999606299212598pt" joinstyle="miter"/>
                      <v:imagedata o:title=""/>
                      <o:lock v:ext="edit" aspectratio="f"/>
                    </v:shape>
                    <v:shape id="任意多边形: 形状 325" o:spid="_x0000_s1026" o:spt="100" style="position:absolute;left:876655;top:824929;height:375776;width:927580;v-text-anchor:middle;" fillcolor="#870024" filled="t" stroked="f" coordsize="927580,375776" o:gfxdata="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v9U4u8AAAA&#10;3AAAAA8AAAAAAAAAAQAgAAAAIgAAAGRycy9kb3ducmV2LnhtbFBLAQIUABQAAAAIAIdO4kAzLwWe&#10;OwAAADkAAAAQAAAAAAAAAAEAIAAAAAsBAABkcnMvc2hhcGV4bWwueG1sUEsFBgAAAAAGAAYAWwEA&#10;ALUDAAAAAA==&#10;" path="m927580,178835c927580,171212,925039,158506,916145,159776c911063,163588,904710,166129,899627,169941c890733,175023,864051,181376,850074,176294c843721,173753,843721,167400,839910,162318c836098,159776,833557,157235,829745,154694c828474,150882,827204,147071,825933,143259c822121,136906,809416,135635,799251,135635c797980,136906,795439,138176,794169,140718c792898,143259,794169,147071,791627,148341c786545,150882,759863,148341,752239,148341c752239,148341,752239,148341,752239,148341c761133,134365,778921,126741,787816,111494c790357,106412,789086,100059,790357,93706c791627,87353,797980,78459,792898,73376c789086,68294,782733,69565,777651,72106c764945,79729,757322,88624,735721,84812c716663,81000,686169,77188,672192,68294c665839,64482,667110,51776,662027,45423c660757,42882,656945,41612,654404,39071c653133,37800,659486,27635,658216,23824c655674,16200,650592,21282,645510,20012c642968,18741,640427,17471,636616,16200c636616,12388,637886,7306,635345,4765c631533,-1588,617557,-1588,613745,4765c612474,7306,612474,13659,613745,16200c607392,20012,595957,18741,585792,18741c566733,18741,547674,18741,528616,18741c480333,18741,432051,18741,385039,18741c359627,18741,334216,20012,310074,18741c310074,7306,306263,-1588,294827,953c293557,953,291016,2223,289745,2223c288474,7306,287204,12388,285933,17471c280851,18741,275768,20012,268145,20012c265604,28906,269416,31447,269416,40341c254168,46694,260521,63212,251627,68294c249086,69565,245274,70835,242733,70835c230027,75918,216051,79729,202074,83541c190639,86082,172851,88624,161415,83541c155063,81000,142357,67023,132192,70835c129651,73376,134733,88624,136004,92435c137274,97518,136004,102600,137274,107682c141086,120388,155063,129282,163957,136906c167768,140718,170310,145800,176663,148341c176663,148341,176663,148341,176663,149612c176663,149612,176663,149612,176663,149612c162686,149612,147439,149612,133463,149612c132192,149612,129651,141988,128380,140718c123298,136906,109321,138176,102968,140718c97886,143259,97886,152153,94074,157235c91533,158506,90263,159776,87721,159776c85180,164859,81368,169941,78827,175023c64851,177565,41980,180106,29274,173753c22921,169941,15298,164859,8945,161047c-1220,162318,51,169941,51,178835c2592,180106,6404,182647,7674,185188c7674,186459,7674,186459,6404,186459c7674,190271,6404,191541,5133,195353c7674,199165,10216,202976,12757,206788c14027,208059,15298,209329,17839,210600c17839,211871,17839,213141,17839,214412c19110,220765,21651,223306,26733,224576c26733,229659,26733,236012,26733,241094c26733,241094,26733,241094,26733,241094c29274,238553,28004,234741,29274,232200c29274,232200,29274,232200,29274,232200c30545,232200,34357,233471,35627,233471c38168,237282,38168,244906,38168,251259c39439,251259,39439,252529,40710,252529c40710,252529,40710,262694,39439,263965c38168,266506,43251,270318,40710,272859c36898,280482,39439,293188,38168,304624c39439,305894,40710,305894,41980,307165c41980,307165,41980,305894,43251,305894c45792,303353,41980,295729,47063,293188c47063,291918,47063,291918,47063,290647c48333,290647,49604,289376,50874,289376c50874,286835,50874,286835,49604,285565c49604,283023,50874,283023,49604,279212c55957,267776,62310,267776,75016,262694c77557,260153,80098,257612,82639,255071c83910,253800,86451,252529,88992,251259c90263,251259,92804,249988,94074,249988c95345,248718,97886,246176,99157,244906c100427,244906,101698,243635,102968,243635c105510,241094,106780,237282,110592,236012c114404,234741,115674,236012,119486,236012c120757,234741,123298,234741,124569,233471c124569,233471,124569,234741,123298,234741c125839,236012,127110,236012,130921,236012c130921,234741,130921,234741,130921,233471c132192,234741,133463,234741,136004,236012c136004,236012,136004,236012,136004,236012c137274,233471,142357,236012,146168,236012c146168,234741,146168,234741,146168,233471c151251,234741,156333,234741,161415,236012c161415,234741,162686,233471,162686,230929c166498,230929,167768,232200,171580,232200c172851,229659,172851,229659,175392,228388c176663,229659,177933,229659,180474,230929c181745,229659,183016,229659,185557,228388c188098,230929,191910,232200,195721,229659c196992,230929,196992,232200,198263,233471c196992,233471,196992,233471,195721,233471c196992,236012,196992,237282,198263,239824c195721,243635,193180,252529,198263,256341c196992,257612,195721,257612,194451,258882c194451,260153,195721,260153,196992,261423c196992,261423,196992,261423,196992,261423c195721,261423,195721,261423,194451,261423c194451,261423,193180,262694,193180,262694c193180,263965,194451,263965,195721,265235c195721,265235,194451,266506,194451,266506c194451,267776,195721,267776,196992,269047c196992,270318,195721,272859,195721,274129c196992,274129,196992,275400,198263,275400c198263,277941,198263,280482,198263,283023c199533,284294,200804,284294,202074,285565c203345,284294,203345,284294,204616,284294c204616,283023,204616,281753,204616,280482c207157,280482,205886,279212,207157,279212c208427,275400,207157,269047,207157,265235c205886,265235,205886,265235,204616,265235c204616,262694,204616,261423,204616,258882c204616,258882,205886,258882,205886,258882c205886,257612,205886,257612,205886,256341c204616,256341,204616,256341,203345,255071c204616,253800,204616,252529,205886,251259c205886,248718,205886,247447,203345,244906c204616,243635,205886,243635,208427,242365c208427,242365,208427,241094,208427,241094c207157,239824,205886,239824,204616,238553c202074,232200,207157,223306,207157,215682c198263,210600,180474,214412,169039,211871c161415,210600,153792,214412,146168,213141c134733,211871,118216,209329,105510,211871c99157,211871,94074,211871,87721,213141c80098,211871,73745,210600,66121,209329c58498,208059,48333,206788,43251,202976c35627,208059,25463,199165,16569,201706c14027,201706,12757,197894,11486,196624c11486,195353,12757,195353,12757,194082c15298,194082,17839,196624,20380,196624c34357,196624,47063,196624,61039,196624c62310,195353,63580,195353,64851,194082c67392,192812,72474,192812,73745,192812c73745,192812,73745,191541,73745,191541c75016,191541,76286,190271,77557,190271c77557,190271,77557,190271,77557,190271c77557,183918,64851,189000,61039,189000c54686,187729,44521,189000,38168,186459c31816,183918,24192,181376,17839,178835c15298,177565,10216,178835,7674,177565c5133,173753,6404,169941,8945,166129c11486,162318,20380,168671,21651,169941c29274,176294,53415,185188,69933,182647c75016,181376,83910,181376,86451,177565c94074,168671,88992,161047,105510,158506c105510,157235,105510,154694,104239,153423c105510,152153,105510,150882,108051,150882c108051,149612,106780,147071,106780,145800c113133,143259,119486,141988,128380,140718c129651,141988,130921,143259,130921,145800c129651,147071,129651,149612,128380,150882c128380,150882,128380,152153,128380,152153c138545,154694,153792,153423,166498,153423c166498,153423,166498,153423,166498,153423c166498,153423,165227,154694,165227,154694c165227,157235,166498,158506,167768,159776c167768,159776,167768,159776,167768,159776c166498,159776,163957,159776,162686,161047c161415,161047,162686,162318,162686,162318c158874,163588,152521,162318,147439,162318c147439,164859,146168,164859,144898,167400c139816,167400,134733,167400,129651,167400c129651,167400,128380,168671,128380,168671c129651,173753,138545,172482,144898,172482c158874,172482,171580,173753,185557,172482c185557,172482,185557,172482,185557,172482c181745,180106,177933,190271,170310,195353c170310,192812,171580,186459,174121,185188c174121,185188,174121,183918,174121,183918c172851,183918,171580,182647,170310,182647c169039,183918,167768,186459,165227,187729c165227,189000,165227,189000,165227,190271c163957,191541,163957,191541,162686,192812c161415,195353,153792,204247,153792,205518c153792,205518,152521,206788,152521,206788c153792,206788,155063,206788,156333,206788c158874,204247,162686,201706,165227,200435c165227,202976,165227,204247,165227,206788c175392,209329,185557,201706,186827,194082c186827,194082,186827,194082,188098,194082c188098,197894,186827,199165,185557,201706c185557,202976,186827,204247,186827,205518c188098,205518,190639,206788,191910,206788c199533,199165,204616,194082,208427,182647c207157,181376,204616,181376,203345,180106c203345,180106,203345,180106,203345,180106c207157,175023,210968,169941,213510,163588c221133,163588,224945,166129,230027,168671c231298,172482,233839,180106,232569,183918c232569,183918,232569,183918,232569,183918c233839,183918,235110,183918,236380,183918c236380,182647,236380,181376,236380,181376c241463,178835,246545,180106,254168,180106c254168,180106,254168,180106,254168,180106c259251,173753,254168,176294,254168,167400c259251,166129,265604,162318,270686,166129c270686,166129,270686,166129,271957,166129c270686,169941,270686,172482,269416,176294c266874,176294,263063,177565,260521,177565c261792,178835,264333,178835,266874,178835c266874,178835,266874,180106,266874,180106c257980,182647,245274,192812,236380,185188c236380,185188,236380,185188,236380,185188c235110,192812,237651,200435,236380,208059c236380,211871,233839,219494,235110,222035c235110,223306,236380,223306,237651,223306c237651,225847,236380,227118,235110,228388c235110,229659,236380,232200,235110,233471c233839,234741,235110,233471,233839,233471c233839,233471,232569,234741,232569,234741c232569,236012,233839,246176,233839,247447c233839,248718,235110,248718,236380,248718c237651,251259,237651,258882,236380,262694c236380,262694,235110,262694,235110,262694c233839,263965,233839,263965,232569,265235c232569,267776,232569,270318,232569,272859c233839,272859,233839,274129,235110,274129c236380,280482,235110,286835,235110,294459c236380,295729,237651,295729,238921,297000c238921,302082,237651,304624,236380,307165c236380,309706,237651,312247,237651,313518c238921,317329,236380,322412,237651,326223c237651,330035,237651,338929,238921,344012c240192,344012,241463,345282,242733,345282c242733,345282,246545,344012,247816,345282c249086,344012,247816,345282,249086,344012c249086,344012,249086,342741,249086,341471c249086,341471,250357,341471,250357,341471c250357,340200,250357,338929,250357,337659c252898,337659,251627,336388,254168,336388c254168,335118,254168,335118,254168,333847c255439,333847,256710,332576,257980,331306c257980,330035,257980,330035,257980,328765c257980,328765,259251,328765,259251,328765c260521,323682,259251,317329,257980,313518c259251,312247,260521,312247,260521,309706c261792,309706,263063,309706,264333,309706c263063,308435,261792,308435,259251,309706c260521,307165,260521,303353,260521,299541c259251,299541,259251,298271,257980,298271c257980,297000,255439,293188,255439,289376c257980,286835,257980,285565,259251,281753c261792,280482,265604,280482,268145,279212c269416,277941,271957,275400,273227,274129c273227,272859,273227,272859,273227,271588c274498,271588,274498,270318,275768,270318c277039,269047,277039,267776,278310,266506c279580,262694,283392,262694,287204,262694c287204,261423,285933,261423,287204,258882c288474,258882,288474,257612,289745,257612c291016,256341,289745,252529,291016,252529c292286,252529,293557,252529,293557,252529c294827,252529,297369,248718,298639,247447c299910,246176,298639,243635,298639,241094c298639,241094,298639,241094,298639,239824c296098,238553,294827,239824,292286,241094c288474,241094,287204,239824,284663,239824c279580,238553,277039,242365,273227,244906c273227,244906,273227,243635,273227,243635c271957,243635,270686,243635,270686,243635c270686,243635,270686,243635,270686,243635c273227,243635,274498,243635,277039,243635c274498,241094,266874,241094,263063,241094c264333,239824,261792,239824,263063,237282c263063,236012,264333,236012,264333,234741c264333,232200,264333,228388,264333,225847c264333,223306,263063,218223,264333,215682l266874,210600c269416,209329,270686,209329,273227,208059c274498,206788,274498,205518,275768,204247c277039,204247,278310,202976,279580,202976c284663,199165,289745,192812,294827,187729c311345,187729,327863,187729,344380,187729c345651,189000,346921,190271,348192,192812c352004,194082,355816,194082,359627,195353c364710,197894,369792,200435,374874,202976c374874,204247,376145,208059,377416,209329c377416,211871,374874,216953,377416,219494c379957,223306,382498,220765,383768,220765c383768,218223,383768,214412,383768,211871c383768,210600,383768,211871,382498,211871c382498,211871,382498,210600,382498,210600c383768,210600,383768,210600,385039,210600c385039,206788,385039,201706,385039,199165c386310,197894,386310,196624,387580,196624c387580,195353,387580,195353,387580,194082c386310,192812,385039,192812,383768,192812c383768,192812,383768,192812,383768,192812c385039,191541,385039,191541,386310,190271c386310,190271,386310,189000,386310,189000c385039,189000,385039,187729,383768,187729c383768,187729,383768,187729,383768,187729c386310,187729,387580,186459,388851,186459c388851,186459,388851,185188,388851,185188c390121,183918,391392,183918,392663,183918c392663,182647,392663,182647,391392,181376c392663,180106,397745,178835,399016,178835c399016,177565,399016,177565,399016,176294c400286,176294,401557,177565,402827,177565c405369,178835,406639,189000,406639,191541c409180,191541,410451,189000,412992,190271c414263,187729,414263,183918,415533,181376c416804,180106,418074,178835,419345,178835c420616,180106,420616,180106,421886,181376c423157,182647,424427,181376,425698,181376c425698,183918,426968,186459,426968,190271c426968,190271,426968,190271,426968,190271c428239,189000,428239,189000,429510,187729c429510,183918,429510,183918,429510,180106c430780,180106,432051,178835,433321,178835c432051,180106,430780,181376,429510,183918c430780,185188,432051,186459,433321,187729c433321,195353,412992,202976,405369,204247c405369,214412,406639,223306,407910,230929c407910,230929,407910,230929,407910,230929c410451,227118,410451,214412,410451,208059c412992,205518,416804,205518,420616,202976c425698,199165,432051,194082,438404,192812c457463,192812,475251,192812,494310,192812c495580,194082,496851,196624,498121,197894c500663,197894,501933,197894,504474,197894c509557,200435,514639,202976,520992,206788c520992,220765,520992,234741,523533,247447c523533,247447,523533,247447,523533,247447c526074,234741,524804,218223,523533,205518c519721,202976,515910,201706,512098,199165c507016,196624,503204,195353,498121,192812c498121,192812,500663,182647,500663,180106c500663,180106,500663,180106,500663,180106c501933,183918,501933,187729,504474,189000c504474,189000,504474,189000,504474,189000c505745,182647,507016,182647,510827,178835c513369,178835,514639,178835,517180,178835c518451,181376,518451,185188,518451,189000c522263,189000,523533,190271,524804,192812c528616,190271,528616,180106,531157,175023c536239,173753,542592,175023,547674,175023c548945,181376,550216,187729,552757,192812c556569,190271,559110,190271,565463,190271c565463,190271,565463,189000,566733,189000c564192,187729,561651,187729,559110,186459c559110,186459,559110,183918,557839,182647c559110,181376,560380,180106,560380,177565c561651,178835,562921,178835,564192,180106c564192,178835,564192,177565,564192,177565c565463,177565,568004,177565,569274,177565c569274,181376,569274,185188,569274,187729c570545,189000,571816,189000,573086,190271c573086,186459,571816,183918,571816,180106c573086,178835,574357,177565,575627,176294c580710,176294,584521,177565,589604,177565c588333,180106,587063,182647,587063,187729c585792,187729,584521,187729,583251,187729c578169,194082,569274,202976,555298,200435c555298,199165,554027,197894,554027,196624c554027,196624,554027,196624,554027,196624c554027,196624,552757,196624,552757,196624c552757,201706,552757,206788,554027,211871c555298,210600,555298,208059,556569,206788c565463,204247,571816,197894,580710,197894c580710,197894,580710,197894,580710,197894c578169,199165,578169,200435,576898,201706c574357,202976,570545,202976,568004,204247c568004,205518,566733,206788,566733,206788c568004,208059,568004,208059,569274,209329c570545,210600,569274,213141,569274,214412c570545,215682,570545,216953,571816,216953c570545,218223,570545,219494,569274,219494c569274,220765,570545,220765,571816,222035c570545,225847,570545,233471,570545,238553c571816,239824,574357,241094,575627,242365c575627,242365,575627,241094,575627,241094c576898,241094,576898,241094,578169,242365c578169,242365,578169,242365,578169,242365c578169,242365,578169,243635,578169,243635c576898,243635,576898,243635,575627,242365c575627,244906,573086,242365,573086,246176c566733,244906,561651,246176,556569,246176c555298,247447,555298,247447,554027,249988c559110,251259,565463,249988,570545,249988c570545,251259,570545,252529,570545,253800c570545,253800,570545,253800,570545,253800c564192,253800,559110,252529,552757,252529c554027,253800,554027,255071,555298,256341c560380,256341,565463,256341,569274,256341c569274,262694,569274,269047,569274,275400c568004,272859,568004,267776,568004,263965c562921,261423,559110,260153,552757,258882c552757,263965,555298,267776,555298,272859c554027,276671,554027,279212,552757,283023c552757,286835,554027,290647,552757,295729c555298,297000,562921,299541,565463,302082c565463,302082,565463,302082,565463,302082c564192,302082,564192,302082,562921,302082c562921,303353,561651,304624,562921,304624c562921,304624,562921,304624,562921,304624c565463,303353,568004,304624,570545,303353c571816,302082,573086,302082,573086,300812c574357,302082,574357,307165,573086,309706c574357,310976,573086,310976,575627,310976c575627,312247,575627,310976,574357,312247c574357,312247,574357,312247,574357,313518c576898,313518,578169,313518,580710,313518c581980,310976,584521,307165,585792,303353c585792,303353,585792,303353,585792,304624c590874,299541,597227,285565,599768,276671c601039,275400,601039,276671,599768,275400c602310,272859,603580,267776,606121,265235c607392,263965,608663,262694,608663,261423c608663,260153,608663,258882,608663,257612c609933,257612,609933,256341,611204,256341c612474,253800,609933,252529,615016,251259c615016,248718,613745,246176,613745,243635c612474,242365,611204,242365,609933,241094c607392,239824,598498,242365,597227,242365c595957,243635,594686,244906,593416,246176c589604,246176,588333,242365,583251,242365c581980,238553,580710,236012,580710,229659c580710,228388,579439,220765,579439,220765c579439,218223,583251,214412,584521,213141c584521,211871,584521,211871,584521,210600c585792,210600,585792,209329,587063,209329c590874,204247,592145,199165,594686,194082c595957,192812,597227,192812,598498,191541c598498,191541,598498,190271,597227,190271c597227,190271,597227,189000,597227,189000c613745,189000,631533,189000,648051,189000c651863,190271,653133,194082,655674,195353c658216,195353,660757,195353,663298,195353c668380,197894,673463,200435,678545,202976c679816,205518,679816,204247,678545,206788c679816,208059,682357,209329,682357,210600c684898,216953,683627,232200,681086,237282c681086,249988,681086,261423,681086,274129c682357,274129,683627,275400,683627,276671c684898,276671,684898,276671,686169,275400c686169,276671,686169,276671,687439,276671c684898,269047,687439,263965,688710,257612c689980,253800,687439,251259,687439,249988c688710,249988,689980,248718,689980,248718c689980,241094,689980,233471,689980,225847c689980,223306,689980,219494,688710,216953c689980,210600,689980,201706,688710,197894c688710,197894,688710,197894,688710,197894c686169,199165,682357,199165,679816,200435c669651,199165,664569,191541,654404,191541c654404,191541,654404,191541,654404,190271c656945,190271,659486,189000,663298,189000c662027,186459,655674,187729,651863,186459c651863,186459,651863,186459,651863,186459c653133,183918,654404,181376,654404,176294c659486,175023,665839,175023,669651,176294c670921,180106,669651,185188,668380,189000c672192,191541,679816,187729,683627,189000c687439,190271,687439,194082,692521,194082c692521,187729,693792,183918,693792,178835c698874,175023,703957,173753,712851,175023c712851,176294,712851,178835,712851,180106c724286,187729,728098,211871,742074,214412c735721,204247,728098,194082,723016,182647c734451,185188,738263,211871,752239,215682c754780,216953,758592,214412,759863,214412c758592,209329,754780,208059,752239,204247c750969,201706,750969,200435,749698,197894c748427,196624,745886,195353,744616,194082c739533,187729,740804,181376,734451,176294c734451,176294,734451,176294,734451,176294c738263,175023,742074,176294,744616,176294c750969,176294,758592,176294,764945,176294c767486,176294,767486,175023,768757,175023c776380,173753,781463,180106,789086,177565c790357,176294,790357,176294,791627,175023c792898,175023,794169,175023,796710,175023c799251,175023,803063,173753,804333,172482c804333,172482,804333,171212,804333,171212c799251,167400,789086,167400,782733,168671c782733,162318,757322,164859,752239,162318c750969,161047,752239,161047,749698,161047c764945,161047,780192,161047,796710,161047c796710,159776,797980,158506,797980,158506c797980,155965,796710,154694,796710,152153c806874,147071,806874,149612,818310,150882c819580,155965,822121,161047,823392,166129c825933,168671,831015,168671,833557,171212c837368,176294,837368,183918,843721,186459c846263,186459,848804,187729,851345,187729c872945,192812,905980,185188,913604,172482c916145,172482,917416,172482,918686,172482c918686,176294,918686,180106,918686,183918c903439,187729,889463,192812,871674,195353c862780,196624,850074,191541,847533,195353c851345,197894,856427,196624,861510,197894c862780,199165,862780,199165,864051,200435c867863,200435,870404,200435,874216,200435c875486,200435,875486,201706,876757,201706c881839,201706,886921,201706,892004,201706c894545,201706,897086,204247,899627,202976c903439,201706,909792,200435,913604,199165c913604,199165,913604,199165,913604,199165c913604,201706,912333,202976,911063,205518c903439,205518,899627,208059,893274,209329c889463,209329,885651,209329,881839,210600c880569,210600,880569,210600,879298,209329c878027,210600,878027,210600,876757,211871c874216,211871,871674,211871,870404,211871c865322,213141,861510,215682,856427,216953c853886,216953,851345,216953,848804,216953c833557,219494,811957,220765,795439,218223c780192,215682,771298,223306,757322,216953c752239,220765,728098,220765,717933,220765c717933,232200,717933,246176,720474,253800c720474,257612,720474,262694,720474,266506c721745,266506,721745,267776,723016,267776c724286,270318,724286,286835,723016,289376c724286,289376,724286,290647,725557,290647c725557,290647,725557,290647,725557,291918c724286,291918,723016,291918,721745,291918c721745,293188,721745,294459,719204,294459c719204,297000,720474,298271,723016,298271c723016,299541,723016,299541,721745,300812c721745,302082,721745,302082,723016,303353c721745,304624,720474,308435,720474,313518c717933,316059,715392,317329,710310,317329c710310,318600,710310,319871,709039,322412c709039,322412,709039,322412,709039,322412c712851,322412,716663,321141,720474,321141c723016,322412,725557,322412,728098,323682c728098,322412,728098,321141,728098,321141c726827,321141,726827,321141,725557,321141c725557,318600,726827,317329,728098,317329c728098,314788,726827,312247,726827,310976c728098,308435,731910,302082,734451,300812c738263,298271,742074,297000,744616,294459c745886,291918,748427,289376,749698,286835c752239,285565,753510,284294,754780,283023c754780,281753,756051,280482,756051,280482c757322,280482,758592,280482,761133,279212c762404,279212,764945,276671,766216,275400c767486,274129,768757,271588,771298,270318c772569,269047,773839,269047,776380,267776c778921,265235,778921,261423,781463,260153c785274,257612,803063,243635,804333,239824c808145,239824,811957,241094,814498,242365c814498,242365,814498,242365,814498,242365c814498,241094,814498,241094,813227,239824c815768,239824,819580,241094,822121,239824c823392,239824,822121,239824,823392,238553c824663,238553,827204,239824,828474,239824c827204,241094,825933,241094,824663,241094c825933,243635,828474,243635,832286,242365c832286,241094,831015,241094,831015,239824c836098,239824,842451,239824,846263,238553c848804,239824,851345,243635,856427,242365c860239,248718,861510,244906,866592,248718c870404,251259,874216,262694,874216,269047c875486,269047,875486,269047,876757,270318c876757,270318,878027,271588,878027,271588c878027,271588,878027,272859,878027,272859c876757,271588,876757,272859,875486,271588c875486,271588,875486,271588,874216,271588c871674,272859,872945,283023,872945,286835c874216,288106,876757,289376,878027,288106c878027,288106,878027,289376,878027,289376c878027,289376,876757,290647,876757,290647c875486,290647,875486,289376,874216,289376c872945,289376,872945,290647,871674,290647c871674,294459,871674,302082,872945,307165c872945,308435,874216,308435,875486,309706c875486,310976,875486,335118,875486,337659c874216,340200,876757,346553,875486,349094c876757,350365,878027,350365,878027,351635c878027,351635,878027,351635,878027,352906c876757,352906,876757,352906,875486,352906c875486,354176,875486,354176,874216,355447c876757,359259,879298,368153,879298,374506c880569,374506,880569,373235,881839,373235c881839,374506,881839,374506,881839,375776c881839,375776,881839,375776,883110,375776c883110,375776,883110,374506,883110,374506c883110,370694,883110,368153,883110,364341c883110,354176,883110,346553,883110,337659c884380,337659,884380,337659,884380,338929c888192,335118,886921,330035,885651,321141c885651,321141,886921,321141,886921,319871c886921,314788,886921,304624,886921,298271c886921,289376,888192,281753,888192,272859c888192,272859,888192,272859,888192,272859c889463,274129,889463,274129,890733,275400c892004,279212,889463,285565,889463,290647c889463,294459,893274,297000,892004,302082c890733,303353,890733,305894,889463,307165c888192,313518,890733,318600,892004,323682c893274,331306,890733,338929,892004,345282c892004,345282,892004,345282,893274,345282c898357,340200,895816,330035,895816,321141c895816,319871,895816,317329,894545,316059c894545,314788,895816,312247,895816,310976c895816,304624,895816,298271,895816,291918c898357,285565,899627,277941,898357,269047c898357,269047,899627,269047,899627,269047c899627,265235,899627,261423,899627,257612c899627,257612,900898,256341,900898,256341c899627,253800,902169,242365,900898,241094c902169,239824,903439,238553,904710,238553c904710,237282,904710,237282,904710,236012c904710,236012,905980,236012,905980,234741c905980,233471,904710,232200,904710,230929c905980,229659,905980,229659,907251,228388c907251,225847,905980,224576,904710,223306c905980,214412,911063,209329,916145,204247c918686,190271,919957,182647,927580,178835xm376145,161047c365980,163588,353274,159776,340569,162318c329133,163588,316427,163588,303721,163588c284663,163588,265604,163588,245274,163588c245274,162318,244004,162318,244004,161047c251627,144529,293557,153423,316427,149612c321510,149612,325321,149612,330404,149612c341839,149612,360898,148341,368521,150882c371063,152153,374874,158506,376145,161047c376145,161047,376145,161047,376145,161047xm517180,163588c507016,166129,494310,163588,482874,163588c460004,163588,437133,163588,412992,163588c412992,162318,411721,162318,411721,161047c411721,158506,412992,158506,414263,155965c421886,154694,425698,154694,429510,150882c438404,150882,443486,155965,452380,154694c454921,154694,457463,152153,458733,152153c462545,152153,466357,152153,470168,152153c473980,152153,476521,150882,480333,150882c484145,150882,487957,150882,490498,152153c493039,152153,494310,149612,496851,149612c503204,150882,508286,154694,515910,154694c515910,155965,517180,157235,517180,157235c519721,159776,518451,162318,517180,163588xm687439,162318c674733,163588,659486,163588,645510,163588c616286,163588,585792,163588,556569,162318c556569,148341,571816,148341,587063,148341c609933,148341,632804,149612,656945,149612c670921,152153,678545,147071,687439,155965c687439,158506,687439,161047,687439,162318xm748427,120388c738263,122929,726827,122929,717933,125471c716663,126741,716663,128012,717933,129282c716663,128012,715392,126741,714121,125471c709039,125471,702686,126741,697604,126741c697604,128012,697604,128012,697604,129282c697604,129282,697604,128012,697604,128012c689980,126741,682357,128012,676004,130553c676004,130553,676004,129282,677274,129282c667110,126741,659486,128012,648051,128012c639157,128012,630263,126741,622639,126741c603580,126741,580710,129282,565463,124200c564192,124200,564192,125471,562921,126741c560380,128012,555298,126741,552757,126741c547674,125471,542592,128012,538780,128012c537510,129282,537510,129282,538780,131824c538780,131824,538780,131824,538780,131824c536239,126741,532427,125471,526074,125471c526074,128012,527345,129282,527345,131824c526074,130553,526074,128012,524804,126741c495580,126741,467627,126741,438404,126741c424427,126741,406639,124200,393933,126741c393933,128012,395204,129282,395204,130553c391392,128012,387580,126741,381227,126741c379957,125471,378686,122929,377416,122929c377416,124200,377416,125471,377416,126741c372333,128012,365980,125471,359627,126741c353274,126741,346921,128012,340569,128012c338027,128012,334216,126741,330404,126741c322780,126741,316427,128012,308804,128012c297369,128012,288474,126741,279580,129282c278310,129282,273227,128012,269416,128012c265604,128012,260521,128012,256710,128012c250357,128012,244004,126741,237651,128012c237651,129282,236380,129282,236380,130553c235110,129282,233839,128012,232569,126741c228757,126741,223674,125471,219863,125471c207157,122929,194451,122929,181745,120388c176663,119118,171580,116576,166498,115306c160145,112765,156333,108953,147439,107682c146168,102600,146168,97518,144898,92435c144898,91165,148710,89894,148710,88624c144898,84812,141086,82271,141086,73376c156333,74647,162686,86082,176663,88624c186827,91165,196992,87353,204616,84812c217321,82271,230027,79729,241463,75918c247816,73376,255439,73376,260521,69565c265604,65753,265604,54318,268145,47965c270686,42882,277039,40341,280851,37800c280851,31447,275768,28906,275768,21282c284663,21282,288474,18741,294827,16200c296098,13659,296098,7306,294827,3494c296098,2223,297369,2223,298639,953c299910,-318,303721,953,304992,2223c308804,4765,307533,12388,308804,16200c311345,20012,320239,18741,325321,20012c341839,22553,362168,20012,379957,20012c438404,20012,495580,20012,554027,20012c570545,20012,612474,22553,620098,16200c621369,9847,620098,8576,622639,2223c626451,953,628992,953,632804,953c632804,4765,632804,8576,632804,12388c635345,18741,644239,18741,653133,18741c653133,20012,654404,21282,654404,22553c650592,26365,649321,30176,650592,37800c653133,39071,656945,40341,658216,42882c663298,50506,664569,63212,672192,68294c674733,69565,678545,69565,681086,70835c696333,75918,715392,79729,733180,84812c739533,86082,749698,87353,757322,86082c770027,83541,775110,72106,789086,70835c790357,74647,787816,78459,786545,81000c785274,82271,784004,83541,782733,84812c784004,86082,784004,88624,785274,89894c786545,94976,784004,100059,782733,103871c778921,105141,775110,106412,771298,107682c764945,115306,757322,119118,748427,120388xe">
                      <v:path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26" o:spid="_x0000_s1026" o:spt="100" style="position:absolute;left:1221035;top:992329;height:23396;width:34305;v-text-anchor:middle;" fillcolor="#870024" filled="t" stroked="f" coordsize="34305,23396" o:gfxdata="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tJ174A&#10;AADcAAAADwAAAAAAAAABACAAAAAiAAAAZHJzL2Rvd25yZXYueG1sUEsBAhQAFAAAAAgAh07iQDMv&#10;BZ47AAAAOQAAABAAAAAAAAAAAQAgAAAADQEAAGRycy9zaGFwZXhtbC54bWxQSwUGAAAAAAYABgBb&#10;AQAAtwMAAAAA&#10;" path="m21600,11435c24141,11435,25412,11435,26682,11435c27953,10165,29224,8894,29224,7624c27953,7624,26682,7624,26682,7624c26682,6353,27953,5082,27953,5082c25412,3812,22871,3812,20329,2541c20329,2541,20329,1271,20329,1271c20329,1271,20329,1271,20329,1271c19059,5082,17788,10165,17788,13976c17788,13976,17788,13976,17788,13976c17788,13976,17788,13976,17788,13976c17788,13976,17788,13976,17788,13976c16518,10165,16518,3812,16518,0c5082,0,2541,2541,0,10165c0,10165,0,10165,1271,10165c3812,11435,6353,11435,8894,12706c8894,13976,8894,15247,8894,15247c11435,16518,13976,17788,17788,17788c17788,17788,17788,16518,19059,16518c20329,16518,21600,16518,21600,16518c21600,17788,21600,19059,21600,21600c25412,22871,27953,24141,31765,22871c31765,22871,33035,21600,33035,21600c33035,20329,33035,19059,31765,19059c33035,17788,34306,16518,34306,15247c29224,13976,29224,13976,22871,15247c22871,15247,22871,15247,22871,13976c21600,12706,21600,11435,21600,11435xe">
                      <v:path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fill on="t" focussize="0,0"/>
                      <v:stroke on="f" weight="0.999606299212598pt" joinstyle="miter"/>
                      <v:imagedata o:title=""/>
                      <o:lock v:ext="edit" aspectratio="f"/>
                    </v:shape>
                    <v:shape id="任意多边形: 形状 327" o:spid="_x0000_s1026" o:spt="100" style="position:absolute;left:1287105;top:1016886;height:125372;width:57176;v-text-anchor:middle;" fillcolor="#870024" filled="t" stroked="f" coordsize="57176,125372" o:gfxdata="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KkfI&#10;wAAAANwAAAAPAAAAAAAAAAEAIAAAACIAAABkcnMvZG93bnJldi54bWxQSwECFAAUAAAACACHTuJA&#10;My8FnjsAAAA5AAAAEAAAAAAAAAABACAAAAAPAQAAZHJzL3NoYXBleG1sLnhtbFBLBQYAAAAABgAG&#10;AFsBAAC5AwAAAAA=&#10;" path="m17788,108855c15247,108855,15247,110125,15247,110125c13976,108855,12706,108855,11435,108855c12706,113937,11435,117749,11435,124102c10165,124102,10165,125372,8894,125372c6353,124102,2541,122831,1271,120290c0,119020,0,119020,0,117749c1271,117749,1271,116478,2541,115208c0,108855,0,96149,2541,89796c2541,89796,3812,89796,3812,89796c3812,89796,5082,91067,5082,91067c5082,87255,5082,85984,5082,83443c3812,83443,2541,82172,2541,82172c2541,74549,2541,66925,2541,58031c2541,58031,3812,56761,3812,56761c5082,58031,5082,58031,6353,58031c6353,49137,5082,38972,7624,30078c7624,24996,7624,21184,7624,16102c8894,11020,16518,9749,21600,7208c25412,5937,27953,3396,30494,855c36847,-1686,52094,2125,57176,3396c57176,4667,57176,5937,57176,7208c55906,7208,55906,8478,54635,9749c50824,11020,45741,8478,43200,8478c38118,9749,29223,14831,26682,17372c26682,18643,26682,18643,26682,19914c24141,19914,24141,21184,22871,22455c22871,22455,22871,22455,22871,22455c24141,22455,25412,23725,26682,23725c26682,26267,26682,26267,26682,27537c25412,27537,25412,27537,25412,28808c25412,28808,25412,28808,25412,28808c26682,30078,27953,31349,30494,31349c30494,35161,30494,33890,27953,36431c27953,36431,27953,36431,27953,37702c30494,38972,31765,41514,34306,41514c34306,41514,34306,42784,34306,42784c33035,42784,31765,44055,30494,44055c31765,44055,31765,45325,31765,46596c30494,46596,30494,46596,29223,46596c29223,46596,29223,46596,29223,46596c31765,47867,33035,47867,35576,49137c35576,51678,35576,52949,35576,56761c39388,58031,40659,61843,40659,66925c39388,66925,38118,66925,38118,68196c38118,68196,38118,68196,38118,68196c39388,68196,40659,69467,41929,69467c41929,70737,41929,70737,41929,72008c38118,73278,36847,73278,33035,73278c33035,75820,33035,79631,33035,82172c31765,82172,30494,83443,29223,83443c29223,83443,29223,84714,29223,84714c29223,84714,29223,84714,29223,85984c27953,85984,26682,87255,26682,88525c25412,91067,27953,94878,26682,96149c25412,96149,25412,97419,22871,97419c22871,98690,22871,99961,22871,101231c20329,101231,20329,102502,17788,101231c17788,105043,17788,107584,17788,108855xe">
                      <v:path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fill on="t" focussize="0,0"/>
                      <v:stroke on="f" weight="0.999606299212598pt" joinstyle="miter"/>
                      <v:imagedata o:title=""/>
                      <o:lock v:ext="edit" aspectratio="f"/>
                    </v:shape>
                    <v:shape id="任意多边形: 形状 328" o:spid="_x0000_s1026" o:spt="100" style="position:absolute;left:1354447;top:1019011;height:47011;width:35576;v-text-anchor:middle;" fillcolor="#870024" filled="t" stroked="f" coordsize="35576,47011" o:gfxdata="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3G7CvQAA&#10;ANwAAAAPAAAAAAAAAAEAIAAAACIAAABkcnMvZG93bnJldi54bWxQSwECFAAUAAAACACHTuJAMy8F&#10;njsAAAA5AAAAEAAAAAAAAAABACAAAAAMAQAAZHJzL3NoYXBleG1sLnhtbFBLBQYAAAAABgAGAFsB&#10;AAC2AwAAAAA=&#10;" path="m35577,47012c34306,47012,33035,47012,31765,47012c30494,36847,33035,24141,30494,12706c26682,10165,22871,8894,19059,6353c12706,3812,3812,5082,0,0c11435,0,33035,8894,35577,16518c35577,26682,35577,36847,35577,47012xe">
                      <v:path o:connectlocs="35577,47012;31765,47012;30494,12706;19059,6353;0,0;35577,16518;35577,47012" o:connectangles="0,0,0,0,0,0,0"/>
                      <v:fill on="t" focussize="0,0"/>
                      <v:stroke on="f" weight="0.999606299212598pt" joinstyle="miter"/>
                      <v:imagedata o:title=""/>
                      <o:lock v:ext="edit" aspectratio="f"/>
                    </v:shape>
                    <v:shape id="任意多边形: 形状 329" o:spid="_x0000_s1026" o:spt="100" style="position:absolute;left:1044423;top:1022823;height:2541;width:3811;v-text-anchor:middle;" fillcolor="#870024" filled="t" stroked="f" coordsize="3811,2541" o:gfxdata="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Jcau/&#10;AAAA3AAAAA8AAAAAAAAAAQAgAAAAIgAAAGRycy9kb3ducmV2LnhtbFBLAQIUABQAAAAIAIdO4kAz&#10;LwWeOwAAADkAAAAQAAAAAAAAAAEAIAAAAA4BAABkcnMvc2hhcGV4bWwueG1sUEsFBgAAAAAGAAYA&#10;WwEAALgDAAAAAA==&#10;" path="m3812,0c1271,1271,1271,0,0,2541c1271,2541,3812,1271,3812,0c3812,0,3812,0,3812,0xe">
                      <v:path o:connectlocs="3812,0;0,2541;3812,0;3812,0" o:connectangles="0,0,0,0"/>
                      <v:fill on="t" focussize="0,0"/>
                      <v:stroke on="f" weight="0.999606299212598pt" joinstyle="miter"/>
                      <v:imagedata o:title=""/>
                      <o:lock v:ext="edit" aspectratio="f"/>
                    </v:shape>
                    <v:shape id="任意多边形: 形状 330" o:spid="_x0000_s1026" o:spt="100" style="position:absolute;left:899576;top:1071105;height:138494;width:12911;v-text-anchor:middle;" fillcolor="#870024" filled="t" stroked="f" coordsize="12911,138494" o:gfxdata="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9zN5S5AAAA3AAA&#10;AA8AAAAAAAAAAQAgAAAAIgAAAGRycy9kb3ducmV2LnhtbFBLAQIUABQAAAAIAIdO4kAzLwWeOwAA&#10;ADkAAAAQAAAAAAAAAAEAIAAAAAgBAABkcnMvc2hhcGV4bWwueG1sUEsFBgAAAAAGAAYAWwEAALID&#10;AAAAAA==&#10;" path="m6353,0c7624,0,7624,1271,8894,1271c11435,10165,6353,12706,8894,19059c10165,22871,12706,24141,12706,29223c13976,36847,8894,43200,10165,50824c12706,58447,11435,63529,10165,71153c10165,74965,10165,77506,10165,81318c11435,86400,8894,91482,8894,94023c10165,94023,10165,95294,11435,96565c12706,99106,12706,123247,11435,124518c10165,125788,10165,124518,8894,125788c8894,127059,7624,127059,8894,128329c8894,128329,11435,129600,11435,129600c11435,130871,11435,130871,11435,132141c10165,132141,8894,133412,7624,133412c7624,134682,7624,135953,7624,137223c6353,137223,6353,138494,5082,138494c3812,138494,2541,137223,1271,135953c0,134682,0,119435,0,115624c0,115624,1271,114353,1271,114353c2541,114353,2541,115624,3812,115624c3812,114353,3812,113082,3812,111812c3812,111812,3812,111812,3812,111812c2541,113082,1271,111812,1271,110541c0,108000,3812,105459,2541,101647c2541,101647,3812,100376,3812,100376c3812,100376,5082,100376,5082,101647c5082,97835,1271,94023,2541,88941c2541,88941,3812,87671,3812,87671c3812,87671,3812,87671,3812,87671c3812,81318,3812,74965,3812,67341c3812,66071,5082,64800,5082,63529c3812,54635,2541,38118,5082,27953c6353,27953,6353,27953,7624,27953c6353,22871,2541,5082,6353,0xe">
                      <v:path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fill on="t" focussize="0,0"/>
                      <v:stroke on="f" weight="0.999606299212598pt" joinstyle="miter"/>
                      <v:imagedata o:title=""/>
                      <o:lock v:ext="edit" aspectratio="f"/>
                    </v:shape>
                    <v:shape id="任意多边形: 形状 331" o:spid="_x0000_s1026" o:spt="100" style="position:absolute;left:1489129;top:1072376;height:12705;width:12705;v-text-anchor:middle;" fillcolor="#870024" filled="t" stroked="f" coordsize="12705,12705" o:gfxdata="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x0uK74A&#10;AADcAAAADwAAAAAAAAABACAAAAAiAAAAZHJzL2Rvd25yZXYueG1sUEsBAhQAFAAAAAgAh07iQDMv&#10;BZ47AAAAOQAAABAAAAAAAAAAAQAgAAAADQEAAGRycy9zaGFwZXhtbC54bWxQSwUGAAAAAAYABgBb&#10;AQAAtwMAAAAA&#10;" path="m0,0c0,0,0,0,0,0c0,0,0,0,0,0xe">
                      <v:path o:connectlocs="0,0;0,0;0,0" o:connectangles="0,0,0"/>
                      <v:fill on="t" focussize="0,0"/>
                      <v:stroke on="f" weight="0.999606299212598pt" joinstyle="miter"/>
                      <v:imagedata o:title=""/>
                      <o:lock v:ext="edit" aspectratio="f"/>
                    </v:shape>
                  </v:group>
                  <v:group id="图形 6" o:spid="_x0000_s1026" o:spt="203" style="position:absolute;left:908565;top:1246447;height:351656;width:866350;" coordorigin="908565,1246447" coordsize="866350,351656" o:gfxdata="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rAJhvwAAANwAAAAPAAAAAAAAAAEAIAAAACIAAABkcnMvZG93bnJldi54&#10;bWxQSwECFAAUAAAACACHTuJAMy8FnjsAAAA5AAAAFQAAAAAAAAABACAAAAAOAQAAZHJzL2dyb3Vw&#10;c2hhcGV4bWwueG1sUEsFBgAAAAAGAAYAYAEAAMsDAAAAAA==&#10;">
                    <o:lock v:ext="edit" aspectratio="f"/>
                    <v:group id="图形 6" o:spid="_x0000_s1026" o:spt="203" style="position:absolute;left:1270588;top:1541223;height:52094;width:138494;" coordorigin="1270588,1541223" coordsize="138494,52094" o:gfxdata="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7gp/q+AAAA3AAAAA8AAAAAAAAAAQAgAAAAIgAAAGRycy9kb3ducmV2Lnht&#10;bFBLAQIUABQAAAAIAIdO4kAzLwWeOwAAADkAAAAVAAAAAAAAAAEAIAAAAA0BAABkcnMvZ3JvdXBz&#10;aGFwZXhtbC54bWxQSwUGAAAAAAYABgBgAQAAygMAAAAA&#10;">
                      <o:lock v:ext="edit" aspectratio="f"/>
                      <v:shape id="任意多边形: 形状 334" o:spid="_x0000_s1026" o:spt="100" style="position:absolute;left:1270588;top:1541223;height:50823;width:20329;v-text-anchor:middle;" fillcolor="#1C50A1" filled="t" stroked="f" coordsize="20329,50823" o:gfxdata="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qy574A&#10;AADcAAAADwAAAAAAAAABACAAAAAiAAAAZHJzL2Rvd25yZXYueG1sUEsBAhQAFAAAAAgAh07iQDMv&#10;BZ47AAAAOQAAABAAAAAAAAAAAQAgAAAADQEAAGRycy9zaGFwZXhtbC54bWxQSwUGAAAAAAYABgBb&#10;AQAAtwMAAAAA&#10;" path="m15247,44471l15247,0c15247,0,15247,0,15247,0c15247,0,15247,0,15247,0l15247,0,1271,6353,1271,7624c2541,7624,2541,6353,3812,6353c5082,6353,5082,6353,6353,6353c7624,6353,7624,6353,7624,7624c7624,7624,7624,8894,7624,10165l7624,44471c7624,47012,7624,48282,6353,48282c5082,49553,3812,49553,0,49553l0,50824,20329,50824,20329,49553c17788,49553,15247,49553,15247,48282c15247,48282,15247,47012,15247,44471xe">
                        <v:path o:connectlocs="15247,44471;15247,0;15247,0;15247,0;15247,0;1271,6353;1271,7624;3812,6353;6353,6353;7624,7624;7624,10165;7624,44471;6353,48282;0,49553;0,50824;20329,50824;20329,49553;15247,48282;15247,44471" o:connectangles="0,0,0,0,0,0,0,0,0,0,0,0,0,0,0,0,0,0,0"/>
                        <v:fill on="t" focussize="0,0"/>
                        <v:stroke on="f" weight="0.999606299212598pt" joinstyle="miter"/>
                        <v:imagedata o:title=""/>
                        <o:lock v:ext="edit" aspectratio="f"/>
                      </v:shape>
                      <v:shape id="任意多边形: 形状 335" o:spid="_x0000_s1026" o:spt="100" style="position:absolute;left:1306164;top:1542494;height:50823;width:27952;v-text-anchor:middle;" fillcolor="#1C50A1" filled="t" stroked="f" coordsize="27952,50823" o:gfxdata="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CXabbsAAADc&#10;AAAADwAAAAAAAAABACAAAAAiAAAAZHJzL2Rvd25yZXYueG1sUEsBAhQAFAAAAAgAh07iQDMvBZ47&#10;AAAAOQAAABAAAAAAAAAAAQAgAAAACgEAAGRycy9zaGFwZXhtbC54bWxQSwUGAAAAAAYABgBbAQAA&#10;tAMAAAAA&#10;" path="m16518,21600c19059,20329,21600,19059,22871,17788c25412,15247,26682,12706,26682,10165c26682,7624,25412,5082,22871,2541c20329,0,17788,0,13976,0c10165,0,6353,1271,3812,3812c1271,6353,0,8894,0,11435c0,13976,1271,16518,2541,19059c3812,20329,6353,22871,8894,25412c5082,27953,3812,29223,2541,30494c0,33035,0,35576,0,38118c0,41929,1271,44471,3812,47012c6353,49553,10165,50824,13976,50824c17788,50824,21600,49553,24141,47012c26682,44471,27953,41929,27953,38118c27953,35576,26682,31765,25412,30494c22871,26682,20329,24141,16518,21600xm7624,13976c6353,11435,5082,10165,5082,7624c5082,5082,6353,3812,7624,2541c8894,1271,11435,0,12706,0c15247,0,17788,1271,19059,2541c20329,3812,21600,6353,21600,8894c21600,11435,20329,13976,19059,15247c17788,16518,16518,17788,13976,19059c11435,17788,8894,16518,7624,13976xm20329,45741c19059,47012,16518,48282,13976,48282c11435,48282,8894,47012,7624,45741c6353,43200,5082,40659,5082,38118c5082,35576,5082,34306,6353,31765c7624,29223,8894,27953,11435,26682c16518,30494,19059,33035,20329,34306c21600,35576,22871,38118,22871,40659c21600,41929,21600,43200,20329,45741xe">
                        <v:path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fill on="t" focussize="0,0"/>
                        <v:stroke on="f" weight="0.999606299212598pt" joinstyle="miter"/>
                        <v:imagedata o:title=""/>
                        <o:lock v:ext="edit" aspectratio="f"/>
                      </v:shape>
                      <v:shape id="任意多边形: 形状 336" o:spid="_x0000_s1026" o:spt="100" style="position:absolute;left:1340470;top:1541223;height:49552;width:33035;v-text-anchor:middle;" fillcolor="#1C50A1" filled="t" stroked="f" coordsize="33035,49552" o:gfxdata="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3DQS/&#10;AAAA3AAAAA8AAAAAAAAAAQAgAAAAIgAAAGRycy9kb3ducmV2LnhtbFBLAQIUABQAAAAIAIdO4kAz&#10;LwWeOwAAADkAAAAQAAAAAAAAAAEAIAAAAA4BAABkcnMvc2hhcGV4bWwueG1sUEsFBgAAAAAGAAYA&#10;WwEAALgDAAAAAA==&#10;" path="m15247,0c10165,0,7624,1271,3812,5082c1271,8894,0,12706,0,17788c0,21600,1271,25412,3812,27953c6353,30494,10165,31765,13976,31765c15247,31765,16518,31765,17788,31765c20329,31765,22871,30494,24141,29223l25412,27953c25412,30494,24141,33035,22871,35576c21600,38118,19059,41929,16518,43200c15247,44471,12706,47012,8894,47012c7624,48282,5082,48282,2541,48282l2541,49553c6353,49553,10165,48282,12706,47012c17788,45741,21600,43200,24141,39388c26682,36847,29224,33035,30494,29223c31765,25412,33035,21600,33035,17788c33035,12706,31765,7624,29224,3812c25412,2541,20329,0,15247,0xm24141,22871c24141,24141,24141,25412,24141,25412c24141,25412,22871,26682,21600,27953c20329,29223,17788,29223,16518,29223c12706,29223,10165,27953,8894,24141c7624,21600,6353,17788,6353,13976c6353,10165,7624,6353,8894,3812c10165,1271,12706,0,15247,0c19059,0,21600,1271,22871,5082c24141,7624,25412,12706,25412,17788c25412,20329,25412,21600,24141,22871xe">
                        <v:path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fill on="t" focussize="0,0"/>
                        <v:stroke on="f" weight="0.999606299212598pt" joinstyle="miter"/>
                        <v:imagedata o:title=""/>
                        <o:lock v:ext="edit" aspectratio="f"/>
                      </v:shape>
                      <v:shape id="任意多边形: 形状 337" o:spid="_x0000_s1026" o:spt="100" style="position:absolute;left:1376047;top:1541223;height:49552;width:33035;v-text-anchor:middle;" fillcolor="#1C50A1" filled="t" stroked="f" coordsize="33035,49552" o:gfxdata="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T7qJ+/&#10;AAAA3AAAAA8AAAAAAAAAAQAgAAAAIgAAAGRycy9kb3ducmV2LnhtbFBLAQIUABQAAAAIAIdO4kAz&#10;LwWeOwAAADkAAAAQAAAAAAAAAAEAIAAAAA4BAABkcnMvc2hhcGV4bWwueG1sUEsFBgAAAAAGAAYA&#10;WwEAALgDAAAAAA==&#10;" path="m30494,43200c29223,43200,27953,44471,25412,44471l8894,44471c17788,35576,24141,27953,26682,24141c29223,20329,30494,16518,30494,12706c30494,8894,29223,6353,26682,3812c24141,1271,20329,0,16518,0c12706,0,10165,1271,7624,3812c5082,6353,2541,10165,1271,15247l2541,15247c3812,12706,5082,10165,6353,8894c8894,6353,11435,5082,13976,5082c16518,5082,19059,6353,20329,7624c22871,8894,22871,12706,22871,15247c22871,19059,21600,24141,17788,27953c15247,31765,8894,39388,0,48282l0,49553,29223,49553,33035,39388,31765,39388c33035,41929,31765,43200,30494,43200xe">
                        <v:path o:connectlocs="30494,43200;25412,44471;8894,44471;26682,24141;30494,12706;26682,3812;16518,0;7624,3812;1271,15247;2541,15247;6353,8894;13976,5082;20329,7624;22871,15247;17788,27953;0,48282;0,49553;29223,49553;33035,39388;31765,39388;30494,43200" o:connectangles="0,0,0,0,0,0,0,0,0,0,0,0,0,0,0,0,0,0,0,0,0"/>
                        <v:fill on="t" focussize="0,0"/>
                        <v:stroke on="f" weight="0.999606299212598pt" joinstyle="miter"/>
                        <v:imagedata o:title=""/>
                        <o:lock v:ext="edit" aspectratio="f"/>
                      </v:shape>
                    </v:group>
                    <v:shape id="任意多边形: 形状 338" o:spid="_x0000_s1026" o:spt="100" style="position:absolute;left:908565;top:1246447;height:351656;width:335443;v-text-anchor:middle;" fillcolor="#1C50A1" filled="t" stroked="f" coordsize="335443,351656" o:gfxdata="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jsPHu5AAAA3AAA&#10;AA8AAAAAAAAAAQAgAAAAIgAAAGRycy9kb3ducmV2LnhtbFBLAQIUABQAAAAIAIdO4kAzLwWeOwAA&#10;ADkAAAAQAAAAAAAAAAEAIAAAAAgBAABkcnMvc2hhcGV4bWwueG1sUEsFBgAAAAAGAAYAWwEAALID&#10;AAAAAA==&#10;" path="m335340,311294c335340,311294,336611,304941,330258,297318c325175,292235,316281,288424,306117,290965c298493,292235,290869,297318,284517,307482c281975,310024,279434,310024,274352,308753c269269,307482,242587,303671,237505,302400c232422,301129,205740,296047,200658,293506c195575,292235,186681,288424,184140,280800c181599,273176,167622,250306,161269,242682c154916,235059,140940,223624,139669,222353c138399,221082,138399,216000,138399,213459c140940,204565,140940,180424,126964,168988c115528,158824,106634,157553,90117,160094c83764,161365,81222,166447,67246,155012c54540,143577,22775,115624,21505,74965c29128,66071,31669,52094,31669,45741c31669,40659,24046,19059,24046,16518c24046,13976,20234,36847,20234,38118c21505,39388,17693,29224,17693,24141c16422,19059,16422,11435,18964,0c17693,0,10070,7624,7528,12706c3717,20329,-2636,34306,1175,60988c3717,87671,16422,132141,59622,166447c69787,174071,74869,177882,74869,177882c74869,177882,74869,179153,72328,181694c69787,184235,59622,195671,65975,203294c72328,210918,77411,214729,77411,214729c77411,214729,79952,217271,78681,219812c77411,221082,73599,227435,65975,216000c63434,213459,62164,212188,62164,212188c62164,212188,58352,216000,58352,222353c58352,227435,64705,237600,77411,235059c88846,231247,93928,218541,92658,212188c92658,205835,88846,200753,87575,199482c86305,198212,82493,196941,81222,196941c79952,198212,81222,208376,73599,204565c69787,202024,64705,195671,74869,188047c83764,182965,96469,193129,99011,200753c101552,208376,106634,217271,96469,235059c86305,252847,90117,266824,115528,276988c119340,276988,118070,275718,118070,275718c118070,275718,110446,269365,109175,265553c107905,261741,104093,255388,111717,246494c115528,242682,116799,241412,116799,241412c116799,241412,121881,249035,129505,257929c138399,265553,167622,288424,170164,290965c173975,293506,171434,294777,172705,298588c172705,301129,176517,310024,182869,307482c189222,304941,200658,307482,207011,308753c213364,310024,260375,317647,269269,320188c273081,321459,271811,322729,271811,325271c270540,327812,267999,337976,273081,344329c278164,350682,285787,353224,294681,350682c302305,348141,303575,339247,303575,336706c303575,330353,297222,325271,292140,325271c287058,325271,283246,331624,284517,332894c285787,335435,289599,335435,290869,334165c292140,332894,293411,335435,293411,337976c293411,340518,288328,344329,283246,343059c278164,340518,276893,335435,279434,329082c283246,321459,290869,316377,301034,321459c308658,326541,306117,331624,307387,334165c308658,336706,309928,336706,309928,335435c311199,335435,315011,327812,313740,322729c312469,318918,308658,313835,303575,311294c298493,308753,290869,310024,288328,310024c290869,306212,297222,301129,304846,301129c313740,301129,323905,310024,325175,312565c334070,313835,335340,313835,335340,311294xe">
                      <v:path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fill on="t" focussize="0,0"/>
                      <v:stroke on="f" weight="0.999606299212598pt" joinstyle="miter"/>
                      <v:imagedata o:title=""/>
                      <o:lock v:ext="edit" aspectratio="f"/>
                    </v:shape>
                    <v:shape id="任意多边形: 形状 339" o:spid="_x0000_s1026" o:spt="100" style="position:absolute;left:1439472;top:1246447;height:351656;width:335443;v-text-anchor:middle;" fillcolor="#1C50A1" filled="t" stroked="f" coordsize="335443,351656" o:gfxdata="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JngvQAA&#10;ANwAAAAPAAAAAAAAAAEAIAAAACIAAABkcnMvZG93bnJldi54bWxQSwECFAAUAAAACACHTuJAMy8F&#10;njsAAAA5AAAAEAAAAAAAAAABACAAAAAMAQAAZHJzL3NoYXBleG1sLnhtbFBLBQYAAAAABgAGAFsB&#10;AAC2AwAAAAA=&#10;" path="m104,311294c104,311294,-1167,304941,5186,297318c10268,292235,19163,288424,29327,290965c36951,292235,44574,297318,50927,307482c53468,310024,56010,310024,61092,308753c66174,307482,92857,303671,97939,302400c103021,301129,129704,296047,134786,293506c139868,292235,148763,288424,151304,280800c153845,273176,167821,250306,174174,242682c180527,235059,194504,223624,195774,222353c197045,221082,197045,216000,197045,213459c194504,204565,194504,180424,208480,168988c219916,158824,228810,157553,245327,160094c251680,161365,254221,166447,268198,155012c280904,143577,312668,115624,313939,74965c306315,66071,303774,52094,303774,45741c303774,40659,311398,19059,311398,16518c311398,13976,315210,36847,315210,38118c313939,39388,317751,29224,317751,24141c319021,19059,319021,11435,316480,0c317751,0,325374,7624,327916,12706c331727,20329,338080,34306,334268,60988c331727,87671,319021,132141,275821,166447c265657,174071,260574,177882,260574,177882c260574,177882,260574,179153,263115,181694c265657,184235,275821,195671,269468,203294c263115,210918,258033,214729,258033,214729c258033,214729,255492,217271,256763,219812c258033,221082,261845,227435,269468,216000c272010,213459,273280,212188,273280,212188c273280,212188,277092,216000,277092,222353c277092,227435,270739,237600,258033,235059c246598,231247,242786,218541,242786,212188c242786,205835,246598,200753,247868,199482c249139,198212,252951,196941,254221,196941c255492,198212,254221,208376,261845,204565c265657,202024,270739,195671,260574,188047c251680,182965,238974,193129,236433,200753c233892,208376,228810,217271,238974,235059c249139,252847,245327,266824,219916,276988c216104,276988,217374,275718,217374,275718c217374,275718,224998,269365,226268,265553c227539,261741,231351,255388,223727,246494c219916,242682,218645,241412,218645,241412c218645,241412,213563,249035,205939,257929c198315,266824,167821,288424,165280,290965c161468,293506,164010,294777,162739,298588c162739,301129,158927,310024,152574,307482c146221,304941,134786,307482,128433,308753c122080,310024,75068,317647,66174,320188c62362,321459,63633,322729,63633,325271c64904,327812,67445,337976,62362,344329c57280,350682,49657,353224,40763,350682c33139,348141,31868,339247,31868,336706c31868,330353,38221,325271,43304,325271c48386,325271,52198,331624,50927,332894c49657,335435,45845,335435,44574,334165c43304,332894,42033,335435,42033,337976c42033,340518,47115,344329,52198,343059c57280,340518,58551,335435,56010,329082c52198,321459,44574,316377,34410,321459c26786,326541,29327,331624,28057,334165c26786,336706,25516,336706,25516,335435c24245,335435,20433,327812,21704,322729c22974,318918,26786,313835,31868,311294c36951,308753,44574,310024,47115,310024c44574,306212,38221,301129,30598,301129c21704,301129,11539,310024,10268,312565c1374,313835,1374,313835,104,311294xe">
                      <v:path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fill on="t" focussize="0,0"/>
                      <v:stroke on="f" weight="0.999606299212598pt" joinstyle="miter"/>
                      <v:imagedata o:title=""/>
                      <o:lock v:ext="edit" aspectratio="f"/>
                    </v:shape>
                  </v:group>
                  <v:group id="图形 6" o:spid="_x0000_s1026" o:spt="203" style="position:absolute;left:1066023;top:1169258;height:295730;width:548893;" coordorigin="1066023,1169258" coordsize="548893,295730" o:gfxdata="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2NErwvAAAANwAAAAPAAAAAAAAAAEAIAAAACIAAABkcnMvZG93bnJldi54bWxQ&#10;SwECFAAUAAAACACHTuJAMy8FnjsAAAA5AAAAFQAAAAAAAAABACAAAAALAQAAZHJzL2dyb3Vwc2hh&#10;cGV4bWwueG1sUEsFBgAAAAAGAAYAYAEAAMgDAAAAAA==&#10;">
                    <o:lock v:ext="edit" aspectratio="f"/>
                    <v:group id="图形 6" o:spid="_x0000_s1026" o:spt="203" style="position:absolute;left:1066023;top:1382400;height:82588;width:548893;" coordorigin="1066023,1382400" coordsize="548893,82588" o:gfxdata="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ZeO9rvwAAANwAAAAPAAAAAAAAAAEAIAAAACIAAABkcnMvZG93bnJldi54&#10;bWxQSwECFAAUAAAACACHTuJAMy8FnjsAAAA5AAAAFQAAAAAAAAABACAAAAAOAQAAZHJzL2dyb3Vw&#10;c2hhcGV4bWwueG1sUEsFBgAAAAAGAAYAYAEAAMsDAAAAAA==&#10;">
                      <o:lock v:ext="edit" aspectratio="f"/>
                      <v:group id="图形 6" o:spid="_x0000_s1026" o:spt="203" style="position:absolute;left:1066023;top:1382400;height:38116;width:548893;" coordorigin="1066023,1382400" coordsize="548893,38116"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任意多边形: 形状 343" o:spid="_x0000_s1026" o:spt="100" style="position:absolute;left:1066023;top:1382400;height:34305;width:47011;v-text-anchor:middle;" fillcolor="#BE9C59" filled="t" stroked="f" coordsize="47011,34305" o:gfxdata="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9Ao+8AAAA&#10;3AAAAA8AAAAAAAAAAQAgAAAAIgAAAGRycy9kb3ducmV2LnhtbFBLAQIUABQAAAAIAIdO4kAzLwWe&#10;OwAAADkAAAAQAAAAAAAAAAEAIAAAAAsBAABkcnMvc2hhcGV4bWwueG1sUEsFBgAAAAAGAAYAWwEA&#10;ALUDAAAAAA==&#10;" path="m10165,5082c10165,3812,11435,3812,10165,5082c11435,5082,11435,5082,11435,5082c12706,3812,11435,3812,10165,5082c8894,3812,6353,3812,6353,3812c6353,3812,3812,3812,1271,3812c1271,3812,0,3812,0,3812c0,3812,0,3812,1271,3812c1271,3812,2541,3812,2541,3812c2541,3812,3812,5082,3812,6353l12706,33035c12706,34306,12706,34306,13976,34306c13976,34306,15247,34306,15247,31765c16518,27953,22871,12706,22871,10165l22871,10165,31765,31765c31765,33035,33035,34306,33035,34306c33035,34306,34306,34306,34306,31765c36847,25412,40659,11435,43200,6353c44471,3812,44471,2541,45741,1271c45741,1271,47012,1271,47012,1271c47012,1271,47012,1271,47012,1271c47012,1271,47012,1271,45741,1271c44471,1271,41929,1271,41929,1271c41929,1271,39388,1271,38118,1271c38118,1271,36847,1271,36847,1271c36847,1271,36847,1271,38118,1271c39388,1271,40659,1271,40659,2541c40659,2541,40659,3812,40659,5082c39388,10165,35576,21600,35576,24141l35576,24141,26682,2541c26682,1271,25412,0,25412,0c25412,0,25412,0,24141,1271l16518,22871,16518,22871c15247,20329,11435,7624,11435,5082c10165,7624,10165,6353,10165,5082c10165,5082,10165,5082,10165,5082xe">
                          <v:path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fill on="t" focussize="0,0"/>
                          <v:stroke on="f" weight="0.999606299212598pt" joinstyle="miter"/>
                          <v:imagedata o:title=""/>
                          <o:lock v:ext="edit" aspectratio="f"/>
                        </v:shape>
                        <v:shape id="任意多边形: 形状 344" o:spid="_x0000_s1026" o:spt="100" style="position:absolute;left:1115576;top:1382400;height:34305;width:20329;v-text-anchor:middle;" fillcolor="#BE9C59" filled="t" stroked="f" coordsize="20329,34305" o:gfxdata="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JKAu/&#10;AAAA3AAAAA8AAAAAAAAAAQAgAAAAIgAAAGRycy9kb3ducmV2LnhtbFBLAQIUABQAAAAIAIdO4kAz&#10;LwWeOwAAADkAAAAQAAAAAAAAAAEAIAAAAA4BAABkcnMvc2hhcGV4bWwueG1sUEsFBgAAAAAGAAYA&#10;WwEAALgDAAAAAA==&#10;" path="m5082,3812c3812,3812,2541,3812,1271,3812c1271,3812,0,3812,0,3812c0,3812,0,3812,1271,3812c1271,3812,2541,3812,2541,3812c3812,3812,3812,5082,3812,6353c3812,7624,3812,8894,3812,15247l3812,22871c3812,26682,3812,30494,3812,31765c3812,33035,3812,34306,2541,34306c2541,34306,1271,34306,1271,34306c1271,34306,0,34306,0,34306c0,34306,0,34306,1271,34306c2541,34306,3812,34306,3812,34306c5082,34306,6353,34306,6353,34306c7624,34306,8894,34306,10165,34306c11435,34306,13976,34306,17788,34306c19059,34306,20329,34306,20329,33035c20329,31765,20329,29223,20329,27953c20329,27953,20329,26682,20329,26682c20329,26682,20329,26682,20329,27953c20329,29223,19059,30494,17788,30494c16518,30494,15247,30494,13976,30494c10165,30494,8894,30494,8894,26682c8894,25412,8894,21600,8894,20329l8894,16518c8894,16518,8894,16518,8894,16518c10165,16518,13976,16518,15247,16518c16518,16518,17788,17788,17788,17788c17788,17788,17788,19059,17788,19059c17788,19059,17788,19059,17788,19059c17788,19059,17788,19059,17788,17788c17788,17788,17788,15247,17788,15247c17788,12706,17788,12706,17788,12706c17788,12706,17788,12706,17788,12706c17788,12706,17788,12706,16518,12706c16518,12706,15247,12706,13976,12706c12706,12706,7624,12706,7624,12706c7624,12706,7624,12706,7624,12706l7624,2541c7624,2541,7624,2541,7624,2541c8894,2541,12706,2541,13976,2541c16518,2541,16518,3812,16518,3812c16518,3812,16518,5082,16518,5082c16518,5082,16518,5082,16518,5082c16518,5082,16518,5082,16518,5082c16518,5082,16518,2541,16518,2541c16518,0,16518,0,16518,0c16518,0,16518,0,16518,0c16518,0,16518,0,15247,0c15247,0,13976,0,13976,0c12706,0,5082,0,3812,0c7624,3812,6353,3812,5082,3812xe">
                          <v:path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fill on="t" focussize="0,0"/>
                          <v:stroke on="f" weight="0.999606299212598pt" joinstyle="miter"/>
                          <v:imagedata o:title=""/>
                          <o:lock v:ext="edit" aspectratio="f"/>
                        </v:shape>
                        <v:shape id="任意多边形: 形状 345" o:spid="_x0000_s1026" o:spt="100" style="position:absolute;left:1144799;top:1384941;height:33035;width:19058;v-text-anchor:middle;" fillcolor="#BE9C59" filled="t" stroked="f" coordsize="19058,33035" o:gfxdata="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hciUr4A&#10;AADcAAAADwAAAAAAAAABACAAAAAiAAAAZHJzL2Rvd25yZXYueG1sUEsBAhQAFAAAAAgAh07iQDMv&#10;BZ47AAAAOQAAABAAAAAAAAAAAQAgAAAADQEAAGRycy9zaGFwZXhtbC54bWxQSwUGAAAAAAYABgBb&#10;AQAAtwMAAAAA&#10;" path="m0,8894c0,12706,1271,15247,6353,19059l8894,20329c12706,22871,12706,25412,12706,26682c12706,29224,11435,31765,7624,31765c5082,31765,2541,30494,1271,27953c1271,26682,1271,26682,1271,25412c1271,25412,1271,24141,1271,24141c1271,24141,1271,24141,1271,25412c1271,26682,1271,29224,1271,30494c1271,31765,1271,31765,2541,31765c3812,33035,6353,33035,8894,33035c11435,33035,13976,33035,15247,31765c17788,29224,19059,26682,19059,24141c19059,20329,17788,17788,12706,12706l11435,11435c7624,8894,6353,7624,6353,5082c6353,2541,7624,1271,11435,1271c13976,1271,15247,2541,16518,3812c17788,5082,17788,6353,17788,6353c17788,6353,17788,7624,17788,7624c17788,7624,17788,7624,17788,6353c17788,2541,17788,1271,17788,1271c17788,1271,17788,1271,17788,1271c16518,1271,15247,0,12706,0c3812,0,0,3812,0,8894xe">
                          <v:path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fill on="t" focussize="0,0"/>
                          <v:stroke on="f" weight="0.999606299212598pt" joinstyle="miter"/>
                          <v:imagedata o:title=""/>
                          <o:lock v:ext="edit" aspectratio="f"/>
                        </v:shape>
                        <v:shape id="任意多边形: 形状 346" o:spid="_x0000_s1026" o:spt="100" style="position:absolute;left:1166400;top:1383670;height:33035;width:26682;v-text-anchor:middle;" fillcolor="#BE9C59" filled="t" stroked="f" coordsize="26682,33035" o:gfxdata="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oqugvQAA&#10;ANwAAAAPAAAAAAAAAAEAIAAAACIAAABkcnMvZG93bnJldi54bWxQSwECFAAUAAAACACHTuJAMy8F&#10;njsAAAA5AAAAEAAAAAAAAAABACAAAAAMAQAAZHJzL3NoYXBleG1sLnhtbFBLBQYAAAAABgAGAFsB&#10;AAC2AwAAAAA=&#10;" path="m11435,30494c11435,31765,11435,33035,10165,33035c10165,33035,8894,33035,8894,33035c8894,33035,7624,33035,7624,33035c7624,33035,7624,33035,8894,33035c10165,33035,12706,33035,13976,33035c15247,33035,17788,33035,20329,33035c20329,33035,21600,33035,21600,33035c21600,33035,21600,33035,20329,33035c20329,33035,19059,33035,17788,33035c16518,33035,16518,31765,16518,30494c16518,29223,16518,25412,16518,21600l16518,3812,21600,3812c25412,3812,26682,5082,26682,6353l26682,6353c26682,7624,26682,7624,26682,7624c26682,7624,26682,7624,26682,6353c26682,5082,26682,2541,26682,1271c26682,0,26682,0,26682,0c26682,0,26682,0,25412,0c24141,0,24141,0,22871,0l6353,0c5082,0,3812,0,2541,0c1271,0,1271,0,1271,0c1271,0,1271,0,1271,1271c1271,1271,0,5082,0,6353c0,6353,0,7624,0,7624c0,7624,0,7624,0,7624c0,7624,0,6353,1271,6353c1271,5082,2541,5082,5082,5082l11435,5082,11435,22871c11435,25412,11435,29223,11435,30494xe">
                          <v:path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fill on="t" focussize="0,0"/>
                          <v:stroke on="f" weight="0.999606299212598pt" joinstyle="miter"/>
                          <v:imagedata o:title=""/>
                          <o:lock v:ext="edit" aspectratio="f"/>
                        </v:shape>
                        <v:shape id="任意多边形: 形状 347" o:spid="_x0000_s1026" o:spt="100" style="position:absolute;left:1207058;top:1384941;height:34305;width:30494;v-text-anchor:middle;" fillcolor="#BE9C59" filled="t" stroked="f" coordsize="30494,34305" o:gfxdata="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JMRrr4A&#10;AADcAAAADwAAAAAAAAABACAAAAAiAAAAZHJzL2Rvd25yZXYueG1sUEsBAhQAFAAAAAgAh07iQDMv&#10;BZ47AAAAOQAAABAAAAAAAAAAAQAgAAAADQEAAGRycy9zaGFwZXhtbC54bWxQSwUGAAAAAAYABgBb&#10;AQAAtwMAAAAA&#10;" path="m20329,2541c24141,2541,27953,3812,29224,5082c30494,6353,30494,7624,30494,8894c30494,8894,30494,10165,30494,10165c30494,10165,30494,10165,30494,8894c30494,7624,30494,6353,30494,3812c30494,2541,30494,1271,30494,1271c30494,1271,30494,1271,29224,1271c27953,1271,26682,1271,25412,0c22871,0,21600,0,19059,0c12706,0,8894,1271,5082,5082c1271,8894,0,13976,0,16518c0,20329,1271,25412,5082,29224c8894,33035,13976,34306,19059,34306c21600,34306,25412,34306,26682,33035c27953,33035,27953,33035,27953,31765c27953,30494,29224,26682,29224,26682c29224,26682,29224,25412,29224,25412c29224,25412,29224,25412,29224,26682c29224,27953,27953,29224,27953,29224c26682,31765,24141,31765,20329,31765c15247,31765,7624,26682,7624,16518c7624,12706,8894,8894,11435,5082c15247,3812,16518,2541,20329,2541xe">
                          <v:path o:connectlocs="20329,2541;29224,5082;30494,8894;30494,10165;30494,8894;30494,3812;30494,1271;29224,1271;25412,0;19059,0;5082,5082;0,16518;5082,29224;19059,34306;26682,33035;27953,31765;29224,26682;29224,25412;29224,26682;27953,29224;20329,31765;7624,16518;11435,5082;20329,2541" o:connectangles="0,0,0,0,0,0,0,0,0,0,0,0,0,0,0,0,0,0,0,0,0,0,0,0"/>
                          <v:fill on="t" focussize="0,0"/>
                          <v:stroke on="f" weight="0.999606299212598pt" joinstyle="miter"/>
                          <v:imagedata o:title=""/>
                          <o:lock v:ext="edit" aspectratio="f"/>
                        </v:shape>
                        <v:shape id="任意多边形: 形状 348" o:spid="_x0000_s1026" o:spt="100" style="position:absolute;left:1243905;top:1386211;height:30494;width:35576;v-text-anchor:middle;" fillcolor="#BE9C59" filled="t" stroked="f" coordsize="35576,30494" o:gfxdata="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cbXrsAAADc&#10;AAAADwAAAAAAAAABACAAAAAiAAAAZHJzL2Rvd25yZXYueG1sUEsBAhQAFAAAAAgAh07iQDMvBZ47&#10;AAAAOQAAABAAAAAAAAAAAQAgAAAACgEAAGRycy9zaGFwZXhtbC54bWxQSwUGAAAAAAYABgBbAQAA&#10;tAMAAAAA&#10;" path="m0,0c0,0,0,0,0,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5412,22871,25412,26682,25412,27953c25412,29224,25412,30494,24141,30494c24141,30494,22871,30494,22871,30494c22871,30494,21600,30494,21600,30494c21600,30494,21600,30494,22871,30494c24141,30494,26682,30494,27953,30494c29223,30494,31765,30494,34306,30494c34306,30494,35576,30494,35576,30494c35576,30494,35576,30494,34306,30494c34306,30494,33035,30494,31765,30494c30494,30494,30494,29224,30494,27953c30494,26682,30494,22871,30494,19059l30494,11435c30494,5082,30494,3812,30494,2541c30494,1271,30494,0,31765,0c31765,0,33035,0,33035,0c33035,0,34306,0,34306,0c34306,0,34306,0,33035,0c31765,0,29223,0,27953,0c26682,0,24141,0,21600,0c21600,0,20329,0,20329,0c20329,0,20329,0,21600,0c21600,0,22871,0,22871,0c24141,0,24141,1271,24141,2541c24141,3812,24141,5082,24141,11435l24141,12706c24141,12706,24141,12706,24141,12706l7624,12706c7624,12706,7624,12706,7624,12706l7624,11435c7624,5082,7624,3812,7624,2541c7624,1271,7624,0,8894,0c8894,0,10165,0,10165,0c10165,0,11435,0,11435,0c11435,0,11435,0,10165,0c8894,0,6353,0,5082,0c6353,0,3812,0,0,0c0,0,0,0,0,0xe">
                          <v:path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fill on="t" focussize="0,0"/>
                          <v:stroke on="f" weight="0.999606299212598pt" joinstyle="miter"/>
                          <v:imagedata o:title=""/>
                          <o:lock v:ext="edit" aspectratio="f"/>
                        </v:shape>
                        <v:shape id="任意多边形: 形状 349" o:spid="_x0000_s1026" o:spt="100" style="position:absolute;left:1285835;top:1386211;height:31764;width:13976;v-text-anchor:middle;" fillcolor="#BE9C59" filled="t" stroked="f" coordsize="13976,31764" o:gfxdata="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2Pc74A&#10;AADcAAAADwAAAAAAAAABACAAAAAiAAAAZHJzL2Rvd25yZXYueG1sUEsBAhQAFAAAAAgAh07iQDMv&#10;BZ47AAAAOQAAABAAAAAAAAAAAQAgAAAADQEAAGRycy9zaGFwZXhtbC54bWxQSwUGAAAAAAYABgBb&#10;AQAAtwMAAAAA&#10;" path="m3812,29224c3812,30494,3812,31765,2541,31765c2541,31765,1271,31765,1271,31765c1271,31765,0,31765,0,31765c0,31765,0,31765,1271,31765c2541,31765,5082,31765,6353,31765c7624,31765,10165,31765,12706,31765c12706,31765,13977,31765,13977,31765c13977,31765,13977,31765,12706,31765c11435,31765,11435,31765,10165,31765c8894,31765,8894,30494,8894,29224c8894,27953,8894,24141,8894,20329l8894,11435c8894,5082,8894,3812,8894,2541c8894,1271,8894,0,10165,0c10165,0,11435,0,11435,0c11435,0,12706,0,12706,0c12706,0,12706,0,11435,0c10165,0,7624,0,6353,0c5082,0,2541,0,1271,0c0,0,0,0,0,0c0,0,0,0,1271,0c1271,0,2541,0,2541,0c3812,0,3812,1271,3812,2541c3812,3812,3812,5082,3812,11435l3812,19059c3812,24141,3812,26682,3812,29224xe">
                          <v:path o:connectlocs="3812,29224;2541,31765;1271,31765;0,31765;1271,31765;6353,31765;12706,31765;13977,31765;12706,31765;10165,31765;8894,29224;8894,20329;8894,11435;8894,2541;10165,0;11435,0;12706,0;11435,0;6353,0;1271,0;0,0;1271,0;2541,0;3812,2541;3812,11435;3812,19059;3812,29224" o:connectangles="0,0,0,0,0,0,0,0,0,0,0,0,0,0,0,0,0,0,0,0,0,0,0,0,0,0,0"/>
                          <v:fill on="t" focussize="0,0"/>
                          <v:stroke on="f" weight="0.999606299212598pt" joinstyle="miter"/>
                          <v:imagedata o:title=""/>
                          <o:lock v:ext="edit" aspectratio="f"/>
                        </v:shape>
                        <v:shape id="任意多边形: 形状 350" o:spid="_x0000_s1026" o:spt="100" style="position:absolute;left:1304894;top:1384941;height:34305;width:34305;v-text-anchor:middle;" fillcolor="#BE9C59" filled="t" stroked="f" coordsize="34305,34305" o:gfxdata="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ZONy8AAAA&#10;3AAAAA8AAAAAAAAAAQAgAAAAIgAAAGRycy9kb3ducmV2LnhtbFBLAQIUABQAAAAIAIdO4kAzLwWe&#10;OwAAADkAAAAQAAAAAAAAAAEAIAAAAAsBAABkcnMvc2hhcGV4bWwueG1sUEsFBgAAAAAGAAYAWwEA&#10;ALUDAAAAAA==&#10;" path="m16518,20329c20329,24141,26682,30494,29224,33035c29224,33035,30494,34306,30494,34306c30494,34306,30494,34306,30494,33035l30494,6353c30494,3812,30494,2541,31765,2541c31765,2541,33035,2541,33035,2541c33035,2541,34306,2541,34306,2541c34306,2541,34306,2541,33035,2541c30494,2541,29224,2541,29224,2541c27953,2541,26682,2541,24141,2541c22871,2541,22871,2541,22871,2541c22871,2541,22871,2541,24141,2541c24141,2541,25412,2541,26682,2541c27953,2541,27953,3812,27953,6353l27953,25412,27953,25412c26682,24141,21600,19059,19059,15247c12706,8894,6353,2541,6353,1271c5082,0,5082,0,5082,0c5082,0,5082,0,5082,1271l5082,26682c5082,30494,5082,31765,3812,31765c3812,31765,2541,31765,1271,31765c1271,31765,0,31765,0,31765c0,31765,0,31765,1271,31765c3812,31765,5082,31765,6353,31765c7624,31765,8894,31765,11435,31765c11435,31765,12706,31765,12706,31765c12706,31765,12706,31765,11435,31765c10165,31765,10165,31765,8894,31765c7624,31765,7624,30494,7624,26682l7624,8894,7624,8894c6353,10165,11435,15247,16518,20329xe">
                          <v:path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fill on="t" focussize="0,0"/>
                          <v:stroke on="f" weight="0.999606299212598pt" joinstyle="miter"/>
                          <v:imagedata o:title=""/>
                          <o:lock v:ext="edit" aspectratio="f"/>
                        </v:shape>
                        <v:shape id="任意多边形: 形状 351" o:spid="_x0000_s1026" o:spt="100" style="position:absolute;left:1341741;top:1386211;height:31764;width:33035;v-text-anchor:middle;" fillcolor="#BE9C59" filled="t" stroked="f" coordsize="33035,31764" o:gfxdata="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WuUK/&#10;AAAA3AAAAA8AAAAAAAAAAQAgAAAAIgAAAGRycy9kb3ducmV2LnhtbFBLAQIUABQAAAAIAIdO4kAz&#10;LwWeOwAAADkAAAAQAAAAAAAAAAEAIAAAAA4BAABkcnMvc2hhcGV4bWwueG1sUEsFBgAAAAAGAAYA&#10;WwEAALgDA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1435,27953l13976,21600c13976,21600,13976,21600,13976,21600l22871,21600c22871,21600,22871,21600,22871,21600l21600,30494c21600,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2" o:spid="_x0000_s1026" o:spt="100" style="position:absolute;left:1384941;top:1386211;height:30494;width:38117;v-text-anchor:middle;" fillcolor="#BE9C59" filled="t" stroked="f" coordsize="38117,30494" o:gfxdata="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q08sb4A&#10;AADcAAAADwAAAAAAAAABACAAAAAiAAAAZHJzL2Rvd25yZXYueG1sUEsBAhQAFAAAAAgAh07iQDMv&#10;BZ47AAAAOQAAABAAAAAAAAAAAQAgAAAADQEAAGRycy9zaGFwZXhtbC54bWxQSwUGAAAAAAYABgBb&#10;AQAAtwMAAAAA&#10;" path="m27953,27953c27953,29224,27953,30494,26682,30494c26682,30494,25412,30494,25412,30494c25412,30494,24141,30494,24141,30494c24141,30494,24141,30494,25412,30494c26682,30494,29224,30494,30494,30494c31765,30494,34306,30494,36847,30494c36847,30494,38118,30494,38118,30494c38118,30494,38118,30494,36847,30494c36847,30494,35577,30494,34306,30494c33035,30494,33035,29224,33035,27953c33035,26682,33035,22871,33035,19059l33035,11435c33035,5082,33035,3812,33035,2541c33035,1271,33035,0,34306,0c34306,0,35577,0,35577,0c35577,0,36847,0,36847,0c36847,0,36847,0,35577,0c34306,0,31765,0,30494,0c29224,0,26682,0,24141,0c24141,0,22871,0,22871,0c22871,0,22871,0,24141,0c24141,0,25412,0,25412,0c26682,0,26682,1271,26682,2541c26682,3812,26682,5082,26682,11435l26682,12706c26682,12706,26682,12706,26682,12706l10165,12706c10165,12706,10165,12706,10165,12706l10165,11435c10165,5082,10165,3812,10165,2541c10165,1271,10165,0,11435,0c11435,0,12706,0,12706,0c12706,0,13976,0,13976,0c13976,0,13976,0,12706,0c11435,0,8894,0,7624,0c6353,0,3812,0,1271,0c1271,0,0,0,0,0c0,0,0,0,1271,0c1271,0,2541,0,2541,0c3812,0,3812,1271,3812,2541c3812,3812,3812,5082,3812,11435l3812,19059c3812,22871,3812,26682,3812,27953c3812,29224,3812,30494,2541,30494c2541,30494,1271,30494,1271,30494c1271,30494,0,30494,0,30494c0,30494,0,30494,1271,30494c2541,30494,5082,30494,6353,30494c7624,30494,10165,30494,12706,30494c12706,30494,13976,30494,13976,30494c13976,30494,13976,30494,12706,30494c12706,30494,11435,30494,10165,30494c8894,30494,8894,29224,8894,27953c8894,26682,8894,22871,8894,19059l8894,15247c8894,15247,8894,15247,8894,15247l25412,15247c25412,15247,25412,15247,25412,15247l25412,19059c27953,22871,27953,26682,27953,27953xe">
                          <v:path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fill on="t" focussize="0,0"/>
                          <v:stroke on="f" weight="0.999606299212598pt" joinstyle="miter"/>
                          <v:imagedata o:title=""/>
                          <o:lock v:ext="edit" aspectratio="f"/>
                        </v:shape>
                        <v:shape id="任意多边形: 形状 353" o:spid="_x0000_s1026" o:spt="100" style="position:absolute;left:1426870;top:1384941;height:33035;width:34305;v-text-anchor:middle;" fillcolor="#BE9C59" filled="t" stroked="f" coordsize="34305,33035" o:gfxdata="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rpGC8AAAA&#10;3AAAAA8AAAAAAAAAAQAgAAAAIgAAAGRycy9kb3ducmV2LnhtbFBLAQIUABQAAAAIAIdO4kAzLwWe&#10;OwAAADkAAAAQAAAAAAAAAAEAIAAAAAsBAABkcnMvc2hhcGV4bWwueG1sUEsFBgAAAAAGAAYAWwEA&#10;ALUDAAAAAA==&#10;" path="m0,16518c0,24141,5082,33035,16518,33035c26682,33035,34306,25412,34306,15247c34306,5082,27953,0,17788,0c5082,0,0,10165,0,16518xm29223,17788c29223,30494,22871,31765,19059,31765c11435,31765,6353,25412,6353,16518c6353,6353,11435,3812,16518,3812c22871,2541,29223,8894,29223,17788xe">
                          <v:path o:connectlocs="0,16518;16518,33035;34306,15247;17788,0;0,16518;29223,17788;19059,31765;6353,16518;16518,3812;29223,17788" o:connectangles="0,0,0,0,0,0,0,0,0,0"/>
                          <v:fill on="t" focussize="0,0"/>
                          <v:stroke on="f" weight="0.999606299212598pt" joinstyle="miter"/>
                          <v:imagedata o:title=""/>
                          <o:lock v:ext="edit" aspectratio="f"/>
                        </v:shape>
                        <v:shape id="任意多边形: 形状 354" o:spid="_x0000_s1026" o:spt="100" style="position:absolute;left:1468799;top:1384941;height:31764;width:16517;v-text-anchor:middle;" fillcolor="#BE9C59" filled="t" stroked="f" coordsize="16517,31764" o:gfxdata="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INZYu/&#10;AAAA3AAAAA8AAAAAAAAAAQAgAAAAIgAAAGRycy9kb3ducmV2LnhtbFBLAQIUABQAAAAIAIdO4kAz&#10;LwWeOwAAADkAAAAQAAAAAAAAAAEAIAAAAA4BAABkcnMvc2hhcGV4bWwueG1sUEsFBgAAAAAGAAYA&#10;WwEAALgDAAAAAA==&#10;" path="m16518,24141c16518,20329,15247,17788,10165,12706l8894,11435c5082,8894,3812,7624,3812,5082c3812,2541,5082,1271,8894,1271c11435,1271,12706,2541,13976,3812c15247,5082,15247,6353,15247,6353c15247,6353,15247,7624,15247,7624c15247,7624,15247,7624,15247,6353c15247,2541,15247,1271,15247,1271c15247,1271,15247,1271,15247,1271c13976,1271,12706,0,10165,0c3812,0,0,3812,0,7624c0,11435,1271,13976,6353,17788l8894,19059c12706,21600,12706,24141,12706,25412c12706,27953,11435,30494,7624,30494c5082,30494,2541,29224,1271,26682c1271,25412,1271,25412,1271,24141c1271,24141,1271,22871,1271,22871c1271,22871,1271,22871,1271,24141c1271,25412,1271,27953,1271,29224c1271,30494,1271,30494,2541,30494c3812,31765,6353,31765,8894,31765c11435,31765,13976,31765,15247,30494c15247,30494,16518,26682,16518,24141xe">
                          <v:path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fill on="t" focussize="0,0"/>
                          <v:stroke on="f" weight="0.999606299212598pt" joinstyle="miter"/>
                          <v:imagedata o:title=""/>
                          <o:lock v:ext="edit" aspectratio="f"/>
                        </v:shape>
                        <v:shape id="任意多边形: 形状 355" o:spid="_x0000_s1026" o:spt="100" style="position:absolute;left:1490400;top:1384941;height:33035;width:24141;v-text-anchor:middle;" fillcolor="#BE9C59" filled="t" stroked="f" coordsize="24141,33035" o:gfxdata="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k0EabsAAADc&#10;AAAADwAAAAAAAAABACAAAAAiAAAAZHJzL2Rvd25yZXYueG1sUEsBAhQAFAAAAAgAh07iQDMvBZ47&#10;AAAAOQAAABAAAAAAAAAAAQAgAAAACgEAAGRycy9zaGFwZXhtbC54bWxQSwUGAAAAAAYABgBbAQAA&#10;tAMAAAAA&#10;" path="m15247,33035c15247,33035,15247,31765,15247,33035c13976,33035,12706,33035,12706,33035c11435,33035,11435,31765,11435,30494c11435,29224,11435,25412,11435,21600l11435,5082c11435,5082,11435,3812,11435,3812c11435,3812,12706,3812,12706,3812c13976,3812,15247,3812,16518,5082c19059,7624,19059,10165,19059,11435c19059,15247,15247,17788,13976,17788c12706,17788,12706,17788,12706,17788c12706,17788,12706,17788,12706,17788c12706,17788,13976,17788,13976,17788c20329,17788,24141,13976,24141,7624c24141,5082,22871,3812,21600,2541c20329,1271,19059,0,13976,0c11435,0,10165,0,7624,0c6353,0,3812,0,1271,0c1271,0,0,0,0,0c0,0,0,0,1271,0c1271,0,2541,0,2541,0c3812,0,3812,1271,3812,2541c3812,3812,3812,5082,3812,11435l3812,19059c3812,22871,3812,26682,3812,27953c3812,29224,3812,30494,2541,30494c2541,30494,1271,30494,1271,30494c1271,30494,0,30494,0,30494c0,30494,0,30494,1271,30494c2541,30494,5082,30494,6353,30494c8894,33035,11435,33035,15247,33035c15247,33035,15247,33035,15247,33035xe">
                          <v:path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fill on="t" focussize="0,0"/>
                          <v:stroke on="f" weight="0.999606299212598pt" joinstyle="miter"/>
                          <v:imagedata o:title=""/>
                          <o:lock v:ext="edit" aspectratio="f"/>
                        </v:shape>
                        <v:shape id="任意多边形: 形状 356" o:spid="_x0000_s1026" o:spt="100" style="position:absolute;left:1519623;top:1386211;height:31764;width:13976;v-text-anchor:middle;" fillcolor="#BE9C59" filled="t" stroked="f" coordsize="13976,31764" o:gfxdata="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u43cvQAA&#10;ANwAAAAPAAAAAAAAAAEAIAAAACIAAABkcnMvZG93bnJldi54bWxQSwECFAAUAAAACACHTuJAMy8F&#10;njsAAAA5AAAAEAAAAAAAAAABACAAAAAMAQAAZHJzL3NoYXBleG1sLnhtbFBLBQYAAAAABgAGAFsB&#10;AAC2AwAAAAA=&#10;" path="m1271,0c0,0,0,0,1271,0c0,0,0,0,1271,0c1271,0,1271,0,1271,0c3812,1271,3812,1271,3812,3812c3812,5082,3812,6353,3812,12706l3812,20329c3812,24141,3812,27953,3812,29224c3812,30494,3812,31765,2541,31765c2541,31765,1271,31765,1271,31765c1271,31765,0,31765,0,31765c0,31765,0,31765,1271,31765c2541,31765,5082,31765,6353,31765c7624,31765,10165,31765,12706,31765c12706,31765,13976,31765,13976,31765c13976,31765,13976,31765,12706,31765c12706,31765,11435,31765,10165,31765c8894,31765,8894,30494,8894,29224c8894,27953,8894,24141,8894,20329l8894,11435c8894,5082,8894,3812,8894,2541c8894,1271,8894,0,10165,0c10165,0,11435,0,11435,0c11435,0,12706,0,12706,0c12706,0,12706,0,11435,0c10165,0,7624,0,6353,0c5082,0,2541,0,1271,0xe">
                          <v:path o:connectlocs="1271,0;1271,0;1271,0;1271,0;3812,3812;3812,12706;3812,20329;3812,29224;2541,31765;1271,31765;0,31765;1271,31765;6353,31765;12706,31765;13976,31765;12706,31765;10165,31765;8894,29224;8894,20329;8894,11435;8894,2541;10165,0;11435,0;12706,0;11435,0;6353,0;1271,0" o:connectangles="0,0,0,0,0,0,0,0,0,0,0,0,0,0,0,0,0,0,0,0,0,0,0,0,0,0,0"/>
                          <v:fill on="t" focussize="0,0"/>
                          <v:stroke on="f" weight="0.999606299212598pt" joinstyle="miter"/>
                          <v:imagedata o:title=""/>
                          <o:lock v:ext="edit" aspectratio="f"/>
                        </v:shape>
                        <v:shape id="任意多边形: 形状 357" o:spid="_x0000_s1026" o:spt="100" style="position:absolute;left:1537411;top:1386211;height:34305;width:26682;v-text-anchor:middle;" fillcolor="#BE9C59" filled="t" stroked="f" coordsize="26682,34305" o:gfxdata="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4Q5dvQAA&#10;ANwAAAAPAAAAAAAAAAEAIAAAACIAAABkcnMvZG93bnJldi54bWxQSwECFAAUAAAACACHTuJAMy8F&#10;njsAAAA5AAAAEAAAAAAAAAABACAAAAAMAQAAZHJzL3NoYXBleG1sLnhtbFBLBQYAAAAABgAGAFsB&#10;AAC2AwAAAAA=&#10;" path="m26682,0c26682,0,26682,0,26682,0c25412,0,24141,0,22871,0l6353,0c5082,0,3812,0,2541,0c1271,0,1271,0,1271,0c1271,0,1271,0,1271,1271c1271,1271,0,5082,0,6353c0,6353,0,7624,0,7624c0,7624,0,7624,0,7624c0,7624,0,6353,1271,6353c1271,5082,2541,5082,5082,5082l11435,5082,11435,22871c11435,26682,11435,30494,11435,31765c11435,33035,11435,34306,10165,34306c10165,34306,8894,34306,8894,34306c8894,34306,7624,34306,7624,34306c7624,34306,7624,34306,8894,34306c10165,34306,12706,34306,13976,34306c15247,34306,17788,34306,20329,34306c20329,34306,21600,34306,21600,34306c21600,34306,21600,34306,20329,34306c20329,34306,19059,34306,17788,34306c16518,34306,16518,33035,16518,31765c16518,30494,16518,26682,16518,22871l16518,5082,21600,5082c25412,5082,26682,6353,26682,7624l26682,7624c26682,8894,26682,8894,26682,8894c26682,8894,26682,8894,26682,7624c26682,3812,26682,1271,26682,0c26682,0,26682,0,26682,0xe">
                          <v:path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fill on="t" focussize="0,0"/>
                          <v:stroke on="f" weight="0.999606299212598pt" joinstyle="miter"/>
                          <v:imagedata o:title=""/>
                          <o:lock v:ext="edit" aspectratio="f"/>
                        </v:shape>
                        <v:shape id="任意多边形: 形状 358" o:spid="_x0000_s1026" o:spt="100" style="position:absolute;left:1562823;top:1386211;height:31764;width:33035;v-text-anchor:middle;" fillcolor="#BE9C59" filled="t" stroked="f" coordsize="33035,31764" o:gfxdata="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LBDfvQAA&#10;ANwAAAAPAAAAAAAAAAEAIAAAACIAAABkcnMvZG93bnJldi54bWxQSwECFAAUAAAACACHTuJAMy8F&#10;njsAAAA5AAAAEAAAAAAAAAABACAAAAAMAQAAZHJzL3NoYXBleG1sLnhtbFBLBQYAAAAABgAGAFsB&#10;AAC2AwAAAAA=&#10;" path="m21600,30494c21600,30494,21600,30494,21600,30494c21600,31765,21600,31765,21600,30494c25412,31765,29224,31765,30494,31765c31765,31765,33035,31765,33035,31765c33035,31765,33035,31765,33035,31765c33035,31765,31765,31765,31765,31765c30494,31765,29224,30494,27953,26682c25412,20329,19059,2541,17788,1271c17788,0,16518,0,16518,0c16518,0,15247,0,15247,1271l5082,27953c3812,30494,3812,31765,1271,31765c1271,31765,0,31765,0,31765c0,31765,0,31765,0,31765c0,31765,0,31765,1271,31765c3812,31765,6353,31765,6353,31765c7624,31765,8894,31765,11435,31765c11435,31765,12706,31765,12706,31765c12706,31765,12706,31765,12706,31765l11435,31765c10165,31765,10165,31765,10165,30494c10165,30494,10165,29224,10165,27953l12706,21600c12706,21600,12706,21600,12706,21600l21600,21600c21600,21600,21600,21600,21600,21600l21600,30494c22871,30494,21600,30494,21600,30494xm17788,19059l10165,19059c10165,19059,10165,19059,10165,19059l13976,8894c13976,8894,13976,8894,13976,8894c13976,8894,13976,8894,13976,8894l17788,19059c17788,19059,17788,19059,17788,19059xe">
                          <v:path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fill on="t" focussize="0,0"/>
                          <v:stroke on="f" weight="0.999606299212598pt" joinstyle="miter"/>
                          <v:imagedata o:title=""/>
                          <o:lock v:ext="edit" aspectratio="f"/>
                        </v:shape>
                        <v:shape id="任意多边形: 形状 359" o:spid="_x0000_s1026" o:spt="100" style="position:absolute;left:1593317;top:1386211;height:30494;width:21599;v-text-anchor:middle;" fillcolor="#BE9C59" filled="t" stroked="f" coordsize="21599,30494" o:gfxdata="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5jlX&#10;wAAAANwAAAAPAAAAAAAAAAEAIAAAACIAAABkcnMvZG93bnJldi54bWxQSwECFAAUAAAACACHTuJA&#10;My8FnjsAAAA5AAAAEAAAAAAAAAABACAAAAAPAQAAZHJzL3NoYXBleG1sLnhtbFBLBQYAAAAABgAG&#10;AFsBAAC5AwAAAAA=&#10;" path="m11435,2541c11435,1271,11435,0,12706,0c12706,0,13976,0,13976,0c13976,0,15247,0,15247,0c15247,0,15247,0,13976,0c12706,0,8894,0,7624,0c6353,0,3812,0,1271,0c0,0,0,0,0,0c0,0,0,0,1271,0c1271,0,2541,0,2541,0c3812,0,3812,1271,3812,2541c3812,3812,3812,5082,3812,11435l3812,19059c3812,22871,3812,26682,3812,27953c3812,29224,3812,30494,2541,30494c2541,30494,1271,30494,1271,30494c1271,30494,0,30494,0,30494c0,30494,0,30494,1271,30494c2541,30494,3812,30494,3812,30494c5082,30494,6353,30494,6353,30494c7624,30494,10165,30494,11435,30494c13976,30494,15247,30494,19059,30494c21600,30494,21600,30494,21600,29224c21600,27953,21600,25412,21600,24141c21600,24141,21600,22871,21600,22871c21600,22871,21600,22871,21600,24141c21600,25412,21600,26682,20329,26682c19059,27953,17788,27953,15247,27953c11435,27953,11435,27953,10165,26682c8894,25412,8894,22871,8894,17788l8894,11435c11435,5082,11435,3812,11435,2541xe">
                          <v:path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fill on="t" focussize="0,0"/>
                          <v:stroke on="f" weight="0.999606299212598pt" joinstyle="miter"/>
                          <v:imagedata o:title=""/>
                          <o:lock v:ext="edit" aspectratio="f"/>
                        </v:shape>
                      </v:group>
                      <v:group id="图形 6" o:spid="_x0000_s1026" o:spt="203" style="position:absolute;left:1140988;top:1437035;height:27953;width:401505;" coordorigin="1140988,1437035" coordsize="401505,27953"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任意多边形: 形状 361" o:spid="_x0000_s1026" o:spt="100" style="position:absolute;left:1140988;top:1438305;height:26682;width:12705;v-text-anchor:middle;" fillcolor="#BE9C59" filled="t" stroked="f" coordsize="12705,26682" o:gfxdata="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LsM4a5AAAA3AAA&#10;AA8AAAAAAAAAAQAgAAAAIgAAAGRycy9kb3ducmV2LnhtbFBLAQIUABQAAAAIAIdO4kAzLwWeOwAA&#10;ADkAAAAQAAAAAAAAAAEAIAAAAAgBAABkcnMvc2hhcGV4bWwueG1sUEsFBgAAAAAGAAYAWwEAALID&#10;AAAAAA==&#10;" path="m5082,24141c2541,24141,1271,22871,0,20329c0,20329,0,19059,0,19059c0,19059,0,19059,0,19059c0,19059,0,19059,0,20329c0,20329,0,22871,0,24141c0,25412,0,25412,0,25412c1271,25412,2541,26682,5082,26682c6353,26682,8894,26682,10165,25412c12706,24141,12706,21600,12706,20329c12706,17788,11435,15247,7624,11435l6353,10165c3812,7624,2541,6353,2541,5082c2541,2541,3812,1271,6353,1271c8894,1271,8894,2541,10165,2541c11435,3812,11435,3812,11435,5082c11435,5082,11435,5082,11435,5082c11435,5082,11435,5082,11435,3812c11435,1271,11435,0,11435,0c11435,0,11435,0,11435,0c10165,0,8894,0,7624,0c2541,0,0,2541,0,6353c0,8894,1271,11435,5082,13977l6353,15247c8894,17788,10165,19059,10165,20329c10165,21600,8894,24141,5082,24141xe">
                          <v:path o:connectlocs="5082,24141;0,20329;0,19059;0,19059;0,20329;0,24141;0,25412;5082,26682;10165,25412;12706,20329;7624,11435;6353,10165;2541,5082;6353,1271;10165,2541;11435,5082;11435,5082;11435,3812;11435,0;11435,0;7624,0;0,6353;5082,13977;6353,15247;10165,20329;5082,24141" o:connectangles="0,0,0,0,0,0,0,0,0,0,0,0,0,0,0,0,0,0,0,0,0,0,0,0,0,0"/>
                          <v:fill on="t" focussize="0,0"/>
                          <v:stroke on="f" weight="0.999606299212598pt" joinstyle="miter"/>
                          <v:imagedata o:title=""/>
                          <o:lock v:ext="edit" aspectratio="f"/>
                        </v:shape>
                        <v:shape id="任意多边形: 形状 362" o:spid="_x0000_s1026" o:spt="100" style="position:absolute;left:1160047;top:1440847;height:21599;width:10164;v-text-anchor:middle;" fillcolor="#BE9C59" filled="t" stroked="f" coordsize="10164,21599" o:gfxdata="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00vQAA&#10;ANwAAAAPAAAAAAAAAAEAIAAAACIAAABkcnMvZG93bnJldi54bWxQSwECFAAUAAAACACHTuJAMy8F&#10;njsAAAA5AAAAEAAAAAAAAAABACAAAAAMAQAAZHJzL3NoYXBleG1sLnhtbFBLBQYAAAAABgAGAFsB&#10;AAC2Aw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63" o:spid="_x0000_s1026" o:spt="100" style="position:absolute;left:1172752;top:1439576;height:24141;width:24141;v-text-anchor:middle;" fillcolor="#BE9C59" filled="t" stroked="f" coordsize="24141,24141" o:gfxdata="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9ikvb4A&#10;AADcAAAADwAAAAAAAAABACAAAAAiAAAAZHJzL2Rvd25yZXYueG1sUEsBAhQAFAAAAAgAh07iQDMv&#10;BZ47AAAAOQAAABAAAAAAAAAAAQAgAAAADQEAAGRycy9zaGFwZXhtbC54bWxQSwUGAAAAAAYABgBb&#10;AQAAtwMAAAAA&#10;" path="m3812,20329c6353,22871,10165,24141,15247,24141c17788,24141,20329,24141,21600,22871c21600,22871,22871,22871,22871,21600c22871,20329,24141,17788,24141,17788c24141,17788,24141,17788,24141,17788c24141,17788,24141,17788,24141,19059c24141,19059,24141,20329,22871,21600c21600,22871,20329,22871,16518,22871c12706,22871,6353,19059,6353,11435c6353,7624,6353,5082,8894,2541c10165,1271,12706,0,15247,0c17788,0,20329,1271,21600,2541c22871,3812,22871,5082,22871,5082c22871,5082,22871,6353,22871,6353c22871,6353,22871,6353,22871,5082c22871,3812,22871,2541,22871,1271c22871,0,22871,0,22871,0c22871,0,22871,0,22871,0c21600,0,20329,0,19059,0c17788,0,16518,0,13976,0c8894,0,6353,1271,3812,3812c1271,6353,0,10165,0,12706c0,13976,1271,17788,3812,20329xe">
                          <v:path o:connectlocs="3812,20329;15247,24141;21600,22871;22871,21600;24141,17788;24141,17788;24141,19059;22871,21600;16518,22871;6353,11435;8894,2541;15247,0;21600,2541;22871,5082;22871,6353;22871,5082;22871,1271;22871,0;22871,0;19059,0;13976,0;3812,3812;0,12706;3812,20329" o:connectangles="0,0,0,0,0,0,0,0,0,0,0,0,0,0,0,0,0,0,0,0,0,0,0,0"/>
                          <v:fill on="t" focussize="0,0"/>
                          <v:stroke on="f" weight="0.999606299212598pt" joinstyle="miter"/>
                          <v:imagedata o:title=""/>
                          <o:lock v:ext="edit" aspectratio="f"/>
                        </v:shape>
                        <v:shape id="任意多边形: 形状 364" o:spid="_x0000_s1026" o:spt="100" style="position:absolute;left:1198164;top:1440847;height:21599;width:30494;v-text-anchor:middle;" fillcolor="#BE9C59" filled="t" stroked="f" coordsize="30494,21599" o:gfxdata="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ron1e&#10;wAAAANwAAAAPAAAAAAAAAAEAIAAAACIAAABkcnMvZG93bnJldi54bWxQSwECFAAUAAAACACHTuJA&#10;My8FnjsAAAA5AAAAEAAAAAAAAAABACAAAAAPAQAAZHJzL3NoYXBleG1sLnhtbFBLBQYAAAAABgAG&#10;AFsBAAC5AwAAAAA=&#10;" path="m21600,20329c21600,21600,21600,21600,20329,21600c20329,21600,19059,21600,19059,21600c19059,21600,19059,21600,19059,21600c19059,21600,19059,21600,20329,21600c21600,21600,24141,21600,24141,21600c25412,21600,26682,21600,29223,21600c29223,21600,30494,21600,30494,21600c30494,21600,30494,21600,30494,21600c30494,21600,29223,21600,29223,21600c27953,21600,27953,20329,27953,20329c27953,19059,27953,16518,27953,12706l27953,7624c27953,2541,27953,1271,27953,1271c27953,0,27953,0,29223,0c29223,0,30494,0,30494,0c30494,0,30494,0,30494,0c30494,0,30494,0,29223,0c27953,0,25412,0,25412,0c24141,0,22871,0,20329,0c20329,0,19059,0,19059,0c19059,0,19059,0,19059,0c19059,0,20329,0,20329,0c21600,0,21600,1271,21600,1271c21600,2541,21600,3812,21600,7624l21600,8894c21600,8894,21600,8894,21600,8894l8894,8894c8894,8894,8894,8894,8894,8894l8894,7624c8894,2541,8894,1271,8894,1271c8894,0,8894,0,10165,0c10165,0,11435,0,11435,0c11435,0,11435,0,11435,0c11435,0,11435,0,10165,0c8894,0,6353,0,6353,0c5082,0,3812,0,1271,0c1271,0,0,0,0,0c0,0,0,0,0,0c0,0,1271,0,1271,0c2541,0,2541,1271,2541,1271c2541,2541,2541,3812,2541,7624l2541,13976c2541,16518,2541,19059,2541,20329c2541,21600,2541,21600,1271,21600c1271,21600,0,21600,0,21600c0,21600,0,21600,0,21600c0,21600,0,21600,1271,21600c2541,21600,5082,21600,5082,21600c6353,21600,7624,21600,10165,21600c10165,21600,11435,21600,11435,21600c11435,21600,11435,21600,11435,21600c11435,21600,10165,21600,10165,21600c8894,21600,8894,20329,8894,20329c8894,19059,8894,16518,8894,12706l8894,10165c8894,10165,8894,10165,8894,10165l21600,10165c21600,10165,21600,10165,21600,10165l21600,12706c21600,16518,21600,19059,21600,20329xe">
                          <v:path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fill on="t" focussize="0,0"/>
                          <v:stroke on="f" weight="0.999606299212598pt" joinstyle="miter"/>
                          <v:imagedata o:title=""/>
                          <o:lock v:ext="edit" aspectratio="f"/>
                        </v:shape>
                        <v:shape id="任意多边形: 形状 365" o:spid="_x0000_s1026" o:spt="100" style="position:absolute;left:1228658;top:1439576;height:24141;width:24141;v-text-anchor:middle;" fillcolor="#BE9C59" filled="t" stroked="f" coordsize="24141,24141" o:gfxdata="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RaiL4A&#10;AADcAAAADwAAAAAAAAABACAAAAAiAAAAZHJzL2Rvd25yZXYueG1sUEsBAhQAFAAAAAgAh07iQDMv&#10;BZ47AAAAOQAAABAAAAAAAAAAAQAgAAAADQEAAGRycy9zaGFwZXhtbC54bWxQSwUGAAAAAAYABgBb&#10;AQAAtwMAAAAA&#10;" path="m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1600,19059,21600,15247,21600,11435l21600,8894c21600,3812,21600,2541,21600,2541c21600,1271,21600,1271,22871,1271c22871,1271,22871,1271,24141,1271c24141,1271,24141,1271,24141,1271c24141,1271,24141,1271,22871,1271c21600,1271,19059,1271,19059,1271c19059,1271,16518,1271,15247,1271c15247,1271,13977,1271,13977,1271c13977,1271,13977,1271,13977,1271c13977,1271,15247,1271,15247,1271c16518,1271,16518,2541,16518,2541c16518,3812,16518,5082,16518,8894l16518,12706c16518,16518,16518,19059,15247,20329c13977,21600,12706,21600,10165,21600c8894,21600,7624,21600,6353,20329c5082,19059,3812,16518,3812,12706l3812,8894c8894,3812,8894,2541,8894,1271xe">
                          <v:path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fill on="t" focussize="0,0"/>
                          <v:stroke on="f" weight="0.999606299212598pt" joinstyle="miter"/>
                          <v:imagedata o:title=""/>
                          <o:lock v:ext="edit" aspectratio="f"/>
                        </v:shape>
                        <v:shape id="任意多边形: 形状 366" o:spid="_x0000_s1026" o:spt="100" style="position:absolute;left:1255341;top:1437035;height:25411;width:53364;v-text-anchor:middle;" fillcolor="#BE9C59" filled="t" stroked="f" coordsize="53364,25411" o:gfxdata="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QKFL4A&#10;AADcAAAADwAAAAAAAAABACAAAAAiAAAAZHJzL2Rvd25yZXYueG1sUEsBAhQAFAAAAAgAh07iQDMv&#10;BZ47AAAAOQAAABAAAAAAAAAAAQAgAAAADQEAAGRycy9zaGFwZXhtbC54bWxQSwUGAAAAAAYABgBb&#10;AQAAtwMAAAAA&#10;" path="m53365,2541c53365,1271,53365,1271,53365,2541c50824,2541,49553,2541,49553,2541c48282,2541,47012,2541,45741,2541c45741,2541,44471,2541,44471,2541c44471,2541,44471,2541,44471,2541c44471,2541,45741,2541,45741,2541c47012,2541,47012,3812,47012,5082l47012,20329,47012,20329c47012,20329,41929,15247,39388,12706c34306,7624,29223,2541,29223,2541c29223,2541,27953,1271,27953,1271c27953,1271,27953,1271,27953,2541l27953,21600c27953,24141,27953,25412,26682,25412c26682,25412,25412,25412,25412,25412c25412,25412,25412,25412,25412,25412c25412,25412,25412,25412,25412,25412c25412,25412,24141,25412,24141,25412c22871,25412,22871,24141,21600,21600c19059,16518,13976,3812,13976,1271c13976,0,13976,0,12706,0c12706,0,12706,0,11435,1271l3812,21600c2541,22871,2541,24141,1271,24141c1271,24141,0,24141,0,24141c0,24141,0,24141,0,24141c0,24141,0,24141,0,24141c1271,24141,3812,24141,3812,24141c5082,24141,6353,24141,7624,24141c7624,24141,7624,24141,7624,24141c7624,24141,7624,24141,7624,24141l7624,24141c6353,24141,6353,24141,6353,22871c6353,22871,6353,21600,6353,20329l7624,15247c7624,15247,7624,15247,7624,15247l15247,15247c15247,15247,15247,15247,15247,15247l17788,21600c17788,21600,17788,22871,17788,22871c17788,22871,17788,22871,17788,22871c17788,22871,17788,22871,19059,22871c21600,22871,24141,22871,25412,22871c26682,22871,26682,22871,26682,22871c26682,22871,26682,22871,26682,22871c27953,22871,30494,22871,30494,22871c30494,22871,33035,22871,34306,22871c34306,22871,35576,22871,35576,22871c35576,22871,35576,22871,35576,22871c35576,22871,34306,22871,34306,22871c33035,22871,33035,21600,33035,19059l33035,5082,33035,5082c33035,5082,36847,10165,40659,12706c44471,16518,48282,20329,50824,22871c50824,22871,52094,24141,52094,24141c52094,24141,52094,24141,52094,22871l52094,2541c52094,1271,52094,0,53365,0c52094,2541,52094,2541,53365,2541c53365,2541,53365,2541,53365,2541xm15247,16518l8894,16518c8894,16518,8894,16518,8894,16518l11435,8894c11435,8894,11435,8894,11435,8894c11435,8894,11435,8894,11435,8894l15247,16518c15247,16518,15247,16518,15247,16518xe">
                          <v:path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fill on="t" focussize="0,0"/>
                          <v:stroke on="f" weight="0.999606299212598pt" joinstyle="miter"/>
                          <v:imagedata o:title=""/>
                          <o:lock v:ext="edit" aspectratio="f"/>
                        </v:shape>
                        <v:shape id="任意多边形: 形状 367" o:spid="_x0000_s1026" o:spt="100" style="position:absolute;left:1317599;top:1440847;height:24141;width:29223;v-text-anchor:middle;" fillcolor="#BE9C59" filled="t" stroked="f" coordsize="29223,24141" o:gfxdata="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CoOb4A&#10;AADcAAAADwAAAAAAAAABACAAAAAiAAAAZHJzL2Rvd25yZXYueG1sUEsBAhQAFAAAAAgAh07iQDMv&#10;BZ47AAAAOQAAABAAAAAAAAAAAQAgAAAADQEAAGRycy9zaGFwZXhtbC54bWxQSwUGAAAAAAYABgBb&#10;AQAAtwMAAAAA&#10;" path="m26682,11435l26682,7624c26682,2541,26682,1271,26682,1271c26682,0,26682,0,27953,0c27953,0,27953,0,29224,0c29224,0,29224,0,29224,0c29224,0,29224,0,27953,0c26682,0,24141,0,24141,0c24141,0,21600,0,20329,0c20329,0,19059,0,19059,0c19059,0,19059,0,19059,0c19059,0,20329,0,20329,0c21600,0,21600,1271,21600,1271c21600,2541,21600,3812,21600,7624l21600,11435c21600,15247,21600,17788,20329,19059c19059,20329,17788,20329,15247,20329c13977,20329,12706,20329,11435,19059c10165,17788,8894,15247,8894,11435l8894,7624c8894,2541,8894,1271,8894,1271c8894,0,8894,0,10165,0c10165,0,10165,0,11435,0c11435,0,11435,0,11435,0c11435,0,11435,0,10165,0c8894,0,6353,0,6353,0c5082,0,3812,0,1271,0c1271,0,0,0,0,0c0,0,0,0,0,0c0,0,1271,0,1271,0c2541,0,2541,1271,2541,1271c2541,2541,2541,3812,2541,7624l2541,12706c2541,17788,3812,20329,5082,21600c7624,24141,10165,24141,12706,24141c15247,24141,17788,24141,19059,21600c26682,17788,26682,13976,26682,11435xe">
                          <v:path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fill on="t" focussize="0,0"/>
                          <v:stroke on="f" weight="0.999606299212598pt" joinstyle="miter"/>
                          <v:imagedata o:title=""/>
                          <o:lock v:ext="edit" aspectratio="f"/>
                        </v:shape>
                        <v:shape id="任意多边形: 形状 368" o:spid="_x0000_s1026" o:spt="100" style="position:absolute;left:1348094;top:1438305;height:25411;width:29223;v-text-anchor:middle;" fillcolor="#BE9C59" filled="t" stroked="f" coordsize="29223,25411" o:gfxdata="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XvL68AAAA&#10;3AAAAA8AAAAAAAAAAQAgAAAAIgAAAGRycy9kb3ducmV2LnhtbFBLAQIUABQAAAAIAIdO4kAzLwWe&#10;OwAAADkAAAAQAAAAAAAAAAEAIAAAAAsBAABkcnMvc2hhcGV4bWwueG1sUEsFBgAAAAAGAAYAWwEA&#10;ALUDAAAAAA==&#10;" path="m25412,25412c26682,25412,26682,25412,25412,25412l26682,3812c26682,2541,26682,1271,27953,1271c27953,1271,29224,1271,29224,1271c29224,1271,29224,1271,29224,1271c29224,1271,29224,1271,27953,1271c26682,1271,25412,1271,24141,1271c22871,1271,21600,1271,20329,1271c20329,1271,19059,1271,19059,1271c19059,1271,19059,1271,19059,1271c19059,1271,20329,1271,20329,1271c21600,1271,21600,2541,21600,3812l21600,19059,21600,19059c21600,19059,16518,13977,13976,11435c8894,6353,3812,1271,3812,1271c3812,1271,2541,0,2541,0c2541,0,2541,0,2541,1271l2541,20329c2541,22871,2541,24141,1271,24141c1271,24141,0,24141,0,24141c0,24141,0,24141,0,24141c0,24141,0,24141,1271,24141c2541,24141,5082,24141,5082,24141c5082,24141,6353,24141,8894,24141c8894,24141,10165,24141,10165,24141c10165,24141,10165,24141,10165,24141c10165,24141,8894,24141,8894,24141c7624,24141,7624,22871,7624,20329l7624,6353,7624,6353c7624,6353,11435,11435,15247,13977c19059,19059,22871,22871,25412,25412c25412,25412,25412,25412,25412,25412xe">
                          <v:path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fill on="t" focussize="0,0"/>
                          <v:stroke on="f" weight="0.999606299212598pt" joinstyle="miter"/>
                          <v:imagedata o:title=""/>
                          <o:lock v:ext="edit" aspectratio="f"/>
                        </v:shape>
                        <v:shape id="任意多边形: 形状 369" o:spid="_x0000_s1026" o:spt="100" style="position:absolute;left:1382400;top:1440847;height:21599;width:10164;v-text-anchor:middle;" fillcolor="#BE9C59" filled="t" stroked="f" coordsize="10164,21599" o:gfxdata="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M9vRb4A&#10;AADcAAAADwAAAAAAAAABACAAAAAiAAAAZHJzL2Rvd25yZXYueG1sUEsBAhQAFAAAAAgAh07iQDMv&#10;BZ47AAAAOQAAABAAAAAAAAAAAQAgAAAADQEAAGRycy9zaGFwZXhtbC54bWxQSwUGAAAAAAYABgBb&#10;AQAAtwM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2541,16518,2541,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0" o:spid="_x0000_s1026" o:spt="100" style="position:absolute;left:1390023;top:1438305;height:25411;width:29223;v-text-anchor:middle;" fillcolor="#BE9C59" filled="t" stroked="f" coordsize="29223,25411" o:gfxdata="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4JmW8AAAA&#10;3AAAAA8AAAAAAAAAAQAgAAAAIgAAAGRycy9kb3ducmV2LnhtbFBLAQIUABQAAAAIAIdO4kAzLwWe&#10;OwAAADkAAAAQAAAAAAAAAAEAIAAAAAsBAABkcnMvc2hhcGV4bWwueG1sUEsFBgAAAAAGAAYAWwEA&#10;ALUDAAAAAA==&#10;" path="m29223,0c27953,0,26682,0,26682,0c26682,0,25412,0,22871,0c22871,0,21600,0,21600,0c21600,0,21600,0,21600,0c21600,0,22871,0,22871,0c22871,0,22871,0,22871,1271c22871,1271,22871,2541,22871,2541c21600,5082,17788,15247,16518,19059l16518,19059,11435,3812c11435,2541,10165,1271,10165,1271c10165,1271,10165,1271,10165,0c10165,0,11435,0,11435,0c11435,0,11435,0,11435,0c11435,0,11435,0,10165,0c8894,0,6353,0,6353,0c5082,0,3812,0,1271,0c1271,0,0,0,0,0c0,0,0,0,0,0c0,0,1271,0,1271,0c2541,0,2541,1271,3812,2541l12706,22871c12706,24141,13976,25412,13976,25412c13976,25412,15247,25412,15247,22871c16518,21600,17788,17788,19059,12706c20329,8894,21600,6353,22871,3812c24141,1271,24141,1271,24141,1271c27953,1271,29223,1271,29223,0c29223,1271,29223,1271,29223,0c29223,0,29223,0,29223,0xe">
                          <v:path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fill on="t" focussize="0,0"/>
                          <v:stroke on="f" weight="0.999606299212598pt" joinstyle="miter"/>
                          <v:imagedata o:title=""/>
                          <o:lock v:ext="edit" aspectratio="f"/>
                        </v:shape>
                        <v:shape id="任意多边形: 形状 371" o:spid="_x0000_s1026" o:spt="100" style="position:absolute;left:1419247;top:1437035;height:26682;width:15247;v-text-anchor:middle;" fillcolor="#BE9C59" filled="t" stroked="f" coordsize="15247,26682" o:gfxdata="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qnBzvQAA&#10;ANwAAAAPAAAAAAAAAAEAIAAAACIAAABkcnMvZG93bnJldi54bWxQSwECFAAUAAAACACHTuJAMy8F&#10;njsAAAA5AAAAEAAAAAAAAAABACAAAAAMAQAAZHJzL3NoYXBleG1sLnhtbFBLBQYAAAAABgAGAFsB&#10;AAC2AwAAAAA=&#10;" path="m8894,26682c10165,26682,12706,26682,13977,26682c15247,26682,15247,26682,15247,25412c15247,24141,15247,22871,15247,21600c15247,21600,15247,21600,15247,21600c15247,21600,15247,21600,15247,21600c15247,22871,13977,24141,13977,24141c12706,24141,11435,24141,11435,24141c7624,24141,7624,24141,7624,21600c7624,20329,7624,17788,7624,16518l7624,13976c7624,13976,7624,13976,7624,13976c8894,13976,11435,13976,12706,13976c13977,13976,13977,13976,13977,15247c13977,15247,13977,16518,13977,16518c13977,16518,13977,16518,13977,16518c13977,16518,13977,16518,13977,16518c13977,16518,13977,15247,13977,13976c13977,12706,13977,11435,13977,11435c13977,11435,13977,11435,13977,11435c13977,11435,13977,11435,13977,11435c13977,11435,12706,11435,12706,11435c11435,11435,7624,11435,7624,11435c7624,11435,7624,11435,7624,11435l7624,2541c7624,2541,7624,2541,7624,2541c8894,2541,11435,2541,12706,2541c13977,2541,15247,2541,15247,3812c15247,3812,15247,5082,15247,5082c15247,5082,15247,5082,15247,5082c15247,5082,15247,5082,15247,5082c15247,5082,15247,3812,15247,2541c15247,1271,15247,1271,15247,0c15247,0,15247,0,15247,0c15247,0,15247,0,15247,0c15247,0,13977,0,13977,0c13977,0,6353,0,6353,0c6353,0,5082,0,3812,0c2541,0,2541,0,1271,0c1271,0,0,0,0,0c0,0,0,0,0,0c0,0,1271,0,1271,0c2541,0,2541,1271,2541,1271c2541,2541,2541,3812,2541,7624l2541,13976c2541,16518,2541,19059,2541,20329c2541,21600,2541,21600,1271,21600c1271,21600,0,21600,0,21600c0,21600,0,21600,0,21600c0,21600,0,21600,1271,21600c2541,21600,2541,21600,3812,21600c5082,21600,5082,21600,5082,21600c7624,26682,7624,26682,8894,26682xe">
                          <v:path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fill on="t" focussize="0,0"/>
                          <v:stroke on="f" weight="0.999606299212598pt" joinstyle="miter"/>
                          <v:imagedata o:title=""/>
                          <o:lock v:ext="edit" aspectratio="f"/>
                        </v:shape>
                        <v:shape id="任意多边形: 形状 372" o:spid="_x0000_s1026" o:spt="100" style="position:absolute;left:1438305;top:1437035;height:26246;width:40658;v-text-anchor:middle;" fillcolor="#BE9C59" filled="t" stroked="f" coordsize="40658,26246" o:gfxdata="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BJrC8AAAA&#10;3AAAAA8AAAAAAAAAAQAgAAAAIgAAAGRycy9kb3ducmV2LnhtbFBLAQIUABQAAAAIAIdO4kAzLwWe&#10;OwAAADkAAAAQAAAAAAAAAAEAIAAAAAsBAABkcnMvc2hhcGV4bWwueG1sUEsFBgAAAAAGAAYAWwEA&#10;ALUDAAAAAA==&#10;" path="m38118,25412c40659,24141,40659,21600,40659,20329c40659,17788,39388,15247,35577,11435l34306,10165c31765,7624,30494,6353,30494,5082c30494,2541,31765,1271,34306,1271c36847,1271,36847,2541,38118,2541c39388,3812,39388,3812,39388,5082c39388,5082,39388,5082,39388,5082c39388,5082,39388,5082,39388,3812c39388,1271,39388,0,39388,0c39388,0,39388,0,39388,0c38118,0,36847,0,35577,0c30494,0,27953,2541,27953,6353c27953,8894,29224,11435,33035,13976l34306,15247c36847,17788,38118,19059,38118,20329c38118,21600,36847,24141,34306,24141c31765,24141,30494,22871,29224,20329c29224,20329,29224,19059,29224,19059c29224,19059,29224,19059,29224,19059c29224,19059,29224,19059,29224,20329c29224,20329,29224,22871,29224,24141c29224,24141,29224,25412,29224,25412c29224,25412,29224,25412,27953,25412c27953,25412,26682,25412,24141,22871c21600,20329,20329,17788,16518,13976c20329,11435,20329,8894,20329,6353c20329,3812,19059,2541,17788,1271c16518,0,13977,0,11435,0c10165,0,7624,0,6353,0c5082,0,3812,0,1271,0c1271,0,0,0,0,0c0,0,0,0,0,0c0,0,1271,0,1271,0c2541,0,2541,1271,2541,1271c2541,2541,2541,3812,2541,7624l2541,13976c2541,16518,2541,19059,2541,20329c2541,21600,2541,21600,1271,21600c1271,21600,0,21600,0,21600c0,21600,0,21600,0,21600c0,21600,0,21600,1271,21600c2541,21600,5082,21600,5082,21600c5082,21600,7624,21600,10165,21600c10165,21600,11435,21600,11435,21600c11435,21600,11435,21600,11435,21600c11435,21600,10165,21600,10165,21600c8894,21600,8894,20329,8894,20329c8894,19059,8894,16518,8894,12706l8894,12706c8894,12706,8894,12706,8894,12706l11435,12706c11435,12706,11435,12706,11435,12706c11435,12706,13977,15247,15247,17788c16518,20329,17788,21600,20329,22871c21600,22871,21600,22871,24141,22871l26682,22871c26682,22871,26682,22871,26682,22871c26682,22871,26682,22871,26682,22871c27953,22871,29224,24141,31765,24141c34306,26682,36847,26682,38118,25412xm15247,13976c15247,13976,13977,13976,12706,13976c11435,13976,11435,13976,10165,13976c10165,13976,10165,13976,10165,13976l10165,3812c10165,3812,10165,3812,10165,3812c10165,3812,11435,3812,11435,3812c13977,3812,16518,5082,16518,10165c16518,11435,15247,13976,15247,13976xe">
                          <v:path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fill on="t" focussize="0,0"/>
                          <v:stroke on="f" weight="0.999606299212598pt" joinstyle="miter"/>
                          <v:imagedata o:title=""/>
                          <o:lock v:ext="edit" aspectratio="f"/>
                        </v:shape>
                        <v:shape id="任意多边形: 形状 373" o:spid="_x0000_s1026" o:spt="100" style="position:absolute;left:1484047;top:1440847;height:21599;width:10164;v-text-anchor:middle;" fillcolor="#BE9C59" filled="t" stroked="f" coordsize="10164,21599" o:gfxdata="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z+znK/&#10;AAAA3AAAAA8AAAAAAAAAAQAgAAAAIgAAAGRycy9kb3ducmV2LnhtbFBLAQIUABQAAAAIAIdO4kAz&#10;LwWeOwAAADkAAAAQAAAAAAAAAAEAIAAAAA4BAABkcnMvc2hhcGV4bWwueG1sUEsFBgAAAAAGAAYA&#10;WwEAALgDAAAAAA==&#10;" path="m2541,20329c2541,21600,2541,21600,1271,21600c1271,21600,0,21600,0,21600c0,21600,0,21600,0,21600c0,21600,0,21600,1271,21600c2541,21600,5082,21600,5082,21600c6353,21600,7624,21600,10165,21600c10165,21600,10165,21600,10165,21600c10165,21600,10165,21600,10165,21600c10165,21600,8894,21600,8894,21600c7624,21600,7624,20329,7624,20329c7624,19059,7624,16518,7624,12706l7624,7624c7624,2541,7624,1271,7624,1271c7624,0,7624,0,8894,0c8894,0,10165,0,10165,0c10165,0,10165,0,10165,0c10165,0,10165,0,8894,0c7624,0,6353,0,5082,0c3812,0,2541,0,1271,0c1271,0,0,0,0,0c0,0,0,0,0,0c0,0,1271,0,1271,0c2541,0,2541,1271,2541,1271c2541,2541,2541,3812,2541,7624l2541,13976c3812,16518,3812,19059,2541,20329xe">
                          <v:path o:connectlocs="2541,20329;1271,21600;0,21600;0,21600;1271,21600;5082,21600;10165,21600;10165,21600;10165,21600;8894,21600;7624,20329;7624,12706;7624,7624;7624,1271;8894,0;10165,0;10165,0;8894,0;5082,0;1271,0;0,0;0,0;1271,0;2541,1271;2541,7624;2541,13976;2541,20329" o:connectangles="0,0,0,0,0,0,0,0,0,0,0,0,0,0,0,0,0,0,0,0,0,0,0,0,0,0,0"/>
                          <v:fill on="t" focussize="0,0"/>
                          <v:stroke on="f" weight="0.999606299212598pt" joinstyle="miter"/>
                          <v:imagedata o:title=""/>
                          <o:lock v:ext="edit" aspectratio="f"/>
                        </v:shape>
                        <v:shape id="任意多边形: 形状 374" o:spid="_x0000_s1026" o:spt="100" style="position:absolute;left:1498023;top:1440847;height:24141;width:44470;v-text-anchor:middle;" fillcolor="#BE9C59" filled="t" stroked="f" coordsize="44470,24141" o:gfxdata="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pTdx&#10;wAAAANwAAAAPAAAAAAAAAAEAIAAAACIAAABkcnMvZG93bnJldi54bWxQSwECFAAUAAAACACHTuJA&#10;My8FnjsAAAA5AAAAEAAAAAAAAAABACAAAAAPAQAAZHJzL3NoYXBleG1sLnhtbFBLBQYAAAAABgAG&#10;AFsBAAC5AwAAAAA=&#10;" path="m35576,11435c35576,10165,40659,2541,41929,1271c43200,0,43200,0,43200,0c43200,0,44471,0,44471,0c44471,0,44471,0,44471,0c44471,0,44471,0,44471,0c43200,0,41929,0,40659,0c39388,0,38118,0,38118,0c38118,0,38118,0,38118,0c38118,0,38118,0,38118,0c38118,0,39388,0,39388,1271c39388,1271,39388,2541,39388,2541c39388,3812,34306,10165,34306,11435c34306,10165,29223,2541,29223,1271c29223,1271,29223,0,29223,0c29223,0,29223,0,29223,0c29223,0,30494,0,30494,0c30494,0,30494,0,30494,0c29223,0,27953,0,26682,0c25412,0,22871,0,22871,0c22871,0,22871,0,22871,0c22871,0,22871,0,21600,0c21600,0,20329,0,19059,0l6353,0c5082,0,3812,0,2541,0c1271,0,1271,0,1271,0c1271,0,1271,0,1271,1271c1271,1271,0,5082,0,5082c0,5082,0,5082,0,5082c0,5082,0,5082,0,5082c0,5082,0,3812,0,3812c0,2541,1271,2541,2541,2541l7624,2541,7624,16518c7624,19059,7624,21600,7624,22871c7624,24141,7624,24141,6353,24141c6353,24141,5082,24141,5082,24141c5082,24141,5082,24141,5082,24141c5082,24141,5082,24141,6353,24141c7624,24141,10165,24141,10165,24141c11435,24141,12706,24141,15247,24141c15247,24141,16518,24141,16518,24141c16518,24141,16518,24141,16518,24141c16518,24141,15247,24141,15247,24141c13976,24141,13976,22871,13976,22871c13976,21600,13976,19059,13976,15247l13976,1271,17788,1271c20329,1271,21600,2541,21600,2541l21600,2541c21600,2541,21600,3812,21600,3812c21600,3812,21600,3812,21600,3812c21600,2541,21600,1271,21600,0c21600,0,22871,0,22871,0c22871,0,24141,1271,25412,2541c26682,3812,30494,11435,31765,11435c31765,12706,33035,12706,33035,15247l33035,17788c33035,17788,33035,20329,33035,21600c33035,22871,33035,22871,31765,22871c31765,22871,30494,22871,30494,22871c30494,22871,30494,22871,30494,22871c30494,22871,30494,22871,31765,22871c33035,22871,35576,22871,35576,22871c36847,22871,38118,22871,40659,22871c40659,22871,41929,22871,41929,22871c41929,22871,41929,22871,41929,22871c41929,22871,40659,22871,40659,22871c39388,22871,39388,21600,39388,21600c39388,20329,39388,19059,39388,17788l39388,15247c35576,12706,35576,11435,35576,11435xe">
                          <v:path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fill on="t" focussize="0,0"/>
                          <v:stroke on="f" weight="0.999606299212598pt" joinstyle="miter"/>
                          <v:imagedata o:title=""/>
                          <o:lock v:ext="edit" aspectratio="f"/>
                        </v:shape>
                      </v:group>
                    </v:group>
                    <v:group id="图形 6" o:spid="_x0000_s1026" o:spt="203" style="position:absolute;left:1110494;top:1169258;height:71673;width:462493;" coordorigin="1110494,1169258" coordsize="462493,71673" o:gfxdata="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GgvI9W+AAAA3AAAAA8AAAAAAAAAAQAgAAAAIgAAAGRycy9kb3ducmV2Lnht&#10;bFBLAQIUABQAAAAIAIdO4kAzLwWeOwAAADkAAAAVAAAAAAAAAAEAIAAAAA0BAABkcnMvZ3JvdXBz&#10;aGFwZXhtbC54bWxQSwUGAAAAAAYABgBgAQAAygMAAAAA&#10;">
                      <o:lock v:ext="edit" aspectratio="f"/>
                      <v:group id="图形 6" o:spid="_x0000_s1026" o:spt="203" style="position:absolute;left:1110494;top:1169258;height:71673;width:351952;" coordorigin="1110494,1169258" coordsize="351952,71673" o:gfxdata="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mP29osAAAADcAAAADwAAAAAAAAABACAAAAAiAAAAZHJzL2Rvd25yZXYu&#10;eG1sUEsBAhQAFAAAAAgAh07iQDMvBZ47AAAAOQAAABUAAAAAAAAAAQAgAAAADwEAAGRycy9ncm91&#10;cHNoYXBleG1sLnhtbFBLBQYAAAAABgAGAGABAADMAwAAAAA=&#10;">
                        <o:lock v:ext="edit" aspectratio="f"/>
                        <v:group id="图形 6" o:spid="_x0000_s1026" o:spt="203" style="position:absolute;left:1222305;top:1169258;height:71673;width:240141;" coordorigin="1222305,1169258" coordsize="240141,71673" o:gfxdata="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97EYOcAAAADcAAAADwAAAAAAAAABACAAAAAiAAAAZHJzL2Rvd25yZXYu&#10;eG1sUEsBAhQAFAAAAAgAh07iQDMvBZ47AAAAOQAAABUAAAAAAAAAAQAgAAAADwEAAGRycy9ncm91&#10;cHNoYXBleG1sLnhtbFBLBQYAAAAABgAGAGABAADMAwAAAAA=&#10;">
                          <o:lock v:ext="edit" aspectratio="f"/>
                          <v:shape id="任意多边形: 形状 378" o:spid="_x0000_s1026" o:spt="100" style="position:absolute;left:1222305;top:1198050;height:30172;width:64996;v-text-anchor:middle;" fillcolor="#BE9C59" filled="t" stroked="f" coordsize="64996,30172" o:gfxdata="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3mlf9ugAAANwA&#10;AAAPAAAAAAAAAAEAIAAAACIAAABkcnMvZG93bnJldi54bWxQSwECFAAUAAAACACHTuJAMy8FnjsA&#10;AAA5AAAAEAAAAAAAAAABACAAAAAJAQAAZHJzL3NoYXBleG1sLnhtbFBLBQYAAAAABgAGAFsBAACz&#10;AwAAAAA=&#10;" path="m10165,11550c8894,11550,8894,9009,7624,7738c6353,6468,5082,6468,3812,6468c2541,6468,0,9009,0,12820c0,16632,3812,28068,5082,29338c6353,30609,11435,30609,11435,28068c10165,26797,8894,21715,10165,19173c11435,16632,13977,12820,21600,9009c29224,5197,34306,5197,35577,5197c36847,5197,36847,7738,35577,9009c35577,9009,30494,15362,30494,15362c30494,15362,29224,16632,29224,15362c29224,14091,29224,11550,26682,11550c25412,10279,22871,10279,22871,12820c21600,15362,22871,16632,24141,17903c25412,19173,26682,20444,25412,20444c24141,20444,20329,22985,20329,22985c20329,22985,17788,22985,17788,24256c17788,26797,19059,29338,20329,28068c21600,28068,24141,25526,26682,24256c29224,22985,31765,21715,33035,22985c34306,24256,34306,25526,36847,26797c39388,28068,43200,28068,45741,26797c47012,25526,58447,21715,59718,21715c62259,21715,64800,24256,64800,20444c66071,16632,60988,5197,54635,2656c48282,115,40659,-1156,31765,1385c22871,2656,19059,5197,15247,7738c12706,11550,11435,12820,10165,11550l10165,11550xm33035,19173c33035,19173,33035,19173,31765,19173c30494,19173,36847,15362,39388,14091c41929,12820,40659,11550,39388,9009c38118,7738,38118,7738,38118,6468c40659,6468,43200,6468,45741,6468c49553,6468,54635,7738,57176,11550c58447,14091,50824,16632,49553,17903c47012,19173,41929,21715,40659,22985c39388,22985,39388,21715,38118,20444c35577,17903,33035,19173,33035,19173xe">
                            <v:path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fill on="t" focussize="0,0"/>
                            <v:stroke on="f" weight="0.999606299212598pt" joinstyle="miter"/>
                            <v:imagedata o:title=""/>
                            <o:lock v:ext="edit" aspectratio="f"/>
                          </v:shape>
                          <v:shape id="任意多边形: 形状 379" o:spid="_x0000_s1026" o:spt="100" style="position:absolute;left:1305847;top:1180376;height:60555;width:40052;v-text-anchor:middle;" fillcolor="#BE9C59" filled="t" stroked="f" coordsize="40052,60555" o:gfxdata="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ApMC/&#10;AAAA3AAAAA8AAAAAAAAAAQAgAAAAIgAAAGRycy9kb3ducmV2LnhtbFBLAQIUABQAAAAIAIdO4kAz&#10;LwWeOwAAADkAAAAQAAAAAAAAAAEAIAAAAA4BAABkcnMvc2hhcGV4bWwueG1sUEsFBgAAAAAGAAYA&#10;WwEAALgDAAAAAA==&#10;" path="m5400,13976c2859,13976,1588,15247,2859,17788c2859,21600,5400,21600,4129,26682c4129,31765,1588,43200,1588,44471c1588,45741,318,49553,318,49553c318,50824,-953,54635,1588,54635c4129,54635,4129,52094,5400,49553c5400,48282,7941,34306,7941,31765c7941,29223,7941,24141,9212,21600c9212,20329,10482,17788,9212,15247c7941,16518,7941,13976,5400,13976l5400,13976xm19377,16518c18106,16518,16835,16518,16835,17788c15565,19059,16835,21600,18106,22871c18106,24141,19377,26682,19377,27953c19377,29223,19377,39388,19377,40659c20647,41929,21918,40659,23188,38118c24459,35576,24459,33035,24459,31765c24459,30494,23188,29223,24459,26682c25729,24141,24459,21600,24459,19059c21918,17788,19377,16518,19377,16518l19377,16518xm35894,0c34624,0,33353,0,32082,0c30812,1271,30812,2541,32082,5082c33353,7624,33353,8894,33353,10165c33353,11435,33353,25412,33353,29223c33353,33035,33353,39388,33353,44471c33353,49553,33353,57176,34624,59718c35894,62259,38435,58447,38435,55906c38435,53365,37165,54635,37165,49553c37165,45741,35894,22871,35894,20329c35894,19059,35894,12706,37165,10165c38435,7624,40976,6353,39706,3812c39706,2541,35894,0,35894,0xe">
                            <v:path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fill on="t" focussize="0,0"/>
                            <v:stroke on="f" weight="0.999606299212598pt" joinstyle="miter"/>
                            <v:imagedata o:title=""/>
                            <o:lock v:ext="edit" aspectratio="f"/>
                          </v:shape>
                          <v:shape id="任意多边形: 形状 380" o:spid="_x0000_s1026" o:spt="100" style="position:absolute;left:1366797;top:1181148;height:51848;width:37702;v-text-anchor:middle;" fillcolor="#BE9C59" filled="t" stroked="f" coordsize="37702,51848" o:gfxdata="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7Zlo28AAAA&#10;3AAAAA8AAAAAAAAAAQAgAAAAIgAAAGRycy9kb3ducmV2LnhtbFBLAQIUABQAAAAIAIdO4kAzLwWe&#10;OwAAADkAAAAQAAAAAAAAAAEAIAAAAAsBAABkcnMvc2hhcGV4bWwueG1sUEsFBgAAAAAGAAYAWwEA&#10;ALUDAAAAAA==&#10;" path="m21956,41157c23226,43698,29579,52593,34662,51322c39744,50051,37203,43698,35932,42428c33391,41157,24497,37346,24497,37346c19415,34804,20685,38616,21956,41157l21956,41157xm16873,9393c16873,9393,15603,4310,16873,3040c16873,498,18144,-772,19415,498c20685,498,23226,4310,21956,5581c21956,6851,20685,9393,20685,9393c20685,10663,19415,10663,19415,11934c19415,13204,19415,14475,18144,15745c19415,15745,20685,14475,21956,14475c23226,13204,24497,13204,27038,11934c28309,10663,30850,11934,32120,13204c33391,14475,32120,15745,30850,17016c29579,18287,27038,17016,27038,18287c25768,18287,20685,20828,19415,22098c18144,25910,16873,30993,16873,33534c15603,37346,11791,41157,9250,43698c6709,46240,5438,50051,4168,51322c1626,52593,1626,51322,1626,50051c1626,48781,-915,47510,356,44969c1626,43698,1626,41157,2897,42428c4168,43698,5438,43698,5438,43698c5438,43698,9250,38616,11791,36075c13062,33534,15603,28451,15603,25910c15603,25910,15603,24640,16873,23369c15603,24640,14332,24640,13062,25910c10521,27181,10521,28451,7979,25910c4168,24640,4168,23369,2897,20828c2897,19557,4168,18287,4168,17016c5438,17016,7979,17016,10521,18287c13062,18287,16873,17016,16873,15745c16873,15745,16873,15745,16873,15745c15603,13204,16873,9393,16873,9393xe">
                            <v:path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fill on="t" focussize="0,0"/>
                            <v:stroke on="f" weight="0.999606299212598pt" joinstyle="miter"/>
                            <v:imagedata o:title=""/>
                            <o:lock v:ext="edit" aspectratio="f"/>
                          </v:shape>
                          <v:shape id="任意多边形: 形状 381" o:spid="_x0000_s1026" o:spt="100" style="position:absolute;left:1420517;top:1169258;height:68640;width:41929;v-text-anchor:middle;" fillcolor="#BE9C59" filled="t" stroked="f" coordsize="41929,68640" o:gfxdata="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tjMma/&#10;AAAA3AAAAA8AAAAAAAAAAQAgAAAAIgAAAGRycy9kb3ducmV2LnhtbFBLAQIUABQAAAAIAIdO4kAz&#10;LwWeOwAAADkAAAAQAAAAAAAAAAEAIAAAAA4BAABkcnMvc2hhcGV4bWwueG1sUEsFBgAAAAAGAAYA&#10;WwEAALgDAAAAAA==&#10;" path="m10165,17471c10165,17471,11435,18741,11435,20012c11435,20012,12706,21282,12706,22553c12706,23824,12706,27635,12706,27635c12706,28906,12706,31447,12706,31447c12706,32718,13976,33988,13976,33988c13976,33988,15247,33988,15247,32718c15247,31447,16518,31447,16518,31447c16518,31447,19059,32718,17788,32718c17788,32718,17788,33988,16518,33988c15247,35259,6353,39071,6353,39071c6353,39071,3812,40341,2541,40341c1271,40341,0,40341,0,41612c0,42882,0,44153,1271,45424c1271,45424,3812,46694,5082,45424c7624,44153,10165,41612,11435,40341c13976,37800,17788,36529,20329,35259c22871,33988,27953,31447,31765,31447c34306,31447,35576,32718,34306,32718c34306,33988,31765,35259,31765,35259c30494,35259,31765,36529,31765,36529c31765,36529,33035,36529,35576,35259c38118,33988,41929,33988,41929,33988c41929,32718,40659,27635,38118,27635c34306,27635,31765,27635,30494,28906c29223,28906,29223,28906,29223,27635c30494,26365,31765,25094,33035,22553c34306,20012,34306,20012,34306,18741c33035,17471,31765,16200,31765,14929c31765,14929,31765,13659,33035,12388c34306,11118,36847,9847,35576,8576c34306,7306,33035,8576,31765,7306c31765,6035,30494,4765,31765,4765c33035,4765,34306,4765,33035,3494c33035,3494,31765,2223,31765,953c30494,-318,29223,-318,29223,953c29223,2223,29223,3494,29223,4765c29223,6035,29223,7306,29223,7306c29223,8576,30494,8576,30494,8576c30494,8576,30494,9847,29223,11118c27953,12388,26682,11118,26682,12388c26682,13659,26682,16200,26682,16200c26682,16200,27953,16200,27953,17471c27953,18741,25412,23824,25412,23824c25412,25094,26682,23824,26682,25094c26682,26365,26682,27635,26682,28906c25412,28906,24141,30176,24141,30176c24141,30176,21600,30176,22871,28906c22871,26365,24141,23824,24141,22553c24141,21282,25412,21282,24141,21282c22871,21282,24141,20012,22871,20012c21600,20012,20329,21282,21600,20012c21600,18741,24141,13659,24141,11118c24141,8576,24141,7306,22871,7306c21600,7306,19059,8576,19059,8576c19059,9847,20329,11118,20329,12388c20329,13659,20329,18741,20329,18741c20329,18741,20329,22553,20329,22553c20329,22553,16518,25094,17788,22553c17788,20012,17788,17471,17788,16200c17788,14929,13976,12388,13976,12388c10165,14929,10165,17471,10165,17471l10165,17471xm16518,44153c16518,42882,17788,41612,19059,41612c20329,41612,24141,39071,26682,39071c27953,39071,27953,41612,27953,42882c27953,44153,26682,45424,25412,46694c24141,47965,27953,47965,27953,47965c27953,47965,31765,46694,34306,46694c35576,46694,35576,49235,35576,51776c35576,53047,30494,53047,29223,53047c27953,53047,29223,54318,29223,55588c29223,56859,29223,58129,27953,61941c26682,65753,25412,67024,22871,68294c21600,69565,19059,67024,17788,65753c16518,64482,16518,64482,15247,63212c15247,61941,17788,61941,19059,63212c20329,64482,22871,63212,24141,63212c25412,63212,26682,58129,26682,56859c26682,55588,25412,54318,25412,54318c25412,54318,22871,55588,20329,55588c17788,56859,16518,58129,15247,58129c13976,58129,11435,56859,11435,55588c11435,54318,15247,54318,16518,53047c17788,53047,22871,50506,22871,50506c22871,49235,24141,45424,21600,45424c20329,45424,19059,46694,17788,46694c17788,46694,16518,45424,16518,44153xe">
                            <v:path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fill on="t" focussize="0,0"/>
                            <v:stroke on="f" weight="0.999606299212598pt" joinstyle="miter"/>
                            <v:imagedata o:title=""/>
                            <o:lock v:ext="edit" aspectratio="f"/>
                          </v:shape>
                        </v:group>
                        <v:shape id="任意多边形: 形状 382" o:spid="_x0000_s1026" o:spt="100" style="position:absolute;left:1110494;top:1215952;height:1270;width:92752;v-text-anchor:middle;" fillcolor="#BE9C59" filled="t" stroked="f" coordsize="92752,1270" o:gfxdata="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akjOC/&#10;AAAA3AAAAA8AAAAAAAAAAQAgAAAAIgAAAGRycy9kb3ducmV2LnhtbFBLAQIUABQAAAAIAIdO4kAz&#10;LwWeOwAAADkAAAAQAAAAAAAAAAEAIAAAAA4BAABkcnMvc2hhcGV4bWwueG1sUEsFBgAAAAAGAAYA&#10;WwEAALgDAAAAAA==&#10;" path="m0,0l92753,0,92753,1271,0,1271xe">
                          <v:path o:connectlocs="0,0;92753,0;92753,1271;0,1271" o:connectangles="0,0,0,0"/>
                          <v:fill on="t" focussize="0,0"/>
                          <v:stroke on="f" weight="0.999606299212598pt" joinstyle="miter"/>
                          <v:imagedata o:title=""/>
                          <o:lock v:ext="edit" aspectratio="f"/>
                        </v:shape>
                      </v:group>
                      <v:shape id="任意多边形: 形状 383" o:spid="_x0000_s1026" o:spt="100" style="position:absolute;left:1480235;top:1215952;height:1270;width:92752;v-text-anchor:middle;" fillcolor="#BE9C59" filled="t" stroked="f" coordsize="92752,1270" o:gfxdata="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6Cl7vQAA&#10;ANwAAAAPAAAAAAAAAAEAIAAAACIAAABkcnMvZG93bnJldi54bWxQSwECFAAUAAAACACHTuJAMy8F&#10;njsAAAA5AAAAEAAAAAAAAAABACAAAAAMAQAAZHJzL3NoYXBleG1sLnhtbFBLBQYAAAAABgAGAFsB&#10;AAC2AwAAAAA=&#10;" path="m0,0l92753,0,92753,1271,0,1271xe">
                        <v:path o:connectlocs="0,0;92753,0;92753,1271;0,1271" o:connectangles="0,0,0,0"/>
                        <v:fill on="t" focussize="0,0"/>
                        <v:stroke on="f" weight="0.999606299212598pt" joinstyle="miter"/>
                        <v:imagedata o:title=""/>
                        <o:lock v:ext="edit" aspectratio="f"/>
                      </v:shape>
                    </v:group>
                    <v:group id="图形 6" o:spid="_x0000_s1026" o:spt="203" style="position:absolute;left:1113035;top:1250258;height:115623;width:463447;" coordorigin="1113035,1250258" coordsize="463447,115623" o:gfxdata="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ytvZpvwAAANwAAAAPAAAAAAAAAAEAIAAAACIAAABkcnMvZG93bnJldi54&#10;bWxQSwECFAAUAAAACACHTuJAMy8FnjsAAAA5AAAAFQAAAAAAAAABACAAAAAOAQAAZHJzL2dyb3Vw&#10;c2hhcGV4bWwueG1sUEsFBgAAAAAGAAYAYAEAAMsDAAAAAA==&#10;">
                      <o:lock v:ext="edit" aspectratio="f"/>
                      <v:shape id="任意多边形: 形状 385" o:spid="_x0000_s1026" o:spt="100" style="position:absolute;left:1113035;top:1250258;height:115623;width:95294;v-text-anchor:middle;" fillcolor="#BE9C59" filled="t" stroked="f" coordsize="95294,115623" o:gfxdata="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2sr4A&#10;AADcAAAADwAAAAAAAAABACAAAAAiAAAAZHJzL2Rvd25yZXYueG1sUEsBAhQAFAAAAAgAh07iQDMv&#10;BZ47AAAAOQAAABAAAAAAAAAAAQAgAAAADQEAAGRycy9zaGFwZXhtbC54bWxQSwUGAAAAAAYABgBb&#10;AQAAtwMAAAAA&#10;" path="m62259,1271c64800,0,68612,1271,69882,3812c71153,5082,69882,5082,71153,6353c74965,8894,74965,12706,72424,15247c71153,16518,69882,17788,68612,19059c66071,20329,63529,22871,58447,22871c57176,22871,57176,24141,55906,24141c54635,25412,54635,25412,53365,25412c53365,26682,52094,27953,53365,27953c53365,27953,54635,27953,54635,27953c54635,27953,57176,27953,57176,27953c58447,27953,58447,27953,59718,27953c60988,27953,62259,31765,63529,33035c64800,34306,67341,33035,68612,34306c71153,35576,73694,36847,74965,38118c74965,39388,76235,40659,76235,43200c73694,44471,71153,47012,69882,48282c67341,50824,66071,52094,64800,54635c64800,55906,63529,57176,67341,58447c76235,59718,95294,54635,95294,66071c95294,67341,94024,68612,94024,68612c92753,68612,88941,69882,85129,67341c80047,66071,80047,67341,73694,67341c68612,67341,59718,66071,55906,67341c52094,68612,50824,69882,52094,71153c53365,71153,54635,72423,57176,72423c66071,72423,76235,71153,81318,74965c82588,76235,83859,77506,82588,80047c82588,81318,81318,81318,80047,82588c77506,83859,72424,81318,68612,81318c63529,81318,59718,80047,54635,81318c52094,82588,52094,87671,52094,91482c52094,96565,52094,100376,50824,105459c49553,109271,52094,111812,49553,115624c48282,115624,48282,115624,48282,115624c48282,115624,47012,114353,47012,114353c45741,110541,45741,105459,44471,102918c44471,101647,43200,100376,43200,99106c43200,97835,43200,96565,43200,95294c43200,94024,43200,94024,43200,92753c43200,90212,43200,88941,43200,87671c43200,86400,41929,85129,41929,83859c41929,83859,40659,83859,40659,82588c38118,82588,35577,82588,33035,83859c31765,85129,30494,85129,27953,86400c21600,87671,16518,90212,12706,86400c12706,86400,12706,85129,12706,83859c12706,82588,13976,82588,13976,82588c15247,80047,16518,81318,17788,81318c19059,81318,21600,80047,24141,78776c26682,77506,27953,77506,30494,76235c31765,76235,33035,74965,35577,74965c38118,73694,41929,74965,43200,72423c43200,71153,43200,71153,43200,69882c43200,68612,39388,67341,36847,67341c35577,67341,33035,68612,30494,69882c29224,69882,27953,71153,26682,71153c25412,71153,22871,71153,21600,72423c19059,73694,16518,74965,13976,76235c10165,76235,6353,76235,2541,73694c1271,72423,1271,72423,0,71153c0,71153,0,71153,0,71153c1271,71153,2541,69882,5082,69882c12706,67341,21600,68612,26682,63529c26682,62259,26682,62259,25412,60988c22871,59718,20329,59718,17788,59718c16518,58447,13976,57176,12706,54635c12706,53365,12706,53365,12706,52094c16518,50824,20329,50824,20329,45741c24141,45741,34306,45741,38118,48282c39388,48282,40659,47012,40659,45741c40659,39388,36847,40659,33035,39388c30494,38118,27953,36847,26682,35576c26682,35576,26682,34306,26682,34306c27953,34306,27953,33035,29224,33035c30494,33035,33035,31765,34306,31765c36847,30494,34306,30494,34306,29223c34306,29223,33035,27953,31765,27953c30494,26682,27953,26682,25412,26682c24141,26682,21600,25412,20329,24141c20329,21600,20329,21600,20329,20329c21600,17788,22871,17788,25412,17788c25412,16518,25412,16518,25412,15247c24141,12706,24141,10165,25412,6353c27953,5082,29224,6353,30494,7624c34306,8894,33035,11435,34306,12706c34306,13976,35577,15247,36847,15247c44471,16518,49553,12706,54635,6353c55906,5082,57176,1271,57176,0c60988,2541,60988,2541,62259,1271xm47012,19059c44471,21600,39388,21600,38118,25412c38118,26682,36847,29223,38118,30494c38118,31765,38118,31765,39388,31765c40659,31765,41929,31765,43200,31765c44471,31765,45741,31765,47012,30494c48282,30494,48282,29223,49553,29223c49553,25412,52094,24141,53365,20329c53365,19059,53365,17788,53365,16518c53365,16518,52094,16518,52094,16518c49553,19059,47012,19059,47012,19059xm62259,38118c57176,40659,52094,36847,49553,40659c49553,41929,50824,43200,52094,43200c55906,44471,60988,43200,66071,41929c67341,41929,67341,39388,67341,39388c67341,39388,66071,38118,66071,36847c64800,36847,62259,38118,62259,38118xm52094,49553c50824,52094,50824,54635,52094,57176c52094,58447,54635,59718,54635,59718c55906,60988,58447,59718,59718,59718c59718,59718,60988,58447,62259,58447c63529,54635,62259,52094,60988,50824c59718,50824,58447,49553,57176,48282c54635,48282,53365,48282,52094,49553xm35577,53365c34306,54635,31765,57176,30494,59718c30494,60988,30494,62259,31765,62259c33035,63529,34306,63529,35577,62259c36847,62259,39388,62259,40659,60988c41929,57176,40659,54635,38118,53365c38118,53365,36847,53365,35577,53365xe">
                        <v:path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6" o:spid="_x0000_s1026" o:spt="100" style="position:absolute;left:1231200;top:1272369;height:74454;width:85694;v-text-anchor:middle;" fillcolor="#BE9C59" filled="t" stroked="f" coordsize="85694,74454" o:gfxdata="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3Ga74A&#10;AADcAAAADwAAAAAAAAABACAAAAAiAAAAZHJzL2Rvd25yZXYueG1sUEsBAhQAFAAAAAgAh07iQDMv&#10;BZ47AAAAOQAAABAAAAAAAAAAAQAgAAAADQEAAGRycy9zaGFwZXhtbC54bWxQSwUGAAAAAAYABgBb&#10;AQAAtwMAAAAA&#10;" path="m3812,14736c1271,13466,1271,10925,0,8383c0,8383,1271,7113,1271,7113c5082,7113,10165,7113,16518,5842c20329,4572,25412,3301,29223,3301c38118,2031,48282,760,57176,760c68612,-511,80047,-511,82588,3301c82588,3301,82588,4572,83859,4572c83859,5842,83859,5842,82588,7113c73694,8383,64800,3301,48282,7113c43200,8383,38118,8383,33035,9654c30494,9654,26682,10925,24141,12195c15247,12195,15247,17278,3812,14736xm52094,17278c59718,18548,58447,26172,62259,28713c67341,32525,69882,29983,74965,28713c78776,28713,85129,31254,85129,35066c85129,36336,86400,38878,85129,40148c83859,41419,83859,42689,82588,43960c81318,45230,81318,46501,81318,47772c78776,51583,76235,56666,73694,61748c72423,63019,72423,65560,72423,66831c72423,68101,71153,68101,71153,69372c68612,70642,62259,70642,58447,70642c54635,70642,52094,71913,49553,71913c44471,73183,40659,74454,36847,74454c27953,74454,22871,73183,19059,69372c16518,66831,15247,63019,12706,60478c10165,57936,8894,54125,7624,50313c6353,47772,6353,47772,6353,45230c6353,45230,6353,43960,6353,43960c7624,42689,7624,42689,8894,41419c12706,38878,17788,37607,21600,36336c25412,33795,21600,28713,24141,26172c25412,24901,30494,29983,35576,31254c38118,32525,40659,31254,43200,29983c44471,29983,47012,28713,48282,27442c49553,24901,49553,18548,50824,17278c49553,18548,50824,17278,52094,17278xm59718,36336c58447,37607,55906,38878,54635,40148c53365,43960,48282,57936,53365,60478c57176,61748,60988,60478,63529,59207c64800,54125,72423,45230,67341,41419c66071,38878,62259,37607,59718,36336xm41929,41419c41929,42689,40659,42689,39388,42689c38118,49042,35576,59207,38118,63019c40659,64289,43200,63019,43200,61748c45741,57936,44471,43960,43200,42689c43200,41419,43200,41419,41929,41419xm17788,50313c16518,55395,19059,60478,24141,64289c27953,66831,29223,65560,31765,64289c31765,64289,33035,63019,33035,60478c31765,56666,29223,50313,25412,47772c20329,43960,17788,50313,17788,50313xe">
                        <v:path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fill on="t" focussize="0,0"/>
                        <v:stroke on="f" weight="0.999606299212598pt" joinstyle="miter"/>
                        <v:imagedata o:title=""/>
                        <o:lock v:ext="edit" aspectratio="f"/>
                      </v:shape>
                      <v:shape id="任意多边形: 形状 387" o:spid="_x0000_s1026" o:spt="100" style="position:absolute;left:1471341;top:1264979;height:92008;width:105141;v-text-anchor:middle;" fillcolor="#BE9C59" filled="t" stroked="f" coordsize="105141,92008" o:gfxdata="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XIEO8AAAA&#10;3AAAAA8AAAAAAAAAAQAgAAAAIgAAAGRycy9kb3ducmV2LnhtbFBLAQIUABQAAAAIAIdO4kAzLwWe&#10;OwAAADkAAAAQAAAAAAAAAAEAIAAAAAsBAABkcnMvc2hhcGV4bWwueG1sUEsFBgAAAAAGAAYAWwEA&#10;ALUDAAAAAA==&#10;" path="m59718,526c62259,-744,64800,526,67341,1797c67341,1797,68612,3068,67341,4338c64800,6879,63529,9420,59718,8150c59718,6879,58447,6879,58447,5609c58447,4338,58447,3068,58447,3068c58447,3068,59718,1797,59718,526xm21600,4338c22871,4338,25412,4338,26682,4338c29223,5609,30494,6879,31765,10691c30494,11962,29223,11962,27953,13232c26682,14503,26682,15773,25412,18315c25412,19585,24141,19585,24141,19585c24141,20856,25412,22126,25412,24667c25412,25938,25412,27209,25412,27209c27953,33562,31765,38644,24141,44997c20329,46267,16518,42456,12706,43726c12706,43726,11435,43726,11435,44997c10165,48809,11435,60244,11435,66597c11435,70409,12706,72950,13976,75491c13976,78032,13976,79303,13976,79303c12706,79303,12706,80573,11435,80573c8894,80573,6353,79303,5082,78032c3812,75491,3812,72950,2541,71679c1271,67868,3812,66597,3812,64056c5082,60244,3812,51350,3812,48809c3812,44997,5082,42456,5082,39915c5082,34832,3812,29750,6353,24667c6353,24667,7624,23397,7624,23397c10165,23397,11435,24667,12706,27209c12706,29750,12706,33562,12706,36103c12706,37373,13976,37373,13976,38644c15247,38644,19059,39915,20329,38644c21600,37373,21600,36103,21600,34832c21600,33562,22871,31020,21600,29750c20329,28479,19059,27209,17788,25938c16518,23397,17788,20856,17788,18315c17788,17044,17788,15773,17788,14503c17788,14503,17788,14503,16518,14503c13976,14503,10165,14503,8894,15773c6353,17044,5082,18315,1271,18315c1271,18315,0,17044,0,17044c0,15773,0,15773,0,15773c7624,10691,13976,6879,21600,4338xm77506,10691c78776,10691,80047,10691,80047,11962c81318,13232,82588,14503,83859,14503c86400,15773,88941,17044,88941,19585c88941,22126,87671,23397,86400,24667c85129,25938,85129,25938,83859,27209c82588,27209,80047,25938,77506,25938c76235,25938,74965,25938,72423,25938c71153,25938,71153,24667,71153,24667c71153,22126,71153,20856,68612,20856c64800,19585,59718,19585,54635,20856c52094,22126,48282,23397,45741,23397c43200,23397,41929,25938,40659,27209c39388,27209,39388,28479,39388,28479c38118,31020,39388,33562,38118,34832c36847,36103,35576,33562,34306,33562c34306,32291,34306,31020,35576,31020c35576,29750,35576,28479,35576,28479c35576,27209,36847,25938,38118,24667c39388,23397,38118,22126,41929,22126c43200,22126,44471,22126,45741,22126c48282,22126,50824,19585,53365,19585c59718,18315,66071,17044,71153,17044c73694,13232,76235,11962,77506,10691xm59718,32291c59718,32291,60988,32291,60988,32291c62259,32291,62259,32291,63529,33562c63529,33562,64800,33562,64800,33562c64800,34832,64800,34832,66071,34832c66071,34832,66071,37373,66071,37373c63529,38644,62259,39915,58447,39915c55906,39915,55906,41185,53365,41185c52094,41185,49553,41185,48282,39915c48282,38644,48282,38644,48282,37373c48282,37373,49553,36103,49553,34832c52094,34832,53365,33562,55906,33562c57176,33562,58447,33562,59718,32291xm64800,43726c68612,42456,71153,43726,73694,44997c74965,44997,74965,46267,74965,47538c74965,47538,74965,47538,74965,48809c74965,48809,73694,50079,73694,50079c72423,50079,72423,50079,71153,51350c69882,51350,68612,51350,67341,51350c66071,51350,63529,51350,62259,52620c60988,52620,59718,52620,58447,53891c57176,53891,57176,55162,57176,56432c57176,57703,58447,57703,58447,58973c58447,58973,59718,60244,59718,60244c60988,60244,62259,60244,64800,60244c66071,61515,66071,61515,66071,62785c66071,64056,67341,64056,66071,65326c63529,70409,66071,79303,67341,81844c68612,84385,74965,84385,77506,83115c81318,83115,83859,83115,86400,81844c88941,80573,91482,78032,92753,76762c94023,72950,92753,71679,94023,62785c94023,61515,95294,61515,96565,61515c97835,62785,97835,64056,99106,65326c99106,65326,99106,65326,99106,66597c100376,69138,100376,70409,101647,72950c102918,74220,102918,75491,104188,78032c105459,81844,105459,85656,104188,88197c102918,88197,101647,88197,100376,88197c99106,88197,96565,89467,95294,90738c92753,92009,88941,92009,86400,92009c85129,92009,82588,92009,81318,92009c78776,92009,77506,92009,76235,92009c74965,92009,73694,92009,72423,92009c69882,92009,67341,90738,64800,88197c63529,86926,62259,84385,62259,83115c62259,81844,60988,80573,60988,79303c60988,76762,60988,75491,60988,72950c60988,71679,60988,69138,60988,67868c60988,66597,60988,65326,60988,65326c60988,65326,59718,66597,59718,66597c58447,67868,58447,67868,57176,69138c53365,72950,49553,79303,44471,81844c43200,83115,40659,85656,38118,86926c36847,86926,36847,89467,36847,89467c36847,89467,35576,90738,34306,90738c33035,90738,33035,89467,31765,89467c31765,88197,30494,88197,30494,86926c31765,85656,33035,83115,35576,81844c38118,80573,39388,79303,41929,76762c44471,72950,47012,70409,48282,66597c48282,66597,48282,66597,49553,65326c49553,64056,49553,62785,49553,62785c49553,62785,48282,61515,48282,61515c44471,61515,43200,60244,40659,58973c39388,57703,40659,57703,39388,56432c39388,56432,40659,55162,40659,55162c41929,53891,44471,53891,45741,53891c48282,52620,48282,51350,50824,51350c53365,51350,54635,51350,55906,50079c57176,50079,57176,50079,58447,50079c59718,48809,60988,47538,63529,47538c63529,43726,63529,43726,64800,43726xe">
                        <v:path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fill on="t" focussize="0,0"/>
                        <v:stroke on="f" weight="0.999606299212598pt" joinstyle="miter"/>
                        <v:imagedata o:title=""/>
                        <o:lock v:ext="edit" aspectratio="f"/>
                      </v:shape>
                      <v:shape id="任意多边形: 形状 388" o:spid="_x0000_s1026" o:spt="100" style="position:absolute;left:1344282;top:1257356;height:101467;width:100376;v-text-anchor:middle;" fillcolor="#BE9C59" filled="t" stroked="f" coordsize="100376,101467" o:gfxdata="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6m5BugAAANwA&#10;AAAPAAAAAAAAAAEAIAAAACIAAABkcnMvZG93bnJldi54bWxQSwECFAAUAAAACACHTuJAMy8FnjsA&#10;AAA5AAAAEAAAAAAAAAABACAAAAAJAQAAZHJzL3NoYXBleG1sLnhtbFBLBQYAAAAABgAGAFsBAACz&#10;AwAAAAA=&#10;" path="m67341,526c71153,-744,72423,526,73694,1797c74965,1797,74965,3067,74965,3067c73694,6879,71153,5609,71153,9420c71153,10691,72423,11962,72423,11962c74965,13232,77506,10691,80047,14503c80047,14503,80047,15773,78776,17044c77506,18315,74965,18315,73694,18315c72423,18315,71153,19585,68612,19585c67341,19585,66071,18315,64800,17044c63529,15773,63529,14503,62259,13232c60988,11962,58447,9420,58447,6879c58447,6879,58447,5609,59718,5609c60988,4338,62259,4338,62259,4338c64800,3067,66071,1797,67341,526xm39388,4338c40659,4338,41929,4338,43200,4338c44471,4338,45741,5609,47012,5609c47012,6879,48282,6879,47012,8150c47012,8150,47012,9420,45741,9420c43200,10691,39388,10691,35576,13232c35576,13232,34306,13232,34306,13232c33035,13232,33035,14503,33035,14503c31765,14503,31765,14503,30494,14503c29223,14503,27953,13232,26682,13232c25412,11962,24141,11962,24141,10691c24141,9420,24141,8150,24141,6879c25412,6879,26682,5609,29223,5609c30494,5609,31765,5609,33035,4338c34306,4338,35576,4338,38118,3067c36847,4338,38118,4338,39388,4338xm50824,11962c50824,11962,50824,10691,50824,10691c50824,10691,52094,9420,52094,10691c52094,10691,53365,10691,53365,10691c53365,10691,54635,10691,54635,10691c54635,10691,55906,10691,55906,11962c57176,13232,57176,13232,55906,14503c55906,18315,54635,18315,53365,19585c53365,20856,52094,20856,50824,22126c50824,22126,49553,23397,49553,22126c49553,22126,49553,20856,49553,20856c49553,19585,49553,19585,48282,18315c50824,15773,50824,13232,50824,11962xm38118,18315c39388,18315,39388,18315,40659,18315c40659,18315,40659,19585,40659,19585c39388,20856,39388,20856,38118,20856c38118,20856,38118,23397,38118,23397c38118,24667,39388,24667,39388,24667c39388,24667,40659,24667,40659,25938c40659,25938,40659,27209,40659,27209c40659,28479,39388,28479,38118,29750c38118,31020,36847,32291,36847,32291c36847,32291,36847,33562,36847,33562c36847,34832,38118,34832,39388,34832c40659,37373,43200,38644,47012,39915c47012,39915,47012,41185,47012,42456c44471,42456,40659,44997,35576,44997c34306,44997,34306,46267,33035,46267c29223,47538,26682,47538,24141,46267c22871,46267,22871,47538,22871,47538c21600,47538,20329,48809,20329,47538c19059,46267,19059,46267,17788,44997c15247,38644,17788,36103,16518,32291c15247,27209,15247,23397,15247,20856c16518,20856,16518,19585,17788,19585c19059,19585,19059,19585,20329,19585c21600,19585,21600,20856,22871,20856c22871,22126,22871,24667,22871,25938c22871,27209,22871,28479,24141,28479c25412,28479,25412,28479,26682,28479c27953,27209,29223,27209,30494,25938c30494,24667,30494,24667,30494,23397c30494,22126,26682,20856,27953,18315c29223,15773,33035,14503,35576,14503c36847,19585,38118,19585,38118,18315xm67341,22126c68612,22126,69882,22126,69882,22126c71153,22126,71153,23397,72423,23397c73694,24667,73694,24667,73694,25938c72423,28479,73694,28479,69882,33562c68612,34832,71153,36103,72423,36103c73694,36103,74965,37373,74965,37373c77506,38644,78776,39915,80047,41185c80047,43726,80047,44997,80047,47538c80047,47538,80047,47538,81318,47538c82588,47538,83859,47538,83859,47538c86400,46267,87671,46267,88941,46267c90212,46267,91482,44997,94023,46267c96565,47538,95294,47538,96565,47538c96565,47538,96565,47538,100376,50079c100376,51350,100376,51350,100376,52620c100376,53891,100376,53891,100376,53891c100376,55162,100376,53891,99106,55162c97835,56432,96565,56432,94023,56432c92753,56432,90212,55162,88941,53891c86400,53891,83859,53891,81318,52620c80047,52620,78776,52620,76235,52620c74965,52620,73694,52620,72423,52620c68612,52620,64800,51350,62259,51350c60988,52620,60988,52620,59718,53891c59718,55162,58447,55162,58447,56432c58447,57703,59718,57703,59718,58973c60988,58973,62259,58973,63529,58973c66071,57703,67341,57703,68612,57703c69882,57703,71153,58973,71153,58973c72423,60244,72423,60244,73694,61515c74965,64056,73694,70409,73694,75491c73694,79303,74965,83115,73694,86926c73694,93279,73694,95820,69882,98362c69882,98362,67341,99632,66071,99632c66071,99632,64800,100903,64800,100903c63529,100903,62259,102173,60988,100903c59718,100903,58447,99632,58447,98362c57176,97091,57176,95820,55906,94550c55906,94550,54635,93279,54635,93279c53365,93279,52094,93279,50824,93279c49553,93279,48282,93279,48282,93279c47012,93279,47012,93279,45741,94550c44471,94550,43200,94550,41929,94550c39388,97091,35576,95820,31765,95820c30494,94550,30494,94550,29223,93279c29223,89467,29223,84385,29223,79303c29223,75491,27953,69138,27953,66597c27953,65326,29223,65326,29223,65326c31765,65326,33035,65326,34306,64056c35576,64056,35576,62785,36847,61515c36847,61515,36847,60244,36847,60244c36847,58973,35576,58973,35576,57703c34306,57703,34306,56432,34306,56432c34306,56432,33035,56432,31765,55162c30494,55162,30494,55162,29223,55162c24141,57703,19059,57703,15247,60244c13976,61515,11435,62785,10165,62785c5082,65326,5082,65326,2541,64056c2541,64056,1271,64056,1271,62785c1271,62785,0,61515,0,60244c1271,58973,1271,58973,2541,58973c3812,57703,5082,57703,6353,57703c7624,56432,8894,55162,10165,55162c11435,53891,12706,55162,13976,55162c15247,55162,16518,55162,19059,55162c20329,55162,21600,52620,24141,52620c25412,52620,26682,52620,27953,51350c30494,51350,30494,51350,31765,51350c33035,51350,34306,50079,35576,50079c38118,50079,39388,50079,43200,50079c44471,50079,45741,48809,48282,48809c50824,48809,54635,48809,58447,48809c63529,48809,68612,47538,73694,47538c74965,46267,74965,46267,73694,46267c72423,44997,69882,43726,67341,42456c59718,41185,58447,43726,55906,44997c54635,44997,53365,46267,50824,44997c50824,43726,52094,43726,52094,43726c53365,42456,54635,42456,55906,41185c55906,41185,55906,39915,55906,39915c54635,37373,53365,36103,50824,36103c50824,34832,50824,34832,50824,34832c50824,34832,52094,34832,52094,34832c54635,34832,57176,36103,60988,34832c62259,34832,62259,33562,63529,33562c63529,32291,63529,31020,64800,29750c64800,29750,64800,28479,64800,28479c63529,28479,63529,28479,63529,28479c62259,28479,62259,28479,60988,28479c59718,28479,58447,31020,57176,29750c57176,29750,57176,29750,57176,29750c57176,28479,55906,28479,57176,28479c57176,28479,57176,28479,58447,27209c60988,25938,62259,27209,64800,25938c64800,24667,66071,23397,67341,22126xm25412,36103c24141,39915,22871,44997,26682,46267c29223,46267,30494,41185,30494,38644c30494,37373,29223,37373,27953,36103c27953,34832,26682,34832,25412,36103xm34306,44997c35576,44997,36847,44997,39388,43726c39388,43726,39388,42456,39388,42456c39388,42456,39388,41185,39388,41185c36847,41185,36847,39915,35576,41185c34306,42456,34306,43726,34306,44997xm48282,56432c48282,56432,47012,56432,47012,57703c47012,57703,45741,58973,45741,60244c45741,61515,47012,62785,48282,62785c49553,62785,50824,64056,53365,61515c54635,60244,54635,60244,54635,58973c52094,56432,50824,56432,48282,56432xm58447,66597c58447,66597,57176,66597,57176,67868c57176,67868,55906,69138,55906,70409c57176,71679,59718,72950,59718,75491c59718,75491,59718,75491,59718,76762c53365,76762,47012,78032,40659,78032c41929,75491,41929,74220,40659,72950c39388,72950,39388,72950,38118,72950c38118,72950,36847,74220,36847,74220c36847,75491,35576,75491,35576,76762c35576,79303,34306,81844,35576,84385c35576,85656,36847,85656,36847,85656c36847,85656,38118,85656,38118,85656c39388,85656,39388,85656,40659,85656c41929,85656,43200,84385,45741,84385c49553,84385,52094,81844,54635,81844c55906,81844,57176,83115,59718,84385c59718,85656,59718,85656,59718,85656c59718,85656,58447,86926,58447,86926c55906,88197,53365,86926,50824,88197c48282,89467,48282,88197,45741,88197c44471,88197,43200,89467,41929,89467c40659,89467,38118,89467,36847,88197c35576,88197,36847,88197,35576,88197c35576,88197,34306,89467,34306,89467c34306,89467,34306,90738,34306,90738c34306,90738,35576,92009,35576,93279c36847,94550,36847,94550,38118,94550c41929,93279,44471,92009,48282,92009c52094,92009,54635,89467,58447,93279c58447,93279,59718,94550,59718,94550c59718,94550,60988,95820,60988,95820c60988,95820,62259,93279,62259,93279c62259,93279,62259,93279,63529,92009c63529,90738,63529,90738,63529,89467c63529,88197,62259,86926,63529,86926c63529,85656,63529,85656,63529,85656c63529,84385,63529,83115,63529,81844c66071,75491,63529,71679,62259,69138c62259,69138,60988,67868,60988,67868c60988,66597,59718,66597,58447,66597xm47012,69138c47012,71679,48282,71679,49553,71679c49553,71679,50824,71679,50824,70409c50824,70409,50824,69138,50824,69138c50824,69138,49553,69138,49553,67868c49553,67868,49553,66597,48282,66597c48282,67868,47012,69138,47012,69138xe">
                        <v:path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fill on="t" focussize="0,0"/>
                        <v:stroke on="f" weight="0.999606299212598pt" joinstyle="miter"/>
                        <v:imagedata o:title=""/>
                        <o:lock v:ext="edit" aspectratio="f"/>
                      </v:shape>
                    </v:group>
                  </v:group>
                </v:group>
                <v:group id="图形 6" o:spid="_x0000_s1026" o:spt="203" style="position:absolute;left:1961788;top:927664;height:622453;width:1330306;" coordorigin="1961788,927664" coordsize="1330306,622453" o:gfxdata="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3LdZ98AAAADcAAAADwAAAAAAAAABACAAAAAiAAAAZHJzL2Rvd25yZXYu&#10;eG1sUEsBAhQAFAAAAAgAh07iQDMvBZ47AAAAOQAAABUAAAAAAAAAAQAgAAAADwEAAGRycy9ncm91&#10;cHNoYXBleG1sLnhtbFBLBQYAAAAABgAGAGABAADMAwAAAAA=&#10;">
                  <o:lock v:ext="edit" aspectratio="f"/>
                  <v:group id="图形 6" o:spid="_x0000_s1026" o:spt="203" style="position:absolute;left:1963058;top:927664;height:196433;width:1329035;" coordorigin="1963058,927664" coordsize="1329035,196433" o:gfxdata="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VGa3vAAAANwAAAAPAAAAAAAAAAEAIAAAACIAAABkcnMvZG93bnJldi54bWxQ&#10;SwECFAAUAAAACACHTuJAMy8FnjsAAAA5AAAAFQAAAAAAAAABACAAAAALAQAAZHJzL2dyb3Vwc2hh&#10;cGV4bWwueG1sUEsFBgAAAAAGAAYAYAEAAMgDAAAAAA==&#10;">
                    <o:lock v:ext="edit" aspectratio="f"/>
                    <v:group id="图形 6" o:spid="_x0000_s1026" o:spt="203" style="position:absolute;left:1963058;top:927664;height:196433;width:1005271;" coordorigin="1963058,927664" coordsize="1005271,196433" o:gfxdata="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nGMMsvwAAANwAAAAPAAAAAAAAAAEAIAAAACIAAABkcnMvZG93bnJldi54&#10;bWxQSwECFAAUAAAACACHTuJAMy8FnjsAAAA5AAAAFQAAAAAAAAABACAAAAAOAQAAZHJzL2dyb3Vw&#10;c2hhcGV4bWwueG1sUEsFBgAAAAAGAAYAYAEAAMsDAAAAAA==&#10;">
                      <o:lock v:ext="edit" aspectratio="f"/>
                      <v:group id="图形 6" o:spid="_x0000_s1026" o:spt="203" style="position:absolute;left:2285788;top:927664;height:196433;width:682541;" coordorigin="2285788,927664" coordsize="682541,196433" o:gfxdata="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Xyl1bvwAAANwAAAAPAAAAAAAAAAEAIAAAACIAAABkcnMvZG93bnJldi54&#10;bWxQSwECFAAUAAAACACHTuJAMy8FnjsAAAA5AAAAFQAAAAAAAAABACAAAAAOAQAAZHJzL2dyb3Vw&#10;c2hhcGV4bWwueG1sUEsFBgAAAAAGAAYAYAEAAMsDAAAAAA==&#10;">
                        <o:lock v:ext="edit" aspectratio="f"/>
                        <v:shape id="任意多边形: 形状 393" o:spid="_x0000_s1026" o:spt="100" style="position:absolute;left:2285788;top:1001985;height:89678;width:183263;v-text-anchor:middle;" fillcolor="#BE9C59" filled="t" stroked="f" coordsize="183263,89678" o:gfxdata="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l6G1vQAA&#10;ANwAAAAPAAAAAAAAAAEAIAAAACIAAABkcnMvZG93bnJldi54bWxQSwECFAAUAAAACACHTuJAMy8F&#10;njsAAAA5AAAAEAAAAAAAAAABACAAAAAMAQAAZHJzL3NoYXBleG1sLnhtbFBLBQYAAAAABgAGAFsB&#10;AAC2AwAAAAA=&#10;" path="m27953,34814c25412,33544,25412,25920,21600,23379c16518,20838,13977,20838,10165,20838c6353,20838,0,27191,0,38626c0,50061,11435,81826,15247,86908c19059,91991,34306,89449,31765,84367c29224,79285,25412,65308,29224,57685c33035,51332,39388,38626,59718,27191c80047,15755,95294,15755,99106,17026c102918,18297,101647,24649,100377,25920c99106,27191,86400,43708,85130,44979c85130,46249,80047,48791,80047,43708c80047,38626,78777,33544,73694,32273c68612,31002,64800,29732,62259,36085c59718,42438,63529,47520,66071,48791c68612,51332,72424,55144,68612,55144c64800,55144,54635,62767,54635,62767c54635,62767,47012,61496,47012,67849c45741,74202,49553,80555,53365,79285c55906,78014,66071,71661,71153,70391c76235,67849,86400,64038,90212,66579c94024,69120,94024,72932,101647,75473c108000,79285,120706,79285,127059,76744c132141,74202,162635,61496,167718,61496c174071,61496,181694,67849,182965,56414c185506,44979,171529,14485,152471,6861c133412,-762,111812,-2033,86400,3049c60988,8132,49553,13214,40659,22108c33035,32273,30494,36085,27953,34814l27953,34814xm92753,56414c92753,56414,91483,55144,87671,56414c85130,56414,104188,44979,110541,41167c116894,37355,114353,32273,110541,27191c106730,22108,106730,22108,105459,19567c113082,18297,119435,18297,128329,18297c139765,19567,153741,23379,161365,33544c165176,39896,143577,47520,138494,50061c133412,52602,115624,62767,111812,64038c108000,65308,106730,61496,102918,57685c100377,52602,92753,56414,92753,56414xe">
                          <v:path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fill on="t" focussize="0,0"/>
                          <v:stroke on="f" weight="0.999606299212598pt" joinstyle="miter"/>
                          <v:imagedata o:title=""/>
                          <o:lock v:ext="edit" aspectratio="f"/>
                        </v:shape>
                        <v:shape id="任意多边形: 形状 394" o:spid="_x0000_s1026" o:spt="100" style="position:absolute;left:2525866;top:950836;height:173261;width:112016;v-text-anchor:middle;" fillcolor="#BE9C59" filled="t" stroked="f" coordsize="112016,173261" o:gfxdata="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2ctK/&#10;AAAA3AAAAA8AAAAAAAAAAQAgAAAAIgAAAGRycy9kb3ducmV2LnhtbFBLAQIUABQAAAAIAIdO4kAz&#10;LwWeOwAAADkAAAAQAAAAAAAAAAEAIAAAAA4BAABkcnMvc2hhcGV4bWwueG1sUEsFBgAAAAAGAAYA&#10;WwEAALgDAAAAAA==&#10;" path="m14039,42764c7687,42764,5145,45305,6416,55470c7687,65635,12769,65635,11498,80882c10228,96129,6416,127893,6416,132976c6416,138058,2604,145682,1334,149493c63,153305,-2478,163470,6416,164740c14039,166011,15310,155846,15310,152035c16581,146952,21663,107564,21663,99940c21663,93587,21663,78340,24204,71988c25475,66905,28016,61823,25475,55470c20392,49117,20392,41493,14039,42764l14039,42764xm52157,49117c49616,49117,45804,49117,43263,52929c40722,56740,43263,64364,44534,69446c45804,74529,47075,78340,47075,83423c47075,88505,45804,117729,48345,120270c50887,122811,55969,120270,58510,113917c61051,107564,63593,98670,61051,93587c59781,89776,59781,84693,61051,78340c63593,71988,62322,64364,59781,58011c59781,50388,54698,49117,52157,49117l52157,49117xm99169,835c96628,-436,90275,-436,87734,2105c85192,4646,83922,9729,87734,16082c90275,22435,91545,27517,90275,31329c89004,35140,90275,74529,90275,84693c90275,94858,89004,115188,89004,127893c89004,140599,89004,164740,94087,171093c99169,177446,106792,168552,104251,160929c102981,154576,101710,155846,100440,144411c99169,131705,97898,66905,99169,61823c99169,56740,100440,37682,102981,32599c105522,27517,113145,21164,111875,14811c111875,9729,101710,835,99169,835xe">
                          <v:path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fill on="t" focussize="0,0"/>
                          <v:stroke on="f" weight="0.999606299212598pt" joinstyle="miter"/>
                          <v:imagedata o:title=""/>
                          <o:lock v:ext="edit" aspectratio="f"/>
                        </v:shape>
                        <v:shape id="任意多边形: 形状 395" o:spid="_x0000_s1026" o:spt="100" style="position:absolute;left:2694795;top:953968;height:149517;width:110256;v-text-anchor:middle;" fillcolor="#BE9C59" filled="t" stroked="f" coordsize="110256,149517" o:gfxdata="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FWLi/&#10;AAAA3AAAAA8AAAAAAAAAAQAgAAAAIgAAAGRycy9kb3ducmV2LnhtbFBLAQIUABQAAAAIAIdO4kAz&#10;LwWeOwAAADkAAAAQAAAAAAAAAAEAIAAAAA4BAABkcnMvc2hhcGV4bWwueG1sUEsFBgAAAAAGAAYA&#10;WwEAALgDAAAAAA==&#10;" path="m66193,115867c71275,124761,86522,148902,101770,143820c115746,138738,109393,122220,104311,118408c99228,114596,71275,101891,71275,101891c59840,98079,63652,110785,66193,115867l66193,115867xm52217,28196c53487,26926,50946,15491,50946,9138c50946,2785,56028,-1027,59840,243c63652,1514,70005,10408,68734,15491c68734,20573,66193,25655,64922,26926c63652,29467,62381,30738,62381,35820c62381,38361,61111,43443,59840,47255c63652,45985,68734,44714,70005,43443c72546,40902,78899,39632,82711,35820c87793,32008,92875,35820,97958,38361c103040,40902,97958,45985,94146,48526c89064,51067,85252,49796,81440,51067c78899,52338,64922,58690,58570,62502c57299,72667,52217,89185,49675,96808c45864,105702,35699,118408,29346,126032c22993,133655,19181,143820,12828,147632c6476,151443,5205,148902,3934,145091c2664,141279,-2419,136196,1393,131114c5205,126032,6476,119679,9017,124761c11558,129844,16640,127302,15370,127302c14099,127302,28075,112055,31887,105702c35699,98079,40781,81561,43323,77749c43323,76479,44593,73938,45864,68855c42052,71396,39511,72667,36970,75208c31887,79020,30617,80291,20452,76479c10287,72667,7746,67585,7746,62502c6476,57420,10287,53608,12828,52338c15370,51067,24264,53608,29346,54879c34428,56149,45864,49796,48405,48526c48405,48526,48405,48526,49675,48526c49675,38361,52217,28196,52217,28196xe">
                          <v:path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fill on="t" focussize="0,0"/>
                          <v:stroke on="f" weight="0.999606299212598pt" joinstyle="miter"/>
                          <v:imagedata o:title=""/>
                          <o:lock v:ext="edit" aspectratio="f"/>
                        </v:shape>
                        <v:shape id="任意多边形: 形状 396" o:spid="_x0000_s1026" o:spt="100" style="position:absolute;left:2853242;top:927664;height:189866;width:115087;v-text-anchor:middle;" fillcolor="#BE9C59" filled="t" stroked="f" coordsize="115087,189866" o:gfxdata="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3QBb4A&#10;AADcAAAADwAAAAAAAAABACAAAAAiAAAAZHJzL2Rvd25yZXYueG1sUEsBAhQAFAAAAAgAh07iQDMv&#10;BZ47AAAAOQAAABAAAAAAAAAAAQAgAAAADQEAAGRycy9zaGFwZXhtbC54bWxQSwUGAAAAAAYABgBb&#10;AQAAtwMAAAAA&#10;" path="m28451,43065c28451,44335,30993,48147,32263,50688c33534,51959,37345,55770,37345,57041c37345,58312,36075,71017,36075,73559c36075,76100,34804,83723,36075,86265c37345,88806,39887,93888,39887,93888c39887,93888,43698,95159,44969,91347c46240,88806,48781,88806,48781,88806c48781,88806,55134,91347,52592,92618c51322,93888,51322,95159,48781,96429c44969,97700,19557,112947,19557,112947c19557,112947,10663,115488,8122,115488c5581,115488,1769,115488,498,118029c-772,121841,498,126923,3040,128194c4310,129465,10663,130735,15746,129465c22098,126923,28451,118029,33534,114217c42428,106594,50051,102782,57675,98970c65298,95159,80545,87535,89440,87535c97063,86265,98334,90076,97063,92618c95793,95159,91981,98970,89440,100241c86898,101512,88169,104053,88169,104053c88169,104053,90710,104053,97063,101512c104687,98970,113581,100241,114851,97700c116122,95159,112310,79912,102146,79912c93251,79912,83087,81182,80545,82453c78004,83723,75463,81182,78004,78641c80545,74829,85628,72288,86898,64665c89440,58312,91981,57041,89440,53229c86898,50688,83087,44335,81816,43065c80545,41794,81816,39253,86898,36712c91981,34170,97063,29088,94522,25276c91981,21465,85628,24006,85628,20194c85628,16382,83087,15112,85628,13841c88169,12570,91981,12570,90710,10029c89440,8759,88169,4947,85628,2406c83087,-135,78004,-1406,76734,2406c75463,4947,75463,10029,75463,12570c75463,15112,74192,18923,76734,20194c78004,21465,79275,22735,79275,25276c79275,26547,79275,30359,75463,31629c71651,32900,69110,32900,67840,36712c66569,39253,66569,46876,67840,46876c69110,48147,72922,46876,71651,51959c70381,57041,64028,69747,65298,71017c65298,73559,69110,72288,69110,74829c69110,77370,70381,82453,69110,83723c67840,84994,61487,87535,61487,87535c61487,87535,55134,88806,56404,83723c57675,77370,58945,68476,60216,67206c60216,64665,62757,63394,58945,62123c56404,62123,58945,57041,56404,58312c52592,59582,51322,60853,51322,57041c52592,53229,56404,39253,57675,30359c58945,21465,56404,20194,53863,18923c51322,17653,43698,21465,43698,24006c43698,26547,47510,31629,47510,35441c47510,39253,47510,51959,47510,53229c47510,54500,46240,63394,46240,64665c46240,65935,37345,72288,38616,65935c39887,59582,39887,50688,38616,46876c37345,43065,29722,36712,27181,36712c29722,35441,28451,40523,28451,43065l28451,43065xm47510,119300c47510,115488,52592,112947,55134,112947c58945,111676,70381,106594,75463,106594c80545,106594,80545,114217,79275,118029c78004,121841,75463,126923,72922,129465c71651,132006,79275,133276,79275,133276c79275,133276,91981,130735,95793,130735c100875,130735,100875,138359,100875,143441c99604,148523,86898,147253,84357,145982c80545,145982,83087,151065,83087,153606c81816,156147,81816,161229,79275,171394c76734,180288,70381,187912,65298,189182c61487,191723,53863,186641,51322,182829c50051,179017,46240,180288,44969,173935c43698,168853,52592,171394,56404,173935c60216,176476,66569,175206,70381,173935c74192,172665,75463,161229,76734,156147c76734,151065,74192,147253,71651,147253c70381,147253,64028,149794,57675,152335c52592,154876,48781,158688,43698,159959c38616,161229,33534,156147,32263,151065c30993,145982,44969,145982,47510,144712c50051,143441,66569,135817,66569,135817c67840,132006,70381,121841,62757,120570c58945,120570,56404,125653,52592,125653c50051,125653,47510,123112,47510,119300xe">
                          <v:path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fill on="t" focussize="0,0"/>
                          <v:stroke on="f" weight="0.999606299212598pt" joinstyle="miter"/>
                          <v:imagedata o:title=""/>
                          <o:lock v:ext="edit" aspectratio="f"/>
                        </v:shape>
                      </v:group>
                      <v:shape id="任意多边形: 形状 397" o:spid="_x0000_s1026" o:spt="100" style="position:absolute;left:1963058;top:1053317;height:3811;width:266823;v-text-anchor:middle;" fillcolor="#BE9C59" filled="t" stroked="f" coordsize="266823,3811" o:gfxdata="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Z8WG/&#10;AAAA3AAAAA8AAAAAAAAAAQAgAAAAIgAAAGRycy9kb3ducmV2LnhtbFBLAQIUABQAAAAIAIdO4kAz&#10;LwWeOwAAADkAAAAQAAAAAAAAAAEAIAAAAA4BAABkcnMvc2hhcGV4bWwueG1sUEsFBgAAAAAGAAYA&#10;WwEAALgDAAAAAA==&#10;" path="m0,0l266824,0,266824,3812,0,3812xe">
                        <v:path o:connectlocs="0,0;266824,0;266824,3812;0,3812" o:connectangles="0,0,0,0"/>
                        <v:fill on="t" focussize="0,0"/>
                        <v:stroke on="f" weight="0.999606299212598pt" joinstyle="miter"/>
                        <v:imagedata o:title=""/>
                        <o:lock v:ext="edit" aspectratio="f"/>
                      </v:shape>
                    </v:group>
                    <v:shape id="任意多边形: 形状 398" o:spid="_x0000_s1026" o:spt="100" style="position:absolute;left:3025270;top:1053317;height:3811;width:266823;v-text-anchor:middle;" fillcolor="#BE9C59" filled="t" stroked="f" coordsize="266823,3811" o:gfxdata="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hmUTvQAA&#10;ANwAAAAPAAAAAAAAAAEAIAAAACIAAABkcnMvZG93bnJldi54bWxQSwECFAAUAAAACACHTuJAMy8F&#10;njsAAAA5AAAAEAAAAAAAAAABACAAAAAMAQAAZHJzL3NoYXBleG1sLnhtbFBLBQYAAAAABgAGAFsB&#10;AAC2AwAAAAA=&#10;" path="m0,0l266824,0,266824,3812,0,3812xe">
                      <v:path o:connectlocs="0,0;266824,0;266824,3812;0,3812" o:connectangles="0,0,0,0"/>
                      <v:fill on="t" focussize="0,0"/>
                      <v:stroke on="f" weight="0.999606299212598pt" joinstyle="miter"/>
                      <v:imagedata o:title=""/>
                      <o:lock v:ext="edit" aspectratio="f"/>
                    </v:shape>
                  </v:group>
                  <v:group id="图形 6" o:spid="_x0000_s1026" o:spt="203" style="position:absolute;left:1961788;top:1445929;height:104188;width:1330306;" coordorigin="1961788,1445929" coordsize="1330306,104188" o:gfxdata="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Zbs8qvwAAANwAAAAPAAAAAAAAAAEAIAAAACIAAABkcnMvZG93bnJldi54&#10;bWxQSwECFAAUAAAACACHTuJAMy8FnjsAAAA5AAAAFQAAAAAAAAABACAAAAAOAQAAZHJzL2dyb3Vw&#10;c2hhcGV4bWwueG1sUEsFBgAAAAAGAAYAYAEAAMsDAAAAAA==&#10;">
                    <o:lock v:ext="edit" aspectratio="f"/>
                    <v:shape id="任意多边形: 形状 400" o:spid="_x0000_s1026" o:spt="100" style="position:absolute;left:2964282;top:1548847;height:1270;width:1270;v-text-anchor:middle;" fillcolor="#BE9C59" filled="t" stroked="f" coordsize="1270,1270" o:gfxdata="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s0Jb4A&#10;AADcAAAADwAAAAAAAAABACAAAAAiAAAAZHJzL2Rvd25yZXYueG1sUEsBAhQAFAAAAAgAh07iQDMv&#10;BZ47AAAAOQAAABAAAAAAAAAAAQAgAAAADQEAAGRycy9zaGFwZXhtbC54bWxQSwUGAAAAAAYABgBb&#10;AQAAtwMAAAAA&#10;" path="m0,0c0,0,1270,1271,1270,1271c1270,1271,1270,1271,1270,1271c0,0,0,0,0,0xe">
                      <v:path o:connectlocs="0,0;1270,1271;1270,1271;0,0" o:connectangles="0,0,0,0"/>
                      <v:fill on="t" focussize="0,0"/>
                      <v:stroke on="f" weight="0.999606299212598pt" joinstyle="miter"/>
                      <v:imagedata o:title=""/>
                      <o:lock v:ext="edit" aspectratio="f"/>
                    </v:shape>
                    <v:group id="图形 6" o:spid="_x0000_s1026" o:spt="203" style="position:absolute;left:1961788;top:1445929;height:43200;width:668329;" coordorigin="1961788,1445929" coordsize="668329,43200" o:gfxdata="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PuJvOvwAAANwAAAAPAAAAAAAAAAEAIAAAACIAAABkcnMvZG93bnJldi54&#10;bWxQSwECFAAUAAAACACHTuJAMy8FnjsAAAA5AAAAFQAAAAAAAAABACAAAAAOAQAAZHJzL2dyb3Vw&#10;c2hhcGV4bWwueG1sUEsFBgAAAAAGAAYAYAEAAMsDAAAAAA==&#10;">
                      <o:lock v:ext="edit" aspectratio="f"/>
                      <v:shape id="任意多边形: 形状 402" o:spid="_x0000_s1026" o:spt="100" style="position:absolute;left:1961788;top:1445929;height:39388;width:55905;v-text-anchor:middle;" fillcolor="#BE9C59" filled="t" stroked="f" coordsize="55905,39388" o:gfxdata="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4VbhW/&#10;AAAA3AAAAA8AAAAAAAAAAQAgAAAAIgAAAGRycy9kb3ducmV2LnhtbFBLAQIUABQAAAAIAIdO4kAz&#10;LwWeOwAAADkAAAAQAAAAAAAAAAEAIAAAAA4BAABkcnMvc2hhcGV4bWwueG1sUEsFBgAAAAAGAAYA&#10;WwEAALgDAAAAAA==&#10;" path="m12706,3812c12706,3812,13977,3812,13977,3812c13977,3812,15247,3812,15247,3812c15247,2541,15247,2541,12706,3812c11435,2541,8894,2541,7624,2541c7624,2541,3812,2541,1271,2541c0,2541,0,2541,0,2541c0,2541,0,2541,1271,2541c1271,2541,2541,2541,3812,2541c5082,2541,5082,3812,5082,6353l15247,38118c15247,39388,16518,39388,16518,39388c16518,39388,17788,39388,17788,36847c20329,31765,26682,13976,27953,11435l27953,11435,38118,36847c39388,38118,39388,39388,39388,39388c40659,39388,40659,39388,40659,36847c43200,29223,48282,12706,50824,6353c52094,3812,52094,1271,53365,1271c53365,1271,54635,1271,54635,1271c54635,1271,55906,1271,55906,1271c55906,1271,55906,1271,54635,1271c53365,1271,50824,1271,50824,1271c50824,1271,48282,1271,45741,1271c44471,1271,44471,1271,44471,1271c44471,1271,44471,1271,45741,1271c48282,1271,48282,2541,48282,2541c48282,3812,48282,3812,48282,5082c47012,11435,41929,24141,41929,27953l41929,27953,31765,2541c30494,1271,30494,0,30494,0c30494,0,29224,0,29224,1271l19059,27953,19059,27953c17788,25412,13977,10165,12706,6353c12706,7624,12706,5082,12706,3812c12706,3812,12706,3812,12706,3812xe">
                        <v:path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fill on="t" focussize="0,0"/>
                        <v:stroke on="f" weight="0.999606299212598pt" joinstyle="miter"/>
                        <v:imagedata o:title=""/>
                        <o:lock v:ext="edit" aspectratio="f"/>
                      </v:shape>
                      <v:shape id="任意多边形: 形状 403" o:spid="_x0000_s1026" o:spt="100" style="position:absolute;left:2022776;top:1447200;height:36847;width:27952;v-text-anchor:middle;" fillcolor="#BE9C59" filled="t" stroked="f" coordsize="27952,36847" o:gfxdata="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nBGK8AAAA&#10;3AAAAA8AAAAAAAAAAQAgAAAAIgAAAGRycy9kb3ducmV2LnhtbFBLAQIUABQAAAAIAIdO4kAzLwWe&#10;OwAAADkAAAAQAAAAAAAAAAEAIAAAAAsBAABkcnMvc2hhcGV4bWwueG1sUEsFBgAAAAAGAAYAWwEA&#10;ALUDAAAAAA==&#10;" path="m5082,1271c3812,1271,2541,1271,1271,1271c0,1271,0,1271,0,1271c0,1271,0,1271,1271,1271c2541,1271,2541,1271,3812,1271c5082,1271,6353,2541,6353,3812c6353,5082,6353,6353,6353,13976l6353,22871c6353,27953,6353,31765,6353,34306c6353,35576,6353,36847,5082,36847c5082,36847,3812,36847,3812,36847c3812,36847,2541,36847,2541,36847c2541,36847,2541,36847,3812,36847c5082,36847,6353,36847,7624,36847c8894,36847,10165,36847,10165,36847c11435,36847,12706,36847,15247,36847c17788,36847,20329,36847,24141,36847c26682,36847,26682,36847,26682,35576c26682,34306,27953,30494,27953,30494c27953,30494,27953,29223,27953,29223c27953,29223,27953,29223,27953,30494c27953,33035,26682,33035,25412,34306c24141,34306,21600,34306,20329,34306c15247,34306,13977,33035,13977,30494c13977,29223,13977,24141,13977,22871l13977,19059c13977,19059,13977,19059,13977,19059c15247,19059,20329,19059,21600,19059c22871,19059,24141,20329,24141,21600c24141,22871,24141,22871,24141,22871c24141,22871,24141,22871,24141,22871c24141,22871,24141,22871,24141,21600c24141,21600,24141,19059,24141,17788c24141,15247,24141,13976,24141,13976c24141,13976,24141,13976,24141,13976c24141,13976,24141,13976,22871,15247c22871,15247,21600,15247,20329,16518c19059,16518,12706,16518,12706,16518c12706,16518,12706,16518,12706,16518l12706,3812c12706,3812,12706,3812,12706,3812c13977,3812,19059,3812,20329,3812c22871,3812,22871,5082,24141,5082c24141,5082,24141,6353,24141,6353c24141,6353,24141,7624,24141,7624c24141,7624,24141,7624,24141,7624c24141,6353,24141,5082,24141,3812c24141,1271,24141,1271,24141,0c24141,0,24141,0,24141,0c24141,0,24141,0,22871,0c22871,0,21600,0,20329,0c19059,0,8894,0,7624,0c7624,1271,6353,1271,5082,1271xe">
                        <v:path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fill on="t" focussize="0,0"/>
                        <v:stroke on="f" weight="0.999606299212598pt" joinstyle="miter"/>
                        <v:imagedata o:title=""/>
                        <o:lock v:ext="edit" aspectratio="f"/>
                      </v:shape>
                      <v:shape id="任意多边形: 形状 404" o:spid="_x0000_s1026" o:spt="100" style="position:absolute;left:2057082;top:1447200;height:39388;width:22870;v-text-anchor:middle;" fillcolor="#BE9C59" filled="t" stroked="f" coordsize="22870,39388" o:gfxdata="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psaEL4A&#10;AADcAAAADwAAAAAAAAABACAAAAAiAAAAZHJzL2Rvd25yZXYueG1sUEsBAhQAFAAAAAgAh07iQDMv&#10;BZ47AAAAOQAAABAAAAAAAAAAAQAgAAAADQEAAGRycy9zaGFwZXhtbC54bWxQSwUGAAAAAAYABgBb&#10;AQAAtwMAAAAA&#10;" path="m0,10165c0,13976,2541,17788,7624,22871l10165,24141c13977,27953,15247,29223,15247,31765c15247,34306,12706,38118,8894,38118c6353,38118,2541,36847,1271,33035c1271,31765,1271,31765,1271,30494c1271,30494,1271,29223,1271,29223c1271,29223,1271,29223,1271,30494c1271,31765,1271,34306,1271,36847c1271,38118,1271,38118,2541,38118c5082,39388,7624,39388,10165,39388c12706,39388,15247,39388,17788,36847c21600,34306,22871,30494,22871,27953c22871,22871,20329,19059,13977,15247l12706,13976c8894,10165,7624,8894,7624,6353c7624,3812,10165,1271,13977,1271c17788,1271,19059,2541,19059,3812c20329,5082,20329,6353,20329,7624c20329,7624,20329,8894,20329,8894c20329,8894,20329,8894,20329,7624c20329,3812,20329,2541,20329,1271c20329,1271,20329,1271,19059,1271c17788,1271,15247,0,12706,0c5082,0,0,5082,0,10165xe">
                        <v:path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fill on="t" focussize="0,0"/>
                        <v:stroke on="f" weight="0.999606299212598pt" joinstyle="miter"/>
                        <v:imagedata o:title=""/>
                        <o:lock v:ext="edit" aspectratio="f"/>
                      </v:shape>
                      <v:shape id="任意多边形: 形状 405" o:spid="_x0000_s1026" o:spt="100" style="position:absolute;left:2081223;top:1445929;height:39388;width:34305;v-text-anchor:middle;" fillcolor="#BE9C59" filled="t" stroked="f" coordsize="34305,39388" o:gfxdata="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n3U2/&#10;AAAA3AAAAA8AAAAAAAAAAQAgAAAAIgAAAGRycy9kb3ducmV2LnhtbFBLAQIUABQAAAAIAIdO4kAz&#10;LwWeOwAAADkAAAAQAAAAAAAAAAEAIAAAAA4BAABkcnMvc2hhcGV4bWwueG1sUEsFBgAAAAAGAAYA&#10;WwEAALgDAAAAAA==&#10;" path="m15247,36847c15247,38118,15247,39388,13976,39388c13976,39388,12706,39388,12706,39388c12706,39388,11435,39388,11435,39388c11435,39388,11435,39388,12706,39388c15247,39388,17788,39388,19059,39388c20329,39388,24141,39388,26682,39388c26682,39388,27953,39388,27953,39388c27953,39388,27953,39388,26682,39388c25412,39388,25412,39388,24141,39388c22871,39388,22871,38118,21600,36847c21600,34306,21600,30494,21600,25412l21600,5082,27953,5082c33035,5082,34306,6353,34306,7624l34306,7624c34306,8894,34306,8894,34306,8894c34306,8894,34306,8894,34306,7624c34306,6353,34306,2541,34306,1271c34306,0,34306,0,34306,0c34306,0,34306,0,33035,0c31765,0,31765,0,29224,0l8894,0c7623,0,5082,0,3812,0c2541,0,2541,0,1270,0c1270,0,1270,0,1270,1271c1270,1271,0,6353,0,7624c0,7624,0,8894,0,8894c0,8894,0,8894,0,8894c0,8894,0,7624,1270,7624c2541,6353,3812,6353,6353,6353l13976,6353,13976,26682c15247,30494,15247,35576,15247,36847xe">
                        <v:path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fill on="t" focussize="0,0"/>
                        <v:stroke on="f" weight="0.999606299212598pt" joinstyle="miter"/>
                        <v:imagedata o:title=""/>
                        <o:lock v:ext="edit" aspectratio="f"/>
                      </v:shape>
                      <v:shape id="任意多边形: 形状 406" o:spid="_x0000_s1026" o:spt="100" style="position:absolute;left:2133317;top:1449741;height:39388;width:36847;v-text-anchor:middle;" fillcolor="#BE9C59" filled="t" stroked="f" coordsize="36847,39388" o:gfxdata="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JWYIvQAA&#10;ANwAAAAPAAAAAAAAAAEAIAAAACIAAABkcnMvZG93bnJldi54bWxQSwECFAAUAAAACACHTuJAMy8F&#10;njsAAAA5AAAAEAAAAAAAAAABACAAAAAMAQAAZHJzL3NoYXBleG1sLnhtbFBLBQYAAAAABgAGAFsB&#10;AAC2AwAAAAA=&#10;" path="m24141,0c29224,0,33035,1271,34306,3812c35577,5082,36847,6353,36847,8894c36847,10165,36847,10165,36847,10165c36847,10165,36847,10165,36847,8894c36847,7624,36847,5082,36847,3812c36847,2541,36847,1271,36847,1271c36847,1271,36847,1271,35577,1271c34306,1271,33035,1271,30494,0c27953,0,26682,0,22871,0c15247,0,10165,2541,6353,5082c1271,10165,0,15247,0,19059c0,24141,1271,29224,6353,34306c11435,38118,16518,39388,24141,39388c27953,39388,31765,39388,33035,38118c34306,38118,34306,38118,34306,36847c34306,35577,35577,30494,35577,30494c35577,30494,35577,29224,35577,29224c35577,29224,35577,29224,34306,30494c34306,31765,33035,33035,33035,34306c30494,36847,27953,36847,24141,36847c17788,36847,7624,30494,7624,19059c7624,13976,8894,8894,12706,6353c16518,1271,19059,0,24141,0xe">
                        <v:path o:connectlocs="24141,0;34306,3812;36847,8894;36847,10165;36847,8894;36847,3812;36847,1271;35577,1271;30494,0;22871,0;6353,5082;0,19059;6353,34306;24141,39388;33035,38118;34306,36847;35577,30494;35577,29224;34306,30494;33035,34306;24141,36847;7624,19059;12706,6353;24141,0" o:connectangles="0,0,0,0,0,0,0,0,0,0,0,0,0,0,0,0,0,0,0,0,0,0,0,0"/>
                        <v:fill on="t" focussize="0,0"/>
                        <v:stroke on="f" weight="0.999606299212598pt" joinstyle="miter"/>
                        <v:imagedata o:title=""/>
                        <o:lock v:ext="edit" aspectratio="f"/>
                      </v:shape>
                      <v:shape id="任意多边形: 形状 407" o:spid="_x0000_s1026" o:spt="100" style="position:absolute;left:2176517;top:1448470;height:35576;width:43199;v-text-anchor:middle;" fillcolor="#BE9C59" filled="t" stroked="f" coordsize="43199,35576" o:gfxdata="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qL3QS/&#10;AAAA3AAAAA8AAAAAAAAAAQAgAAAAIgAAAGRycy9kb3ducmV2LnhtbFBLAQIUABQAAAAIAIdO4kAz&#10;LwWeOwAAADkAAAAQAAAAAAAAAAEAIAAAAA4BAABkcnMvc2hhcGV4bWwueG1sUEsFBgAAAAAGAAYA&#10;WwEAALgDAAAAAA==&#10;" path="m0,0c0,1271,1270,1271,0,0c1270,0,2541,0,2541,0c3812,0,5082,1271,5082,2541c5082,3812,5082,5082,5082,12706l5082,21600c5082,26682,5082,30494,5082,33035c5082,34306,5082,35577,3812,35577c3812,35577,2541,35577,2541,35577c1270,35577,1270,35577,1270,35577c1270,35577,1270,35577,2541,35577c5082,35577,7623,35577,8894,35577c10165,35577,13976,35577,16518,35577c17788,35577,17788,35577,17788,35577c17788,35577,17788,35577,16518,35577c15247,35577,15247,35577,13976,35577c12706,35577,12706,34306,11435,33035c11435,30494,11435,26682,11435,21600l11435,16518c11435,16518,11435,16518,11435,16518l30494,16518c30494,16518,30494,16518,30494,16518l30494,21600c30494,26682,30494,30494,30494,33035c30494,34306,30494,35577,29224,35577c29224,35577,27953,35577,27953,35577c27953,35577,26682,35577,26682,35577c26682,35577,26682,35577,27953,35577c30494,35577,33035,35577,34306,35577c35577,35577,39388,35577,41929,35577c41929,35577,43200,35577,43200,35577c43200,35577,43200,35577,41929,35577c40659,35577,40659,35577,39388,35577c38118,35577,38118,34306,36847,33035c36847,30494,36847,26682,36847,21600l36847,12706c36847,5082,36847,3812,36847,2541c36847,1271,36847,0,38118,0c38118,0,39388,0,39388,0c39388,0,40659,0,40659,0c40659,0,40659,0,39388,0c36847,0,34306,0,33035,0c31765,0,27953,0,25412,0c24141,0,24141,0,24141,0c24141,0,24141,0,25412,0c26682,0,26682,0,27953,0c29224,0,30494,1271,30494,2541c30494,3812,30494,5082,30494,12706l30494,13976c30494,13976,30494,13976,30494,13976l11435,13976c11435,13976,11435,13976,11435,13976l11435,12706c11435,5082,11435,3812,11435,2541c11435,1271,11435,0,12706,0c12706,0,13976,0,13976,0c15247,0,15247,0,15247,0c15247,0,15247,0,13976,0c11435,0,8894,0,7623,0c7623,0,3812,0,0,0c1270,0,0,0,0,0xe">
                        <v:path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fill on="t" focussize="0,0"/>
                        <v:stroke on="f" weight="0.999606299212598pt" joinstyle="miter"/>
                        <v:imagedata o:title=""/>
                        <o:lock v:ext="edit" aspectratio="f"/>
                      </v:shape>
                      <v:shape id="任意多边形: 形状 408" o:spid="_x0000_s1026" o:spt="100" style="position:absolute;left:2226070;top:1449741;height:35576;width:17788;v-text-anchor:middle;" fillcolor="#BE9C59" filled="t" stroked="f" coordsize="17788,35576" o:gfxdata="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CcE7sAAADc&#10;AAAADwAAAAAAAAABACAAAAAiAAAAZHJzL2Rvd25yZXYueG1sUEsBAhQAFAAAAAgAh07iQDMvBZ47&#10;AAAAOQAAABAAAAAAAAAAAQAgAAAACgEAAGRycy9zaGFwZXhtbC54bWxQSwUGAAAAAAYABgBbAQAA&#10;tAMAAAAA&#10;" path="m5082,33035c5082,34306,5082,35577,3812,35577c3812,35577,2541,35577,2541,35577c2541,35577,1271,35577,1271,35577c1271,35577,1271,35577,2541,35577c5082,35577,7624,35577,8894,35577c10165,35577,13977,35577,16518,35577c16518,35577,17788,35577,17788,35577c17788,35577,17788,35577,16518,35577c15247,35577,15247,35577,13977,35577c12706,35577,12706,34306,11435,33035c11435,30494,11435,26682,11435,21600l11435,12706c11435,5082,11435,3812,11435,2541c11435,1271,11435,0,12706,0c12706,0,13977,0,13977,0c13977,0,15247,0,15247,0c15247,0,15247,0,13977,0c11435,0,8894,0,7624,0c6353,0,2541,0,1271,0c0,0,0,0,0,0c0,0,0,0,1271,0c1271,0,2541,0,2541,0c3812,0,3812,1271,3812,2541c3812,3812,3812,5082,3812,12706l3812,21600c5082,27953,5082,31765,5082,33035xe">
                        <v:path o:connectlocs="5082,33035;3812,35577;2541,35577;1271,35577;2541,35577;8894,35577;16518,35577;17788,35577;16518,35577;13977,35577;11435,33035;11435,21600;11435,12706;11435,2541;12706,0;13977,0;15247,0;13977,0;7624,0;1271,0;0,0;1271,0;2541,0;3812,2541;3812,12706;3812,21600;5082,33035" o:connectangles="0,0,0,0,0,0,0,0,0,0,0,0,0,0,0,0,0,0,0,0,0,0,0,0,0,0,0"/>
                        <v:fill on="t" focussize="0,0"/>
                        <v:stroke on="f" weight="0.999606299212598pt" joinstyle="miter"/>
                        <v:imagedata o:title=""/>
                        <o:lock v:ext="edit" aspectratio="f"/>
                      </v:shape>
                      <v:shape id="任意多边形: 形状 409" o:spid="_x0000_s1026" o:spt="100" style="position:absolute;left:2247670;top:1449741;height:38117;width:43200;v-text-anchor:middle;" fillcolor="#BE9C59" filled="t" stroked="f" coordsize="43200,38117" o:gfxdata="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psPivQAA&#10;ANwAAAAPAAAAAAAAAAEAIAAAACIAAABkcnMvZG93bnJldi54bWxQSwECFAAUAAAACACHTuJAMy8F&#10;njsAAAA5AAAAEAAAAAAAAAABACAAAAAMAQAAZHJzL3NoYXBleG1sLnhtbFBLBQYAAAAABgAGAFsB&#10;AAC2AwAAAAA=&#10;" path="m21600,21600c26682,26682,33035,33035,36847,36847c36847,36847,38118,38118,38118,38118c38118,38118,39388,38118,39388,36847l39388,5082c39388,2541,39388,1271,40659,1271c40659,1271,41929,1271,41929,1271c41929,1271,43200,1271,43200,1271c43200,1271,43200,1271,41929,1271c39388,1271,36847,1271,36847,1271c35577,1271,33035,1271,30494,1271c29224,1271,29224,1271,29224,1271c29224,1271,29224,1271,30494,1271c31765,1271,33035,1271,33035,1271c34306,1271,34306,2541,34306,6353l34306,29224,34306,29224c33035,27953,26682,21600,22871,17788c15247,10165,7624,2541,7624,1271c6353,0,6353,0,6353,0c6353,0,5082,1271,5082,1271l5082,31765c5082,36847,5082,38118,3812,38118c2541,38118,2541,38118,1271,38118c1271,38118,0,38118,0,38118c0,38118,0,38118,1271,38118c3812,38118,6353,38118,6353,38118c7624,38118,8894,38118,12706,38118c13977,38118,13977,38118,13977,38118c13977,38118,13977,38118,12706,38118c11435,38118,11435,38118,10165,38118c8894,38118,8894,36847,8894,33035l8894,11435,8894,11435c10165,10165,16518,16518,21600,21600xe">
                        <v:path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fill on="t" focussize="0,0"/>
                        <v:stroke on="f" weight="0.999606299212598pt" joinstyle="miter"/>
                        <v:imagedata o:title=""/>
                        <o:lock v:ext="edit" aspectratio="f"/>
                      </v:shape>
                      <v:shape id="任意多边形: 形状 410" o:spid="_x0000_s1026" o:spt="100" style="position:absolute;left:2292141;top:1449741;height:39388;width:40658;v-text-anchor:middle;" fillcolor="#BE9C59" filled="t" stroked="f" coordsize="40658,39388" o:gfxdata="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CimC5AAAA3AAA&#10;AA8AAAAAAAAAAQAgAAAAIgAAAGRycy9kb3ducmV2LnhtbFBLAQIUABQAAAAIAIdO4kAzLwWeOwAA&#10;ADkAAAAQAAAAAAAAAAEAIAAAAAgBAABkcnMvc2hhcGV4bWwueG1sUEsFBgAAAAAGAAYAWwEAALID&#10;AAAAAA==&#10;" path="m27953,36847c27953,36847,27953,36847,27953,36847c27953,36847,27953,36847,27953,36847c33035,38118,36847,38118,38118,38118c39388,38118,40659,38118,40659,38118c40659,38118,40659,38118,39388,38118c39388,38118,38118,38118,36847,38118c35577,38118,34306,36847,33035,33035c29224,25412,21600,5082,20329,1271c20329,0,19059,0,19059,0c19059,0,17788,0,17788,2541l5082,34306c3812,36847,2541,38118,1271,39388c1271,39388,0,39388,0,39388c0,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27953,36847c29224,35577,29224,36847,27953,36847xm22871,21600l13977,21600c13977,21600,13977,21600,13977,21600l19059,8894c19059,8894,19059,8894,19059,8894c19059,8894,19059,8894,19059,8894l22871,21600c22871,21600,22871,21600,22871,21600xe">
                        <v:path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fill on="t" focussize="0,0"/>
                        <v:stroke on="f" weight="0.999606299212598pt" joinstyle="miter"/>
                        <v:imagedata o:title=""/>
                        <o:lock v:ext="edit" aspectratio="f"/>
                      </v:shape>
                      <v:shape id="任意多边形: 形状 411" o:spid="_x0000_s1026" o:spt="100" style="position:absolute;left:2348047;top:1449741;height:35576;width:44470;v-text-anchor:middle;" fillcolor="#BE9C59" filled="t" stroked="f" coordsize="44470,35576" o:gfxdata="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10GGvQAA&#10;ANwAAAAPAAAAAAAAAAEAIAAAACIAAABkcnMvZG93bnJldi54bWxQSwECFAAUAAAACACHTuJAMy8F&#10;njsAAAA5AAAAEAAAAAAAAAABACAAAAAMAQAAZHJzL3NoYXBleG1sLnhtbFBLBQYAAAAABgAGAFsB&#10;AAC2AwAAAAA=&#10;" path="m31765,33035c31765,34306,31765,35577,30494,35577c30494,35577,29224,35577,29224,35577c29224,35577,27953,35577,27953,35577c27953,35577,27953,35577,29224,35577c31765,35577,34306,35577,35577,35577c36847,35577,40659,35577,43200,35577c43200,35577,44471,35577,44471,35577c44471,35577,44471,35577,43200,35577c41929,35577,41929,35577,40659,35577c39388,35577,39388,34306,38118,33035c38118,30494,38118,26682,38118,21600l38118,12706c38118,5082,38118,3812,38118,2541c38118,1271,38118,0,39388,0c39388,0,40659,0,40659,0c40659,0,41929,0,41929,0c41929,0,41929,0,40659,0c38118,0,35577,0,34306,0c33035,0,29224,0,26682,0c25412,0,25412,0,25412,0c25412,0,25412,0,26682,0c27953,0,27953,0,29224,0c30494,0,31765,1271,31765,2541c31765,3812,31765,5082,31765,12706l31765,13976c31765,13976,31765,13976,31765,13976l12706,13976c12706,13976,12706,13976,12706,13976l12706,12706c12706,5082,12706,3812,12706,2541c12706,1271,12706,0,13976,0c13976,0,15247,0,15247,0c15247,0,16518,0,16518,0c16518,0,16518,0,15247,0c12706,0,10165,0,8894,0c7623,0,3812,0,1270,0c0,0,0,0,0,0c0,0,0,0,1270,0c2541,0,2541,0,3812,0c5082,0,6353,1271,6353,2541c6353,3812,6353,5082,6353,12706l6353,21600c6353,26682,6353,30494,6353,33035c6353,34306,6353,35577,5082,35577c5082,35577,3812,35577,3812,35577c3812,35577,2541,35577,2541,35577c2541,35577,2541,35577,3812,35577c6353,35577,8894,35577,10165,35577c11435,35577,15247,35577,17788,35577c17788,35577,19059,35577,19059,35577c19059,35577,19059,35577,17788,35577c16518,35577,16518,35577,15247,35577c13976,35577,13976,34306,12706,33035c12706,30494,12706,26682,12706,21600l12706,16518c12706,16518,12706,16518,12706,16518l31765,16518c31765,16518,31765,16518,31765,16518l31765,21600c31765,26682,31765,31765,31765,33035xe">
                        <v:path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fill on="t" focussize="0,0"/>
                        <v:stroke on="f" weight="0.999606299212598pt" joinstyle="miter"/>
                        <v:imagedata o:title=""/>
                        <o:lock v:ext="edit" aspectratio="f"/>
                      </v:shape>
                      <v:shape id="任意多边形: 形状 412" o:spid="_x0000_s1026" o:spt="100" style="position:absolute;left:2397599;top:1448373;height:39485;width:41929;v-text-anchor:middle;" fillcolor="#BE9C59" filled="t" stroked="f" coordsize="41929,39485" o:gfxdata="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rX6cr4A&#10;AADcAAAADwAAAAAAAAABACAAAAAiAAAAZHJzL2Rvd25yZXYueG1sUEsBAhQAFAAAAAgAh07iQDMv&#10;BZ47AAAAOQAAABAAAAAAAAAAAQAgAAAADQEAAGRycy9zaGFwZXhtbC54bWxQSwUGAAAAAAYABgBb&#10;AQAAtwMAAAAA&#10;" path="m0,19156c0,28050,6353,39486,20329,39486c33035,39486,41929,30591,41929,19156c41929,7721,34306,97,21600,97c5082,-1173,0,10262,0,19156xm34306,20427c34306,35674,26682,36944,22871,36944c12706,36944,7624,28050,7624,17886c7624,5180,13977,1368,20329,1368c27953,1368,34306,8991,34306,20427xe">
                        <v:path o:connectlocs="0,19156;20329,39486;41929,19156;21600,97;0,19156;34306,20427;22871,36944;7624,17886;20329,1368;34306,20427" o:connectangles="0,0,0,0,0,0,0,0,0,0"/>
                        <v:fill on="t" focussize="0,0"/>
                        <v:stroke on="f" weight="0.999606299212598pt" joinstyle="miter"/>
                        <v:imagedata o:title=""/>
                        <o:lock v:ext="edit" aspectratio="f"/>
                      </v:shape>
                      <v:shape id="任意多边形: 形状 413" o:spid="_x0000_s1026" o:spt="100" style="position:absolute;left:2445882;top:1448470;height:39388;width:21599;v-text-anchor:middle;" fillcolor="#BE9C59" filled="t" stroked="f" coordsize="21599,39388" o:gfxdata="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Mez4r4A&#10;AADcAAAADwAAAAAAAAABACAAAAAiAAAAZHJzL2Rvd25yZXYueG1sUEsBAhQAFAAAAAgAh07iQDMv&#10;BZ47AAAAOQAAABAAAAAAAAAAAQAgAAAADQEAAGRycy9zaGFwZXhtbC54bWxQSwUGAAAAAAYABgBb&#10;AQAAtwMAAAAA&#10;" path="m21600,27953c21600,22871,19059,19059,12706,15247l11435,13976c7624,10165,6353,8894,6353,6353c6353,3812,8894,1271,12706,1271c16518,1271,17788,2541,17788,3812c19059,5082,19059,6353,19059,7624c19059,7624,19059,8894,19059,8894c19059,8894,19059,8894,19059,7624c19059,3812,19059,2541,19059,1271c19059,1271,19059,1271,17788,1271c16518,1271,13977,0,11435,0c3812,0,0,3812,0,10165c0,13976,1271,17788,7624,22871l10165,24141c13977,27953,15247,29224,15247,31765c15247,34306,12706,38118,8894,38118c6353,38118,2541,36847,1271,33035c1271,31765,1271,31765,1271,30494c1271,30494,1271,29224,1271,29224c1271,29224,1271,29224,1271,30494c1271,31765,1271,34306,1271,36847c1271,38118,1271,38118,2541,38118c5082,39388,7624,39388,10165,39388c12706,39388,15247,39388,17788,36847c20329,34306,21600,31765,21600,27953xe">
                        <v:path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fill on="t" focussize="0,0"/>
                        <v:stroke on="f" weight="0.999606299212598pt" joinstyle="miter"/>
                        <v:imagedata o:title=""/>
                        <o:lock v:ext="edit" aspectratio="f"/>
                      </v:shape>
                      <v:shape id="任意多边形: 形状 414" o:spid="_x0000_s1026" o:spt="100" style="position:absolute;left:2473835;top:1448470;height:38117;width:27952;v-text-anchor:middle;" fillcolor="#BE9C59" filled="t" stroked="f" coordsize="27952,38117" o:gfxdata="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Zhw+8AAAA&#10;3AAAAA8AAAAAAAAAAQAgAAAAIgAAAGRycy9kb3ducmV2LnhtbFBLAQIUABQAAAAIAIdO4kAzLwWe&#10;OwAAADkAAAAQAAAAAAAAAAEAIAAAAAsBAABkcnMvc2hhcGV4bWwueG1sUEsFBgAAAAAGAAYAWwEA&#10;ALUDAAAAAA==&#10;" path="m17788,38118c17788,38118,17788,38118,17788,38118c16518,38118,15247,38118,13977,38118c12706,38118,12706,36847,11435,35577c11435,33035,11435,29224,11435,24141l11435,3812c11435,3812,11435,2541,11435,2541c11435,2541,12706,2541,13977,2541c15247,2541,17788,2541,19059,5082c21600,7624,21600,11435,21600,12706c21600,17788,17788,21600,15247,21600c13977,21600,13977,21600,13977,21600c13977,21600,13977,21600,13977,21600c13977,21600,15247,21600,15247,21600c22871,21600,27953,16518,27953,8894c27953,6353,26682,3812,25412,2541c24141,1271,22871,0,16518,0c13977,0,11435,0,8894,0c7624,0,3812,0,1271,0c0,0,0,0,0,0c0,0,0,0,1271,0c2541,0,2541,0,3812,0c5082,0,6353,1271,6353,2541c6353,3812,6353,5082,6353,12706l6353,21600c6353,26682,6353,30494,6353,33035c6353,34306,6353,35577,5082,35577c5082,35577,3812,35577,3812,35577c3812,35577,2541,35577,2541,35577c2541,35577,2541,35577,3812,35577c6353,35577,8894,35577,10165,35577c10165,38118,13977,38118,17788,38118c17788,38118,17788,38118,17788,38118xe">
                        <v:path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fill on="t" focussize="0,0"/>
                        <v:stroke on="f" weight="0.999606299212598pt" joinstyle="miter"/>
                        <v:imagedata o:title=""/>
                        <o:lock v:ext="edit" aspectratio="f"/>
                      </v:shape>
                      <v:shape id="任意多边形: 形状 415" o:spid="_x0000_s1026" o:spt="100" style="position:absolute;left:2508141;top:1448470;height:36847;width:16517;v-text-anchor:middle;" fillcolor="#BE9C59" filled="t" stroked="f" coordsize="16517,36847" o:gfxdata="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qSivQAA&#10;ANwAAAAPAAAAAAAAAAEAIAAAACIAAABkcnMvZG93bnJldi54bWxQSwECFAAUAAAACACHTuJAMy8F&#10;njsAAAA5AAAAEAAAAAAAAAABACAAAAAMAQAAZHJzL3NoYXBleG1sLnhtbFBLBQYAAAAABgAGAFsB&#10;AAC2AwAAAAA=&#10;" path="m1271,0c1271,0,0,0,1271,0c0,1271,1271,1271,1271,0c1271,1271,2541,1271,2541,1271c3812,1271,3812,2541,3812,3812c3812,5082,3812,6353,3812,13976l3812,22871c3812,27953,3812,31765,3812,34306c3812,35577,3812,36847,2541,36847c2541,36847,1271,36847,1271,36847c1271,36847,0,36847,0,36847c0,36847,0,36847,1271,36847c3812,36847,6353,36847,7624,36847c8894,36847,12706,36847,15247,36847c15247,36847,16518,36847,16518,36847c16518,36847,16518,36847,15247,36847c13977,36847,13977,36847,12706,36847c11435,36847,11435,35577,10165,34306c10165,31765,10165,27953,10165,22871l10165,13976c10165,6353,10165,5082,10165,3812c10165,2541,10165,1271,12706,1271c12706,1271,13977,1271,13977,1271c13977,1271,15247,1271,15247,1271c15247,1271,15247,1271,13977,1271c11435,1271,8894,1271,7624,1271c6353,0,3812,0,1271,0xe">
                        <v:path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fill on="t" focussize="0,0"/>
                        <v:stroke on="f" weight="0.999606299212598pt" joinstyle="miter"/>
                        <v:imagedata o:title=""/>
                        <o:lock v:ext="edit" aspectratio="f"/>
                      </v:shape>
                      <v:shape id="任意多边形: 形状 416" o:spid="_x0000_s1026" o:spt="100" style="position:absolute;left:2528470;top:1448470;height:40658;width:34305;v-text-anchor:middle;" fillcolor="#BE9C59" filled="t" stroked="f" coordsize="34305,40658" o:gfxdata="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qORCi/&#10;AAAA3AAAAA8AAAAAAAAAAQAgAAAAIgAAAGRycy9kb3ducmV2LnhtbFBLAQIUABQAAAAIAIdO4kAz&#10;LwWeOwAAADkAAAAQAAAAAAAAAAEAIAAAAA4BAABkcnMvc2hhcGV4bWwueG1sUEsFBgAAAAAGAAYA&#10;WwEAALgDAAAAAA==&#10;" path="m34306,0c34306,0,34306,0,33035,0c31765,0,31765,0,29224,0l8894,0c7624,0,5082,0,3812,0c2541,0,2541,0,1271,0c1271,0,1271,0,1271,1271c1271,1271,0,6353,0,7624c0,7624,0,8894,0,8894c0,8894,0,8894,0,8894c0,8894,0,7624,1271,7624c2541,6353,3812,6353,6353,6353l13977,6353,13977,26682c13977,31765,13977,35577,13977,38118c13977,39388,13977,40659,12706,40659c12706,40659,11435,40659,11435,40659c11435,40659,10165,40659,10165,40659c10165,40659,10165,40659,11435,40659c13977,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4306,5082,34306,1271,34306,0c34306,0,34306,0,34306,0xe">
                        <v:path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fill on="t" focussize="0,0"/>
                        <v:stroke on="f" weight="0.999606299212598pt" joinstyle="miter"/>
                        <v:imagedata o:title=""/>
                        <o:lock v:ext="edit" aspectratio="f"/>
                      </v:shape>
                      <v:shape id="任意多边形: 形状 417" o:spid="_x0000_s1026" o:spt="100" style="position:absolute;left:2556423;top:1449741;height:39388;width:43200;v-text-anchor:middle;" fillcolor="#BE9C59" filled="t" stroked="f" coordsize="43200,39388" o:gfxdata="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Ku+S/&#10;AAAA3AAAAA8AAAAAAAAAAQAgAAAAIgAAAGRycy9kb3ducmV2LnhtbFBLAQIUABQAAAAIAIdO4kAz&#10;LwWeOwAAADkAAAAQAAAAAAAAAAEAIAAAAA4BAABkcnMvc2hhcGV4bWwueG1sUEsFBgAAAAAGAAYA&#10;WwEAALgDAAAAAA==&#10;" path="m30494,36847c29224,36847,29224,36847,30494,36847c29224,36847,30494,36847,30494,36847c35577,38118,39388,38118,40659,38118c41929,38118,43200,38118,43200,38118c43200,38118,43200,38118,41929,38118c41929,38118,40659,38118,39388,38118c38118,38118,36847,36847,34306,33035c30494,25412,22871,5082,21600,1271c21600,0,20329,0,20329,0c20329,0,19059,0,19059,2541l6353,34306c5082,36847,3812,38118,2541,39388c2541,39388,1271,39388,1271,39388c1271,39388,0,39388,0,39388c0,39388,0,39388,1271,39388c3812,39388,6353,39388,7624,39388c8894,39388,11435,39388,12706,39388c12706,39388,13977,39388,13977,39388c13977,39388,13977,39388,12706,39388l11435,39388c10165,39388,8894,38118,8894,38118c8894,38118,8894,36847,10165,35577l12706,27953c12706,27953,12706,27953,12706,27953l24141,27953c24141,27953,24141,27953,24141,27953l30494,36847c30494,35577,30494,36847,30494,36847xm25412,21600l16518,21600c16518,21600,16518,21600,16518,21600l21600,8894c21600,8894,21600,8894,21600,8894c21600,8894,21600,8894,21600,8894l25412,21600c25412,21600,25412,21600,25412,21600xe">
                        <v:path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fill on="t" focussize="0,0"/>
                        <v:stroke on="f" weight="0.999606299212598pt" joinstyle="miter"/>
                        <v:imagedata o:title=""/>
                        <o:lock v:ext="edit" aspectratio="f"/>
                      </v:shape>
                      <v:shape id="任意多边形: 形状 418" o:spid="_x0000_s1026" o:spt="100" style="position:absolute;left:2600894;top:1449741;height:35576;width:29223;v-text-anchor:middle;" fillcolor="#BE9C59" filled="t" stroked="f" coordsize="29223,35576" o:gfxdata="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IeX27sAAADc&#10;AAAADwAAAAAAAAABACAAAAAiAAAAZHJzL2Rvd25yZXYueG1sUEsBAhQAFAAAAAgAh07iQDMvBZ47&#10;AAAAOQAAABAAAAAAAAAAAQAgAAAACgEAAGRycy9zaGFwZXhtbC54bWxQSwUGAAAAAAYABgBbAQAA&#10;tAMAAAAA&#10;" path="m10165,2541c10165,1271,10165,0,11435,0c11435,0,12706,0,13977,0c13977,0,15247,0,15247,0c15247,0,15247,0,13977,0c11435,0,7624,0,7624,0c6353,0,2541,0,1271,0c0,0,0,0,0,0c0,0,0,0,1271,0c2541,0,2541,0,2541,0c3812,0,5082,1271,5082,2541c5082,3812,5082,5082,5082,12706l5082,21600c5082,26682,5082,30494,5082,33035c5082,34306,5082,35577,3812,35577c3812,35577,2541,35577,2541,35577c2541,35577,1271,35577,1271,35577c1271,35577,1271,35577,2541,35577c3812,35577,5082,35577,6353,35577c7624,35577,8894,35577,8894,35577c11435,35577,12706,35577,15247,35577c17788,35577,20329,35577,24141,35577c26682,35577,26682,35577,27953,34306c27953,33035,29224,29224,29224,27953c29224,27953,29224,26682,29224,26682c29224,26682,29224,26682,29224,27953c29224,29224,27953,30494,27953,30494c26682,31765,24141,31765,21600,31765c17788,31765,16518,31765,15247,30494c13977,29224,13977,26682,13977,19059l13977,10165c10165,6353,10165,3812,10165,2541xe">
                        <v:path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fill on="t" focussize="0,0"/>
                        <v:stroke on="f" weight="0.999606299212598pt" joinstyle="miter"/>
                        <v:imagedata o:title=""/>
                        <o:lock v:ext="edit" aspectratio="f"/>
                      </v:shape>
                    </v:group>
                    <v:group id="图形 6" o:spid="_x0000_s1026" o:spt="203" style="position:absolute;left:2665694;top:1447200;height:43199;width:626400;" coordorigin="2665694,1447200" coordsize="626400,43199" o:gfxdata="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0FwEVvwAAANwAAAAPAAAAAAAAAAEAIAAAACIAAABkcnMvZG93bnJldi54&#10;bWxQSwECFAAUAAAACACHTuJAMy8FnjsAAAA5AAAAFQAAAAAAAAABACAAAAAOAQAAZHJzL2dyb3Vw&#10;c2hhcGV4bWwueG1sUEsFBgAAAAAGAAYAYAEAAMsDAAAAAA==&#10;">
                      <o:lock v:ext="edit" aspectratio="f"/>
                      <v:shape id="任意多边形: 形状 420" o:spid="_x0000_s1026" o:spt="100" style="position:absolute;left:2665694;top:1447200;height:39388;width:21599;v-text-anchor:middle;" fillcolor="#BE9C59" filled="t" stroked="f" coordsize="21599,39388" o:gfxdata="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nnnKLsAAADc&#10;AAAADwAAAAAAAAABACAAAAAiAAAAZHJzL2Rvd25yZXYueG1sUEsBAhQAFAAAAAgAh07iQDMvBZ47&#10;AAAAOQAAABAAAAAAAAAAAQAgAAAACgEAAGRycy9zaGFwZXhtbC54bWxQSwUGAAAAAAYABgBbAQAA&#10;tAMAAAAA&#10;" path="m7623,38118c5082,38118,1270,36847,0,33035c0,31765,0,30494,0,30494c0,30494,0,29223,0,29223c0,29223,0,29223,0,30494c0,31765,0,34306,0,36847c0,38118,0,38118,1270,38118c3812,39388,6353,39388,8894,39388c11435,39388,13976,39388,16518,36847c20329,34306,21600,30494,21600,27953c21600,22871,19059,19059,12706,15247l11435,13976c7623,10165,6353,8894,6353,6353c6353,3812,8894,1271,12706,1271c16518,1271,17788,2541,17788,3812c19059,5082,19059,6353,19059,7624c19059,7624,19059,8894,19059,8894c19059,8894,19059,8894,19059,7624c19059,3812,19059,2541,19059,1271c19059,1271,19059,1271,17788,1271c16518,1271,13976,0,11435,0c3812,0,0,3812,0,10165c0,13976,2541,17788,7623,22871l10165,24141c13976,27953,15247,29223,15247,31765c15247,35576,12706,38118,7623,38118xe">
                        <v:path o:connectlocs="7623,38118;0,33035;0,30494;0,29223;0,30494;0,36847;1270,38118;8894,39388;16518,36847;21600,27953;12706,15247;11435,13976;6353,6353;12706,1271;17788,3812;19059,7624;19059,8894;19059,7624;19059,1271;17788,1271;11435,0;0,10165;7623,22871;10165,24141;15247,31765;7623,38118" o:connectangles="0,0,0,0,0,0,0,0,0,0,0,0,0,0,0,0,0,0,0,0,0,0,0,0,0,0"/>
                        <v:fill on="t" focussize="0,0"/>
                        <v:stroke on="f" weight="0.999606299212598pt" joinstyle="miter"/>
                        <v:imagedata o:title=""/>
                        <o:lock v:ext="edit" aspectratio="f"/>
                      </v:shape>
                      <v:shape id="任意多边形: 形状 421" o:spid="_x0000_s1026" o:spt="100" style="position:absolute;left:2692376;top:1449741;height:36847;width:17788;v-text-anchor:middle;" fillcolor="#BE9C59" filled="t" stroked="f" coordsize="17788,36847" o:gfxdata="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L+oe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1435,35577,11435,34306c11435,31765,11435,27953,11435,22871l11435,13976c11435,6353,11435,5082,11435,2541c11435,1271,11435,0,12706,0c12706,0,13977,0,13977,0c13977,0,15247,0,15247,0c15247,0,15247,0,13977,0c12706,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2" o:spid="_x0000_s1026" o:spt="100" style="position:absolute;left:2713976;top:1451011;height:36847;width:36846;v-text-anchor:middle;" fillcolor="#BE9C59" filled="t" stroked="f" coordsize="36846,36847" o:gfxdata="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HECprsAAADc&#10;AAAADwAAAAAAAAABACAAAAAiAAAAZHJzL2Rvd25yZXYueG1sUEsBAhQAFAAAAAgAh07iQDMvBZ47&#10;AAAAOQAAABAAAAAAAAAAAQAgAAAACgEAAGRycy9zaGFwZXhtbC54bWxQSwUGAAAAAAYABgBbAQAA&#10;tAMAAAAA&#10;" path="m7623,31765c12706,35577,17788,36847,25412,36847c29223,36847,33035,36847,34306,35577c35576,35577,35576,35577,35576,34306c35576,33035,36847,27953,36847,27953c36847,27953,36847,26682,36847,26682c36847,26682,36847,26682,35576,27953c35576,29224,34306,30494,34306,31765c31765,34306,29223,34306,25412,34306c19059,34306,8894,27953,8894,16518c8894,11435,10165,6353,13976,3812c16517,1271,19059,1271,24141,1271c29223,1271,33035,2541,34306,3812c35576,5082,36847,6353,36847,8894c36847,10165,36847,10165,36847,10165c36847,10165,36847,10165,36847,8894c36847,7624,36847,5082,36847,3812c36847,2541,36847,1271,36847,1271c36847,1271,36847,1271,35576,1271c34306,1271,33035,1271,30494,0c27953,0,26682,0,22870,0c15247,0,10165,2541,6353,5082c1270,10165,0,15247,0,19059c1270,21600,2541,26682,7623,31765xe">
                        <v:path o:connectlocs="7623,31765;25412,36847;34306,35577;35576,34306;36847,27953;36847,26682;35576,27953;34306,31765;25412,34306;8894,16518;13976,3812;24141,1271;34306,3812;36847,8894;36847,10165;36847,8894;36847,3812;36847,1271;35576,1271;30494,0;22870,0;6353,5082;0,19059;7623,31765" o:connectangles="0,0,0,0,0,0,0,0,0,0,0,0,0,0,0,0,0,0,0,0,0,0,0,0"/>
                        <v:fill on="t" focussize="0,0"/>
                        <v:stroke on="f" weight="0.999606299212598pt" joinstyle="miter"/>
                        <v:imagedata o:title=""/>
                        <o:lock v:ext="edit" aspectratio="f"/>
                      </v:shape>
                      <v:shape id="任意多边形: 形状 423" o:spid="_x0000_s1026" o:spt="100" style="position:absolute;left:2757176;top:1448470;height:36847;width:43199;v-text-anchor:middle;" fillcolor="#BE9C59" filled="t" stroked="f" coordsize="43199,36847" o:gfxdata="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WuZMvQAA&#10;ANwAAAAPAAAAAAAAAAEAIAAAACIAAABkcnMvZG93bnJldi54bWxQSwECFAAUAAAACACHTuJAMy8F&#10;njsAAAA5AAAAEAAAAAAAAAABACAAAAAMAQAAZHJzL3NoYXBleG1sLnhtbFBLBQYAAAAABgAGAFsB&#10;AAC2AwAAAAA=&#10;" path="m30494,34306c30494,35577,30494,36847,29224,36847c29224,36847,27953,36847,27953,36847c27953,36847,26682,36847,26682,36847c26682,36847,26682,36847,27953,36847c30494,36847,33035,36847,34306,36847c35577,36847,39388,36847,41929,36847c41929,36847,43200,36847,43200,36847c43200,36847,43200,36847,41929,36847c40659,36847,39388,36847,39388,36847c38118,36847,38118,35577,36847,34306c36847,31765,36847,27953,36847,22871l36847,13976c36847,6353,36847,5082,36847,2541c36847,1271,36847,0,39388,0c39388,0,40659,0,40659,0c40659,0,41929,0,41929,0c41929,0,41929,0,40659,0c38118,0,35577,0,34306,0c33035,0,29224,0,26682,0c25412,0,25412,0,25412,0c25412,0,25412,0,26682,0c27953,0,27953,0,29224,0c30494,0,31765,1271,31765,2541c31765,3812,31765,5082,31765,13976l31765,15247c31765,15247,31765,15247,31765,15247l12706,15247c12706,15247,12706,15247,12706,15247l12706,13976c12706,6353,12706,5082,12706,2541c12706,1271,12706,0,13977,0c15247,0,15247,0,15247,0c15247,0,16518,0,16518,0c16518,0,16518,0,15247,0c12706,0,10165,0,8894,0c7624,0,3812,0,1271,0c0,0,0,0,0,0c0,0,0,0,1271,0c2541,0,2541,0,3812,0c5082,0,6353,1271,6353,2541c6353,3812,6353,5082,6353,13976l6353,22871c6353,27953,6353,31765,6353,34306c6353,35577,6353,36847,5082,36847c5082,36847,3812,36847,3812,36847c3812,36847,2541,36847,2541,36847c2541,36847,2541,36847,3812,36847c6353,36847,8894,36847,10165,36847c11435,36847,15247,36847,17788,36847c17788,36847,19059,36847,19059,36847c19059,36847,19059,36847,17788,36847c16518,36847,15247,36847,15247,36847c13977,36847,13977,35577,12706,34306c12706,31765,12706,27953,12706,22871l12706,17788c12706,17788,12706,17788,12706,17788l31765,17788c31765,17788,31765,17788,31765,17788l31765,22871c30494,29224,30494,33035,30494,34306xe">
                        <v:path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fill on="t" focussize="0,0"/>
                        <v:stroke on="f" weight="0.999606299212598pt" joinstyle="miter"/>
                        <v:imagedata o:title=""/>
                        <o:lock v:ext="edit" aspectratio="f"/>
                      </v:shape>
                      <v:shape id="任意多边形: 形状 424" o:spid="_x0000_s1026" o:spt="100" style="position:absolute;left:2802917;top:1449741;height:39388;width:41929;v-text-anchor:middle;" fillcolor="#BE9C59" filled="t" stroked="f" coordsize="41929,39388" o:gfxdata="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1SL1L4A&#10;AADcAAAADwAAAAAAAAABACAAAAAiAAAAZHJzL2Rvd25yZXYueG1sUEsBAhQAFAAAAAgAh07iQDMv&#10;BZ47AAAAOQAAABAAAAAAAAAAAQAgAAAADQEAAGRycy9zaGFwZXhtbC54bWxQSwUGAAAAAAYABgBb&#10;AQAAtwMAAAAA&#10;" path="m12706,2541c12706,1271,12706,0,13976,0c13976,0,15247,0,15247,0c15247,0,16517,0,16517,0c16517,0,16517,0,15247,0c13976,0,10165,0,8894,0c7623,0,3812,0,1270,0c0,0,0,0,0,0c0,0,0,0,1270,0c2541,0,2541,0,3812,0c5082,0,6353,1271,6353,2541c6353,3812,6353,5082,6353,13976l6353,21600c6353,29224,8894,33035,11435,35577c15247,39388,20329,39388,22870,39388c26682,39388,30494,39388,33035,35577c36847,31765,38118,25412,38118,20329l38118,15247c38118,7624,38118,6353,38118,3812c38118,2541,38118,1271,39388,1271c39388,1271,40659,1271,40659,1271c40659,1271,41929,1271,41929,1271c41929,1271,41929,1271,40659,1271c38118,1271,35576,1271,34306,1271c34306,1271,30494,1271,27953,1271c26682,1271,26682,1271,26682,1271c26682,1271,26682,1271,27953,1271c27953,1271,29223,1271,29223,1271c30494,1271,31765,2541,31765,3812c31765,5082,31765,6353,31765,15247l31765,21600c31765,26682,31765,31765,29223,34306c26682,36847,24141,36847,21600,36847c20329,36847,17788,36847,15247,34306c12706,31765,11435,29224,11435,21600l11435,13976c11435,6353,11435,5082,12706,2541xe">
                        <v:path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fill on="t" focussize="0,0"/>
                        <v:stroke on="f" weight="0.999606299212598pt" joinstyle="miter"/>
                        <v:imagedata o:title=""/>
                        <o:lock v:ext="edit" aspectratio="f"/>
                      </v:shape>
                      <v:shape id="任意多边形: 形状 425" o:spid="_x0000_s1026" o:spt="100" style="position:absolute;left:2843576;top:1448470;height:41929;width:82588;v-text-anchor:middle;" fillcolor="#BE9C59" filled="t" stroked="f" coordsize="82588,41929" o:gfxdata="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nqVm7sAAADc&#10;AAAADwAAAAAAAAABACAAAAAiAAAAZHJzL2Rvd25yZXYueG1sUEsBAhQAFAAAAAgAh07iQDMvBZ47&#10;AAAAOQAAABAAAAAAAAAAAQAgAAAACgEAAGRycy9zaGFwZXhtbC54bWxQSwUGAAAAAAYABgBbAQAA&#10;tAMAAAAA&#10;" path="m82588,1271c82588,0,81318,0,82588,1271c78776,1271,77506,1271,76235,1271c74965,1271,72423,1271,69882,1271c68612,1271,68612,1271,68612,1271c68612,1271,68612,1271,69882,1271c71153,1271,72423,1271,72423,1271c73694,1271,73694,2541,73694,6353l73694,29224,73694,29224c72423,27953,66071,21600,62259,17788c54635,10165,47012,2541,47012,1271c45741,0,45741,0,45741,0c45741,0,44471,1271,44471,1271l44471,31765c44471,35577,44471,38118,43200,38118c41929,38118,41929,38118,40659,38118c40659,38118,40659,38118,40659,38118c40659,38118,40659,38118,40659,38118c40659,38118,39388,38118,38118,38118c36847,38118,35577,36847,33035,33035c29224,25412,21600,5082,20329,1271c20329,0,19059,0,19059,0c19059,0,17788,0,17788,2541l5082,34306c3812,36847,2541,38118,1270,39388c1270,39388,0,39388,0,39388c0,39388,0,39388,0,39388c0,39388,0,39388,1270,39388c3812,39388,6353,39388,7623,39388c8894,39388,11435,39388,12706,39388c12706,39388,13976,39388,13976,39388c13976,39388,13976,39388,12706,39388l11435,39388c10165,39388,8894,38118,8894,38118c8894,38118,8894,36847,10165,35577l12706,27953c12706,27953,12706,27953,12706,27953l24141,27953c24141,27953,24141,27953,24141,27953l27953,38118c27953,38118,27953,39388,27953,39388c27953,39388,26682,39388,26682,39388c26682,39388,26682,39388,27953,39388c31765,39388,35577,39388,38118,39388c39388,39388,39388,39388,40659,39388c40659,39388,40659,39388,41929,39388c44471,39388,47012,39388,47012,39388c48282,39388,49553,39388,53365,39388c54635,39388,54635,39388,54635,39388c54635,39388,54635,39388,53365,39388c52094,39388,52094,39388,50824,39388c49553,39388,49553,38118,49553,34306l49553,12706,49553,12706c50824,13976,55906,20329,62259,25412c67341,30494,73694,36847,77506,40659c77506,40659,78776,41929,78776,41929c78776,41929,80047,41929,80047,40659l80047,8894c80047,6353,80047,5082,81318,5082c80047,1271,81318,1271,82588,1271c82588,1271,82588,1271,82588,1271xm21600,22871l12706,22871c12706,22871,12706,22871,12706,22871l17788,10165c17788,10165,17788,10165,17788,10165c17788,10165,17788,10165,17788,10165l21600,22871c22871,22871,22871,22871,21600,22871xe">
                        <v:path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fill on="t" focussize="0,0"/>
                        <v:stroke on="f" weight="0.999606299212598pt" joinstyle="miter"/>
                        <v:imagedata o:title=""/>
                        <o:lock v:ext="edit" aspectratio="f"/>
                      </v:shape>
                      <v:shape id="任意多边形: 形状 426" o:spid="_x0000_s1026" o:spt="100" style="position:absolute;left:2943952;top:1448470;height:39388;width:41929;v-text-anchor:middle;" fillcolor="#BE9C59" filled="t" stroked="f" coordsize="41929,39388" o:gfxdata="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MqwOL4A&#10;AADcAAAADwAAAAAAAAABACAAAAAiAAAAZHJzL2Rvd25yZXYueG1sUEsBAhQAFAAAAAgAh07iQDMv&#10;BZ47AAAAOQAAABAAAAAAAAAAAQAgAAAADQEAAGRycy9zaGFwZXhtbC54bWxQSwUGAAAAAAYABgBb&#10;AQAAtwMAAAAA&#10;" path="m38118,20329l38118,15247c38118,7624,38118,6353,38118,3812c38118,2541,38118,1271,39388,1271c39388,1271,40659,1271,40659,1271c40659,1271,41929,1271,41929,1271c41929,1271,41929,1271,40659,1271c38118,1271,35577,1271,34306,1271c34306,1271,30494,1271,27953,1271c26682,1271,26682,1271,26682,1271c26682,1271,26682,1271,27953,1271c27953,1271,29224,1271,29224,1271c30494,1271,31765,2541,31765,3812c31765,5082,31765,6353,31765,15247l31765,21600c31765,26682,31765,31765,29224,34306c26682,36847,24141,36847,21600,36847c20329,36847,17788,36847,15247,34306c12706,31765,11435,29224,11435,21600l11435,13976c11435,6353,11435,5082,11435,2541c11435,1271,11435,0,13977,0c13977,0,15247,0,15247,0c15247,0,16518,0,16518,0c16518,0,16518,0,15247,0c13977,0,10165,0,8894,0c7624,0,3812,0,1271,0c0,0,0,0,0,0c0,0,0,0,1271,0c2541,0,2541,0,3812,0c5082,0,6353,1271,6353,2541c6353,3812,6353,5082,6353,13976l6353,21600c6353,29224,8894,33035,11435,35577c15247,39388,20329,39388,22871,39388c26682,39388,29224,39388,33035,35577c36847,31765,38118,26682,38118,20329xe">
                        <v:path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fill on="t" focussize="0,0"/>
                        <v:stroke on="f" weight="0.999606299212598pt" joinstyle="miter"/>
                        <v:imagedata o:title=""/>
                        <o:lock v:ext="edit" aspectratio="f"/>
                      </v:shape>
                      <v:shape id="任意多边形: 形状 427" o:spid="_x0000_s1026" o:spt="100" style="position:absolute;left:2987153;top:1449741;height:39388;width:44470;v-text-anchor:middle;" fillcolor="#BE9C59" filled="t" stroked="f" coordsize="44470,39388" o:gfxdata="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1JoS5AAAA3AAA&#10;AA8AAAAAAAAAAQAgAAAAIgAAAGRycy9kb3ducmV2LnhtbFBLAQIUABQAAAAIAIdO4kAzLwWeOwAA&#10;ADkAAAAQAAAAAAAAAAEAIAAAAAgBAABkcnMvc2hhcGV4bWwueG1sUEsFBgAAAAAGAAYAWwEAALID&#10;AAAAAA==&#10;" path="m39388,38118c39388,38118,40659,38118,40659,36847l40659,5082c40659,2541,40659,1271,41929,1271c41929,1271,43200,1271,43200,1271c43200,1271,44471,1271,44471,1271c44471,1271,44471,1271,43200,1271c40659,1271,39388,1271,38118,1271c36847,1271,34306,1271,31765,1271c30494,1271,30494,1271,30494,1271c30494,1271,30494,1271,31765,1271c33035,1271,34306,1271,34306,1271c35576,1271,35576,2541,35576,6353l35576,29224,35576,29224c34306,27953,27953,21600,24141,17788c16517,10165,8894,2541,8894,1271c7623,0,7623,0,6353,0c6353,0,5082,1271,5082,1271l5082,31765c5082,35577,5082,38118,3812,38118c2541,38118,2541,38118,1270,38118c1270,38118,0,38118,0,38118c0,38118,0,38118,1270,38118c3812,38118,6353,38118,6353,38118c7623,38118,8894,38118,12706,38118c13976,38118,13976,38118,13976,38118c13976,38118,13976,38118,12706,38118c11435,38118,11435,38118,10165,38118c8894,38118,8894,36847,8894,33035l8894,11435,8894,11435c10165,12706,15247,19059,21600,24141c26682,29224,33035,35577,36847,39388c39388,38118,39388,38118,39388,38118xe">
                        <v:path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fill on="t" focussize="0,0"/>
                        <v:stroke on="f" weight="0.999606299212598pt" joinstyle="miter"/>
                        <v:imagedata o:title=""/>
                        <o:lock v:ext="edit" aspectratio="f"/>
                      </v:shape>
                      <v:shape id="任意多边形: 形状 428" o:spid="_x0000_s1026" o:spt="100" style="position:absolute;left:3039247;top:1449741;height:36847;width:17788;v-text-anchor:middle;" fillcolor="#BE9C59" filled="t" stroked="f" coordsize="17788,36847" o:gfxdata="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MVQ4O5AAAA3AAA&#10;AA8AAAAAAAAAAQAgAAAAIgAAAGRycy9kb3ducmV2LnhtbFBLAQIUABQAAAAIAIdO4kAzLwWeOwAA&#10;ADkAAAAQAAAAAAAAAAEAIAAAAAgBAABkcnMvc2hhcGV4bWwueG1sUEsFBgAAAAAGAAYAWwEAALID&#10;A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2706,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29" o:spid="_x0000_s1026" o:spt="100" style="position:absolute;left:3058305;top:1448470;height:38117;width:39952;v-text-anchor:middle;" fillcolor="#BE9C59" filled="t" stroked="f" coordsize="39952,38117" o:gfxdata="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JIFb4A&#10;AADcAAAADwAAAAAAAAABACAAAAAiAAAAZHJzL2Rvd25yZXYueG1sUEsBAhQAFAAAAAgAh07iQDMv&#10;BZ47AAAAOQAAABAAAAAAAAAAAQAgAAAADQEAAGRycy9zaGFwZXhtbC54bWxQSwUGAAAAAAYABgBb&#10;AQAAtwMAAAAA&#10;" path="m39388,0c38118,0,35577,0,34306,0c33035,0,31765,0,29224,0c27953,0,27953,0,27953,0c27953,0,27953,0,29224,0c30494,0,30494,0,31765,0c31765,0,33035,0,33035,1271c33035,1271,33035,2541,33035,2541c31765,6353,25412,22871,22871,27953l22871,27953,13977,5082c12706,3812,12706,1271,12706,1271c12706,1271,12706,0,12706,0c12706,0,13977,0,15247,0c15247,0,16518,0,16518,0c16518,0,16518,0,15247,0c12706,0,10165,0,8894,0c7624,0,3812,0,1271,0c0,0,0,0,0,0c0,0,0,0,0,0c0,0,1271,0,2541,0c3812,0,5082,1271,6353,3812l19059,35577c20329,38118,20329,38118,20329,38118c21600,38118,21600,36847,22871,34306c24141,31765,26682,26682,29224,19059c31765,12706,33035,10165,35577,5082c36847,1271,38118,1271,38118,0c38118,1271,39388,1271,39388,0c39388,1271,40659,1271,39388,0c40659,0,39388,0,39388,0xe">
                        <v:path o:connectlocs="39388,0;34306,0;29224,0;27953,0;29224,0;31765,0;33035,1271;33035,2541;22871,27953;22871,27953;13977,5082;12706,1271;12706,0;15247,0;16518,0;15247,0;8894,0;1271,0;0,0;0,0;2541,0;6353,3812;19059,35577;20329,38118;22871,34306;29224,19059;35577,5082;38118,0;39388,0;39388,0;39388,0" o:connectangles="0,0,0,0,0,0,0,0,0,0,0,0,0,0,0,0,0,0,0,0,0,0,0,0,0,0,0,0,0,0,0"/>
                        <v:fill on="t" focussize="0,0"/>
                        <v:stroke on="f" weight="0.999606299212598pt" joinstyle="miter"/>
                        <v:imagedata o:title=""/>
                        <o:lock v:ext="edit" aspectratio="f"/>
                      </v:shape>
                      <v:shape id="任意多边形: 形状 430" o:spid="_x0000_s1026" o:spt="100" style="position:absolute;left:3095153;top:1451011;height:36847;width:29223;v-text-anchor:middle;" fillcolor="#BE9C59" filled="t" stroked="f" coordsize="29223,36847" o:gfxdata="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A3L4etwAAANwAAAAP&#10;AAAAAAAAAAEAIAAAACIAAABkcnMvZG93bnJldi54bWxQSwECFAAUAAAACACHTuJAMy8FnjsAAAA5&#10;AAAAEAAAAAAAAAABACAAAAAGAQAAZHJzL3NoYXBleG1sLnhtbFBLBQYAAAAABgAGAFsBAACwAwAA&#10;AAA=&#10;" path="m16517,36847c19059,36847,21600,36847,25412,36847c27953,36847,27953,36847,27953,35577c27953,34306,29223,30494,29223,30494c29223,30494,29223,29224,29223,29224c29223,29224,29223,29224,29223,30494c29223,33035,27953,34306,26682,34306c25412,34306,22870,34306,21600,34306c16517,34306,15247,33035,15247,30494c15247,29224,15247,24141,15247,22871l15247,19059c15247,19059,15247,19059,15247,19059c16517,19059,21600,19059,22870,19059c24141,19059,25412,20329,25412,21600c25412,22871,25412,22871,25412,22871c25412,22871,25412,22871,25412,22871c25412,22871,25412,22871,25412,21600c25412,21600,25412,19059,25412,17788c25412,15247,25412,13977,25412,13977c25412,13977,25412,13977,25412,13977c25412,13977,25412,13977,24141,15247c24141,15247,22870,15247,21600,16518c20329,16518,13976,16518,13976,16518c13976,16518,13976,16518,13976,16518l13976,3812c13976,3812,13976,3812,13976,3812c15247,3812,20329,3812,21600,3812c24141,3812,24141,5082,25412,5082c25412,5082,25412,6353,25412,6353c25412,6353,25412,7624,25412,7624c25412,7624,25412,7624,25412,7624c25412,7624,25412,5082,25412,3812c25412,1271,25412,1271,25412,0c25412,0,25412,0,25412,0c25412,0,25412,0,24141,0c24141,0,22870,0,21600,0c20329,0,10165,0,8894,0c7623,0,7623,0,5082,0c3812,0,2541,0,1270,0c0,0,0,0,0,0c0,0,0,0,1270,0c2541,0,2541,0,3812,0c5082,0,6353,1271,6353,2541c6353,3812,6353,5082,6353,13977l6353,22871c6353,27953,6353,31765,6353,34306c6353,35577,6353,36847,5082,36847c5082,36847,3812,36847,3812,36847c3812,36847,2541,36847,2541,36847c2541,36847,2541,36847,3812,36847c5082,36847,6353,36847,7623,36847c8894,36847,10165,36847,10165,36847c12706,35577,15247,36847,16517,36847xe">
                        <v:path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fill on="t" focussize="0,0"/>
                        <v:stroke on="f" weight="0.999606299212598pt" joinstyle="miter"/>
                        <v:imagedata o:title=""/>
                        <o:lock v:ext="edit" aspectratio="f"/>
                      </v:shape>
                      <v:shape id="任意多边形: 形状 431" o:spid="_x0000_s1026" o:spt="100" style="position:absolute;left:3129458;top:1447200;height:40222;width:62258;v-text-anchor:middle;" fillcolor="#BE9C59" filled="t" stroked="f" coordsize="62258,40222" o:gfxdata="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ikuvQAA&#10;ANwAAAAPAAAAAAAAAAEAIAAAACIAAABkcnMvZG93bnJldi54bWxQSwECFAAUAAAACACHTuJAMy8F&#10;njsAAAA5AAAAEAAAAAAAAAABACAAAAAMAQAAZHJzL3NoYXBleG1sLnhtbFBLBQYAAAAABgAGAFsB&#10;AAC2AwAAAAA=&#10;" path="m57176,38118c60988,35576,62259,31765,62259,29223c62259,24141,59718,20329,53365,16518l52094,15247c48282,11435,47012,10165,47012,7624c47012,5082,49553,2541,53365,2541c57176,2541,58447,3812,58447,5082c59718,6353,59718,7624,59718,8894c59718,8894,59718,10165,59718,10165c59718,10165,59718,10165,59718,8894c59718,5082,59718,3812,59718,2541c59718,2541,59718,2541,58447,2541c57176,2541,54635,1271,52094,1271c44471,1271,40659,5082,40659,11435c40659,15247,43200,19059,48282,24141l50824,25412c54635,29223,55906,30494,55906,33035c55906,35576,53365,39388,49553,39388c47012,39388,43200,38118,41929,34306c41929,33035,41929,31765,41929,31765c41929,31765,41929,30494,41929,30494c41929,30494,41929,30494,40659,31765c40659,33035,40659,35576,40659,38118c40659,39388,40659,39388,40659,39388c40659,39388,39388,39388,39388,39388c38118,39388,36847,39388,33035,35576c30494,33035,26682,27953,21600,21600c26682,17788,27953,13976,27953,10165c27953,6353,25412,3812,24141,2541c21600,1271,17788,0,15247,0c13976,0,10165,0,7623,0c6353,0,3812,0,1270,0c0,0,0,0,0,0c0,0,0,0,1270,0c2541,0,2541,0,3812,0c5082,0,6353,1271,6353,2541c6353,3812,6353,5082,6353,13976l6353,22871c6353,27953,6353,31765,6353,34306c6353,35576,6353,36847,5082,36847c5082,36847,3812,36847,3812,36847c3812,36847,2541,36847,2541,36847c2541,36847,2541,36847,3812,36847c6353,36847,8894,36847,10165,36847c11435,36847,15247,36847,17788,36847c19059,36847,19059,36847,19059,36847c19059,36847,19059,36847,19059,36847c19059,36847,17788,36847,16518,36847c15247,36847,15247,35576,13976,34306c13976,31765,13976,27953,13976,22871l13976,21600c13976,21600,13976,21600,13976,21600l17788,21600c17788,21600,19059,21600,19059,21600c20329,22871,21600,25412,24141,29223c26682,33035,29224,35576,30494,36847c31765,38118,33035,38118,35577,38118l40659,38118c40659,38118,41929,38118,41929,38118c41929,38118,41929,38118,41929,38118c44471,39388,45741,39388,49553,39388c52094,40659,54635,40659,57176,38118xm20329,20329c19059,21600,19059,21600,16518,21600c15247,21600,13976,21600,12706,21600c12706,21600,12706,21600,12706,20329l12706,5082c12706,5082,12706,5082,12706,3812c12706,3812,13976,3812,15247,3812c17788,3812,22871,6353,22871,12706c24141,17788,21600,20329,20329,20329xe">
                        <v:path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fill on="t" focussize="0,0"/>
                        <v:stroke on="f" weight="0.999606299212598pt" joinstyle="miter"/>
                        <v:imagedata o:title=""/>
                        <o:lock v:ext="edit" aspectratio="f"/>
                      </v:shape>
                      <v:shape id="任意多边形: 形状 432" o:spid="_x0000_s1026" o:spt="100" style="position:absolute;left:3198070;top:1449741;height:36847;width:17788;v-text-anchor:middle;" fillcolor="#BE9C59" filled="t" stroked="f" coordsize="17788,36847" o:gfxdata="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JOK0vQAA&#10;ANwAAAAPAAAAAAAAAAEAIAAAACIAAABkcnMvZG93bnJldi54bWxQSwECFAAUAAAACACHTuJAMy8F&#10;njsAAAA5AAAAEAAAAAAAAAABACAAAAAMAQAAZHJzL3NoYXBleG1sLnhtbFBLBQYAAAAABgAGAFsB&#10;AAC2AwAAAAA=&#10;" path="m5082,34306c5082,35577,5082,36847,3812,36847c3812,36847,2541,36847,2541,36847c2541,36847,1271,36847,1271,36847c1271,36847,1271,36847,2541,36847c5082,36847,7624,36847,8894,36847c10165,36847,13977,36847,16518,36847c16518,36847,17788,36847,17788,36847c17788,36847,17788,36847,16518,36847c15247,36847,15247,36847,13977,36847c12706,36847,12706,35577,11435,34306c11435,31765,11435,27953,11435,22871l11435,13976c11435,6353,11435,5082,11435,2541c11435,1271,11435,0,12706,0c13977,0,13977,0,13977,0c13977,0,15247,0,15247,0c15247,0,15247,0,13977,0c11435,0,8894,0,7624,0c6353,0,2541,0,1271,0c0,0,0,0,0,0c0,0,0,0,1271,0c1271,0,2541,0,2541,0c3812,0,3812,1271,3812,2541c3812,3812,3812,5082,3812,13976l3812,22871c5082,27953,5082,31765,5082,34306xe">
                        <v:path o:connectlocs="5082,34306;3812,36847;2541,36847;1271,36847;2541,36847;8894,36847;16518,36847;17788,36847;16518,36847;13977,36847;11435,34306;11435,22871;11435,13976;11435,2541;12706,0;13977,0;15247,0;13977,0;7624,0;1271,0;0,0;1271,0;2541,0;3812,2541;3812,13976;3812,22871;5082,34306" o:connectangles="0,0,0,0,0,0,0,0,0,0,0,0,0,0,0,0,0,0,0,0,0,0,0,0,0,0,0"/>
                        <v:fill on="t" focussize="0,0"/>
                        <v:stroke on="f" weight="0.999606299212598pt" joinstyle="miter"/>
                        <v:imagedata o:title=""/>
                        <o:lock v:ext="edit" aspectratio="f"/>
                      </v:shape>
                      <v:shape id="任意多边形: 形状 433" o:spid="_x0000_s1026" o:spt="100" style="position:absolute;left:3218400;top:1449741;height:40658;width:73694;v-text-anchor:middle;" fillcolor="#BE9C59" filled="t" stroked="f" coordsize="73694,40658" o:gfxdata="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sEzH7gAAADcAAAA&#10;DwAAAAAAAAABACAAAAAiAAAAZHJzL2Rvd25yZXYueG1sUEsBAhQAFAAAAAgAh07iQDMvBZ47AAAA&#10;OQAAABAAAAAAAAAAAQAgAAAABwEAAGRycy9zaGFwZXhtbC54bWxQSwUGAAAAAAYABgBbAQAAsQMA&#10;AAAA&#10;" path="m57176,19059c58447,16518,64800,5082,67341,2541c68612,1271,68612,0,69882,0c71153,0,71153,0,72423,0c72423,0,73694,0,73694,0c73694,0,73694,0,72423,0c71153,0,68612,0,67341,0c66071,0,64800,0,62259,0c62259,0,60988,0,60988,0c60988,0,60988,0,62259,0c63529,0,63529,1271,63529,1271c63529,2541,63529,2541,62259,3812c60988,5082,54635,16518,54635,17788c53365,16518,47012,3812,45741,2541c45741,1271,45741,1271,45741,1271c45741,1271,45741,0,47012,0c48282,0,48282,0,48282,0c48282,0,48282,0,47012,0c44470,0,43200,0,41929,0c40659,0,36847,0,35577,0c35577,0,35577,0,35577,0c35577,0,35577,0,34306,0c33035,0,33035,0,30494,0l8894,0c7623,0,5082,0,3812,0c2541,0,2541,0,1270,0c1270,0,1270,0,1270,1271c1270,1271,0,6353,0,7624c0,7624,0,8894,0,8894c0,8894,0,8894,0,8894c0,8894,0,7624,1270,7624c2541,6353,3812,6353,6353,6353l13976,6353,13976,26682c13976,31765,13976,35577,13976,38118c13976,39388,13976,40659,12706,40659c12706,40659,11435,40659,11435,40659c11435,40659,10165,40659,10165,40659c10165,40659,10165,40659,11435,40659c13976,40659,16518,40659,17788,40659c19059,40659,22871,40659,25412,40659c25412,40659,26682,40659,26682,40659c26682,40659,26682,40659,25412,40659c24141,40659,24141,40659,22871,40659c21600,40659,21600,39388,20329,38118c20329,35577,20329,31765,20329,26682l20329,6353,26682,6353c31765,6353,33035,7624,33035,8894l33035,8894c33035,10165,33035,10165,33035,10165c33035,10165,33035,10165,33035,8894c33035,7624,33035,5082,33035,3812c33035,3812,34306,3812,34306,3812c35577,3812,36847,5082,38117,7624c39388,10165,47012,21600,47012,22871c48282,24141,48282,25412,48282,27953l48282,31765c48282,33035,48282,34306,48282,36847c48282,38118,48282,39388,47012,39388c47012,39388,45741,39388,45741,39388c45741,39388,44470,39388,44470,39388c44470,39388,44470,39388,45741,39388c48282,39388,50823,39388,52094,39388c53365,39388,57176,39388,59718,39388c60988,39388,60988,39388,60988,39388c60988,39388,60988,39388,59718,39388c58447,39388,58447,39388,57176,39388c55906,39388,54635,38118,54635,36847c54635,34306,54635,33035,54635,31765l54635,24141c55906,22871,55906,21600,57176,19059xe">
                        <v:path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fill on="t" focussize="0,0"/>
                        <v:stroke on="f" weight="0.999606299212598pt" joinstyle="miter"/>
                        <v:imagedata o:title=""/>
                        <o:lock v:ext="edit" aspectratio="f"/>
                      </v:shape>
                    </v:group>
                    <v:shape id="任意多边形: 形状 434" o:spid="_x0000_s1026" o:spt="100" style="position:absolute;left:2635199;top:1481505;height:8894;width:5082;v-text-anchor:middle;" fillcolor="#BE9C59" filled="t" stroked="f" coordsize="5082,8894" o:gfxdata="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suZOS/&#10;AAAA3AAAAA8AAAAAAAAAAQAgAAAAIgAAAGRycy9kb3ducmV2LnhtbFBLAQIUABQAAAAIAIdO4kAz&#10;LwWeOwAAADkAAAAQAAAAAAAAAAEAIAAAAA4BAABkcnMvc2hhcGV4bWwueG1sUEsFBgAAAAAGAAYA&#10;WwEAALgDAAAAAA==&#10;" path="m2541,0c2541,0,0,0,0,2541c0,5082,3812,3812,3812,3812c3812,3812,5082,6353,0,8894c0,8894,5082,7624,5082,2541c5082,2541,5082,0,2541,0xe">
                      <v:path o:connectlocs="2541,0;0,2541;3812,3812;0,8894;5082,2541;2541,0" o:connectangles="0,0,0,0,0,0"/>
                      <v:fill on="t" focussize="0,0"/>
                      <v:stroke on="f" weight="0.999606299212598pt" joinstyle="miter"/>
                      <v:imagedata o:title=""/>
                      <o:lock v:ext="edit" aspectratio="f"/>
                    </v:shape>
                  </v:group>
                  <v:group id="图形 6" o:spid="_x0000_s1026" o:spt="203" style="position:absolute;left:1961788;top:1163858;height:231247;width:1329239;" coordorigin="1961788,1163858" coordsize="1329239,231247" o:gfxdata="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Pu9XcMAAAADcAAAADwAAAAAAAAABACAAAAAiAAAAZHJzL2Rvd25yZXYu&#10;eG1sUEsBAhQAFAAAAAgAh07iQDMvBZ47AAAAOQAAABUAAAAAAAAAAQAgAAAADwEAAGRycy9ncm91&#10;cHNoYXBleG1sLnhtbFBLBQYAAAAABgAGAGABAADMAwAAAAA=&#10;">
                    <o:lock v:ext="edit" aspectratio="f"/>
                    <v:shape id="任意多边形: 形状 436" o:spid="_x0000_s1026" o:spt="100" style="position:absolute;left:1964329;top:1163858;height:144847;width:99105;v-text-anchor:middle;" fillcolor="#BE9C59" filled="t" stroked="f" coordsize="99105,144847" o:gfxdata="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0U9yvQAA&#10;ANwAAAAPAAAAAAAAAAEAIAAAACIAAABkcnMvZG93bnJldi54bWxQSwECFAAUAAAACACHTuJAMy8F&#10;njsAAAA5AAAAEAAAAAAAAAABACAAAAAMAQAAZHJzL3NoYXBleG1sLnhtbFBLBQYAAAAABgAGAFsB&#10;AAC2AwAAAAA=&#10;" path="m8894,91482c15247,88941,31765,74965,31765,74965l31765,144847c72423,135953,72423,119435,72423,119435l72423,68612c72423,63529,69882,60988,68612,59718c67341,58447,64800,55906,64800,52094c64800,48282,67341,45741,67341,45741c92753,24141,99106,0,99106,0l58447,0c50824,34306,0,77506,0,77506c0,77506,1270,83859,3812,88941c5082,94024,8894,91482,8894,91482xe">
                      <v:path o:connectlocs="8894,91482;31765,74965;31765,144847;72423,119435;72423,68612;68612,59718;64800,52094;67341,45741;99106,0;58447,0;0,77506;3812,88941;8894,91482" o:connectangles="0,0,0,0,0,0,0,0,0,0,0,0,0"/>
                      <v:fill on="t" focussize="0,0"/>
                      <v:stroke on="f" weight="0.999606299212598pt" joinstyle="miter"/>
                      <v:imagedata o:title=""/>
                      <o:lock v:ext="edit" aspectratio="f"/>
                    </v:shape>
                    <v:shape id="任意多边形: 形状 437" o:spid="_x0000_s1026" o:spt="100" style="position:absolute;left:1961788;top:1165129;height:228705;width:255433;v-text-anchor:middle;" fillcolor="#BE9C59" filled="t" stroked="f" coordsize="255433,228705" o:gfxdata="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euMWL4A&#10;AADcAAAADwAAAAAAAAABACAAAAAiAAAAZHJzL2Rvd25yZXYueG1sUEsBAhQAFAAAAAgAh07iQDMv&#10;BZ47AAAAOQAAABAAAAAAAAAAAQAgAAAADQEAAGRycy9zaGFwZXhtbC54bWxQSwUGAAAAAAYABgBb&#10;AQAAtwMAAAAA&#10;" path="m158824,142306l224894,142306c257929,141035,255388,113082,255388,113082c245224,106729,245224,86400,245224,86400l236329,86400,236329,113082c235059,125788,223624,124518,223624,124518l179153,124518c166447,124518,166447,114353,166447,114353l166447,67341c217271,44471,243953,19059,243953,17788c245224,16518,250306,10165,238871,7624c227435,5082,208377,3812,208377,3812c199483,19059,182965,33035,165176,43200l165176,0,124518,0,124518,63529c104188,72424,87671,77506,87671,77506l87671,91482c100377,88941,113082,85129,124518,82588l124518,116894c124518,119435,125788,124518,116894,130871c108000,138494,108000,144847,108000,144847l108000,158824,0,158824c2541,179153,8894,177882,8894,177882l108000,177882,108000,204565c110541,221082,148659,228706,148659,228706l148659,176612,254118,176612c251577,157553,245224,157553,245224,157553l148659,157553,148659,151200c149929,143577,158824,142306,158824,142306xe">
                      <v:path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fill on="t" focussize="0,0"/>
                      <v:stroke on="f" weight="0.999606299212598pt" joinstyle="miter"/>
                      <v:imagedata o:title=""/>
                      <o:lock v:ext="edit" aspectratio="f"/>
                    </v:shape>
                    <v:shape id="任意多边形: 形状 438" o:spid="_x0000_s1026" o:spt="100" style="position:absolute;left:2330258;top:1177835;height:217270;width:242682;v-text-anchor:middle;" fillcolor="#BE9C59" filled="t" stroked="f" coordsize="242682,217270" o:gfxdata="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vho7sAAADc&#10;AAAADwAAAAAAAAABACAAAAAiAAAAZHJzL2Rvd25yZXYueG1sUEsBAhQAFAAAAAgAh07iQDMvBZ47&#10;AAAAOQAAABAAAAAAAAAAAQAgAAAACgEAAGRycy9zaGFwZXhtbC54bWxQSwUGAAAAAAYABgBbAQAA&#10;tAMAAAAA&#10;" path="m163906,19059l242682,19059c240141,0,233788,0,233788,0l0,0c1271,17788,7624,19059,7624,19059l74965,19059,74965,62259,43200,62259c39388,57176,27953,45741,5082,45741l5082,191859c5082,191859,5082,209647,45741,217271l45741,200753,203294,200753c208377,205835,217271,213459,240141,217271l240141,63529c240141,63529,229977,44471,199483,44471l199483,60988,166447,60988,166447,19059xm105459,19059l133412,19059,133412,62259,105459,62259,105459,19059xm43200,151200l43200,80047,72424,80047,72424,90212c73694,90212,74965,128329,43200,151200xm43200,156282l55906,156282c66071,149929,99106,125788,104188,80047l133412,80047,133412,138494c133412,138494,132141,158824,155012,158824l177882,158824c177882,158824,181694,144847,196941,143577l196941,180424,43200,180424,43200,156282xm196941,80047l196941,138494,170259,138494c170259,138494,163906,138494,163906,129600l163906,80047,196941,80047xe">
                      <v:path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fill on="t" focussize="0,0"/>
                      <v:stroke on="f" weight="0.999606299212598pt" joinstyle="miter"/>
                      <v:imagedata o:title=""/>
                      <o:lock v:ext="edit" aspectratio="f"/>
                    </v:shape>
                    <v:shape id="任意多边形: 形状 439" o:spid="_x0000_s1026" o:spt="100" style="position:absolute;left:2688564;top:1165129;height:229976;width:242999;v-text-anchor:middle;" fillcolor="#BE9C59" filled="t" stroked="f" coordsize="242999,229976" o:gfxdata="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8Eh474A&#10;AADcAAAADwAAAAAAAAABACAAAAAiAAAAZHJzL2Rvd25yZXYueG1sUEsBAhQAFAAAAAgAh07iQDMv&#10;BZ47AAAAOQAAABAAAAAAAAAAAQAgAAAADQEAAGRycy9zaGFwZXhtbC54bWxQSwUGAAAAAAYABgBb&#10;AQAAtwMAAAAA&#10;" path="m237600,104188l158824,104188,158824,73694,217270,73694c217270,73694,221082,68612,222353,62259c223623,57176,217270,57176,217270,57176l108000,57176c109270,54635,110541,50824,111812,48282c113082,44471,111812,38118,101647,35577c95294,33035,91482,33035,88941,31765l242682,31765c240141,12706,233788,12706,233788,12706l34306,12706c27953,7624,17788,0,0,0l0,204565c0,204565,0,222353,39388,229977l39388,216000,242682,216000c240141,196941,233788,196941,233788,196941l39388,196941,39388,31765,85129,31765c83859,39388,78776,67341,54635,91482c54635,91482,58447,95294,66071,96565c71153,96565,85129,87671,95294,73694l127059,73694,127059,104188,50824,104188c50824,104188,43200,118165,49553,119435l124517,119435c119435,134682,102918,161365,52094,185506c52094,185506,58447,189318,64800,189318c64800,189318,119435,172800,152471,129600c157553,143577,174071,177882,229976,193129l229976,185506c229976,185506,229976,181694,233788,175341c238870,168988,237600,163906,228706,162635c219812,161365,205835,160094,194400,153741c184235,148659,166447,135953,158824,121977l236329,121977c236329,121977,240141,116894,241412,110541c243953,108000,243953,104188,237600,104188xe">
                      <v:path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fill on="t" focussize="0,0"/>
                      <v:stroke on="f" weight="0.999606299212598pt" joinstyle="miter"/>
                      <v:imagedata o:title=""/>
                      <o:lock v:ext="edit" aspectratio="f"/>
                    </v:shape>
                    <v:shape id="任意多边形: 形状 440" o:spid="_x0000_s1026" o:spt="100" style="position:absolute;left:3048135;top:1165129;height:228705;width:86414;v-text-anchor:middle;" fillcolor="#BE9C59" filled="t" stroked="f" coordsize="86414,228705" o:gfxdata="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xL8q8AAAA&#10;3AAAAA8AAAAAAAAAAQAgAAAAIgAAAGRycy9kb3ducmV2LnhtbFBLAQIUABQAAAAIAIdO4kAzLwWe&#10;OwAAADkAAAAQAAAAAAAAAAEAIAAAAAsBAABkcnMvc2hhcGV4bWwueG1sUEsFBgAAAAAGAAYAWwEA&#10;ALUDAAAAAA==&#10;" path="m59723,203294c87676,195671,86406,176612,86406,176612l86406,105459c83865,88941,58453,85129,57182,85129c55912,85129,54641,83859,54641,81318c54641,78777,58453,76235,58453,76235c83865,59718,85135,30494,85135,30494l85135,19059c83865,11435,77512,12706,77512,12706l29229,12706c24147,6353,15253,0,6,0l6,203294c6,203294,-1265,222353,34312,228706l34312,30494,57182,30494,57182,39388c57182,69882,40665,80047,40665,80047l40665,86400c57182,88941,59723,101647,59723,101647l59723,181694c58453,193129,41935,191859,41935,191859l41935,198212,52100,198212c58453,199482,59723,203294,59723,203294xe">
                      <v:path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fill on="t" focussize="0,0"/>
                      <v:stroke on="f" weight="0.999606299212598pt" joinstyle="miter"/>
                      <v:imagedata o:title=""/>
                      <o:lock v:ext="edit" aspectratio="f"/>
                    </v:shape>
                    <v:shape id="任意多边形: 形状 441" o:spid="_x0000_s1026" o:spt="100" style="position:absolute;left:3143058;top:1165129;height:63529;width:132518;v-text-anchor:middle;" fillcolor="#BE9C59" filled="t" stroked="f" coordsize="132518,63529" o:gfxdata="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pxoe68AAAA&#10;3AAAAA8AAAAAAAAAAQAgAAAAIgAAAGRycy9kb3ducmV2LnhtbFBLAQIUABQAAAAIAIdO4kAzLwWe&#10;OwAAADkAAAAQAAAAAAAAAAEAIAAAAAsBAABkcnMvc2hhcGV4bWwueG1sUEsFBgAAAAAGAAYAWwEA&#10;ALUDAAAAAA==&#10;" path="m33412,63529l33412,43200,99483,43200,99483,50824c99483,50824,98212,58447,132518,63529l132518,22871c132518,22871,127436,11435,99483,11435l99483,24141,81695,24141,81695,0c55012,0,48659,10165,48659,10165l48659,24141,33412,24141,33412,22871c33412,22871,28330,11435,377,11435l377,50824c-893,50824,-893,59718,33412,63529xe">
                      <v:path o:connectlocs="33412,63529;33412,43200;99483,43200;99483,50824;132518,63529;132518,22871;99483,11435;99483,24141;81695,24141;81695,0;48659,10165;48659,24141;33412,24141;33412,22871;377,11435;377,50824;33412,63529" o:connectangles="0,0,0,0,0,0,0,0,0,0,0,0,0,0,0,0,0"/>
                      <v:fill on="t" focussize="0,0"/>
                      <v:stroke on="f" weight="0.999606299212598pt" joinstyle="miter"/>
                      <v:imagedata o:title=""/>
                      <o:lock v:ext="edit" aspectratio="f"/>
                    </v:shape>
                    <v:shape id="任意多边形: 形状 442" o:spid="_x0000_s1026" o:spt="100" style="position:absolute;left:3143435;top:1237552;height:19058;width:132141;v-text-anchor:middle;" fillcolor="#BE9C59" filled="t" stroked="f" coordsize="132141,19058" o:gfxdata="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GBQq8AAAA&#10;3AAAAA8AAAAAAAAAAQAgAAAAIgAAAGRycy9kb3ducmV2LnhtbFBLAQIUABQAAAAIAIdO4kAzLwWe&#10;OwAAADkAAAAQAAAAAAAAAAEAIAAAAAsBAABkcnMvc2hhcGV4bWwueG1sUEsFBgAAAAAGAAYAWwEA&#10;ALUDAAAAAA==&#10;" path="m0,19059l124518,19059c124518,19059,130871,16518,132141,0l8894,0c8894,0,1271,2541,0,19059xe">
                      <v:path o:connectlocs="0,19059;124518,19059;132141,0;8894,0;0,19059" o:connectangles="0,0,0,0,0"/>
                      <v:fill on="t" focussize="0,0"/>
                      <v:stroke on="f" weight="0.999606299212598pt" joinstyle="miter"/>
                      <v:imagedata o:title=""/>
                      <o:lock v:ext="edit" aspectratio="f"/>
                    </v:shape>
                    <v:shape id="任意多边形: 形状 443" o:spid="_x0000_s1026" o:spt="100" style="position:absolute;left:3102776;top:1270588;height:124517;width:188251;v-text-anchor:middle;" fillcolor="#BE9C59" filled="t" stroked="f" coordsize="188251,124517" o:gfxdata="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Aiea8AAAA&#10;3AAAAA8AAAAAAAAAAQAgAAAAIgAAAGRycy9kb3ducmV2LnhtbFBLAQIUABQAAAAIAIdO4kAzLwWe&#10;OwAAADkAAAAQAAAAAAAAAAEAIAAAAAsBAABkcnMvc2hhcGV4bWwueG1sUEsFBgAAAAAGAAYAWwEA&#10;ALUDAAAAAA==&#10;" path="m184235,81318l184235,68612,177883,64800,177883,96565c177883,96565,177883,102918,170259,104188l149929,104188c149929,104188,138494,102918,138494,92753l138494,19059,165177,19059c165177,19059,171530,16518,172800,0l49553,0c49553,0,43200,0,40659,19059l63529,19059,63529,47012c63529,47012,64800,95294,0,124518l12706,124518c31765,116894,88941,91482,91482,43200l91482,17788,110541,17788,110541,101647c110541,101647,109271,119435,128329,120706l172800,120706c172800,120706,186776,119435,188047,105459l188047,91482c189318,91482,184235,88941,184235,81318xe">
                      <v:path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fill on="t" focussize="0,0"/>
                      <v:stroke on="f" weight="0.999606299212598pt" joinstyle="miter"/>
                      <v:imagedata o:title=""/>
                      <o:lock v:ext="edit" aspectratio="f"/>
                    </v:shape>
                  </v:group>
                </v:group>
              </v:group>
            </w:pict>
          </mc:Fallback>
        </mc:AlternateContent>
      </w:r>
      <w:r>
        <w:rPr>
          <w:noProof/>
        </w:rPr>
        <w:drawing>
          <wp:anchor distT="0" distB="0" distL="114300" distR="114300" simplePos="0" relativeHeight="251663360" behindDoc="1" locked="0" layoutInCell="1" allowOverlap="1" wp14:anchorId="281B7938" wp14:editId="41061A4F">
            <wp:simplePos x="0" y="0"/>
            <wp:positionH relativeFrom="margin">
              <wp:align>center</wp:align>
            </wp:positionH>
            <wp:positionV relativeFrom="margin">
              <wp:posOffset>2943860</wp:posOffset>
            </wp:positionV>
            <wp:extent cx="6570980" cy="3350260"/>
            <wp:effectExtent l="0" t="0" r="1270"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BEBA8EAE-BF5A-486C-A8C5-ECC9F3942E4B}">
                          <a14:imgProps xmlns:a14="http://schemas.microsoft.com/office/drawing/2010/main">
                            <a14:imgLayer r:embed="rId10">
                              <a14:imgEffect>
                                <a14:backgroundRemoval t="30665" b="65915" l="1264" r="98571">
                                  <a14:foregroundMark x1="29137" y1="30898" x2="29137" y2="0"/>
                                  <a14:foregroundMark x1="2089" y1="30820" x2="6618" y2="0"/>
                                  <a14:foregroundMark x1="19617" y1="31244" x2="25893" y2="0"/>
                                  <a14:foregroundMark x1="25893" y1="31014" x2="42991" y2="0"/>
                                  <a14:foregroundMark x1="42991" y1="31053" x2="44420" y2="0"/>
                                  <a14:foregroundMark x1="76745" y1="31831" x2="83947" y2="0"/>
                                  <a14:foregroundMark x1="83947" y1="35134" x2="76306" y2="0"/>
                                  <a14:foregroundMark x1="76306" y1="37621" x2="54865" y2="0"/>
                                  <a14:foregroundMark x1="54865" y1="52002" x2="51787" y2="0"/>
                                  <a14:foregroundMark x1="51787" y1="56044" x2="65695" y2="0"/>
                                  <a14:foregroundMark x1="65695" y1="56238" x2="96976" y2="0"/>
                                  <a14:foregroundMark x1="71358" y1="33035" x2="88730" y2="0"/>
                                  <a14:foregroundMark x1="88730" y1="32686" x2="96756" y2="0"/>
                                  <a14:foregroundMark x1="96756" y1="38826" x2="94447" y2="0"/>
                                  <a14:foregroundMark x1="71083" y1="32258" x2="93623" y2="0"/>
                                  <a14:foregroundMark x1="93623" y1="31908" x2="77240" y2="0"/>
                                  <a14:foregroundMark x1="95382" y1="31053" x2="97141" y2="0"/>
                                  <a14:foregroundMark x1="97141" y1="35717" x2="97526" y2="0"/>
                                  <a14:foregroundMark x1="71028" y1="40420" x2="57834" y2="0"/>
                                  <a14:foregroundMark x1="68719" y1="41042" x2="62892" y2="0"/>
                                  <a14:foregroundMark x1="62892" y1="46327" x2="58164" y2="0"/>
                                  <a14:foregroundMark x1="73172" y1="45472" x2="64816" y2="0"/>
                                  <a14:foregroundMark x1="64816" y1="49592" x2="58714" y2="0"/>
                                  <a14:foregroundMark x1="58714" y1="50991" x2="80704" y2="0"/>
                                  <a14:foregroundMark x1="80704" y1="41236" x2="78615" y2="0"/>
                                  <a14:foregroundMark x1="78615" y1="46211" x2="80539" y2="0"/>
                                  <a14:foregroundMark x1="80539" y1="50913" x2="74766" y2="0"/>
                                  <a14:foregroundMark x1="74766" y1="53051" x2="84717" y2="0"/>
                                  <a14:foregroundMark x1="84717" y1="53906" x2="94008" y2="0"/>
                                  <a14:foregroundMark x1="94008" y1="51691" x2="97691" y2="0"/>
                                  <a14:foregroundMark x1="97691" y1="39021" x2="92248" y2="0"/>
                                  <a14:foregroundMark x1="92248" y1="36728" x2="83672" y2="0"/>
                                  <a14:foregroundMark x1="83672" y1="38438" x2="74986" y2="0"/>
                                  <a14:foregroundMark x1="74986" y1="44656" x2="81473" y2="0"/>
                                  <a14:foregroundMark x1="81473" y1="44462" x2="88345" y2="0"/>
                                  <a14:foregroundMark x1="88345" y1="45705" x2="98571" y2="0"/>
                                  <a14:foregroundMark x1="98571" y1="54178" x2="84332" y2="0"/>
                                  <a14:foregroundMark x1="1539" y1="32375" x2="39362" y2="0"/>
                                  <a14:foregroundMark x1="39362" y1="33074" x2="47938" y2="0"/>
                                  <a14:foregroundMark x1="47938" y1="32958" x2="54426" y2="0"/>
                                  <a14:foregroundMark x1="54426" y1="32997" x2="60308" y2="0"/>
                                  <a14:foregroundMark x1="15338" y1="64438" x2="22595" y2="0"/>
                                  <a14:foregroundMark x1="22595" y1="64361" x2="11435" y2="0"/>
                                  <a14:foregroundMark x1="31006" y1="64594" x2="9071" y2="0"/>
                                  <a14:foregroundMark x1="8741" y1="64477" x2="1979" y2="0"/>
                                  <a14:foregroundMark x1="1979" y1="64089" x2="6377" y2="0"/>
                                  <a14:foregroundMark x1="44530" y1="39409" x2="44585" y2="0"/>
                                  <a14:foregroundMark x1="43321" y1="35484" x2="42056" y2="0"/>
                                  <a14:foregroundMark x1="75130" y1="35836" x2="70093" y2="0"/>
                                  <a14:foregroundMark x1="70093" y1="40692" x2="74298" y2="0"/>
                                  <a14:foregroundMark x1="76121" y1="34362" x2="77515" y2="0"/>
                                  <a14:foregroundMark x1="65476" y1="42752" x2="72237" y2="0"/>
                                  <a14:foregroundMark x1="75751" y1="34970" x2="57881" y2="0"/>
                                  <a14:foregroundMark x1="75318" y1="35052" x2="56350" y2="0"/>
                                  <a14:foregroundMark x1="68884" y1="53828" x2="70533" y2="0"/>
                                  <a14:foregroundMark x1="76306" y1="33735" x2="72128" y2="0"/>
                                  <a14:foregroundMark x1="74664" y1="33715" x2="72128" y2="0"/>
                                  <a14:foregroundMark x1="76086" y1="33813" x2="74957" y2="0"/>
                                  <a14:foregroundMark x1="75131" y1="33929" x2="76361" y2="0"/>
                                  <a14:foregroundMark x1="73172" y1="33929" x2="74856" y2="0"/>
                                  <a14:foregroundMark x1="76141" y1="34240" x2="55855" y2="0"/>
                                  <a14:foregroundMark x1="55855" y1="49631" x2="55800" y2="0"/>
                                  <a14:foregroundMark x1="57559" y1="48815" x2="47499" y2="0"/>
                                  <a14:foregroundMark x1="32270" y1="65915" x2="47719" y2="0"/>
                                  <a14:foregroundMark x1="47169" y1="54644" x2="36449" y2="0"/>
                                  <a14:foregroundMark x1="46619" y1="54567" x2="56844" y2="0"/>
                                  <a14:foregroundMark x1="73282" y1="34318" x2="60583" y2="0"/>
                                  <a14:foregroundMark x1="60583" y1="42985" x2="70970" y2="0"/>
                                  <a14:foregroundMark x1="56679" y1="47066" x2="63881" y2="0"/>
                                  <a14:foregroundMark x1="73777" y1="33579" x2="74821" y2="0"/>
                                  <a14:foregroundMark x1="74491" y1="33929" x2="73557" y2="0"/>
                                  <a14:foregroundMark x1="69984" y1="37000" x2="64156" y2="0"/>
                                  <a14:foregroundMark x1="67730" y1="38088" x2="72292" y2="0"/>
                                  <a14:foregroundMark x1="46949" y1="54100" x2="55965" y2="0"/>
                                  <a14:foregroundMark x1="47334" y1="54023" x2="51017" y2="0"/>
                                  <a14:backgroundMark x1="16194" y1="31577" x2="19296" y2="0"/>
                                  <a14:backgroundMark x1="16658" y1="31675" x2="1209" y2="0"/>
                                  <a14:backgroundMark x1="74052" y1="34784" x2="74052" y2="0"/>
                                  <a14:backgroundMark x1="74052" y1="34707" x2="74052" y2="0"/>
                                  <a14:backgroundMark x1="71422" y1="36499" x2="70555" y2="0"/>
                                  <a14:backgroundMark x1="63460" y1="42412" x2="47411" y2="0"/>
                                  <a14:backgroundMark x1="36957" y1="63113" x2="32051" y2="0"/>
                                  <a14:backgroundMark x1="45245" y1="57754" x2="39585" y2="0"/>
                                  <a14:backgroundMark x1="43595" y1="58842" x2="45959" y2="0"/>
                                  <a14:backgroundMark x1="75481" y1="34318" x2="75206" y2="0"/>
                                  <a14:backgroundMark x1="73722" y1="34745" x2="71303" y2="0"/>
                                  <a14:backgroundMark x1="69984" y1="37738" x2="62892" y2="0"/>
                                </a14:backgroundRemoval>
                              </a14:imgEffect>
                            </a14:imgLayer>
                          </a14:imgProps>
                        </a:ext>
                        <a:ext uri="{28A0092B-C50C-407E-A947-70E740481C1C}">
                          <a14:useLocalDpi xmlns:a14="http://schemas.microsoft.com/office/drawing/2010/main" val="0"/>
                        </a:ext>
                      </a:extLst>
                    </a:blip>
                    <a:srcRect t="30004" b="33929"/>
                    <a:stretch>
                      <a:fillRect/>
                    </a:stretch>
                  </pic:blipFill>
                  <pic:spPr>
                    <a:xfrm>
                      <a:off x="0" y="0"/>
                      <a:ext cx="6571281" cy="3350478"/>
                    </a:xfrm>
                    <a:prstGeom prst="rect">
                      <a:avLst/>
                    </a:prstGeom>
                    <a:noFill/>
                    <a:ln>
                      <a:noFill/>
                    </a:ln>
                    <a:effectLst>
                      <a:softEdge rad="25400"/>
                    </a:effectLst>
                  </pic:spPr>
                </pic:pic>
              </a:graphicData>
            </a:graphic>
          </wp:anchor>
        </w:drawing>
      </w:r>
      <w:r>
        <w:rPr>
          <w:rFonts w:ascii="微软雅黑" w:eastAsia="微软雅黑" w:hAnsi="微软雅黑"/>
          <w:noProof/>
          <w:sz w:val="40"/>
          <w:szCs w:val="44"/>
        </w:rPr>
        <mc:AlternateContent>
          <mc:Choice Requires="wps">
            <w:drawing>
              <wp:anchor distT="0" distB="0" distL="114300" distR="114300" simplePos="0" relativeHeight="251662336" behindDoc="1" locked="0" layoutInCell="1" allowOverlap="1" wp14:anchorId="222C0EAF" wp14:editId="0F3C1C14">
                <wp:simplePos x="0" y="0"/>
                <wp:positionH relativeFrom="margin">
                  <wp:align>center</wp:align>
                </wp:positionH>
                <wp:positionV relativeFrom="margin">
                  <wp:align>center</wp:align>
                </wp:positionV>
                <wp:extent cx="6903720" cy="10227945"/>
                <wp:effectExtent l="19050" t="19050" r="11430" b="20955"/>
                <wp:wrapNone/>
                <wp:docPr id="2008734425" name="任意多边形: 形状 444"/>
                <wp:cNvGraphicFramePr/>
                <a:graphic xmlns:a="http://schemas.openxmlformats.org/drawingml/2006/main">
                  <a:graphicData uri="http://schemas.microsoft.com/office/word/2010/wordprocessingShape">
                    <wps:wsp>
                      <wps:cNvSpPr/>
                      <wps:spPr>
                        <a:xfrm>
                          <a:off x="0" y="0"/>
                          <a:ext cx="6903720" cy="10227945"/>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0B755F"/>
                          </a:solid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444" o:spid="_x0000_s1026" o:spt="100" style="position:absolute;left:0pt;height:805.35pt;width:543.6pt;mso-position-horizontal:center;mso-position-horizontal-relative:margin;mso-position-vertical:center;mso-position-vertical-relative:margin;z-index:-251654144;v-text-anchor:middle;mso-width-relative:page;mso-height-relative:page;" filled="f" stroked="t" coordsize="6904376,10221882" o:gfxdata="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" path="m6904377,288424l6481271,288424,6481271,161365,6900565,161365,6900565,0,6749365,0,6749365,449788,6622306,449788,6622306,0,287153,0,287153,449788,160094,449788,160094,0,8894,0,8894,161365,428188,161365,428188,288424,5082,288424,0,9933459,423106,9933459,423106,10060518,5082,10060518,5082,10221882,155012,10221882,155012,9772094,282071,9772094,282071,10221882,6622306,10221882,6622306,9772094,6749365,9772094,6749365,10221882,6900565,10221882,6900565,10060518,6481271,10060518,6481271,9933459,6904377,9933459xe">
                <v:path o:connectlocs="6903720,288595;6480655,288595;6480655,161460;6899909,161460;6899909,0;6748723,0;6748723,450054;6621676,450054;6621676,0;287125,0;287125,450054;160078,450054;160078,0;8893,0;8893,161460;428147,161460;428147,288595;5081,288595;0,9939350;423065,9939350;423065,10066485;5081,10066485;5081,10227945;154997,10227945;154997,9777890;282044,9777890;282044,10227945;6621676,10227945;6621676,9777890;6748723,9777890;6748723,10227945;6899909,10227945;6899909,10066485;6480655,10066485;6480655,9939350;6903720,9939350" o:connectangles="0,0,0,0,0,0,0,0,0,0,0,0,0,0,0,0,0,0,0,0,0,0,0,0,0,0,0,0,0,0,0,0,0,0,0,0"/>
                <v:fill on="f" focussize="0,0"/>
                <v:stroke weight="2.7988188976378pt" color="#0B755F" joinstyle="miter"/>
                <v:imagedata o:title=""/>
                <o:lock v:ext="edit" aspectratio="f"/>
              </v:shape>
            </w:pict>
          </mc:Fallback>
        </mc:AlternateContent>
      </w:r>
      <w:r>
        <w:rPr>
          <w:rFonts w:ascii="微软雅黑" w:eastAsia="微软雅黑" w:hAnsi="微软雅黑"/>
          <w:noProof/>
          <w:sz w:val="40"/>
          <w:szCs w:val="44"/>
        </w:rPr>
        <mc:AlternateContent>
          <mc:Choice Requires="wps">
            <w:drawing>
              <wp:anchor distT="0" distB="0" distL="114300" distR="114300" simplePos="0" relativeHeight="251659264" behindDoc="1" locked="0" layoutInCell="1" allowOverlap="1" wp14:anchorId="100DF034" wp14:editId="01C4B291">
                <wp:simplePos x="0" y="0"/>
                <wp:positionH relativeFrom="margin">
                  <wp:align>center</wp:align>
                </wp:positionH>
                <wp:positionV relativeFrom="margin">
                  <wp:align>center</wp:align>
                </wp:positionV>
                <wp:extent cx="7563485" cy="10941685"/>
                <wp:effectExtent l="0" t="0" r="0" b="0"/>
                <wp:wrapNone/>
                <wp:docPr id="161725699" name="任意多边形: 形状 315"/>
                <wp:cNvGraphicFramePr/>
                <a:graphic xmlns:a="http://schemas.openxmlformats.org/drawingml/2006/main">
                  <a:graphicData uri="http://schemas.microsoft.com/office/word/2010/wordprocessingShape">
                    <wps:wsp>
                      <wps:cNvSpPr/>
                      <wps:spPr>
                        <a:xfrm>
                          <a:off x="0" y="0"/>
                          <a:ext cx="7563485" cy="10941685"/>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8E2DC">
                            <a:alpha val="89804"/>
                          </a:srgbClr>
                        </a:solidFill>
                        <a:ln w="12695" cap="flat">
                          <a:noFill/>
                          <a:prstDash val="solid"/>
                          <a:miter/>
                        </a:ln>
                      </wps:spPr>
                      <wps:bodyPr rot="0" spcFirstLastPara="0"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任意多边形: 形状 315" o:spid="_x0000_s1026" o:spt="100" style="position:absolute;left:0pt;height:861.55pt;width:595.55pt;mso-position-horizontal:center;mso-position-horizontal-relative:margin;mso-position-vertical:center;mso-position-vertical-relative:margin;z-index:-251657216;v-text-anchor:middle;mso-width-relative:page;mso-height-relative:page;" fillcolor="#D8E2DC" filled="t" stroked="f" coordsize="7563811,10697082" o:gfxdata="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" path="m0,0l7563812,0,7563812,10697083,0,10697083xe">
                <v:path o:connectlocs="0,0;7563485,0;7563485,10941686;0,10941686" o:connectangles="0,0,0,0"/>
                <v:fill on="t" opacity="58853f" focussize="0,0"/>
                <v:stroke on="f" weight="0.999606299212598pt" joinstyle="miter"/>
                <v:imagedata o:title=""/>
                <o:lock v:ext="edit" aspectratio="f"/>
              </v:shape>
            </w:pict>
          </mc:Fallback>
        </mc:AlternateContent>
      </w:r>
      <w:r>
        <w:rPr>
          <w:noProof/>
        </w:rPr>
        <mc:AlternateContent>
          <mc:Choice Requires="wps">
            <w:drawing>
              <wp:anchor distT="0" distB="0" distL="114300" distR="114300" simplePos="0" relativeHeight="251661312" behindDoc="1" locked="0" layoutInCell="1" allowOverlap="1" wp14:anchorId="72031693" wp14:editId="7B86048E">
                <wp:simplePos x="0" y="0"/>
                <wp:positionH relativeFrom="margin">
                  <wp:align>center</wp:align>
                </wp:positionH>
                <wp:positionV relativeFrom="paragraph">
                  <wp:posOffset>1102995</wp:posOffset>
                </wp:positionV>
                <wp:extent cx="6755130" cy="1636395"/>
                <wp:effectExtent l="0" t="0" r="0" b="0"/>
                <wp:wrapNone/>
                <wp:docPr id="135" name="文本框 5"/>
                <wp:cNvGraphicFramePr/>
                <a:graphic xmlns:a="http://schemas.openxmlformats.org/drawingml/2006/main">
                  <a:graphicData uri="http://schemas.microsoft.com/office/word/2010/wordprocessingShape">
                    <wps:wsp>
                      <wps:cNvSpPr txBox="1"/>
                      <wps:spPr>
                        <a:xfrm>
                          <a:off x="0" y="0"/>
                          <a:ext cx="6755130" cy="1636395"/>
                        </a:xfrm>
                        <a:prstGeom prst="rect">
                          <a:avLst/>
                        </a:prstGeom>
                        <a:noFill/>
                        <a:ln>
                          <a:noFill/>
                        </a:ln>
                      </wps:spPr>
                      <wps:txbx>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wps:txbx>
                      <wps:bodyPr wrap="square">
                        <a:spAutoFit/>
                      </wps:bodyPr>
                    </wps:wsp>
                  </a:graphicData>
                </a:graphic>
              </wp:anchor>
            </w:drawing>
          </mc:Choice>
          <mc:Fallback>
            <w:pict>
              <v:shape w14:anchorId="72031693" id="文本框 5" o:spid="_x0000_s1029" type="#_x0000_t202" style="position:absolute;margin-left:0;margin-top:86.85pt;width:531.9pt;height:128.85pt;z-index:-2516551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" filled="f" stroked="f">
                <v:textbox style="mso-fit-shape-to-text:t">
                  <w:txbxContent>
                    <w:p w14:paraId="4E5D1164"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四川大学华西医院</w:t>
                      </w:r>
                    </w:p>
                    <w:p w14:paraId="38F80834" w14:textId="77777777" w:rsidR="00B00635" w:rsidRDefault="002059E0">
                      <w:pPr>
                        <w:widowControl w:val="0"/>
                        <w:spacing w:after="0"/>
                        <w:jc w:val="center"/>
                        <w:rPr>
                          <w:rFonts w:ascii="华文新魏" w:eastAsia="华文新魏" w:hAnsi="微软雅黑" w:cs="华文新魏"/>
                          <w:color w:val="095B49"/>
                          <w:kern w:val="16"/>
                          <w:sz w:val="60"/>
                          <w:szCs w:val="60"/>
                        </w:rPr>
                      </w:pPr>
                      <w:r>
                        <w:rPr>
                          <w:rFonts w:ascii="华文新魏" w:eastAsia="华文新魏" w:hAnsi="思源黑体 Medium" w:cs="思源黑体 Medium" w:hint="eastAsia"/>
                          <w:b/>
                          <w:caps/>
                          <w:color w:val="1E7648"/>
                          <w:spacing w:val="17"/>
                          <w:sz w:val="60"/>
                          <w:szCs w:val="60"/>
                        </w:rPr>
                        <w:t>精准医学中心</w:t>
                      </w:r>
                      <w:r>
                        <w:rPr>
                          <w:rFonts w:ascii="华文新魏" w:eastAsia="华文新魏" w:hAnsi="微软雅黑" w:cs="华文新魏" w:hint="eastAsia"/>
                          <w:color w:val="095B49"/>
                          <w:kern w:val="16"/>
                          <w:sz w:val="60"/>
                          <w:szCs w:val="60"/>
                          <w:lang w:bidi="ar"/>
                        </w:rPr>
                        <w:t>-</w:t>
                      </w:r>
                      <w:r>
                        <w:rPr>
                          <w:rFonts w:ascii="华文新魏" w:eastAsia="华文新魏" w:hAnsi="思源黑体 Medium" w:cs="思源黑体 Medium" w:hint="eastAsia"/>
                          <w:b/>
                          <w:caps/>
                          <w:color w:val="1E7648"/>
                          <w:spacing w:val="17"/>
                          <w:sz w:val="60"/>
                          <w:szCs w:val="60"/>
                        </w:rPr>
                        <w:t>病理科</w:t>
                      </w:r>
                    </w:p>
                    <w:p w14:paraId="1C89EDBF" w14:textId="77777777" w:rsidR="00B00635" w:rsidRDefault="002059E0">
                      <w:pPr>
                        <w:widowControl w:val="0"/>
                        <w:spacing w:after="0"/>
                        <w:jc w:val="center"/>
                        <w:rPr>
                          <w:rFonts w:ascii="华文新魏" w:eastAsia="华文新魏" w:hAnsi="思源黑体 Medium" w:cs="思源黑体 Medium" w:hint="eastAsia"/>
                          <w:b/>
                          <w:caps/>
                          <w:color w:val="1E7648"/>
                          <w:spacing w:val="17"/>
                          <w:sz w:val="60"/>
                          <w:szCs w:val="60"/>
                        </w:rPr>
                      </w:pPr>
                      <w:r>
                        <w:rPr>
                          <w:rFonts w:ascii="华文新魏" w:eastAsia="华文新魏" w:hAnsi="思源黑体 Medium" w:cs="思源黑体 Medium" w:hint="eastAsia"/>
                          <w:b/>
                          <w:caps/>
                          <w:color w:val="1E7648"/>
                          <w:spacing w:val="17"/>
                          <w:sz w:val="60"/>
                          <w:szCs w:val="60"/>
                        </w:rPr>
                        <w:t>HRD基因检测报告单</w:t>
                      </w:r>
                    </w:p>
                  </w:txbxContent>
                </v:textbox>
                <w10:wrap anchorx="margin"/>
              </v:shape>
            </w:pict>
          </mc:Fallback>
        </mc:AlternateContent>
      </w:r>
      <w:r>
        <w:rPr>
          <w:rFonts w:ascii="微软雅黑" w:eastAsia="微软雅黑" w:hAnsi="微软雅黑" w:cs="微软雅黑" w:hint="eastAsia"/>
          <w:sz w:val="40"/>
          <w:szCs w:val="44"/>
          <w:highlight w:val="lightGray"/>
        </w:rPr>
        <w:br w:type="page"/>
      </w:r>
    </w:p>
    <w:p w14:paraId="1AB71625" w14:textId="77777777" w:rsidR="00B00635" w:rsidRDefault="002059E0">
      <w:pPr>
        <w:pStyle w:val="af9"/>
        <w:outlineLvl w:val="0"/>
        <w:rPr>
          <w:rFonts w:ascii="思源黑体 Medium" w:eastAsia="思源黑体 Medium" w:hAnsi="思源黑体 Medium" w:cs="思源黑体 Medium"/>
          <w:caps/>
          <w:smallCaps w:val="0"/>
          <w:color w:val="1E7648"/>
          <w:spacing w:val="17"/>
          <w:szCs w:val="28"/>
        </w:rPr>
      </w:pPr>
      <w:bookmarkStart w:id="0" w:name="_Toc201670224"/>
      <w:bookmarkStart w:id="1" w:name="_Hlk153469289"/>
      <w:r>
        <w:rPr>
          <w:rFonts w:ascii="思源黑体 Medium" w:eastAsia="思源黑体 Medium" w:hAnsi="思源黑体 Medium" w:cs="思源黑体 Medium" w:hint="eastAsia"/>
          <w:caps/>
          <w:smallCaps w:val="0"/>
          <w:color w:val="1E7648"/>
          <w:spacing w:val="17"/>
          <w:szCs w:val="28"/>
        </w:rPr>
        <w:lastRenderedPageBreak/>
        <w:t>一、</w:t>
      </w:r>
      <w:r>
        <w:rPr>
          <w:rFonts w:ascii="思源黑体 Medium" w:eastAsia="思源黑体 Medium" w:hAnsi="思源黑体 Medium" w:cs="思源黑体 Medium"/>
          <w:caps/>
          <w:smallCaps w:val="0"/>
          <w:color w:val="1E7648"/>
          <w:spacing w:val="17"/>
          <w:szCs w:val="28"/>
        </w:rPr>
        <w:t>基本信息</w:t>
      </w:r>
      <w:bookmarkEnd w:id="0"/>
    </w:p>
    <w:tbl>
      <w:tblPr>
        <w:tblpPr w:leftFromText="180" w:rightFromText="180" w:vertAnchor="text" w:horzAnchor="margin" w:tblpXSpec="center" w:tblpY="17"/>
        <w:tblOverlap w:val="neve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454"/>
        <w:gridCol w:w="1871"/>
        <w:gridCol w:w="3612"/>
      </w:tblGrid>
      <w:tr w:rsidR="00B00635" w14:paraId="22172AEA" w14:textId="77777777" w:rsidTr="000E3E65">
        <w:trPr>
          <w:trHeight w:val="417"/>
          <w:jc w:val="center"/>
        </w:trPr>
        <w:tc>
          <w:tcPr>
            <w:tcW w:w="1696" w:type="dxa"/>
            <w:tcBorders>
              <w:top w:val="single" w:sz="4" w:space="0" w:color="1E7648"/>
              <w:left w:val="nil"/>
              <w:bottom w:val="dashSmallGap" w:sz="4" w:space="0" w:color="BEBEBE"/>
              <w:right w:val="dashSmallGap" w:sz="4" w:space="0" w:color="BEBEBE"/>
            </w:tcBorders>
            <w:vAlign w:val="center"/>
          </w:tcPr>
          <w:p w14:paraId="4625432B"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姓名：</w:t>
            </w:r>
          </w:p>
        </w:tc>
        <w:tc>
          <w:tcPr>
            <w:tcW w:w="2454" w:type="dxa"/>
            <w:tcBorders>
              <w:top w:val="single" w:sz="4" w:space="0" w:color="1E7648"/>
              <w:left w:val="dashSmallGap" w:sz="4" w:space="0" w:color="BEBEBE"/>
              <w:bottom w:val="dashSmallGap" w:sz="4" w:space="0" w:color="BEBEBE"/>
              <w:right w:val="dashSmallGap" w:sz="4" w:space="0" w:color="BEBEBE"/>
            </w:tcBorders>
            <w:vAlign w:val="center"/>
          </w:tcPr>
          <w:p w14:paraId="75D9D5E2" w14:textId="1974FB27"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sample.patient</w:t>
            </w:r>
            <w:proofErr w:type="gramEnd"/>
            <w:r w:rsidRPr="000E3E65">
              <w:rPr>
                <w:rFonts w:eastAsia="思源黑体 Medium"/>
                <w:spacing w:val="6"/>
              </w:rPr>
              <w:t>_name</w:t>
            </w:r>
            <w:proofErr w:type="spellEnd"/>
            <w:r w:rsidRPr="000E3E65">
              <w:rPr>
                <w:rFonts w:eastAsia="思源黑体 Medium"/>
                <w:spacing w:val="6"/>
              </w:rPr>
              <w:t>}}</w:t>
            </w:r>
          </w:p>
        </w:tc>
        <w:tc>
          <w:tcPr>
            <w:tcW w:w="1871" w:type="dxa"/>
            <w:tcBorders>
              <w:top w:val="single" w:sz="4" w:space="0" w:color="1E7648"/>
              <w:left w:val="dashSmallGap" w:sz="4" w:space="0" w:color="BEBEBE"/>
              <w:bottom w:val="dashSmallGap" w:sz="4" w:space="0" w:color="BEBEBE"/>
              <w:right w:val="dashSmallGap" w:sz="4" w:space="0" w:color="BEBEBE"/>
            </w:tcBorders>
            <w:vAlign w:val="center"/>
          </w:tcPr>
          <w:p w14:paraId="44701C61" w14:textId="77777777" w:rsidR="00B00635" w:rsidRDefault="002059E0">
            <w:pPr>
              <w:tabs>
                <w:tab w:val="left" w:pos="1134"/>
              </w:tabs>
              <w:spacing w:after="0"/>
              <w:jc w:val="left"/>
              <w:rPr>
                <w:rFonts w:eastAsia="思源黑体 Medium"/>
                <w:b/>
                <w:bCs/>
                <w:spacing w:val="6"/>
              </w:rPr>
            </w:pPr>
            <w:r>
              <w:rPr>
                <w:rFonts w:eastAsia="思源黑体 Medium"/>
                <w:b/>
                <w:bCs/>
                <w:spacing w:val="6"/>
              </w:rPr>
              <w:t>性别：</w:t>
            </w:r>
          </w:p>
        </w:tc>
        <w:tc>
          <w:tcPr>
            <w:tcW w:w="3612" w:type="dxa"/>
            <w:tcBorders>
              <w:top w:val="single" w:sz="4" w:space="0" w:color="1E7648"/>
              <w:left w:val="dashSmallGap" w:sz="4" w:space="0" w:color="BEBEBE"/>
              <w:bottom w:val="dashSmallGap" w:sz="4" w:space="0" w:color="BEBEBE"/>
              <w:right w:val="nil"/>
            </w:tcBorders>
            <w:vAlign w:val="center"/>
          </w:tcPr>
          <w:p w14:paraId="49808C16" w14:textId="1CC0DE34"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sample.gender</w:t>
            </w:r>
            <w:proofErr w:type="spellEnd"/>
            <w:proofErr w:type="gramEnd"/>
            <w:r w:rsidRPr="000E3E65">
              <w:rPr>
                <w:rFonts w:eastAsia="思源黑体 Medium"/>
                <w:spacing w:val="6"/>
              </w:rPr>
              <w:t>}}</w:t>
            </w:r>
          </w:p>
        </w:tc>
      </w:tr>
      <w:tr w:rsidR="00B00635" w14:paraId="1D912F84"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A24C7BF"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年龄：</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21FFC5DC" w14:textId="0A10AAE3"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sample.age</w:t>
            </w:r>
            <w:proofErr w:type="spellEnd"/>
            <w:r w:rsidRPr="000E3E65">
              <w:rPr>
                <w:rFonts w:eastAsia="思源黑体 Medium"/>
                <w:spacing w:val="6"/>
              </w:rPr>
              <w:t>}}</w:t>
            </w:r>
            <w:r>
              <w:rPr>
                <w:rFonts w:eastAsia="思源黑体 Medium" w:hint="eastAsia"/>
                <w:spacing w:val="6"/>
              </w:rPr>
              <w:t>岁</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321C45D7"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病理分子编号：</w:t>
            </w:r>
          </w:p>
        </w:tc>
        <w:tc>
          <w:tcPr>
            <w:tcW w:w="3612" w:type="dxa"/>
            <w:tcBorders>
              <w:top w:val="dashSmallGap" w:sz="4" w:space="0" w:color="BEBEBE"/>
              <w:left w:val="dashSmallGap" w:sz="4" w:space="0" w:color="BEBEBE"/>
              <w:bottom w:val="dashSmallGap" w:sz="4" w:space="0" w:color="BEBEBE"/>
              <w:right w:val="nil"/>
            </w:tcBorders>
            <w:vAlign w:val="center"/>
          </w:tcPr>
          <w:p w14:paraId="625F46A6" w14:textId="78D9FA7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proofErr w:type="spellStart"/>
            <w:r w:rsidR="00D441A1" w:rsidRPr="000E3E65">
              <w:rPr>
                <w:rFonts w:eastAsia="思源黑体 Medium"/>
                <w:spacing w:val="6"/>
              </w:rPr>
              <w:t>sample.</w:t>
            </w:r>
            <w:r w:rsidRPr="00C91D48">
              <w:rPr>
                <w:rFonts w:eastAsia="思源黑体 Medium"/>
                <w:spacing w:val="6"/>
              </w:rPr>
              <w:t>mol_pathological_id</w:t>
            </w:r>
            <w:proofErr w:type="spellEnd"/>
            <w:r w:rsidRPr="00C91D48">
              <w:rPr>
                <w:rFonts w:eastAsia="思源黑体 Medium"/>
                <w:spacing w:val="6"/>
              </w:rPr>
              <w:t>}}</w:t>
            </w:r>
          </w:p>
        </w:tc>
      </w:tr>
      <w:tr w:rsidR="00252505" w14:paraId="1A939116" w14:textId="77777777" w:rsidTr="000E3E65">
        <w:trPr>
          <w:trHeight w:val="90"/>
          <w:jc w:val="center"/>
        </w:trPr>
        <w:tc>
          <w:tcPr>
            <w:tcW w:w="1696" w:type="dxa"/>
            <w:tcBorders>
              <w:top w:val="dashSmallGap" w:sz="4" w:space="0" w:color="BEBEBE"/>
              <w:left w:val="nil"/>
              <w:bottom w:val="dashSmallGap" w:sz="4" w:space="0" w:color="BEBEBE"/>
              <w:right w:val="dashSmallGap" w:sz="4" w:space="0" w:color="BEBEBE"/>
            </w:tcBorders>
            <w:vAlign w:val="center"/>
          </w:tcPr>
          <w:p w14:paraId="72C9BCE4" w14:textId="77777777"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登记号：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765A1155" w14:textId="05B89BFF" w:rsidR="00252505" w:rsidRDefault="000E3E65" w:rsidP="0025250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sample.id_number</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0DFC0DB5" w14:textId="4D1B420B"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肿瘤细胞含量</w:t>
            </w:r>
          </w:p>
        </w:tc>
        <w:tc>
          <w:tcPr>
            <w:tcW w:w="3612" w:type="dxa"/>
            <w:tcBorders>
              <w:top w:val="dashSmallGap" w:sz="4" w:space="0" w:color="BEBEBE"/>
              <w:left w:val="dashSmallGap" w:sz="4" w:space="0" w:color="BEBEBE"/>
              <w:bottom w:val="dashSmallGap" w:sz="4" w:space="0" w:color="BEBEBE"/>
              <w:right w:val="nil"/>
            </w:tcBorders>
            <w:vAlign w:val="center"/>
          </w:tcPr>
          <w:p w14:paraId="5F5DAD17" w14:textId="3EB559F8" w:rsidR="00252505" w:rsidRPr="00C91D48" w:rsidRDefault="00C91D48" w:rsidP="00252505">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proofErr w:type="gramStart"/>
            <w:r w:rsidR="00D441A1" w:rsidRPr="000E3E65">
              <w:rPr>
                <w:rFonts w:eastAsia="思源黑体 Medium"/>
                <w:spacing w:val="6"/>
              </w:rPr>
              <w:t>sample.</w:t>
            </w:r>
            <w:r w:rsidRPr="00C91D48">
              <w:rPr>
                <w:rFonts w:eastAsia="思源黑体 Medium"/>
                <w:spacing w:val="6"/>
              </w:rPr>
              <w:t>tumor</w:t>
            </w:r>
            <w:proofErr w:type="gramEnd"/>
            <w:r w:rsidRPr="00C91D48">
              <w:rPr>
                <w:rFonts w:eastAsia="思源黑体 Medium"/>
                <w:spacing w:val="6"/>
              </w:rPr>
              <w:t>_content</w:t>
            </w:r>
            <w:proofErr w:type="spellEnd"/>
            <w:r w:rsidRPr="00C91D48">
              <w:rPr>
                <w:rFonts w:eastAsia="思源黑体 Medium" w:hint="eastAsia"/>
                <w:spacing w:val="6"/>
              </w:rPr>
              <w:t>}}</w:t>
            </w:r>
          </w:p>
        </w:tc>
      </w:tr>
      <w:tr w:rsidR="00B00635" w14:paraId="5004FAB0"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F479F47"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病理号：</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4E3F8594" w14:textId="5A7F16B8" w:rsidR="00B00635" w:rsidRPr="00C91D48" w:rsidRDefault="00C91D48">
            <w:pPr>
              <w:tabs>
                <w:tab w:val="left" w:pos="426"/>
                <w:tab w:val="center" w:pos="1506"/>
              </w:tabs>
              <w:spacing w:after="0"/>
              <w:jc w:val="left"/>
              <w:rPr>
                <w:rFonts w:eastAsia="思源黑体 Medium"/>
                <w:spacing w:val="6"/>
              </w:rPr>
            </w:pPr>
            <w:r w:rsidRPr="00C91D48">
              <w:rPr>
                <w:rFonts w:eastAsia="思源黑体 Medium"/>
                <w:spacing w:val="6"/>
              </w:rPr>
              <w:t>{{</w:t>
            </w:r>
            <w:proofErr w:type="spellStart"/>
            <w:proofErr w:type="gramStart"/>
            <w:r w:rsidR="00D441A1" w:rsidRPr="000E3E65">
              <w:rPr>
                <w:rFonts w:eastAsia="思源黑体 Medium"/>
                <w:spacing w:val="6"/>
              </w:rPr>
              <w:t>sample.</w:t>
            </w:r>
            <w:r w:rsidR="00B82F08" w:rsidRPr="00B82F08">
              <w:rPr>
                <w:rFonts w:eastAsia="思源黑体 Medium"/>
                <w:spacing w:val="6"/>
              </w:rPr>
              <w:t>original</w:t>
            </w:r>
            <w:proofErr w:type="gramEnd"/>
            <w:r w:rsidR="00B82F08" w:rsidRPr="00B82F08">
              <w:rPr>
                <w:rFonts w:eastAsia="思源黑体 Medium"/>
                <w:spacing w:val="6"/>
              </w:rPr>
              <w:t>_</w:t>
            </w:r>
            <w:r w:rsidRPr="00C91D48">
              <w:rPr>
                <w:rFonts w:eastAsia="思源黑体 Medium"/>
                <w:spacing w:val="6"/>
              </w:rPr>
              <w:t>pathological_id</w:t>
            </w:r>
            <w:proofErr w:type="spellEnd"/>
            <w:r w:rsidRPr="00C91D48">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CDBFBE0"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送检标本：</w:t>
            </w:r>
          </w:p>
        </w:tc>
        <w:tc>
          <w:tcPr>
            <w:tcW w:w="3612" w:type="dxa"/>
            <w:tcBorders>
              <w:top w:val="dashSmallGap" w:sz="4" w:space="0" w:color="BEBEBE"/>
              <w:left w:val="dashSmallGap" w:sz="4" w:space="0" w:color="BEBEBE"/>
              <w:bottom w:val="dashSmallGap" w:sz="4" w:space="0" w:color="BEBEBE"/>
              <w:right w:val="nil"/>
            </w:tcBorders>
            <w:vAlign w:val="center"/>
          </w:tcPr>
          <w:p w14:paraId="663F8FA1" w14:textId="50719CB6"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r w:rsidRPr="000E3E65">
              <w:rPr>
                <w:rFonts w:eastAsia="思源黑体 Medium"/>
                <w:spacing w:val="6"/>
              </w:rPr>
              <w:t>sample.sample_type</w:t>
            </w:r>
            <w:proofErr w:type="spellEnd"/>
            <w:r w:rsidRPr="000E3E65">
              <w:rPr>
                <w:rFonts w:eastAsia="思源黑体 Medium"/>
                <w:spacing w:val="6"/>
              </w:rPr>
              <w:t>}}</w:t>
            </w:r>
          </w:p>
        </w:tc>
      </w:tr>
      <w:tr w:rsidR="00B00635" w14:paraId="01D22213"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6A0892A6"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送检科室：</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518F9089" w14:textId="207CAE4A"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sample.submission</w:t>
            </w:r>
            <w:proofErr w:type="gramEnd"/>
            <w:r w:rsidRPr="000E3E65">
              <w:rPr>
                <w:rFonts w:eastAsia="思源黑体 Medium"/>
                <w:spacing w:val="6"/>
              </w:rPr>
              <w:t>_department</w:t>
            </w:r>
            <w:proofErr w:type="spellEnd"/>
            <w:r w:rsidRPr="000E3E65">
              <w:rPr>
                <w:rFonts w:eastAsia="思源黑体 Medium"/>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707CE633"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送检医生：</w:t>
            </w:r>
          </w:p>
        </w:tc>
        <w:tc>
          <w:tcPr>
            <w:tcW w:w="3612" w:type="dxa"/>
            <w:tcBorders>
              <w:top w:val="dashSmallGap" w:sz="4" w:space="0" w:color="BEBEBE"/>
              <w:left w:val="dashSmallGap" w:sz="4" w:space="0" w:color="BEBEBE"/>
              <w:bottom w:val="dashSmallGap" w:sz="4" w:space="0" w:color="BEBEBE"/>
              <w:right w:val="nil"/>
            </w:tcBorders>
            <w:vAlign w:val="center"/>
          </w:tcPr>
          <w:p w14:paraId="4492FE5A" w14:textId="21A175F1"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sample.submission</w:t>
            </w:r>
            <w:proofErr w:type="gramEnd"/>
            <w:r w:rsidRPr="000E3E65">
              <w:rPr>
                <w:rFonts w:eastAsia="思源黑体 Medium"/>
                <w:spacing w:val="6"/>
              </w:rPr>
              <w:t>_doctor</w:t>
            </w:r>
            <w:proofErr w:type="spellEnd"/>
            <w:r w:rsidRPr="000E3E65">
              <w:rPr>
                <w:rFonts w:eastAsia="思源黑体 Medium"/>
                <w:spacing w:val="6"/>
              </w:rPr>
              <w:t>}}</w:t>
            </w:r>
          </w:p>
        </w:tc>
      </w:tr>
      <w:tr w:rsidR="00B00635" w14:paraId="14390FAB" w14:textId="77777777" w:rsidTr="000E3E65">
        <w:trPr>
          <w:trHeight w:val="417"/>
          <w:jc w:val="center"/>
        </w:trPr>
        <w:tc>
          <w:tcPr>
            <w:tcW w:w="1696" w:type="dxa"/>
            <w:tcBorders>
              <w:top w:val="dashSmallGap" w:sz="4" w:space="0" w:color="BEBEBE"/>
              <w:left w:val="nil"/>
              <w:bottom w:val="dashSmallGap" w:sz="4" w:space="0" w:color="BEBEBE"/>
              <w:right w:val="dashSmallGap" w:sz="4" w:space="0" w:color="BEBEBE"/>
            </w:tcBorders>
            <w:vAlign w:val="center"/>
          </w:tcPr>
          <w:p w14:paraId="30E658D2"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送检日期：</w:t>
            </w:r>
          </w:p>
        </w:tc>
        <w:tc>
          <w:tcPr>
            <w:tcW w:w="2454" w:type="dxa"/>
            <w:tcBorders>
              <w:top w:val="dashSmallGap" w:sz="4" w:space="0" w:color="BEBEBE"/>
              <w:left w:val="dashSmallGap" w:sz="4" w:space="0" w:color="BEBEBE"/>
              <w:bottom w:val="dashSmallGap" w:sz="4" w:space="0" w:color="BEBEBE"/>
              <w:right w:val="dashSmallGap" w:sz="4" w:space="0" w:color="BEBEBE"/>
            </w:tcBorders>
            <w:vAlign w:val="center"/>
          </w:tcPr>
          <w:p w14:paraId="38144241" w14:textId="62DD0B43" w:rsidR="00B00635" w:rsidRPr="00C91D48" w:rsidRDefault="00C91D48">
            <w:pPr>
              <w:tabs>
                <w:tab w:val="left" w:pos="426"/>
                <w:tab w:val="center" w:pos="1506"/>
              </w:tabs>
              <w:spacing w:after="0"/>
              <w:jc w:val="left"/>
              <w:rPr>
                <w:rFonts w:eastAsia="思源黑体 Medium"/>
                <w:spacing w:val="6"/>
              </w:rPr>
            </w:pPr>
            <w:r w:rsidRPr="00C91D48">
              <w:rPr>
                <w:rFonts w:eastAsia="思源黑体 Medium" w:hint="eastAsia"/>
                <w:spacing w:val="6"/>
              </w:rPr>
              <w:t>{{</w:t>
            </w:r>
            <w:proofErr w:type="spellStart"/>
            <w:proofErr w:type="gramStart"/>
            <w:r w:rsidR="00D441A1" w:rsidRPr="000E3E65">
              <w:rPr>
                <w:rFonts w:eastAsia="思源黑体 Medium"/>
                <w:spacing w:val="6"/>
              </w:rPr>
              <w:t>sample.</w:t>
            </w:r>
            <w:r w:rsidRPr="00C91D48">
              <w:rPr>
                <w:rFonts w:eastAsia="思源黑体 Medium"/>
                <w:spacing w:val="6"/>
              </w:rPr>
              <w:t>submission</w:t>
            </w:r>
            <w:proofErr w:type="gramEnd"/>
            <w:r w:rsidRPr="00C91D48">
              <w:rPr>
                <w:rFonts w:eastAsia="思源黑体 Medium"/>
                <w:spacing w:val="6"/>
              </w:rPr>
              <w:t>_date</w:t>
            </w:r>
            <w:proofErr w:type="spellEnd"/>
            <w:r w:rsidRPr="00C91D48">
              <w:rPr>
                <w:rFonts w:eastAsia="思源黑体 Medium" w:hint="eastAsia"/>
                <w:spacing w:val="6"/>
              </w:rPr>
              <w:t>}}</w:t>
            </w:r>
          </w:p>
        </w:tc>
        <w:tc>
          <w:tcPr>
            <w:tcW w:w="1871" w:type="dxa"/>
            <w:tcBorders>
              <w:top w:val="dashSmallGap" w:sz="4" w:space="0" w:color="BEBEBE"/>
              <w:left w:val="dashSmallGap" w:sz="4" w:space="0" w:color="BEBEBE"/>
              <w:bottom w:val="dashSmallGap" w:sz="4" w:space="0" w:color="BEBEBE"/>
              <w:right w:val="dashSmallGap" w:sz="4" w:space="0" w:color="BEBEBE"/>
            </w:tcBorders>
            <w:vAlign w:val="center"/>
          </w:tcPr>
          <w:p w14:paraId="20AE902C"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t>报告日期：</w:t>
            </w:r>
          </w:p>
        </w:tc>
        <w:tc>
          <w:tcPr>
            <w:tcW w:w="3612" w:type="dxa"/>
            <w:tcBorders>
              <w:top w:val="dashSmallGap" w:sz="4" w:space="0" w:color="BEBEBE"/>
              <w:left w:val="dashSmallGap" w:sz="4" w:space="0" w:color="BEBEBE"/>
              <w:bottom w:val="dashSmallGap" w:sz="4" w:space="0" w:color="BEBEBE"/>
              <w:right w:val="nil"/>
            </w:tcBorders>
            <w:vAlign w:val="center"/>
          </w:tcPr>
          <w:p w14:paraId="5CAE2E0D" w14:textId="56321629" w:rsidR="00B00635" w:rsidRDefault="000E3E65">
            <w:pPr>
              <w:tabs>
                <w:tab w:val="left" w:pos="426"/>
                <w:tab w:val="center" w:pos="1506"/>
              </w:tabs>
              <w:spacing w:after="0"/>
              <w:jc w:val="left"/>
              <w:rPr>
                <w:rFonts w:eastAsia="思源黑体 Medium"/>
                <w:spacing w:val="6"/>
              </w:rPr>
            </w:pPr>
            <w:r w:rsidRPr="000E3E65">
              <w:rPr>
                <w:rFonts w:eastAsia="思源黑体 Medium"/>
                <w:spacing w:val="6"/>
              </w:rPr>
              <w:t>{{</w:t>
            </w:r>
            <w:proofErr w:type="spellStart"/>
            <w:proofErr w:type="gramStart"/>
            <w:r w:rsidRPr="000E3E65">
              <w:rPr>
                <w:rFonts w:eastAsia="思源黑体 Medium"/>
                <w:spacing w:val="6"/>
              </w:rPr>
              <w:t>sample.report</w:t>
            </w:r>
            <w:proofErr w:type="gramEnd"/>
            <w:r w:rsidRPr="000E3E65">
              <w:rPr>
                <w:rFonts w:eastAsia="思源黑体 Medium"/>
                <w:spacing w:val="6"/>
              </w:rPr>
              <w:t>_date</w:t>
            </w:r>
            <w:r w:rsidR="00A2310F">
              <w:rPr>
                <w:rFonts w:eastAsia="思源黑体 Medium"/>
                <w:spacing w:val="6"/>
              </w:rPr>
              <w:t>|replace</w:t>
            </w:r>
            <w:proofErr w:type="spellEnd"/>
            <w:r w:rsidR="00A2310F">
              <w:rPr>
                <w:rFonts w:eastAsia="思源黑体 Medium"/>
                <w:spacing w:val="6"/>
              </w:rPr>
              <w:t>(“-0“,”/”)|replace(“-“,”</w:t>
            </w:r>
            <w:r w:rsidR="00374B86">
              <w:rPr>
                <w:rFonts w:eastAsia="思源黑体 Medium"/>
                <w:spacing w:val="6"/>
              </w:rPr>
              <w:t>/</w:t>
            </w:r>
            <w:r w:rsidR="00A2310F">
              <w:rPr>
                <w:rFonts w:eastAsia="思源黑体 Medium"/>
                <w:spacing w:val="6"/>
              </w:rPr>
              <w:t>”)</w:t>
            </w:r>
            <w:r w:rsidRPr="000E3E65">
              <w:rPr>
                <w:rFonts w:eastAsia="思源黑体 Medium"/>
                <w:spacing w:val="6"/>
              </w:rPr>
              <w:t>}}</w:t>
            </w:r>
          </w:p>
        </w:tc>
      </w:tr>
      <w:tr w:rsidR="00252505" w14:paraId="62088ADB" w14:textId="77777777" w:rsidTr="000E3E65">
        <w:trPr>
          <w:trHeight w:val="90"/>
          <w:jc w:val="center"/>
        </w:trPr>
        <w:tc>
          <w:tcPr>
            <w:tcW w:w="1696" w:type="dxa"/>
            <w:tcBorders>
              <w:top w:val="dashSmallGap" w:sz="4" w:space="0" w:color="BEBEBE"/>
              <w:left w:val="nil"/>
              <w:bottom w:val="single" w:sz="4" w:space="0" w:color="1E7648"/>
              <w:right w:val="dashSmallGap" w:sz="4" w:space="0" w:color="BEBEBE"/>
            </w:tcBorders>
            <w:vAlign w:val="center"/>
          </w:tcPr>
          <w:p w14:paraId="5660CF12" w14:textId="17E5A4A5" w:rsidR="00252505" w:rsidRDefault="00252505" w:rsidP="00252505">
            <w:pPr>
              <w:tabs>
                <w:tab w:val="left" w:pos="426"/>
                <w:tab w:val="center" w:pos="1506"/>
              </w:tabs>
              <w:spacing w:after="0"/>
              <w:jc w:val="left"/>
              <w:rPr>
                <w:rFonts w:eastAsia="思源黑体 Medium"/>
                <w:b/>
                <w:bCs/>
                <w:spacing w:val="6"/>
              </w:rPr>
            </w:pPr>
            <w:r>
              <w:rPr>
                <w:rFonts w:eastAsia="思源黑体 Medium"/>
                <w:b/>
                <w:bCs/>
                <w:spacing w:val="6"/>
              </w:rPr>
              <w:t>样本来源：</w:t>
            </w:r>
          </w:p>
        </w:tc>
        <w:tc>
          <w:tcPr>
            <w:tcW w:w="2454" w:type="dxa"/>
            <w:tcBorders>
              <w:top w:val="dashSmallGap" w:sz="4" w:space="0" w:color="BEBEBE"/>
              <w:left w:val="dashSmallGap" w:sz="4" w:space="0" w:color="BEBEBE"/>
              <w:bottom w:val="single" w:sz="4" w:space="0" w:color="1E7648"/>
              <w:right w:val="dashSmallGap" w:sz="4" w:space="0" w:color="BEBEBE"/>
            </w:tcBorders>
            <w:vAlign w:val="center"/>
          </w:tcPr>
          <w:p w14:paraId="21FDD8AB"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 xml:space="preserve">{%p if </w:t>
            </w:r>
            <w:proofErr w:type="spellStart"/>
            <w:r w:rsidRPr="00A91994">
              <w:rPr>
                <w:rFonts w:eastAsia="思源黑体 Medium"/>
                <w:spacing w:val="6"/>
              </w:rPr>
              <w:t>sample.origin_company</w:t>
            </w:r>
            <w:proofErr w:type="spellEnd"/>
            <w:r w:rsidRPr="00A91994">
              <w:rPr>
                <w:rFonts w:eastAsia="思源黑体 Medium"/>
                <w:spacing w:val="6"/>
              </w:rPr>
              <w:t xml:space="preserve"> == “</w:t>
            </w:r>
            <w:r w:rsidRPr="00A91994">
              <w:rPr>
                <w:rFonts w:eastAsia="思源黑体 Medium"/>
                <w:spacing w:val="6"/>
              </w:rPr>
              <w:t>四川大学华西医院</w:t>
            </w:r>
            <w:r w:rsidRPr="00A91994">
              <w:rPr>
                <w:rFonts w:eastAsia="思源黑体 Medium"/>
                <w:spacing w:val="6"/>
              </w:rPr>
              <w:t>”%}</w:t>
            </w:r>
          </w:p>
          <w:p w14:paraId="226DEFA4"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hint="eastAsia"/>
                <w:spacing w:val="6"/>
              </w:rPr>
              <w:t>本院</w:t>
            </w:r>
          </w:p>
          <w:p w14:paraId="6E8F200C"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{%p else%}</w:t>
            </w:r>
          </w:p>
          <w:p w14:paraId="03CD526A" w14:textId="77777777" w:rsidR="00A91994" w:rsidRPr="00A91994" w:rsidRDefault="00A91994" w:rsidP="00A91994">
            <w:pPr>
              <w:tabs>
                <w:tab w:val="left" w:pos="426"/>
                <w:tab w:val="center" w:pos="1506"/>
              </w:tabs>
              <w:spacing w:after="0"/>
              <w:jc w:val="left"/>
              <w:rPr>
                <w:rFonts w:eastAsia="思源黑体 Medium"/>
                <w:spacing w:val="6"/>
              </w:rPr>
            </w:pPr>
            <w:r w:rsidRPr="00A91994">
              <w:rPr>
                <w:rFonts w:eastAsia="思源黑体 Medium"/>
                <w:spacing w:val="6"/>
              </w:rPr>
              <w:t>{{</w:t>
            </w:r>
            <w:proofErr w:type="spellStart"/>
            <w:proofErr w:type="gramStart"/>
            <w:r w:rsidRPr="00A91994">
              <w:rPr>
                <w:rFonts w:eastAsia="思源黑体 Medium"/>
                <w:spacing w:val="6"/>
              </w:rPr>
              <w:t>sample.origin</w:t>
            </w:r>
            <w:proofErr w:type="gramEnd"/>
            <w:r w:rsidRPr="00A91994">
              <w:rPr>
                <w:rFonts w:eastAsia="思源黑体 Medium"/>
                <w:spacing w:val="6"/>
              </w:rPr>
              <w:t>_company</w:t>
            </w:r>
            <w:proofErr w:type="spellEnd"/>
            <w:r w:rsidRPr="00A91994">
              <w:rPr>
                <w:rFonts w:eastAsia="思源黑体 Medium"/>
                <w:spacing w:val="6"/>
              </w:rPr>
              <w:t>}}</w:t>
            </w:r>
          </w:p>
          <w:p w14:paraId="154DD29E" w14:textId="76DF6F44" w:rsidR="00252505" w:rsidRPr="000E3E65" w:rsidRDefault="00A91994" w:rsidP="00A91994">
            <w:pPr>
              <w:tabs>
                <w:tab w:val="left" w:pos="426"/>
                <w:tab w:val="center" w:pos="1506"/>
              </w:tabs>
              <w:spacing w:after="0"/>
              <w:jc w:val="left"/>
              <w:rPr>
                <w:rFonts w:eastAsia="思源黑体 Medium"/>
                <w:color w:val="FF0000"/>
                <w:spacing w:val="6"/>
              </w:rPr>
            </w:pPr>
            <w:r w:rsidRPr="00A91994">
              <w:rPr>
                <w:rFonts w:eastAsia="思源黑体 Medium"/>
                <w:spacing w:val="6"/>
              </w:rPr>
              <w:t>{%p endif%}</w:t>
            </w:r>
          </w:p>
        </w:tc>
        <w:tc>
          <w:tcPr>
            <w:tcW w:w="1871" w:type="dxa"/>
            <w:tcBorders>
              <w:top w:val="dashSmallGap" w:sz="4" w:space="0" w:color="BEBEBE"/>
              <w:left w:val="dashSmallGap" w:sz="4" w:space="0" w:color="BEBEBE"/>
              <w:bottom w:val="single" w:sz="4" w:space="0" w:color="1E7648"/>
              <w:right w:val="dashSmallGap" w:sz="4" w:space="0" w:color="BEBEBE"/>
            </w:tcBorders>
            <w:vAlign w:val="center"/>
          </w:tcPr>
          <w:p w14:paraId="558D8D8F" w14:textId="62B58369" w:rsidR="00252505" w:rsidRDefault="00252505" w:rsidP="00252505">
            <w:pPr>
              <w:tabs>
                <w:tab w:val="left" w:pos="1134"/>
                <w:tab w:val="center" w:pos="1506"/>
              </w:tabs>
              <w:spacing w:after="0"/>
              <w:jc w:val="left"/>
              <w:rPr>
                <w:rFonts w:eastAsia="思源黑体 Medium"/>
                <w:b/>
                <w:bCs/>
                <w:spacing w:val="6"/>
              </w:rPr>
            </w:pPr>
            <w:r>
              <w:rPr>
                <w:rFonts w:eastAsia="思源黑体 Medium"/>
                <w:b/>
                <w:bCs/>
                <w:spacing w:val="6"/>
              </w:rPr>
              <w:t>综合质控：</w:t>
            </w:r>
          </w:p>
        </w:tc>
        <w:tc>
          <w:tcPr>
            <w:tcW w:w="3612" w:type="dxa"/>
            <w:tcBorders>
              <w:top w:val="dashSmallGap" w:sz="4" w:space="0" w:color="BEBEBE"/>
              <w:left w:val="dashSmallGap" w:sz="4" w:space="0" w:color="BEBEBE"/>
              <w:bottom w:val="single" w:sz="4" w:space="0" w:color="1E7648"/>
              <w:right w:val="nil"/>
            </w:tcBorders>
            <w:vAlign w:val="center"/>
          </w:tcPr>
          <w:p w14:paraId="737E50B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if qc.dna_data_</w:t>
            </w:r>
            <w:proofErr w:type="gramStart"/>
            <w:r w:rsidRPr="00DB7C0D">
              <w:rPr>
                <w:rFonts w:eastAsia="思源黑体 Medium"/>
                <w:spacing w:val="6"/>
              </w:rPr>
              <w:t>qc.cleandata</w:t>
            </w:r>
            <w:proofErr w:type="gramEnd"/>
            <w:r w:rsidRPr="00DB7C0D">
              <w:rPr>
                <w:rFonts w:eastAsia="思源黑体 Medium"/>
                <w:spacing w:val="6"/>
              </w:rPr>
              <w:t xml:space="preserve">_q30_num &gt;=0.75 and </w:t>
            </w:r>
            <w:proofErr w:type="spellStart"/>
            <w:r w:rsidRPr="00DB7C0D">
              <w:rPr>
                <w:rFonts w:eastAsia="思源黑体 Medium"/>
                <w:spacing w:val="6"/>
              </w:rPr>
              <w:t>qc.dna_data_qc.brca_cover_ratio_num</w:t>
            </w:r>
            <w:proofErr w:type="spellEnd"/>
            <w:r w:rsidRPr="00DB7C0D">
              <w:rPr>
                <w:rFonts w:eastAsia="思源黑体 Medium"/>
                <w:spacing w:val="6"/>
              </w:rPr>
              <w:t xml:space="preserve"> &gt;=0.95 and </w:t>
            </w:r>
            <w:proofErr w:type="spellStart"/>
            <w:r w:rsidRPr="00DB7C0D">
              <w:rPr>
                <w:rFonts w:eastAsia="思源黑体 Medium"/>
                <w:spacing w:val="6"/>
              </w:rPr>
              <w:t>qc.dna_data_qc.cover_ratio_num</w:t>
            </w:r>
            <w:proofErr w:type="spellEnd"/>
            <w:r w:rsidRPr="00DB7C0D">
              <w:rPr>
                <w:rFonts w:eastAsia="思源黑体 Medium"/>
                <w:spacing w:val="6"/>
              </w:rPr>
              <w:t xml:space="preserve"> &gt;=0.95 and </w:t>
            </w:r>
            <w:proofErr w:type="spellStart"/>
            <w:r w:rsidRPr="00DB7C0D">
              <w:rPr>
                <w:rFonts w:eastAsia="思源黑体 Medium"/>
                <w:spacing w:val="6"/>
              </w:rPr>
              <w:t>qc.dna_data_qc.baf_noise_num</w:t>
            </w:r>
            <w:proofErr w:type="spellEnd"/>
            <w:r w:rsidRPr="00DB7C0D">
              <w:rPr>
                <w:rFonts w:eastAsia="思源黑体 Medium"/>
                <w:spacing w:val="6"/>
              </w:rPr>
              <w:t xml:space="preserve"> &lt;=0.05 and </w:t>
            </w:r>
            <w:proofErr w:type="spellStart"/>
            <w:r w:rsidRPr="00DB7C0D">
              <w:rPr>
                <w:rFonts w:eastAsia="思源黑体 Medium"/>
                <w:spacing w:val="6"/>
              </w:rPr>
              <w:t>qc.dna_data_qc.depth_noise_num</w:t>
            </w:r>
            <w:proofErr w:type="spellEnd"/>
            <w:r w:rsidRPr="00DB7C0D">
              <w:rPr>
                <w:rFonts w:eastAsia="思源黑体 Medium"/>
                <w:spacing w:val="6"/>
              </w:rPr>
              <w:t xml:space="preserve"> &lt;=0.35%}</w:t>
            </w:r>
          </w:p>
          <w:p w14:paraId="4FEC9387"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proofErr w:type="gramStart"/>
            <w:r w:rsidRPr="00DB7C0D">
              <w:rPr>
                <w:rFonts w:eastAsia="思源黑体 Medium"/>
                <w:spacing w:val="6"/>
              </w:rPr>
              <w:t>sample.tumor</w:t>
            </w:r>
            <w:proofErr w:type="gramEnd"/>
            <w:r w:rsidRPr="00DB7C0D">
              <w:rPr>
                <w:rFonts w:eastAsia="思源黑体 Medium"/>
                <w:spacing w:val="6"/>
              </w:rPr>
              <w:t>_content</w:t>
            </w:r>
            <w:proofErr w:type="spellEnd"/>
            <w:r w:rsidRPr="00DB7C0D">
              <w:rPr>
                <w:rFonts w:eastAsia="思源黑体 Medium"/>
                <w:spacing w:val="6"/>
              </w:rPr>
              <w:t>%}</w:t>
            </w:r>
          </w:p>
          <w:p w14:paraId="41E4861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lib_quality_control.lib_dna_qc.dna_qty</w:t>
            </w:r>
            <w:proofErr w:type="spellEnd"/>
            <w:r w:rsidRPr="00DB7C0D">
              <w:rPr>
                <w:rFonts w:eastAsia="思源黑体 Medium"/>
                <w:spacing w:val="6"/>
              </w:rPr>
              <w:t>%}</w:t>
            </w:r>
          </w:p>
          <w:p w14:paraId="76F84D2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2EB5EC7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 and </w:t>
            </w:r>
            <w:proofErr w:type="spellStart"/>
            <w:r w:rsidRPr="00DB7C0D">
              <w:rPr>
                <w:rFonts w:eastAsia="思源黑体 Medium"/>
                <w:spacing w:val="6"/>
              </w:rPr>
              <w:t>lib_quality_control.lib_dna_qc.library_concn|float</w:t>
            </w:r>
            <w:proofErr w:type="spellEnd"/>
            <w:r w:rsidRPr="00DB7C0D">
              <w:rPr>
                <w:rFonts w:eastAsia="思源黑体 Medium"/>
                <w:spacing w:val="6"/>
              </w:rPr>
              <w:t xml:space="preserve"> &gt;= 20%}</w:t>
            </w:r>
            <w:r w:rsidRPr="00DB7C0D">
              <w:rPr>
                <w:rFonts w:eastAsia="思源黑体 Medium"/>
                <w:spacing w:val="6"/>
              </w:rPr>
              <w:t>合格</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43CD2A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7C6AAA42"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2312926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A87269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4DE0A9B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3EDC1EDC"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 xml:space="preserve">)|float &gt;=30 and </w:t>
            </w:r>
            <w:proofErr w:type="spellStart"/>
            <w:r w:rsidRPr="00DB7C0D">
              <w:rPr>
                <w:rFonts w:eastAsia="思源黑体 Medium"/>
                <w:spacing w:val="6"/>
              </w:rPr>
              <w:lastRenderedPageBreak/>
              <w:t>lib_quality_control.lib_dna_qc.library_concn|float</w:t>
            </w:r>
            <w:proofErr w:type="spellEnd"/>
            <w:r w:rsidRPr="00DB7C0D">
              <w:rPr>
                <w:rFonts w:eastAsia="思源黑体 Medium"/>
                <w:spacing w:val="6"/>
              </w:rPr>
              <w:t xml:space="preserve"> &gt;= 20%}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D98B30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6196DA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 if </w:t>
            </w:r>
            <w:proofErr w:type="spellStart"/>
            <w:r w:rsidRPr="00DB7C0D">
              <w:rPr>
                <w:rFonts w:eastAsia="思源黑体 Medium"/>
                <w:spacing w:val="6"/>
              </w:rPr>
              <w:t>sample.tumor_content</w:t>
            </w:r>
            <w:proofErr w:type="spellEnd"/>
            <w:r w:rsidRPr="00DB7C0D">
              <w:rPr>
                <w:rFonts w:eastAsia="思源黑体 Medium"/>
                <w:spacing w:val="6"/>
              </w:rPr>
              <w:t xml:space="preserve"> |replace(“%”,</w:t>
            </w:r>
            <w:proofErr w:type="gramStart"/>
            <w:r w:rsidRPr="00DB7C0D">
              <w:rPr>
                <w:rFonts w:eastAsia="思源黑体 Medium"/>
                <w:spacing w:val="6"/>
              </w:rPr>
              <w:t>””</w:t>
            </w:r>
            <w:proofErr w:type="gramEnd"/>
            <w:r w:rsidRPr="00DB7C0D">
              <w:rPr>
                <w:rFonts w:eastAsia="思源黑体 Medium"/>
                <w:spacing w:val="6"/>
              </w:rPr>
              <w:t>)|float &gt;=30%}</w:t>
            </w:r>
            <w:r w:rsidRPr="00DB7C0D">
              <w:rPr>
                <w:rFonts w:eastAsia="思源黑体 Medium"/>
                <w:spacing w:val="6"/>
              </w:rPr>
              <w:t>合格（</w:t>
            </w:r>
            <w:proofErr w:type="gramStart"/>
            <w:r w:rsidRPr="00DB7C0D">
              <w:rPr>
                <w:rFonts w:eastAsia="思源黑体 Medium"/>
                <w:spacing w:val="6"/>
              </w:rPr>
              <w:t>质控项有</w:t>
            </w:r>
            <w:proofErr w:type="gramEnd"/>
            <w:r w:rsidRPr="00DB7C0D">
              <w:rPr>
                <w:rFonts w:eastAsia="思源黑体 Medium"/>
                <w:spacing w:val="6"/>
              </w:rPr>
              <w:t>缺失，请补齐数据后自行评估）</w:t>
            </w:r>
            <w:r w:rsidRPr="00DB7C0D">
              <w:rPr>
                <w:rFonts w:eastAsia="思源黑体 Medium"/>
                <w:spacing w:val="6"/>
              </w:rPr>
              <w:t>{% else%}</w:t>
            </w:r>
            <w:r w:rsidRPr="00DB7C0D">
              <w:rPr>
                <w:rFonts w:eastAsia="思源黑体 Medium"/>
                <w:spacing w:val="6"/>
              </w:rPr>
              <w:t>风险</w:t>
            </w:r>
            <w:r w:rsidRPr="00DB7C0D">
              <w:rPr>
                <w:rFonts w:eastAsia="思源黑体 Medium"/>
                <w:spacing w:val="6"/>
              </w:rPr>
              <w:t>{% endif%}</w:t>
            </w:r>
          </w:p>
          <w:p w14:paraId="1890BCD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03AA6DA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3C3CC9A7"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310D16E"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lib_quality_control.lib_dna_qc.dna_qty</w:t>
            </w:r>
            <w:proofErr w:type="spellEnd"/>
            <w:r w:rsidRPr="00DB7C0D">
              <w:rPr>
                <w:rFonts w:eastAsia="思源黑体 Medium"/>
                <w:spacing w:val="6"/>
              </w:rPr>
              <w:t>%}</w:t>
            </w:r>
          </w:p>
          <w:p w14:paraId="373F208F"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0BD0DF41"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_concn|float</w:t>
            </w:r>
            <w:proofErr w:type="spellEnd"/>
            <w:r w:rsidRPr="00DB7C0D">
              <w:rPr>
                <w:rFonts w:eastAsia="思源黑体 Medium"/>
                <w:spacing w:val="6"/>
              </w:rPr>
              <w:t xml:space="preserve"> &gt;= 20%}</w:t>
            </w:r>
          </w:p>
          <w:p w14:paraId="671167CC"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
          <w:p w14:paraId="21C7FD3D"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104AD7DE"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224816CC"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429F5DF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76E475A3"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lib_quality_control.lib_dna_qc.dna_qty</w:t>
            </w:r>
            <w:proofErr w:type="spellEnd"/>
            <w:r w:rsidRPr="00DB7C0D">
              <w:rPr>
                <w:rFonts w:eastAsia="思源黑体 Medium"/>
                <w:spacing w:val="6"/>
              </w:rPr>
              <w:t xml:space="preserve"> |float &gt;=50%}</w:t>
            </w:r>
          </w:p>
          <w:p w14:paraId="3581F529"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55A704F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0376D7EC"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014617D5"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790D087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040A9F04"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6831D1E"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lib_quality_control.lib_dna_qc</w:t>
            </w:r>
            <w:proofErr w:type="spellEnd"/>
            <w:r w:rsidRPr="00DB7C0D">
              <w:rPr>
                <w:rFonts w:eastAsia="思源黑体 Medium"/>
                <w:spacing w:val="6"/>
              </w:rPr>
              <w:t xml:space="preserve"> and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w:t>
            </w:r>
            <w:proofErr w:type="spellEnd"/>
            <w:r w:rsidRPr="00DB7C0D">
              <w:rPr>
                <w:rFonts w:eastAsia="思源黑体 Medium"/>
                <w:spacing w:val="6"/>
              </w:rPr>
              <w:t xml:space="preserve"> %}</w:t>
            </w:r>
          </w:p>
          <w:p w14:paraId="0F00D86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 xml:space="preserve">{%p if </w:t>
            </w:r>
            <w:proofErr w:type="spellStart"/>
            <w:r w:rsidRPr="00DB7C0D">
              <w:rPr>
                <w:rFonts w:eastAsia="思源黑体 Medium"/>
                <w:spacing w:val="6"/>
              </w:rPr>
              <w:t>lib_quality_control.lib_dna_</w:t>
            </w:r>
            <w:proofErr w:type="gramStart"/>
            <w:r w:rsidRPr="00DB7C0D">
              <w:rPr>
                <w:rFonts w:eastAsia="思源黑体 Medium"/>
                <w:spacing w:val="6"/>
              </w:rPr>
              <w:t>qc.library</w:t>
            </w:r>
            <w:proofErr w:type="gramEnd"/>
            <w:r w:rsidRPr="00DB7C0D">
              <w:rPr>
                <w:rFonts w:eastAsia="思源黑体 Medium"/>
                <w:spacing w:val="6"/>
              </w:rPr>
              <w:t>_concn|float</w:t>
            </w:r>
            <w:proofErr w:type="spellEnd"/>
            <w:r w:rsidRPr="00DB7C0D">
              <w:rPr>
                <w:rFonts w:eastAsia="思源黑体 Medium"/>
                <w:spacing w:val="6"/>
              </w:rPr>
              <w:t xml:space="preserve"> &gt;= 20%}</w:t>
            </w:r>
          </w:p>
          <w:p w14:paraId="2E799180"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08CF9EF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01122F3"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4C767BE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787B11AB"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else%}</w:t>
            </w:r>
          </w:p>
          <w:p w14:paraId="2461D066"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合格（</w:t>
            </w:r>
            <w:proofErr w:type="gramStart"/>
            <w:r w:rsidRPr="00DB7C0D">
              <w:rPr>
                <w:rFonts w:eastAsia="思源黑体 Medium" w:hint="eastAsia"/>
                <w:spacing w:val="6"/>
              </w:rPr>
              <w:t>质控项有</w:t>
            </w:r>
            <w:proofErr w:type="gramEnd"/>
            <w:r w:rsidRPr="00DB7C0D">
              <w:rPr>
                <w:rFonts w:eastAsia="思源黑体 Medium" w:hint="eastAsia"/>
                <w:spacing w:val="6"/>
              </w:rPr>
              <w:t>缺失，请补齐数据后自行评估）</w:t>
            </w:r>
          </w:p>
          <w:p w14:paraId="57849585"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468FF90"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1B20EE8A"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t>{%p endif%}</w:t>
            </w:r>
          </w:p>
          <w:p w14:paraId="596BD296" w14:textId="77777777" w:rsidR="00DB7C0D" w:rsidRPr="00DB7C0D" w:rsidRDefault="00DB7C0D" w:rsidP="00DB7C0D">
            <w:pPr>
              <w:spacing w:after="0" w:line="240" w:lineRule="exact"/>
              <w:jc w:val="left"/>
              <w:rPr>
                <w:rFonts w:eastAsia="思源黑体 Medium"/>
                <w:spacing w:val="6"/>
              </w:rPr>
            </w:pPr>
            <w:r w:rsidRPr="00DB7C0D">
              <w:rPr>
                <w:rFonts w:eastAsia="思源黑体 Medium"/>
                <w:spacing w:val="6"/>
              </w:rPr>
              <w:lastRenderedPageBreak/>
              <w:t>{%p else%}</w:t>
            </w:r>
          </w:p>
          <w:p w14:paraId="187AB603" w14:textId="77777777" w:rsidR="00DB7C0D" w:rsidRPr="00DB7C0D" w:rsidRDefault="00DB7C0D" w:rsidP="00DB7C0D">
            <w:pPr>
              <w:spacing w:after="0" w:line="240" w:lineRule="exact"/>
              <w:jc w:val="left"/>
              <w:rPr>
                <w:rFonts w:eastAsia="思源黑体 Medium"/>
                <w:spacing w:val="6"/>
              </w:rPr>
            </w:pPr>
            <w:r w:rsidRPr="00DB7C0D">
              <w:rPr>
                <w:rFonts w:eastAsia="思源黑体 Medium" w:hint="eastAsia"/>
                <w:spacing w:val="6"/>
              </w:rPr>
              <w:t>风险</w:t>
            </w:r>
          </w:p>
          <w:p w14:paraId="77B8D5BB" w14:textId="36A54BAF" w:rsidR="00252505" w:rsidRPr="00F046EF" w:rsidRDefault="00DB7C0D" w:rsidP="00DB7C0D">
            <w:pPr>
              <w:tabs>
                <w:tab w:val="left" w:pos="426"/>
                <w:tab w:val="center" w:pos="1506"/>
              </w:tabs>
              <w:spacing w:after="0"/>
              <w:jc w:val="left"/>
              <w:rPr>
                <w:rFonts w:eastAsia="思源黑体 Medium"/>
                <w:spacing w:val="6"/>
              </w:rPr>
            </w:pPr>
            <w:r w:rsidRPr="00DB7C0D">
              <w:rPr>
                <w:rFonts w:eastAsia="思源黑体 Medium"/>
                <w:spacing w:val="6"/>
              </w:rPr>
              <w:t>{%p endif%}</w:t>
            </w:r>
          </w:p>
        </w:tc>
      </w:tr>
      <w:tr w:rsidR="00B00635" w14:paraId="7F4D5D6A" w14:textId="77777777" w:rsidTr="000E3E65">
        <w:trPr>
          <w:trHeight w:val="417"/>
          <w:jc w:val="center"/>
        </w:trPr>
        <w:tc>
          <w:tcPr>
            <w:tcW w:w="1696" w:type="dxa"/>
            <w:tcBorders>
              <w:top w:val="single" w:sz="4" w:space="0" w:color="1E7648"/>
              <w:left w:val="nil"/>
              <w:bottom w:val="single" w:sz="4" w:space="0" w:color="1E7648"/>
              <w:right w:val="dashSmallGap" w:sz="4" w:space="0" w:color="BEBEBE"/>
            </w:tcBorders>
            <w:vAlign w:val="center"/>
          </w:tcPr>
          <w:p w14:paraId="6FEA5004" w14:textId="77777777" w:rsidR="00B00635" w:rsidRDefault="002059E0">
            <w:pPr>
              <w:tabs>
                <w:tab w:val="left" w:pos="426"/>
                <w:tab w:val="center" w:pos="1506"/>
              </w:tabs>
              <w:spacing w:after="0"/>
              <w:jc w:val="left"/>
              <w:rPr>
                <w:rFonts w:eastAsia="思源黑体 Medium"/>
                <w:b/>
                <w:bCs/>
                <w:spacing w:val="6"/>
              </w:rPr>
            </w:pPr>
            <w:r>
              <w:rPr>
                <w:rFonts w:eastAsia="思源黑体 Medium"/>
                <w:b/>
                <w:bCs/>
                <w:spacing w:val="6"/>
              </w:rPr>
              <w:lastRenderedPageBreak/>
              <w:t>检测方法</w:t>
            </w:r>
          </w:p>
        </w:tc>
        <w:tc>
          <w:tcPr>
            <w:tcW w:w="7937" w:type="dxa"/>
            <w:gridSpan w:val="3"/>
            <w:tcBorders>
              <w:top w:val="single" w:sz="4" w:space="0" w:color="1E7648"/>
              <w:left w:val="dashSmallGap" w:sz="4" w:space="0" w:color="BEBEBE"/>
              <w:bottom w:val="single" w:sz="4" w:space="0" w:color="1E7648"/>
              <w:right w:val="nil"/>
            </w:tcBorders>
            <w:vAlign w:val="center"/>
          </w:tcPr>
          <w:p w14:paraId="024FA9CA" w14:textId="77777777" w:rsidR="00B00635" w:rsidRDefault="002059E0">
            <w:pPr>
              <w:tabs>
                <w:tab w:val="left" w:pos="1134"/>
                <w:tab w:val="center" w:pos="1506"/>
              </w:tabs>
              <w:spacing w:after="0"/>
              <w:rPr>
                <w:rFonts w:eastAsia="思源黑体 Medium"/>
                <w:spacing w:val="6"/>
              </w:rPr>
            </w:pPr>
            <w:r>
              <w:rPr>
                <w:rFonts w:eastAsia="思源黑体 Medium"/>
                <w:spacing w:val="6"/>
              </w:rPr>
              <w:t>基于</w:t>
            </w:r>
            <w:r>
              <w:rPr>
                <w:rFonts w:eastAsia="思源黑体 Medium" w:hint="eastAsia"/>
                <w:spacing w:val="6"/>
              </w:rPr>
              <w:t>扩增子建库的</w:t>
            </w:r>
            <w:r>
              <w:rPr>
                <w:rFonts w:eastAsia="思源黑体 Medium"/>
                <w:spacing w:val="6"/>
              </w:rPr>
              <w:t>高通量测序</w:t>
            </w:r>
            <w:r>
              <w:rPr>
                <w:rFonts w:eastAsia="思源黑体 Medium"/>
                <w:spacing w:val="6"/>
              </w:rPr>
              <w:t>(NGS)</w:t>
            </w:r>
            <w:r>
              <w:rPr>
                <w:rFonts w:eastAsia="思源黑体 Medium"/>
                <w:spacing w:val="6"/>
              </w:rPr>
              <w:t>技术，</w:t>
            </w:r>
            <w:r>
              <w:rPr>
                <w:rFonts w:eastAsia="思源黑体 Medium" w:hint="eastAsia"/>
                <w:spacing w:val="6"/>
              </w:rPr>
              <w:t>ADXHS-tHRD-Complete_v1.4.1</w:t>
            </w:r>
            <w:r>
              <w:rPr>
                <w:rFonts w:eastAsia="思源黑体 Medium"/>
                <w:spacing w:val="6"/>
              </w:rPr>
              <w:t>分析流程，检测覆盖</w:t>
            </w:r>
            <w:r>
              <w:rPr>
                <w:rFonts w:eastAsia="思源黑体 Medium" w:hint="eastAsia"/>
                <w:spacing w:val="6"/>
              </w:rPr>
              <w:t>20</w:t>
            </w:r>
            <w:r>
              <w:rPr>
                <w:rFonts w:eastAsia="思源黑体 Medium"/>
                <w:spacing w:val="6"/>
              </w:rPr>
              <w:t>个基因的</w:t>
            </w:r>
            <w:r>
              <w:rPr>
                <w:rFonts w:eastAsia="思源黑体 Medium" w:hint="eastAsia"/>
                <w:spacing w:val="6"/>
              </w:rPr>
              <w:t>编码区和外显子</w:t>
            </w:r>
            <w:r>
              <w:rPr>
                <w:rFonts w:eastAsia="思源黑体 Medium" w:hint="eastAsia"/>
                <w:spacing w:val="6"/>
              </w:rPr>
              <w:t>-</w:t>
            </w:r>
            <w:r>
              <w:rPr>
                <w:rFonts w:eastAsia="思源黑体 Medium" w:hint="eastAsia"/>
                <w:spacing w:val="6"/>
              </w:rPr>
              <w:t>内含子</w:t>
            </w:r>
            <w:proofErr w:type="gramStart"/>
            <w:r>
              <w:rPr>
                <w:rFonts w:eastAsia="思源黑体 Medium" w:hint="eastAsia"/>
                <w:spacing w:val="6"/>
              </w:rPr>
              <w:t>连接区</w:t>
            </w:r>
            <w:proofErr w:type="gramEnd"/>
            <w:r>
              <w:rPr>
                <w:rFonts w:eastAsia="思源黑体 Medium" w:hint="eastAsia"/>
                <w:spacing w:val="6"/>
              </w:rPr>
              <w:t>以及基于分布在人类基因组上的</w:t>
            </w:r>
            <w:r>
              <w:rPr>
                <w:rFonts w:eastAsia="思源黑体 Medium" w:hint="eastAsia"/>
                <w:spacing w:val="6"/>
              </w:rPr>
              <w:t>SNP</w:t>
            </w:r>
            <w:r>
              <w:rPr>
                <w:rFonts w:eastAsia="思源黑体 Medium" w:hint="eastAsia"/>
                <w:spacing w:val="6"/>
              </w:rPr>
              <w:t>位点评估人类基因组同源重组修复缺陷状态。检测结果包含同源重组缺陷状态与覆盖范围内的点突变、小片段插入缺失突变。本产品可为患者使用</w:t>
            </w:r>
            <w:r>
              <w:rPr>
                <w:rFonts w:eastAsia="思源黑体 Medium" w:hint="eastAsia"/>
                <w:spacing w:val="6"/>
              </w:rPr>
              <w:t>PARP</w:t>
            </w:r>
            <w:r>
              <w:rPr>
                <w:rFonts w:eastAsia="思源黑体 Medium" w:hint="eastAsia"/>
                <w:spacing w:val="6"/>
              </w:rPr>
              <w:t>抑制剂和其他相关药物提供指导建议。</w:t>
            </w:r>
          </w:p>
        </w:tc>
      </w:tr>
    </w:tbl>
    <w:p w14:paraId="004FCC82" w14:textId="77777777" w:rsidR="00B00635" w:rsidRDefault="00B00635">
      <w:pPr>
        <w:rPr>
          <w:lang w:val="en-CA"/>
        </w:rPr>
      </w:pPr>
    </w:p>
    <w:p w14:paraId="4B2D9A4C" w14:textId="77777777" w:rsidR="00B00635" w:rsidRDefault="002059E0">
      <w:pPr>
        <w:pStyle w:val="af9"/>
        <w:outlineLvl w:val="0"/>
        <w:rPr>
          <w:rFonts w:ascii="思源黑体 Medium" w:eastAsia="思源黑体 Medium" w:hAnsi="思源黑体 Medium" w:cs="思源黑体 Medium"/>
          <w:caps/>
          <w:color w:val="1E7648"/>
          <w:spacing w:val="17"/>
          <w:szCs w:val="28"/>
        </w:rPr>
      </w:pPr>
      <w:bookmarkStart w:id="2" w:name="_Toc201670225"/>
      <w:r>
        <w:rPr>
          <w:rFonts w:ascii="思源黑体 Medium" w:eastAsia="思源黑体 Medium" w:hAnsi="思源黑体 Medium" w:cs="思源黑体 Medium" w:hint="eastAsia"/>
          <w:caps/>
          <w:color w:val="1E7648"/>
          <w:spacing w:val="17"/>
          <w:szCs w:val="28"/>
        </w:rPr>
        <w:t>二、检测小结</w:t>
      </w:r>
      <w:bookmarkEnd w:id="2"/>
    </w:p>
    <w:tbl>
      <w:tblPr>
        <w:tblW w:w="5000" w:type="pct"/>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948"/>
        <w:gridCol w:w="6691"/>
      </w:tblGrid>
      <w:tr w:rsidR="00B00635" w14:paraId="21C79D99" w14:textId="77777777">
        <w:trPr>
          <w:trHeight w:val="420"/>
          <w:tblHeader/>
        </w:trPr>
        <w:tc>
          <w:tcPr>
            <w:tcW w:w="1529" w:type="pct"/>
            <w:tcBorders>
              <w:right w:val="dashSmallGap" w:sz="4" w:space="0" w:color="BEBEBE"/>
            </w:tcBorders>
            <w:shd w:val="clear" w:color="auto" w:fill="1E7648"/>
            <w:vAlign w:val="center"/>
          </w:tcPr>
          <w:p w14:paraId="4E8DD30C"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hint="eastAsia"/>
                <w:b/>
                <w:bCs/>
                <w:color w:val="FFFFFF"/>
                <w:spacing w:val="6"/>
              </w:rPr>
              <w:t>项目分类</w:t>
            </w:r>
          </w:p>
        </w:tc>
        <w:tc>
          <w:tcPr>
            <w:tcW w:w="3471" w:type="pct"/>
            <w:tcBorders>
              <w:left w:val="dashSmallGap" w:sz="4" w:space="0" w:color="BEBEBE"/>
            </w:tcBorders>
            <w:shd w:val="clear" w:color="auto" w:fill="1E7648"/>
            <w:tcMar>
              <w:top w:w="0" w:type="dxa"/>
              <w:left w:w="57" w:type="dxa"/>
              <w:bottom w:w="0" w:type="dxa"/>
              <w:right w:w="57" w:type="dxa"/>
            </w:tcMar>
            <w:vAlign w:val="center"/>
          </w:tcPr>
          <w:p w14:paraId="22AD346E" w14:textId="77777777" w:rsidR="00B00635" w:rsidRDefault="002059E0">
            <w:pPr>
              <w:tabs>
                <w:tab w:val="left" w:pos="1134"/>
                <w:tab w:val="center" w:pos="1506"/>
              </w:tabs>
              <w:spacing w:after="0"/>
              <w:jc w:val="left"/>
              <w:rPr>
                <w:rFonts w:eastAsia="思源黑体 Medium"/>
                <w:b/>
                <w:bCs/>
                <w:color w:val="FFFFFF"/>
                <w:spacing w:val="6"/>
              </w:rPr>
            </w:pPr>
            <w:r>
              <w:rPr>
                <w:rFonts w:eastAsia="思源黑体 Medium"/>
                <w:b/>
                <w:bCs/>
                <w:color w:val="FFFFFF"/>
                <w:spacing w:val="6"/>
              </w:rPr>
              <w:t>检测结果</w:t>
            </w:r>
          </w:p>
        </w:tc>
      </w:tr>
      <w:tr w:rsidR="00B00635" w14:paraId="7F472173" w14:textId="77777777">
        <w:trPr>
          <w:trHeight w:val="420"/>
        </w:trPr>
        <w:tc>
          <w:tcPr>
            <w:tcW w:w="1529" w:type="pct"/>
            <w:tcBorders>
              <w:bottom w:val="dashSmallGap" w:sz="4" w:space="0" w:color="BEBEBE"/>
              <w:right w:val="dashSmallGap" w:sz="4" w:space="0" w:color="BEBEBE"/>
            </w:tcBorders>
            <w:vAlign w:val="center"/>
          </w:tcPr>
          <w:p w14:paraId="30E95788"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同源重组缺陷（</w:t>
            </w:r>
            <w:r>
              <w:rPr>
                <w:rFonts w:eastAsia="思源黑体 Medium" w:hint="eastAsia"/>
                <w:b/>
                <w:bCs/>
                <w:spacing w:val="6"/>
              </w:rPr>
              <w:t>HRD</w:t>
            </w:r>
            <w:r>
              <w:rPr>
                <w:rFonts w:eastAsia="思源黑体 Medium" w:hint="eastAsia"/>
                <w:b/>
                <w:bCs/>
                <w:spacing w:val="6"/>
              </w:rPr>
              <w:t>）状态</w:t>
            </w:r>
          </w:p>
        </w:tc>
        <w:tc>
          <w:tcPr>
            <w:tcW w:w="3471" w:type="pct"/>
            <w:tcBorders>
              <w:left w:val="dashSmallGap" w:sz="4" w:space="0" w:color="BEBEBE"/>
              <w:bottom w:val="dashSmallGap" w:sz="4" w:space="0" w:color="BEBEBE"/>
            </w:tcBorders>
            <w:tcMar>
              <w:top w:w="0" w:type="dxa"/>
              <w:left w:w="57" w:type="dxa"/>
              <w:bottom w:w="0" w:type="dxa"/>
              <w:right w:w="57" w:type="dxa"/>
            </w:tcMar>
            <w:vAlign w:val="center"/>
          </w:tcPr>
          <w:p w14:paraId="3CA69AB0" w14:textId="73F41568" w:rsidR="00784D07" w:rsidRDefault="000E3E65">
            <w:pPr>
              <w:tabs>
                <w:tab w:val="left" w:pos="1134"/>
                <w:tab w:val="center" w:pos="1506"/>
              </w:tabs>
              <w:spacing w:after="0"/>
              <w:jc w:val="left"/>
              <w:rPr>
                <w:rFonts w:eastAsia="思源黑体 Medium"/>
                <w:spacing w:val="6"/>
              </w:rPr>
            </w:pPr>
            <w:r w:rsidRPr="000E3E65">
              <w:rPr>
                <w:rFonts w:eastAsia="思源黑体 Medium"/>
                <w:spacing w:val="6"/>
              </w:rPr>
              <w:t xml:space="preserve">{%if </w:t>
            </w:r>
            <w:proofErr w:type="spellStart"/>
            <w:r w:rsidRPr="000E3E65">
              <w:rPr>
                <w:rFonts w:eastAsia="思源黑体 Medium"/>
                <w:spacing w:val="6"/>
              </w:rPr>
              <w:t>var.gss.gss.var_id</w:t>
            </w:r>
            <w:proofErr w:type="spellEnd"/>
            <w:r w:rsidRPr="000E3E65">
              <w:rPr>
                <w:rFonts w:eastAsia="思源黑体 Medium"/>
                <w:spacing w:val="6"/>
              </w:rPr>
              <w:t xml:space="preserve"> ==</w:t>
            </w:r>
            <w:proofErr w:type="gramStart"/>
            <w:r w:rsidRPr="000E3E65">
              <w:rPr>
                <w:rFonts w:eastAsia="思源黑体 Medium"/>
                <w:spacing w:val="6"/>
              </w:rPr>
              <w:t>”</w:t>
            </w:r>
            <w:proofErr w:type="gramEnd"/>
            <w:r w:rsidRPr="000E3E65">
              <w:rPr>
                <w:rFonts w:eastAsia="思源黑体 Medium"/>
                <w:spacing w:val="6"/>
              </w:rPr>
              <w:t>HRD+</w:t>
            </w:r>
            <w:proofErr w:type="gramStart"/>
            <w:r w:rsidRPr="000E3E65">
              <w:rPr>
                <w:rFonts w:eastAsia="思源黑体 Medium"/>
                <w:spacing w:val="6"/>
              </w:rPr>
              <w:t>”</w:t>
            </w:r>
            <w:proofErr w:type="gramEnd"/>
            <w:r w:rsidRPr="000E3E65">
              <w:rPr>
                <w:rFonts w:eastAsia="思源黑体 Medium"/>
                <w:spacing w:val="6"/>
              </w:rPr>
              <w:t>%}</w:t>
            </w:r>
            <w:r w:rsidRPr="000E3E65">
              <w:rPr>
                <w:rFonts w:eastAsia="思源黑体 Medium"/>
                <w:spacing w:val="6"/>
              </w:rPr>
              <w:t>阳性</w:t>
            </w:r>
            <w:r w:rsidRPr="000E3E65">
              <w:rPr>
                <w:rFonts w:eastAsia="思源黑体 Medium"/>
                <w:spacing w:val="6"/>
              </w:rPr>
              <w:t>{%else%}</w:t>
            </w:r>
            <w:r w:rsidRPr="000E3E65">
              <w:rPr>
                <w:rFonts w:eastAsia="思源黑体 Medium"/>
                <w:spacing w:val="6"/>
              </w:rPr>
              <w:t>阴性</w:t>
            </w:r>
            <w:r w:rsidRPr="000E3E65">
              <w:rPr>
                <w:rFonts w:eastAsia="思源黑体 Medium"/>
                <w:spacing w:val="6"/>
              </w:rPr>
              <w:t>{%endif%}</w:t>
            </w:r>
            <w:r>
              <w:rPr>
                <w:rFonts w:eastAsia="思源黑体 Medium" w:hint="eastAsia"/>
                <w:spacing w:val="6"/>
              </w:rPr>
              <w:t>：</w:t>
            </w:r>
          </w:p>
          <w:p w14:paraId="4F1E88C8" w14:textId="056F9BD2" w:rsidR="00784D07" w:rsidRPr="008D456A" w:rsidRDefault="002059E0" w:rsidP="00971F1D">
            <w:pPr>
              <w:tabs>
                <w:tab w:val="left" w:pos="1134"/>
                <w:tab w:val="center" w:pos="1506"/>
              </w:tabs>
              <w:spacing w:after="0"/>
              <w:ind w:firstLineChars="200" w:firstLine="424"/>
              <w:jc w:val="left"/>
              <w:rPr>
                <w:rFonts w:eastAsia="思源黑体 Medium"/>
                <w:spacing w:val="6"/>
              </w:rPr>
            </w:pPr>
            <w:r w:rsidRPr="008D456A">
              <w:rPr>
                <w:rFonts w:eastAsia="思源黑体 Medium" w:hint="eastAsia"/>
                <w:spacing w:val="6"/>
              </w:rPr>
              <w:t>BRCA</w:t>
            </w:r>
            <w:r w:rsidRPr="008D456A">
              <w:rPr>
                <w:rFonts w:eastAsia="思源黑体 Medium" w:hint="eastAsia"/>
                <w:spacing w:val="6"/>
              </w:rPr>
              <w:t>突变：</w:t>
            </w:r>
            <w:r w:rsidR="008D456A" w:rsidRPr="008D456A">
              <w:rPr>
                <w:rFonts w:eastAsia="思源黑体 Medium"/>
                <w:spacing w:val="6"/>
              </w:rPr>
              <w:t>{%if var.ec_type.BRCA1_level12+var.ec_type.BRCA2_level12%}</w:t>
            </w:r>
            <w:r w:rsidR="008D456A" w:rsidRPr="008D456A">
              <w:rPr>
                <w:rFonts w:eastAsia="思源黑体 Medium"/>
                <w:spacing w:val="6"/>
              </w:rPr>
              <w:t>阳性</w:t>
            </w:r>
            <w:r w:rsidR="008D456A" w:rsidRPr="008D456A">
              <w:rPr>
                <w:rFonts w:eastAsia="思源黑体 Medium"/>
                <w:spacing w:val="6"/>
              </w:rPr>
              <w:t>{% else%}</w:t>
            </w:r>
            <w:r w:rsidR="008D456A" w:rsidRPr="008D456A">
              <w:rPr>
                <w:rFonts w:eastAsia="思源黑体 Medium"/>
                <w:spacing w:val="6"/>
              </w:rPr>
              <w:t>阴性</w:t>
            </w:r>
            <w:r w:rsidR="008D456A" w:rsidRPr="008D456A">
              <w:rPr>
                <w:rFonts w:eastAsia="思源黑体 Medium"/>
                <w:spacing w:val="6"/>
              </w:rPr>
              <w:t>{% endif%}</w:t>
            </w:r>
          </w:p>
          <w:p w14:paraId="26EDB241" w14:textId="073380CE" w:rsidR="00B00635" w:rsidRPr="00C1354A" w:rsidRDefault="002059E0" w:rsidP="008D456A">
            <w:pPr>
              <w:tabs>
                <w:tab w:val="left" w:pos="1134"/>
                <w:tab w:val="center" w:pos="1506"/>
              </w:tabs>
              <w:spacing w:after="0"/>
              <w:ind w:firstLineChars="200" w:firstLine="424"/>
              <w:jc w:val="left"/>
              <w:rPr>
                <w:rFonts w:eastAsia="思源黑体 Medium"/>
                <w:spacing w:val="6"/>
              </w:rPr>
            </w:pPr>
            <w:r w:rsidRPr="00C1354A">
              <w:rPr>
                <w:rFonts w:eastAsia="思源黑体 Medium" w:hint="eastAsia"/>
                <w:spacing w:val="6"/>
              </w:rPr>
              <w:t>基因组瘢痕</w:t>
            </w:r>
            <w:r w:rsidR="00B96E09">
              <w:rPr>
                <w:rFonts w:eastAsia="思源黑体 Medium" w:hint="eastAsia"/>
                <w:spacing w:val="6"/>
              </w:rPr>
              <w:t>结果：</w:t>
            </w:r>
            <w:r w:rsidR="008D456A" w:rsidRPr="008D456A">
              <w:rPr>
                <w:rFonts w:eastAsia="思源黑体 Medium"/>
                <w:spacing w:val="6"/>
              </w:rPr>
              <w:t xml:space="preserve">{%if </w:t>
            </w:r>
            <w:proofErr w:type="spellStart"/>
            <w:r w:rsidR="008D456A" w:rsidRPr="008D456A">
              <w:rPr>
                <w:rFonts w:eastAsia="思源黑体 Medium"/>
                <w:spacing w:val="6"/>
              </w:rPr>
              <w:t>var.gss.gss.gsscore|float</w:t>
            </w:r>
            <w:proofErr w:type="spellEnd"/>
            <w:r w:rsidR="008D456A" w:rsidRPr="008D456A">
              <w:rPr>
                <w:rFonts w:eastAsia="思源黑体 Medium"/>
                <w:spacing w:val="6"/>
              </w:rPr>
              <w:t xml:space="preserve"> &gt;= 45%}</w:t>
            </w:r>
            <w:r w:rsidR="008D456A" w:rsidRPr="008D456A">
              <w:rPr>
                <w:rFonts w:eastAsia="思源黑体 Medium" w:hint="eastAsia"/>
                <w:spacing w:val="6"/>
              </w:rPr>
              <w:t>阳性</w:t>
            </w:r>
            <w:r w:rsidR="008D456A" w:rsidRPr="008D456A">
              <w:rPr>
                <w:rFonts w:eastAsia="思源黑体 Medium"/>
                <w:spacing w:val="6"/>
              </w:rPr>
              <w:t>{% else%}</w:t>
            </w:r>
            <w:r w:rsidR="008D456A" w:rsidRPr="008D456A">
              <w:rPr>
                <w:rFonts w:eastAsia="思源黑体 Medium" w:hint="eastAsia"/>
                <w:spacing w:val="6"/>
              </w:rPr>
              <w:t>阴性</w:t>
            </w:r>
            <w:r w:rsidR="008D456A" w:rsidRPr="008D456A">
              <w:rPr>
                <w:rFonts w:eastAsia="思源黑体 Medium"/>
                <w:spacing w:val="6"/>
              </w:rPr>
              <w:t>{%endif%}</w:t>
            </w:r>
            <w:r w:rsidR="00B96E09">
              <w:rPr>
                <w:rFonts w:eastAsia="思源黑体 Medium" w:hint="eastAsia"/>
                <w:spacing w:val="6"/>
              </w:rPr>
              <w:t>，</w:t>
            </w:r>
            <w:r w:rsidRPr="00C1354A">
              <w:rPr>
                <w:rFonts w:eastAsia="思源黑体 Medium" w:hint="eastAsia"/>
                <w:spacing w:val="6"/>
              </w:rPr>
              <w:t>得分（</w:t>
            </w:r>
            <w:r w:rsidR="008D456A" w:rsidRPr="000E3E65">
              <w:rPr>
                <w:rFonts w:eastAsia="思源黑体 Medium"/>
                <w:spacing w:val="6"/>
              </w:rPr>
              <w:t>{{</w:t>
            </w:r>
            <w:proofErr w:type="spellStart"/>
            <w:r w:rsidR="008D456A" w:rsidRPr="008D456A">
              <w:rPr>
                <w:rFonts w:eastAsia="思源黑体 Medium"/>
                <w:spacing w:val="6"/>
              </w:rPr>
              <w:t>var.gss.gss.gsscore</w:t>
            </w:r>
            <w:proofErr w:type="spellEnd"/>
            <w:r w:rsidR="008D456A" w:rsidRPr="000E3E65">
              <w:rPr>
                <w:rFonts w:eastAsia="思源黑体 Medium"/>
                <w:spacing w:val="6"/>
              </w:rPr>
              <w:t>}}</w:t>
            </w:r>
            <w:r w:rsidRPr="00C1354A">
              <w:rPr>
                <w:rFonts w:eastAsia="思源黑体 Medium" w:hint="eastAsia"/>
                <w:spacing w:val="6"/>
              </w:rPr>
              <w:t>）</w:t>
            </w:r>
          </w:p>
        </w:tc>
      </w:tr>
      <w:tr w:rsidR="00B00635" w14:paraId="39A2F614" w14:textId="77777777">
        <w:trPr>
          <w:trHeight w:val="420"/>
        </w:trPr>
        <w:tc>
          <w:tcPr>
            <w:tcW w:w="1529" w:type="pct"/>
            <w:vMerge w:val="restart"/>
            <w:tcBorders>
              <w:top w:val="dashSmallGap" w:sz="4" w:space="0" w:color="BEBEBE"/>
              <w:bottom w:val="dashSmallGap" w:sz="4" w:space="0" w:color="BEBEBE"/>
              <w:right w:val="dashSmallGap" w:sz="4" w:space="0" w:color="BEBEBE"/>
            </w:tcBorders>
            <w:vAlign w:val="center"/>
          </w:tcPr>
          <w:p w14:paraId="10369CE2" w14:textId="77777777" w:rsidR="00B00635" w:rsidRDefault="002059E0">
            <w:pPr>
              <w:tabs>
                <w:tab w:val="left" w:pos="1134"/>
                <w:tab w:val="center" w:pos="1506"/>
              </w:tabs>
              <w:spacing w:after="0"/>
              <w:jc w:val="left"/>
              <w:rPr>
                <w:rFonts w:eastAsia="思源黑体 Medium"/>
                <w:b/>
                <w:bCs/>
                <w:spacing w:val="6"/>
              </w:rPr>
            </w:pPr>
            <w:r>
              <w:rPr>
                <w:rFonts w:eastAsia="思源黑体 Medium" w:hint="eastAsia"/>
                <w:b/>
                <w:bCs/>
                <w:spacing w:val="6"/>
              </w:rPr>
              <w:t>基因组变异检测结果</w:t>
            </w:r>
          </w:p>
        </w:tc>
        <w:tc>
          <w:tcPr>
            <w:tcW w:w="3471" w:type="pct"/>
            <w:tcBorders>
              <w:top w:val="dashSmallGap" w:sz="4" w:space="0" w:color="BEBEBE"/>
              <w:left w:val="dashSmallGap" w:sz="4" w:space="0" w:color="BEBEBE"/>
              <w:bottom w:val="dashSmallGap" w:sz="4" w:space="0" w:color="BEBEBE"/>
            </w:tcBorders>
            <w:tcMar>
              <w:top w:w="0" w:type="dxa"/>
              <w:left w:w="57" w:type="dxa"/>
              <w:bottom w:w="0" w:type="dxa"/>
              <w:right w:w="57" w:type="dxa"/>
            </w:tcMar>
            <w:vAlign w:val="center"/>
          </w:tcPr>
          <w:p w14:paraId="27403CC0" w14:textId="77777777" w:rsidR="00B00635" w:rsidRDefault="002059E0">
            <w:pPr>
              <w:tabs>
                <w:tab w:val="left" w:pos="1134"/>
                <w:tab w:val="center" w:pos="1506"/>
              </w:tabs>
              <w:spacing w:after="0"/>
              <w:jc w:val="left"/>
              <w:rPr>
                <w:rFonts w:eastAsia="思源黑体 Medium"/>
                <w:spacing w:val="6"/>
              </w:rPr>
            </w:pPr>
            <w:r>
              <w:rPr>
                <w:rFonts w:eastAsia="思源黑体 Medium" w:hint="eastAsia"/>
                <w:b/>
                <w:bCs/>
                <w:spacing w:val="6"/>
              </w:rPr>
              <w:t>具有明确</w:t>
            </w:r>
            <w:r>
              <w:rPr>
                <w:rFonts w:eastAsia="思源黑体 Medium" w:hint="eastAsia"/>
                <w:b/>
                <w:bCs/>
                <w:spacing w:val="6"/>
              </w:rPr>
              <w:t>/</w:t>
            </w:r>
            <w:r>
              <w:rPr>
                <w:rFonts w:eastAsia="思源黑体 Medium" w:hint="eastAsia"/>
                <w:b/>
                <w:bCs/>
                <w:spacing w:val="6"/>
              </w:rPr>
              <w:t>潜在临床意义的变异</w:t>
            </w:r>
            <w:r>
              <w:rPr>
                <w:rFonts w:eastAsia="思源黑体 Medium"/>
                <w:b/>
                <w:bCs/>
                <w:spacing w:val="6"/>
              </w:rPr>
              <w:t>：</w:t>
            </w:r>
          </w:p>
          <w:p w14:paraId="2B38D825" w14:textId="214C5138"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if </w:t>
            </w:r>
            <w:proofErr w:type="spellStart"/>
            <w:r w:rsidRPr="00F046EF">
              <w:rPr>
                <w:rFonts w:eastAsia="思源黑体 Medium"/>
                <w:spacing w:val="6"/>
              </w:rPr>
              <w:t>var.var_</w:t>
            </w:r>
            <w:proofErr w:type="gramStart"/>
            <w:r w:rsidRPr="00F046EF">
              <w:rPr>
                <w:rFonts w:eastAsia="思源黑体 Medium"/>
                <w:spacing w:val="6"/>
              </w:rPr>
              <w:t>somatic.level</w:t>
            </w:r>
            <w:proofErr w:type="gramEnd"/>
            <w:r w:rsidRPr="00F046EF">
              <w:rPr>
                <w:rFonts w:eastAsia="思源黑体 Medium"/>
                <w:spacing w:val="6"/>
              </w:rPr>
              <w:t>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0C714491"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 xml:space="preserve">for a in </w:t>
            </w:r>
            <w:proofErr w:type="spellStart"/>
            <w:r w:rsidRPr="00F046EF">
              <w:rPr>
                <w:rFonts w:eastAsia="思源黑体 Medium"/>
                <w:spacing w:val="6"/>
              </w:rPr>
              <w:t>var.var_</w:t>
            </w:r>
            <w:proofErr w:type="gramStart"/>
            <w:r w:rsidRPr="00F046EF">
              <w:rPr>
                <w:rFonts w:eastAsia="思源黑体 Medium"/>
                <w:spacing w:val="6"/>
              </w:rPr>
              <w:t>somatic.level</w:t>
            </w:r>
            <w:proofErr w:type="gramEnd"/>
            <w:r w:rsidRPr="00F046EF">
              <w:rPr>
                <w:rFonts w:eastAsia="思源黑体 Medium"/>
                <w:spacing w:val="6"/>
              </w:rPr>
              <w:t>_I</w:t>
            </w:r>
            <w:proofErr w:type="spellEnd"/>
            <w:r w:rsidRPr="00F046EF">
              <w:rPr>
                <w:rFonts w:eastAsia="思源黑体 Medium"/>
                <w:spacing w:val="6"/>
              </w:rPr>
              <w:t xml:space="preserve"> + </w:t>
            </w:r>
            <w:proofErr w:type="spellStart"/>
            <w:r w:rsidRPr="00F046EF">
              <w:rPr>
                <w:rFonts w:eastAsia="思源黑体 Medium"/>
                <w:spacing w:val="6"/>
              </w:rPr>
              <w:t>var.var_somatic.level_II</w:t>
            </w:r>
            <w:proofErr w:type="spellEnd"/>
            <w:r w:rsidRPr="00F046EF">
              <w:rPr>
                <w:rFonts w:eastAsia="思源黑体 Medium"/>
                <w:spacing w:val="6"/>
              </w:rPr>
              <w:t>%}</w:t>
            </w:r>
          </w:p>
          <w:p w14:paraId="381F760B" w14:textId="0B19C30E"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proofErr w:type="gramStart"/>
            <w:r w:rsidRPr="00F046EF">
              <w:rPr>
                <w:rFonts w:eastAsia="思源黑体 Medium"/>
                <w:spacing w:val="6"/>
              </w:rPr>
              <w:t>a.gene</w:t>
            </w:r>
            <w:proofErr w:type="gramEnd"/>
            <w:r w:rsidRPr="00F046EF">
              <w:rPr>
                <w:rFonts w:eastAsia="思源黑体 Medium"/>
                <w:spacing w:val="6"/>
              </w:rPr>
              <w:t>_symbol</w:t>
            </w:r>
            <w:proofErr w:type="spellEnd"/>
            <w:r w:rsidRPr="00F046EF">
              <w:rPr>
                <w:rFonts w:eastAsia="思源黑体 Medium"/>
                <w:spacing w:val="6"/>
              </w:rPr>
              <w:t>}}</w:t>
            </w:r>
            <w:r>
              <w:rPr>
                <w:rFonts w:eastAsia="思源黑体 Medium"/>
                <w:spacing w:val="6"/>
              </w:rPr>
              <w:t xml:space="preserve"> </w:t>
            </w:r>
            <w:r w:rsidRPr="00F046EF">
              <w:rPr>
                <w:rFonts w:eastAsia="思源黑体 Medium"/>
                <w:spacing w:val="6"/>
              </w:rPr>
              <w:t xml:space="preserve">{% if </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 xml:space="preserve"> != “p.?”%}{{</w:t>
            </w:r>
            <w:proofErr w:type="spellStart"/>
            <w:r w:rsidRPr="00F046EF">
              <w:rPr>
                <w:rFonts w:eastAsia="思源黑体 Medium"/>
                <w:spacing w:val="6"/>
              </w:rPr>
              <w:t>a.</w:t>
            </w:r>
            <w:r w:rsidR="00B915FF">
              <w:rPr>
                <w:rFonts w:eastAsia="思源黑体 Medium"/>
                <w:spacing w:val="6"/>
              </w:rPr>
              <w:t>hgvs_p_ZJZL</w:t>
            </w:r>
            <w:proofErr w:type="spellEnd"/>
            <w:r w:rsidRPr="00F046EF">
              <w:rPr>
                <w:rFonts w:eastAsia="思源黑体 Medium"/>
                <w:spacing w:val="6"/>
              </w:rPr>
              <w:t>}}</w:t>
            </w:r>
            <w:r w:rsidR="00C03A3F">
              <w:rPr>
                <w:rFonts w:eastAsia="思源黑体 Medium" w:hint="eastAsia"/>
                <w:spacing w:val="6"/>
              </w:rPr>
              <w:t>{</w:t>
            </w:r>
            <w:r w:rsidR="00C03A3F">
              <w:rPr>
                <w:rFonts w:eastAsia="思源黑体 Medium"/>
                <w:spacing w:val="6"/>
              </w:rPr>
              <w:t>%</w:t>
            </w:r>
            <w:r w:rsidR="00C03A3F">
              <w:rPr>
                <w:rFonts w:eastAsia="思源黑体 Medium" w:hint="eastAsia"/>
                <w:spacing w:val="6"/>
              </w:rPr>
              <w:t>else</w:t>
            </w:r>
            <w:r w:rsidR="00C03A3F">
              <w:rPr>
                <w:rFonts w:eastAsia="思源黑体 Medium"/>
                <w:spacing w:val="6"/>
              </w:rPr>
              <w:t>%</w:t>
            </w:r>
            <w:r w:rsidR="00C03A3F">
              <w:rPr>
                <w:rFonts w:eastAsia="思源黑体 Medium" w:hint="eastAsia"/>
                <w:spacing w:val="6"/>
              </w:rPr>
              <w:t>}{</w:t>
            </w:r>
            <w:r w:rsidR="00C03A3F">
              <w:rPr>
                <w:rFonts w:eastAsia="思源黑体 Medium"/>
                <w:spacing w:val="6"/>
              </w:rPr>
              <w:t>{</w:t>
            </w:r>
            <w:proofErr w:type="spellStart"/>
            <w:r w:rsidR="00C03A3F">
              <w:rPr>
                <w:rFonts w:eastAsia="思源黑体 Medium"/>
                <w:spacing w:val="6"/>
              </w:rPr>
              <w:t>a.hgvs_c</w:t>
            </w:r>
            <w:proofErr w:type="spellEnd"/>
            <w:r w:rsidR="00C03A3F">
              <w:rPr>
                <w:rFonts w:eastAsia="思源黑体 Medium"/>
                <w:spacing w:val="6"/>
              </w:rPr>
              <w:t>}</w:t>
            </w:r>
            <w:r w:rsidR="00C03A3F">
              <w:rPr>
                <w:rFonts w:eastAsia="思源黑体 Medium" w:hint="eastAsia"/>
                <w:spacing w:val="6"/>
              </w:rPr>
              <w:t>}</w:t>
            </w:r>
            <w:r w:rsidR="001C653A" w:rsidRPr="008D456A">
              <w:rPr>
                <w:rFonts w:eastAsia="思源黑体 Medium"/>
                <w:spacing w:val="6"/>
              </w:rPr>
              <w:t>{</w:t>
            </w:r>
            <w:r w:rsidR="009B4E60">
              <w:rPr>
                <w:rFonts w:eastAsia="思源黑体 Medium"/>
                <w:spacing w:val="6"/>
              </w:rPr>
              <w:t>%</w:t>
            </w:r>
            <w:r w:rsidR="001C653A" w:rsidRPr="008D456A">
              <w:rPr>
                <w:rFonts w:eastAsia="思源黑体 Medium"/>
                <w:spacing w:val="6"/>
              </w:rPr>
              <w:t>endif%}</w:t>
            </w:r>
          </w:p>
          <w:p w14:paraId="467CC409" w14:textId="6F15123B" w:rsidR="00D85CF9"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7A417540" w14:textId="45374CE1"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5404BCC6" w14:textId="77777777" w:rsidR="00D85CF9" w:rsidRDefault="00227314" w:rsidP="00DE72EA">
            <w:pPr>
              <w:tabs>
                <w:tab w:val="left" w:pos="1134"/>
                <w:tab w:val="center" w:pos="1506"/>
              </w:tabs>
              <w:spacing w:after="0"/>
              <w:jc w:val="left"/>
              <w:rPr>
                <w:rFonts w:eastAsia="思源黑体 Medium"/>
                <w:spacing w:val="6"/>
              </w:rPr>
            </w:pPr>
            <w:r>
              <w:rPr>
                <w:rFonts w:eastAsia="思源黑体 Medium" w:hint="eastAsia"/>
                <w:spacing w:val="6"/>
              </w:rPr>
              <w:t>无</w:t>
            </w:r>
          </w:p>
          <w:p w14:paraId="389588E8" w14:textId="212D28D9" w:rsidR="00F046EF" w:rsidRPr="00F046EF" w:rsidRDefault="00F046EF" w:rsidP="00DE72EA">
            <w:pPr>
              <w:tabs>
                <w:tab w:val="left" w:pos="1134"/>
                <w:tab w:val="center" w:pos="1506"/>
              </w:tabs>
              <w:spacing w:after="0"/>
              <w:jc w:val="left"/>
              <w:rPr>
                <w:rFonts w:eastAsia="思源黑体 Medium"/>
                <w:spacing w:val="6"/>
              </w:rPr>
            </w:pPr>
            <w:r w:rsidRPr="00F046EF">
              <w:rPr>
                <w:rFonts w:eastAsia="思源黑体 Medium"/>
                <w:spacing w:val="6"/>
              </w:rPr>
              <w:t>{%</w:t>
            </w:r>
            <w:r w:rsidR="00D85CF9">
              <w:rPr>
                <w:rFonts w:eastAsia="思源黑体 Medium" w:hint="eastAsia"/>
                <w:spacing w:val="6"/>
              </w:rPr>
              <w:t>p</w:t>
            </w:r>
            <w:r w:rsidR="00D85CF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r w:rsidR="00B00635" w14:paraId="6449D0CA" w14:textId="77777777">
        <w:trPr>
          <w:trHeight w:val="420"/>
        </w:trPr>
        <w:tc>
          <w:tcPr>
            <w:tcW w:w="1529" w:type="pct"/>
            <w:vMerge/>
            <w:tcBorders>
              <w:top w:val="dashSmallGap" w:sz="4" w:space="0" w:color="BEBEBE"/>
              <w:right w:val="dashSmallGap" w:sz="4" w:space="0" w:color="BEBEBE"/>
            </w:tcBorders>
            <w:vAlign w:val="center"/>
          </w:tcPr>
          <w:p w14:paraId="41661CC8" w14:textId="77777777" w:rsidR="00B00635" w:rsidRDefault="00B00635">
            <w:pPr>
              <w:tabs>
                <w:tab w:val="left" w:pos="1134"/>
                <w:tab w:val="center" w:pos="1506"/>
              </w:tabs>
              <w:spacing w:after="0"/>
              <w:jc w:val="left"/>
              <w:rPr>
                <w:rFonts w:eastAsia="思源黑体 Medium"/>
                <w:b/>
                <w:bCs/>
                <w:spacing w:val="6"/>
              </w:rPr>
            </w:pPr>
          </w:p>
        </w:tc>
        <w:tc>
          <w:tcPr>
            <w:tcW w:w="3471" w:type="pct"/>
            <w:tcBorders>
              <w:top w:val="dashSmallGap" w:sz="4" w:space="0" w:color="BEBEBE"/>
              <w:left w:val="dashSmallGap" w:sz="4" w:space="0" w:color="BEBEBE"/>
            </w:tcBorders>
            <w:tcMar>
              <w:top w:w="0" w:type="dxa"/>
              <w:left w:w="57" w:type="dxa"/>
              <w:bottom w:w="0" w:type="dxa"/>
              <w:right w:w="57" w:type="dxa"/>
            </w:tcMar>
            <w:vAlign w:val="center"/>
          </w:tcPr>
          <w:p w14:paraId="15457B58" w14:textId="77777777" w:rsidR="00B00635" w:rsidRDefault="002059E0">
            <w:pPr>
              <w:tabs>
                <w:tab w:val="left" w:pos="1134"/>
                <w:tab w:val="center" w:pos="1506"/>
              </w:tabs>
              <w:spacing w:after="0"/>
              <w:jc w:val="left"/>
              <w:rPr>
                <w:rFonts w:eastAsia="思源黑体 Medium"/>
                <w:b/>
                <w:bCs/>
                <w:spacing w:val="6"/>
              </w:rPr>
            </w:pPr>
            <w:r>
              <w:rPr>
                <w:rFonts w:eastAsia="思源黑体 Medium"/>
                <w:b/>
                <w:bCs/>
                <w:spacing w:val="6"/>
              </w:rPr>
              <w:t>临床意义不明的变异：</w:t>
            </w:r>
          </w:p>
          <w:p w14:paraId="1BFDCE20" w14:textId="0CBBB19C" w:rsidR="00F046EF" w:rsidRPr="00F046EF"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if </w:t>
            </w:r>
            <w:proofErr w:type="spellStart"/>
            <w:r w:rsidRPr="009C43B9">
              <w:rPr>
                <w:rFonts w:eastAsia="思源黑体 Medium"/>
                <w:spacing w:val="6"/>
              </w:rPr>
              <w:t>var.var_</w:t>
            </w:r>
            <w:proofErr w:type="gramStart"/>
            <w:r w:rsidRPr="009C43B9">
              <w:rPr>
                <w:rFonts w:eastAsia="思源黑体 Medium"/>
                <w:spacing w:val="6"/>
              </w:rPr>
              <w:t>somatic.level</w:t>
            </w:r>
            <w:proofErr w:type="gramEnd"/>
            <w:r w:rsidRPr="009C43B9">
              <w:rPr>
                <w:rFonts w:eastAsia="思源黑体 Medium"/>
                <w:spacing w:val="6"/>
              </w:rPr>
              <w:t>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5C8452E5" w14:textId="77777777" w:rsidR="00BA5AB8"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 xml:space="preserve">for a in </w:t>
            </w:r>
            <w:proofErr w:type="spellStart"/>
            <w:r w:rsidRPr="009C43B9">
              <w:rPr>
                <w:rFonts w:eastAsia="思源黑体 Medium"/>
                <w:spacing w:val="6"/>
              </w:rPr>
              <w:t>var.var_</w:t>
            </w:r>
            <w:proofErr w:type="gramStart"/>
            <w:r w:rsidRPr="009C43B9">
              <w:rPr>
                <w:rFonts w:eastAsia="思源黑体 Medium"/>
                <w:spacing w:val="6"/>
              </w:rPr>
              <w:t>somatic.level</w:t>
            </w:r>
            <w:proofErr w:type="gramEnd"/>
            <w:r w:rsidRPr="009C43B9">
              <w:rPr>
                <w:rFonts w:eastAsia="思源黑体 Medium"/>
                <w:spacing w:val="6"/>
              </w:rPr>
              <w:t>_onco_nodrug</w:t>
            </w:r>
            <w:proofErr w:type="spellEnd"/>
            <w:r w:rsidRPr="009C43B9">
              <w:rPr>
                <w:rFonts w:eastAsia="思源黑体 Medium"/>
                <w:spacing w:val="6"/>
              </w:rPr>
              <w:t xml:space="preserve"> + </w:t>
            </w:r>
            <w:proofErr w:type="spellStart"/>
            <w:r w:rsidRPr="009C43B9">
              <w:rPr>
                <w:rFonts w:eastAsia="思源黑体 Medium"/>
                <w:spacing w:val="6"/>
              </w:rPr>
              <w:t>var.var_somatic.level_III</w:t>
            </w:r>
            <w:proofErr w:type="spellEnd"/>
            <w:r w:rsidRPr="00F046EF">
              <w:rPr>
                <w:rFonts w:eastAsia="思源黑体 Medium"/>
                <w:spacing w:val="6"/>
              </w:rPr>
              <w:t>%}</w:t>
            </w:r>
          </w:p>
          <w:p w14:paraId="333DF58A" w14:textId="3E52CAE1" w:rsidR="00DE6DDA" w:rsidRDefault="00F046EF" w:rsidP="00F046EF">
            <w:pPr>
              <w:tabs>
                <w:tab w:val="left" w:pos="1134"/>
                <w:tab w:val="center" w:pos="1506"/>
              </w:tabs>
              <w:spacing w:after="0"/>
              <w:jc w:val="left"/>
              <w:rPr>
                <w:rFonts w:eastAsia="思源黑体 Medium"/>
                <w:spacing w:val="6"/>
              </w:rPr>
            </w:pPr>
            <w:r w:rsidRPr="00F046EF">
              <w:rPr>
                <w:rFonts w:eastAsia="思源黑体 Medium"/>
                <w:spacing w:val="6"/>
              </w:rPr>
              <w:t>{{</w:t>
            </w:r>
            <w:proofErr w:type="spellStart"/>
            <w:proofErr w:type="gramStart"/>
            <w:r w:rsidRPr="00F046EF">
              <w:rPr>
                <w:rFonts w:eastAsia="思源黑体 Medium"/>
                <w:spacing w:val="6"/>
              </w:rPr>
              <w:t>a.gene</w:t>
            </w:r>
            <w:proofErr w:type="gramEnd"/>
            <w:r w:rsidRPr="00F046EF">
              <w:rPr>
                <w:rFonts w:eastAsia="思源黑体 Medium"/>
                <w:spacing w:val="6"/>
              </w:rPr>
              <w:t>_symbol</w:t>
            </w:r>
            <w:proofErr w:type="spellEnd"/>
            <w:r w:rsidRPr="00F046EF">
              <w:rPr>
                <w:rFonts w:eastAsia="思源黑体 Medium"/>
                <w:spacing w:val="6"/>
              </w:rPr>
              <w:t>}}</w:t>
            </w:r>
            <w:r>
              <w:rPr>
                <w:rFonts w:eastAsia="思源黑体 Medium"/>
                <w:spacing w:val="6"/>
              </w:rPr>
              <w:t xml:space="preserve"> </w:t>
            </w:r>
            <w:r w:rsidR="009B4E60" w:rsidRPr="00F046EF">
              <w:rPr>
                <w:rFonts w:eastAsia="思源黑体 Medium"/>
                <w:spacing w:val="6"/>
              </w:rPr>
              <w:t xml:space="preserve">{%if </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 xml:space="preserve"> != “p.?”%}{{</w:t>
            </w:r>
            <w:proofErr w:type="spellStart"/>
            <w:r w:rsidR="009B4E60" w:rsidRPr="00F046EF">
              <w:rPr>
                <w:rFonts w:eastAsia="思源黑体 Medium"/>
                <w:spacing w:val="6"/>
              </w:rPr>
              <w:t>a.</w:t>
            </w:r>
            <w:r w:rsidR="00B915FF">
              <w:rPr>
                <w:rFonts w:eastAsia="思源黑体 Medium"/>
                <w:spacing w:val="6"/>
              </w:rPr>
              <w:t>hgvs_p_ZJZL</w:t>
            </w:r>
            <w:proofErr w:type="spellEnd"/>
            <w:r w:rsidR="009B4E60" w:rsidRPr="00F046EF">
              <w:rPr>
                <w:rFonts w:eastAsia="思源黑体 Medium"/>
                <w:spacing w:val="6"/>
              </w:rPr>
              <w:t>}}</w:t>
            </w:r>
            <w:r w:rsidR="00DB12F2">
              <w:rPr>
                <w:rFonts w:eastAsia="思源黑体 Medium" w:hint="eastAsia"/>
                <w:spacing w:val="6"/>
              </w:rPr>
              <w:t>{</w:t>
            </w:r>
            <w:r w:rsidR="00DB12F2">
              <w:rPr>
                <w:rFonts w:eastAsia="思源黑体 Medium"/>
                <w:spacing w:val="6"/>
              </w:rPr>
              <w:t>%</w:t>
            </w:r>
            <w:r w:rsidR="00DB12F2">
              <w:rPr>
                <w:rFonts w:eastAsia="思源黑体 Medium" w:hint="eastAsia"/>
                <w:spacing w:val="6"/>
              </w:rPr>
              <w:t>else</w:t>
            </w:r>
            <w:r w:rsidR="00DB12F2">
              <w:rPr>
                <w:rFonts w:eastAsia="思源黑体 Medium"/>
                <w:spacing w:val="6"/>
              </w:rPr>
              <w:t>%</w:t>
            </w:r>
            <w:r w:rsidR="00DB12F2">
              <w:rPr>
                <w:rFonts w:eastAsia="思源黑体 Medium" w:hint="eastAsia"/>
                <w:spacing w:val="6"/>
              </w:rPr>
              <w:t>}</w:t>
            </w:r>
            <w:r w:rsidR="00DB12F2" w:rsidRPr="00F046EF">
              <w:rPr>
                <w:rFonts w:eastAsia="思源黑体 Medium"/>
                <w:spacing w:val="6"/>
              </w:rPr>
              <w:t>{{</w:t>
            </w:r>
            <w:proofErr w:type="spellStart"/>
            <w:r w:rsidR="00DB12F2" w:rsidRPr="00F046EF">
              <w:rPr>
                <w:rFonts w:eastAsia="思源黑体 Medium"/>
                <w:spacing w:val="6"/>
              </w:rPr>
              <w:t>a.hgvs_</w:t>
            </w:r>
            <w:r w:rsidR="00DB12F2">
              <w:rPr>
                <w:rFonts w:eastAsia="思源黑体 Medium" w:hint="eastAsia"/>
                <w:spacing w:val="6"/>
              </w:rPr>
              <w:t>c</w:t>
            </w:r>
            <w:proofErr w:type="spellEnd"/>
            <w:r w:rsidR="00DB12F2" w:rsidRPr="00F046EF">
              <w:rPr>
                <w:rFonts w:eastAsia="思源黑体 Medium"/>
                <w:spacing w:val="6"/>
              </w:rPr>
              <w:t>}}</w:t>
            </w:r>
            <w:r w:rsidR="009B4E60" w:rsidRPr="008D456A">
              <w:rPr>
                <w:rFonts w:eastAsia="思源黑体 Medium"/>
                <w:spacing w:val="6"/>
              </w:rPr>
              <w:t>{</w:t>
            </w:r>
            <w:r w:rsidR="009B4E60">
              <w:rPr>
                <w:rFonts w:eastAsia="思源黑体 Medium"/>
                <w:spacing w:val="6"/>
              </w:rPr>
              <w:t>%</w:t>
            </w:r>
            <w:r w:rsidR="009B4E60" w:rsidRPr="008D456A">
              <w:rPr>
                <w:rFonts w:eastAsia="思源黑体 Medium"/>
                <w:spacing w:val="6"/>
              </w:rPr>
              <w:t>endif%}</w:t>
            </w:r>
          </w:p>
          <w:p w14:paraId="0A239394" w14:textId="77777777" w:rsidR="00CE0CC9"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proofErr w:type="spellStart"/>
            <w:r w:rsidRPr="00F046EF">
              <w:rPr>
                <w:rFonts w:eastAsia="思源黑体 Medium"/>
                <w:spacing w:val="6"/>
              </w:rPr>
              <w:t>endfor</w:t>
            </w:r>
            <w:proofErr w:type="spellEnd"/>
            <w:r w:rsidRPr="00F046EF">
              <w:rPr>
                <w:rFonts w:eastAsia="思源黑体 Medium"/>
                <w:spacing w:val="6"/>
              </w:rPr>
              <w:t>%}</w:t>
            </w:r>
          </w:p>
          <w:p w14:paraId="378F2194"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w:t>
            </w:r>
            <w:r>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Pr>
                <w:rFonts w:eastAsia="思源黑体 Medium" w:hint="eastAsia"/>
                <w:spacing w:val="6"/>
              </w:rPr>
              <w:t>else</w:t>
            </w:r>
            <w:r>
              <w:rPr>
                <w:rFonts w:eastAsia="思源黑体 Medium"/>
                <w:spacing w:val="6"/>
              </w:rPr>
              <w:t>%</w:t>
            </w:r>
            <w:r>
              <w:rPr>
                <w:rFonts w:eastAsia="思源黑体 Medium" w:hint="eastAsia"/>
                <w:spacing w:val="6"/>
              </w:rPr>
              <w:t>}</w:t>
            </w:r>
          </w:p>
          <w:p w14:paraId="4F47447D" w14:textId="77777777" w:rsidR="00CE0CC9" w:rsidRDefault="007C0CC6" w:rsidP="007C0CC6">
            <w:pPr>
              <w:tabs>
                <w:tab w:val="left" w:pos="1134"/>
                <w:tab w:val="center" w:pos="1506"/>
              </w:tabs>
              <w:spacing w:after="0"/>
              <w:jc w:val="left"/>
              <w:rPr>
                <w:rFonts w:eastAsia="思源黑体 Medium"/>
                <w:spacing w:val="6"/>
              </w:rPr>
            </w:pPr>
            <w:r>
              <w:rPr>
                <w:rFonts w:eastAsia="思源黑体 Medium" w:hint="eastAsia"/>
                <w:spacing w:val="6"/>
              </w:rPr>
              <w:t>无</w:t>
            </w:r>
          </w:p>
          <w:p w14:paraId="445C5AA0" w14:textId="4A6BAD55" w:rsidR="00326911" w:rsidRDefault="00F046EF" w:rsidP="007C0CC6">
            <w:pPr>
              <w:tabs>
                <w:tab w:val="left" w:pos="1134"/>
                <w:tab w:val="center" w:pos="1506"/>
              </w:tabs>
              <w:spacing w:after="0"/>
              <w:jc w:val="left"/>
              <w:rPr>
                <w:rFonts w:eastAsia="思源黑体 Medium"/>
                <w:spacing w:val="6"/>
              </w:rPr>
            </w:pPr>
            <w:r w:rsidRPr="00F046EF">
              <w:rPr>
                <w:rFonts w:eastAsia="思源黑体 Medium"/>
                <w:spacing w:val="6"/>
              </w:rPr>
              <w:t>{%</w:t>
            </w:r>
            <w:r w:rsidR="00CE0CC9">
              <w:rPr>
                <w:rFonts w:eastAsia="思源黑体 Medium" w:hint="eastAsia"/>
                <w:spacing w:val="6"/>
              </w:rPr>
              <w:t>p</w:t>
            </w:r>
            <w:r w:rsidR="00CE0CC9">
              <w:rPr>
                <w:rFonts w:eastAsia="思源黑体 Medium"/>
                <w:spacing w:val="6"/>
              </w:rPr>
              <w:t xml:space="preserve"> </w:t>
            </w:r>
            <w:r w:rsidRPr="00F046EF">
              <w:rPr>
                <w:rFonts w:eastAsia="思源黑体 Medium"/>
                <w:spacing w:val="6"/>
              </w:rPr>
              <w:t>end</w:t>
            </w:r>
            <w:r>
              <w:rPr>
                <w:rFonts w:eastAsia="思源黑体 Medium" w:hint="eastAsia"/>
                <w:spacing w:val="6"/>
              </w:rPr>
              <w:t>if</w:t>
            </w:r>
            <w:r w:rsidRPr="00F046EF">
              <w:rPr>
                <w:rFonts w:eastAsia="思源黑体 Medium"/>
                <w:spacing w:val="6"/>
              </w:rPr>
              <w:t>%}</w:t>
            </w:r>
          </w:p>
        </w:tc>
      </w:tr>
    </w:tbl>
    <w:p w14:paraId="14B40605" w14:textId="77777777" w:rsidR="00B163F7" w:rsidRDefault="00B163F7">
      <w:pPr>
        <w:spacing w:after="0" w:line="240" w:lineRule="auto"/>
        <w:jc w:val="left"/>
      </w:pPr>
      <w:r>
        <w:br w:type="page"/>
      </w:r>
    </w:p>
    <w:p w14:paraId="3048AEFF" w14:textId="29F7EB54" w:rsidR="00B163F7" w:rsidRDefault="00F515D4" w:rsidP="00F515D4">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三、</w:t>
      </w:r>
      <w:r w:rsidR="00B163F7">
        <w:rPr>
          <w:rFonts w:ascii="思源黑体 Medium" w:eastAsia="思源黑体 Medium" w:hAnsi="思源黑体 Medium" w:cs="思源黑体 Medium" w:hint="eastAsia"/>
          <w:caps/>
          <w:color w:val="1E7648"/>
          <w:spacing w:val="17"/>
          <w:szCs w:val="28"/>
        </w:rPr>
        <w:t>检测结果</w:t>
      </w:r>
    </w:p>
    <w:p w14:paraId="6F6E2EB9" w14:textId="4726B661" w:rsidR="00B163F7"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1</w:t>
      </w:r>
      <w:r>
        <w:rPr>
          <w:rFonts w:ascii="Times New Roman" w:eastAsia="思源黑体 Medium" w:hAnsi="Times New Roman"/>
          <w:caps/>
          <w:smallCaps w:val="0"/>
          <w:color w:val="1E7648"/>
          <w:spacing w:val="17"/>
          <w:sz w:val="24"/>
          <w:szCs w:val="24"/>
        </w:rPr>
        <w:t xml:space="preserve">. </w:t>
      </w:r>
      <w:r w:rsidR="00B163F7">
        <w:rPr>
          <w:rFonts w:ascii="Times New Roman" w:eastAsia="思源黑体 Medium" w:hAnsi="Times New Roman" w:hint="eastAsia"/>
          <w:caps/>
          <w:smallCaps w:val="0"/>
          <w:color w:val="1E7648"/>
          <w:spacing w:val="17"/>
          <w:sz w:val="24"/>
          <w:szCs w:val="24"/>
        </w:rPr>
        <w:t>同源重组缺陷（</w:t>
      </w:r>
      <w:r w:rsidR="00B163F7">
        <w:rPr>
          <w:rFonts w:ascii="Times New Roman" w:eastAsia="思源黑体 Medium" w:hAnsi="Times New Roman" w:hint="eastAsia"/>
          <w:caps/>
          <w:smallCaps w:val="0"/>
          <w:color w:val="1E7648"/>
          <w:spacing w:val="17"/>
          <w:sz w:val="24"/>
          <w:szCs w:val="24"/>
        </w:rPr>
        <w:t>HRD</w:t>
      </w:r>
      <w:r w:rsidR="00B163F7">
        <w:rPr>
          <w:rFonts w:ascii="Times New Roman" w:eastAsia="思源黑体 Medium" w:hAnsi="Times New Roman" w:hint="eastAsia"/>
          <w:caps/>
          <w:smallCaps w:val="0"/>
          <w:color w:val="1E7648"/>
          <w:spacing w:val="17"/>
          <w:sz w:val="24"/>
          <w:szCs w:val="24"/>
        </w:rPr>
        <w:t>）检测结果</w:t>
      </w:r>
    </w:p>
    <w:tbl>
      <w:tblPr>
        <w:tblStyle w:val="PTMv3"/>
        <w:tblW w:w="0" w:type="auto"/>
        <w:tblBorders>
          <w:top w:val="single" w:sz="4" w:space="0" w:color="1E7648"/>
          <w:bottom w:val="none" w:sz="0" w:space="0" w:color="auto"/>
          <w:insideH w:val="single" w:sz="4" w:space="0" w:color="1E7648"/>
          <w:insideV w:val="single" w:sz="4" w:space="0" w:color="1E7648"/>
        </w:tblBorders>
        <w:tblLayout w:type="fixed"/>
        <w:tblLook w:val="04A0" w:firstRow="1" w:lastRow="0" w:firstColumn="1" w:lastColumn="0" w:noHBand="0" w:noVBand="1"/>
      </w:tblPr>
      <w:tblGrid>
        <w:gridCol w:w="1277"/>
        <w:gridCol w:w="2126"/>
        <w:gridCol w:w="2693"/>
        <w:gridCol w:w="3543"/>
      </w:tblGrid>
      <w:tr w:rsidR="00B163F7" w14:paraId="63757BA6" w14:textId="77777777" w:rsidTr="00B20769">
        <w:trPr>
          <w:cnfStyle w:val="100000000000" w:firstRow="1" w:lastRow="0" w:firstColumn="0" w:lastColumn="0" w:oddVBand="0" w:evenVBand="0" w:oddHBand="0" w:evenHBand="0" w:firstRowFirstColumn="0" w:firstRowLastColumn="0" w:lastRowFirstColumn="0" w:lastRowLastColumn="0"/>
          <w:trHeight w:val="420"/>
        </w:trPr>
        <w:tc>
          <w:tcPr>
            <w:tcW w:w="1277" w:type="dxa"/>
            <w:tcBorders>
              <w:bottom w:val="nil"/>
            </w:tcBorders>
          </w:tcPr>
          <w:p w14:paraId="710350FC"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HRD</w:t>
            </w:r>
            <w:r>
              <w:rPr>
                <w:rFonts w:ascii="Times New Roman" w:eastAsia="思源黑体 Medium" w:hAnsi="Times New Roman" w:cs="Times New Roman"/>
                <w:b/>
                <w:bCs/>
                <w:color w:val="FFFFFF"/>
                <w:spacing w:val="6"/>
              </w:rPr>
              <w:t>状态</w:t>
            </w:r>
          </w:p>
        </w:tc>
        <w:tc>
          <w:tcPr>
            <w:tcW w:w="8362" w:type="dxa"/>
            <w:gridSpan w:val="3"/>
            <w:tcBorders>
              <w:left w:val="dashSmallGap" w:sz="4" w:space="0" w:color="BEBEBE"/>
              <w:bottom w:val="nil"/>
            </w:tcBorders>
          </w:tcPr>
          <w:p w14:paraId="2746D566"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b/>
                <w:bCs/>
                <w:color w:val="FFFFFF"/>
                <w:spacing w:val="6"/>
              </w:rPr>
              <w:t>检测项及检测结果</w:t>
            </w:r>
          </w:p>
        </w:tc>
      </w:tr>
      <w:tr w:rsidR="00B163F7" w14:paraId="55F5491F" w14:textId="77777777" w:rsidTr="00B20769">
        <w:trPr>
          <w:trHeight w:val="420"/>
        </w:trPr>
        <w:tc>
          <w:tcPr>
            <w:tcW w:w="1277" w:type="dxa"/>
            <w:vMerge w:val="restart"/>
            <w:tcBorders>
              <w:top w:val="nil"/>
              <w:right w:val="dashSmallGap" w:sz="4" w:space="0" w:color="BEBEBE"/>
            </w:tcBorders>
          </w:tcPr>
          <w:p w14:paraId="2D158817" w14:textId="5FE74746"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{%if </w:t>
            </w:r>
            <w:proofErr w:type="spellStart"/>
            <w:r w:rsidRPr="00E83338">
              <w:rPr>
                <w:rFonts w:ascii="Times New Roman" w:eastAsia="思源黑体 Medium" w:hAnsi="Times New Roman" w:cs="Times New Roman"/>
                <w:spacing w:val="6"/>
              </w:rPr>
              <w:t>var.gss.gss.var_id</w:t>
            </w:r>
            <w:proofErr w:type="spellEnd"/>
            <w:r w:rsidRPr="00E83338">
              <w:rPr>
                <w:rFonts w:ascii="Times New Roman" w:eastAsia="思源黑体 Medium" w:hAnsi="Times New Roman" w:cs="Times New Roman"/>
                <w:spacing w:val="6"/>
              </w:rPr>
              <w:t xml:space="preserve"> ==</w:t>
            </w:r>
            <w:r w:rsidR="00C85884">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w:t>
            </w:r>
            <w:r w:rsidRPr="00E83338">
              <w:rPr>
                <w:rFonts w:ascii="Times New Roman" w:eastAsia="思源黑体 Medium" w:hAnsi="Times New Roman" w:cs="Times New Roman"/>
                <w:spacing w:val="6"/>
              </w:rPr>
              <w:t>%}</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{%else%}</w:t>
            </w:r>
            <w:r>
              <w:rPr>
                <w:rFonts w:ascii="Times New Roman" w:eastAsia="思源黑体 Medium" w:hAnsi="Times New Roman" w:cs="Times New Roman"/>
                <w:spacing w:val="6"/>
              </w:rPr>
              <w:t>HRD</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{%endif%}</w:t>
            </w:r>
          </w:p>
        </w:tc>
        <w:tc>
          <w:tcPr>
            <w:tcW w:w="2126" w:type="dxa"/>
            <w:vMerge w:val="restart"/>
            <w:tcBorders>
              <w:top w:val="nil"/>
              <w:left w:val="dashSmallGap" w:sz="4" w:space="0" w:color="BEBEBE"/>
              <w:right w:val="dashSmallGap" w:sz="4" w:space="0" w:color="BEBEBE"/>
            </w:tcBorders>
          </w:tcPr>
          <w:p w14:paraId="2E12ACB4"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spacing w:val="6"/>
              </w:rPr>
              <w:t>突变：</w:t>
            </w:r>
            <w:r w:rsidRPr="00E83338">
              <w:rPr>
                <w:rFonts w:ascii="Times New Roman" w:eastAsia="思源黑体 Medium" w:hAnsi="Times New Roman" w:cs="Times New Roman"/>
                <w:spacing w:val="6"/>
              </w:rPr>
              <w:t>{% if var.ec_type.BRCA1_level12+var.ec_type.BRCA2_level12%}</w:t>
            </w:r>
            <w:r w:rsidRPr="00E83338">
              <w:rPr>
                <w:rFonts w:ascii="Times New Roman" w:eastAsia="思源黑体 Medium" w:hAnsi="Times New Roman" w:cs="Times New Roman"/>
                <w:spacing w:val="6"/>
              </w:rPr>
              <w:t>阳性</w:t>
            </w:r>
            <w:r w:rsidRPr="00E83338">
              <w:rPr>
                <w:rFonts w:ascii="Times New Roman" w:eastAsia="思源黑体 Medium" w:hAnsi="Times New Roman" w:cs="Times New Roman"/>
                <w:spacing w:val="6"/>
              </w:rPr>
              <w:t>{% else%}</w:t>
            </w:r>
            <w:r w:rsidRPr="00E83338">
              <w:rPr>
                <w:rFonts w:ascii="Times New Roman" w:eastAsia="思源黑体 Medium" w:hAnsi="Times New Roman" w:cs="Times New Roman"/>
                <w:spacing w:val="6"/>
              </w:rPr>
              <w:t>阴性</w:t>
            </w:r>
            <w:r w:rsidRPr="00E83338">
              <w:rPr>
                <w:rFonts w:ascii="Times New Roman" w:eastAsia="思源黑体 Medium" w:hAnsi="Times New Roman" w:cs="Times New Roman"/>
                <w:spacing w:val="6"/>
              </w:rPr>
              <w:t>{% endif%}</w:t>
            </w:r>
          </w:p>
        </w:tc>
        <w:tc>
          <w:tcPr>
            <w:tcW w:w="2693" w:type="dxa"/>
            <w:tcBorders>
              <w:top w:val="nil"/>
              <w:left w:val="dashSmallGap" w:sz="4" w:space="0" w:color="BEBEBE"/>
              <w:bottom w:val="dashSmallGap" w:sz="4" w:space="0" w:color="BEBEBE"/>
              <w:right w:val="dashSmallGap" w:sz="4" w:space="0" w:color="BEBEBE"/>
            </w:tcBorders>
          </w:tcPr>
          <w:p w14:paraId="1D7840C5"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BRCA</w:t>
            </w:r>
            <w:r>
              <w:rPr>
                <w:rFonts w:ascii="Times New Roman" w:eastAsia="思源黑体 Medium" w:hAnsi="Times New Roman" w:cs="Times New Roman" w:hint="default"/>
                <w:spacing w:val="6"/>
              </w:rPr>
              <w:t>1</w:t>
            </w:r>
            <w:r>
              <w:rPr>
                <w:rFonts w:ascii="Times New Roman" w:eastAsia="思源黑体 Medium" w:hAnsi="Times New Roman" w:cs="Times New Roman"/>
                <w:spacing w:val="6"/>
              </w:rPr>
              <w:t>基因</w:t>
            </w:r>
          </w:p>
        </w:tc>
        <w:tc>
          <w:tcPr>
            <w:tcW w:w="3543" w:type="dxa"/>
            <w:tcBorders>
              <w:top w:val="nil"/>
              <w:left w:val="dashSmallGap" w:sz="4" w:space="0" w:color="BEBEBE"/>
              <w:bottom w:val="dashSmallGap" w:sz="4" w:space="0" w:color="BEBEBE"/>
              <w:right w:val="dashSmallGap" w:sz="4" w:space="0" w:color="BEBEBE"/>
            </w:tcBorders>
          </w:tcPr>
          <w:p w14:paraId="2959951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w:t>
            </w:r>
            <w:proofErr w:type="gramStart"/>
            <w:r w:rsidRPr="006643FB">
              <w:rPr>
                <w:rFonts w:ascii="Times New Roman" w:eastAsia="思源黑体 Medium" w:hAnsi="Times New Roman" w:cs="Times New Roman"/>
                <w:spacing w:val="6"/>
              </w:rPr>
              <w:t>type.BRCA</w:t>
            </w:r>
            <w:proofErr w:type="gramEnd"/>
            <w:r w:rsidRPr="006643FB">
              <w:rPr>
                <w:rFonts w:ascii="Times New Roman" w:eastAsia="思源黑体 Medium" w:hAnsi="Times New Roman" w:cs="Times New Roman"/>
                <w:spacing w:val="6"/>
              </w:rPr>
              <w:t>1_level12%}</w:t>
            </w:r>
          </w:p>
          <w:p w14:paraId="6CB87C4C"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w:t>
            </w:r>
            <w:proofErr w:type="gramStart"/>
            <w:r w:rsidRPr="006643FB">
              <w:rPr>
                <w:rFonts w:ascii="Times New Roman" w:eastAsia="思源黑体 Medium" w:hAnsi="Times New Roman" w:cs="Times New Roman"/>
                <w:spacing w:val="6"/>
              </w:rPr>
              <w:t>type.BRCA</w:t>
            </w:r>
            <w:proofErr w:type="gramEnd"/>
            <w:r w:rsidRPr="006643FB">
              <w:rPr>
                <w:rFonts w:ascii="Times New Roman" w:eastAsia="思源黑体 Medium" w:hAnsi="Times New Roman" w:cs="Times New Roman"/>
                <w:spacing w:val="6"/>
              </w:rPr>
              <w:t>1_level12%}</w:t>
            </w:r>
          </w:p>
          <w:p w14:paraId="7C85689D" w14:textId="4345F773"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0085652E">
              <w:rPr>
                <w:rFonts w:ascii="Times New Roman" w:eastAsia="思源黑体 Medium" w:hAnsi="Times New Roman" w:cs="Times New Roman"/>
                <w:spacing w:val="6"/>
              </w:rPr>
              <w:t>{</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else</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w:t>
            </w:r>
            <w:proofErr w:type="spellStart"/>
            <w:r w:rsidR="0085652E">
              <w:rPr>
                <w:rFonts w:ascii="Times New Roman" w:eastAsia="思源黑体 Medium" w:hAnsi="Times New Roman" w:cs="Times New Roman" w:hint="default"/>
                <w:spacing w:val="6"/>
              </w:rPr>
              <w:t>a.hgvs_c</w:t>
            </w:r>
            <w:proofErr w:type="spellEnd"/>
            <w:r w:rsidR="0085652E">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{%endif%}</w:t>
            </w:r>
          </w:p>
          <w:p w14:paraId="250B5CBA"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3FF111A1"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E3E20F6"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50833E2E"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B163F7" w14:paraId="44910315" w14:textId="77777777" w:rsidTr="00B20769">
        <w:trPr>
          <w:trHeight w:val="420"/>
        </w:trPr>
        <w:tc>
          <w:tcPr>
            <w:tcW w:w="1277" w:type="dxa"/>
            <w:vMerge/>
            <w:tcBorders>
              <w:right w:val="dashSmallGap" w:sz="4" w:space="0" w:color="BEBEBE"/>
            </w:tcBorders>
          </w:tcPr>
          <w:p w14:paraId="3E02FF02"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vMerge/>
            <w:tcBorders>
              <w:left w:val="dashSmallGap" w:sz="4" w:space="0" w:color="BEBEBE"/>
              <w:bottom w:val="dashSmallGap" w:sz="4" w:space="0" w:color="BEBEBE"/>
              <w:right w:val="dashSmallGap" w:sz="4" w:space="0" w:color="BEBEBE"/>
            </w:tcBorders>
          </w:tcPr>
          <w:p w14:paraId="13FDB3E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693" w:type="dxa"/>
            <w:tcBorders>
              <w:top w:val="dashSmallGap" w:sz="4" w:space="0" w:color="BEBEBE"/>
              <w:left w:val="dashSmallGap" w:sz="4" w:space="0" w:color="BEBEBE"/>
              <w:bottom w:val="dashSmallGap" w:sz="4" w:space="0" w:color="BEBEBE"/>
              <w:right w:val="dashSmallGap" w:sz="4" w:space="0" w:color="BEBEBE"/>
            </w:tcBorders>
          </w:tcPr>
          <w:p w14:paraId="06EBD6B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B00DA">
              <w:rPr>
                <w:rFonts w:ascii="Times New Roman" w:eastAsia="思源黑体 Medium" w:hAnsi="Times New Roman" w:cs="Times New Roman"/>
                <w:spacing w:val="6"/>
              </w:rPr>
              <w:t>BRCA</w:t>
            </w:r>
            <w:r w:rsidRPr="005B00DA">
              <w:rPr>
                <w:rFonts w:ascii="Times New Roman" w:eastAsia="思源黑体 Medium" w:hAnsi="Times New Roman" w:cs="Times New Roman" w:hint="default"/>
                <w:spacing w:val="6"/>
              </w:rPr>
              <w:t>2</w:t>
            </w:r>
            <w:r w:rsidRPr="005B00DA">
              <w:rPr>
                <w:rFonts w:ascii="Times New Roman" w:eastAsia="思源黑体 Medium" w:hAnsi="Times New Roman" w:cs="Times New Roman"/>
                <w:spacing w:val="6"/>
              </w:rPr>
              <w:t>基因</w:t>
            </w:r>
          </w:p>
        </w:tc>
        <w:tc>
          <w:tcPr>
            <w:tcW w:w="3543" w:type="dxa"/>
            <w:tcBorders>
              <w:top w:val="dashSmallGap" w:sz="4" w:space="0" w:color="BEBEBE"/>
              <w:left w:val="dashSmallGap" w:sz="4" w:space="0" w:color="BEBEBE"/>
              <w:bottom w:val="dashSmallGap" w:sz="4" w:space="0" w:color="BEBEBE"/>
              <w:right w:val="dashSmallGap" w:sz="4" w:space="0" w:color="BEBEBE"/>
            </w:tcBorders>
          </w:tcPr>
          <w:p w14:paraId="20995252"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if var.ec_</w:t>
            </w:r>
            <w:proofErr w:type="gramStart"/>
            <w:r w:rsidRPr="006643FB">
              <w:rPr>
                <w:rFonts w:ascii="Times New Roman" w:eastAsia="思源黑体 Medium" w:hAnsi="Times New Roman" w:cs="Times New Roman"/>
                <w:spacing w:val="6"/>
              </w:rPr>
              <w:t>type.BRCA</w:t>
            </w:r>
            <w:proofErr w:type="gramEnd"/>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34F7E8D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for a in var.ec_</w:t>
            </w:r>
            <w:proofErr w:type="gramStart"/>
            <w:r w:rsidRPr="006643FB">
              <w:rPr>
                <w:rFonts w:ascii="Times New Roman" w:eastAsia="思源黑体 Medium" w:hAnsi="Times New Roman" w:cs="Times New Roman"/>
                <w:spacing w:val="6"/>
              </w:rPr>
              <w:t>type.BRCA</w:t>
            </w:r>
            <w:proofErr w:type="gramEnd"/>
            <w:r>
              <w:rPr>
                <w:rFonts w:ascii="Times New Roman" w:eastAsia="思源黑体 Medium" w:hAnsi="Times New Roman" w:cs="Times New Roman" w:hint="default"/>
                <w:spacing w:val="6"/>
              </w:rPr>
              <w:t>2</w:t>
            </w:r>
            <w:r w:rsidRPr="006643FB">
              <w:rPr>
                <w:rFonts w:ascii="Times New Roman" w:eastAsia="思源黑体 Medium" w:hAnsi="Times New Roman" w:cs="Times New Roman"/>
                <w:spacing w:val="6"/>
              </w:rPr>
              <w:t>_level12%}</w:t>
            </w:r>
          </w:p>
          <w:p w14:paraId="25AC1370" w14:textId="311CD389"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roofErr w:type="spell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hgvs_p_ZJZL</w:t>
            </w:r>
            <w:proofErr w:type="spellEnd"/>
            <w:r w:rsidRPr="006643FB">
              <w:rPr>
                <w:rFonts w:ascii="Times New Roman" w:eastAsia="思源黑体 Medium" w:hAnsi="Times New Roman" w:cs="Times New Roman"/>
                <w:spacing w:val="6"/>
              </w:rPr>
              <w:t>}}</w:t>
            </w:r>
            <w:r w:rsidR="0085652E">
              <w:rPr>
                <w:rFonts w:ascii="Times New Roman" w:eastAsia="思源黑体 Medium" w:hAnsi="Times New Roman" w:cs="Times New Roman"/>
                <w:spacing w:val="6"/>
              </w:rPr>
              <w:t>{</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else</w:t>
            </w:r>
            <w:r w:rsidR="0085652E">
              <w:rPr>
                <w:rFonts w:ascii="Times New Roman" w:eastAsia="思源黑体 Medium" w:hAnsi="Times New Roman" w:cs="Times New Roman" w:hint="default"/>
                <w:spacing w:val="6"/>
              </w:rPr>
              <w:t>%</w:t>
            </w:r>
            <w:r w:rsidR="0085652E">
              <w:rPr>
                <w:rFonts w:ascii="Times New Roman" w:eastAsia="思源黑体 Medium" w:hAnsi="Times New Roman" w:cs="Times New Roman"/>
                <w:spacing w:val="6"/>
              </w:rPr>
              <w:t>}{{</w:t>
            </w:r>
            <w:proofErr w:type="spellStart"/>
            <w:r w:rsidR="0085652E">
              <w:rPr>
                <w:rFonts w:ascii="Times New Roman" w:eastAsia="思源黑体 Medium" w:hAnsi="Times New Roman" w:cs="Times New Roman" w:hint="default"/>
                <w:spacing w:val="6"/>
              </w:rPr>
              <w:t>a.hgvs_c</w:t>
            </w:r>
            <w:proofErr w:type="spellEnd"/>
            <w:r w:rsidR="0085652E">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{%endif%}</w:t>
            </w:r>
          </w:p>
          <w:p w14:paraId="55728448"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p w14:paraId="25499AC5"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13C33E87" w14:textId="77777777" w:rsidR="00B163F7" w:rsidRPr="006643FB"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未检出致病性或疑似致病性变异</w:t>
            </w:r>
          </w:p>
          <w:p w14:paraId="4442750B" w14:textId="77777777" w:rsidR="00B163F7" w:rsidRPr="0059156B" w:rsidRDefault="00B163F7" w:rsidP="00B20769">
            <w:pPr>
              <w:tabs>
                <w:tab w:val="left" w:pos="1134"/>
                <w:tab w:val="center" w:pos="1506"/>
              </w:tabs>
              <w:spacing w:after="0"/>
              <w:jc w:val="center"/>
              <w:rPr>
                <w:rFonts w:ascii="Times New Roman" w:eastAsia="思源黑体 Medium" w:hAnsi="Times New Roman" w:cs="Times New Roman" w:hint="default"/>
                <w:color w:val="FF0000"/>
                <w:spacing w:val="6"/>
              </w:rPr>
            </w:pPr>
            <w:r w:rsidRPr="006643FB">
              <w:rPr>
                <w:rFonts w:ascii="Times New Roman" w:eastAsia="思源黑体 Medium" w:hAnsi="Times New Roman" w:cs="Times New Roman"/>
                <w:spacing w:val="6"/>
              </w:rPr>
              <w:t>{%p endif%}</w:t>
            </w:r>
          </w:p>
        </w:tc>
      </w:tr>
      <w:tr w:rsidR="00B163F7" w14:paraId="37AC7A0F" w14:textId="77777777" w:rsidTr="00B20769">
        <w:trPr>
          <w:trHeight w:val="420"/>
        </w:trPr>
        <w:tc>
          <w:tcPr>
            <w:tcW w:w="1277" w:type="dxa"/>
            <w:vMerge/>
            <w:tcBorders>
              <w:bottom w:val="single" w:sz="4" w:space="0" w:color="1E7648"/>
              <w:right w:val="dashSmallGap" w:sz="4" w:space="0" w:color="BEBEBE"/>
            </w:tcBorders>
          </w:tcPr>
          <w:p w14:paraId="0A301F8A"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p>
        </w:tc>
        <w:tc>
          <w:tcPr>
            <w:tcW w:w="2126" w:type="dxa"/>
            <w:tcBorders>
              <w:top w:val="dashSmallGap" w:sz="4" w:space="0" w:color="BEBEBE"/>
              <w:left w:val="dashSmallGap" w:sz="4" w:space="0" w:color="BEBEBE"/>
              <w:bottom w:val="single" w:sz="4" w:space="0" w:color="1E7648"/>
              <w:right w:val="dashSmallGap" w:sz="4" w:space="0" w:color="BEBEBE"/>
            </w:tcBorders>
          </w:tcPr>
          <w:p w14:paraId="4FD4932B" w14:textId="3A5DC6EC"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 xml:space="preserve">{%p if </w:t>
            </w:r>
            <w:proofErr w:type="spellStart"/>
            <w:proofErr w:type="gramStart"/>
            <w:r w:rsidRPr="00E83338">
              <w:rPr>
                <w:rFonts w:ascii="Times New Roman" w:eastAsia="思源黑体 Medium" w:hAnsi="Times New Roman" w:cs="Times New Roman"/>
                <w:spacing w:val="6"/>
              </w:rPr>
              <w:t>var.gss.gss.gsscore</w:t>
            </w:r>
            <w:proofErr w:type="gramEnd"/>
            <w:r w:rsidRPr="00E83338">
              <w:rPr>
                <w:rFonts w:ascii="Times New Roman" w:eastAsia="思源黑体 Medium" w:hAnsi="Times New Roman" w:cs="Times New Roman"/>
                <w:spacing w:val="6"/>
              </w:rPr>
              <w:t>|float</w:t>
            </w:r>
            <w:proofErr w:type="spellEnd"/>
            <w:r w:rsidRPr="00E83338">
              <w:rPr>
                <w:rFonts w:ascii="Times New Roman" w:eastAsia="思源黑体 Medium" w:hAnsi="Times New Roman" w:cs="Times New Roman"/>
                <w:spacing w:val="6"/>
              </w:rPr>
              <w:t xml:space="preserve"> &gt;= 45%}</w:t>
            </w:r>
          </w:p>
          <w:p w14:paraId="7605D6A1" w14:textId="774611D7"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阳性</w:t>
            </w:r>
          </w:p>
          <w:p w14:paraId="1B6C087D" w14:textId="77777777" w:rsidR="00A6154C"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else%}</w:t>
            </w:r>
          </w:p>
          <w:p w14:paraId="2E98FE8B" w14:textId="1113399C" w:rsidR="00A6154C" w:rsidRDefault="004448F0" w:rsidP="004448F0">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hint="default"/>
                <w:spacing w:val="6"/>
              </w:rPr>
              <w:t xml:space="preserve"> </w:t>
            </w:r>
            <w:r>
              <w:rPr>
                <w:rFonts w:ascii="Times New Roman" w:eastAsia="思源黑体 Medium" w:hAnsi="Times New Roman" w:cs="Times New Roman"/>
                <w:spacing w:val="6"/>
              </w:rPr>
              <w:t>评分：</w:t>
            </w:r>
            <w:r w:rsidR="00B163F7" w:rsidRPr="00E83338">
              <w:rPr>
                <w:rFonts w:ascii="Times New Roman" w:eastAsia="思源黑体 Medium" w:hAnsi="Times New Roman" w:cs="Times New Roman"/>
                <w:spacing w:val="6"/>
              </w:rPr>
              <w:t>阴性</w:t>
            </w:r>
          </w:p>
          <w:p w14:paraId="73369B9D" w14:textId="5A20924A"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E83338">
              <w:rPr>
                <w:rFonts w:ascii="Times New Roman" w:eastAsia="思源黑体 Medium" w:hAnsi="Times New Roman" w:cs="Times New Roman"/>
                <w:spacing w:val="6"/>
              </w:rPr>
              <w:t>{%p endif%}</w:t>
            </w:r>
          </w:p>
        </w:tc>
        <w:tc>
          <w:tcPr>
            <w:tcW w:w="2693" w:type="dxa"/>
            <w:tcBorders>
              <w:top w:val="dashSmallGap" w:sz="4" w:space="0" w:color="BEBEBE"/>
              <w:left w:val="dashSmallGap" w:sz="4" w:space="0" w:color="BEBEBE"/>
              <w:bottom w:val="single" w:sz="4" w:space="0" w:color="1E7648"/>
              <w:right w:val="dashSmallGap" w:sz="4" w:space="0" w:color="BEBEBE"/>
            </w:tcBorders>
          </w:tcPr>
          <w:p w14:paraId="10FCD5DE"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基因组瘢痕得分（</w:t>
            </w:r>
            <w:r>
              <w:rPr>
                <w:rFonts w:ascii="Times New Roman" w:eastAsia="思源黑体 Medium" w:hAnsi="Times New Roman" w:cs="Times New Roman"/>
                <w:spacing w:val="6"/>
              </w:rPr>
              <w:t>GSS</w:t>
            </w:r>
            <w:r>
              <w:rPr>
                <w:rFonts w:ascii="Times New Roman" w:eastAsia="思源黑体 Medium" w:hAnsi="Times New Roman" w:cs="Times New Roman"/>
                <w:spacing w:val="6"/>
              </w:rPr>
              <w:t>）</w:t>
            </w:r>
          </w:p>
        </w:tc>
        <w:tc>
          <w:tcPr>
            <w:tcW w:w="3543" w:type="dxa"/>
            <w:tcBorders>
              <w:top w:val="dashSmallGap" w:sz="4" w:space="0" w:color="BEBEBE"/>
              <w:left w:val="dashSmallGap" w:sz="4" w:space="0" w:color="BEBEBE"/>
              <w:bottom w:val="single" w:sz="4" w:space="0" w:color="1E7648"/>
              <w:right w:val="dashSmallGap" w:sz="4" w:space="0" w:color="BEBEBE"/>
            </w:tcBorders>
          </w:tcPr>
          <w:p w14:paraId="4EA554A1" w14:textId="77777777" w:rsidR="00B163F7" w:rsidRDefault="00B163F7" w:rsidP="00B20769">
            <w:pPr>
              <w:tabs>
                <w:tab w:val="left" w:pos="1134"/>
                <w:tab w:val="center" w:pos="1506"/>
              </w:tabs>
              <w:spacing w:after="0"/>
              <w:jc w:val="center"/>
              <w:rPr>
                <w:rFonts w:ascii="Times New Roman" w:eastAsia="思源黑体 Medium" w:hAnsi="Times New Roman" w:cs="Times New Roman" w:hint="default"/>
                <w:spacing w:val="6"/>
              </w:rPr>
            </w:pPr>
            <w:r w:rsidRPr="0059156B">
              <w:rPr>
                <w:rFonts w:ascii="Times New Roman" w:eastAsia="思源黑体 Medium" w:hAnsi="Times New Roman" w:cs="Times New Roman"/>
                <w:spacing w:val="6"/>
              </w:rPr>
              <w:t>{{</w:t>
            </w:r>
            <w:proofErr w:type="spellStart"/>
            <w:proofErr w:type="gramStart"/>
            <w:r w:rsidRPr="0059156B">
              <w:rPr>
                <w:rFonts w:ascii="Times New Roman" w:eastAsia="思源黑体 Medium" w:hAnsi="Times New Roman" w:cs="Times New Roman"/>
                <w:spacing w:val="6"/>
              </w:rPr>
              <w:t>var.gss.gss.gsscore</w:t>
            </w:r>
            <w:proofErr w:type="spellEnd"/>
            <w:proofErr w:type="gramEnd"/>
            <w:r w:rsidRPr="0059156B">
              <w:rPr>
                <w:rFonts w:ascii="Times New Roman" w:eastAsia="思源黑体 Medium" w:hAnsi="Times New Roman" w:cs="Times New Roman"/>
                <w:spacing w:val="6"/>
              </w:rPr>
              <w:t>}}</w:t>
            </w:r>
          </w:p>
        </w:tc>
      </w:tr>
    </w:tbl>
    <w:p w14:paraId="50F46049" w14:textId="43E1D2B9" w:rsidR="00B00635" w:rsidRDefault="00B00635"/>
    <w:p w14:paraId="768DF20A" w14:textId="494EB026" w:rsidR="00963A25"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963A25">
        <w:rPr>
          <w:rFonts w:ascii="Times New Roman" w:eastAsia="思源黑体 Medium" w:hAnsi="Times New Roman" w:hint="eastAsia"/>
          <w:caps/>
          <w:smallCaps w:val="0"/>
          <w:color w:val="1E7648"/>
          <w:spacing w:val="17"/>
          <w:sz w:val="24"/>
          <w:szCs w:val="24"/>
        </w:rPr>
        <w:t>基因组变异检测结果</w:t>
      </w:r>
    </w:p>
    <w:tbl>
      <w:tblPr>
        <w:tblStyle w:val="PTMv3"/>
        <w:tblW w:w="0" w:type="auto"/>
        <w:tblLayout w:type="fixed"/>
        <w:tblLook w:val="04A0" w:firstRow="1" w:lastRow="0" w:firstColumn="1" w:lastColumn="0" w:noHBand="0" w:noVBand="1"/>
      </w:tblPr>
      <w:tblGrid>
        <w:gridCol w:w="1085"/>
        <w:gridCol w:w="1463"/>
        <w:gridCol w:w="1971"/>
        <w:gridCol w:w="1869"/>
        <w:gridCol w:w="1080"/>
        <w:gridCol w:w="1080"/>
        <w:gridCol w:w="1078"/>
      </w:tblGrid>
      <w:tr w:rsidR="00963A25" w14:paraId="702BD034" w14:textId="77777777" w:rsidTr="00BB1066">
        <w:trPr>
          <w:cnfStyle w:val="100000000000" w:firstRow="1" w:lastRow="0" w:firstColumn="0" w:lastColumn="0" w:oddVBand="0" w:evenVBand="0" w:oddHBand="0" w:evenHBand="0" w:firstRowFirstColumn="0" w:firstRowLastColumn="0" w:lastRowFirstColumn="0" w:lastRowLastColumn="0"/>
          <w:trHeight w:val="420"/>
        </w:trPr>
        <w:tc>
          <w:tcPr>
            <w:tcW w:w="1085" w:type="dxa"/>
            <w:tcBorders>
              <w:bottom w:val="nil"/>
              <w:right w:val="dashSmallGap" w:sz="4" w:space="0" w:color="BEBEBE"/>
            </w:tcBorders>
          </w:tcPr>
          <w:p w14:paraId="3E8B4F7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基因</w:t>
            </w:r>
          </w:p>
        </w:tc>
        <w:tc>
          <w:tcPr>
            <w:tcW w:w="1463" w:type="dxa"/>
            <w:tcBorders>
              <w:left w:val="dashSmallGap" w:sz="4" w:space="0" w:color="BEBEBE"/>
              <w:bottom w:val="nil"/>
              <w:right w:val="dashSmallGap" w:sz="4" w:space="0" w:color="BEBEBE"/>
            </w:tcBorders>
          </w:tcPr>
          <w:p w14:paraId="01743604"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变异类型</w:t>
            </w:r>
          </w:p>
        </w:tc>
        <w:tc>
          <w:tcPr>
            <w:tcW w:w="1971" w:type="dxa"/>
            <w:tcBorders>
              <w:left w:val="dashSmallGap" w:sz="4" w:space="0" w:color="BEBEBE"/>
              <w:bottom w:val="nil"/>
              <w:right w:val="dashSmallGap" w:sz="4" w:space="0" w:color="BEBEBE"/>
            </w:tcBorders>
          </w:tcPr>
          <w:p w14:paraId="6248EA4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核苷酸变化</w:t>
            </w:r>
          </w:p>
        </w:tc>
        <w:tc>
          <w:tcPr>
            <w:tcW w:w="1869" w:type="dxa"/>
            <w:tcBorders>
              <w:left w:val="dashSmallGap" w:sz="4" w:space="0" w:color="BEBEBE"/>
              <w:bottom w:val="nil"/>
              <w:right w:val="dashSmallGap" w:sz="4" w:space="0" w:color="BEBEBE"/>
            </w:tcBorders>
          </w:tcPr>
          <w:p w14:paraId="224F9F4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氨基酸变化</w:t>
            </w:r>
          </w:p>
        </w:tc>
        <w:tc>
          <w:tcPr>
            <w:tcW w:w="1080" w:type="dxa"/>
            <w:tcBorders>
              <w:left w:val="dashSmallGap" w:sz="4" w:space="0" w:color="BEBEBE"/>
              <w:bottom w:val="nil"/>
              <w:right w:val="dashSmallGap" w:sz="4" w:space="0" w:color="BEBEBE"/>
            </w:tcBorders>
          </w:tcPr>
          <w:p w14:paraId="639F0A3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变异区域</w:t>
            </w:r>
          </w:p>
        </w:tc>
        <w:tc>
          <w:tcPr>
            <w:tcW w:w="1080" w:type="dxa"/>
            <w:tcBorders>
              <w:left w:val="dashSmallGap" w:sz="4" w:space="0" w:color="BEBEBE"/>
              <w:bottom w:val="nil"/>
              <w:right w:val="dashSmallGap" w:sz="4" w:space="0" w:color="BEBEBE"/>
            </w:tcBorders>
          </w:tcPr>
          <w:p w14:paraId="6756BCA2"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丰度</w:t>
            </w:r>
          </w:p>
        </w:tc>
        <w:tc>
          <w:tcPr>
            <w:tcW w:w="1078" w:type="dxa"/>
            <w:tcBorders>
              <w:left w:val="dashSmallGap" w:sz="4" w:space="0" w:color="BEBEBE"/>
              <w:bottom w:val="nil"/>
            </w:tcBorders>
          </w:tcPr>
          <w:p w14:paraId="058F93F5"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b/>
                <w:bCs/>
                <w:color w:val="FFFFFF"/>
                <w:spacing w:val="6"/>
              </w:rPr>
            </w:pPr>
            <w:r>
              <w:rPr>
                <w:rFonts w:ascii="Times New Roman" w:eastAsia="思源黑体 Medium" w:hAnsi="Times New Roman" w:cs="Times New Roman" w:hint="default"/>
                <w:b/>
                <w:bCs/>
                <w:color w:val="FFFFFF"/>
                <w:spacing w:val="6"/>
              </w:rPr>
              <w:t>变异等级</w:t>
            </w:r>
          </w:p>
        </w:tc>
      </w:tr>
      <w:tr w:rsidR="00963A25" w14:paraId="20FBCD62" w14:textId="77777777" w:rsidTr="00BB1066">
        <w:trPr>
          <w:trHeight w:val="420"/>
        </w:trPr>
        <w:tc>
          <w:tcPr>
            <w:tcW w:w="9626" w:type="dxa"/>
            <w:gridSpan w:val="7"/>
            <w:tcBorders>
              <w:top w:val="nil"/>
            </w:tcBorders>
          </w:tcPr>
          <w:p w14:paraId="5BDF4F8D"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if </w:t>
            </w:r>
            <w:proofErr w:type="spellStart"/>
            <w:r w:rsidRPr="006643FB">
              <w:rPr>
                <w:rFonts w:ascii="Times New Roman" w:eastAsia="思源黑体 Medium" w:hAnsi="Times New Roman" w:cs="Times New Roman"/>
                <w:spacing w:val="6"/>
              </w:rPr>
              <w:t>var.var_</w:t>
            </w:r>
            <w:proofErr w:type="gramStart"/>
            <w:r w:rsidRPr="006643FB">
              <w:rPr>
                <w:rFonts w:ascii="Times New Roman" w:eastAsia="思源黑体 Medium" w:hAnsi="Times New Roman" w:cs="Times New Roman"/>
                <w:spacing w:val="6"/>
              </w:rPr>
              <w:t>somatic.level</w:t>
            </w:r>
            <w:proofErr w:type="gramEnd"/>
            <w:r w:rsidRPr="006643FB">
              <w:rPr>
                <w:rFonts w:ascii="Times New Roman" w:eastAsia="思源黑体 Medium" w:hAnsi="Times New Roman" w:cs="Times New Roman"/>
                <w:spacing w:val="6"/>
              </w:rPr>
              <w:t>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47DAEDBC" w14:textId="77777777" w:rsidTr="0082274D">
        <w:trPr>
          <w:trHeight w:val="420"/>
        </w:trPr>
        <w:tc>
          <w:tcPr>
            <w:tcW w:w="9626" w:type="dxa"/>
            <w:gridSpan w:val="7"/>
          </w:tcPr>
          <w:p w14:paraId="7702F76C"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{%tr for a in </w:t>
            </w:r>
            <w:proofErr w:type="spellStart"/>
            <w:r w:rsidRPr="006643FB">
              <w:rPr>
                <w:rFonts w:ascii="Times New Roman" w:eastAsia="思源黑体 Medium" w:hAnsi="Times New Roman" w:cs="Times New Roman"/>
                <w:spacing w:val="6"/>
              </w:rPr>
              <w:t>var.var_</w:t>
            </w:r>
            <w:proofErr w:type="gramStart"/>
            <w:r w:rsidRPr="006643FB">
              <w:rPr>
                <w:rFonts w:ascii="Times New Roman" w:eastAsia="思源黑体 Medium" w:hAnsi="Times New Roman" w:cs="Times New Roman"/>
                <w:spacing w:val="6"/>
              </w:rPr>
              <w:t>somatic.level</w:t>
            </w:r>
            <w:proofErr w:type="gramEnd"/>
            <w:r w:rsidRPr="006643FB">
              <w:rPr>
                <w:rFonts w:ascii="Times New Roman" w:eastAsia="思源黑体 Medium" w:hAnsi="Times New Roman" w:cs="Times New Roman"/>
                <w:spacing w:val="6"/>
              </w:rPr>
              <w:t>_I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var.var_somatic.level_onco_nodrug</w:t>
            </w:r>
            <w:proofErr w:type="spellEnd"/>
            <w:r w:rsidRPr="006643FB">
              <w:rPr>
                <w:rFonts w:ascii="Times New Roman" w:eastAsia="思源黑体 Medium" w:hAnsi="Times New Roman" w:cs="Times New Roman"/>
                <w:spacing w:val="6"/>
              </w:rPr>
              <w:t xml:space="preserve"> + </w:t>
            </w:r>
            <w:proofErr w:type="spellStart"/>
            <w:r w:rsidRPr="006643FB">
              <w:rPr>
                <w:rFonts w:ascii="Times New Roman" w:eastAsia="思源黑体 Medium" w:hAnsi="Times New Roman" w:cs="Times New Roman"/>
                <w:spacing w:val="6"/>
              </w:rPr>
              <w:t>var.var_somatic.level_III</w:t>
            </w:r>
            <w:proofErr w:type="spellEnd"/>
            <w:r w:rsidRPr="006643FB">
              <w:rPr>
                <w:rFonts w:ascii="Times New Roman" w:eastAsia="思源黑体 Medium" w:hAnsi="Times New Roman" w:cs="Times New Roman"/>
                <w:spacing w:val="6"/>
              </w:rPr>
              <w:t xml:space="preserve"> %}</w:t>
            </w:r>
          </w:p>
        </w:tc>
      </w:tr>
      <w:tr w:rsidR="00963A25" w14:paraId="2CCF457C" w14:textId="77777777" w:rsidTr="0082274D">
        <w:trPr>
          <w:trHeight w:val="420"/>
        </w:trPr>
        <w:tc>
          <w:tcPr>
            <w:tcW w:w="1085" w:type="dxa"/>
          </w:tcPr>
          <w:p w14:paraId="34DF16BF"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proofErr w:type="gramStart"/>
            <w:r w:rsidRPr="006643FB">
              <w:rPr>
                <w:rFonts w:ascii="Times New Roman" w:eastAsia="思源黑体 Medium" w:hAnsi="Times New Roman" w:cs="Times New Roman"/>
                <w:spacing w:val="6"/>
              </w:rPr>
              <w:t>a.gene</w:t>
            </w:r>
            <w:proofErr w:type="gramEnd"/>
            <w:r w:rsidRPr="006643FB">
              <w:rPr>
                <w:rFonts w:ascii="Times New Roman" w:eastAsia="思源黑体 Medium" w:hAnsi="Times New Roman" w:cs="Times New Roman"/>
                <w:spacing w:val="6"/>
              </w:rPr>
              <w:t>_symbol</w:t>
            </w:r>
            <w:proofErr w:type="spellEnd"/>
            <w:r w:rsidRPr="006643FB">
              <w:rPr>
                <w:rFonts w:ascii="Times New Roman" w:eastAsia="思源黑体 Medium" w:hAnsi="Times New Roman" w:cs="Times New Roman"/>
                <w:spacing w:val="6"/>
              </w:rPr>
              <w:t>}}</w:t>
            </w:r>
          </w:p>
        </w:tc>
        <w:tc>
          <w:tcPr>
            <w:tcW w:w="1463" w:type="dxa"/>
          </w:tcPr>
          <w:p w14:paraId="6D7861DE"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if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Loss</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3E4F829A"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lastRenderedPageBreak/>
              <w:t>大片段缺失</w:t>
            </w:r>
          </w:p>
          <w:p w14:paraId="0B5218A7"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w:t>
            </w:r>
            <w:proofErr w:type="spellStart"/>
            <w:r w:rsidRPr="00C91D48">
              <w:rPr>
                <w:rFonts w:ascii="Times New Roman" w:eastAsia="思源黑体 Medium" w:hAnsi="Times New Roman" w:cs="Times New Roman"/>
                <w:spacing w:val="6"/>
              </w:rPr>
              <w:t>elif</w:t>
            </w:r>
            <w:proofErr w:type="spellEnd"/>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a.type</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Gain</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8875D0"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大片段重复</w:t>
            </w:r>
          </w:p>
          <w:p w14:paraId="791CA0C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5A50C191"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 xml:space="preserve">{%p if </w:t>
            </w:r>
            <w:proofErr w:type="spellStart"/>
            <w:proofErr w:type="gramStart"/>
            <w:r w:rsidRPr="00C91D48">
              <w:rPr>
                <w:rFonts w:ascii="Times New Roman" w:eastAsia="思源黑体 Medium" w:hAnsi="Times New Roman" w:cs="Times New Roman"/>
                <w:spacing w:val="6"/>
              </w:rPr>
              <w:t>a.type</w:t>
            </w:r>
            <w:proofErr w:type="gramEnd"/>
            <w:r w:rsidRPr="00C91D48">
              <w:rPr>
                <w:rFonts w:ascii="Times New Roman" w:eastAsia="思源黑体 Medium" w:hAnsi="Times New Roman" w:cs="Times New Roman"/>
                <w:spacing w:val="6"/>
              </w:rPr>
              <w:t>_cn</w:t>
            </w:r>
            <w:proofErr w:type="spellEnd"/>
            <w:r w:rsidRPr="00C91D48">
              <w:rPr>
                <w:rFonts w:ascii="Times New Roman" w:eastAsia="思源黑体 Medium" w:hAnsi="Times New Roman" w:cs="Times New Roman"/>
                <w:spacing w:val="6"/>
              </w:rPr>
              <w:t xml:space="preserve"> and </w:t>
            </w:r>
            <w:proofErr w:type="spellStart"/>
            <w:r w:rsidRPr="00C91D48">
              <w:rPr>
                <w:rFonts w:ascii="Times New Roman" w:eastAsia="思源黑体 Medium" w:hAnsi="Times New Roman" w:cs="Times New Roman"/>
                <w:spacing w:val="6"/>
              </w:rPr>
              <w:t>a.type_cn</w:t>
            </w:r>
            <w:proofErr w:type="spellEnd"/>
            <w:r w:rsidRPr="00C91D48">
              <w:rPr>
                <w:rFonts w:ascii="Times New Roman" w:eastAsia="思源黑体 Medium" w:hAnsi="Times New Roman" w:cs="Times New Roman"/>
                <w:spacing w:val="6"/>
              </w:rPr>
              <w:t xml:space="preserve"> !=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
          <w:p w14:paraId="671EB868"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proofErr w:type="gramStart"/>
            <w:r w:rsidRPr="00C91D48">
              <w:rPr>
                <w:rFonts w:ascii="Times New Roman" w:eastAsia="思源黑体 Medium" w:hAnsi="Times New Roman" w:cs="Times New Roman"/>
                <w:spacing w:val="6"/>
              </w:rPr>
              <w:t xml:space="preserve">{{ </w:t>
            </w:r>
            <w:proofErr w:type="spellStart"/>
            <w:r w:rsidRPr="00C91D48">
              <w:rPr>
                <w:rFonts w:ascii="Times New Roman" w:eastAsia="思源黑体 Medium" w:hAnsi="Times New Roman" w:cs="Times New Roman"/>
                <w:spacing w:val="6"/>
              </w:rPr>
              <w:t>a</w:t>
            </w:r>
            <w:proofErr w:type="gramEnd"/>
            <w:r w:rsidRPr="00C91D48">
              <w:rPr>
                <w:rFonts w:ascii="Times New Roman" w:eastAsia="思源黑体 Medium" w:hAnsi="Times New Roman" w:cs="Times New Roman"/>
                <w:spacing w:val="6"/>
              </w:rPr>
              <w:t>.type_cn</w:t>
            </w:r>
            <w:proofErr w:type="spellEnd"/>
            <w:r w:rsidRPr="00C91D48">
              <w:rPr>
                <w:rFonts w:ascii="Times New Roman" w:eastAsia="思源黑体 Medium" w:hAnsi="Times New Roman" w:cs="Times New Roman"/>
                <w:spacing w:val="6"/>
              </w:rPr>
              <w:t xml:space="preserve"> }}</w:t>
            </w:r>
          </w:p>
          <w:p w14:paraId="20955ABB"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else%}</w:t>
            </w:r>
          </w:p>
          <w:p w14:paraId="1CC66F75"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w:t>
            </w:r>
            <w:proofErr w:type="spellStart"/>
            <w:r w:rsidRPr="00C91D48">
              <w:rPr>
                <w:rFonts w:ascii="Times New Roman" w:eastAsia="思源黑体 Medium" w:hAnsi="Times New Roman" w:cs="Times New Roman"/>
                <w:spacing w:val="6"/>
              </w:rPr>
              <w:t>a.type|replace</w:t>
            </w:r>
            <w:proofErr w:type="spellEnd"/>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3'UTR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 xml:space="preserve">, </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5'UTR</w:t>
            </w:r>
            <w:r w:rsidRPr="00C91D48">
              <w:rPr>
                <w:rFonts w:ascii="Times New Roman" w:eastAsia="思源黑体 Medium" w:hAnsi="Times New Roman" w:cs="Times New Roman"/>
                <w:spacing w:val="6"/>
              </w:rPr>
              <w:t>区突变”</w:t>
            </w:r>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Intronic</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内含子区突变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FlankingRegion3</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基因下游区突变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)|replace(</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FlankingRegion5</w:t>
            </w:r>
            <w:r w:rsidRPr="00C91D48">
              <w:rPr>
                <w:rFonts w:ascii="Times New Roman" w:eastAsia="思源黑体 Medium" w:hAnsi="Times New Roman" w:cs="Times New Roman"/>
                <w:spacing w:val="6"/>
              </w:rPr>
              <w:t>”</w:t>
            </w:r>
            <w:r w:rsidRPr="00C91D48">
              <w:rPr>
                <w:rFonts w:ascii="Times New Roman" w:eastAsia="思源黑体 Medium" w:hAnsi="Times New Roman" w:cs="Times New Roman"/>
                <w:spacing w:val="6"/>
              </w:rPr>
              <w:t>,</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基因上游区突变</w:t>
            </w:r>
            <w:proofErr w:type="gramStart"/>
            <w:r w:rsidRPr="00C91D48">
              <w:rPr>
                <w:rFonts w:ascii="Times New Roman" w:eastAsia="思源黑体 Medium" w:hAnsi="Times New Roman" w:cs="Times New Roman"/>
                <w:spacing w:val="6"/>
              </w:rPr>
              <w:t>”</w:t>
            </w:r>
            <w:proofErr w:type="gramEnd"/>
            <w:r w:rsidRPr="00C91D48">
              <w:rPr>
                <w:rFonts w:ascii="Times New Roman" w:eastAsia="思源黑体 Medium" w:hAnsi="Times New Roman" w:cs="Times New Roman"/>
                <w:spacing w:val="6"/>
              </w:rPr>
              <w:t>)}}</w:t>
            </w:r>
          </w:p>
          <w:p w14:paraId="03AEA5D6" w14:textId="77777777" w:rsidR="00963A25" w:rsidRPr="00C91D48"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C91D48">
              <w:rPr>
                <w:rFonts w:ascii="Times New Roman" w:eastAsia="思源黑体 Medium" w:hAnsi="Times New Roman" w:cs="Times New Roman"/>
                <w:spacing w:val="6"/>
              </w:rPr>
              <w:t>{%p endif%}</w:t>
            </w:r>
          </w:p>
          <w:p w14:paraId="5E1CBD6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color w:val="FF0000"/>
                <w:spacing w:val="6"/>
                <w:highlight w:val="yellow"/>
              </w:rPr>
            </w:pPr>
            <w:r w:rsidRPr="00C91D48">
              <w:rPr>
                <w:rFonts w:ascii="Times New Roman" w:eastAsia="思源黑体 Medium" w:hAnsi="Times New Roman" w:cs="Times New Roman"/>
                <w:spacing w:val="6"/>
              </w:rPr>
              <w:t>{%p endif%}</w:t>
            </w:r>
          </w:p>
        </w:tc>
        <w:tc>
          <w:tcPr>
            <w:tcW w:w="1971" w:type="dxa"/>
          </w:tcPr>
          <w:p w14:paraId="0F9B479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a.hgvs</w:t>
            </w:r>
            <w:proofErr w:type="gramEnd"/>
            <w:r w:rsidRPr="006643FB">
              <w:rPr>
                <w:rFonts w:ascii="Times New Roman" w:eastAsia="思源黑体 Medium" w:hAnsi="Times New Roman" w:cs="Times New Roman"/>
                <w:spacing w:val="6"/>
              </w:rPr>
              <w:t>_c</w:t>
            </w:r>
            <w:proofErr w:type="spellEnd"/>
            <w:r w:rsidRPr="006643FB">
              <w:rPr>
                <w:rFonts w:ascii="Times New Roman" w:eastAsia="思源黑体 Medium" w:hAnsi="Times New Roman" w:cs="Times New Roman"/>
                <w:spacing w:val="6"/>
              </w:rPr>
              <w:t>}}</w:t>
            </w:r>
          </w:p>
        </w:tc>
        <w:tc>
          <w:tcPr>
            <w:tcW w:w="1869" w:type="dxa"/>
          </w:tcPr>
          <w:p w14:paraId="5316AC58" w14:textId="45C1AF08"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 xml:space="preserve"> != </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p.?</w:t>
            </w:r>
            <w:r w:rsidRPr="006643FB">
              <w:rPr>
                <w:rFonts w:ascii="Times New Roman" w:eastAsia="思源黑体 Medium" w:hAnsi="Times New Roman" w:cs="Times New Roman"/>
                <w:spacing w:val="6"/>
              </w:rPr>
              <w:t>”</w:t>
            </w:r>
            <w:r w:rsidRPr="006643FB">
              <w:rPr>
                <w:rFonts w:ascii="Times New Roman" w:eastAsia="思源黑体 Medium" w:hAnsi="Times New Roman" w:cs="Times New Roman"/>
                <w:spacing w:val="6"/>
              </w:rPr>
              <w:t>%}</w:t>
            </w:r>
          </w:p>
          <w:p w14:paraId="27DE9E29" w14:textId="5BB85862"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6643FB">
              <w:rPr>
                <w:rFonts w:ascii="Times New Roman" w:eastAsia="思源黑体 Medium" w:hAnsi="Times New Roman" w:cs="Times New Roman"/>
                <w:spacing w:val="6"/>
              </w:rPr>
              <w:t>}}</w:t>
            </w:r>
          </w:p>
          <w:p w14:paraId="55AF098A" w14:textId="42AA745F" w:rsidR="00263585"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r>
              <w:rPr>
                <w:rFonts w:ascii="Times New Roman" w:eastAsia="思源黑体 Medium" w:hAnsi="Times New Roman" w:cs="Times New Roman" w:hint="default"/>
                <w:spacing w:val="6"/>
              </w:rPr>
              <w:t>%p else%}</w:t>
            </w:r>
          </w:p>
          <w:p w14:paraId="203F3662" w14:textId="30B65902" w:rsidR="00263585" w:rsidRPr="006643FB" w:rsidRDefault="0026358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p w14:paraId="22665DD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c>
          <w:tcPr>
            <w:tcW w:w="1080" w:type="dxa"/>
          </w:tcPr>
          <w:p w14:paraId="4C2ADDDE"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w:t>
            </w:r>
            <w:proofErr w:type="spellStart"/>
            <w:proofErr w:type="gramStart"/>
            <w:r w:rsidRPr="006643FB">
              <w:rPr>
                <w:rFonts w:ascii="Times New Roman" w:eastAsia="思源黑体 Medium" w:hAnsi="Times New Roman" w:cs="Times New Roman"/>
                <w:spacing w:val="6"/>
              </w:rPr>
              <w:t>a.gene</w:t>
            </w:r>
            <w:proofErr w:type="gramEnd"/>
            <w:r w:rsidRPr="006643FB">
              <w:rPr>
                <w:rFonts w:ascii="Times New Roman" w:eastAsia="思源黑体 Medium" w:hAnsi="Times New Roman" w:cs="Times New Roman"/>
                <w:spacing w:val="6"/>
              </w:rPr>
              <w:t>_region</w:t>
            </w:r>
            <w:proofErr w:type="spellEnd"/>
            <w:r w:rsidRPr="006643FB">
              <w:rPr>
                <w:rFonts w:ascii="Times New Roman" w:eastAsia="思源黑体 Medium" w:hAnsi="Times New Roman" w:cs="Times New Roman"/>
                <w:spacing w:val="6"/>
              </w:rPr>
              <w:t>}}</w:t>
            </w:r>
          </w:p>
        </w:tc>
        <w:tc>
          <w:tcPr>
            <w:tcW w:w="1080" w:type="dxa"/>
          </w:tcPr>
          <w:p w14:paraId="238E628B"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w:t>
            </w:r>
            <w:proofErr w:type="spellStart"/>
            <w:proofErr w:type="gramStart"/>
            <w:r w:rsidRPr="006643FB">
              <w:rPr>
                <w:rFonts w:ascii="Times New Roman" w:eastAsia="思源黑体 Medium" w:hAnsi="Times New Roman" w:cs="Times New Roman"/>
                <w:spacing w:val="6"/>
              </w:rPr>
              <w:t>a.freq</w:t>
            </w:r>
            <w:proofErr w:type="gramEnd"/>
            <w:r w:rsidRPr="006643FB">
              <w:rPr>
                <w:rFonts w:ascii="Times New Roman" w:eastAsia="思源黑体 Medium" w:hAnsi="Times New Roman" w:cs="Times New Roman"/>
                <w:spacing w:val="6"/>
              </w:rPr>
              <w:t>_str</w:t>
            </w:r>
            <w:proofErr w:type="spellEnd"/>
            <w:r w:rsidRPr="006643FB">
              <w:rPr>
                <w:rFonts w:ascii="Times New Roman" w:eastAsia="思源黑体 Medium" w:hAnsi="Times New Roman" w:cs="Times New Roman"/>
                <w:spacing w:val="6"/>
              </w:rPr>
              <w:t>}}</w:t>
            </w:r>
          </w:p>
        </w:tc>
        <w:tc>
          <w:tcPr>
            <w:tcW w:w="1078" w:type="dxa"/>
          </w:tcPr>
          <w:p w14:paraId="2867409F" w14:textId="5AA7AD84"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r w:rsidRPr="006643FB">
              <w:rPr>
                <w:rFonts w:ascii="Times New Roman" w:eastAsia="思源黑体 Medium" w:hAnsi="Times New Roman" w:cs="Times New Roman"/>
                <w:spacing w:val="6"/>
              </w:rPr>
              <w:t>a.evi_sum.evi_spl</w:t>
            </w:r>
            <w:r w:rsidRPr="006643FB">
              <w:rPr>
                <w:rFonts w:ascii="Times New Roman" w:eastAsia="思源黑体 Medium" w:hAnsi="Times New Roman" w:cs="Times New Roman"/>
                <w:spacing w:val="6"/>
              </w:rPr>
              <w:lastRenderedPageBreak/>
              <w:t>it</w:t>
            </w:r>
            <w:proofErr w:type="spellEnd"/>
            <w:r w:rsidRPr="006643FB">
              <w:rPr>
                <w:rFonts w:ascii="Times New Roman" w:eastAsia="思源黑体 Medium" w:hAnsi="Times New Roman" w:cs="Times New Roman"/>
                <w:spacing w:val="6"/>
              </w:rPr>
              <w:t xml:space="preserve"> and </w:t>
            </w:r>
            <w:r w:rsidR="0057413A">
              <w:rPr>
                <w:rFonts w:ascii="Times New Roman" w:eastAsia="思源黑体 Medium" w:hAnsi="Times New Roman" w:cs="Times New Roman" w:hint="default"/>
                <w:spacing w:val="6"/>
              </w:rPr>
              <w:t>(</w:t>
            </w:r>
            <w:proofErr w:type="spellStart"/>
            <w:r w:rsidRPr="006643FB">
              <w:rPr>
                <w:rFonts w:ascii="Times New Roman" w:eastAsia="思源黑体 Medium" w:hAnsi="Times New Roman" w:cs="Times New Roman"/>
                <w:spacing w:val="6"/>
              </w:rPr>
              <w:t>a.evi_sum.evi_</w:t>
            </w:r>
            <w:proofErr w:type="gramStart"/>
            <w:r w:rsidRPr="006643FB">
              <w:rPr>
                <w:rFonts w:ascii="Times New Roman" w:eastAsia="思源黑体 Medium" w:hAnsi="Times New Roman" w:cs="Times New Roman"/>
                <w:spacing w:val="6"/>
              </w:rPr>
              <w:t>split.Predictive</w:t>
            </w:r>
            <w:proofErr w:type="gramEnd"/>
            <w:r w:rsidRPr="006643FB">
              <w:rPr>
                <w:rFonts w:ascii="Times New Roman" w:eastAsia="思源黑体 Medium" w:hAnsi="Times New Roman" w:cs="Times New Roman"/>
                <w:spacing w:val="6"/>
              </w:rPr>
              <w:t>_merge</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a.evi_sum.evi_split.Prognostic</w:t>
            </w:r>
            <w:proofErr w:type="spellEnd"/>
            <w:r w:rsidRPr="006643FB">
              <w:rPr>
                <w:rFonts w:ascii="Times New Roman" w:eastAsia="思源黑体 Medium" w:hAnsi="Times New Roman" w:cs="Times New Roman"/>
                <w:spacing w:val="6"/>
              </w:rPr>
              <w:t xml:space="preserve"> or </w:t>
            </w:r>
            <w:proofErr w:type="spellStart"/>
            <w:r w:rsidRPr="006643FB">
              <w:rPr>
                <w:rFonts w:ascii="Times New Roman" w:eastAsia="思源黑体 Medium" w:hAnsi="Times New Roman" w:cs="Times New Roman"/>
                <w:spacing w:val="6"/>
              </w:rPr>
              <w:t>a.evi_sum.evi_split.Diagnostic</w:t>
            </w:r>
            <w:proofErr w:type="spellEnd"/>
            <w:r w:rsidR="0057413A">
              <w:rPr>
                <w:rFonts w:ascii="Times New Roman" w:eastAsia="思源黑体 Medium" w:hAnsi="Times New Roman" w:cs="Times New Roman" w:hint="default"/>
                <w:spacing w:val="6"/>
              </w:rPr>
              <w:t>)</w:t>
            </w:r>
            <w:r w:rsidRPr="006643FB">
              <w:rPr>
                <w:rFonts w:ascii="Times New Roman" w:eastAsia="思源黑体 Medium" w:hAnsi="Times New Roman" w:cs="Times New Roman"/>
                <w:spacing w:val="6"/>
              </w:rPr>
              <w:t xml:space="preserve"> %}</w:t>
            </w:r>
          </w:p>
          <w:p w14:paraId="1C26CA3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if </w:t>
            </w:r>
            <w:proofErr w:type="spellStart"/>
            <w:proofErr w:type="gramStart"/>
            <w:r w:rsidRPr="006643FB">
              <w:rPr>
                <w:rFonts w:ascii="Times New Roman" w:eastAsia="思源黑体 Medium" w:hAnsi="Times New Roman" w:cs="Times New Roman"/>
                <w:spacing w:val="6"/>
              </w:rPr>
              <w:t>a.clinic</w:t>
            </w:r>
            <w:proofErr w:type="gramEnd"/>
            <w:r w:rsidRPr="006643FB">
              <w:rPr>
                <w:rFonts w:ascii="Times New Roman" w:eastAsia="思源黑体 Medium" w:hAnsi="Times New Roman" w:cs="Times New Roman"/>
                <w:spacing w:val="6"/>
              </w:rPr>
              <w:t>_num_s</w:t>
            </w:r>
            <w:proofErr w:type="spellEnd"/>
            <w:r w:rsidRPr="006643FB">
              <w:rPr>
                <w:rFonts w:ascii="Times New Roman" w:eastAsia="思源黑体 Medium" w:hAnsi="Times New Roman" w:cs="Times New Roman"/>
                <w:spacing w:val="6"/>
              </w:rPr>
              <w:t xml:space="preserve"> == 5%}</w:t>
            </w:r>
          </w:p>
          <w:p w14:paraId="17293BA9"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w:t>
            </w:r>
            <w:r w:rsidRPr="006643FB">
              <w:rPr>
                <w:rFonts w:ascii="Times New Roman" w:eastAsia="思源黑体 Medium" w:hAnsi="Times New Roman" w:cs="Times New Roman"/>
                <w:spacing w:val="6"/>
              </w:rPr>
              <w:t>类</w:t>
            </w:r>
          </w:p>
          <w:p w14:paraId="23E29066"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 xml:space="preserve">{%p </w:t>
            </w:r>
            <w:proofErr w:type="spellStart"/>
            <w:r w:rsidRPr="006643FB">
              <w:rPr>
                <w:rFonts w:ascii="Times New Roman" w:eastAsia="思源黑体 Medium" w:hAnsi="Times New Roman" w:cs="Times New Roman"/>
                <w:spacing w:val="6"/>
              </w:rPr>
              <w:t>elif</w:t>
            </w:r>
            <w:proofErr w:type="spellEnd"/>
            <w:r w:rsidRPr="006643FB">
              <w:rPr>
                <w:rFonts w:ascii="Times New Roman" w:eastAsia="思源黑体 Medium" w:hAnsi="Times New Roman" w:cs="Times New Roman"/>
                <w:spacing w:val="6"/>
              </w:rPr>
              <w:t xml:space="preserve"> </w:t>
            </w:r>
            <w:proofErr w:type="spellStart"/>
            <w:proofErr w:type="gramStart"/>
            <w:r w:rsidRPr="006643FB">
              <w:rPr>
                <w:rFonts w:ascii="Times New Roman" w:eastAsia="思源黑体 Medium" w:hAnsi="Times New Roman" w:cs="Times New Roman"/>
                <w:spacing w:val="6"/>
              </w:rPr>
              <w:t>a.clinic</w:t>
            </w:r>
            <w:proofErr w:type="gramEnd"/>
            <w:r w:rsidRPr="006643FB">
              <w:rPr>
                <w:rFonts w:ascii="Times New Roman" w:eastAsia="思源黑体 Medium" w:hAnsi="Times New Roman" w:cs="Times New Roman"/>
                <w:spacing w:val="6"/>
              </w:rPr>
              <w:t>_num_s</w:t>
            </w:r>
            <w:proofErr w:type="spellEnd"/>
            <w:r w:rsidRPr="006643FB">
              <w:rPr>
                <w:rFonts w:ascii="Times New Roman" w:eastAsia="思源黑体 Medium" w:hAnsi="Times New Roman" w:cs="Times New Roman"/>
                <w:spacing w:val="6"/>
              </w:rPr>
              <w:t xml:space="preserve"> == 4%}</w:t>
            </w:r>
          </w:p>
          <w:p w14:paraId="45CA4FE7"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w:t>
            </w:r>
            <w:r w:rsidRPr="006643FB">
              <w:rPr>
                <w:rFonts w:ascii="Times New Roman" w:eastAsia="思源黑体 Medium" w:hAnsi="Times New Roman" w:cs="Times New Roman"/>
                <w:spacing w:val="6"/>
              </w:rPr>
              <w:t>类</w:t>
            </w:r>
          </w:p>
          <w:p w14:paraId="7D682941"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p w14:paraId="2003A8BD"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else%}</w:t>
            </w:r>
          </w:p>
          <w:p w14:paraId="476D1388"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III</w:t>
            </w:r>
            <w:r w:rsidRPr="006643FB">
              <w:rPr>
                <w:rFonts w:ascii="Times New Roman" w:eastAsia="思源黑体 Medium" w:hAnsi="Times New Roman" w:cs="Times New Roman"/>
                <w:spacing w:val="6"/>
              </w:rPr>
              <w:t>类</w:t>
            </w:r>
          </w:p>
          <w:p w14:paraId="3E931D1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t>{%p endif%}</w:t>
            </w:r>
          </w:p>
        </w:tc>
      </w:tr>
      <w:tr w:rsidR="00963A25" w14:paraId="4C2980D7" w14:textId="77777777" w:rsidTr="0082274D">
        <w:trPr>
          <w:trHeight w:val="420"/>
        </w:trPr>
        <w:tc>
          <w:tcPr>
            <w:tcW w:w="9626" w:type="dxa"/>
            <w:gridSpan w:val="7"/>
          </w:tcPr>
          <w:p w14:paraId="26A968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6643FB">
              <w:rPr>
                <w:rFonts w:ascii="Times New Roman" w:eastAsia="思源黑体 Medium" w:hAnsi="Times New Roman" w:cs="Times New Roman"/>
                <w:spacing w:val="6"/>
              </w:rPr>
              <w:lastRenderedPageBreak/>
              <w:t xml:space="preserve">{%tr </w:t>
            </w:r>
            <w:proofErr w:type="spellStart"/>
            <w:r w:rsidRPr="006643FB">
              <w:rPr>
                <w:rFonts w:ascii="Times New Roman" w:eastAsia="思源黑体 Medium" w:hAnsi="Times New Roman" w:cs="Times New Roman"/>
                <w:spacing w:val="6"/>
              </w:rPr>
              <w:t>endfor</w:t>
            </w:r>
            <w:proofErr w:type="spellEnd"/>
            <w:r w:rsidRPr="006643FB">
              <w:rPr>
                <w:rFonts w:ascii="Times New Roman" w:eastAsia="思源黑体 Medium" w:hAnsi="Times New Roman" w:cs="Times New Roman"/>
                <w:spacing w:val="6"/>
              </w:rPr>
              <w:t>%}</w:t>
            </w:r>
          </w:p>
        </w:tc>
      </w:tr>
      <w:tr w:rsidR="00963A25" w14:paraId="1AFAE4C9" w14:textId="77777777" w:rsidTr="0082274D">
        <w:trPr>
          <w:trHeight w:val="420"/>
        </w:trPr>
        <w:tc>
          <w:tcPr>
            <w:tcW w:w="9626" w:type="dxa"/>
            <w:gridSpan w:val="7"/>
          </w:tcPr>
          <w:p w14:paraId="6F4090AB" w14:textId="77777777" w:rsidR="00963A25" w:rsidRPr="006643FB"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else%}</w:t>
            </w:r>
          </w:p>
        </w:tc>
      </w:tr>
      <w:tr w:rsidR="00963A25" w14:paraId="5DAA60C1" w14:textId="77777777" w:rsidTr="0082274D">
        <w:trPr>
          <w:trHeight w:val="420"/>
        </w:trPr>
        <w:tc>
          <w:tcPr>
            <w:tcW w:w="1085" w:type="dxa"/>
          </w:tcPr>
          <w:p w14:paraId="2627C5D1"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463" w:type="dxa"/>
          </w:tcPr>
          <w:p w14:paraId="5EDCB1C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1971" w:type="dxa"/>
          </w:tcPr>
          <w:p w14:paraId="539BEFE3"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869" w:type="dxa"/>
          </w:tcPr>
          <w:p w14:paraId="204EA8D7"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Pr>
          <w:p w14:paraId="04AFFDA0"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80" w:type="dxa"/>
          </w:tcPr>
          <w:p w14:paraId="6EA19B7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c>
          <w:tcPr>
            <w:tcW w:w="1078" w:type="dxa"/>
          </w:tcPr>
          <w:p w14:paraId="48D63B36"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hint="default"/>
                <w:spacing w:val="6"/>
              </w:rPr>
              <w:t>-</w:t>
            </w:r>
          </w:p>
        </w:tc>
      </w:tr>
      <w:tr w:rsidR="00963A25" w14:paraId="2335514D" w14:textId="77777777" w:rsidTr="0082274D">
        <w:trPr>
          <w:trHeight w:val="420"/>
        </w:trPr>
        <w:tc>
          <w:tcPr>
            <w:tcW w:w="9626" w:type="dxa"/>
            <w:gridSpan w:val="7"/>
          </w:tcPr>
          <w:p w14:paraId="6C4EB9A8" w14:textId="77777777" w:rsidR="00963A25" w:rsidRDefault="00963A25" w:rsidP="00B20769">
            <w:pPr>
              <w:tabs>
                <w:tab w:val="left" w:pos="1134"/>
                <w:tab w:val="center" w:pos="1506"/>
              </w:tabs>
              <w:spacing w:after="0"/>
              <w:jc w:val="center"/>
              <w:rPr>
                <w:rFonts w:ascii="Times New Roman" w:eastAsia="思源黑体 Medium" w:hAnsi="Times New Roman" w:cs="Times New Roman" w:hint="default"/>
                <w:spacing w:val="6"/>
              </w:rPr>
            </w:pPr>
            <w:r w:rsidRPr="00032BE8">
              <w:rPr>
                <w:rFonts w:ascii="Times New Roman" w:eastAsia="微软雅黑" w:hAnsi="Times New Roman" w:cs="思源黑体 CN Light"/>
                <w:bCs/>
                <w:iCs/>
                <w:color w:val="000000"/>
                <w:sz w:val="17"/>
                <w:szCs w:val="17"/>
              </w:rPr>
              <w:t>{%tr endif%}</w:t>
            </w:r>
          </w:p>
        </w:tc>
      </w:tr>
    </w:tbl>
    <w:p w14:paraId="4F7CC6C5" w14:textId="77777777" w:rsidR="00963A25" w:rsidRDefault="00963A25" w:rsidP="00963A25">
      <w:pPr>
        <w:rPr>
          <w:rFonts w:ascii="思源黑体 Medium" w:eastAsia="思源黑体 Medium" w:hAnsi="思源黑体 Medium" w:cs="思源黑体 Medium"/>
          <w:caps/>
          <w:color w:val="1E7648"/>
          <w:spacing w:val="17"/>
          <w:szCs w:val="28"/>
        </w:rPr>
      </w:pPr>
    </w:p>
    <w:p w14:paraId="41C0E43B" w14:textId="37AA1592" w:rsidR="003E692B" w:rsidRDefault="003E692B" w:rsidP="003E692B">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四</w:t>
      </w:r>
      <w:r w:rsidR="00D831E8">
        <w:rPr>
          <w:rFonts w:ascii="思源黑体 Medium" w:eastAsia="思源黑体 Medium" w:hAnsi="思源黑体 Medium" w:cs="思源黑体 Medium" w:hint="eastAsia"/>
          <w:caps/>
          <w:color w:val="1E7648"/>
          <w:spacing w:val="17"/>
          <w:szCs w:val="28"/>
        </w:rPr>
        <w:t>、</w:t>
      </w:r>
      <w:r>
        <w:rPr>
          <w:rFonts w:ascii="思源黑体 Medium" w:eastAsia="思源黑体 Medium" w:hAnsi="思源黑体 Medium" w:cs="思源黑体 Medium" w:hint="eastAsia"/>
          <w:caps/>
          <w:color w:val="1E7648"/>
          <w:spacing w:val="17"/>
          <w:szCs w:val="28"/>
        </w:rPr>
        <w:t>检测结果解析</w:t>
      </w:r>
    </w:p>
    <w:p w14:paraId="20008713" w14:textId="77777777" w:rsidR="003E692B" w:rsidRDefault="003E692B" w:rsidP="003E692B">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1. </w:t>
      </w:r>
      <w:r>
        <w:rPr>
          <w:rFonts w:ascii="Times New Roman" w:eastAsia="思源黑体 Medium" w:hAnsi="Times New Roman" w:hint="eastAsia"/>
          <w:caps/>
          <w:smallCaps w:val="0"/>
          <w:color w:val="1E7648"/>
          <w:spacing w:val="17"/>
          <w:sz w:val="24"/>
          <w:szCs w:val="24"/>
        </w:rPr>
        <w:t>同源重组缺陷（</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）检测结果解析</w:t>
      </w:r>
    </w:p>
    <w:tbl>
      <w:tblPr>
        <w:tblStyle w:val="PTMv3"/>
        <w:tblW w:w="0" w:type="auto"/>
        <w:tblLook w:val="04A0" w:firstRow="1" w:lastRow="0" w:firstColumn="1" w:lastColumn="0" w:noHBand="0" w:noVBand="1"/>
      </w:tblPr>
      <w:tblGrid>
        <w:gridCol w:w="763"/>
        <w:gridCol w:w="8876"/>
      </w:tblGrid>
      <w:tr w:rsidR="003E692B" w14:paraId="7C75CC35" w14:textId="77777777" w:rsidTr="00E973CC">
        <w:trPr>
          <w:cnfStyle w:val="100000000000" w:firstRow="1" w:lastRow="0" w:firstColumn="0" w:lastColumn="0" w:oddVBand="0" w:evenVBand="0" w:oddHBand="0" w:evenHBand="0" w:firstRowFirstColumn="0" w:firstRowLastColumn="0" w:lastRowFirstColumn="0" w:lastRowLastColumn="0"/>
          <w:trHeight w:val="420"/>
        </w:trPr>
        <w:tc>
          <w:tcPr>
            <w:tcW w:w="0" w:type="auto"/>
            <w:gridSpan w:val="2"/>
            <w:tcBorders>
              <w:bottom w:val="nil"/>
            </w:tcBorders>
          </w:tcPr>
          <w:p w14:paraId="4F4A9CFF" w14:textId="77777777" w:rsidR="003E692B" w:rsidRDefault="003E692B" w:rsidP="00B20769">
            <w:pPr>
              <w:tabs>
                <w:tab w:val="left" w:pos="1134"/>
                <w:tab w:val="center" w:pos="1506"/>
              </w:tabs>
              <w:spacing w:after="0"/>
              <w:jc w:val="center"/>
              <w:rPr>
                <w:rFonts w:ascii="思源黑体 CN Bold" w:eastAsia="思源黑体 CN Bold" w:hAnsi="思源黑体 CN Bold" w:cs="思源黑体 CN Bold" w:hint="default"/>
                <w:b/>
                <w:bCs/>
                <w:color w:val="FFFFFF"/>
                <w:sz w:val="18"/>
                <w:szCs w:val="18"/>
              </w:rPr>
            </w:pPr>
            <w:r w:rsidRPr="006643FB">
              <w:rPr>
                <w:rFonts w:ascii="Times New Roman" w:eastAsia="思源黑体 Medium" w:hAnsi="Times New Roman" w:cs="Times New Roman"/>
                <w:b/>
                <w:bCs/>
                <w:color w:val="FFFFFF"/>
                <w:spacing w:val="6"/>
              </w:rPr>
              <w:t xml:space="preserve">{%if </w:t>
            </w:r>
            <w:proofErr w:type="spellStart"/>
            <w:r w:rsidRPr="006643FB">
              <w:rPr>
                <w:rFonts w:ascii="Times New Roman" w:eastAsia="思源黑体 Medium" w:hAnsi="Times New Roman" w:cs="Times New Roman"/>
                <w:b/>
                <w:bCs/>
                <w:color w:val="FFFFFF"/>
                <w:spacing w:val="6"/>
              </w:rPr>
              <w:t>var.gss.gss.var_id</w:t>
            </w:r>
            <w:proofErr w:type="spellEnd"/>
            <w:r w:rsidRPr="006643FB">
              <w:rPr>
                <w:rFonts w:ascii="Times New Roman" w:eastAsia="思源黑体 Medium" w:hAnsi="Times New Roman" w:cs="Times New Roman"/>
                <w:b/>
                <w:bCs/>
                <w:color w:val="FFFFFF"/>
                <w:spacing w:val="6"/>
              </w:rPr>
              <w:t xml:space="preserve"> ==</w:t>
            </w:r>
            <w:proofErr w:type="gramStart"/>
            <w:r w:rsidRPr="006643FB">
              <w:rPr>
                <w:rFonts w:ascii="Times New Roman" w:eastAsia="思源黑体 Medium" w:hAnsi="Times New Roman" w:cs="Times New Roman"/>
                <w:b/>
                <w:bCs/>
                <w:color w:val="FFFFFF"/>
                <w:spacing w:val="6"/>
              </w:rPr>
              <w:t>”</w:t>
            </w:r>
            <w:proofErr w:type="gramEnd"/>
            <w:r w:rsidRPr="006643FB">
              <w:rPr>
                <w:rFonts w:ascii="Times New Roman" w:eastAsia="思源黑体 Medium" w:hAnsi="Times New Roman" w:cs="Times New Roman"/>
                <w:b/>
                <w:bCs/>
                <w:color w:val="FFFFFF"/>
                <w:spacing w:val="6"/>
              </w:rPr>
              <w:t>HRD+</w:t>
            </w:r>
            <w:proofErr w:type="gramStart"/>
            <w:r w:rsidRPr="006643FB">
              <w:rPr>
                <w:rFonts w:ascii="Times New Roman" w:eastAsia="思源黑体 Medium" w:hAnsi="Times New Roman" w:cs="Times New Roman"/>
                <w:b/>
                <w:bCs/>
                <w:color w:val="FFFFFF"/>
                <w:spacing w:val="6"/>
              </w:rPr>
              <w:t>”</w:t>
            </w:r>
            <w:proofErr w:type="gramEnd"/>
            <w:r w:rsidRPr="006643FB">
              <w:rPr>
                <w:rFonts w:ascii="Times New Roman" w:eastAsia="思源黑体 Medium" w:hAnsi="Times New Roman" w:cs="Times New Roman"/>
                <w:b/>
                <w:bCs/>
                <w:color w:val="FFFFFF"/>
                <w:spacing w:val="6"/>
              </w:rPr>
              <w:t>%}HRD</w:t>
            </w:r>
            <w:r w:rsidRPr="006643FB">
              <w:rPr>
                <w:rFonts w:ascii="Times New Roman" w:eastAsia="思源黑体 Medium" w:hAnsi="Times New Roman" w:cs="Times New Roman"/>
                <w:b/>
                <w:bCs/>
                <w:color w:val="FFFFFF"/>
                <w:spacing w:val="6"/>
              </w:rPr>
              <w:t>阳性</w:t>
            </w:r>
            <w:r w:rsidRPr="006643FB">
              <w:rPr>
                <w:rFonts w:ascii="Times New Roman" w:eastAsia="思源黑体 Medium" w:hAnsi="Times New Roman" w:cs="Times New Roman"/>
                <w:b/>
                <w:bCs/>
                <w:color w:val="FFFFFF"/>
                <w:spacing w:val="6"/>
              </w:rPr>
              <w:t>{%else%}HRD</w:t>
            </w:r>
            <w:r w:rsidRPr="006643FB">
              <w:rPr>
                <w:rFonts w:ascii="Times New Roman" w:eastAsia="思源黑体 Medium" w:hAnsi="Times New Roman" w:cs="Times New Roman"/>
                <w:b/>
                <w:bCs/>
                <w:color w:val="FFFFFF"/>
                <w:spacing w:val="6"/>
              </w:rPr>
              <w:t>阴性</w:t>
            </w:r>
            <w:r w:rsidRPr="006643FB">
              <w:rPr>
                <w:rFonts w:ascii="Times New Roman" w:eastAsia="思源黑体 Medium" w:hAnsi="Times New Roman" w:cs="Times New Roman"/>
                <w:b/>
                <w:bCs/>
                <w:color w:val="FFFFFF"/>
                <w:spacing w:val="6"/>
              </w:rPr>
              <w:t>{%endif%}</w:t>
            </w:r>
          </w:p>
        </w:tc>
      </w:tr>
      <w:tr w:rsidR="003E692B" w14:paraId="0599AC0C" w14:textId="77777777" w:rsidTr="00E973CC">
        <w:trPr>
          <w:trHeight w:val="420"/>
        </w:trPr>
        <w:tc>
          <w:tcPr>
            <w:tcW w:w="779" w:type="dxa"/>
            <w:tcBorders>
              <w:top w:val="nil"/>
            </w:tcBorders>
          </w:tcPr>
          <w:p w14:paraId="4E280AD5"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背景介绍</w:t>
            </w:r>
          </w:p>
        </w:tc>
        <w:tc>
          <w:tcPr>
            <w:tcW w:w="9076" w:type="dxa"/>
            <w:tcBorders>
              <w:top w:val="nil"/>
            </w:tcBorders>
          </w:tcPr>
          <w:p w14:paraId="713477B3"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DNA</w:t>
            </w:r>
            <w:r>
              <w:rPr>
                <w:rFonts w:ascii="Times New Roman" w:eastAsia="思源黑体 Medium" w:hAnsi="Times New Roman" w:cs="Times New Roman"/>
                <w:spacing w:val="6"/>
              </w:rPr>
              <w:t>损伤是通过相互关联的多种途径修复的，其中，同源重组修复（</w:t>
            </w:r>
            <w:r>
              <w:rPr>
                <w:rFonts w:ascii="Times New Roman" w:eastAsia="思源黑体 Medium" w:hAnsi="Times New Roman" w:cs="Times New Roman"/>
                <w:spacing w:val="6"/>
              </w:rPr>
              <w:t>Homologous Recombination Repair</w:t>
            </w:r>
            <w:r>
              <w:rPr>
                <w:rFonts w:ascii="Times New Roman" w:eastAsia="思源黑体 Medium" w:hAnsi="Times New Roman" w:cs="Times New Roman"/>
                <w:spacing w:val="6"/>
              </w:rPr>
              <w:t>，</w:t>
            </w:r>
            <w:r>
              <w:rPr>
                <w:rFonts w:ascii="Times New Roman" w:eastAsia="思源黑体 Medium" w:hAnsi="Times New Roman" w:cs="Times New Roman"/>
                <w:spacing w:val="6"/>
              </w:rPr>
              <w:t>HRR</w:t>
            </w:r>
            <w:r>
              <w:rPr>
                <w:rFonts w:ascii="Times New Roman" w:eastAsia="思源黑体 Medium" w:hAnsi="Times New Roman" w:cs="Times New Roman"/>
                <w:spacing w:val="6"/>
              </w:rPr>
              <w:t>）是负责修复</w:t>
            </w:r>
            <w:r>
              <w:rPr>
                <w:rFonts w:ascii="Times New Roman" w:eastAsia="思源黑体 Medium" w:hAnsi="Times New Roman" w:cs="Times New Roman"/>
                <w:spacing w:val="6"/>
              </w:rPr>
              <w:t>DNA</w:t>
            </w:r>
            <w:r>
              <w:rPr>
                <w:rFonts w:ascii="Times New Roman" w:eastAsia="思源黑体 Medium" w:hAnsi="Times New Roman" w:cs="Times New Roman"/>
                <w:spacing w:val="6"/>
              </w:rPr>
              <w:t>双链断裂（</w:t>
            </w:r>
            <w:r>
              <w:rPr>
                <w:rFonts w:ascii="Times New Roman" w:eastAsia="思源黑体 Medium" w:hAnsi="Times New Roman" w:cs="Times New Roman"/>
                <w:spacing w:val="6"/>
              </w:rPr>
              <w:t>Double Strand Break</w:t>
            </w:r>
            <w:r>
              <w:rPr>
                <w:rFonts w:ascii="Times New Roman" w:eastAsia="思源黑体 Medium" w:hAnsi="Times New Roman" w:cs="Times New Roman"/>
                <w:spacing w:val="6"/>
              </w:rPr>
              <w:t>，</w:t>
            </w:r>
            <w:r>
              <w:rPr>
                <w:rFonts w:ascii="Times New Roman" w:eastAsia="思源黑体 Medium" w:hAnsi="Times New Roman" w:cs="Times New Roman"/>
                <w:spacing w:val="6"/>
              </w:rPr>
              <w:t>DSB</w:t>
            </w:r>
            <w:r>
              <w:rPr>
                <w:rFonts w:ascii="Times New Roman" w:eastAsia="思源黑体 Medium" w:hAnsi="Times New Roman" w:cs="Times New Roman"/>
                <w:spacing w:val="6"/>
              </w:rPr>
              <w:t>）与</w:t>
            </w:r>
            <w:r>
              <w:rPr>
                <w:rFonts w:ascii="Times New Roman" w:eastAsia="思源黑体 Medium" w:hAnsi="Times New Roman" w:cs="Times New Roman"/>
                <w:spacing w:val="6"/>
              </w:rPr>
              <w:t>DNA</w:t>
            </w:r>
            <w:r>
              <w:rPr>
                <w:rFonts w:ascii="Times New Roman" w:eastAsia="思源黑体 Medium" w:hAnsi="Times New Roman" w:cs="Times New Roman"/>
                <w:spacing w:val="6"/>
              </w:rPr>
              <w:t>链间交联（</w:t>
            </w:r>
            <w:proofErr w:type="spellStart"/>
            <w:r>
              <w:rPr>
                <w:rFonts w:ascii="Times New Roman" w:eastAsia="思源黑体 Medium" w:hAnsi="Times New Roman" w:cs="Times New Roman"/>
                <w:spacing w:val="6"/>
              </w:rPr>
              <w:t>interstand</w:t>
            </w:r>
            <w:proofErr w:type="spellEnd"/>
            <w:r>
              <w:rPr>
                <w:rFonts w:ascii="Times New Roman" w:eastAsia="思源黑体 Medium" w:hAnsi="Times New Roman" w:cs="Times New Roman"/>
                <w:spacing w:val="6"/>
              </w:rPr>
              <w:t xml:space="preserve"> crosslinks</w:t>
            </w:r>
            <w:r>
              <w:rPr>
                <w:rFonts w:ascii="Times New Roman" w:eastAsia="思源黑体 Medium" w:hAnsi="Times New Roman" w:cs="Times New Roman"/>
                <w:spacing w:val="6"/>
              </w:rPr>
              <w:t>）最为准确且高保真的</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损伤修复系统。同源重组修复缺陷（</w:t>
            </w:r>
            <w:r>
              <w:rPr>
                <w:rFonts w:ascii="Times New Roman" w:eastAsia="思源黑体 Medium" w:hAnsi="Times New Roman" w:cs="Times New Roman"/>
                <w:spacing w:val="6"/>
              </w:rPr>
              <w:t>Homologous Recombination Deficiency</w:t>
            </w:r>
            <w:r>
              <w:rPr>
                <w:rFonts w:ascii="Times New Roman" w:eastAsia="思源黑体 Medium" w:hAnsi="Times New Roman" w:cs="Times New Roman"/>
                <w:spacing w:val="6"/>
              </w:rPr>
              <w:t>，</w:t>
            </w:r>
            <w:r>
              <w:rPr>
                <w:rFonts w:ascii="Times New Roman" w:eastAsia="思源黑体 Medium" w:hAnsi="Times New Roman" w:cs="Times New Roman"/>
                <w:spacing w:val="6"/>
              </w:rPr>
              <w:t>HRD</w:t>
            </w:r>
            <w:r>
              <w:rPr>
                <w:rFonts w:ascii="Times New Roman" w:eastAsia="思源黑体 Medium" w:hAnsi="Times New Roman" w:cs="Times New Roman"/>
                <w:spacing w:val="6"/>
              </w:rPr>
              <w:t>）通常指细胞水平上的</w:t>
            </w:r>
            <w:r>
              <w:rPr>
                <w:rFonts w:ascii="Times New Roman" w:eastAsia="思源黑体 Medium" w:hAnsi="Times New Roman" w:cs="Times New Roman"/>
                <w:spacing w:val="6"/>
              </w:rPr>
              <w:t>HRR</w:t>
            </w:r>
            <w:r>
              <w:rPr>
                <w:rFonts w:ascii="Times New Roman" w:eastAsia="思源黑体 Medium" w:hAnsi="Times New Roman" w:cs="Times New Roman"/>
                <w:spacing w:val="6"/>
              </w:rPr>
              <w:t>功能障碍状态，当</w:t>
            </w:r>
            <w:r>
              <w:rPr>
                <w:rFonts w:ascii="Times New Roman" w:eastAsia="思源黑体 Medium" w:hAnsi="Times New Roman" w:cs="Times New Roman"/>
                <w:spacing w:val="6"/>
              </w:rPr>
              <w:t>HRD</w:t>
            </w:r>
            <w:r>
              <w:rPr>
                <w:rFonts w:ascii="Times New Roman" w:eastAsia="思源黑体 Medium" w:hAnsi="Times New Roman" w:cs="Times New Roman"/>
                <w:spacing w:val="6"/>
              </w:rPr>
              <w:t>存在时，</w:t>
            </w:r>
            <w:r>
              <w:rPr>
                <w:rFonts w:ascii="Times New Roman" w:eastAsia="思源黑体 Medium" w:hAnsi="Times New Roman" w:cs="Times New Roman"/>
                <w:spacing w:val="6"/>
              </w:rPr>
              <w:t>DSB</w:t>
            </w:r>
            <w:r>
              <w:rPr>
                <w:rFonts w:ascii="Times New Roman" w:eastAsia="思源黑体 Medium" w:hAnsi="Times New Roman" w:cs="Times New Roman"/>
                <w:spacing w:val="6"/>
              </w:rPr>
              <w:t>会过度依赖非同源末端连接（</w:t>
            </w:r>
            <w:r>
              <w:rPr>
                <w:rFonts w:ascii="Times New Roman" w:eastAsia="思源黑体 Medium" w:hAnsi="Times New Roman" w:cs="Times New Roman"/>
                <w:spacing w:val="6"/>
              </w:rPr>
              <w:t>Non-Homologous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NHEJ</w:t>
            </w:r>
            <w:r>
              <w:rPr>
                <w:rFonts w:ascii="Times New Roman" w:eastAsia="思源黑体 Medium" w:hAnsi="Times New Roman" w:cs="Times New Roman"/>
                <w:spacing w:val="6"/>
              </w:rPr>
              <w:t>）、微同源末端连接（</w:t>
            </w:r>
            <w:r>
              <w:rPr>
                <w:rFonts w:ascii="Times New Roman" w:eastAsia="思源黑体 Medium" w:hAnsi="Times New Roman" w:cs="Times New Roman"/>
                <w:spacing w:val="6"/>
              </w:rPr>
              <w:t>Microhomology Mediated End Joining</w:t>
            </w:r>
            <w:r>
              <w:rPr>
                <w:rFonts w:ascii="Times New Roman" w:eastAsia="思源黑体 Medium" w:hAnsi="Times New Roman" w:cs="Times New Roman"/>
                <w:spacing w:val="6"/>
              </w:rPr>
              <w:t>，</w:t>
            </w:r>
            <w:r>
              <w:rPr>
                <w:rFonts w:ascii="Times New Roman" w:eastAsia="思源黑体 Medium" w:hAnsi="Times New Roman" w:cs="Times New Roman"/>
                <w:spacing w:val="6"/>
              </w:rPr>
              <w:t>MMEJ</w:t>
            </w:r>
            <w:r>
              <w:rPr>
                <w:rFonts w:ascii="Times New Roman" w:eastAsia="思源黑体 Medium" w:hAnsi="Times New Roman" w:cs="Times New Roman"/>
                <w:spacing w:val="6"/>
              </w:rPr>
              <w:t>）和单链退火途径（</w:t>
            </w:r>
            <w:r>
              <w:rPr>
                <w:rFonts w:ascii="Times New Roman" w:eastAsia="思源黑体 Medium" w:hAnsi="Times New Roman" w:cs="Times New Roman"/>
                <w:spacing w:val="6"/>
              </w:rPr>
              <w:t>Single-Strand Annealing</w:t>
            </w:r>
            <w:r>
              <w:rPr>
                <w:rFonts w:ascii="Times New Roman" w:eastAsia="思源黑体 Medium" w:hAnsi="Times New Roman" w:cs="Times New Roman"/>
                <w:spacing w:val="6"/>
              </w:rPr>
              <w:t>，</w:t>
            </w:r>
            <w:r>
              <w:rPr>
                <w:rFonts w:ascii="Times New Roman" w:eastAsia="思源黑体 Medium" w:hAnsi="Times New Roman" w:cs="Times New Roman"/>
                <w:spacing w:val="6"/>
              </w:rPr>
              <w:t>SSA</w:t>
            </w:r>
            <w:r>
              <w:rPr>
                <w:rFonts w:ascii="Times New Roman" w:eastAsia="思源黑体 Medium" w:hAnsi="Times New Roman" w:cs="Times New Roman"/>
                <w:spacing w:val="6"/>
              </w:rPr>
              <w:t>）等低保真、高易错的替代性</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损伤修复途径，从而极可能造成核酸序列的插入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缺失，拷贝数异常，并引起染色体交联，造成基因组和染色体不稳定。</w:t>
            </w:r>
          </w:p>
          <w:p w14:paraId="04E10491"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可由</w:t>
            </w:r>
            <w:r>
              <w:rPr>
                <w:rFonts w:ascii="Times New Roman" w:eastAsia="思源黑体 Medium" w:hAnsi="Times New Roman" w:cs="Times New Roman"/>
                <w:spacing w:val="6"/>
              </w:rPr>
              <w:t>HRR</w:t>
            </w:r>
            <w:r>
              <w:rPr>
                <w:rFonts w:ascii="Times New Roman" w:eastAsia="思源黑体 Medium" w:hAnsi="Times New Roman" w:cs="Times New Roman"/>
                <w:spacing w:val="6"/>
              </w:rPr>
              <w:t>相关基因胚系变异或体细胞变异以及表观遗传失活等诸多因素导致。</w:t>
            </w:r>
            <w:r>
              <w:rPr>
                <w:rFonts w:ascii="Times New Roman" w:eastAsia="思源黑体 Medium" w:hAnsi="Times New Roman" w:cs="Times New Roman"/>
                <w:spacing w:val="6"/>
              </w:rPr>
              <w:t>HRR</w:t>
            </w:r>
            <w:r>
              <w:rPr>
                <w:rFonts w:ascii="Times New Roman" w:eastAsia="思源黑体 Medium" w:hAnsi="Times New Roman" w:cs="Times New Roman"/>
                <w:spacing w:val="6"/>
              </w:rPr>
              <w:t>是一条涉及多个步骤的复杂信号转导通路，其中，关键蛋白为乳腺癌易感基因（</w:t>
            </w:r>
            <w:r>
              <w:rPr>
                <w:rFonts w:ascii="Times New Roman" w:eastAsia="思源黑体 Medium" w:hAnsi="Times New Roman" w:cs="Times New Roman"/>
                <w:spacing w:val="6"/>
              </w:rPr>
              <w:t>breast cancer susceptibility gene</w:t>
            </w:r>
            <w:r>
              <w:rPr>
                <w:rFonts w:ascii="Times New Roman" w:eastAsia="思源黑体 Medium" w:hAnsi="Times New Roman" w:cs="Times New Roman"/>
                <w:spacing w:val="6"/>
              </w:rPr>
              <w:t>，</w:t>
            </w:r>
            <w:r>
              <w:rPr>
                <w:rFonts w:ascii="Times New Roman" w:eastAsia="思源黑体 Medium" w:hAnsi="Times New Roman" w:cs="Times New Roman"/>
                <w:spacing w:val="6"/>
              </w:rPr>
              <w:t>BRCA</w:t>
            </w:r>
            <w:r>
              <w:rPr>
                <w:rFonts w:ascii="Times New Roman" w:eastAsia="思源黑体 Medium" w:hAnsi="Times New Roman" w:cs="Times New Roman"/>
                <w:spacing w:val="6"/>
              </w:rPr>
              <w:t>）。</w:t>
            </w:r>
            <w:r>
              <w:rPr>
                <w:rFonts w:ascii="Times New Roman" w:eastAsia="思源黑体 Medium" w:hAnsi="Times New Roman" w:cs="Times New Roman"/>
                <w:spacing w:val="6"/>
              </w:rPr>
              <w:t>BRCA1/2</w:t>
            </w:r>
            <w:r>
              <w:rPr>
                <w:rFonts w:ascii="Times New Roman" w:eastAsia="思源黑体 Medium" w:hAnsi="Times New Roman" w:cs="Times New Roman"/>
                <w:spacing w:val="6"/>
              </w:rPr>
              <w:t>与多种其他</w:t>
            </w:r>
            <w:r>
              <w:rPr>
                <w:rFonts w:ascii="Times New Roman" w:eastAsia="思源黑体 Medium" w:hAnsi="Times New Roman" w:cs="Times New Roman"/>
                <w:spacing w:val="6"/>
              </w:rPr>
              <w:t>DNA</w:t>
            </w:r>
            <w:r>
              <w:rPr>
                <w:rFonts w:ascii="Times New Roman" w:eastAsia="思源黑体 Medium" w:hAnsi="Times New Roman" w:cs="Times New Roman"/>
                <w:spacing w:val="6"/>
              </w:rPr>
              <w:t>修复蛋白相互作用，形成</w:t>
            </w:r>
            <w:r>
              <w:rPr>
                <w:rFonts w:ascii="Times New Roman" w:eastAsia="思源黑体 Medium" w:hAnsi="Times New Roman" w:cs="Times New Roman"/>
                <w:spacing w:val="6"/>
              </w:rPr>
              <w:t>DNA</w:t>
            </w:r>
            <w:r>
              <w:rPr>
                <w:rFonts w:ascii="Times New Roman" w:eastAsia="思源黑体 Medium" w:hAnsi="Times New Roman" w:cs="Times New Roman"/>
                <w:spacing w:val="6"/>
              </w:rPr>
              <w:t>损伤修复的复杂系统，这些蛋白包括</w:t>
            </w:r>
            <w:r>
              <w:rPr>
                <w:rFonts w:ascii="Times New Roman" w:eastAsia="思源黑体 Medium" w:hAnsi="Times New Roman" w:cs="Times New Roman"/>
                <w:spacing w:val="6"/>
              </w:rPr>
              <w:t>ATM</w:t>
            </w:r>
            <w:r>
              <w:rPr>
                <w:rFonts w:ascii="Times New Roman" w:eastAsia="思源黑体 Medium" w:hAnsi="Times New Roman" w:cs="Times New Roman"/>
                <w:spacing w:val="6"/>
              </w:rPr>
              <w:t>、</w:t>
            </w:r>
            <w:r>
              <w:rPr>
                <w:rFonts w:ascii="Times New Roman" w:eastAsia="思源黑体 Medium" w:hAnsi="Times New Roman" w:cs="Times New Roman"/>
                <w:spacing w:val="6"/>
              </w:rPr>
              <w:t>PALB2</w:t>
            </w:r>
            <w:r>
              <w:rPr>
                <w:rFonts w:ascii="Times New Roman" w:eastAsia="思源黑体 Medium" w:hAnsi="Times New Roman" w:cs="Times New Roman"/>
                <w:spacing w:val="6"/>
              </w:rPr>
              <w:t>、</w:t>
            </w:r>
            <w:r>
              <w:rPr>
                <w:rFonts w:ascii="Times New Roman" w:eastAsia="思源黑体 Medium" w:hAnsi="Times New Roman" w:cs="Times New Roman"/>
                <w:spacing w:val="6"/>
              </w:rPr>
              <w:t>CDK12</w:t>
            </w:r>
            <w:r>
              <w:rPr>
                <w:rFonts w:ascii="Times New Roman" w:eastAsia="思源黑体 Medium" w:hAnsi="Times New Roman" w:cs="Times New Roman"/>
                <w:spacing w:val="6"/>
              </w:rPr>
              <w:t>等。</w:t>
            </w:r>
            <w:r>
              <w:rPr>
                <w:rFonts w:ascii="Times New Roman" w:eastAsia="思源黑体 Medium" w:hAnsi="Times New Roman" w:cs="Times New Roman"/>
                <w:spacing w:val="6"/>
              </w:rPr>
              <w:t>HRD</w:t>
            </w:r>
            <w:r>
              <w:rPr>
                <w:rFonts w:ascii="Times New Roman" w:eastAsia="思源黑体 Medium" w:hAnsi="Times New Roman" w:cs="Times New Roman"/>
                <w:spacing w:val="6"/>
              </w:rPr>
              <w:t>的存在会使肿瘤细胞对诱发</w:t>
            </w:r>
            <w:r>
              <w:rPr>
                <w:rFonts w:ascii="Times New Roman" w:eastAsia="思源黑体 Medium" w:hAnsi="Times New Roman" w:cs="Times New Roman"/>
                <w:spacing w:val="6"/>
              </w:rPr>
              <w:t>DNA</w:t>
            </w:r>
            <w:r>
              <w:rPr>
                <w:rFonts w:ascii="Times New Roman" w:eastAsia="思源黑体 Medium" w:hAnsi="Times New Roman" w:cs="Times New Roman"/>
                <w:spacing w:val="6"/>
              </w:rPr>
              <w:t>交联的铂类药物高度敏感，同时应用</w:t>
            </w:r>
            <w:r>
              <w:rPr>
                <w:rFonts w:ascii="Times New Roman" w:eastAsia="思源黑体 Medium" w:hAnsi="Times New Roman" w:cs="Times New Roman"/>
                <w:spacing w:val="6"/>
              </w:rPr>
              <w:t>PARP</w:t>
            </w:r>
            <w:r>
              <w:rPr>
                <w:rFonts w:ascii="Times New Roman" w:eastAsia="思源黑体 Medium" w:hAnsi="Times New Roman" w:cs="Times New Roman"/>
                <w:spacing w:val="6"/>
              </w:rPr>
              <w:t>抑制剂可促发肿瘤细胞合成致死。</w:t>
            </w:r>
          </w:p>
          <w:p w14:paraId="4778EFF0"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HRD</w:t>
            </w:r>
            <w:r>
              <w:rPr>
                <w:rFonts w:ascii="Times New Roman" w:eastAsia="思源黑体 Medium" w:hAnsi="Times New Roman" w:cs="Times New Roman"/>
                <w:spacing w:val="6"/>
              </w:rPr>
              <w:t>会产生特定的、可量化的、稳定的基因组改变，其中包含可被鉴别的基因突变、插入</w:t>
            </w:r>
            <w:r>
              <w:rPr>
                <w:rFonts w:ascii="Times New Roman" w:eastAsia="思源黑体 Medium" w:hAnsi="Times New Roman" w:cs="Times New Roman"/>
                <w:spacing w:val="6"/>
              </w:rPr>
              <w:t>/</w:t>
            </w:r>
            <w:r>
              <w:rPr>
                <w:rFonts w:ascii="Times New Roman" w:eastAsia="思源黑体 Medium" w:hAnsi="Times New Roman" w:cs="Times New Roman"/>
                <w:spacing w:val="6"/>
              </w:rPr>
              <w:t>缺失模式，以及染色体结构异常、基因拷贝数变异等。</w:t>
            </w:r>
            <w:r>
              <w:rPr>
                <w:rFonts w:ascii="Times New Roman" w:eastAsia="思源黑体 Medium" w:hAnsi="Times New Roman" w:cs="Times New Roman"/>
                <w:spacing w:val="6"/>
              </w:rPr>
              <w:t>HRD</w:t>
            </w:r>
            <w:r>
              <w:rPr>
                <w:rFonts w:ascii="Times New Roman" w:eastAsia="思源黑体 Medium" w:hAnsi="Times New Roman" w:cs="Times New Roman"/>
                <w:spacing w:val="6"/>
              </w:rPr>
              <w:t>临床检测所描述的肿瘤基因组特定改变，也被称为“基因组瘢痕”。目前，结合基于基因组特征分析的评估体系和</w:t>
            </w:r>
            <w:r>
              <w:rPr>
                <w:rFonts w:ascii="Times New Roman" w:eastAsia="思源黑体 Medium" w:hAnsi="Times New Roman" w:cs="Times New Roman"/>
                <w:spacing w:val="6"/>
              </w:rPr>
              <w:t>BRCA1/2</w:t>
            </w:r>
            <w:r>
              <w:rPr>
                <w:rFonts w:ascii="Times New Roman" w:eastAsia="思源黑体 Medium" w:hAnsi="Times New Roman" w:cs="Times New Roman"/>
                <w:spacing w:val="6"/>
              </w:rPr>
              <w:t>基因致病性突变来评估肿瘤的</w:t>
            </w:r>
            <w:r>
              <w:rPr>
                <w:rFonts w:ascii="Times New Roman" w:eastAsia="思源黑体 Medium" w:hAnsi="Times New Roman" w:cs="Times New Roman"/>
                <w:spacing w:val="6"/>
              </w:rPr>
              <w:t>HRD</w:t>
            </w:r>
            <w:r>
              <w:rPr>
                <w:rFonts w:ascii="Times New Roman" w:eastAsia="思源黑体 Medium" w:hAnsi="Times New Roman" w:cs="Times New Roman"/>
                <w:spacing w:val="6"/>
              </w:rPr>
              <w:t>状态。</w:t>
            </w:r>
          </w:p>
        </w:tc>
      </w:tr>
      <w:tr w:rsidR="003E692B" w14:paraId="4D9941BC" w14:textId="77777777" w:rsidTr="00E973CC">
        <w:trPr>
          <w:trHeight w:val="420"/>
        </w:trPr>
        <w:tc>
          <w:tcPr>
            <w:tcW w:w="779" w:type="dxa"/>
          </w:tcPr>
          <w:p w14:paraId="736A0460" w14:textId="77777777" w:rsidR="003E692B" w:rsidRDefault="003E692B" w:rsidP="00B20769">
            <w:pPr>
              <w:tabs>
                <w:tab w:val="left" w:pos="1134"/>
                <w:tab w:val="center" w:pos="1506"/>
              </w:tabs>
              <w:spacing w:after="0"/>
              <w:jc w:val="center"/>
              <w:rPr>
                <w:rFonts w:ascii="Times New Roman" w:eastAsia="思源黑体 Medium" w:hAnsi="Times New Roman" w:cs="Times New Roman" w:hint="default"/>
                <w:spacing w:val="6"/>
              </w:rPr>
            </w:pPr>
            <w:r>
              <w:rPr>
                <w:rFonts w:ascii="Times New Roman" w:eastAsia="思源黑体 Medium" w:hAnsi="Times New Roman" w:cs="Times New Roman"/>
                <w:spacing w:val="6"/>
              </w:rPr>
              <w:t>治疗策略</w:t>
            </w:r>
          </w:p>
        </w:tc>
        <w:tc>
          <w:tcPr>
            <w:tcW w:w="9076" w:type="dxa"/>
          </w:tcPr>
          <w:p w14:paraId="4536C3AC"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if </w:t>
            </w:r>
            <w:proofErr w:type="spellStart"/>
            <w:r w:rsidRPr="00BC7F67">
              <w:rPr>
                <w:rFonts w:ascii="Times New Roman" w:eastAsia="思源黑体 Medium" w:hAnsi="Times New Roman" w:cs="Times New Roman"/>
                <w:spacing w:val="6"/>
              </w:rPr>
              <w:t>var.gss.gss.evi_sum</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var.gss.gss.evi_sum.evi_split</w:t>
            </w:r>
            <w:proofErr w:type="spellEnd"/>
            <w:r w:rsidRPr="00BC7F67">
              <w:rPr>
                <w:rFonts w:ascii="Times New Roman" w:eastAsia="思源黑体 Medium" w:hAnsi="Times New Roman" w:cs="Times New Roman"/>
                <w:spacing w:val="6"/>
              </w:rPr>
              <w:t xml:space="preserve"> and </w:t>
            </w:r>
            <w:proofErr w:type="spellStart"/>
            <w:r w:rsidRPr="00BC7F67">
              <w:rPr>
                <w:rFonts w:ascii="Times New Roman" w:eastAsia="思源黑体 Medium" w:hAnsi="Times New Roman" w:cs="Times New Roman"/>
                <w:spacing w:val="6"/>
              </w:rPr>
              <w:t>var.gss.gss.evi_sum.evi_</w:t>
            </w:r>
            <w:proofErr w:type="gramStart"/>
            <w:r w:rsidRPr="00BC7F67">
              <w:rPr>
                <w:rFonts w:ascii="Times New Roman" w:eastAsia="思源黑体 Medium" w:hAnsi="Times New Roman" w:cs="Times New Roman"/>
                <w:spacing w:val="6"/>
              </w:rPr>
              <w:t>split.Predictive</w:t>
            </w:r>
            <w:proofErr w:type="gramEnd"/>
            <w:r w:rsidRPr="00BC7F67">
              <w:rPr>
                <w:rFonts w:ascii="Times New Roman" w:eastAsia="思源黑体 Medium" w:hAnsi="Times New Roman" w:cs="Times New Roman"/>
                <w:spacing w:val="6"/>
              </w:rPr>
              <w:t>_merge</w:t>
            </w:r>
            <w:proofErr w:type="spellEnd"/>
            <w:r w:rsidRPr="00BC7F67">
              <w:rPr>
                <w:rFonts w:ascii="Times New Roman" w:eastAsia="思源黑体 Medium" w:hAnsi="Times New Roman" w:cs="Times New Roman"/>
                <w:spacing w:val="6"/>
              </w:rPr>
              <w:t>%}</w:t>
            </w:r>
          </w:p>
          <w:p w14:paraId="60FD6D6E"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for b in </w:t>
            </w:r>
            <w:proofErr w:type="spellStart"/>
            <w:r w:rsidRPr="00BC7F67">
              <w:rPr>
                <w:rFonts w:ascii="Times New Roman" w:eastAsia="思源黑体 Medium" w:hAnsi="Times New Roman" w:cs="Times New Roman"/>
                <w:spacing w:val="6"/>
              </w:rPr>
              <w:t>var.gss.gss.evi_sum.evi_</w:t>
            </w:r>
            <w:proofErr w:type="gramStart"/>
            <w:r w:rsidRPr="00BC7F67">
              <w:rPr>
                <w:rFonts w:ascii="Times New Roman" w:eastAsia="思源黑体 Medium" w:hAnsi="Times New Roman" w:cs="Times New Roman"/>
                <w:spacing w:val="6"/>
              </w:rPr>
              <w:t>split.Predictive</w:t>
            </w:r>
            <w:proofErr w:type="gramEnd"/>
            <w:r w:rsidRPr="00BC7F67">
              <w:rPr>
                <w:rFonts w:ascii="Times New Roman" w:eastAsia="思源黑体 Medium" w:hAnsi="Times New Roman" w:cs="Times New Roman"/>
                <w:spacing w:val="6"/>
              </w:rPr>
              <w:t>_merge</w:t>
            </w:r>
            <w:proofErr w:type="spellEnd"/>
            <w:r w:rsidRPr="00BC7F67">
              <w:rPr>
                <w:rFonts w:ascii="Times New Roman" w:eastAsia="思源黑体 Medium" w:hAnsi="Times New Roman" w:cs="Times New Roman"/>
                <w:spacing w:val="6"/>
              </w:rPr>
              <w:t>%}</w:t>
            </w:r>
          </w:p>
          <w:p w14:paraId="678DEA79" w14:textId="7F9A360A"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b/>
                <w:bCs/>
                <w:color w:val="1E7648"/>
                <w:spacing w:val="6"/>
              </w:rPr>
              <w:t>{{</w:t>
            </w:r>
            <w:proofErr w:type="spellStart"/>
            <w:r w:rsidRPr="00BC7F67">
              <w:rPr>
                <w:rFonts w:ascii="Times New Roman" w:eastAsia="思源黑体 Medium" w:hAnsi="Times New Roman" w:cs="Times New Roman"/>
                <w:b/>
                <w:bCs/>
                <w:color w:val="1E7648"/>
                <w:spacing w:val="6"/>
              </w:rPr>
              <w:t>b.regimen_name</w:t>
            </w:r>
            <w:proofErr w:type="spellEnd"/>
            <w:r w:rsidRPr="00BC7F67">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b.clinical_significance_cn</w:t>
            </w:r>
            <w:r w:rsidR="00373807" w:rsidRPr="00373807">
              <w:rPr>
                <w:rFonts w:ascii="Times New Roman" w:eastAsia="思源黑体 Medium" w:hAnsi="Times New Roman" w:cs="Times New Roman"/>
                <w:b/>
                <w:bCs/>
                <w:color w:val="1E7648"/>
                <w:spacing w:val="6"/>
              </w:rPr>
              <w:t>_first</w:t>
            </w:r>
            <w:proofErr w:type="spellEnd"/>
            <w:r w:rsidR="00373807" w:rsidRPr="00373807">
              <w:rPr>
                <w:rFonts w:ascii="Times New Roman" w:eastAsia="思源黑体 Medium" w:hAnsi="Times New Roman" w:cs="Times New Roman"/>
                <w:b/>
                <w:bCs/>
                <w:color w:val="1E7648"/>
                <w:spacing w:val="6"/>
              </w:rPr>
              <w:t xml:space="preserve"> </w:t>
            </w:r>
            <w:r w:rsidRPr="000742C9">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w:t>
            </w:r>
            <w:proofErr w:type="spellStart"/>
            <w:r w:rsidRPr="000742C9">
              <w:rPr>
                <w:rFonts w:ascii="Times New Roman" w:eastAsia="思源黑体 Medium" w:hAnsi="Times New Roman" w:cs="Times New Roman"/>
                <w:b/>
                <w:bCs/>
                <w:color w:val="1E7648"/>
                <w:spacing w:val="6"/>
              </w:rPr>
              <w:t>b.evi_conclusion_simple</w:t>
            </w:r>
            <w:proofErr w:type="spellEnd"/>
            <w:r w:rsidRPr="000742C9">
              <w:rPr>
                <w:rFonts w:ascii="Times New Roman" w:eastAsia="思源黑体 Medium" w:hAnsi="Times New Roman" w:cs="Times New Roman"/>
                <w:b/>
                <w:bCs/>
                <w:color w:val="1E7648"/>
                <w:spacing w:val="6"/>
              </w:rPr>
              <w:t>}}</w:t>
            </w:r>
            <w:r w:rsidRPr="000742C9">
              <w:rPr>
                <w:rFonts w:ascii="Times New Roman" w:eastAsia="思源黑体 Medium" w:hAnsi="Times New Roman" w:cs="Times New Roman"/>
                <w:b/>
                <w:bCs/>
                <w:color w:val="1E7648"/>
                <w:spacing w:val="6"/>
              </w:rPr>
              <w:t>级</w:t>
            </w:r>
            <w:r>
              <w:rPr>
                <w:rFonts w:ascii="Times New Roman" w:eastAsia="思源黑体 Medium" w:hAnsi="Times New Roman" w:cs="Times New Roman"/>
                <w:b/>
                <w:bCs/>
                <w:color w:val="1E7648"/>
                <w:spacing w:val="6"/>
              </w:rPr>
              <w:t>）</w:t>
            </w:r>
            <w:r w:rsidRPr="00BC7F67">
              <w:rPr>
                <w:rFonts w:ascii="Times New Roman" w:eastAsia="思源黑体 Medium" w:hAnsi="Times New Roman" w:cs="Times New Roman"/>
                <w:spacing w:val="6"/>
              </w:rPr>
              <w:t>：</w:t>
            </w:r>
            <w:r w:rsidRPr="00BC7F67">
              <w:rPr>
                <w:rFonts w:ascii="Times New Roman" w:eastAsia="思源黑体 Medium" w:hAnsi="Times New Roman" w:cs="Times New Roman"/>
                <w:spacing w:val="6"/>
              </w:rPr>
              <w:t>{{</w:t>
            </w:r>
            <w:proofErr w:type="spellStart"/>
            <w:r w:rsidRPr="00BC7F67">
              <w:rPr>
                <w:rFonts w:ascii="Times New Roman" w:eastAsia="思源黑体 Medium" w:hAnsi="Times New Roman" w:cs="Times New Roman"/>
                <w:spacing w:val="6"/>
              </w:rPr>
              <w:t>b.evi_interpretation|e</w:t>
            </w:r>
            <w:proofErr w:type="spellEnd"/>
            <w:r w:rsidRPr="00BC7F67">
              <w:rPr>
                <w:rFonts w:ascii="Times New Roman" w:eastAsia="思源黑体 Medium" w:hAnsi="Times New Roman" w:cs="Times New Roman"/>
                <w:spacing w:val="6"/>
              </w:rPr>
              <w:t>}}</w:t>
            </w:r>
          </w:p>
          <w:p w14:paraId="4A690D88"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 xml:space="preserve">{%p </w:t>
            </w:r>
            <w:proofErr w:type="spellStart"/>
            <w:r w:rsidRPr="00BC7F67">
              <w:rPr>
                <w:rFonts w:ascii="Times New Roman" w:eastAsia="思源黑体 Medium" w:hAnsi="Times New Roman" w:cs="Times New Roman"/>
                <w:spacing w:val="6"/>
              </w:rPr>
              <w:t>endfor</w:t>
            </w:r>
            <w:proofErr w:type="spellEnd"/>
            <w:r w:rsidRPr="00BC7F67">
              <w:rPr>
                <w:rFonts w:ascii="Times New Roman" w:eastAsia="思源黑体 Medium" w:hAnsi="Times New Roman" w:cs="Times New Roman"/>
                <w:spacing w:val="6"/>
              </w:rPr>
              <w:t>%}</w:t>
            </w:r>
          </w:p>
          <w:p w14:paraId="3B38F1A0"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{%p else%}</w:t>
            </w:r>
          </w:p>
          <w:p w14:paraId="129A4B17" w14:textId="77777777" w:rsidR="003E692B" w:rsidRPr="00BC7F67"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w:t>
            </w:r>
          </w:p>
          <w:p w14:paraId="443F5B2A" w14:textId="77777777" w:rsidR="003E692B" w:rsidRDefault="003E692B" w:rsidP="00B20769">
            <w:pPr>
              <w:tabs>
                <w:tab w:val="left" w:pos="1134"/>
                <w:tab w:val="center" w:pos="1506"/>
              </w:tabs>
              <w:spacing w:after="0"/>
              <w:rPr>
                <w:rFonts w:ascii="Times New Roman" w:eastAsia="思源黑体 Medium" w:hAnsi="Times New Roman" w:cs="Times New Roman" w:hint="default"/>
                <w:spacing w:val="6"/>
              </w:rPr>
            </w:pPr>
            <w:r w:rsidRPr="00BC7F67">
              <w:rPr>
                <w:rFonts w:ascii="Times New Roman" w:eastAsia="思源黑体 Medium" w:hAnsi="Times New Roman" w:cs="Times New Roman"/>
                <w:spacing w:val="6"/>
              </w:rPr>
              <w:t>{%p endif%}</w:t>
            </w:r>
          </w:p>
        </w:tc>
      </w:tr>
    </w:tbl>
    <w:p w14:paraId="495DE91C" w14:textId="56475F68" w:rsidR="00963A25" w:rsidRDefault="00963A25"/>
    <w:p w14:paraId="0145C6FF" w14:textId="72E74F7F" w:rsidR="007B5726" w:rsidRDefault="00D831E8" w:rsidP="00D831E8">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sidR="007B5726">
        <w:rPr>
          <w:rFonts w:ascii="Times New Roman" w:eastAsia="思源黑体 Medium" w:hAnsi="Times New Roman" w:hint="eastAsia"/>
          <w:caps/>
          <w:smallCaps w:val="0"/>
          <w:color w:val="1E7648"/>
          <w:spacing w:val="17"/>
          <w:sz w:val="24"/>
          <w:szCs w:val="24"/>
        </w:rPr>
        <w:t>基因组变异检测结果解析</w:t>
      </w:r>
    </w:p>
    <w:tbl>
      <w:tblPr>
        <w:tblStyle w:val="PTMv3"/>
        <w:tblW w:w="0" w:type="auto"/>
        <w:tblLayout w:type="fixed"/>
        <w:tblLook w:val="04A0" w:firstRow="1" w:lastRow="0" w:firstColumn="1" w:lastColumn="0" w:noHBand="0" w:noVBand="1"/>
      </w:tblPr>
      <w:tblGrid>
        <w:gridCol w:w="2026"/>
        <w:gridCol w:w="7613"/>
      </w:tblGrid>
      <w:tr w:rsidR="007B5726" w14:paraId="47488D76"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6CEFD197" w14:textId="77777777" w:rsidR="007B5726" w:rsidRDefault="007B5726" w:rsidP="00B20769">
            <w:pPr>
              <w:spacing w:after="0" w:line="240" w:lineRule="auto"/>
              <w:jc w:val="left"/>
              <w:rPr>
                <w:rFonts w:hint="default"/>
                <w:b/>
                <w:bCs/>
                <w:color w:val="FFFFFF"/>
              </w:rPr>
            </w:pPr>
            <w:r>
              <w:rPr>
                <w:rFonts w:eastAsia="思源黑体 Medium"/>
                <w:b/>
                <w:bCs/>
                <w:color w:val="FFFFFF"/>
                <w:spacing w:val="6"/>
              </w:rPr>
              <w:t>Ⅰ</w:t>
            </w:r>
            <w:r>
              <w:rPr>
                <w:rFonts w:eastAsia="思源黑体 Medium"/>
                <w:b/>
                <w:bCs/>
                <w:color w:val="FFFFFF"/>
                <w:spacing w:val="6"/>
              </w:rPr>
              <w:t xml:space="preserve">: </w:t>
            </w:r>
            <w:r>
              <w:rPr>
                <w:rFonts w:eastAsia="思源黑体 Medium"/>
                <w:b/>
                <w:bCs/>
                <w:color w:val="FFFFFF"/>
                <w:spacing w:val="6"/>
              </w:rPr>
              <w:t>具有明确临床意义的变异</w:t>
            </w:r>
          </w:p>
        </w:tc>
      </w:tr>
      <w:tr w:rsidR="007B5726" w14:paraId="5E305552" w14:textId="77777777" w:rsidTr="00E973CC">
        <w:trPr>
          <w:trHeight w:val="420"/>
        </w:trPr>
        <w:tc>
          <w:tcPr>
            <w:tcW w:w="2026" w:type="dxa"/>
            <w:tcBorders>
              <w:top w:val="nil"/>
            </w:tcBorders>
          </w:tcPr>
          <w:p w14:paraId="4567B3C5" w14:textId="77777777" w:rsidR="007B5726" w:rsidRDefault="007B572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3668667B" w14:textId="77777777" w:rsidR="007B5726" w:rsidRDefault="007B5726" w:rsidP="00B20769">
            <w:pPr>
              <w:spacing w:after="0" w:line="240" w:lineRule="auto"/>
              <w:jc w:val="left"/>
              <w:rPr>
                <w:rFonts w:eastAsia="思源黑体 Medium" w:hint="default"/>
                <w:spacing w:val="6"/>
              </w:rPr>
            </w:pPr>
            <w:r>
              <w:rPr>
                <w:rFonts w:eastAsia="思源黑体 Medium"/>
                <w:spacing w:val="6"/>
              </w:rPr>
              <w:t>意义解读</w:t>
            </w:r>
          </w:p>
        </w:tc>
      </w:tr>
      <w:tr w:rsidR="007B5726" w14:paraId="413CCBD6" w14:textId="77777777" w:rsidTr="00E973CC">
        <w:trPr>
          <w:trHeight w:val="420"/>
        </w:trPr>
        <w:tc>
          <w:tcPr>
            <w:tcW w:w="9639" w:type="dxa"/>
            <w:gridSpan w:val="2"/>
          </w:tcPr>
          <w:p w14:paraId="7F46266B" w14:textId="48E2763A" w:rsidR="007B5726" w:rsidRPr="00E07072"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lastRenderedPageBreak/>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w:t>
            </w:r>
            <w:proofErr w:type="spellEnd"/>
            <w:r w:rsidRPr="00E07072">
              <w:rPr>
                <w:rFonts w:ascii="Times New Roman" w:eastAsia="思源黑体 Medium" w:hAnsi="Times New Roman" w:cs="Times New Roman"/>
                <w:spacing w:val="6"/>
              </w:rPr>
              <w:t>%}</w:t>
            </w:r>
          </w:p>
        </w:tc>
      </w:tr>
      <w:tr w:rsidR="007B5726" w14:paraId="32504610" w14:textId="77777777" w:rsidTr="00E973CC">
        <w:trPr>
          <w:trHeight w:val="420"/>
        </w:trPr>
        <w:tc>
          <w:tcPr>
            <w:tcW w:w="9639" w:type="dxa"/>
            <w:gridSpan w:val="2"/>
          </w:tcPr>
          <w:p w14:paraId="5464990C" w14:textId="34574056" w:rsidR="007B5726" w:rsidRPr="00E07072"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90003C">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w:t>
            </w:r>
            <w:proofErr w:type="spellEnd"/>
            <w:r w:rsidRPr="00E07072">
              <w:rPr>
                <w:rFonts w:ascii="Times New Roman" w:eastAsia="思源黑体 Medium" w:hAnsi="Times New Roman" w:cs="Times New Roman"/>
                <w:spacing w:val="6"/>
              </w:rPr>
              <w:t>%}</w:t>
            </w:r>
          </w:p>
        </w:tc>
      </w:tr>
      <w:tr w:rsidR="007B5726" w14:paraId="0BB658E8" w14:textId="77777777" w:rsidTr="00E973CC">
        <w:trPr>
          <w:trHeight w:val="420"/>
        </w:trPr>
        <w:tc>
          <w:tcPr>
            <w:tcW w:w="2026" w:type="dxa"/>
          </w:tcPr>
          <w:p w14:paraId="4C9CB272" w14:textId="77777777"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3276A910" w14:textId="77777777" w:rsidR="007B5726" w:rsidRPr="00AD140E"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0D40A900" w14:textId="77777777"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04A024D8" w14:textId="763B4F85" w:rsidR="007B5726" w:rsidRDefault="007B5726" w:rsidP="00B2076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B8F7786" w14:textId="77777777" w:rsidR="00C31C01" w:rsidRDefault="007B5726" w:rsidP="00460F9F">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sidR="00C31C01">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2A26BFE4" w14:textId="77777777" w:rsidR="00C31C01" w:rsidRDefault="007B5726" w:rsidP="00460F9F">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sidR="00B915FF">
              <w:rPr>
                <w:rFonts w:ascii="Times New Roman" w:eastAsia="思源黑体 Medium" w:hAnsi="Times New Roman" w:cs="Times New Roman"/>
                <w:spacing w:val="6"/>
              </w:rPr>
              <w:t>hgvs</w:t>
            </w:r>
            <w:proofErr w:type="gramEnd"/>
            <w:r w:rsidR="00B915FF">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6202169F" w14:textId="3E5FB37F" w:rsidR="0064426A" w:rsidRDefault="0064426A" w:rsidP="00460F9F">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w:t>
            </w:r>
            <w:r w:rsidR="00C31C01">
              <w:rPr>
                <w:rFonts w:ascii="Times New Roman" w:eastAsia="思源黑体 Medium" w:hAnsi="Times New Roman" w:cs="Times New Roman"/>
                <w:spacing w:val="6"/>
              </w:rPr>
              <w:t>p</w:t>
            </w:r>
            <w:r>
              <w:rPr>
                <w:rFonts w:ascii="Times New Roman" w:eastAsia="思源黑体 Medium" w:hAnsi="Times New Roman" w:cs="Times New Roman"/>
                <w:spacing w:val="6"/>
              </w:rPr>
              <w:t xml:space="preserve"> endif%}</w:t>
            </w:r>
          </w:p>
        </w:tc>
        <w:tc>
          <w:tcPr>
            <w:tcW w:w="7613" w:type="dxa"/>
          </w:tcPr>
          <w:p w14:paraId="052AB771" w14:textId="77777777" w:rsidR="007B5726" w:rsidRDefault="007B5726" w:rsidP="00B20769">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52CC302F"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7E615582"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771A65A4" w14:textId="2BBFDD2E"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w:t>
            </w:r>
            <w:r w:rsidR="0061775A" w:rsidRPr="0061775A">
              <w:rPr>
                <w:rFonts w:ascii="Times New Roman" w:eastAsia="思源黑体 Medium" w:hAnsi="Times New Roman" w:cs="Times New Roman"/>
                <w:b/>
                <w:bCs/>
                <w:color w:val="1E7648"/>
                <w:spacing w:val="6"/>
              </w:rPr>
              <w:t>clinical_significance_cn_first</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4ABA49E0"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7B0F59B"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0ACB3658"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30F08B30"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17187347"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00B1F2C"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65B78D2F"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4DB038BD"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7C7D7D61"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753FE074"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2E92C9D6"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5055EEC8" w14:textId="77777777" w:rsidR="007B5726" w:rsidRPr="00013B6A"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7B5726" w14:paraId="0376D1A6" w14:textId="77777777" w:rsidTr="00E973CC">
        <w:trPr>
          <w:trHeight w:val="420"/>
        </w:trPr>
        <w:tc>
          <w:tcPr>
            <w:tcW w:w="9639" w:type="dxa"/>
            <w:gridSpan w:val="2"/>
          </w:tcPr>
          <w:p w14:paraId="6D7D857C" w14:textId="77777777" w:rsidR="007B5726" w:rsidRPr="00AD140E" w:rsidRDefault="007B572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1757E9" w14:paraId="00E57190" w14:textId="77777777" w:rsidTr="00E973CC">
        <w:trPr>
          <w:trHeight w:val="420"/>
        </w:trPr>
        <w:tc>
          <w:tcPr>
            <w:tcW w:w="9639" w:type="dxa"/>
            <w:gridSpan w:val="2"/>
          </w:tcPr>
          <w:p w14:paraId="066C3978" w14:textId="2DDE4FBE" w:rsidR="001757E9" w:rsidRDefault="001757E9" w:rsidP="001757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1757E9" w14:paraId="07279318" w14:textId="77777777" w:rsidTr="00E973CC">
        <w:trPr>
          <w:trHeight w:val="420"/>
        </w:trPr>
        <w:tc>
          <w:tcPr>
            <w:tcW w:w="2026" w:type="dxa"/>
          </w:tcPr>
          <w:p w14:paraId="00557A7E" w14:textId="77777777" w:rsidR="001757E9" w:rsidRPr="00727994" w:rsidRDefault="001757E9" w:rsidP="001757E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6A48D530" w14:textId="77777777" w:rsidR="001757E9" w:rsidRPr="00AD140E" w:rsidRDefault="001757E9" w:rsidP="001757E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1757E9" w14:paraId="5F542627" w14:textId="77777777" w:rsidTr="00E973CC">
        <w:trPr>
          <w:trHeight w:val="420"/>
        </w:trPr>
        <w:tc>
          <w:tcPr>
            <w:tcW w:w="9639" w:type="dxa"/>
            <w:gridSpan w:val="2"/>
          </w:tcPr>
          <w:p w14:paraId="1442BCDD" w14:textId="77777777" w:rsidR="001757E9" w:rsidRPr="00AD140E" w:rsidRDefault="001757E9" w:rsidP="001757E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391ACFF6"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6ED1C910"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54A8E7CF" w14:textId="77777777" w:rsidR="00F14C16" w:rsidRDefault="00F14C16" w:rsidP="00B20769">
            <w:pPr>
              <w:spacing w:after="0" w:line="240" w:lineRule="auto"/>
              <w:jc w:val="left"/>
              <w:rPr>
                <w:rFonts w:hint="default"/>
                <w:b/>
                <w:bCs/>
                <w:color w:val="FFFFFF"/>
              </w:rPr>
            </w:pPr>
            <w:r>
              <w:rPr>
                <w:rFonts w:eastAsia="思源黑体 Medium"/>
                <w:b/>
                <w:bCs/>
                <w:color w:val="FFFFFF"/>
                <w:spacing w:val="6"/>
              </w:rPr>
              <w:t>II</w:t>
            </w:r>
            <w:r>
              <w:rPr>
                <w:rFonts w:eastAsia="思源黑体 Medium"/>
                <w:b/>
                <w:bCs/>
                <w:color w:val="FFFFFF"/>
                <w:spacing w:val="6"/>
              </w:rPr>
              <w:t>：具有潜在临床意义的变异</w:t>
            </w:r>
          </w:p>
        </w:tc>
      </w:tr>
      <w:tr w:rsidR="00F14C16" w14:paraId="397ECB08" w14:textId="77777777" w:rsidTr="00E973CC">
        <w:trPr>
          <w:trHeight w:val="420"/>
        </w:trPr>
        <w:tc>
          <w:tcPr>
            <w:tcW w:w="2026" w:type="dxa"/>
            <w:tcBorders>
              <w:top w:val="nil"/>
            </w:tcBorders>
          </w:tcPr>
          <w:p w14:paraId="011B54FD"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1098303A"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3A937EDE" w14:textId="77777777" w:rsidTr="00E973CC">
        <w:trPr>
          <w:trHeight w:val="420"/>
        </w:trPr>
        <w:tc>
          <w:tcPr>
            <w:tcW w:w="9639" w:type="dxa"/>
            <w:gridSpan w:val="2"/>
          </w:tcPr>
          <w:p w14:paraId="503FCC75" w14:textId="63B3959A" w:rsidR="00F14C16" w:rsidRPr="00E0707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if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F14C16" w14:paraId="377E9D34" w14:textId="77777777" w:rsidTr="00E973CC">
        <w:trPr>
          <w:trHeight w:val="420"/>
        </w:trPr>
        <w:tc>
          <w:tcPr>
            <w:tcW w:w="9639" w:type="dxa"/>
            <w:gridSpan w:val="2"/>
          </w:tcPr>
          <w:p w14:paraId="4776E6BC" w14:textId="263C9341" w:rsidR="00F14C16" w:rsidRPr="00E0707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E0707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E07072">
              <w:rPr>
                <w:rFonts w:ascii="Times New Roman" w:eastAsia="思源黑体 Medium" w:hAnsi="Times New Roman" w:cs="Times New Roman"/>
                <w:spacing w:val="6"/>
              </w:rPr>
              <w:t xml:space="preserve"> for a in </w:t>
            </w:r>
            <w:proofErr w:type="spellStart"/>
            <w:r w:rsidRPr="00E07072">
              <w:rPr>
                <w:rFonts w:ascii="Times New Roman" w:eastAsia="思源黑体 Medium" w:hAnsi="Times New Roman" w:cs="Times New Roman"/>
                <w:spacing w:val="6"/>
              </w:rPr>
              <w:t>var.var_</w:t>
            </w:r>
            <w:proofErr w:type="gramStart"/>
            <w:r w:rsidRPr="00E07072">
              <w:rPr>
                <w:rFonts w:ascii="Times New Roman" w:eastAsia="思源黑体 Medium" w:hAnsi="Times New Roman" w:cs="Times New Roman"/>
                <w:spacing w:val="6"/>
              </w:rPr>
              <w:t>somatic.level</w:t>
            </w:r>
            <w:proofErr w:type="gramEnd"/>
            <w:r w:rsidRPr="00E07072">
              <w:rPr>
                <w:rFonts w:ascii="Times New Roman" w:eastAsia="思源黑体 Medium" w:hAnsi="Times New Roman" w:cs="Times New Roman"/>
                <w:spacing w:val="6"/>
              </w:rPr>
              <w:t>_II</w:t>
            </w:r>
            <w:proofErr w:type="spellEnd"/>
            <w:r w:rsidRPr="00E07072">
              <w:rPr>
                <w:rFonts w:ascii="Times New Roman" w:eastAsia="思源黑体 Medium" w:hAnsi="Times New Roman" w:cs="Times New Roman"/>
                <w:spacing w:val="6"/>
              </w:rPr>
              <w:t>%}</w:t>
            </w:r>
          </w:p>
        </w:tc>
      </w:tr>
      <w:tr w:rsidR="007D7A5E" w14:paraId="54A51128" w14:textId="77777777" w:rsidTr="00E973CC">
        <w:trPr>
          <w:trHeight w:val="420"/>
        </w:trPr>
        <w:tc>
          <w:tcPr>
            <w:tcW w:w="2026" w:type="dxa"/>
          </w:tcPr>
          <w:p w14:paraId="17089327"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3F02059A" w14:textId="77777777" w:rsidR="007D7A5E" w:rsidRPr="00AD140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4B9DB4E5"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7C3187C2"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13322420"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05A0A2D7" w14:textId="77777777" w:rsidR="007D7A5E" w:rsidRDefault="007D7A5E" w:rsidP="00011817">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7689C25A" w14:textId="7E93C2F5" w:rsidR="007D7A5E" w:rsidRDefault="007D7A5E" w:rsidP="00011817">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1DF1DD20" w14:textId="77777777" w:rsidR="007D7A5E" w:rsidRDefault="007D7A5E" w:rsidP="00011817">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p w14:paraId="62BCD3CA"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0115CAF2"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split.Predictive</w:t>
            </w:r>
            <w:proofErr w:type="gramEnd"/>
            <w:r w:rsidRPr="00013B6A">
              <w:rPr>
                <w:rFonts w:ascii="Times New Roman" w:eastAsia="思源黑体 Medium" w:hAnsi="Times New Roman" w:cs="Times New Roman"/>
                <w:spacing w:val="6"/>
              </w:rPr>
              <w:t>_merge</w:t>
            </w:r>
            <w:proofErr w:type="spellEnd"/>
            <w:r w:rsidRPr="00013B6A">
              <w:rPr>
                <w:rFonts w:ascii="Times New Roman" w:eastAsia="思源黑体 Medium" w:hAnsi="Times New Roman" w:cs="Times New Roman"/>
                <w:spacing w:val="6"/>
              </w:rPr>
              <w:t>%}</w:t>
            </w:r>
          </w:p>
          <w:p w14:paraId="3C17623B" w14:textId="16102706"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b.regimen_name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w:t>
            </w:r>
            <w:r w:rsidRPr="0061775A">
              <w:rPr>
                <w:rFonts w:ascii="Times New Roman" w:eastAsia="思源黑体 Medium" w:hAnsi="Times New Roman" w:cs="Times New Roman"/>
                <w:b/>
                <w:bCs/>
                <w:color w:val="1E7648"/>
                <w:spacing w:val="6"/>
              </w:rPr>
              <w:t>clinical_significance_cn_first</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682053BD"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3B396AF4"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24C8DEB2"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w:t>
            </w:r>
          </w:p>
          <w:p w14:paraId="49141427"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split.Prognostic</w:t>
            </w:r>
            <w:proofErr w:type="spellEnd"/>
            <w:proofErr w:type="gramEnd"/>
            <w:r w:rsidRPr="00013B6A">
              <w:rPr>
                <w:rFonts w:ascii="Times New Roman" w:eastAsia="思源黑体 Medium" w:hAnsi="Times New Roman" w:cs="Times New Roman"/>
                <w:spacing w:val="6"/>
              </w:rPr>
              <w:t xml:space="preserve"> %}</w:t>
            </w:r>
          </w:p>
          <w:p w14:paraId="2255EC91"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t>预后（</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55614CB1"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0C81039"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p w14:paraId="66232017"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if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w:t>
            </w:r>
          </w:p>
          <w:p w14:paraId="6C92F3D6"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for b in </w:t>
            </w:r>
            <w:proofErr w:type="spellStart"/>
            <w:r w:rsidRPr="00013B6A">
              <w:rPr>
                <w:rFonts w:ascii="Times New Roman" w:eastAsia="思源黑体 Medium" w:hAnsi="Times New Roman" w:cs="Times New Roman"/>
                <w:spacing w:val="6"/>
              </w:rPr>
              <w:t>a.evi_sum.evi_</w:t>
            </w:r>
            <w:proofErr w:type="gramStart"/>
            <w:r w:rsidRPr="00013B6A">
              <w:rPr>
                <w:rFonts w:ascii="Times New Roman" w:eastAsia="思源黑体 Medium" w:hAnsi="Times New Roman" w:cs="Times New Roman"/>
                <w:spacing w:val="6"/>
              </w:rPr>
              <w:t>split.Diagnostic</w:t>
            </w:r>
            <w:proofErr w:type="spellEnd"/>
            <w:proofErr w:type="gramEnd"/>
            <w:r w:rsidRPr="00013B6A">
              <w:rPr>
                <w:rFonts w:ascii="Times New Roman" w:eastAsia="思源黑体 Medium" w:hAnsi="Times New Roman" w:cs="Times New Roman"/>
                <w:spacing w:val="6"/>
              </w:rPr>
              <w:t xml:space="preserve"> %}</w:t>
            </w:r>
          </w:p>
          <w:p w14:paraId="5CA13EA5"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b/>
                <w:bCs/>
                <w:color w:val="1E7648"/>
                <w:spacing w:val="6"/>
              </w:rPr>
              <w:lastRenderedPageBreak/>
              <w:t>辅助诊断（</w:t>
            </w:r>
            <w:r w:rsidRPr="00013B6A">
              <w:rPr>
                <w:rFonts w:ascii="Times New Roman" w:eastAsia="思源黑体 Medium" w:hAnsi="Times New Roman" w:cs="Times New Roman"/>
                <w:b/>
                <w:bCs/>
                <w:color w:val="1E7648"/>
                <w:spacing w:val="6"/>
              </w:rPr>
              <w:t>{{</w:t>
            </w:r>
            <w:proofErr w:type="spellStart"/>
            <w:r w:rsidRPr="00013B6A">
              <w:rPr>
                <w:rFonts w:ascii="Times New Roman" w:eastAsia="思源黑体 Medium" w:hAnsi="Times New Roman" w:cs="Times New Roman"/>
                <w:b/>
                <w:bCs/>
                <w:color w:val="1E7648"/>
                <w:spacing w:val="6"/>
              </w:rPr>
              <w:t>b.evi_conclusion_simple</w:t>
            </w:r>
            <w:proofErr w:type="spellEnd"/>
            <w:r w:rsidRPr="00013B6A">
              <w:rPr>
                <w:rFonts w:ascii="Times New Roman" w:eastAsia="思源黑体 Medium" w:hAnsi="Times New Roman" w:cs="Times New Roman"/>
                <w:b/>
                <w:bCs/>
                <w:color w:val="1E7648"/>
                <w:spacing w:val="6"/>
              </w:rPr>
              <w:t>}}</w:t>
            </w:r>
            <w:r>
              <w:rPr>
                <w:rFonts w:ascii="Times New Roman" w:eastAsia="思源黑体 Medium" w:hAnsi="Times New Roman" w:cs="Times New Roman"/>
                <w:b/>
                <w:bCs/>
                <w:color w:val="1E7648"/>
                <w:spacing w:val="6"/>
              </w:rPr>
              <w:t>级</w:t>
            </w:r>
            <w:r w:rsidRPr="00013B6A">
              <w:rPr>
                <w:rFonts w:ascii="Times New Roman" w:eastAsia="思源黑体 Medium" w:hAnsi="Times New Roman" w:cs="Times New Roman"/>
                <w:b/>
                <w:bCs/>
                <w:color w:val="1E7648"/>
                <w:spacing w:val="6"/>
              </w:rPr>
              <w:t>）：</w:t>
            </w:r>
            <w:r w:rsidRPr="00013B6A">
              <w:rPr>
                <w:rFonts w:ascii="Times New Roman" w:eastAsia="思源黑体 Medium" w:hAnsi="Times New Roman" w:cs="Times New Roman"/>
                <w:spacing w:val="6"/>
              </w:rPr>
              <w:t>{{</w:t>
            </w:r>
            <w:proofErr w:type="spellStart"/>
            <w:r w:rsidRPr="00013B6A">
              <w:rPr>
                <w:rFonts w:ascii="Times New Roman" w:eastAsia="思源黑体 Medium" w:hAnsi="Times New Roman" w:cs="Times New Roman"/>
                <w:spacing w:val="6"/>
              </w:rPr>
              <w:t>b.evi_interpretation|e</w:t>
            </w:r>
            <w:proofErr w:type="spellEnd"/>
            <w:r w:rsidRPr="00013B6A">
              <w:rPr>
                <w:rFonts w:ascii="Times New Roman" w:eastAsia="思源黑体 Medium" w:hAnsi="Times New Roman" w:cs="Times New Roman"/>
                <w:spacing w:val="6"/>
              </w:rPr>
              <w:t>}}</w:t>
            </w:r>
          </w:p>
          <w:p w14:paraId="30ED1AFB" w14:textId="77777777" w:rsidR="007D7A5E" w:rsidRPr="00013B6A" w:rsidRDefault="007D7A5E" w:rsidP="00011817">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{%p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p w14:paraId="1330DD43" w14:textId="77777777" w:rsidR="007D7A5E" w:rsidRDefault="007D7A5E" w:rsidP="00011817">
            <w:pPr>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{%p endif%}</w:t>
            </w:r>
          </w:p>
        </w:tc>
      </w:tr>
      <w:tr w:rsidR="00F14C16" w14:paraId="3E5348E2" w14:textId="77777777" w:rsidTr="00E973CC">
        <w:trPr>
          <w:trHeight w:val="420"/>
        </w:trPr>
        <w:tc>
          <w:tcPr>
            <w:tcW w:w="9639" w:type="dxa"/>
            <w:gridSpan w:val="2"/>
          </w:tcPr>
          <w:p w14:paraId="5B8FFFC0"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lastRenderedPageBreak/>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29936748" w14:textId="77777777" w:rsidTr="00E973CC">
        <w:trPr>
          <w:trHeight w:val="420"/>
        </w:trPr>
        <w:tc>
          <w:tcPr>
            <w:tcW w:w="9639" w:type="dxa"/>
            <w:gridSpan w:val="2"/>
          </w:tcPr>
          <w:p w14:paraId="691018C7"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2552D195" w14:textId="77777777" w:rsidTr="00E973CC">
        <w:trPr>
          <w:trHeight w:val="420"/>
        </w:trPr>
        <w:tc>
          <w:tcPr>
            <w:tcW w:w="2026" w:type="dxa"/>
          </w:tcPr>
          <w:p w14:paraId="1C1FE1A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0E210F40"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108772F1" w14:textId="77777777" w:rsidTr="00E973CC">
        <w:trPr>
          <w:trHeight w:val="420"/>
        </w:trPr>
        <w:tc>
          <w:tcPr>
            <w:tcW w:w="9639" w:type="dxa"/>
            <w:gridSpan w:val="2"/>
          </w:tcPr>
          <w:p w14:paraId="753F17F8"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3751461E"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2B1E4831" w14:textId="77777777" w:rsidTr="00616AF0">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43FBBA13" w14:textId="77777777" w:rsidR="00F14C16" w:rsidRDefault="00F14C16" w:rsidP="00B20769">
            <w:pPr>
              <w:spacing w:after="0" w:line="240" w:lineRule="auto"/>
              <w:jc w:val="left"/>
              <w:rPr>
                <w:rFonts w:hint="default"/>
                <w:b/>
                <w:bCs/>
                <w:color w:val="FFFFFF"/>
              </w:rPr>
            </w:pPr>
            <w:r w:rsidRPr="00E07072">
              <w:rPr>
                <w:rFonts w:eastAsia="思源黑体 Medium"/>
                <w:b/>
                <w:bCs/>
                <w:color w:val="FFFFFF"/>
                <w:spacing w:val="6"/>
              </w:rPr>
              <w:t>Ⅲ</w:t>
            </w:r>
            <w:r w:rsidRPr="00E07072">
              <w:rPr>
                <w:rFonts w:eastAsia="思源黑体 Medium"/>
                <w:b/>
                <w:bCs/>
                <w:color w:val="FFFFFF"/>
                <w:spacing w:val="6"/>
              </w:rPr>
              <w:t xml:space="preserve">: </w:t>
            </w:r>
            <w:r w:rsidRPr="00E07072">
              <w:rPr>
                <w:rFonts w:eastAsia="思源黑体 Medium"/>
                <w:b/>
                <w:bCs/>
                <w:color w:val="FFFFFF"/>
                <w:spacing w:val="6"/>
              </w:rPr>
              <w:t>无对应推荐用药，但可能具有一定临床意义的变异</w:t>
            </w:r>
          </w:p>
        </w:tc>
      </w:tr>
      <w:tr w:rsidR="00F14C16" w14:paraId="7BC96CA3" w14:textId="77777777" w:rsidTr="00616AF0">
        <w:trPr>
          <w:trHeight w:val="420"/>
        </w:trPr>
        <w:tc>
          <w:tcPr>
            <w:tcW w:w="2026" w:type="dxa"/>
            <w:tcBorders>
              <w:top w:val="nil"/>
            </w:tcBorders>
          </w:tcPr>
          <w:p w14:paraId="43C438BF"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59C1D306"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7C6126AC" w14:textId="77777777" w:rsidTr="00616AF0">
        <w:trPr>
          <w:trHeight w:val="420"/>
        </w:trPr>
        <w:tc>
          <w:tcPr>
            <w:tcW w:w="9639" w:type="dxa"/>
            <w:gridSpan w:val="2"/>
          </w:tcPr>
          <w:p w14:paraId="795992C9" w14:textId="2CA88EC8"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F14C16" w14:paraId="72BCCF4A" w14:textId="77777777" w:rsidTr="00616AF0">
        <w:trPr>
          <w:trHeight w:val="420"/>
        </w:trPr>
        <w:tc>
          <w:tcPr>
            <w:tcW w:w="9639" w:type="dxa"/>
            <w:gridSpan w:val="2"/>
          </w:tcPr>
          <w:p w14:paraId="361585DA" w14:textId="16D6C40D"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_onco_nodrug</w:t>
            </w:r>
            <w:proofErr w:type="spellEnd"/>
            <w:r w:rsidRPr="006D6F92">
              <w:rPr>
                <w:rFonts w:ascii="Times New Roman" w:eastAsia="思源黑体 Medium" w:hAnsi="Times New Roman" w:cs="Times New Roman"/>
                <w:spacing w:val="6"/>
              </w:rPr>
              <w:t xml:space="preserve"> %}</w:t>
            </w:r>
          </w:p>
        </w:tc>
      </w:tr>
      <w:tr w:rsidR="00847479" w14:paraId="681EDD04" w14:textId="77777777" w:rsidTr="00616AF0">
        <w:trPr>
          <w:trHeight w:val="420"/>
        </w:trPr>
        <w:tc>
          <w:tcPr>
            <w:tcW w:w="2026" w:type="dxa"/>
          </w:tcPr>
          <w:p w14:paraId="4BB0DCC5"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5B12597E" w14:textId="77777777" w:rsidR="00847479" w:rsidRPr="00AD140E"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6A000E23"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1F2B4CFA"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5B34DAC0"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15B8DFFA" w14:textId="77777777" w:rsidR="00847479" w:rsidRDefault="00847479" w:rsidP="00847479">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44198501" w14:textId="707546B2" w:rsidR="00847479" w:rsidRDefault="00847479" w:rsidP="00847479">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22105879" w14:textId="77777777" w:rsidR="00847479" w:rsidRDefault="00847479" w:rsidP="00847479">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5DB5D548" w14:textId="77777777" w:rsidTr="00616AF0">
        <w:trPr>
          <w:trHeight w:val="420"/>
        </w:trPr>
        <w:tc>
          <w:tcPr>
            <w:tcW w:w="9639" w:type="dxa"/>
            <w:gridSpan w:val="2"/>
          </w:tcPr>
          <w:p w14:paraId="0311D21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5D265D26" w14:textId="77777777" w:rsidTr="00616AF0">
        <w:trPr>
          <w:trHeight w:val="420"/>
        </w:trPr>
        <w:tc>
          <w:tcPr>
            <w:tcW w:w="9639" w:type="dxa"/>
            <w:gridSpan w:val="2"/>
          </w:tcPr>
          <w:p w14:paraId="485417EB"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07B87D9B" w14:textId="77777777" w:rsidTr="00616AF0">
        <w:trPr>
          <w:trHeight w:val="420"/>
        </w:trPr>
        <w:tc>
          <w:tcPr>
            <w:tcW w:w="2026" w:type="dxa"/>
          </w:tcPr>
          <w:p w14:paraId="23C420F3"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3630C313"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559CF6C4" w14:textId="77777777" w:rsidTr="00616AF0">
        <w:trPr>
          <w:trHeight w:val="420"/>
        </w:trPr>
        <w:tc>
          <w:tcPr>
            <w:tcW w:w="9639" w:type="dxa"/>
            <w:gridSpan w:val="2"/>
          </w:tcPr>
          <w:p w14:paraId="4BB764A5"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01B39B78" w14:textId="77777777" w:rsidR="00F14C16" w:rsidRDefault="00F14C16" w:rsidP="00F14C16"/>
    <w:tbl>
      <w:tblPr>
        <w:tblStyle w:val="PTMv3"/>
        <w:tblW w:w="0" w:type="auto"/>
        <w:tblLayout w:type="fixed"/>
        <w:tblLook w:val="04A0" w:firstRow="1" w:lastRow="0" w:firstColumn="1" w:lastColumn="0" w:noHBand="0" w:noVBand="1"/>
      </w:tblPr>
      <w:tblGrid>
        <w:gridCol w:w="2026"/>
        <w:gridCol w:w="7613"/>
      </w:tblGrid>
      <w:tr w:rsidR="00F14C16" w14:paraId="14C8AB11" w14:textId="77777777" w:rsidTr="00E973CC">
        <w:trPr>
          <w:cnfStyle w:val="100000000000" w:firstRow="1" w:lastRow="0" w:firstColumn="0" w:lastColumn="0" w:oddVBand="0" w:evenVBand="0" w:oddHBand="0" w:evenHBand="0" w:firstRowFirstColumn="0" w:firstRowLastColumn="0" w:lastRowFirstColumn="0" w:lastRowLastColumn="0"/>
          <w:trHeight w:val="454"/>
        </w:trPr>
        <w:tc>
          <w:tcPr>
            <w:tcW w:w="9639" w:type="dxa"/>
            <w:gridSpan w:val="2"/>
            <w:tcBorders>
              <w:bottom w:val="nil"/>
            </w:tcBorders>
          </w:tcPr>
          <w:p w14:paraId="625FEB09" w14:textId="77777777" w:rsidR="00F14C16" w:rsidRDefault="00F14C16" w:rsidP="00B20769">
            <w:pPr>
              <w:spacing w:after="0" w:line="240" w:lineRule="auto"/>
              <w:jc w:val="left"/>
              <w:rPr>
                <w:rFonts w:hint="default"/>
                <w:b/>
                <w:bCs/>
                <w:color w:val="FFFFFF"/>
              </w:rPr>
            </w:pPr>
            <w:r w:rsidRPr="00E07072">
              <w:rPr>
                <w:rFonts w:eastAsia="思源黑体 Medium"/>
                <w:b/>
                <w:bCs/>
                <w:color w:val="FFFFFF"/>
                <w:spacing w:val="6"/>
              </w:rPr>
              <w:t xml:space="preserve">IV: </w:t>
            </w:r>
            <w:r w:rsidRPr="00E07072">
              <w:rPr>
                <w:rFonts w:eastAsia="思源黑体 Medium"/>
                <w:b/>
                <w:bCs/>
                <w:color w:val="FFFFFF"/>
                <w:spacing w:val="6"/>
              </w:rPr>
              <w:t>其他变异</w:t>
            </w:r>
          </w:p>
        </w:tc>
      </w:tr>
      <w:tr w:rsidR="00F14C16" w14:paraId="3607462D" w14:textId="77777777" w:rsidTr="00E973CC">
        <w:trPr>
          <w:trHeight w:val="420"/>
        </w:trPr>
        <w:tc>
          <w:tcPr>
            <w:tcW w:w="2026" w:type="dxa"/>
            <w:tcBorders>
              <w:top w:val="nil"/>
            </w:tcBorders>
          </w:tcPr>
          <w:p w14:paraId="715759C7" w14:textId="77777777" w:rsidR="00F14C16" w:rsidRDefault="00F14C16" w:rsidP="00B20769">
            <w:pPr>
              <w:spacing w:after="0" w:line="240" w:lineRule="auto"/>
              <w:jc w:val="left"/>
              <w:rPr>
                <w:rFonts w:eastAsia="思源黑体 Medium" w:hint="default"/>
                <w:spacing w:val="6"/>
              </w:rPr>
            </w:pPr>
            <w:r>
              <w:rPr>
                <w:rFonts w:eastAsia="思源黑体 Medium"/>
                <w:spacing w:val="6"/>
              </w:rPr>
              <w:t>基因变异</w:t>
            </w:r>
          </w:p>
        </w:tc>
        <w:tc>
          <w:tcPr>
            <w:tcW w:w="7613" w:type="dxa"/>
            <w:tcBorders>
              <w:top w:val="nil"/>
            </w:tcBorders>
          </w:tcPr>
          <w:p w14:paraId="3F1C26BF" w14:textId="77777777" w:rsidR="00F14C16" w:rsidRDefault="00F14C16" w:rsidP="00B20769">
            <w:pPr>
              <w:spacing w:after="0" w:line="240" w:lineRule="auto"/>
              <w:jc w:val="left"/>
              <w:rPr>
                <w:rFonts w:eastAsia="思源黑体 Medium" w:hint="default"/>
                <w:spacing w:val="6"/>
              </w:rPr>
            </w:pPr>
            <w:r>
              <w:rPr>
                <w:rFonts w:eastAsia="思源黑体 Medium"/>
                <w:spacing w:val="6"/>
              </w:rPr>
              <w:t>意义解读</w:t>
            </w:r>
          </w:p>
        </w:tc>
      </w:tr>
      <w:tr w:rsidR="00F14C16" w14:paraId="5F8D80F1" w14:textId="77777777" w:rsidTr="00E973CC">
        <w:trPr>
          <w:trHeight w:val="420"/>
        </w:trPr>
        <w:tc>
          <w:tcPr>
            <w:tcW w:w="9639" w:type="dxa"/>
            <w:gridSpan w:val="2"/>
          </w:tcPr>
          <w:p w14:paraId="501C0F8D" w14:textId="446AE33B"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if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F14C16" w14:paraId="416203E2" w14:textId="77777777" w:rsidTr="00E973CC">
        <w:trPr>
          <w:trHeight w:val="420"/>
        </w:trPr>
        <w:tc>
          <w:tcPr>
            <w:tcW w:w="9639" w:type="dxa"/>
            <w:gridSpan w:val="2"/>
          </w:tcPr>
          <w:p w14:paraId="52988CE5" w14:textId="17703051" w:rsidR="00F14C16" w:rsidRPr="006D6F92"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6D6F92">
              <w:rPr>
                <w:rFonts w:ascii="Times New Roman" w:eastAsia="思源黑体 Medium" w:hAnsi="Times New Roman" w:cs="Times New Roman"/>
                <w:spacing w:val="6"/>
              </w:rPr>
              <w:t>{%</w:t>
            </w:r>
            <w:r w:rsidR="00AF6DB8">
              <w:rPr>
                <w:rFonts w:ascii="Times New Roman" w:eastAsia="思源黑体 Medium" w:hAnsi="Times New Roman" w:cs="Times New Roman"/>
                <w:spacing w:val="6"/>
              </w:rPr>
              <w:t>tr</w:t>
            </w:r>
            <w:r w:rsidRPr="006D6F92">
              <w:rPr>
                <w:rFonts w:ascii="Times New Roman" w:eastAsia="思源黑体 Medium" w:hAnsi="Times New Roman" w:cs="Times New Roman"/>
                <w:spacing w:val="6"/>
              </w:rPr>
              <w:t xml:space="preserve"> for a in </w:t>
            </w:r>
            <w:proofErr w:type="spellStart"/>
            <w:r w:rsidRPr="006D6F92">
              <w:rPr>
                <w:rFonts w:ascii="Times New Roman" w:eastAsia="思源黑体 Medium" w:hAnsi="Times New Roman" w:cs="Times New Roman"/>
                <w:spacing w:val="6"/>
              </w:rPr>
              <w:t>var.var_</w:t>
            </w:r>
            <w:proofErr w:type="gramStart"/>
            <w:r w:rsidRPr="006D6F92">
              <w:rPr>
                <w:rFonts w:ascii="Times New Roman" w:eastAsia="思源黑体 Medium" w:hAnsi="Times New Roman" w:cs="Times New Roman"/>
                <w:spacing w:val="6"/>
              </w:rPr>
              <w:t>somatic.level</w:t>
            </w:r>
            <w:proofErr w:type="gramEnd"/>
            <w:r w:rsidRPr="006D6F92">
              <w:rPr>
                <w:rFonts w:ascii="Times New Roman" w:eastAsia="思源黑体 Medium" w:hAnsi="Times New Roman" w:cs="Times New Roman"/>
                <w:spacing w:val="6"/>
              </w:rPr>
              <w:t>_III</w:t>
            </w:r>
            <w:proofErr w:type="spellEnd"/>
            <w:r w:rsidRPr="006D6F92">
              <w:rPr>
                <w:rFonts w:ascii="Times New Roman" w:eastAsia="思源黑体 Medium" w:hAnsi="Times New Roman" w:cs="Times New Roman"/>
                <w:spacing w:val="6"/>
              </w:rPr>
              <w:t>%}</w:t>
            </w:r>
          </w:p>
        </w:tc>
      </w:tr>
      <w:tr w:rsidR="009F7BAC" w14:paraId="2EE20929" w14:textId="77777777" w:rsidTr="00E973CC">
        <w:trPr>
          <w:trHeight w:val="420"/>
        </w:trPr>
        <w:tc>
          <w:tcPr>
            <w:tcW w:w="2026" w:type="dxa"/>
          </w:tcPr>
          <w:p w14:paraId="140C184E"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_symbol</w:t>
            </w:r>
            <w:proofErr w:type="spellEnd"/>
            <w:r w:rsidRPr="00727994">
              <w:rPr>
                <w:rFonts w:ascii="Times New Roman" w:eastAsia="思源黑体 Medium" w:hAnsi="Times New Roman" w:cs="Times New Roman"/>
                <w:spacing w:val="6"/>
              </w:rPr>
              <w:t>}}</w:t>
            </w:r>
          </w:p>
          <w:p w14:paraId="2F0D28DA" w14:textId="77777777" w:rsidR="009F7BAC" w:rsidRPr="00AD140E"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t>{{</w:t>
            </w:r>
            <w:proofErr w:type="spellStart"/>
            <w:proofErr w:type="gramStart"/>
            <w:r w:rsidRPr="00AD140E">
              <w:rPr>
                <w:rFonts w:ascii="Times New Roman" w:eastAsia="思源黑体 Medium" w:hAnsi="Times New Roman" w:cs="Times New Roman"/>
                <w:spacing w:val="6"/>
              </w:rPr>
              <w:t>a.transcript</w:t>
            </w:r>
            <w:proofErr w:type="gramEnd"/>
            <w:r w:rsidRPr="00AD140E">
              <w:rPr>
                <w:rFonts w:ascii="Times New Roman" w:eastAsia="思源黑体 Medium" w:hAnsi="Times New Roman" w:cs="Times New Roman"/>
                <w:spacing w:val="6"/>
              </w:rPr>
              <w:t>_primary</w:t>
            </w:r>
            <w:proofErr w:type="spellEnd"/>
            <w:r w:rsidRPr="00AD140E">
              <w:rPr>
                <w:rFonts w:ascii="Times New Roman" w:eastAsia="思源黑体 Medium" w:hAnsi="Times New Roman" w:cs="Times New Roman"/>
                <w:spacing w:val="6"/>
              </w:rPr>
              <w:t>}}</w:t>
            </w:r>
          </w:p>
          <w:p w14:paraId="26E4F5BC"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a.gene</w:t>
            </w:r>
            <w:proofErr w:type="gramEnd"/>
            <w:r w:rsidRPr="00727994">
              <w:rPr>
                <w:rFonts w:ascii="Times New Roman" w:eastAsia="思源黑体 Medium" w:hAnsi="Times New Roman" w:cs="Times New Roman"/>
                <w:spacing w:val="6"/>
              </w:rPr>
              <w:t>_region</w:t>
            </w:r>
            <w:proofErr w:type="spellEnd"/>
            <w:r w:rsidRPr="00727994">
              <w:rPr>
                <w:rFonts w:ascii="Times New Roman" w:eastAsia="思源黑体 Medium" w:hAnsi="Times New Roman" w:cs="Times New Roman"/>
                <w:spacing w:val="6"/>
              </w:rPr>
              <w:t>}}</w:t>
            </w:r>
          </w:p>
          <w:p w14:paraId="38B3EC2A"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proofErr w:type="spellStart"/>
            <w:proofErr w:type="gramStart"/>
            <w:r w:rsidRPr="00727994">
              <w:rPr>
                <w:rFonts w:ascii="Times New Roman" w:eastAsia="思源黑体 Medium" w:hAnsi="Times New Roman" w:cs="Times New Roman"/>
                <w:spacing w:val="6"/>
              </w:rPr>
              <w:t>a.hgvs</w:t>
            </w:r>
            <w:proofErr w:type="gramEnd"/>
            <w:r w:rsidRPr="00727994">
              <w:rPr>
                <w:rFonts w:ascii="Times New Roman" w:eastAsia="思源黑体 Medium" w:hAnsi="Times New Roman" w:cs="Times New Roman"/>
                <w:spacing w:val="6"/>
              </w:rPr>
              <w:t>_c</w:t>
            </w:r>
            <w:proofErr w:type="spellEnd"/>
            <w:r w:rsidRPr="00727994">
              <w:rPr>
                <w:rFonts w:ascii="Times New Roman" w:eastAsia="思源黑体 Medium" w:hAnsi="Times New Roman" w:cs="Times New Roman"/>
                <w:spacing w:val="6"/>
              </w:rPr>
              <w:t>}}</w:t>
            </w:r>
          </w:p>
          <w:p w14:paraId="6977C9F1"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t>{%</w:t>
            </w:r>
            <w:r>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 xml:space="preserve"> if </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 xml:space="preserve"> != </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p.?</w:t>
            </w:r>
            <w:r w:rsidRPr="00727994">
              <w:rPr>
                <w:rFonts w:ascii="Times New Roman" w:eastAsia="思源黑体 Medium" w:hAnsi="Times New Roman" w:cs="Times New Roman"/>
                <w:spacing w:val="6"/>
              </w:rPr>
              <w:t>”</w:t>
            </w:r>
            <w:r w:rsidRPr="00727994">
              <w:rPr>
                <w:rFonts w:ascii="Times New Roman" w:eastAsia="思源黑体 Medium" w:hAnsi="Times New Roman" w:cs="Times New Roman"/>
                <w:spacing w:val="6"/>
              </w:rPr>
              <w:t>%}</w:t>
            </w:r>
          </w:p>
          <w:p w14:paraId="338B15B7" w14:textId="77777777" w:rsidR="009F7BAC" w:rsidRDefault="009F7BAC" w:rsidP="009F7BAC">
            <w:pPr>
              <w:tabs>
                <w:tab w:val="left" w:pos="1134"/>
                <w:tab w:val="center" w:pos="1506"/>
              </w:tabs>
              <w:spacing w:after="0"/>
              <w:jc w:val="left"/>
              <w:rPr>
                <w:rFonts w:ascii="Times New Roman" w:eastAsia="思源黑体 Medium" w:hAnsi="Times New Roman" w:cs="Times New Roman" w:hint="default"/>
                <w:spacing w:val="6"/>
              </w:rPr>
            </w:pPr>
            <w:r w:rsidRPr="00727994">
              <w:rPr>
                <w:rFonts w:ascii="Times New Roman" w:eastAsia="思源黑体 Medium" w:hAnsi="Times New Roman" w:cs="Times New Roman"/>
                <w:spacing w:val="6"/>
              </w:rPr>
              <w:lastRenderedPageBreak/>
              <w:t>{{</w:t>
            </w:r>
            <w:proofErr w:type="spellStart"/>
            <w:proofErr w:type="gramStart"/>
            <w:r w:rsidRPr="00727994">
              <w:rPr>
                <w:rFonts w:ascii="Times New Roman" w:eastAsia="思源黑体 Medium" w:hAnsi="Times New Roman" w:cs="Times New Roman"/>
                <w:spacing w:val="6"/>
              </w:rPr>
              <w:t>a.</w:t>
            </w:r>
            <w:r>
              <w:rPr>
                <w:rFonts w:ascii="Times New Roman" w:eastAsia="思源黑体 Medium" w:hAnsi="Times New Roman" w:cs="Times New Roman"/>
                <w:spacing w:val="6"/>
              </w:rPr>
              <w:t>hgvs</w:t>
            </w:r>
            <w:proofErr w:type="gramEnd"/>
            <w:r>
              <w:rPr>
                <w:rFonts w:ascii="Times New Roman" w:eastAsia="思源黑体 Medium" w:hAnsi="Times New Roman" w:cs="Times New Roman"/>
                <w:spacing w:val="6"/>
              </w:rPr>
              <w:t>_p_ZJZL</w:t>
            </w:r>
            <w:proofErr w:type="spellEnd"/>
            <w:r w:rsidRPr="00727994">
              <w:rPr>
                <w:rFonts w:ascii="Times New Roman" w:eastAsia="思源黑体 Medium" w:hAnsi="Times New Roman" w:cs="Times New Roman"/>
                <w:spacing w:val="6"/>
              </w:rPr>
              <w:t>}}</w:t>
            </w:r>
          </w:p>
          <w:p w14:paraId="09DCB18B" w14:textId="79CCEE49" w:rsidR="009F7BAC" w:rsidRDefault="009F7BAC" w:rsidP="009F7BAC">
            <w:pPr>
              <w:tabs>
                <w:tab w:val="left" w:pos="1134"/>
                <w:tab w:val="center" w:pos="1506"/>
              </w:tabs>
              <w:spacing w:after="0"/>
              <w:jc w:val="left"/>
              <w:rPr>
                <w:rFonts w:eastAsia="思源黑体 Medium" w:hint="default"/>
                <w:spacing w:val="6"/>
              </w:rPr>
            </w:pPr>
            <w:r>
              <w:rPr>
                <w:rFonts w:ascii="Times New Roman" w:eastAsia="思源黑体 Medium" w:hAnsi="Times New Roman" w:cs="Times New Roman"/>
                <w:spacing w:val="6"/>
              </w:rPr>
              <w:t>{%p endif%}</w:t>
            </w:r>
          </w:p>
        </w:tc>
        <w:tc>
          <w:tcPr>
            <w:tcW w:w="7613" w:type="dxa"/>
          </w:tcPr>
          <w:p w14:paraId="7293E5C1" w14:textId="77777777" w:rsidR="009F7BAC" w:rsidRDefault="009F7BAC" w:rsidP="009F7BAC">
            <w:pPr>
              <w:tabs>
                <w:tab w:val="left" w:pos="1134"/>
                <w:tab w:val="center" w:pos="1506"/>
              </w:tabs>
              <w:spacing w:after="0"/>
              <w:rPr>
                <w:rFonts w:ascii="Times New Roman" w:eastAsia="思源黑体 Medium" w:hAnsi="Times New Roman" w:cs="Times New Roman" w:hint="default"/>
                <w:spacing w:val="6"/>
              </w:rPr>
            </w:pPr>
            <w:r w:rsidRPr="00AD140E">
              <w:rPr>
                <w:rFonts w:ascii="Times New Roman" w:eastAsia="思源黑体 Medium" w:hAnsi="Times New Roman" w:cs="Times New Roman"/>
                <w:spacing w:val="6"/>
              </w:rPr>
              <w:lastRenderedPageBreak/>
              <w:t>{{</w:t>
            </w:r>
            <w:proofErr w:type="spellStart"/>
            <w:proofErr w:type="gramStart"/>
            <w:r w:rsidRPr="00AD140E">
              <w:rPr>
                <w:rFonts w:ascii="Times New Roman" w:eastAsia="思源黑体 Medium" w:hAnsi="Times New Roman" w:cs="Times New Roman"/>
                <w:spacing w:val="6"/>
              </w:rPr>
              <w:t>a.variant</w:t>
            </w:r>
            <w:proofErr w:type="gramEnd"/>
            <w:r w:rsidRPr="00AD140E">
              <w:rPr>
                <w:rFonts w:ascii="Times New Roman" w:eastAsia="思源黑体 Medium" w:hAnsi="Times New Roman" w:cs="Times New Roman"/>
                <w:spacing w:val="6"/>
              </w:rPr>
              <w:t>_desc_cn|e|trim</w:t>
            </w:r>
            <w:proofErr w:type="spellEnd"/>
            <w:r w:rsidRPr="00AD140E">
              <w:rPr>
                <w:rFonts w:ascii="Times New Roman" w:eastAsia="思源黑体 Medium" w:hAnsi="Times New Roman" w:cs="Times New Roman"/>
                <w:spacing w:val="6"/>
              </w:rPr>
              <w:t>}}{{</w:t>
            </w:r>
            <w:proofErr w:type="spellStart"/>
            <w:r w:rsidRPr="00AD140E">
              <w:rPr>
                <w:rFonts w:ascii="Times New Roman" w:eastAsia="思源黑体 Medium" w:hAnsi="Times New Roman" w:cs="Times New Roman"/>
                <w:spacing w:val="6"/>
              </w:rPr>
              <w:t>a.variant_interpret_cn|e|trim</w:t>
            </w:r>
            <w:proofErr w:type="spellEnd"/>
            <w:r w:rsidRPr="00AD140E">
              <w:rPr>
                <w:rFonts w:ascii="Times New Roman" w:eastAsia="思源黑体 Medium" w:hAnsi="Times New Roman" w:cs="Times New Roman"/>
                <w:spacing w:val="6"/>
              </w:rPr>
              <w:t>}}</w:t>
            </w:r>
          </w:p>
        </w:tc>
      </w:tr>
      <w:tr w:rsidR="00F14C16" w14:paraId="2979D9A0" w14:textId="77777777" w:rsidTr="00E973CC">
        <w:trPr>
          <w:trHeight w:val="420"/>
        </w:trPr>
        <w:tc>
          <w:tcPr>
            <w:tcW w:w="9639" w:type="dxa"/>
            <w:gridSpan w:val="2"/>
          </w:tcPr>
          <w:p w14:paraId="3086410A" w14:textId="77777777" w:rsidR="00F14C16" w:rsidRPr="00AD140E"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proofErr w:type="spellStart"/>
            <w:r w:rsidRPr="00013B6A">
              <w:rPr>
                <w:rFonts w:ascii="Times New Roman" w:eastAsia="思源黑体 Medium" w:hAnsi="Times New Roman" w:cs="Times New Roman"/>
                <w:spacing w:val="6"/>
              </w:rPr>
              <w:t>endfor</w:t>
            </w:r>
            <w:proofErr w:type="spellEnd"/>
            <w:r w:rsidRPr="00013B6A">
              <w:rPr>
                <w:rFonts w:ascii="Times New Roman" w:eastAsia="思源黑体 Medium" w:hAnsi="Times New Roman" w:cs="Times New Roman"/>
                <w:spacing w:val="6"/>
              </w:rPr>
              <w:t>%}</w:t>
            </w:r>
          </w:p>
        </w:tc>
      </w:tr>
      <w:tr w:rsidR="00F14C16" w14:paraId="3D930B30" w14:textId="77777777" w:rsidTr="00E973CC">
        <w:trPr>
          <w:trHeight w:val="420"/>
        </w:trPr>
        <w:tc>
          <w:tcPr>
            <w:tcW w:w="9639" w:type="dxa"/>
            <w:gridSpan w:val="2"/>
          </w:tcPr>
          <w:p w14:paraId="4A731FAD" w14:textId="77777777" w:rsidR="00F14C16" w:rsidRDefault="00F14C16" w:rsidP="00B20769">
            <w:pPr>
              <w:tabs>
                <w:tab w:val="left" w:pos="1134"/>
                <w:tab w:val="center" w:pos="1506"/>
              </w:tabs>
              <w:spacing w:after="0"/>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 xml:space="preserve">{%tr </w:t>
            </w:r>
            <w:r>
              <w:rPr>
                <w:rFonts w:ascii="Times New Roman" w:eastAsia="思源黑体 Medium" w:hAnsi="Times New Roman" w:cs="Times New Roman"/>
                <w:spacing w:val="6"/>
              </w:rPr>
              <w:t>else</w:t>
            </w:r>
            <w:r w:rsidRPr="00013B6A">
              <w:rPr>
                <w:rFonts w:ascii="Times New Roman" w:eastAsia="思源黑体 Medium" w:hAnsi="Times New Roman" w:cs="Times New Roman"/>
                <w:spacing w:val="6"/>
              </w:rPr>
              <w:t>%}</w:t>
            </w:r>
          </w:p>
        </w:tc>
      </w:tr>
      <w:tr w:rsidR="00F14C16" w14:paraId="4A13F5E6" w14:textId="77777777" w:rsidTr="00E973CC">
        <w:trPr>
          <w:trHeight w:val="420"/>
        </w:trPr>
        <w:tc>
          <w:tcPr>
            <w:tcW w:w="2026" w:type="dxa"/>
          </w:tcPr>
          <w:p w14:paraId="429EA36B" w14:textId="77777777" w:rsidR="00F14C16" w:rsidRPr="00727994"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c>
          <w:tcPr>
            <w:tcW w:w="7613" w:type="dxa"/>
          </w:tcPr>
          <w:p w14:paraId="5AF026F9" w14:textId="77777777" w:rsidR="00F14C16" w:rsidRPr="00AD140E" w:rsidRDefault="00F14C16" w:rsidP="00B20769">
            <w:pPr>
              <w:tabs>
                <w:tab w:val="left" w:pos="1134"/>
                <w:tab w:val="center" w:pos="1506"/>
              </w:tabs>
              <w:spacing w:after="0"/>
              <w:rPr>
                <w:rFonts w:ascii="Times New Roman" w:eastAsia="思源黑体 Medium" w:hAnsi="Times New Roman" w:cs="Times New Roman" w:hint="default"/>
                <w:spacing w:val="6"/>
              </w:rPr>
            </w:pPr>
            <w:r>
              <w:rPr>
                <w:rFonts w:ascii="Times New Roman" w:eastAsia="思源黑体 Medium" w:hAnsi="Times New Roman" w:cs="Times New Roman"/>
                <w:spacing w:val="6"/>
              </w:rPr>
              <w:t>-</w:t>
            </w:r>
          </w:p>
        </w:tc>
      </w:tr>
      <w:tr w:rsidR="00F14C16" w14:paraId="31B9600C" w14:textId="77777777" w:rsidTr="00E973CC">
        <w:trPr>
          <w:trHeight w:val="420"/>
        </w:trPr>
        <w:tc>
          <w:tcPr>
            <w:tcW w:w="9639" w:type="dxa"/>
            <w:gridSpan w:val="2"/>
          </w:tcPr>
          <w:p w14:paraId="7ACD516B" w14:textId="77777777" w:rsidR="00F14C16" w:rsidRDefault="00F14C16" w:rsidP="00B20769">
            <w:pPr>
              <w:tabs>
                <w:tab w:val="left" w:pos="1134"/>
                <w:tab w:val="center" w:pos="1506"/>
              </w:tabs>
              <w:spacing w:after="0"/>
              <w:jc w:val="left"/>
              <w:rPr>
                <w:rFonts w:ascii="Times New Roman" w:eastAsia="思源黑体 Medium" w:hAnsi="Times New Roman" w:cs="Times New Roman" w:hint="default"/>
                <w:spacing w:val="6"/>
              </w:rPr>
            </w:pPr>
            <w:r w:rsidRPr="00013B6A">
              <w:rPr>
                <w:rFonts w:ascii="Times New Roman" w:eastAsia="思源黑体 Medium" w:hAnsi="Times New Roman" w:cs="Times New Roman"/>
                <w:spacing w:val="6"/>
              </w:rPr>
              <w:t>{%tr endif%}</w:t>
            </w:r>
          </w:p>
        </w:tc>
      </w:tr>
    </w:tbl>
    <w:p w14:paraId="2FA66EAC" w14:textId="77777777" w:rsidR="00F14C16" w:rsidRDefault="00F14C16" w:rsidP="00F14C16"/>
    <w:p w14:paraId="1EF08CCF" w14:textId="77777777" w:rsidR="00F14C16" w:rsidRDefault="00F14C16" w:rsidP="00F14C16">
      <w:pPr>
        <w:spacing w:after="0"/>
        <w:rPr>
          <w:rFonts w:ascii="Times New Roman" w:eastAsia="思源黑体 Medium" w:cs="Times New Roman"/>
          <w:spacing w:val="6"/>
          <w:sz w:val="18"/>
          <w:szCs w:val="18"/>
        </w:rPr>
      </w:pPr>
      <w:r>
        <w:rPr>
          <w:sz w:val="8"/>
          <w:szCs w:val="8"/>
        </w:rPr>
        <w:t xml:space="preserve"> </w:t>
      </w:r>
      <w:r>
        <w:rPr>
          <w:rFonts w:ascii="Times New Roman" w:eastAsia="思源黑体 Medium" w:cs="Times New Roman"/>
          <w:spacing w:val="6"/>
          <w:sz w:val="18"/>
          <w:szCs w:val="18"/>
        </w:rPr>
        <w:t>注：</w:t>
      </w:r>
    </w:p>
    <w:p w14:paraId="0D56B041" w14:textId="77777777" w:rsidR="00F14C16" w:rsidRDefault="00F14C16" w:rsidP="00F14C16">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基于药物敏感性证据等级，将写入报告中的变异分为</w:t>
      </w:r>
      <w:r>
        <w:rPr>
          <w:rFonts w:ascii="Times New Roman" w:eastAsia="思源黑体 Medium" w:cs="Times New Roman" w:hint="eastAsia"/>
          <w:color w:val="auto"/>
          <w:spacing w:val="6"/>
          <w:sz w:val="18"/>
          <w:szCs w:val="18"/>
        </w:rPr>
        <w:t>Level I-IV</w:t>
      </w:r>
      <w:r>
        <w:rPr>
          <w:rFonts w:ascii="Times New Roman" w:eastAsia="思源黑体 Medium" w:cs="Times New Roman" w:hint="eastAsia"/>
          <w:color w:val="auto"/>
          <w:spacing w:val="6"/>
          <w:sz w:val="18"/>
          <w:szCs w:val="18"/>
        </w:rPr>
        <w:t>四个等级：</w:t>
      </w:r>
      <w:r>
        <w:rPr>
          <w:rFonts w:ascii="Times New Roman" w:eastAsia="思源黑体 Medium" w:cs="Times New Roman" w:hint="eastAsia"/>
          <w:color w:val="auto"/>
          <w:spacing w:val="6"/>
          <w:sz w:val="18"/>
          <w:szCs w:val="18"/>
        </w:rPr>
        <w:t>Level I</w:t>
      </w:r>
      <w:r>
        <w:rPr>
          <w:rFonts w:ascii="Times New Roman" w:eastAsia="思源黑体 Medium" w:cs="Times New Roman" w:hint="eastAsia"/>
          <w:color w:val="auto"/>
          <w:spacing w:val="6"/>
          <w:sz w:val="18"/>
          <w:szCs w:val="18"/>
        </w:rPr>
        <w:t>：具有明确临床意义的变异（涵盖</w:t>
      </w:r>
      <w:r>
        <w:rPr>
          <w:rFonts w:ascii="Times New Roman" w:eastAsia="思源黑体 Medium" w:cs="Times New Roman" w:hint="eastAsia"/>
          <w:color w:val="auto"/>
          <w:spacing w:val="6"/>
          <w:sz w:val="18"/>
          <w:szCs w:val="18"/>
        </w:rPr>
        <w:t>A</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B</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w:t>
      </w:r>
      <w:r>
        <w:rPr>
          <w:rFonts w:ascii="Times New Roman" w:eastAsia="思源黑体 Medium" w:cs="Times New Roman" w:hint="eastAsia"/>
          <w:color w:val="auto"/>
          <w:spacing w:val="6"/>
          <w:sz w:val="18"/>
          <w:szCs w:val="18"/>
        </w:rPr>
        <w:t>：具有潜在临床意义的变异（涵盖</w:t>
      </w:r>
      <w:r>
        <w:rPr>
          <w:rFonts w:ascii="Times New Roman" w:eastAsia="思源黑体 Medium" w:cs="Times New Roman" w:hint="eastAsia"/>
          <w:color w:val="auto"/>
          <w:spacing w:val="6"/>
          <w:sz w:val="18"/>
          <w:szCs w:val="18"/>
        </w:rPr>
        <w:t>C</w:t>
      </w:r>
      <w:r>
        <w:rPr>
          <w:rFonts w:ascii="Times New Roman" w:eastAsia="思源黑体 Medium" w:cs="Times New Roman" w:hint="eastAsia"/>
          <w:color w:val="auto"/>
          <w:spacing w:val="6"/>
          <w:sz w:val="18"/>
          <w:szCs w:val="18"/>
        </w:rPr>
        <w:t>级或</w:t>
      </w:r>
      <w:r>
        <w:rPr>
          <w:rFonts w:ascii="Times New Roman" w:eastAsia="思源黑体 Medium" w:cs="Times New Roman" w:hint="eastAsia"/>
          <w:color w:val="auto"/>
          <w:spacing w:val="6"/>
          <w:sz w:val="18"/>
          <w:szCs w:val="18"/>
        </w:rPr>
        <w:t>D</w:t>
      </w:r>
      <w:r>
        <w:rPr>
          <w:rFonts w:ascii="Times New Roman" w:eastAsia="思源黑体 Medium" w:cs="Times New Roman" w:hint="eastAsia"/>
          <w:color w:val="auto"/>
          <w:spacing w:val="6"/>
          <w:sz w:val="18"/>
          <w:szCs w:val="18"/>
        </w:rPr>
        <w:t>级证据）、</w:t>
      </w:r>
      <w:r>
        <w:rPr>
          <w:rFonts w:ascii="Times New Roman" w:eastAsia="思源黑体 Medium" w:cs="Times New Roman" w:hint="eastAsia"/>
          <w:color w:val="auto"/>
          <w:spacing w:val="6"/>
          <w:sz w:val="18"/>
          <w:szCs w:val="18"/>
        </w:rPr>
        <w:t>Level III</w:t>
      </w:r>
      <w:r>
        <w:rPr>
          <w:rFonts w:ascii="Times New Roman" w:eastAsia="思源黑体 Medium" w:cs="Times New Roman" w:hint="eastAsia"/>
          <w:color w:val="auto"/>
          <w:spacing w:val="6"/>
          <w:sz w:val="18"/>
          <w:szCs w:val="18"/>
        </w:rPr>
        <w:t>：无对应推荐用药，但可能具有一定临床意义的变异、</w:t>
      </w:r>
      <w:r>
        <w:rPr>
          <w:rFonts w:ascii="Times New Roman" w:eastAsia="思源黑体 Medium" w:cs="Times New Roman" w:hint="eastAsia"/>
          <w:color w:val="auto"/>
          <w:spacing w:val="6"/>
          <w:sz w:val="18"/>
          <w:szCs w:val="18"/>
        </w:rPr>
        <w:t>Level IV</w:t>
      </w:r>
      <w:r>
        <w:rPr>
          <w:rFonts w:ascii="Times New Roman" w:eastAsia="思源黑体 Medium" w:cs="Times New Roman" w:hint="eastAsia"/>
          <w:color w:val="auto"/>
          <w:spacing w:val="6"/>
          <w:sz w:val="18"/>
          <w:szCs w:val="18"/>
        </w:rPr>
        <w:t>：尚未见临床报道或尚无文献等支持其具有明确的临床意义；</w:t>
      </w:r>
    </w:p>
    <w:p w14:paraId="0B240235" w14:textId="6232C6E5" w:rsidR="00A75A1A" w:rsidRPr="00816703" w:rsidRDefault="00F14C16" w:rsidP="00816703">
      <w:pPr>
        <w:pStyle w:val="Default"/>
        <w:numPr>
          <w:ilvl w:val="0"/>
          <w:numId w:val="1"/>
        </w:numPr>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本报告仅对送检样本负责，报告结果仅供参考，不代表临床决策意见，不作为临床诊断的依据。临床决策和诊断需要临床医生根据受检者各项检测结果进行综合评判。</w:t>
      </w:r>
      <w:r w:rsidR="00A75A1A">
        <w:br w:type="page"/>
      </w:r>
    </w:p>
    <w:p w14:paraId="6286DD65" w14:textId="3303A196" w:rsidR="00A75A1A" w:rsidRDefault="00D831E8" w:rsidP="00D831E8">
      <w:pPr>
        <w:pStyle w:val="af9"/>
        <w:outlineLvl w:val="0"/>
        <w:rPr>
          <w:rFonts w:ascii="思源黑体 Medium" w:eastAsia="思源黑体 Medium" w:hAnsi="思源黑体 Medium" w:cs="思源黑体 Medium"/>
          <w:caps/>
          <w:color w:val="1E7648"/>
          <w:spacing w:val="17"/>
          <w:szCs w:val="28"/>
        </w:rPr>
      </w:pPr>
      <w:bookmarkStart w:id="3" w:name="_Toc201670229"/>
      <w:r>
        <w:rPr>
          <w:rFonts w:ascii="思源黑体 Medium" w:eastAsia="思源黑体 Medium" w:hAnsi="思源黑体 Medium" w:cs="思源黑体 Medium" w:hint="eastAsia"/>
          <w:caps/>
          <w:color w:val="1E7648"/>
          <w:spacing w:val="17"/>
          <w:szCs w:val="28"/>
        </w:rPr>
        <w:lastRenderedPageBreak/>
        <w:t>五、样本质控情况</w:t>
      </w:r>
      <w:bookmarkEnd w:id="3"/>
    </w:p>
    <w:tbl>
      <w:tblPr>
        <w:tblW w:w="0" w:type="auto"/>
        <w:jc w:val="center"/>
        <w:tblBorders>
          <w:top w:val="single" w:sz="4" w:space="0" w:color="1E7648"/>
          <w:bottom w:val="single" w:sz="4" w:space="0" w:color="1E7648"/>
          <w:insideH w:val="single" w:sz="4" w:space="0" w:color="1E7648"/>
          <w:insideV w:val="single" w:sz="4" w:space="0" w:color="1E7648"/>
        </w:tblBorders>
        <w:tblLayout w:type="fixed"/>
        <w:tblLook w:val="04A0" w:firstRow="1" w:lastRow="0" w:firstColumn="1" w:lastColumn="0" w:noHBand="0" w:noVBand="1"/>
      </w:tblPr>
      <w:tblGrid>
        <w:gridCol w:w="4246"/>
        <w:gridCol w:w="5094"/>
      </w:tblGrid>
      <w:tr w:rsidR="00A75A1A" w14:paraId="70636EAA" w14:textId="77777777" w:rsidTr="00B20769">
        <w:trPr>
          <w:trHeight w:val="420"/>
          <w:jc w:val="center"/>
        </w:trPr>
        <w:tc>
          <w:tcPr>
            <w:tcW w:w="9340" w:type="dxa"/>
            <w:gridSpan w:val="2"/>
            <w:tcBorders>
              <w:tl2br w:val="nil"/>
              <w:tr2bl w:val="nil"/>
            </w:tcBorders>
            <w:shd w:val="clear" w:color="auto" w:fill="1E7648"/>
            <w:vAlign w:val="center"/>
          </w:tcPr>
          <w:p w14:paraId="6AE86479"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样本信息</w:t>
            </w:r>
          </w:p>
        </w:tc>
      </w:tr>
      <w:tr w:rsidR="00A75A1A" w14:paraId="30B387E3" w14:textId="77777777" w:rsidTr="00B20769">
        <w:trPr>
          <w:trHeight w:val="420"/>
          <w:jc w:val="center"/>
        </w:trPr>
        <w:tc>
          <w:tcPr>
            <w:tcW w:w="4246" w:type="dxa"/>
            <w:tcBorders>
              <w:tl2br w:val="nil"/>
              <w:tr2bl w:val="nil"/>
            </w:tcBorders>
            <w:shd w:val="clear" w:color="auto" w:fill="FFFFFF"/>
            <w:vAlign w:val="center"/>
          </w:tcPr>
          <w:p w14:paraId="3199619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样本编号</w:t>
            </w:r>
          </w:p>
        </w:tc>
        <w:tc>
          <w:tcPr>
            <w:tcW w:w="5094" w:type="dxa"/>
            <w:tcBorders>
              <w:tl2br w:val="nil"/>
              <w:tr2bl w:val="nil"/>
            </w:tcBorders>
            <w:shd w:val="clear" w:color="auto" w:fill="FFFFFF"/>
            <w:noWrap/>
            <w:vAlign w:val="center"/>
          </w:tcPr>
          <w:p w14:paraId="64411AF1" w14:textId="5F99B6F1"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Pr>
                <w:rFonts w:eastAsia="思源黑体 Medium"/>
                <w:spacing w:val="6"/>
              </w:rPr>
              <w:t>{{</w:t>
            </w:r>
            <w:proofErr w:type="spellStart"/>
            <w:proofErr w:type="gramStart"/>
            <w:r w:rsidR="00F12AE9">
              <w:rPr>
                <w:rFonts w:eastAsia="思源黑体 Medium"/>
                <w:spacing w:val="6"/>
              </w:rPr>
              <w:t>sample.</w:t>
            </w:r>
            <w:r w:rsidR="00A40BE9" w:rsidRPr="00A40BE9">
              <w:rPr>
                <w:rFonts w:eastAsia="思源黑体 Medium"/>
                <w:spacing w:val="6"/>
              </w:rPr>
              <w:t>order</w:t>
            </w:r>
            <w:proofErr w:type="gramEnd"/>
            <w:r w:rsidR="00A40BE9" w:rsidRPr="00A40BE9">
              <w:rPr>
                <w:rFonts w:eastAsia="思源黑体 Medium"/>
                <w:spacing w:val="6"/>
              </w:rPr>
              <w:t>_id</w:t>
            </w:r>
            <w:proofErr w:type="spellEnd"/>
            <w:r>
              <w:rPr>
                <w:rFonts w:eastAsia="思源黑体 Medium"/>
                <w:spacing w:val="6"/>
              </w:rPr>
              <w:t>}}</w:t>
            </w:r>
          </w:p>
        </w:tc>
      </w:tr>
      <w:tr w:rsidR="00A75A1A" w14:paraId="3FC3ED14" w14:textId="77777777" w:rsidTr="00B20769">
        <w:trPr>
          <w:trHeight w:val="420"/>
          <w:jc w:val="center"/>
        </w:trPr>
        <w:tc>
          <w:tcPr>
            <w:tcW w:w="4246" w:type="dxa"/>
            <w:tcBorders>
              <w:tl2br w:val="nil"/>
              <w:tr2bl w:val="nil"/>
            </w:tcBorders>
            <w:shd w:val="clear" w:color="auto" w:fill="FFFFFF"/>
            <w:vAlign w:val="center"/>
          </w:tcPr>
          <w:p w14:paraId="7270DE5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样本类型</w:t>
            </w:r>
          </w:p>
        </w:tc>
        <w:tc>
          <w:tcPr>
            <w:tcW w:w="5094" w:type="dxa"/>
            <w:tcBorders>
              <w:tl2br w:val="nil"/>
              <w:tr2bl w:val="nil"/>
            </w:tcBorders>
            <w:shd w:val="clear" w:color="auto" w:fill="FFFFFF"/>
            <w:noWrap/>
            <w:vAlign w:val="center"/>
          </w:tcPr>
          <w:p w14:paraId="6F0F79E3"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r w:rsidRPr="00E07072">
              <w:rPr>
                <w:rFonts w:eastAsia="思源黑体 Medium"/>
                <w:spacing w:val="6"/>
              </w:rPr>
              <w:t>{{</w:t>
            </w:r>
            <w:proofErr w:type="spellStart"/>
            <w:r w:rsidRPr="00E07072">
              <w:rPr>
                <w:rFonts w:eastAsia="思源黑体 Medium"/>
                <w:spacing w:val="6"/>
              </w:rPr>
              <w:t>sample.sample_type</w:t>
            </w:r>
            <w:proofErr w:type="spellEnd"/>
            <w:r w:rsidRPr="00E07072">
              <w:rPr>
                <w:rFonts w:eastAsia="思源黑体 Medium"/>
                <w:spacing w:val="6"/>
              </w:rPr>
              <w:t>}}</w:t>
            </w:r>
          </w:p>
        </w:tc>
      </w:tr>
      <w:tr w:rsidR="00A75A1A" w14:paraId="55693560" w14:textId="77777777" w:rsidTr="00B20769">
        <w:trPr>
          <w:trHeight w:val="420"/>
          <w:jc w:val="center"/>
        </w:trPr>
        <w:tc>
          <w:tcPr>
            <w:tcW w:w="9340" w:type="dxa"/>
            <w:gridSpan w:val="2"/>
            <w:tcBorders>
              <w:tl2br w:val="nil"/>
              <w:tr2bl w:val="nil"/>
            </w:tcBorders>
            <w:shd w:val="clear" w:color="auto" w:fill="1E7648"/>
            <w:vAlign w:val="center"/>
          </w:tcPr>
          <w:p w14:paraId="5A6AFC98"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hint="eastAsia"/>
                <w:color w:val="FFFFFF"/>
                <w:spacing w:val="6"/>
              </w:rPr>
              <w:t>样本质量评估</w:t>
            </w:r>
          </w:p>
        </w:tc>
      </w:tr>
      <w:tr w:rsidR="00A75A1A" w14:paraId="71E29B66" w14:textId="77777777" w:rsidTr="00B20769">
        <w:trPr>
          <w:trHeight w:val="420"/>
          <w:jc w:val="center"/>
        </w:trPr>
        <w:tc>
          <w:tcPr>
            <w:tcW w:w="4246" w:type="dxa"/>
            <w:tcBorders>
              <w:tl2br w:val="nil"/>
              <w:tr2bl w:val="nil"/>
            </w:tcBorders>
            <w:shd w:val="clear" w:color="auto" w:fill="FFFFFF"/>
            <w:vAlign w:val="center"/>
          </w:tcPr>
          <w:p w14:paraId="40317BC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肿瘤细胞含量（</w:t>
            </w:r>
            <w:r>
              <w:rPr>
                <w:rFonts w:eastAsia="思源黑体 Medium"/>
                <w:spacing w:val="6"/>
              </w:rPr>
              <w:t>%</w:t>
            </w:r>
            <w:r>
              <w:rPr>
                <w:rFonts w:eastAsia="思源黑体 Medium"/>
                <w:spacing w:val="6"/>
              </w:rPr>
              <w:t>）</w:t>
            </w:r>
            <w:r>
              <w:rPr>
                <w:rFonts w:eastAsia="思源黑体 Medium"/>
                <w:spacing w:val="6"/>
                <w:vertAlign w:val="superscript"/>
              </w:rPr>
              <w:t>1</w:t>
            </w:r>
          </w:p>
        </w:tc>
        <w:tc>
          <w:tcPr>
            <w:tcW w:w="5094" w:type="dxa"/>
            <w:tcBorders>
              <w:tl2br w:val="nil"/>
              <w:tr2bl w:val="nil"/>
            </w:tcBorders>
            <w:shd w:val="clear" w:color="auto" w:fill="FFFFFF"/>
            <w:noWrap/>
            <w:vAlign w:val="center"/>
          </w:tcPr>
          <w:p w14:paraId="4565EA84" w14:textId="12DADD32" w:rsidR="00A75A1A" w:rsidRDefault="001B7029" w:rsidP="00B20769">
            <w:pPr>
              <w:spacing w:after="0" w:line="240" w:lineRule="exact"/>
              <w:jc w:val="center"/>
              <w:rPr>
                <w:rFonts w:eastAsia="思源黑体 Medium"/>
                <w:spacing w:val="6"/>
              </w:rPr>
            </w:pPr>
            <w:r>
              <w:rPr>
                <w:rFonts w:eastAsia="思源黑体 Medium"/>
                <w:spacing w:val="6"/>
              </w:rPr>
              <w:t xml:space="preserve">{%if </w:t>
            </w:r>
            <w:proofErr w:type="spellStart"/>
            <w:r w:rsidRPr="006D6F92">
              <w:rPr>
                <w:rFonts w:eastAsia="思源黑体 Medium"/>
                <w:spacing w:val="6"/>
              </w:rPr>
              <w:t>sample.tumor_content</w:t>
            </w:r>
            <w:proofErr w:type="spellEnd"/>
            <w:r>
              <w:rPr>
                <w:rFonts w:eastAsia="思源黑体 Medium"/>
                <w:spacing w:val="6"/>
              </w:rPr>
              <w:t xml:space="preserve"> %}</w:t>
            </w:r>
            <w:r w:rsidR="00A75A1A">
              <w:rPr>
                <w:rFonts w:eastAsia="思源黑体 Medium"/>
                <w:spacing w:val="6"/>
              </w:rPr>
              <w:t>{{</w:t>
            </w:r>
            <w:proofErr w:type="spellStart"/>
            <w:r w:rsidR="00A75A1A" w:rsidRPr="006D6F92">
              <w:rPr>
                <w:rFonts w:eastAsia="思源黑体 Medium"/>
                <w:spacing w:val="6"/>
              </w:rPr>
              <w:t>sample.tumor_content</w:t>
            </w:r>
            <w:r w:rsidR="00A75A1A" w:rsidRPr="002F63E3">
              <w:rPr>
                <w:rFonts w:eastAsia="思源黑体 Medium"/>
                <w:spacing w:val="6"/>
              </w:rPr>
              <w:t>|replace</w:t>
            </w:r>
            <w:proofErr w:type="spellEnd"/>
            <w:r w:rsidR="00A75A1A" w:rsidRPr="002F63E3">
              <w:rPr>
                <w:rFonts w:eastAsia="思源黑体 Medium"/>
                <w:spacing w:val="6"/>
              </w:rPr>
              <w:t>(“%”,</w:t>
            </w:r>
            <w:proofErr w:type="gramStart"/>
            <w:r w:rsidR="00A75A1A" w:rsidRPr="002F63E3">
              <w:rPr>
                <w:rFonts w:eastAsia="思源黑体 Medium"/>
                <w:spacing w:val="6"/>
              </w:rPr>
              <w:t>””</w:t>
            </w:r>
            <w:proofErr w:type="gramEnd"/>
            <w:r w:rsidR="00A75A1A" w:rsidRPr="002F63E3">
              <w:rPr>
                <w:rFonts w:eastAsia="思源黑体 Medium"/>
                <w:spacing w:val="6"/>
              </w:rPr>
              <w:t>)</w:t>
            </w:r>
            <w:r w:rsidR="00A75A1A" w:rsidRPr="006D6F92">
              <w:rPr>
                <w:rFonts w:eastAsia="思源黑体 Medium"/>
                <w:spacing w:val="6"/>
              </w:rPr>
              <w:t>}}</w:t>
            </w:r>
            <w:r>
              <w:rPr>
                <w:rFonts w:eastAsia="思源黑体 Medium"/>
                <w:spacing w:val="6"/>
              </w:rPr>
              <w:t>{%else%}/{%endif%}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30)</w:t>
            </w:r>
          </w:p>
        </w:tc>
      </w:tr>
      <w:tr w:rsidR="00A75A1A" w14:paraId="3284AF99" w14:textId="77777777" w:rsidTr="00B20769">
        <w:trPr>
          <w:trHeight w:val="420"/>
          <w:jc w:val="center"/>
        </w:trPr>
        <w:tc>
          <w:tcPr>
            <w:tcW w:w="4246" w:type="dxa"/>
            <w:tcBorders>
              <w:tl2br w:val="nil"/>
              <w:tr2bl w:val="nil"/>
            </w:tcBorders>
            <w:shd w:val="clear" w:color="auto" w:fill="FFFFFF"/>
            <w:vAlign w:val="center"/>
          </w:tcPr>
          <w:p w14:paraId="1D7082E8"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DNA</w:t>
            </w:r>
            <w:r>
              <w:rPr>
                <w:rFonts w:eastAsia="思源黑体 Medium"/>
                <w:spacing w:val="6"/>
              </w:rPr>
              <w:t>总量（</w:t>
            </w:r>
            <w:r>
              <w:rPr>
                <w:rFonts w:eastAsia="思源黑体 Medium"/>
                <w:spacing w:val="6"/>
              </w:rPr>
              <w:t>ng</w:t>
            </w:r>
            <w:r>
              <w:rPr>
                <w:rFonts w:eastAsia="思源黑体 Medium"/>
                <w:spacing w:val="6"/>
              </w:rPr>
              <w:t>）</w:t>
            </w:r>
            <w:r>
              <w:rPr>
                <w:rFonts w:eastAsia="思源黑体 Medium"/>
                <w:spacing w:val="6"/>
                <w:vertAlign w:val="superscript"/>
              </w:rPr>
              <w:t>2</w:t>
            </w:r>
          </w:p>
        </w:tc>
        <w:tc>
          <w:tcPr>
            <w:tcW w:w="5094" w:type="dxa"/>
            <w:tcBorders>
              <w:tl2br w:val="nil"/>
              <w:tr2bl w:val="nil"/>
            </w:tcBorders>
            <w:shd w:val="clear" w:color="auto" w:fill="FFFFFF"/>
            <w:noWrap/>
            <w:vAlign w:val="center"/>
          </w:tcPr>
          <w:p w14:paraId="005AB2A9" w14:textId="7F6CC754" w:rsidR="00AE2A81" w:rsidRDefault="00AE2A81" w:rsidP="00AE2A81">
            <w:pPr>
              <w:spacing w:after="0" w:line="240" w:lineRule="exact"/>
              <w:jc w:val="center"/>
              <w:rPr>
                <w:rFonts w:eastAsia="思源黑体 Medium"/>
                <w:spacing w:val="6"/>
              </w:rPr>
            </w:pPr>
            <w:r>
              <w:rPr>
                <w:rFonts w:eastAsia="思源黑体 Medium" w:hint="eastAsia"/>
                <w:spacing w:val="6"/>
              </w:rPr>
              <w:t>{</w:t>
            </w:r>
            <w:r>
              <w:rPr>
                <w:rFonts w:eastAsia="思源黑体 Medium"/>
                <w:spacing w:val="6"/>
              </w:rPr>
              <w:t xml:space="preserve">% if </w:t>
            </w:r>
            <w:proofErr w:type="spellStart"/>
            <w:r w:rsidRPr="0080266F">
              <w:rPr>
                <w:rFonts w:eastAsia="思源黑体 Medium"/>
                <w:spacing w:val="6"/>
              </w:rPr>
              <w:t>lib_quality_control.lib_dna_qc</w:t>
            </w:r>
            <w:proofErr w:type="spellEnd"/>
            <w:r>
              <w:rPr>
                <w:rFonts w:eastAsia="思源黑体 Medium"/>
                <w:spacing w:val="6"/>
              </w:rPr>
              <w:t xml:space="preserve"> and </w:t>
            </w:r>
            <w:proofErr w:type="spellStart"/>
            <w:r w:rsidRPr="0080266F">
              <w:rPr>
                <w:rFonts w:eastAsia="思源黑体 Medium"/>
                <w:spacing w:val="6"/>
              </w:rPr>
              <w:t>lib_quality_control.lib_dna_qc.dna_qty</w:t>
            </w:r>
            <w:proofErr w:type="spellEnd"/>
            <w:r>
              <w:rPr>
                <w:rFonts w:eastAsia="思源黑体 Medium"/>
                <w:spacing w:val="6"/>
              </w:rPr>
              <w:t xml:space="preserve"> %}</w:t>
            </w:r>
            <w:r w:rsidR="00A75A1A" w:rsidRPr="0080266F">
              <w:rPr>
                <w:rFonts w:eastAsia="思源黑体 Medium"/>
                <w:spacing w:val="6"/>
              </w:rPr>
              <w:t>{{lib_quality_control.lib_dna_qc.dna_qty|replace(“.00”,</w:t>
            </w:r>
            <w:proofErr w:type="gramStart"/>
            <w:r w:rsidR="00A75A1A" w:rsidRPr="0080266F">
              <w:rPr>
                <w:rFonts w:eastAsia="思源黑体 Medium"/>
                <w:spacing w:val="6"/>
              </w:rPr>
              <w:t>””</w:t>
            </w:r>
            <w:proofErr w:type="gramEnd"/>
            <w:r w:rsidR="00A75A1A" w:rsidRPr="0080266F">
              <w:rPr>
                <w:rFonts w:eastAsia="思源黑体 Medium"/>
                <w:spacing w:val="6"/>
              </w:rPr>
              <w:t>)}}</w:t>
            </w:r>
            <w:r>
              <w:rPr>
                <w:rFonts w:eastAsia="思源黑体 Medium"/>
                <w:spacing w:val="6"/>
              </w:rPr>
              <w:t>{%endif%}</w:t>
            </w:r>
            <w:r w:rsidR="00A75A1A" w:rsidRPr="006D6F92">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50)</w:t>
            </w:r>
          </w:p>
        </w:tc>
      </w:tr>
      <w:tr w:rsidR="00A75A1A" w14:paraId="02D67BAF" w14:textId="77777777" w:rsidTr="00B20769">
        <w:trPr>
          <w:trHeight w:val="420"/>
          <w:jc w:val="center"/>
        </w:trPr>
        <w:tc>
          <w:tcPr>
            <w:tcW w:w="4246" w:type="dxa"/>
            <w:tcBorders>
              <w:tl2br w:val="nil"/>
              <w:tr2bl w:val="nil"/>
            </w:tcBorders>
            <w:shd w:val="clear" w:color="auto" w:fill="FFFFFF"/>
            <w:vAlign w:val="center"/>
          </w:tcPr>
          <w:p w14:paraId="27514EE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文库浓度</w:t>
            </w:r>
            <w:r>
              <w:rPr>
                <w:rFonts w:eastAsia="思源黑体 Medium"/>
                <w:spacing w:val="6"/>
              </w:rPr>
              <w:t>（</w:t>
            </w:r>
            <w:r>
              <w:rPr>
                <w:rFonts w:eastAsia="思源黑体 Medium"/>
                <w:spacing w:val="6"/>
              </w:rPr>
              <w:t>ng</w:t>
            </w:r>
            <w:r>
              <w:rPr>
                <w:rFonts w:eastAsia="思源黑体 Medium" w:hint="eastAsia"/>
                <w:spacing w:val="6"/>
              </w:rPr>
              <w:t>/</w:t>
            </w:r>
            <w:r>
              <w:rPr>
                <w:rFonts w:eastAsia="思源黑体 Medium" w:hint="eastAsia"/>
                <w:spacing w:val="6"/>
              </w:rPr>
              <w:t>μ</w:t>
            </w:r>
            <w:r>
              <w:rPr>
                <w:rFonts w:eastAsia="思源黑体 Medium" w:hint="eastAsia"/>
                <w:spacing w:val="6"/>
              </w:rPr>
              <w:t>L</w:t>
            </w:r>
            <w:r>
              <w:rPr>
                <w:rFonts w:eastAsia="思源黑体 Medium"/>
                <w:spacing w:val="6"/>
              </w:rPr>
              <w:t>）</w:t>
            </w:r>
            <w:r>
              <w:rPr>
                <w:rFonts w:eastAsia="思源黑体 Medium"/>
                <w:spacing w:val="6"/>
                <w:vertAlign w:val="superscript"/>
              </w:rPr>
              <w:t>3</w:t>
            </w:r>
          </w:p>
        </w:tc>
        <w:tc>
          <w:tcPr>
            <w:tcW w:w="5094" w:type="dxa"/>
            <w:tcBorders>
              <w:tl2br w:val="nil"/>
              <w:tr2bl w:val="nil"/>
            </w:tcBorders>
            <w:shd w:val="clear" w:color="auto" w:fill="FFFFFF"/>
            <w:noWrap/>
            <w:vAlign w:val="center"/>
          </w:tcPr>
          <w:p w14:paraId="754C1535" w14:textId="558A9B8E" w:rsidR="00A75A1A" w:rsidRDefault="00BF1E35" w:rsidP="00B20769">
            <w:pPr>
              <w:spacing w:after="0" w:line="240" w:lineRule="exact"/>
              <w:jc w:val="center"/>
              <w:rPr>
                <w:rFonts w:eastAsia="思源黑体 Medium"/>
                <w:spacing w:val="6"/>
              </w:rPr>
            </w:pPr>
            <w:r>
              <w:rPr>
                <w:rFonts w:eastAsia="思源黑体 Medium" w:hint="eastAsia"/>
                <w:spacing w:val="6"/>
              </w:rPr>
              <w:t>{</w:t>
            </w:r>
            <w:r>
              <w:rPr>
                <w:rFonts w:eastAsia="思源黑体 Medium"/>
                <w:spacing w:val="6"/>
              </w:rPr>
              <w:t xml:space="preserve">% if </w:t>
            </w:r>
            <w:proofErr w:type="spellStart"/>
            <w:r w:rsidRPr="0080266F">
              <w:rPr>
                <w:rFonts w:eastAsia="思源黑体 Medium"/>
                <w:spacing w:val="6"/>
              </w:rPr>
              <w:t>lib_quality_control.lib_dna_qc</w:t>
            </w:r>
            <w:proofErr w:type="spellEnd"/>
            <w:r>
              <w:rPr>
                <w:rFonts w:eastAsia="思源黑体 Medium"/>
                <w:spacing w:val="6"/>
              </w:rPr>
              <w:t xml:space="preserve"> and </w:t>
            </w:r>
            <w:proofErr w:type="spellStart"/>
            <w:r w:rsidRPr="0080266F">
              <w:rPr>
                <w:rFonts w:eastAsia="思源黑体 Medium"/>
                <w:spacing w:val="6"/>
              </w:rPr>
              <w:t>lib_quality_control.lib_dna_qc.library_concn</w:t>
            </w:r>
            <w:proofErr w:type="spellEnd"/>
            <w:r>
              <w:rPr>
                <w:rFonts w:eastAsia="思源黑体 Medium"/>
                <w:spacing w:val="6"/>
              </w:rPr>
              <w:t xml:space="preserve"> %}</w:t>
            </w:r>
            <w:r w:rsidR="00A75A1A" w:rsidRPr="0080266F">
              <w:rPr>
                <w:rFonts w:eastAsia="思源黑体 Medium"/>
                <w:spacing w:val="6"/>
              </w:rPr>
              <w:t>{{lib_quality_control.lib_dna_qc.library_concn|replace(“.00”,</w:t>
            </w:r>
            <w:proofErr w:type="gramStart"/>
            <w:r w:rsidR="00A75A1A" w:rsidRPr="0080266F">
              <w:rPr>
                <w:rFonts w:eastAsia="思源黑体 Medium"/>
                <w:spacing w:val="6"/>
              </w:rPr>
              <w:t>””</w:t>
            </w:r>
            <w:proofErr w:type="gramEnd"/>
            <w:r w:rsidR="00A75A1A" w:rsidRPr="0080266F">
              <w:rPr>
                <w:rFonts w:eastAsia="思源黑体 Medium"/>
                <w:spacing w:val="6"/>
              </w:rPr>
              <w:t>)}}</w:t>
            </w:r>
            <w:r>
              <w:rPr>
                <w:rFonts w:eastAsia="思源黑体 Medium"/>
                <w:spacing w:val="6"/>
              </w:rPr>
              <w:t>{%endif%}</w:t>
            </w:r>
            <w:r w:rsidR="00A75A1A" w:rsidRPr="0080266F">
              <w:rPr>
                <w:rFonts w:eastAsia="思源黑体 Medium" w:hint="eastAsia"/>
                <w:spacing w:val="6"/>
              </w:rPr>
              <w:t xml:space="preserve"> </w:t>
            </w:r>
            <w:r w:rsidR="00A75A1A">
              <w:rPr>
                <w:rFonts w:eastAsia="思源黑体 Medium" w:hint="eastAsia"/>
                <w:spacing w:val="6"/>
              </w:rPr>
              <w:t>(</w:t>
            </w:r>
            <w:r w:rsidR="00A75A1A">
              <w:rPr>
                <w:rFonts w:eastAsia="思源黑体 Medium" w:hint="eastAsia"/>
                <w:spacing w:val="6"/>
              </w:rPr>
              <w:t>≥</w:t>
            </w:r>
            <w:r w:rsidR="00A75A1A">
              <w:rPr>
                <w:rFonts w:eastAsia="思源黑体 Medium" w:hint="eastAsia"/>
                <w:spacing w:val="6"/>
              </w:rPr>
              <w:t>20)</w:t>
            </w:r>
          </w:p>
        </w:tc>
      </w:tr>
      <w:tr w:rsidR="00A75A1A" w14:paraId="151E0CDA" w14:textId="77777777" w:rsidTr="00B20769">
        <w:trPr>
          <w:trHeight w:val="420"/>
          <w:jc w:val="center"/>
        </w:trPr>
        <w:tc>
          <w:tcPr>
            <w:tcW w:w="9340" w:type="dxa"/>
            <w:gridSpan w:val="2"/>
            <w:tcBorders>
              <w:tl2br w:val="nil"/>
              <w:tr2bl w:val="nil"/>
            </w:tcBorders>
            <w:shd w:val="clear" w:color="auto" w:fill="1E7648"/>
            <w:vAlign w:val="center"/>
          </w:tcPr>
          <w:p w14:paraId="79538B90"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测序质量评估</w:t>
            </w:r>
          </w:p>
        </w:tc>
      </w:tr>
      <w:tr w:rsidR="00A75A1A" w14:paraId="0BFE4176" w14:textId="77777777" w:rsidTr="00B20769">
        <w:trPr>
          <w:trHeight w:val="420"/>
          <w:jc w:val="center"/>
        </w:trPr>
        <w:tc>
          <w:tcPr>
            <w:tcW w:w="4246" w:type="dxa"/>
            <w:tcBorders>
              <w:tl2br w:val="nil"/>
              <w:tr2bl w:val="nil"/>
            </w:tcBorders>
            <w:shd w:val="clear" w:color="auto" w:fill="FFFFFF"/>
            <w:vAlign w:val="center"/>
          </w:tcPr>
          <w:p w14:paraId="3CDFC33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Q30</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4</w:t>
            </w:r>
          </w:p>
        </w:tc>
        <w:tc>
          <w:tcPr>
            <w:tcW w:w="5094" w:type="dxa"/>
            <w:tcBorders>
              <w:tl2br w:val="nil"/>
              <w:tr2bl w:val="nil"/>
            </w:tcBorders>
            <w:shd w:val="clear" w:color="auto" w:fill="FFFFFF"/>
            <w:noWrap/>
            <w:vAlign w:val="center"/>
          </w:tcPr>
          <w:p w14:paraId="6F50DB69"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{{qc.dna_data_qc.cleandata_q30</w:t>
            </w:r>
            <w:r w:rsidRPr="002F63E3">
              <w:rPr>
                <w:rFonts w:eastAsia="思源黑体 Medium"/>
                <w:spacing w:val="6"/>
              </w:rPr>
              <w:t>|replace(“%”,</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75)</w:t>
            </w:r>
          </w:p>
        </w:tc>
      </w:tr>
      <w:tr w:rsidR="00A75A1A" w14:paraId="3E4A4B77" w14:textId="77777777" w:rsidTr="00B20769">
        <w:trPr>
          <w:trHeight w:val="420"/>
          <w:jc w:val="center"/>
        </w:trPr>
        <w:tc>
          <w:tcPr>
            <w:tcW w:w="4246" w:type="dxa"/>
            <w:tcBorders>
              <w:tl2br w:val="nil"/>
              <w:tr2bl w:val="nil"/>
            </w:tcBorders>
            <w:shd w:val="clear" w:color="auto" w:fill="FFFFFF"/>
            <w:vAlign w:val="center"/>
          </w:tcPr>
          <w:p w14:paraId="3421F82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BRCA</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5</w:t>
            </w:r>
          </w:p>
        </w:tc>
        <w:tc>
          <w:tcPr>
            <w:tcW w:w="5094" w:type="dxa"/>
            <w:tcBorders>
              <w:tl2br w:val="nil"/>
              <w:tr2bl w:val="nil"/>
            </w:tcBorders>
            <w:shd w:val="clear" w:color="auto" w:fill="FFFFFF"/>
            <w:noWrap/>
            <w:vAlign w:val="center"/>
          </w:tcPr>
          <w:p w14:paraId="1639B10F"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qc.dna_data_qc.brca_cover_ratio</w:t>
            </w:r>
            <w:r w:rsidRPr="002F63E3">
              <w:rPr>
                <w:rFonts w:eastAsia="思源黑体 Medium"/>
                <w:spacing w:val="6"/>
              </w:rPr>
              <w:t>|replace</w:t>
            </w:r>
            <w:proofErr w:type="spellEnd"/>
            <w:r w:rsidRPr="002F63E3">
              <w:rPr>
                <w:rFonts w:eastAsia="思源黑体 Medium"/>
                <w:spacing w:val="6"/>
              </w:rPr>
              <w:t>(“%”,</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95</w:t>
            </w:r>
            <w:r>
              <w:rPr>
                <w:rFonts w:eastAsia="思源黑体 Medium"/>
                <w:spacing w:val="6"/>
              </w:rPr>
              <w:t>)</w:t>
            </w:r>
          </w:p>
        </w:tc>
      </w:tr>
      <w:tr w:rsidR="00A75A1A" w14:paraId="57D0E274" w14:textId="77777777" w:rsidTr="00B20769">
        <w:trPr>
          <w:trHeight w:val="420"/>
          <w:jc w:val="center"/>
        </w:trPr>
        <w:tc>
          <w:tcPr>
            <w:tcW w:w="4246" w:type="dxa"/>
            <w:tcBorders>
              <w:tl2br w:val="nil"/>
              <w:tr2bl w:val="nil"/>
            </w:tcBorders>
            <w:shd w:val="clear" w:color="auto" w:fill="FFFFFF"/>
            <w:vAlign w:val="center"/>
          </w:tcPr>
          <w:p w14:paraId="433DE4D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CDS</w:t>
            </w:r>
            <w:r>
              <w:rPr>
                <w:rFonts w:eastAsia="思源黑体 Medium" w:hint="eastAsia"/>
                <w:spacing w:val="6"/>
              </w:rPr>
              <w:t>区域覆盖度</w:t>
            </w:r>
            <w:r>
              <w:rPr>
                <w:rFonts w:eastAsia="思源黑体 Medium"/>
                <w:spacing w:val="6"/>
              </w:rPr>
              <w:t>（</w:t>
            </w:r>
            <w:r>
              <w:rPr>
                <w:rFonts w:eastAsia="思源黑体 Medium"/>
                <w:spacing w:val="6"/>
              </w:rPr>
              <w:t>%</w:t>
            </w:r>
            <w:r>
              <w:rPr>
                <w:rFonts w:eastAsia="思源黑体 Medium"/>
                <w:spacing w:val="6"/>
              </w:rPr>
              <w:t>）</w:t>
            </w:r>
            <w:r>
              <w:rPr>
                <w:rFonts w:eastAsia="思源黑体 Medium"/>
                <w:spacing w:val="6"/>
                <w:vertAlign w:val="superscript"/>
              </w:rPr>
              <w:t>6</w:t>
            </w:r>
          </w:p>
        </w:tc>
        <w:tc>
          <w:tcPr>
            <w:tcW w:w="5094" w:type="dxa"/>
            <w:tcBorders>
              <w:tl2br w:val="nil"/>
              <w:tr2bl w:val="nil"/>
            </w:tcBorders>
            <w:shd w:val="clear" w:color="auto" w:fill="FFFFFF"/>
            <w:noWrap/>
            <w:vAlign w:val="center"/>
          </w:tcPr>
          <w:p w14:paraId="38816A1E"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qc.dna_data_qc.cover_ratio</w:t>
            </w:r>
            <w:r w:rsidRPr="002F63E3">
              <w:rPr>
                <w:rFonts w:eastAsia="思源黑体 Medium"/>
                <w:spacing w:val="6"/>
              </w:rPr>
              <w:t>|replace</w:t>
            </w:r>
            <w:proofErr w:type="spellEnd"/>
            <w:r w:rsidRPr="002F63E3">
              <w:rPr>
                <w:rFonts w:eastAsia="思源黑体 Medium"/>
                <w:spacing w:val="6"/>
              </w:rPr>
              <w:t>(“%”,</w:t>
            </w:r>
            <w:proofErr w:type="gramStart"/>
            <w:r w:rsidRPr="002F63E3">
              <w:rPr>
                <w:rFonts w:eastAsia="思源黑体 Medium"/>
                <w:spacing w:val="6"/>
              </w:rPr>
              <w:t>””</w:t>
            </w:r>
            <w:proofErr w:type="gramEnd"/>
            <w:r w:rsidRPr="002F63E3">
              <w:rPr>
                <w:rFonts w:eastAsia="思源黑体 Medium"/>
                <w:spacing w:val="6"/>
              </w:rPr>
              <w:t>)</w:t>
            </w:r>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95)</w:t>
            </w:r>
          </w:p>
        </w:tc>
      </w:tr>
      <w:tr w:rsidR="00A75A1A" w14:paraId="31A06E2D" w14:textId="77777777" w:rsidTr="00B20769">
        <w:trPr>
          <w:trHeight w:val="420"/>
          <w:jc w:val="center"/>
        </w:trPr>
        <w:tc>
          <w:tcPr>
            <w:tcW w:w="4246" w:type="dxa"/>
            <w:tcBorders>
              <w:tl2br w:val="nil"/>
              <w:tr2bl w:val="nil"/>
            </w:tcBorders>
            <w:shd w:val="clear" w:color="auto" w:fill="FFFFFF"/>
            <w:vAlign w:val="center"/>
          </w:tcPr>
          <w:p w14:paraId="038C690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BAF</w:t>
            </w:r>
            <w:r>
              <w:rPr>
                <w:rFonts w:eastAsia="思源黑体 Medium" w:hint="eastAsia"/>
                <w:spacing w:val="6"/>
              </w:rPr>
              <w:t>噪音系数</w:t>
            </w:r>
            <w:r>
              <w:rPr>
                <w:rFonts w:eastAsia="思源黑体 Medium"/>
                <w:spacing w:val="6"/>
                <w:vertAlign w:val="superscript"/>
              </w:rPr>
              <w:t>7</w:t>
            </w:r>
          </w:p>
        </w:tc>
        <w:tc>
          <w:tcPr>
            <w:tcW w:w="5094" w:type="dxa"/>
            <w:tcBorders>
              <w:tl2br w:val="nil"/>
              <w:tr2bl w:val="nil"/>
            </w:tcBorders>
            <w:shd w:val="clear" w:color="auto" w:fill="FFFFFF"/>
            <w:noWrap/>
            <w:vAlign w:val="center"/>
          </w:tcPr>
          <w:p w14:paraId="3CA56F02" w14:textId="57C09D64"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qc.dna_data_qc.baf_noise_num</w:t>
            </w:r>
            <w:proofErr w:type="spellEnd"/>
            <w:r w:rsidRPr="006D6F92">
              <w:rPr>
                <w:rFonts w:eastAsia="思源黑体 Medium"/>
                <w:spacing w:val="6"/>
              </w:rPr>
              <w:t xml:space="preserve">}} </w:t>
            </w:r>
            <w:r>
              <w:rPr>
                <w:rFonts w:eastAsia="思源黑体 Medium"/>
                <w:spacing w:val="6"/>
              </w:rPr>
              <w:t>(</w:t>
            </w:r>
            <w:r>
              <w:rPr>
                <w:rFonts w:eastAsia="思源黑体 Medium" w:hint="eastAsia"/>
                <w:spacing w:val="6"/>
              </w:rPr>
              <w:t>≤</w:t>
            </w:r>
            <w:r>
              <w:rPr>
                <w:rFonts w:eastAsia="思源黑体 Medium" w:hint="eastAsia"/>
                <w:spacing w:val="6"/>
              </w:rPr>
              <w:t>0.05</w:t>
            </w:r>
            <w:r>
              <w:rPr>
                <w:rFonts w:eastAsia="思源黑体 Medium"/>
                <w:spacing w:val="6"/>
              </w:rPr>
              <w:t>)</w:t>
            </w:r>
          </w:p>
        </w:tc>
      </w:tr>
      <w:tr w:rsidR="00A75A1A" w14:paraId="367C44B0" w14:textId="77777777" w:rsidTr="00B20769">
        <w:trPr>
          <w:trHeight w:val="420"/>
          <w:jc w:val="center"/>
        </w:trPr>
        <w:tc>
          <w:tcPr>
            <w:tcW w:w="4246" w:type="dxa"/>
            <w:tcBorders>
              <w:tl2br w:val="nil"/>
              <w:tr2bl w:val="nil"/>
            </w:tcBorders>
            <w:shd w:val="clear" w:color="auto" w:fill="FFFFFF"/>
            <w:vAlign w:val="bottom"/>
          </w:tcPr>
          <w:p w14:paraId="72AF9501"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hint="eastAsia"/>
                <w:spacing w:val="6"/>
              </w:rPr>
              <w:t>深度噪音系数</w:t>
            </w:r>
            <w:r>
              <w:rPr>
                <w:rFonts w:eastAsia="思源黑体 Medium"/>
                <w:spacing w:val="6"/>
                <w:vertAlign w:val="superscript"/>
              </w:rPr>
              <w:t>8</w:t>
            </w:r>
          </w:p>
        </w:tc>
        <w:tc>
          <w:tcPr>
            <w:tcW w:w="5094" w:type="dxa"/>
            <w:tcBorders>
              <w:tl2br w:val="nil"/>
              <w:tr2bl w:val="nil"/>
            </w:tcBorders>
            <w:shd w:val="clear" w:color="auto" w:fill="FFFFFF"/>
            <w:noWrap/>
            <w:vAlign w:val="center"/>
          </w:tcPr>
          <w:p w14:paraId="54F42D57" w14:textId="77777777" w:rsidR="00A75A1A" w:rsidRDefault="00A75A1A" w:rsidP="00B20769">
            <w:pPr>
              <w:spacing w:after="0" w:line="240" w:lineRule="exact"/>
              <w:jc w:val="center"/>
              <w:rPr>
                <w:rFonts w:eastAsia="思源黑体 Medium"/>
                <w:spacing w:val="6"/>
              </w:rPr>
            </w:pPr>
            <w:r w:rsidRPr="006D6F92">
              <w:rPr>
                <w:rFonts w:eastAsia="思源黑体 Medium"/>
                <w:spacing w:val="6"/>
              </w:rPr>
              <w:t>{{</w:t>
            </w:r>
            <w:proofErr w:type="spellStart"/>
            <w:r w:rsidRPr="006D6F92">
              <w:rPr>
                <w:rFonts w:eastAsia="思源黑体 Medium"/>
                <w:spacing w:val="6"/>
              </w:rPr>
              <w:t>qc.dna_data_qc.depth_noise_num</w:t>
            </w:r>
            <w:proofErr w:type="spellEnd"/>
            <w:r w:rsidRPr="006D6F92">
              <w:rPr>
                <w:rFonts w:eastAsia="思源黑体 Medium"/>
                <w:spacing w:val="6"/>
              </w:rPr>
              <w:t>}}</w:t>
            </w:r>
            <w:r w:rsidRPr="006D6F92">
              <w:rPr>
                <w:rFonts w:eastAsia="思源黑体 Medium" w:hint="eastAsia"/>
                <w:spacing w:val="6"/>
              </w:rPr>
              <w:t xml:space="preserve"> </w:t>
            </w:r>
            <w:r>
              <w:rPr>
                <w:rFonts w:eastAsia="思源黑体 Medium" w:hint="eastAsia"/>
                <w:spacing w:val="6"/>
              </w:rPr>
              <w:t>(</w:t>
            </w:r>
            <w:r>
              <w:rPr>
                <w:rFonts w:eastAsia="思源黑体 Medium" w:hint="eastAsia"/>
                <w:spacing w:val="6"/>
              </w:rPr>
              <w:t>≤</w:t>
            </w:r>
            <w:r>
              <w:rPr>
                <w:rFonts w:eastAsia="思源黑体 Medium" w:hint="eastAsia"/>
                <w:spacing w:val="6"/>
              </w:rPr>
              <w:t>0.35)</w:t>
            </w:r>
          </w:p>
        </w:tc>
      </w:tr>
      <w:tr w:rsidR="00A75A1A" w14:paraId="0B4FAC5C" w14:textId="77777777" w:rsidTr="00B20769">
        <w:trPr>
          <w:trHeight w:val="420"/>
          <w:jc w:val="center"/>
        </w:trPr>
        <w:tc>
          <w:tcPr>
            <w:tcW w:w="9340" w:type="dxa"/>
            <w:gridSpan w:val="2"/>
            <w:tcBorders>
              <w:tl2br w:val="nil"/>
              <w:tr2bl w:val="nil"/>
            </w:tcBorders>
            <w:shd w:val="clear" w:color="auto" w:fill="1E7648"/>
            <w:vAlign w:val="center"/>
          </w:tcPr>
          <w:p w14:paraId="5863E4DC"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Pr>
                <w:rFonts w:eastAsia="思源黑体 Medium" w:hint="eastAsia"/>
                <w:color w:val="FFFFFF"/>
                <w:spacing w:val="6"/>
              </w:rPr>
              <w:t>综合评估</w:t>
            </w:r>
          </w:p>
        </w:tc>
      </w:tr>
      <w:tr w:rsidR="00A75A1A" w14:paraId="33DDB327" w14:textId="77777777" w:rsidTr="00B20769">
        <w:trPr>
          <w:trHeight w:val="420"/>
          <w:jc w:val="center"/>
        </w:trPr>
        <w:tc>
          <w:tcPr>
            <w:tcW w:w="4246" w:type="dxa"/>
            <w:tcBorders>
              <w:tl2br w:val="nil"/>
              <w:tr2bl w:val="nil"/>
            </w:tcBorders>
            <w:shd w:val="clear" w:color="auto" w:fill="FFFFFF"/>
            <w:vAlign w:val="center"/>
          </w:tcPr>
          <w:p w14:paraId="0A93F02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eastAsia="思源黑体 Medium"/>
                <w:spacing w:val="6"/>
              </w:rPr>
              <w:t>综合评估</w:t>
            </w:r>
            <w:r>
              <w:rPr>
                <w:rFonts w:eastAsia="思源黑体 Medium" w:hint="eastAsia"/>
                <w:spacing w:val="6"/>
                <w:vertAlign w:val="superscript"/>
              </w:rPr>
              <w:t>9</w:t>
            </w:r>
          </w:p>
        </w:tc>
        <w:tc>
          <w:tcPr>
            <w:tcW w:w="5094" w:type="dxa"/>
            <w:tcBorders>
              <w:tl2br w:val="nil"/>
              <w:tr2bl w:val="nil"/>
            </w:tcBorders>
            <w:shd w:val="clear" w:color="auto" w:fill="FFFFFF"/>
            <w:noWrap/>
            <w:vAlign w:val="center"/>
          </w:tcPr>
          <w:p w14:paraId="3DEAAD45" w14:textId="0637A86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C76AD5">
              <w:rPr>
                <w:rFonts w:eastAsia="思源黑体 Medium"/>
                <w:spacing w:val="6"/>
                <w:highlight w:val="yellow"/>
              </w:rPr>
              <w:t xml:space="preserve"> if qc.dna_data_</w:t>
            </w:r>
            <w:proofErr w:type="gramStart"/>
            <w:r w:rsidR="00BE1BF3" w:rsidRPr="00C76AD5">
              <w:rPr>
                <w:rFonts w:eastAsia="思源黑体 Medium"/>
                <w:spacing w:val="6"/>
                <w:highlight w:val="yellow"/>
              </w:rPr>
              <w:t>qc.cleandata</w:t>
            </w:r>
            <w:proofErr w:type="gramEnd"/>
            <w:r w:rsidR="00BE1BF3" w:rsidRPr="00C76AD5">
              <w:rPr>
                <w:rFonts w:eastAsia="思源黑体 Medium"/>
                <w:spacing w:val="6"/>
                <w:highlight w:val="yellow"/>
              </w:rPr>
              <w:t xml:space="preserve">_q30_num &gt;=0.75 and </w:t>
            </w:r>
            <w:proofErr w:type="spellStart"/>
            <w:r w:rsidR="00BE1BF3" w:rsidRPr="00C76AD5">
              <w:rPr>
                <w:rFonts w:eastAsia="思源黑体 Medium"/>
                <w:spacing w:val="6"/>
                <w:highlight w:val="yellow"/>
              </w:rPr>
              <w:t>qc.dna_data_qc.brca_cover_ratio_num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qc.dna_data_qc.cover_ratio_num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&gt;=0.95 and </w:t>
            </w:r>
            <w:proofErr w:type="spellStart"/>
            <w:r w:rsidR="00BE1BF3" w:rsidRPr="00C76AD5">
              <w:rPr>
                <w:rFonts w:eastAsia="思源黑体 Medium"/>
                <w:spacing w:val="6"/>
                <w:highlight w:val="yellow"/>
              </w:rPr>
              <w:t>qc.dna_data_qc.baf_noise_num</w:t>
            </w:r>
            <w:proofErr w:type="spellEnd"/>
            <w:r w:rsidR="00BE1BF3" w:rsidRPr="00C76AD5">
              <w:rPr>
                <w:rFonts w:eastAsia="思源黑体 Medium" w:hint="eastAsia"/>
                <w:spacing w:val="6"/>
                <w:highlight w:val="yellow"/>
              </w:rPr>
              <w:t xml:space="preserve"> </w:t>
            </w:r>
            <w:r w:rsidR="00BE1BF3" w:rsidRPr="00C76AD5">
              <w:rPr>
                <w:rFonts w:eastAsia="思源黑体 Medium"/>
                <w:spacing w:val="6"/>
                <w:highlight w:val="yellow"/>
              </w:rPr>
              <w:t xml:space="preserve">&lt;=0.05 and </w:t>
            </w:r>
            <w:proofErr w:type="spellStart"/>
            <w:r w:rsidR="00BE1BF3" w:rsidRPr="00C76AD5">
              <w:rPr>
                <w:rFonts w:eastAsia="思源黑体 Medium"/>
                <w:spacing w:val="6"/>
                <w:highlight w:val="yellow"/>
              </w:rPr>
              <w:t>qc.dna_data_qc.depth_noise_num</w:t>
            </w:r>
            <w:proofErr w:type="spellEnd"/>
            <w:r w:rsidR="00BE1BF3" w:rsidRPr="00C76AD5">
              <w:rPr>
                <w:rFonts w:eastAsia="思源黑体 Medium"/>
                <w:spacing w:val="6"/>
                <w:highlight w:val="yellow"/>
              </w:rPr>
              <w:t xml:space="preserve"> &lt;=0.35</w:t>
            </w:r>
            <w:r w:rsidR="00BE1BF3">
              <w:rPr>
                <w:rFonts w:eastAsia="思源黑体 Medium"/>
                <w:spacing w:val="6"/>
                <w:highlight w:val="yellow"/>
              </w:rPr>
              <w:t>%</w:t>
            </w:r>
            <w:r w:rsidR="00BE1BF3" w:rsidRPr="00C76AD5">
              <w:rPr>
                <w:rFonts w:eastAsia="思源黑体 Medium" w:hint="eastAsia"/>
                <w:spacing w:val="6"/>
                <w:highlight w:val="yellow"/>
              </w:rPr>
              <w:t>}</w:t>
            </w:r>
          </w:p>
          <w:p w14:paraId="6F060C00" w14:textId="611D2970"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C76AD5">
              <w:rPr>
                <w:rFonts w:eastAsia="思源黑体 Medium"/>
                <w:spacing w:val="6"/>
                <w:highlight w:val="green"/>
              </w:rPr>
              <w:t xml:space="preserve"> if </w:t>
            </w:r>
            <w:proofErr w:type="spellStart"/>
            <w:proofErr w:type="gramStart"/>
            <w:r w:rsidR="00BE1BF3" w:rsidRPr="00C76AD5">
              <w:rPr>
                <w:rFonts w:eastAsia="思源黑体 Medium"/>
                <w:spacing w:val="6"/>
                <w:highlight w:val="green"/>
              </w:rPr>
              <w:t>sample.tumor</w:t>
            </w:r>
            <w:proofErr w:type="gramEnd"/>
            <w:r w:rsidR="00BE1BF3" w:rsidRPr="00C76AD5">
              <w:rPr>
                <w:rFonts w:eastAsia="思源黑体 Medium"/>
                <w:spacing w:val="6"/>
                <w:highlight w:val="green"/>
              </w:rPr>
              <w:t>_content</w:t>
            </w:r>
            <w:proofErr w:type="spellEnd"/>
            <w:r w:rsidR="00BE1BF3" w:rsidRPr="00C76AD5">
              <w:rPr>
                <w:rFonts w:eastAsia="思源黑体 Medium"/>
                <w:spacing w:val="6"/>
                <w:highlight w:val="green"/>
              </w:rPr>
              <w:t>%}</w:t>
            </w:r>
          </w:p>
          <w:p w14:paraId="56075755" w14:textId="714D76A9" w:rsidR="00BE1BF3" w:rsidRDefault="00F16B73" w:rsidP="00BE1BF3">
            <w:pPr>
              <w:spacing w:after="0" w:line="240" w:lineRule="exact"/>
              <w:jc w:val="center"/>
              <w:rPr>
                <w:rFonts w:eastAsia="思源黑体 Medium"/>
                <w:spacing w:val="6"/>
              </w:rPr>
            </w:pPr>
            <w:r>
              <w:rPr>
                <w:rFonts w:eastAsia="思源黑体 Medium"/>
                <w:spacing w:val="6"/>
                <w:highlight w:val="cyan"/>
              </w:rPr>
              <w:t>{%p</w:t>
            </w:r>
            <w:r w:rsidR="00BE1BF3" w:rsidRPr="00C76AD5">
              <w:rPr>
                <w:rFonts w:eastAsia="思源黑体 Medium"/>
                <w:spacing w:val="6"/>
                <w:highlight w:val="cyan"/>
              </w:rPr>
              <w:t xml:space="preserve"> if</w:t>
            </w:r>
            <w:r w:rsidR="00D616C1">
              <w:rPr>
                <w:rFonts w:eastAsia="思源黑体 Medium"/>
                <w:spacing w:val="6"/>
                <w:highlight w:val="cyan"/>
              </w:rPr>
              <w:t xml:space="preserve"> </w:t>
            </w:r>
            <w:proofErr w:type="spellStart"/>
            <w:r w:rsidR="00D616C1" w:rsidRPr="00C76AD5">
              <w:rPr>
                <w:rFonts w:eastAsia="思源黑体 Medium"/>
                <w:spacing w:val="6"/>
                <w:highlight w:val="cyan"/>
              </w:rPr>
              <w:t>lib_quality_control.lib_dna_qc</w:t>
            </w:r>
            <w:proofErr w:type="spellEnd"/>
            <w:r w:rsidR="00D616C1">
              <w:rPr>
                <w:rFonts w:eastAsia="思源黑体 Medium"/>
                <w:spacing w:val="6"/>
                <w:highlight w:val="cyan"/>
              </w:rPr>
              <w:t xml:space="preserve"> and</w:t>
            </w:r>
            <w:r w:rsidR="00BE1BF3" w:rsidRPr="00C76AD5">
              <w:rPr>
                <w:rFonts w:eastAsia="思源黑体 Medium"/>
                <w:spacing w:val="6"/>
                <w:highlight w:val="cyan"/>
              </w:rPr>
              <w:t xml:space="preserve"> </w:t>
            </w:r>
            <w:proofErr w:type="spellStart"/>
            <w:r w:rsidR="00BE1BF3" w:rsidRPr="00C76AD5">
              <w:rPr>
                <w:rFonts w:eastAsia="思源黑体 Medium"/>
                <w:spacing w:val="6"/>
                <w:highlight w:val="cyan"/>
              </w:rPr>
              <w:t>lib_quality_control.lib_dna_qc.dna_qty</w:t>
            </w:r>
            <w:proofErr w:type="spellEnd"/>
            <w:r w:rsidR="00BE1BF3" w:rsidRPr="00C76AD5">
              <w:rPr>
                <w:rFonts w:eastAsia="思源黑体 Medium"/>
                <w:spacing w:val="6"/>
                <w:highlight w:val="cyan"/>
              </w:rPr>
              <w:t>%}</w:t>
            </w:r>
          </w:p>
          <w:p w14:paraId="72AE311E" w14:textId="3F513EF9"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76AD5">
              <w:rPr>
                <w:rFonts w:eastAsia="思源黑体 Medium"/>
                <w:spacing w:val="6"/>
                <w:highlight w:val="magenta"/>
              </w:rPr>
              <w:t xml:space="preserve"> </w:t>
            </w:r>
            <w:r w:rsidR="00BE1BF3" w:rsidRPr="00C76AD5">
              <w:rPr>
                <w:rFonts w:eastAsia="思源黑体 Medium" w:hint="eastAsia"/>
                <w:spacing w:val="6"/>
                <w:highlight w:val="magenta"/>
              </w:rPr>
              <w:t>if</w:t>
            </w:r>
            <w:r w:rsidR="00690907">
              <w:rPr>
                <w:rFonts w:eastAsia="思源黑体 Medium"/>
                <w:spacing w:val="6"/>
                <w:highlight w:val="magenta"/>
              </w:rPr>
              <w:t xml:space="preserve"> </w:t>
            </w:r>
            <w:proofErr w:type="spellStart"/>
            <w:r w:rsidR="00690907" w:rsidRPr="00C76AD5">
              <w:rPr>
                <w:rFonts w:eastAsia="思源黑体 Medium"/>
                <w:spacing w:val="6"/>
                <w:highlight w:val="magenta"/>
              </w:rPr>
              <w:t>lib_quality_control.lib_dna_qc</w:t>
            </w:r>
            <w:proofErr w:type="spellEnd"/>
            <w:r w:rsidR="00690907">
              <w:rPr>
                <w:rFonts w:eastAsia="思源黑体 Medium"/>
                <w:spacing w:val="6"/>
                <w:highlight w:val="magenta"/>
              </w:rPr>
              <w:t xml:space="preserve"> and</w:t>
            </w:r>
            <w:r w:rsidR="00BE1BF3" w:rsidRPr="00C76AD5">
              <w:rPr>
                <w:rFonts w:eastAsia="思源黑体 Medium"/>
                <w:spacing w:val="6"/>
                <w:highlight w:val="magenta"/>
              </w:rPr>
              <w:t xml:space="preserve"> </w:t>
            </w:r>
            <w:proofErr w:type="spellStart"/>
            <w:r w:rsidR="00BE1BF3" w:rsidRPr="00C76AD5">
              <w:rPr>
                <w:rFonts w:eastAsia="思源黑体 Medium"/>
                <w:spacing w:val="6"/>
                <w:highlight w:val="magenta"/>
              </w:rPr>
              <w:t>lib_quality_control.lib_dna_</w:t>
            </w:r>
            <w:proofErr w:type="gramStart"/>
            <w:r w:rsidR="00BE1BF3" w:rsidRPr="00C76AD5">
              <w:rPr>
                <w:rFonts w:eastAsia="思源黑体 Medium"/>
                <w:spacing w:val="6"/>
                <w:highlight w:val="magenta"/>
              </w:rPr>
              <w:t>qc.library</w:t>
            </w:r>
            <w:proofErr w:type="gramEnd"/>
            <w:r w:rsidR="00BE1BF3" w:rsidRPr="00C76AD5">
              <w:rPr>
                <w:rFonts w:eastAsia="思源黑体 Medium"/>
                <w:spacing w:val="6"/>
                <w:highlight w:val="magenta"/>
              </w:rPr>
              <w:t>_concn</w:t>
            </w:r>
            <w:proofErr w:type="spellEnd"/>
            <w:r w:rsidR="00BE1BF3" w:rsidRPr="00C76AD5">
              <w:rPr>
                <w:rFonts w:eastAsia="思源黑体 Medium" w:hint="eastAsia"/>
                <w:spacing w:val="6"/>
                <w:highlight w:val="magenta"/>
              </w:rPr>
              <w:t xml:space="preserve"> </w:t>
            </w:r>
            <w:r w:rsidR="00BE1BF3" w:rsidRPr="00C76AD5">
              <w:rPr>
                <w:rFonts w:eastAsia="思源黑体 Medium"/>
                <w:spacing w:val="6"/>
                <w:highlight w:val="magenta"/>
              </w:rPr>
              <w:t>%</w:t>
            </w:r>
            <w:r w:rsidR="00BE1BF3" w:rsidRPr="00C76AD5">
              <w:rPr>
                <w:rFonts w:eastAsia="思源黑体 Medium" w:hint="eastAsia"/>
                <w:spacing w:val="6"/>
                <w:highlight w:val="magenta"/>
              </w:rPr>
              <w:t>}</w:t>
            </w:r>
          </w:p>
          <w:p w14:paraId="3B99A581" w14:textId="5BA57179" w:rsidR="00BE1BF3"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106F10B8" w14:textId="6B93132E"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B302E8">
              <w:rPr>
                <w:rFonts w:eastAsia="思源黑体 Medium" w:hint="eastAsia"/>
                <w:spacing w:val="6"/>
                <w:highlight w:val="magenta"/>
              </w:rPr>
              <w:t xml:space="preserve"> </w:t>
            </w:r>
            <w:r w:rsidR="00BE1BF3" w:rsidRPr="00B302E8">
              <w:rPr>
                <w:rFonts w:eastAsia="思源黑体 Medium"/>
                <w:spacing w:val="6"/>
                <w:highlight w:val="magenta"/>
              </w:rPr>
              <w:t>else%}</w:t>
            </w:r>
          </w:p>
          <w:p w14:paraId="5FF8396E" w14:textId="3DAE57F7" w:rsidR="00BE1BF3" w:rsidRPr="003B27D1" w:rsidRDefault="00F16B73" w:rsidP="00BE1BF3">
            <w:pPr>
              <w:spacing w:after="0" w:line="240" w:lineRule="exact"/>
              <w:jc w:val="center"/>
              <w:rPr>
                <w:rFonts w:eastAsia="思源黑体 Medium"/>
                <w:spacing w:val="6"/>
              </w:rPr>
            </w:pPr>
            <w:r>
              <w:rPr>
                <w:rFonts w:eastAsia="思源黑体 Medium"/>
                <w:spacing w:val="6"/>
              </w:rPr>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lib_quality_control.lib_dna_qc.dna_qty</w:t>
            </w:r>
            <w:proofErr w:type="spellEnd"/>
            <w:r w:rsidR="00BE1BF3" w:rsidRPr="0017430F">
              <w:rPr>
                <w:rFonts w:eastAsia="思源黑体 Medium"/>
                <w:spacing w:val="6"/>
              </w:rPr>
              <w:t xml:space="preserve"> |float &gt;=50%}</w:t>
            </w:r>
            <w:r w:rsidR="00BE1BF3" w:rsidRPr="0017430F">
              <w:rPr>
                <w:rFonts w:eastAsia="思源黑体 Medium" w:hint="eastAsia"/>
                <w:b/>
                <w:bCs/>
                <w:spacing w:val="6"/>
              </w:rPr>
              <w:t>合格（</w:t>
            </w:r>
            <w:proofErr w:type="gramStart"/>
            <w:r w:rsidR="00BE1BF3" w:rsidRPr="0017430F">
              <w:rPr>
                <w:rFonts w:eastAsia="思源黑体 Medium" w:hint="eastAsia"/>
                <w:b/>
                <w:bCs/>
                <w:spacing w:val="6"/>
              </w:rPr>
              <w:t>质控项有</w:t>
            </w:r>
            <w:proofErr w:type="gramEnd"/>
            <w:r w:rsidR="00BE1BF3" w:rsidRPr="0017430F">
              <w:rPr>
                <w:rFonts w:eastAsia="思源黑体 Medium" w:hint="eastAsia"/>
                <w:b/>
                <w:bCs/>
                <w:spacing w:val="6"/>
              </w:rPr>
              <w:t>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50C021CD" w14:textId="390B4238"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75DDA470" w14:textId="70737609"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237D99AA"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7C52B29D" w14:textId="74125E13" w:rsidR="00BE1BF3" w:rsidRDefault="00F16B73" w:rsidP="00BE1BF3">
            <w:pPr>
              <w:spacing w:after="0" w:line="240" w:lineRule="exact"/>
              <w:jc w:val="center"/>
              <w:rPr>
                <w:rFonts w:eastAsia="思源黑体 Medium"/>
                <w:spacing w:val="6"/>
              </w:rPr>
            </w:pPr>
            <w:r>
              <w:rPr>
                <w:rFonts w:eastAsia="思源黑体 Medium"/>
                <w:spacing w:val="6"/>
              </w:rPr>
              <w:lastRenderedPageBreak/>
              <w:t>{%</w:t>
            </w:r>
            <w:r w:rsidR="00BE1BF3" w:rsidRPr="0017430F">
              <w:rPr>
                <w:rFonts w:eastAsia="思源黑体 Medium"/>
                <w:spacing w:val="6"/>
              </w:rPr>
              <w:t xml:space="preserve"> if</w:t>
            </w:r>
            <w:r w:rsidR="00BE1BF3" w:rsidRPr="0017430F">
              <w:rPr>
                <w:rFonts w:eastAsia="思源黑体 Medium" w:hint="eastAsia"/>
                <w:spacing w:val="6"/>
              </w:rPr>
              <w:t xml:space="preserve"> </w:t>
            </w:r>
            <w:proofErr w:type="spellStart"/>
            <w:r w:rsidR="00BE1BF3" w:rsidRPr="0017430F">
              <w:rPr>
                <w:rFonts w:eastAsia="思源黑体 Medium"/>
                <w:spacing w:val="6"/>
              </w:rPr>
              <w:t>sample.tumor_content</w:t>
            </w:r>
            <w:proofErr w:type="spellEnd"/>
            <w:r w:rsidR="00BE1BF3" w:rsidRPr="0017430F">
              <w:rPr>
                <w:rFonts w:eastAsia="思源黑体 Medium"/>
                <w:spacing w:val="6"/>
              </w:rPr>
              <w:t xml:space="preserve"> |replace(“%”,</w:t>
            </w:r>
            <w:proofErr w:type="gramStart"/>
            <w:r w:rsidR="00BE1BF3" w:rsidRPr="0017430F">
              <w:rPr>
                <w:rFonts w:eastAsia="思源黑体 Medium"/>
                <w:spacing w:val="6"/>
              </w:rPr>
              <w:t>””</w:t>
            </w:r>
            <w:proofErr w:type="gramEnd"/>
            <w:r w:rsidR="00BE1BF3" w:rsidRPr="0017430F">
              <w:rPr>
                <w:rFonts w:eastAsia="思源黑体 Medium"/>
                <w:spacing w:val="6"/>
              </w:rPr>
              <w:t xml:space="preserve">)|float &gt;=30 and </w:t>
            </w:r>
            <w:proofErr w:type="spellStart"/>
            <w:r w:rsidR="00BE1BF3" w:rsidRPr="0017430F">
              <w:rPr>
                <w:rFonts w:eastAsia="思源黑体 Medium"/>
                <w:spacing w:val="6"/>
              </w:rPr>
              <w:t>lib_quality_control.lib_dna_qc.library_concn|float</w:t>
            </w:r>
            <w:proofErr w:type="spellEnd"/>
            <w:r w:rsidR="00BE1BF3" w:rsidRPr="0017430F">
              <w:rPr>
                <w:rFonts w:eastAsia="思源黑体 Medium"/>
                <w:spacing w:val="6"/>
              </w:rPr>
              <w:t xml:space="preserve"> &gt;= 20%}</w:t>
            </w:r>
            <w:r w:rsidR="00BE1BF3" w:rsidRPr="0017430F">
              <w:rPr>
                <w:rFonts w:eastAsia="思源黑体 Medium" w:hint="eastAsia"/>
                <w:b/>
                <w:bCs/>
                <w:spacing w:val="6"/>
              </w:rPr>
              <w:t>合格（</w:t>
            </w:r>
            <w:proofErr w:type="gramStart"/>
            <w:r w:rsidR="00BE1BF3" w:rsidRPr="0017430F">
              <w:rPr>
                <w:rFonts w:eastAsia="思源黑体 Medium" w:hint="eastAsia"/>
                <w:b/>
                <w:bCs/>
                <w:spacing w:val="6"/>
              </w:rPr>
              <w:t>质控项有</w:t>
            </w:r>
            <w:proofErr w:type="gramEnd"/>
            <w:r w:rsidR="00BE1BF3" w:rsidRPr="0017430F">
              <w:rPr>
                <w:rFonts w:eastAsia="思源黑体 Medium" w:hint="eastAsia"/>
                <w:b/>
                <w:bCs/>
                <w:spacing w:val="6"/>
              </w:rPr>
              <w:t>缺失，请补齐数据后自行评估）</w:t>
            </w:r>
            <w:r>
              <w:rPr>
                <w:rFonts w:eastAsia="思源黑体 Medium" w:hint="eastAsia"/>
                <w:spacing w:val="6"/>
              </w:rPr>
              <w:t>{%</w:t>
            </w:r>
            <w:r w:rsidR="00BE1BF3" w:rsidRPr="0017430F">
              <w:rPr>
                <w:rFonts w:eastAsia="思源黑体 Medium"/>
                <w:spacing w:val="6"/>
              </w:rPr>
              <w:t xml:space="preserve"> else%}</w:t>
            </w:r>
            <w:r w:rsidR="00BE1BF3" w:rsidRPr="0017430F">
              <w:rPr>
                <w:rFonts w:eastAsia="思源黑体 Medium" w:hint="eastAsia"/>
                <w:b/>
                <w:bCs/>
                <w:spacing w:val="6"/>
              </w:rPr>
              <w:t>风险</w:t>
            </w:r>
            <w:r>
              <w:rPr>
                <w:rFonts w:eastAsia="思源黑体 Medium" w:hint="eastAsia"/>
                <w:spacing w:val="6"/>
              </w:rPr>
              <w:t>{%</w:t>
            </w:r>
            <w:r w:rsidR="00BE1BF3" w:rsidRPr="0017430F">
              <w:rPr>
                <w:rFonts w:eastAsia="思源黑体 Medium"/>
                <w:spacing w:val="6"/>
              </w:rPr>
              <w:t xml:space="preserve"> endif%}</w:t>
            </w:r>
          </w:p>
          <w:p w14:paraId="0B9B1B49" w14:textId="2966B7C5"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C1578F">
              <w:rPr>
                <w:rFonts w:eastAsia="思源黑体 Medium" w:hint="eastAsia"/>
                <w:spacing w:val="6"/>
                <w:highlight w:val="magenta"/>
              </w:rPr>
              <w:t xml:space="preserve"> </w:t>
            </w:r>
            <w:r w:rsidR="00BE1BF3" w:rsidRPr="00C1578F">
              <w:rPr>
                <w:rFonts w:eastAsia="思源黑体 Medium"/>
                <w:spacing w:val="6"/>
                <w:highlight w:val="magenta"/>
              </w:rPr>
              <w:t>else%}</w:t>
            </w:r>
          </w:p>
          <w:p w14:paraId="38DE71A1" w14:textId="499FE0CA" w:rsidR="00BE1BF3" w:rsidRPr="003B27D1" w:rsidRDefault="00F16B73" w:rsidP="00BE1BF3">
            <w:pPr>
              <w:spacing w:after="0" w:line="240" w:lineRule="exact"/>
              <w:jc w:val="center"/>
              <w:rPr>
                <w:rFonts w:eastAsia="思源黑体 Medium"/>
                <w:spacing w:val="6"/>
              </w:rPr>
            </w:pPr>
            <w:r>
              <w:rPr>
                <w:rFonts w:eastAsia="思源黑体 Medium"/>
                <w:spacing w:val="6"/>
              </w:rPr>
              <w:t>{%</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sample.tumor_content</w:t>
            </w:r>
            <w:proofErr w:type="spellEnd"/>
            <w:r w:rsidR="00BE1BF3" w:rsidRPr="00C258FB">
              <w:rPr>
                <w:rFonts w:eastAsia="思源黑体 Medium"/>
                <w:spacing w:val="6"/>
              </w:rPr>
              <w:t xml:space="preserve"> |replace(“%”,</w:t>
            </w:r>
            <w:proofErr w:type="gramStart"/>
            <w:r w:rsidR="00BE1BF3" w:rsidRPr="00C258FB">
              <w:rPr>
                <w:rFonts w:eastAsia="思源黑体 Medium"/>
                <w:spacing w:val="6"/>
              </w:rPr>
              <w:t>””</w:t>
            </w:r>
            <w:proofErr w:type="gramEnd"/>
            <w:r w:rsidR="00BE1BF3" w:rsidRPr="00C258FB">
              <w:rPr>
                <w:rFonts w:eastAsia="思源黑体 Medium"/>
                <w:spacing w:val="6"/>
              </w:rPr>
              <w:t>)|float &gt;=30%}</w:t>
            </w:r>
            <w:r w:rsidR="00BE1BF3" w:rsidRPr="00C258FB">
              <w:rPr>
                <w:rFonts w:eastAsia="思源黑体 Medium" w:hint="eastAsia"/>
                <w:b/>
                <w:bCs/>
                <w:spacing w:val="6"/>
              </w:rPr>
              <w:t>合格（</w:t>
            </w:r>
            <w:proofErr w:type="gramStart"/>
            <w:r w:rsidR="00BE1BF3" w:rsidRPr="00C258FB">
              <w:rPr>
                <w:rFonts w:eastAsia="思源黑体 Medium" w:hint="eastAsia"/>
                <w:b/>
                <w:bCs/>
                <w:spacing w:val="6"/>
              </w:rPr>
              <w:t>质控项有</w:t>
            </w:r>
            <w:proofErr w:type="gramEnd"/>
            <w:r w:rsidR="00BE1BF3" w:rsidRPr="00C258FB">
              <w:rPr>
                <w:rFonts w:eastAsia="思源黑体 Medium" w:hint="eastAsia"/>
                <w:b/>
                <w:bCs/>
                <w:spacing w:val="6"/>
              </w:rPr>
              <w:t>缺失，请补齐数据后自行评估）</w:t>
            </w:r>
            <w:r>
              <w:rPr>
                <w:rFonts w:eastAsia="思源黑体 Medium" w:hint="eastAsia"/>
                <w:spacing w:val="6"/>
              </w:rPr>
              <w:t>{%</w:t>
            </w:r>
            <w:r w:rsidR="00BE1BF3" w:rsidRPr="00C258FB">
              <w:rPr>
                <w:rFonts w:eastAsia="思源黑体 Medium"/>
                <w:spacing w:val="6"/>
              </w:rPr>
              <w:t xml:space="preserve"> else%}</w:t>
            </w:r>
            <w:r w:rsidR="00BE1BF3" w:rsidRPr="00C258FB">
              <w:rPr>
                <w:rFonts w:eastAsia="思源黑体 Medium" w:hint="eastAsia"/>
                <w:b/>
                <w:bCs/>
                <w:spacing w:val="6"/>
              </w:rPr>
              <w:t>风险</w:t>
            </w:r>
            <w:r>
              <w:rPr>
                <w:rFonts w:eastAsia="思源黑体 Medium" w:hint="eastAsia"/>
                <w:spacing w:val="6"/>
              </w:rPr>
              <w:t>{%</w:t>
            </w:r>
            <w:r w:rsidR="00BE1BF3" w:rsidRPr="00C258FB">
              <w:rPr>
                <w:rFonts w:eastAsia="思源黑体 Medium"/>
                <w:spacing w:val="6"/>
              </w:rPr>
              <w:t xml:space="preserve"> endif%}</w:t>
            </w:r>
          </w:p>
          <w:p w14:paraId="48B9FFD6" w14:textId="65EBAA65"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2298801F" w14:textId="767A3F57"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4F77F4C3" w14:textId="16398C9C"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sidRPr="000B0D1C">
              <w:rPr>
                <w:rFonts w:eastAsia="思源黑体 Medium" w:hint="eastAsia"/>
                <w:spacing w:val="6"/>
                <w:highlight w:val="green"/>
              </w:rPr>
              <w:t xml:space="preserve"> </w:t>
            </w:r>
            <w:r w:rsidR="00BE1BF3" w:rsidRPr="000B0D1C">
              <w:rPr>
                <w:rFonts w:eastAsia="思源黑体 Medium"/>
                <w:spacing w:val="6"/>
                <w:highlight w:val="green"/>
              </w:rPr>
              <w:t>else%}</w:t>
            </w:r>
          </w:p>
          <w:p w14:paraId="7D47B19F" w14:textId="77777777" w:rsidR="00D616C1" w:rsidRDefault="00D616C1" w:rsidP="00D616C1">
            <w:pPr>
              <w:spacing w:after="0" w:line="240" w:lineRule="exact"/>
              <w:jc w:val="center"/>
              <w:rPr>
                <w:rFonts w:eastAsia="思源黑体 Medium"/>
                <w:spacing w:val="6"/>
              </w:rPr>
            </w:pPr>
            <w:r>
              <w:rPr>
                <w:rFonts w:eastAsia="思源黑体 Medium"/>
                <w:spacing w:val="6"/>
                <w:highlight w:val="cyan"/>
              </w:rPr>
              <w:t>{%p</w:t>
            </w:r>
            <w:r w:rsidRPr="00C76AD5">
              <w:rPr>
                <w:rFonts w:eastAsia="思源黑体 Medium"/>
                <w:spacing w:val="6"/>
                <w:highlight w:val="cyan"/>
              </w:rPr>
              <w:t xml:space="preserve"> if</w:t>
            </w:r>
            <w:r>
              <w:rPr>
                <w:rFonts w:eastAsia="思源黑体 Medium"/>
                <w:spacing w:val="6"/>
                <w:highlight w:val="cyan"/>
              </w:rPr>
              <w:t xml:space="preserve"> </w:t>
            </w:r>
            <w:proofErr w:type="spellStart"/>
            <w:r w:rsidRPr="00C76AD5">
              <w:rPr>
                <w:rFonts w:eastAsia="思源黑体 Medium"/>
                <w:spacing w:val="6"/>
                <w:highlight w:val="cyan"/>
              </w:rPr>
              <w:t>lib_quality_control.lib_dna_qc</w:t>
            </w:r>
            <w:proofErr w:type="spellEnd"/>
            <w:r>
              <w:rPr>
                <w:rFonts w:eastAsia="思源黑体 Medium"/>
                <w:spacing w:val="6"/>
                <w:highlight w:val="cyan"/>
              </w:rPr>
              <w:t xml:space="preserve"> and</w:t>
            </w:r>
            <w:r w:rsidRPr="00C76AD5">
              <w:rPr>
                <w:rFonts w:eastAsia="思源黑体 Medium"/>
                <w:spacing w:val="6"/>
                <w:highlight w:val="cyan"/>
              </w:rPr>
              <w:t xml:space="preserve"> </w:t>
            </w:r>
            <w:proofErr w:type="spellStart"/>
            <w:r w:rsidRPr="00C76AD5">
              <w:rPr>
                <w:rFonts w:eastAsia="思源黑体 Medium"/>
                <w:spacing w:val="6"/>
                <w:highlight w:val="cyan"/>
              </w:rPr>
              <w:t>lib_quality_control.lib_dna_qc.dna_qty</w:t>
            </w:r>
            <w:proofErr w:type="spellEnd"/>
            <w:r w:rsidRPr="00C76AD5">
              <w:rPr>
                <w:rFonts w:eastAsia="思源黑体 Medium"/>
                <w:spacing w:val="6"/>
                <w:highlight w:val="cyan"/>
              </w:rPr>
              <w:t>%}</w:t>
            </w:r>
          </w:p>
          <w:p w14:paraId="4DF96AEE"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561C4B20" w14:textId="60740FB0"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 and </w:t>
            </w:r>
            <w:proofErr w:type="spellStart"/>
            <w:r w:rsidR="00BE1BF3" w:rsidRPr="00C258FB">
              <w:rPr>
                <w:rFonts w:eastAsia="思源黑体 Medium"/>
                <w:spacing w:val="6"/>
              </w:rPr>
              <w:t>lib_quality_control.lib_dna_</w:t>
            </w:r>
            <w:proofErr w:type="gramStart"/>
            <w:r w:rsidR="00BE1BF3" w:rsidRPr="00C258FB">
              <w:rPr>
                <w:rFonts w:eastAsia="思源黑体 Medium"/>
                <w:spacing w:val="6"/>
              </w:rPr>
              <w:t>qc.library</w:t>
            </w:r>
            <w:proofErr w:type="gramEnd"/>
            <w:r w:rsidR="00BE1BF3" w:rsidRPr="00C258FB">
              <w:rPr>
                <w:rFonts w:eastAsia="思源黑体 Medium"/>
                <w:spacing w:val="6"/>
              </w:rPr>
              <w:t>_concn|float</w:t>
            </w:r>
            <w:proofErr w:type="spellEnd"/>
            <w:r w:rsidR="00BE1BF3" w:rsidRPr="00C258FB">
              <w:rPr>
                <w:rFonts w:eastAsia="思源黑体 Medium"/>
                <w:spacing w:val="6"/>
              </w:rPr>
              <w:t xml:space="preserve"> &gt;= 20%}</w:t>
            </w:r>
          </w:p>
          <w:p w14:paraId="167AF001" w14:textId="5181B129"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
          <w:p w14:paraId="055626FD" w14:textId="67E1EB24"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5227C78"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270DE927" w14:textId="59E18422"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5BB643AD" w14:textId="2632212D"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sidRPr="003B27D1">
              <w:rPr>
                <w:rFonts w:eastAsia="思源黑体 Medium" w:hint="eastAsia"/>
                <w:spacing w:val="6"/>
                <w:highlight w:val="magenta"/>
              </w:rPr>
              <w:t xml:space="preserve"> </w:t>
            </w:r>
            <w:r w:rsidR="00BE1BF3" w:rsidRPr="003B27D1">
              <w:rPr>
                <w:rFonts w:eastAsia="思源黑体 Medium"/>
                <w:spacing w:val="6"/>
                <w:highlight w:val="magenta"/>
              </w:rPr>
              <w:t>else%}</w:t>
            </w:r>
          </w:p>
          <w:p w14:paraId="7A4F1AC3" w14:textId="72FD8359"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w:t>
            </w:r>
            <w:r w:rsidR="00BE1BF3" w:rsidRPr="00C258FB">
              <w:rPr>
                <w:rFonts w:eastAsia="思源黑体 Medium" w:hint="eastAsia"/>
                <w:spacing w:val="6"/>
              </w:rPr>
              <w:t xml:space="preserve"> </w:t>
            </w:r>
            <w:proofErr w:type="spellStart"/>
            <w:r w:rsidR="00BE1BF3" w:rsidRPr="00C258FB">
              <w:rPr>
                <w:rFonts w:eastAsia="思源黑体 Medium"/>
                <w:spacing w:val="6"/>
              </w:rPr>
              <w:t>lib_quality_control.lib_dna_qc.dna_qty</w:t>
            </w:r>
            <w:proofErr w:type="spellEnd"/>
            <w:r w:rsidR="00BE1BF3" w:rsidRPr="00C258FB">
              <w:rPr>
                <w:rFonts w:eastAsia="思源黑体 Medium"/>
                <w:spacing w:val="6"/>
              </w:rPr>
              <w:t xml:space="preserve"> |float &gt;=50%}</w:t>
            </w:r>
          </w:p>
          <w:p w14:paraId="47C29FA7"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1073AA67" w14:textId="09765256"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405CF800"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49A2F5E3" w14:textId="33D55648" w:rsidR="00BE1BF3" w:rsidRPr="003B27D1"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0BBFCFCC" w14:textId="4F9F9067" w:rsidR="00BE1BF3" w:rsidRDefault="00F16B73" w:rsidP="00BE1BF3">
            <w:pPr>
              <w:spacing w:after="0" w:line="240" w:lineRule="exact"/>
              <w:jc w:val="center"/>
              <w:rPr>
                <w:rFonts w:eastAsia="思源黑体 Medium"/>
                <w:spacing w:val="6"/>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58937FC7" w14:textId="68C13B10" w:rsidR="00BE1BF3" w:rsidRDefault="00F16B73" w:rsidP="00BE1BF3">
            <w:pPr>
              <w:spacing w:after="0" w:line="240" w:lineRule="exact"/>
              <w:jc w:val="center"/>
              <w:rPr>
                <w:rFonts w:eastAsia="思源黑体 Medium"/>
                <w:spacing w:val="6"/>
              </w:rPr>
            </w:pPr>
            <w:r>
              <w:rPr>
                <w:rFonts w:eastAsia="思源黑体 Medium" w:hint="eastAsia"/>
                <w:spacing w:val="6"/>
                <w:highlight w:val="cyan"/>
              </w:rPr>
              <w:t>{%p</w:t>
            </w:r>
            <w:r w:rsidR="00BE1BF3" w:rsidRPr="00E35A40">
              <w:rPr>
                <w:rFonts w:eastAsia="思源黑体 Medium" w:hint="eastAsia"/>
                <w:spacing w:val="6"/>
                <w:highlight w:val="cyan"/>
              </w:rPr>
              <w:t xml:space="preserve"> </w:t>
            </w:r>
            <w:r w:rsidR="00BE1BF3" w:rsidRPr="00E35A40">
              <w:rPr>
                <w:rFonts w:eastAsia="思源黑体 Medium"/>
                <w:spacing w:val="6"/>
                <w:highlight w:val="cyan"/>
              </w:rPr>
              <w:t>else%}</w:t>
            </w:r>
          </w:p>
          <w:p w14:paraId="44F539B5" w14:textId="77777777" w:rsidR="00690907" w:rsidRDefault="00690907" w:rsidP="00690907">
            <w:pPr>
              <w:spacing w:after="0" w:line="240" w:lineRule="exact"/>
              <w:jc w:val="center"/>
              <w:rPr>
                <w:rFonts w:eastAsia="思源黑体 Medium"/>
                <w:spacing w:val="6"/>
              </w:rPr>
            </w:pPr>
            <w:r>
              <w:rPr>
                <w:rFonts w:eastAsia="思源黑体 Medium" w:hint="eastAsia"/>
                <w:spacing w:val="6"/>
                <w:highlight w:val="magenta"/>
              </w:rPr>
              <w:t>{%p</w:t>
            </w:r>
            <w:r w:rsidRPr="00C76AD5">
              <w:rPr>
                <w:rFonts w:eastAsia="思源黑体 Medium"/>
                <w:spacing w:val="6"/>
                <w:highlight w:val="magenta"/>
              </w:rPr>
              <w:t xml:space="preserve"> </w:t>
            </w:r>
            <w:r w:rsidRPr="00C76AD5">
              <w:rPr>
                <w:rFonts w:eastAsia="思源黑体 Medium" w:hint="eastAsia"/>
                <w:spacing w:val="6"/>
                <w:highlight w:val="magenta"/>
              </w:rPr>
              <w:t>if</w:t>
            </w:r>
            <w:r>
              <w:rPr>
                <w:rFonts w:eastAsia="思源黑体 Medium"/>
                <w:spacing w:val="6"/>
                <w:highlight w:val="magenta"/>
              </w:rPr>
              <w:t xml:space="preserve"> </w:t>
            </w:r>
            <w:proofErr w:type="spellStart"/>
            <w:r w:rsidRPr="00C76AD5">
              <w:rPr>
                <w:rFonts w:eastAsia="思源黑体 Medium"/>
                <w:spacing w:val="6"/>
                <w:highlight w:val="magenta"/>
              </w:rPr>
              <w:t>lib_quality_control.lib_dna_qc</w:t>
            </w:r>
            <w:proofErr w:type="spellEnd"/>
            <w:r>
              <w:rPr>
                <w:rFonts w:eastAsia="思源黑体 Medium"/>
                <w:spacing w:val="6"/>
                <w:highlight w:val="magenta"/>
              </w:rPr>
              <w:t xml:space="preserve"> and</w:t>
            </w:r>
            <w:r w:rsidRPr="00C76AD5">
              <w:rPr>
                <w:rFonts w:eastAsia="思源黑体 Medium"/>
                <w:spacing w:val="6"/>
                <w:highlight w:val="magenta"/>
              </w:rPr>
              <w:t xml:space="preserve"> </w:t>
            </w:r>
            <w:proofErr w:type="spellStart"/>
            <w:r w:rsidRPr="00C76AD5">
              <w:rPr>
                <w:rFonts w:eastAsia="思源黑体 Medium"/>
                <w:spacing w:val="6"/>
                <w:highlight w:val="magenta"/>
              </w:rPr>
              <w:t>lib_quality_control.lib_dna_</w:t>
            </w:r>
            <w:proofErr w:type="gramStart"/>
            <w:r w:rsidRPr="00C76AD5">
              <w:rPr>
                <w:rFonts w:eastAsia="思源黑体 Medium"/>
                <w:spacing w:val="6"/>
                <w:highlight w:val="magenta"/>
              </w:rPr>
              <w:t>qc.library</w:t>
            </w:r>
            <w:proofErr w:type="gramEnd"/>
            <w:r w:rsidRPr="00C76AD5">
              <w:rPr>
                <w:rFonts w:eastAsia="思源黑体 Medium"/>
                <w:spacing w:val="6"/>
                <w:highlight w:val="magenta"/>
              </w:rPr>
              <w:t>_concn</w:t>
            </w:r>
            <w:proofErr w:type="spellEnd"/>
            <w:r w:rsidRPr="00C76AD5">
              <w:rPr>
                <w:rFonts w:eastAsia="思源黑体 Medium" w:hint="eastAsia"/>
                <w:spacing w:val="6"/>
                <w:highlight w:val="magenta"/>
              </w:rPr>
              <w:t xml:space="preserve"> </w:t>
            </w:r>
            <w:r w:rsidRPr="00C76AD5">
              <w:rPr>
                <w:rFonts w:eastAsia="思源黑体 Medium"/>
                <w:spacing w:val="6"/>
                <w:highlight w:val="magenta"/>
              </w:rPr>
              <w:t>%</w:t>
            </w:r>
            <w:r w:rsidRPr="00C76AD5">
              <w:rPr>
                <w:rFonts w:eastAsia="思源黑体 Medium" w:hint="eastAsia"/>
                <w:spacing w:val="6"/>
                <w:highlight w:val="magenta"/>
              </w:rPr>
              <w:t>}</w:t>
            </w:r>
          </w:p>
          <w:p w14:paraId="01F6AE28" w14:textId="0412F941" w:rsidR="00BE1BF3" w:rsidRPr="00C258FB" w:rsidRDefault="00F16B73" w:rsidP="00BE1BF3">
            <w:pPr>
              <w:spacing w:after="0" w:line="240" w:lineRule="exact"/>
              <w:jc w:val="center"/>
              <w:rPr>
                <w:rFonts w:eastAsia="思源黑体 Medium"/>
                <w:spacing w:val="6"/>
              </w:rPr>
            </w:pPr>
            <w:r>
              <w:rPr>
                <w:rFonts w:eastAsia="思源黑体 Medium"/>
                <w:spacing w:val="6"/>
              </w:rPr>
              <w:t>{%p</w:t>
            </w:r>
            <w:r w:rsidR="00BE1BF3" w:rsidRPr="00C258FB">
              <w:rPr>
                <w:rFonts w:eastAsia="思源黑体 Medium"/>
                <w:spacing w:val="6"/>
              </w:rPr>
              <w:t xml:space="preserve"> if </w:t>
            </w:r>
            <w:proofErr w:type="spellStart"/>
            <w:r w:rsidR="00BE1BF3" w:rsidRPr="00C258FB">
              <w:rPr>
                <w:rFonts w:eastAsia="思源黑体 Medium"/>
                <w:spacing w:val="6"/>
              </w:rPr>
              <w:t>lib_quality_control.lib_dna_</w:t>
            </w:r>
            <w:proofErr w:type="gramStart"/>
            <w:r w:rsidR="00BE1BF3" w:rsidRPr="00C258FB">
              <w:rPr>
                <w:rFonts w:eastAsia="思源黑体 Medium"/>
                <w:spacing w:val="6"/>
              </w:rPr>
              <w:t>qc.library</w:t>
            </w:r>
            <w:proofErr w:type="gramEnd"/>
            <w:r w:rsidR="00BE1BF3" w:rsidRPr="00C258FB">
              <w:rPr>
                <w:rFonts w:eastAsia="思源黑体 Medium"/>
                <w:spacing w:val="6"/>
              </w:rPr>
              <w:t>_concn|float</w:t>
            </w:r>
            <w:proofErr w:type="spellEnd"/>
            <w:r w:rsidR="00BE1BF3" w:rsidRPr="00C258FB">
              <w:rPr>
                <w:rFonts w:eastAsia="思源黑体 Medium"/>
                <w:spacing w:val="6"/>
              </w:rPr>
              <w:t xml:space="preserve"> &gt;= 20%}</w:t>
            </w:r>
          </w:p>
          <w:p w14:paraId="6F83D9FE"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304EDE96" w14:textId="4175E083" w:rsidR="00BE1BF3" w:rsidRPr="00C258FB"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else%}</w:t>
            </w:r>
          </w:p>
          <w:p w14:paraId="5CBDEDE4" w14:textId="77777777" w:rsidR="00BE1BF3" w:rsidRPr="00C258FB" w:rsidRDefault="00BE1BF3" w:rsidP="00BE1BF3">
            <w:pPr>
              <w:spacing w:after="0" w:line="240" w:lineRule="exact"/>
              <w:jc w:val="center"/>
              <w:rPr>
                <w:rFonts w:eastAsia="思源黑体 Medium"/>
                <w:b/>
                <w:bCs/>
                <w:spacing w:val="6"/>
              </w:rPr>
            </w:pPr>
            <w:r w:rsidRPr="00C258FB">
              <w:rPr>
                <w:rFonts w:eastAsia="思源黑体 Medium" w:hint="eastAsia"/>
                <w:b/>
                <w:bCs/>
                <w:spacing w:val="6"/>
              </w:rPr>
              <w:t>风险</w:t>
            </w:r>
          </w:p>
          <w:p w14:paraId="7D5C3604" w14:textId="0DC7191A" w:rsidR="00BE1BF3" w:rsidRDefault="00F16B73" w:rsidP="00BE1BF3">
            <w:pPr>
              <w:spacing w:after="0" w:line="240" w:lineRule="exact"/>
              <w:jc w:val="center"/>
              <w:rPr>
                <w:rFonts w:eastAsia="思源黑体 Medium"/>
                <w:spacing w:val="6"/>
              </w:rPr>
            </w:pPr>
            <w:r>
              <w:rPr>
                <w:rFonts w:eastAsia="思源黑体 Medium" w:hint="eastAsia"/>
                <w:spacing w:val="6"/>
              </w:rPr>
              <w:t>{%p</w:t>
            </w:r>
            <w:r w:rsidR="00BE1BF3" w:rsidRPr="00C258FB">
              <w:rPr>
                <w:rFonts w:eastAsia="思源黑体 Medium"/>
                <w:spacing w:val="6"/>
              </w:rPr>
              <w:t xml:space="preserve"> endif%}</w:t>
            </w:r>
          </w:p>
          <w:p w14:paraId="2A1AA5D5" w14:textId="352F639B" w:rsidR="00B16B90" w:rsidRDefault="00B16B90" w:rsidP="00BE1BF3">
            <w:pPr>
              <w:spacing w:after="0" w:line="240" w:lineRule="exact"/>
              <w:jc w:val="center"/>
              <w:rPr>
                <w:rFonts w:eastAsia="思源黑体 Medium"/>
                <w:spacing w:val="6"/>
              </w:rPr>
            </w:pPr>
            <w:r w:rsidRPr="00B16B90">
              <w:rPr>
                <w:rFonts w:eastAsia="思源黑体 Medium" w:hint="eastAsia"/>
                <w:spacing w:val="6"/>
                <w:highlight w:val="magenta"/>
              </w:rPr>
              <w:t>{</w:t>
            </w:r>
            <w:r w:rsidRPr="00B16B90">
              <w:rPr>
                <w:rFonts w:eastAsia="思源黑体 Medium"/>
                <w:spacing w:val="6"/>
                <w:highlight w:val="magenta"/>
              </w:rPr>
              <w:t>%</w:t>
            </w:r>
            <w:r w:rsidRPr="00B16B90">
              <w:rPr>
                <w:rFonts w:eastAsia="思源黑体 Medium" w:hint="eastAsia"/>
                <w:spacing w:val="6"/>
                <w:highlight w:val="magenta"/>
              </w:rPr>
              <w:t>p</w:t>
            </w:r>
            <w:r w:rsidRPr="00B16B90">
              <w:rPr>
                <w:rFonts w:eastAsia="思源黑体 Medium"/>
                <w:spacing w:val="6"/>
                <w:highlight w:val="magenta"/>
              </w:rPr>
              <w:t xml:space="preserve"> else%}</w:t>
            </w:r>
          </w:p>
          <w:p w14:paraId="12741899" w14:textId="77777777" w:rsidR="00B16B90" w:rsidRPr="00C258FB" w:rsidRDefault="00B16B90" w:rsidP="00B16B90">
            <w:pPr>
              <w:spacing w:after="0" w:line="240" w:lineRule="exact"/>
              <w:jc w:val="center"/>
              <w:rPr>
                <w:rFonts w:eastAsia="思源黑体 Medium"/>
                <w:b/>
                <w:bCs/>
                <w:spacing w:val="6"/>
              </w:rPr>
            </w:pPr>
            <w:r w:rsidRPr="00C258FB">
              <w:rPr>
                <w:rFonts w:eastAsia="思源黑体 Medium" w:hint="eastAsia"/>
                <w:b/>
                <w:bCs/>
                <w:spacing w:val="6"/>
              </w:rPr>
              <w:t>合格（</w:t>
            </w:r>
            <w:proofErr w:type="gramStart"/>
            <w:r w:rsidRPr="00C258FB">
              <w:rPr>
                <w:rFonts w:eastAsia="思源黑体 Medium" w:hint="eastAsia"/>
                <w:b/>
                <w:bCs/>
                <w:spacing w:val="6"/>
              </w:rPr>
              <w:t>质控项有</w:t>
            </w:r>
            <w:proofErr w:type="gramEnd"/>
            <w:r w:rsidRPr="00C258FB">
              <w:rPr>
                <w:rFonts w:eastAsia="思源黑体 Medium" w:hint="eastAsia"/>
                <w:b/>
                <w:bCs/>
                <w:spacing w:val="6"/>
              </w:rPr>
              <w:t>缺失，请补齐数据后自行评估）</w:t>
            </w:r>
          </w:p>
          <w:p w14:paraId="559130C3" w14:textId="213E96C7" w:rsidR="00BE1BF3" w:rsidRDefault="00F16B73" w:rsidP="00BE1BF3">
            <w:pPr>
              <w:spacing w:after="0" w:line="240" w:lineRule="exact"/>
              <w:jc w:val="center"/>
              <w:rPr>
                <w:rFonts w:eastAsia="思源黑体 Medium"/>
                <w:spacing w:val="6"/>
                <w:highlight w:val="magenta"/>
              </w:rPr>
            </w:pPr>
            <w:r>
              <w:rPr>
                <w:rFonts w:eastAsia="思源黑体 Medium" w:hint="eastAsia"/>
                <w:spacing w:val="6"/>
                <w:highlight w:val="magenta"/>
              </w:rPr>
              <w:t>{%p</w:t>
            </w:r>
            <w:r w:rsidR="00BE1BF3">
              <w:rPr>
                <w:rFonts w:eastAsia="思源黑体 Medium"/>
                <w:spacing w:val="6"/>
                <w:highlight w:val="magenta"/>
              </w:rPr>
              <w:t xml:space="preserve"> </w:t>
            </w:r>
            <w:r w:rsidR="00BE1BF3" w:rsidRPr="00C76AD5">
              <w:rPr>
                <w:rFonts w:eastAsia="思源黑体 Medium"/>
                <w:spacing w:val="6"/>
                <w:highlight w:val="magenta"/>
              </w:rPr>
              <w:t>endif%}</w:t>
            </w:r>
          </w:p>
          <w:p w14:paraId="3E0885AD" w14:textId="06587EE9" w:rsidR="00BE1BF3" w:rsidRDefault="00F16B73" w:rsidP="00BE1BF3">
            <w:pPr>
              <w:spacing w:after="0" w:line="240" w:lineRule="exact"/>
              <w:jc w:val="center"/>
              <w:rPr>
                <w:rFonts w:eastAsia="思源黑体 Medium"/>
                <w:spacing w:val="6"/>
                <w:highlight w:val="cyan"/>
              </w:rPr>
            </w:pPr>
            <w:r>
              <w:rPr>
                <w:rFonts w:eastAsia="思源黑体 Medium" w:hint="eastAsia"/>
                <w:spacing w:val="6"/>
                <w:highlight w:val="cyan"/>
              </w:rPr>
              <w:t>{%p</w:t>
            </w:r>
            <w:r w:rsidR="00BE1BF3">
              <w:rPr>
                <w:rFonts w:eastAsia="思源黑体 Medium"/>
                <w:spacing w:val="6"/>
                <w:highlight w:val="cyan"/>
              </w:rPr>
              <w:t xml:space="preserve"> </w:t>
            </w:r>
            <w:r w:rsidR="00BE1BF3" w:rsidRPr="000B0D1C">
              <w:rPr>
                <w:rFonts w:eastAsia="思源黑体 Medium"/>
                <w:spacing w:val="6"/>
                <w:highlight w:val="cyan"/>
              </w:rPr>
              <w:t>endif%}</w:t>
            </w:r>
          </w:p>
          <w:p w14:paraId="67FD19B5" w14:textId="5D6FE0A9" w:rsidR="00BE1BF3" w:rsidRDefault="00F16B73" w:rsidP="00BE1BF3">
            <w:pPr>
              <w:spacing w:after="0" w:line="240" w:lineRule="exact"/>
              <w:jc w:val="center"/>
              <w:rPr>
                <w:rFonts w:eastAsia="思源黑体 Medium"/>
                <w:spacing w:val="6"/>
              </w:rPr>
            </w:pPr>
            <w:r>
              <w:rPr>
                <w:rFonts w:eastAsia="思源黑体 Medium" w:hint="eastAsia"/>
                <w:spacing w:val="6"/>
                <w:highlight w:val="green"/>
              </w:rPr>
              <w:t>{%p</w:t>
            </w:r>
            <w:r w:rsidR="00BE1BF3">
              <w:rPr>
                <w:rFonts w:eastAsia="思源黑体 Medium"/>
                <w:spacing w:val="6"/>
                <w:highlight w:val="green"/>
              </w:rPr>
              <w:t xml:space="preserve"> </w:t>
            </w:r>
            <w:r w:rsidR="00BE1BF3" w:rsidRPr="00F046EF">
              <w:rPr>
                <w:rFonts w:eastAsia="思源黑体 Medium"/>
                <w:spacing w:val="6"/>
                <w:highlight w:val="green"/>
              </w:rPr>
              <w:t>endif%}</w:t>
            </w:r>
          </w:p>
          <w:p w14:paraId="73D0291D" w14:textId="380CC624" w:rsidR="00BE1BF3" w:rsidRDefault="00F16B73" w:rsidP="00BE1BF3">
            <w:pPr>
              <w:spacing w:after="0" w:line="240" w:lineRule="exact"/>
              <w:jc w:val="center"/>
              <w:rPr>
                <w:rFonts w:eastAsia="思源黑体 Medium"/>
                <w:spacing w:val="6"/>
              </w:rPr>
            </w:pPr>
            <w:r>
              <w:rPr>
                <w:rFonts w:eastAsia="思源黑体 Medium" w:hint="eastAsia"/>
                <w:spacing w:val="6"/>
                <w:highlight w:val="yellow"/>
              </w:rPr>
              <w:t>{%p</w:t>
            </w:r>
            <w:r w:rsidR="00BE1BF3" w:rsidRPr="00F046EF">
              <w:rPr>
                <w:rFonts w:eastAsia="思源黑体 Medium" w:hint="eastAsia"/>
                <w:spacing w:val="6"/>
                <w:highlight w:val="yellow"/>
              </w:rPr>
              <w:t xml:space="preserve"> </w:t>
            </w:r>
            <w:r w:rsidR="00BE1BF3" w:rsidRPr="00F046EF">
              <w:rPr>
                <w:rFonts w:eastAsia="思源黑体 Medium"/>
                <w:spacing w:val="6"/>
                <w:highlight w:val="yellow"/>
              </w:rPr>
              <w:t>else%}</w:t>
            </w:r>
          </w:p>
          <w:p w14:paraId="13C6411D" w14:textId="77777777" w:rsidR="00BE1BF3" w:rsidRDefault="00BE1BF3" w:rsidP="00BE1BF3">
            <w:pPr>
              <w:spacing w:after="0" w:line="240" w:lineRule="exact"/>
              <w:jc w:val="center"/>
              <w:rPr>
                <w:rFonts w:eastAsia="思源黑体 Medium"/>
                <w:b/>
                <w:bCs/>
                <w:spacing w:val="6"/>
              </w:rPr>
            </w:pPr>
            <w:r>
              <w:rPr>
                <w:rFonts w:eastAsia="思源黑体 Medium" w:hint="eastAsia"/>
                <w:b/>
                <w:bCs/>
                <w:spacing w:val="6"/>
              </w:rPr>
              <w:t>风险</w:t>
            </w:r>
          </w:p>
          <w:p w14:paraId="7F09BE7D" w14:textId="7EDA8349" w:rsidR="00A75A1A" w:rsidRPr="003568CC" w:rsidRDefault="00F16B73" w:rsidP="003568CC">
            <w:pPr>
              <w:spacing w:after="0" w:line="240" w:lineRule="exact"/>
              <w:jc w:val="center"/>
              <w:rPr>
                <w:rFonts w:eastAsia="思源黑体 Medium"/>
                <w:b/>
                <w:bCs/>
                <w:spacing w:val="6"/>
              </w:rPr>
            </w:pPr>
            <w:r>
              <w:rPr>
                <w:rFonts w:eastAsia="思源黑体 Medium" w:hint="eastAsia"/>
                <w:spacing w:val="6"/>
                <w:highlight w:val="yellow"/>
              </w:rPr>
              <w:t>{%p</w:t>
            </w:r>
            <w:r w:rsidR="00BE1BF3">
              <w:rPr>
                <w:rFonts w:eastAsia="思源黑体 Medium"/>
                <w:spacing w:val="6"/>
                <w:highlight w:val="yellow"/>
              </w:rPr>
              <w:t xml:space="preserve"> </w:t>
            </w:r>
            <w:r w:rsidR="00BE1BF3" w:rsidRPr="00F046EF">
              <w:rPr>
                <w:rFonts w:eastAsia="思源黑体 Medium"/>
                <w:spacing w:val="6"/>
                <w:highlight w:val="yellow"/>
              </w:rPr>
              <w:t>endif%}</w:t>
            </w:r>
          </w:p>
        </w:tc>
      </w:tr>
    </w:tbl>
    <w:p w14:paraId="5B2EAED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lastRenderedPageBreak/>
        <w:t>注：</w:t>
      </w:r>
    </w:p>
    <w:p w14:paraId="28F564FD"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1. </w:t>
      </w:r>
      <w:r>
        <w:rPr>
          <w:rFonts w:ascii="Times New Roman" w:eastAsia="思源黑体 Medium" w:cs="Times New Roman"/>
          <w:color w:val="auto"/>
          <w:spacing w:val="6"/>
          <w:sz w:val="18"/>
          <w:szCs w:val="18"/>
        </w:rPr>
        <w:t>肿瘤细胞含量（％）：肿瘤细胞含量检测结果仅针对送检样本且仅供参考，实际以就诊医院检测结果为准。送检组织不满足肿瘤细胞评估要求或送检血液</w:t>
      </w:r>
      <w:r>
        <w:rPr>
          <w:rFonts w:ascii="Times New Roman" w:eastAsia="思源黑体 Medium" w:cs="Times New Roman"/>
          <w:color w:val="auto"/>
          <w:spacing w:val="6"/>
          <w:sz w:val="18"/>
          <w:szCs w:val="18"/>
        </w:rPr>
        <w:t>/</w:t>
      </w:r>
      <w:r>
        <w:rPr>
          <w:rFonts w:ascii="Times New Roman" w:eastAsia="思源黑体 Medium" w:cs="Times New Roman"/>
          <w:color w:val="auto"/>
          <w:spacing w:val="6"/>
          <w:sz w:val="18"/>
          <w:szCs w:val="18"/>
        </w:rPr>
        <w:t>体液类型样本时，不做此项评估</w:t>
      </w:r>
      <w:r>
        <w:rPr>
          <w:rFonts w:ascii="Times New Roman" w:eastAsia="思源黑体 Medium" w:cs="Times New Roman" w:hint="eastAsia"/>
          <w:color w:val="auto"/>
          <w:spacing w:val="6"/>
          <w:sz w:val="18"/>
          <w:szCs w:val="18"/>
        </w:rPr>
        <w:t>；</w:t>
      </w:r>
    </w:p>
    <w:p w14:paraId="69300850"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2. DNA </w:t>
      </w:r>
      <w:r>
        <w:rPr>
          <w:rFonts w:ascii="Times New Roman" w:eastAsia="思源黑体 Medium" w:cs="Times New Roman"/>
          <w:color w:val="auto"/>
          <w:spacing w:val="6"/>
          <w:sz w:val="18"/>
          <w:szCs w:val="18"/>
        </w:rPr>
        <w:t>总量（</w:t>
      </w:r>
      <w:r>
        <w:rPr>
          <w:rFonts w:ascii="Times New Roman" w:eastAsia="思源黑体 Medium" w:cs="Times New Roman"/>
          <w:color w:val="auto"/>
          <w:spacing w:val="6"/>
          <w:sz w:val="18"/>
          <w:szCs w:val="18"/>
        </w:rPr>
        <w:t>ng</w:t>
      </w:r>
      <w:r>
        <w:rPr>
          <w:rFonts w:ascii="Times New Roman" w:eastAsia="思源黑体 Medium" w:cs="Times New Roman"/>
          <w:color w:val="auto"/>
          <w:spacing w:val="6"/>
          <w:sz w:val="18"/>
          <w:szCs w:val="18"/>
        </w:rPr>
        <w:t>）：送检样本提取的</w:t>
      </w:r>
      <w:r>
        <w:rPr>
          <w:rFonts w:ascii="Times New Roman" w:eastAsia="思源黑体 Medium" w:cs="Times New Roman"/>
          <w:color w:val="auto"/>
          <w:spacing w:val="6"/>
          <w:sz w:val="18"/>
          <w:szCs w:val="18"/>
        </w:rPr>
        <w:t xml:space="preserve"> DNA </w:t>
      </w:r>
      <w:r>
        <w:rPr>
          <w:rFonts w:ascii="Times New Roman" w:eastAsia="思源黑体 Medium" w:cs="Times New Roman"/>
          <w:color w:val="auto"/>
          <w:spacing w:val="6"/>
          <w:sz w:val="18"/>
          <w:szCs w:val="18"/>
        </w:rPr>
        <w:t>总量</w:t>
      </w:r>
      <w:r>
        <w:rPr>
          <w:rFonts w:ascii="Times New Roman" w:eastAsia="思源黑体 Medium" w:cs="Times New Roman" w:hint="eastAsia"/>
          <w:color w:val="auto"/>
          <w:spacing w:val="6"/>
          <w:sz w:val="18"/>
          <w:szCs w:val="18"/>
        </w:rPr>
        <w:t>；</w:t>
      </w:r>
    </w:p>
    <w:p w14:paraId="72BBCD0F"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 xml:space="preserve">3. </w:t>
      </w:r>
      <w:r>
        <w:rPr>
          <w:rFonts w:ascii="Times New Roman" w:eastAsia="思源黑体 Medium" w:cs="Times New Roman" w:hint="eastAsia"/>
          <w:color w:val="auto"/>
          <w:spacing w:val="6"/>
          <w:sz w:val="18"/>
          <w:szCs w:val="18"/>
        </w:rPr>
        <w:t>文库浓度（</w:t>
      </w:r>
      <w:r>
        <w:rPr>
          <w:rFonts w:ascii="Times New Roman" w:eastAsia="思源黑体 Medium" w:cs="Times New Roman" w:hint="eastAsia"/>
          <w:color w:val="auto"/>
          <w:spacing w:val="6"/>
          <w:sz w:val="18"/>
          <w:szCs w:val="18"/>
        </w:rPr>
        <w:t>ng/</w:t>
      </w:r>
      <w:r>
        <w:rPr>
          <w:rFonts w:ascii="Times New Roman" w:eastAsia="思源黑体 Medium" w:cs="Times New Roman" w:hint="eastAsia"/>
          <w:color w:val="auto"/>
          <w:spacing w:val="6"/>
          <w:sz w:val="18"/>
          <w:szCs w:val="18"/>
        </w:rPr>
        <w:t>μ</w:t>
      </w:r>
      <w:r>
        <w:rPr>
          <w:rFonts w:ascii="Times New Roman" w:eastAsia="思源黑体 Medium" w:cs="Times New Roman" w:hint="eastAsia"/>
          <w:color w:val="auto"/>
          <w:spacing w:val="6"/>
          <w:sz w:val="18"/>
          <w:szCs w:val="18"/>
        </w:rPr>
        <w:t>L</w:t>
      </w:r>
      <w:r>
        <w:rPr>
          <w:rFonts w:ascii="Times New Roman" w:eastAsia="思源黑体 Medium" w:cs="Times New Roman" w:hint="eastAsia"/>
          <w:color w:val="auto"/>
          <w:spacing w:val="6"/>
          <w:sz w:val="18"/>
          <w:szCs w:val="18"/>
        </w:rPr>
        <w:t>）：文库构建结束后的</w:t>
      </w:r>
      <w:r>
        <w:rPr>
          <w:rFonts w:ascii="Times New Roman" w:eastAsia="思源黑体 Medium" w:cs="Times New Roman" w:hint="eastAsia"/>
          <w:color w:val="auto"/>
          <w:spacing w:val="6"/>
          <w:sz w:val="18"/>
          <w:szCs w:val="18"/>
        </w:rPr>
        <w:t>DNA</w:t>
      </w:r>
      <w:r>
        <w:rPr>
          <w:rFonts w:ascii="Times New Roman" w:eastAsia="思源黑体 Medium" w:cs="Times New Roman" w:hint="eastAsia"/>
          <w:color w:val="auto"/>
          <w:spacing w:val="6"/>
          <w:sz w:val="18"/>
          <w:szCs w:val="18"/>
        </w:rPr>
        <w:t>浓度；</w:t>
      </w:r>
    </w:p>
    <w:p w14:paraId="29B6BD26"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color w:val="auto"/>
          <w:spacing w:val="6"/>
          <w:sz w:val="18"/>
          <w:szCs w:val="18"/>
        </w:rPr>
        <w:t>4.</w:t>
      </w:r>
      <w:r>
        <w:rPr>
          <w:rFonts w:ascii="Times New Roman" w:eastAsia="思源黑体 Medium" w:cs="Times New Roman" w:hint="eastAsia"/>
          <w:color w:val="auto"/>
          <w:spacing w:val="6"/>
          <w:sz w:val="18"/>
          <w:szCs w:val="18"/>
        </w:rPr>
        <w:t xml:space="preserve"> </w:t>
      </w:r>
      <w:r>
        <w:rPr>
          <w:rFonts w:ascii="Times New Roman" w:eastAsia="思源黑体 Medium" w:cs="Times New Roman"/>
          <w:color w:val="auto"/>
          <w:spacing w:val="6"/>
          <w:sz w:val="18"/>
          <w:szCs w:val="18"/>
        </w:rPr>
        <w:t>Q30</w:t>
      </w:r>
      <w:r>
        <w:rPr>
          <w:rFonts w:ascii="Times New Roman" w:eastAsia="思源黑体 Medium" w:cs="Times New Roman"/>
          <w:color w:val="auto"/>
          <w:spacing w:val="6"/>
          <w:sz w:val="18"/>
          <w:szCs w:val="18"/>
        </w:rPr>
        <w:t>（％）：</w:t>
      </w:r>
      <w:r>
        <w:rPr>
          <w:rFonts w:ascii="Times New Roman" w:eastAsia="思源黑体 Medium" w:cs="Times New Roman" w:hint="eastAsia"/>
          <w:color w:val="auto"/>
          <w:spacing w:val="6"/>
          <w:sz w:val="18"/>
          <w:szCs w:val="18"/>
        </w:rPr>
        <w:t>碱基质量</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占比，测序的准确率高于</w:t>
      </w:r>
      <w:r>
        <w:rPr>
          <w:rFonts w:ascii="Times New Roman" w:eastAsia="思源黑体 Medium" w:cs="Times New Roman" w:hint="eastAsia"/>
          <w:color w:val="auto"/>
          <w:spacing w:val="6"/>
          <w:sz w:val="18"/>
          <w:szCs w:val="18"/>
        </w:rPr>
        <w:t>99.9%</w:t>
      </w:r>
      <w:r>
        <w:rPr>
          <w:rFonts w:ascii="Times New Roman" w:eastAsia="思源黑体 Medium" w:cs="Times New Roman" w:hint="eastAsia"/>
          <w:color w:val="auto"/>
          <w:spacing w:val="6"/>
          <w:sz w:val="18"/>
          <w:szCs w:val="18"/>
        </w:rPr>
        <w:t>的碱基的比例；</w:t>
      </w:r>
    </w:p>
    <w:p w14:paraId="628328A7"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lastRenderedPageBreak/>
        <w:t>5. 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BRCA1</w:t>
      </w:r>
      <w:r>
        <w:rPr>
          <w:rFonts w:ascii="Times New Roman" w:eastAsia="思源黑体 Medium" w:cs="Times New Roman" w:hint="eastAsia"/>
          <w:color w:val="auto"/>
          <w:spacing w:val="6"/>
          <w:sz w:val="18"/>
          <w:szCs w:val="18"/>
        </w:rPr>
        <w:t>基因和</w:t>
      </w:r>
      <w:r>
        <w:rPr>
          <w:rFonts w:ascii="Times New Roman" w:eastAsia="思源黑体 Medium" w:cs="Times New Roman" w:hint="eastAsia"/>
          <w:color w:val="auto"/>
          <w:spacing w:val="6"/>
          <w:sz w:val="18"/>
          <w:szCs w:val="18"/>
        </w:rPr>
        <w:t>BRCA2</w:t>
      </w:r>
      <w:r>
        <w:rPr>
          <w:rFonts w:ascii="Times New Roman" w:eastAsia="思源黑体 Medium" w:cs="Times New Roman" w:hint="eastAsia"/>
          <w:color w:val="auto"/>
          <w:spacing w:val="6"/>
          <w:sz w:val="18"/>
          <w:szCs w:val="18"/>
        </w:rPr>
        <w:t>基因检测区域内有效深度≥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5CBB844E"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6. CDS</w:t>
      </w:r>
      <w:r>
        <w:rPr>
          <w:rFonts w:ascii="Times New Roman" w:eastAsia="思源黑体 Medium" w:cs="Times New Roman" w:hint="eastAsia"/>
          <w:color w:val="auto"/>
          <w:spacing w:val="6"/>
          <w:sz w:val="18"/>
          <w:szCs w:val="18"/>
        </w:rPr>
        <w:t>区域覆盖度：检测区域内有效深度≥</w:t>
      </w:r>
      <w:r>
        <w:rPr>
          <w:rFonts w:ascii="Times New Roman" w:eastAsia="思源黑体 Medium" w:cs="Times New Roman" w:hint="eastAsia"/>
          <w:color w:val="auto"/>
          <w:spacing w:val="6"/>
          <w:sz w:val="18"/>
          <w:szCs w:val="18"/>
        </w:rPr>
        <w:t>180</w:t>
      </w:r>
      <w:r>
        <w:rPr>
          <w:rFonts w:ascii="Times New Roman" w:eastAsia="思源黑体 Medium" w:cs="Times New Roman" w:hint="eastAsia"/>
          <w:color w:val="auto"/>
          <w:spacing w:val="6"/>
          <w:sz w:val="18"/>
          <w:szCs w:val="18"/>
        </w:rPr>
        <w:t>×的位点覆盖度；</w:t>
      </w:r>
    </w:p>
    <w:p w14:paraId="20CF84EC"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7. BAF</w:t>
      </w:r>
      <w:r>
        <w:rPr>
          <w:rFonts w:ascii="Times New Roman" w:eastAsia="思源黑体 Medium" w:cs="Times New Roman" w:hint="eastAsia"/>
          <w:color w:val="auto"/>
          <w:spacing w:val="6"/>
          <w:sz w:val="18"/>
          <w:szCs w:val="18"/>
        </w:rPr>
        <w:t>噪音系数：通过杂合</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的等位频率衡量异常杂合位点对</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的影响；</w:t>
      </w:r>
    </w:p>
    <w:p w14:paraId="542B0A61" w14:textId="77777777" w:rsidR="00A75A1A" w:rsidRDefault="00A75A1A" w:rsidP="00A75A1A">
      <w:pPr>
        <w:pStyle w:val="Default"/>
        <w:snapToGrid w:val="0"/>
        <w:spacing w:line="320" w:lineRule="exact"/>
        <w:jc w:val="both"/>
        <w:rPr>
          <w:rFonts w:ascii="Times New Roman" w:eastAsia="思源黑体 Medium" w:cs="Times New Roman"/>
          <w:color w:val="auto"/>
          <w:spacing w:val="6"/>
          <w:sz w:val="18"/>
          <w:szCs w:val="18"/>
        </w:rPr>
      </w:pPr>
      <w:r>
        <w:rPr>
          <w:rFonts w:ascii="Times New Roman" w:eastAsia="思源黑体 Medium" w:cs="Times New Roman" w:hint="eastAsia"/>
          <w:color w:val="auto"/>
          <w:spacing w:val="6"/>
          <w:sz w:val="18"/>
          <w:szCs w:val="18"/>
        </w:rPr>
        <w:t xml:space="preserve">8. </w:t>
      </w:r>
      <w:r>
        <w:rPr>
          <w:rFonts w:ascii="Times New Roman" w:eastAsia="思源黑体 Medium" w:cs="Times New Roman" w:hint="eastAsia"/>
          <w:color w:val="auto"/>
          <w:spacing w:val="6"/>
          <w:sz w:val="18"/>
          <w:szCs w:val="18"/>
        </w:rPr>
        <w:t>深度噪音系数：通过所有</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的深度比衡量异常</w:t>
      </w:r>
      <w:r>
        <w:rPr>
          <w:rFonts w:ascii="Times New Roman" w:eastAsia="思源黑体 Medium" w:cs="Times New Roman" w:hint="eastAsia"/>
          <w:color w:val="auto"/>
          <w:spacing w:val="6"/>
          <w:sz w:val="18"/>
          <w:szCs w:val="18"/>
        </w:rPr>
        <w:t>SNP</w:t>
      </w:r>
      <w:r>
        <w:rPr>
          <w:rFonts w:ascii="Times New Roman" w:eastAsia="思源黑体 Medium" w:cs="Times New Roman" w:hint="eastAsia"/>
          <w:color w:val="auto"/>
          <w:spacing w:val="6"/>
          <w:sz w:val="18"/>
          <w:szCs w:val="18"/>
        </w:rPr>
        <w:t>对</w:t>
      </w:r>
      <w:proofErr w:type="spellStart"/>
      <w:r>
        <w:rPr>
          <w:rFonts w:ascii="Times New Roman" w:eastAsia="思源黑体 Medium" w:cs="Times New Roman" w:hint="eastAsia"/>
          <w:color w:val="auto"/>
          <w:spacing w:val="6"/>
          <w:sz w:val="18"/>
          <w:szCs w:val="18"/>
        </w:rPr>
        <w:t>DepthRatio</w:t>
      </w:r>
      <w:proofErr w:type="spellEnd"/>
      <w:r>
        <w:rPr>
          <w:rFonts w:ascii="Times New Roman" w:eastAsia="思源黑体 Medium" w:cs="Times New Roman" w:hint="eastAsia"/>
          <w:color w:val="auto"/>
          <w:spacing w:val="6"/>
          <w:sz w:val="18"/>
          <w:szCs w:val="18"/>
        </w:rPr>
        <w:t>的影响；</w:t>
      </w:r>
    </w:p>
    <w:p w14:paraId="123A115E" w14:textId="77777777" w:rsidR="00A75A1A" w:rsidRDefault="00A75A1A" w:rsidP="00A75A1A">
      <w:pPr>
        <w:pStyle w:val="Default"/>
        <w:snapToGrid w:val="0"/>
        <w:spacing w:line="320" w:lineRule="exact"/>
        <w:jc w:val="both"/>
        <w:rPr>
          <w:rFonts w:eastAsia="思源黑体 Medium"/>
          <w:b/>
          <w:smallCaps/>
          <w:color w:val="1654B0"/>
        </w:rPr>
      </w:pPr>
      <w:r>
        <w:rPr>
          <w:rFonts w:ascii="Times New Roman" w:eastAsia="思源黑体 Medium" w:cs="Times New Roman" w:hint="eastAsia"/>
          <w:color w:val="auto"/>
          <w:spacing w:val="6"/>
          <w:sz w:val="18"/>
          <w:szCs w:val="18"/>
        </w:rPr>
        <w:t>9</w:t>
      </w:r>
      <w:r>
        <w:rPr>
          <w:rFonts w:ascii="Times New Roman" w:eastAsia="思源黑体 Medium" w:cs="Times New Roman"/>
          <w:color w:val="auto"/>
          <w:spacing w:val="6"/>
          <w:sz w:val="18"/>
          <w:szCs w:val="18"/>
        </w:rPr>
        <w:t xml:space="preserve">. </w:t>
      </w:r>
      <w:r>
        <w:rPr>
          <w:rFonts w:ascii="Times New Roman" w:eastAsia="思源黑体 Medium" w:cs="Times New Roman"/>
          <w:color w:val="auto"/>
          <w:spacing w:val="6"/>
          <w:sz w:val="18"/>
          <w:szCs w:val="18"/>
        </w:rPr>
        <w:t>综合评估：依据</w:t>
      </w:r>
      <w:r>
        <w:rPr>
          <w:rFonts w:ascii="Times New Roman" w:eastAsia="思源黑体 Medium" w:cs="Times New Roman" w:hint="eastAsia"/>
          <w:color w:val="auto"/>
          <w:spacing w:val="6"/>
          <w:sz w:val="18"/>
          <w:szCs w:val="18"/>
        </w:rPr>
        <w:t>Q30</w:t>
      </w:r>
      <w:r>
        <w:rPr>
          <w:rFonts w:ascii="Times New Roman" w:eastAsia="思源黑体 Medium" w:cs="Times New Roman" w:hint="eastAsia"/>
          <w:color w:val="auto"/>
          <w:spacing w:val="6"/>
          <w:sz w:val="18"/>
          <w:szCs w:val="18"/>
        </w:rPr>
        <w:t>、</w:t>
      </w:r>
      <w:r>
        <w:rPr>
          <w:rFonts w:ascii="Times New Roman" w:eastAsia="思源黑体 Medium" w:cs="Times New Roman" w:hint="eastAsia"/>
          <w:color w:val="auto"/>
          <w:spacing w:val="6"/>
          <w:sz w:val="18"/>
          <w:szCs w:val="18"/>
        </w:rPr>
        <w:t>BRCA</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CDS</w:t>
      </w:r>
      <w:r>
        <w:rPr>
          <w:rFonts w:ascii="Times New Roman" w:eastAsia="思源黑体 Medium" w:cs="Times New Roman" w:hint="eastAsia"/>
          <w:color w:val="auto"/>
          <w:spacing w:val="6"/>
          <w:sz w:val="18"/>
          <w:szCs w:val="18"/>
        </w:rPr>
        <w:t>区域覆盖度、</w:t>
      </w:r>
      <w:r>
        <w:rPr>
          <w:rFonts w:ascii="Times New Roman" w:eastAsia="思源黑体 Medium" w:cs="Times New Roman" w:hint="eastAsia"/>
          <w:color w:val="auto"/>
          <w:spacing w:val="6"/>
          <w:sz w:val="18"/>
          <w:szCs w:val="18"/>
        </w:rPr>
        <w:t>BAF</w:t>
      </w:r>
      <w:r>
        <w:rPr>
          <w:rFonts w:ascii="Times New Roman" w:eastAsia="思源黑体 Medium" w:cs="Times New Roman" w:hint="eastAsia"/>
          <w:color w:val="auto"/>
          <w:spacing w:val="6"/>
          <w:sz w:val="18"/>
          <w:szCs w:val="18"/>
        </w:rPr>
        <w:t>噪音系数、深度噪音系数</w:t>
      </w:r>
      <w:r>
        <w:rPr>
          <w:rFonts w:ascii="Times New Roman" w:eastAsia="思源黑体 Medium" w:cs="Times New Roman"/>
          <w:color w:val="auto"/>
          <w:spacing w:val="6"/>
          <w:sz w:val="18"/>
          <w:szCs w:val="18"/>
        </w:rPr>
        <w:t>进行评估，分为合格和不合格两个等级。样本质控评估为不合格可能会影响此次检测的准确性和敏感性</w:t>
      </w:r>
      <w:r>
        <w:rPr>
          <w:rFonts w:ascii="Times New Roman" w:eastAsia="思源黑体 Medium" w:cs="Times New Roman" w:hint="eastAsia"/>
          <w:color w:val="auto"/>
          <w:spacing w:val="6"/>
          <w:sz w:val="18"/>
          <w:szCs w:val="18"/>
        </w:rPr>
        <w:t>。</w:t>
      </w:r>
    </w:p>
    <w:p w14:paraId="58B90CBA" w14:textId="77777777" w:rsidR="00A75A1A" w:rsidRDefault="00A75A1A" w:rsidP="00A75A1A"/>
    <w:p w14:paraId="4E2A23A5" w14:textId="77777777" w:rsidR="00A75A1A" w:rsidRDefault="00A75A1A" w:rsidP="00A75A1A">
      <w:pPr>
        <w:rPr>
          <w:b/>
          <w:smallCaps/>
          <w:color w:val="1654B0"/>
        </w:rPr>
      </w:pPr>
    </w:p>
    <w:tbl>
      <w:tblPr>
        <w:tblW w:w="0" w:type="auto"/>
        <w:jc w:val="center"/>
        <w:tblBorders>
          <w:top w:val="single" w:sz="4" w:space="0" w:color="1E7648"/>
          <w:left w:val="single" w:sz="4" w:space="0" w:color="1E7648"/>
          <w:bottom w:val="single" w:sz="4" w:space="0" w:color="1E7648"/>
          <w:right w:val="single" w:sz="4" w:space="0" w:color="1E7648"/>
          <w:insideH w:val="single" w:sz="4" w:space="0" w:color="1E7648"/>
          <w:insideV w:val="single" w:sz="4" w:space="0" w:color="1E7648"/>
        </w:tblBorders>
        <w:tblLayout w:type="fixed"/>
        <w:tblLook w:val="04A0" w:firstRow="1" w:lastRow="0" w:firstColumn="1" w:lastColumn="0" w:noHBand="0" w:noVBand="1"/>
      </w:tblPr>
      <w:tblGrid>
        <w:gridCol w:w="1962"/>
        <w:gridCol w:w="4271"/>
        <w:gridCol w:w="3394"/>
      </w:tblGrid>
      <w:tr w:rsidR="00A75A1A" w14:paraId="7B21AD68" w14:textId="77777777" w:rsidTr="00816703">
        <w:trPr>
          <w:trHeight w:val="704"/>
          <w:jc w:val="center"/>
        </w:trPr>
        <w:tc>
          <w:tcPr>
            <w:tcW w:w="1962" w:type="dxa"/>
            <w:tcBorders>
              <w:tl2br w:val="nil"/>
              <w:tr2bl w:val="nil"/>
            </w:tcBorders>
            <w:vAlign w:val="center"/>
          </w:tcPr>
          <w:p w14:paraId="41A6563F"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检测者：</w:t>
            </w:r>
          </w:p>
        </w:tc>
        <w:tc>
          <w:tcPr>
            <w:tcW w:w="4271" w:type="dxa"/>
            <w:tcBorders>
              <w:tl2br w:val="nil"/>
              <w:tr2bl w:val="nil"/>
            </w:tcBorders>
            <w:vAlign w:val="center"/>
          </w:tcPr>
          <w:p w14:paraId="2547788B" w14:textId="230EF7DF" w:rsidR="00A75A1A" w:rsidRDefault="00FB5705"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sidRPr="00FB5705">
              <w:rPr>
                <w:rFonts w:ascii="Times New Roman" w:eastAsia="思源黑体 Medium" w:hAnsi="Times New Roman" w:cs="Times New Roman"/>
                <w:spacing w:val="6"/>
              </w:rPr>
              <w:t>{{</w:t>
            </w:r>
            <w:proofErr w:type="spellStart"/>
            <w:proofErr w:type="gramStart"/>
            <w:r w:rsidRPr="00FB5705">
              <w:rPr>
                <w:rFonts w:ascii="Times New Roman" w:eastAsia="思源黑体 Medium" w:hAnsi="Times New Roman" w:cs="Times New Roman"/>
                <w:spacing w:val="6"/>
              </w:rPr>
              <w:t>sample.tester</w:t>
            </w:r>
            <w:proofErr w:type="spellEnd"/>
            <w:proofErr w:type="gramEnd"/>
            <w:r w:rsidRPr="00FB5705">
              <w:rPr>
                <w:rFonts w:ascii="Times New Roman" w:eastAsia="思源黑体 Medium" w:hAnsi="Times New Roman" w:cs="Times New Roman"/>
                <w:spacing w:val="6"/>
              </w:rPr>
              <w:t>}}</w:t>
            </w:r>
          </w:p>
        </w:tc>
        <w:tc>
          <w:tcPr>
            <w:tcW w:w="3394" w:type="dxa"/>
            <w:vMerge w:val="restart"/>
            <w:tcBorders>
              <w:tl2br w:val="nil"/>
              <w:tr2bl w:val="nil"/>
            </w:tcBorders>
            <w:vAlign w:val="center"/>
          </w:tcPr>
          <w:p w14:paraId="41E8352D"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精准医学中心：</w:t>
            </w:r>
            <w:r>
              <w:rPr>
                <w:rFonts w:ascii="Times New Roman" w:eastAsia="思源黑体 Medium" w:hAnsi="Times New Roman" w:cs="Times New Roman" w:hint="eastAsia"/>
                <w:spacing w:val="6"/>
              </w:rPr>
              <w:t>028-85422608</w:t>
            </w:r>
          </w:p>
          <w:p w14:paraId="044CE08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病理科：</w:t>
            </w:r>
            <w:r>
              <w:rPr>
                <w:rFonts w:ascii="Times New Roman" w:eastAsia="思源黑体 Medium" w:hAnsi="Times New Roman" w:cs="Times New Roman" w:hint="eastAsia"/>
                <w:spacing w:val="6"/>
              </w:rPr>
              <w:t>028-85422698</w:t>
            </w:r>
          </w:p>
          <w:p w14:paraId="144E8B70"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通讯地址：四川省成都市武侯区国学巷</w:t>
            </w:r>
            <w:r>
              <w:rPr>
                <w:rFonts w:ascii="Times New Roman" w:eastAsia="思源黑体 Medium" w:hAnsi="Times New Roman" w:cs="Times New Roman" w:hint="eastAsia"/>
                <w:spacing w:val="6"/>
              </w:rPr>
              <w:t>37</w:t>
            </w:r>
            <w:r>
              <w:rPr>
                <w:rFonts w:ascii="Times New Roman" w:eastAsia="思源黑体 Medium" w:hAnsi="Times New Roman" w:cs="Times New Roman" w:hint="eastAsia"/>
                <w:spacing w:val="6"/>
              </w:rPr>
              <w:t>号四川大学华西医院</w:t>
            </w:r>
          </w:p>
          <w:p w14:paraId="24480CD9"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邮政编码：</w:t>
            </w:r>
            <w:r>
              <w:rPr>
                <w:rFonts w:ascii="Times New Roman" w:eastAsia="思源黑体 Medium" w:hAnsi="Times New Roman" w:cs="Times New Roman" w:hint="eastAsia"/>
                <w:spacing w:val="6"/>
              </w:rPr>
              <w:t>610041</w:t>
            </w:r>
          </w:p>
        </w:tc>
      </w:tr>
      <w:tr w:rsidR="00A75A1A" w14:paraId="5D8A6AB2" w14:textId="77777777" w:rsidTr="00816703">
        <w:trPr>
          <w:trHeight w:val="510"/>
          <w:jc w:val="center"/>
        </w:trPr>
        <w:tc>
          <w:tcPr>
            <w:tcW w:w="1962" w:type="dxa"/>
            <w:tcBorders>
              <w:tl2br w:val="nil"/>
              <w:tr2bl w:val="nil"/>
            </w:tcBorders>
            <w:vAlign w:val="center"/>
          </w:tcPr>
          <w:p w14:paraId="5606610C" w14:textId="77777777" w:rsidR="00A75A1A" w:rsidRDefault="00A75A1A" w:rsidP="00B20769">
            <w:pPr>
              <w:overflowPunct w:val="0"/>
              <w:autoSpaceDE w:val="0"/>
              <w:autoSpaceDN w:val="0"/>
              <w:adjustRightInd w:val="0"/>
              <w:spacing w:after="0"/>
              <w:jc w:val="left"/>
              <w:textAlignment w:val="baseline"/>
              <w:rPr>
                <w:rFonts w:ascii="Times New Roman" w:eastAsia="思源黑体 Medium" w:hAnsi="Times New Roman" w:cs="Times New Roman"/>
                <w:spacing w:val="6"/>
                <w:sz w:val="28"/>
                <w:szCs w:val="28"/>
              </w:rPr>
            </w:pPr>
            <w:r>
              <w:rPr>
                <w:rFonts w:ascii="Times New Roman" w:eastAsia="思源黑体 Medium" w:hAnsi="Times New Roman" w:cs="Times New Roman" w:hint="eastAsia"/>
                <w:spacing w:val="6"/>
                <w:sz w:val="28"/>
                <w:szCs w:val="28"/>
              </w:rPr>
              <w:t>审核者：</w:t>
            </w:r>
          </w:p>
        </w:tc>
        <w:tc>
          <w:tcPr>
            <w:tcW w:w="4271" w:type="dxa"/>
            <w:tcBorders>
              <w:tl2br w:val="nil"/>
              <w:tr2bl w:val="nil"/>
            </w:tcBorders>
            <w:vAlign w:val="center"/>
          </w:tcPr>
          <w:p w14:paraId="4DC5E359" w14:textId="46504EB5" w:rsidR="00A75A1A" w:rsidRDefault="00816703" w:rsidP="00B20769">
            <w:pPr>
              <w:widowControl w:val="0"/>
              <w:autoSpaceDE w:val="0"/>
              <w:autoSpaceDN w:val="0"/>
              <w:adjustRightInd w:val="0"/>
              <w:spacing w:after="0" w:line="400" w:lineRule="exact"/>
              <w:jc w:val="left"/>
              <w:rPr>
                <w:rFonts w:ascii="思源黑体 CN Normal" w:eastAsia="思源黑体 CN Normal" w:hAnsi="思源黑体 CN Normal" w:cs="Times New Roman"/>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11E85E0F" wp14:editId="1A6D12EF">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657C181D" wp14:editId="64B600B3">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545D002" wp14:editId="5249B5AA">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70CB2BE6" wp14:editId="3D5FFB0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262E5213" wp14:editId="5A0F7985">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1EB5BC42" wp14:editId="3D03FAC1">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5CB7A297" wp14:editId="0BE56AF4">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7B44BBEC" wp14:editId="16EA5029">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rFonts w:ascii="思源黑体 CN Normal" w:eastAsia="思源黑体 CN Normal" w:hAnsi="思源黑体 CN Normal" w:cstheme="minorBidi"/>
                <w:color w:val="FF0000"/>
                <w:sz w:val="18"/>
                <w:szCs w:val="18"/>
              </w:rPr>
              <w:t xml:space="preserve"> </w:t>
            </w:r>
            <w:proofErr w:type="spellStart"/>
            <w:r w:rsidRPr="00CD7836">
              <w:rPr>
                <w:rFonts w:ascii="思源黑体 CN Normal" w:eastAsia="思源黑体 CN Normal" w:hAnsi="思源黑体 CN Normal" w:cstheme="minorBidi"/>
                <w:color w:val="FF0000"/>
                <w:sz w:val="18"/>
                <w:szCs w:val="18"/>
              </w:rPr>
              <w:t>sample.write_uid_full_name</w:t>
            </w:r>
            <w:proofErr w:type="spellEnd"/>
            <w:r w:rsidRPr="00CD7836">
              <w:rPr>
                <w:rFonts w:ascii="思源黑体 CN Normal" w:eastAsia="思源黑体 CN Normal" w:hAnsi="思源黑体 CN Normal" w:cstheme="minorBidi" w:hint="eastAsia"/>
                <w:color w:val="FF0000"/>
                <w:sz w:val="18"/>
                <w:szCs w:val="18"/>
              </w:rPr>
              <w:t xml:space="preserve"> }}未获取到电子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611FF73" wp14:editId="6B81AE59">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690A88C9" wp14:editId="542E7BFB">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16573AC8" wp14:editId="2B76C208">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05FE694D" wp14:editId="0C1A71E3">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6D8FCCCE" wp14:editId="40B0F5A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FCC89B0" wp14:editId="44CB2178">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sz w:val="18"/>
                <w:szCs w:val="18"/>
              </w:rPr>
              <w:t>陈豪</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sidRPr="000D4D2F">
              <w:rPr>
                <w:rFonts w:ascii="思源黑体 CN Normal" w:eastAsia="思源黑体 CN Normal" w:hAnsi="思源黑体 CN Normal" w:cstheme="minorBidi"/>
                <w:sz w:val="18"/>
                <w:szCs w:val="18"/>
              </w:rPr>
              <w:t>audit_full_name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3FCFCE16" wp14:editId="22220580">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B65912">
              <w:rPr>
                <w:rFonts w:ascii="思源黑体 CN Normal" w:eastAsia="思源黑体 CN Normal" w:hAnsi="思源黑体 CN Normal" w:cstheme="minorBidi" w:hint="eastAsia"/>
                <w:sz w:val="18"/>
                <w:szCs w:val="18"/>
              </w:rPr>
              <w:t>翟建昭</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sidRPr="000D4D2F">
              <w:rPr>
                <w:rFonts w:ascii="思源黑体 CN Normal" w:eastAsia="思源黑体 CN Normal" w:hAnsi="思源黑体 CN Normal" w:cstheme="minorBidi"/>
                <w:sz w:val="18"/>
                <w:szCs w:val="18"/>
              </w:rPr>
              <w:t>audit_full_name</w:t>
            </w:r>
            <w:proofErr w:type="spellEnd"/>
            <w:r w:rsidRPr="008351BA">
              <w:rPr>
                <w:rFonts w:ascii="思源黑体 CN Normal" w:eastAsia="思源黑体 CN Normal" w:hAnsi="思源黑体 CN Normal" w:cstheme="minorBidi"/>
                <w:sz w:val="18"/>
                <w:szCs w:val="18"/>
              </w:rPr>
              <w:t xml:space="preserve"> %}</w:t>
            </w:r>
            <w:r>
              <w:rPr>
                <w:rFonts w:ascii="思源黑体 CN Normal" w:eastAsia="思源黑体 CN Normal" w:hAnsi="思源黑体 CN Normal" w:cstheme="minorBidi" w:hint="eastAsia"/>
                <w:noProof/>
                <w:sz w:val="18"/>
                <w:szCs w:val="18"/>
              </w:rPr>
              <w:drawing>
                <wp:inline distT="0" distB="0" distL="0" distR="0" wp14:anchorId="0E39BB5F" wp14:editId="57D5E402">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Pr="00CD7836">
              <w:rPr>
                <w:rFonts w:ascii="思源黑体 CN Normal" w:eastAsia="思源黑体 CN Normal" w:hAnsi="思源黑体 CN Normal" w:cstheme="minorBidi" w:hint="eastAsia"/>
                <w:color w:val="FF0000"/>
                <w:sz w:val="18"/>
                <w:szCs w:val="18"/>
              </w:rPr>
              <w:t>{{</w:t>
            </w:r>
            <w:r w:rsidRPr="00CD7836">
              <w:rPr>
                <w:color w:val="FF0000"/>
              </w:rPr>
              <w:t xml:space="preserve"> </w:t>
            </w:r>
            <w:proofErr w:type="spellStart"/>
            <w:r w:rsidRPr="00CD7836">
              <w:rPr>
                <w:rFonts w:ascii="思源黑体 CN Normal" w:eastAsia="思源黑体 CN Normal" w:hAnsi="思源黑体 CN Normal" w:cstheme="minorBidi"/>
                <w:color w:val="FF0000"/>
                <w:sz w:val="18"/>
                <w:szCs w:val="18"/>
              </w:rPr>
              <w:t>sample.audit_full_name</w:t>
            </w:r>
            <w:proofErr w:type="spellEnd"/>
            <w:r w:rsidRPr="00CD7836">
              <w:rPr>
                <w:rFonts w:ascii="思源黑体 CN Normal" w:eastAsia="思源黑体 CN Normal" w:hAnsi="思源黑体 CN Normal" w:cstheme="minorBidi" w:hint="eastAsia"/>
                <w:color w:val="FF0000"/>
                <w:sz w:val="18"/>
                <w:szCs w:val="18"/>
              </w:rPr>
              <w:t xml:space="preserve"> }}未获取到电子签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3394" w:type="dxa"/>
            <w:vMerge/>
            <w:tcBorders>
              <w:tl2br w:val="nil"/>
              <w:tr2bl w:val="nil"/>
            </w:tcBorders>
            <w:vAlign w:val="center"/>
          </w:tcPr>
          <w:p w14:paraId="3BAFACF1" w14:textId="77777777" w:rsidR="00A75A1A" w:rsidRDefault="00A75A1A" w:rsidP="00B20769">
            <w:pPr>
              <w:rPr>
                <w:rFonts w:ascii="Times New Roman" w:hAnsi="Times New Roman" w:cs="Times New Roman"/>
              </w:rPr>
            </w:pPr>
          </w:p>
        </w:tc>
      </w:tr>
    </w:tbl>
    <w:p w14:paraId="222C2401" w14:textId="67590045" w:rsidR="00A75A1A" w:rsidRDefault="00A75A1A" w:rsidP="00D831E8">
      <w:pPr>
        <w:pStyle w:val="af9"/>
        <w:outlineLvl w:val="0"/>
        <w:rPr>
          <w:rFonts w:ascii="思源黑体 Medium" w:eastAsia="思源黑体 Medium" w:hAnsi="思源黑体 Medium" w:cs="思源黑体 Medium"/>
          <w:caps/>
          <w:color w:val="1E7648"/>
          <w:spacing w:val="17"/>
          <w:szCs w:val="28"/>
        </w:rPr>
      </w:pPr>
      <w:r>
        <w:rPr>
          <w:rFonts w:hint="eastAsia"/>
          <w:bCs/>
          <w:color w:val="3B3838"/>
          <w:sz w:val="18"/>
          <w:szCs w:val="18"/>
        </w:rPr>
        <w:br w:type="page"/>
      </w:r>
      <w:r w:rsidR="00D831E8" w:rsidRPr="00D831E8">
        <w:rPr>
          <w:rFonts w:ascii="思源黑体 Medium" w:eastAsia="思源黑体 Medium" w:hAnsi="思源黑体 Medium" w:cs="思源黑体 Medium" w:hint="eastAsia"/>
          <w:caps/>
          <w:color w:val="1E7648"/>
          <w:spacing w:val="17"/>
          <w:szCs w:val="28"/>
        </w:rPr>
        <w:lastRenderedPageBreak/>
        <w:t>六、</w:t>
      </w:r>
      <w:r>
        <w:rPr>
          <w:rFonts w:ascii="思源黑体 Medium" w:eastAsia="思源黑体 Medium" w:hAnsi="思源黑体 Medium" w:cs="思源黑体 Medium" w:hint="eastAsia"/>
          <w:caps/>
          <w:color w:val="1E7648"/>
          <w:spacing w:val="17"/>
          <w:szCs w:val="28"/>
        </w:rPr>
        <w:t>附录</w:t>
      </w:r>
    </w:p>
    <w:p w14:paraId="126DFF13" w14:textId="77777777"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1</w:t>
      </w:r>
      <w:r>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检测方法说明</w:t>
      </w:r>
    </w:p>
    <w:p w14:paraId="20DF450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基于扩增子建库的高通量测序</w:t>
      </w:r>
      <w:r w:rsidRPr="00C1354A">
        <w:rPr>
          <w:rFonts w:ascii="Times New Roman" w:eastAsia="思源黑体 Medium" w:hAnsi="Times New Roman" w:cs="Times New Roman"/>
          <w:spacing w:val="6"/>
        </w:rPr>
        <w:t>(NGS)</w:t>
      </w:r>
      <w:r w:rsidRPr="00C1354A">
        <w:rPr>
          <w:rFonts w:ascii="Times New Roman" w:eastAsia="思源黑体 Medium" w:hAnsi="Times New Roman" w:cs="Times New Roman" w:hint="eastAsia"/>
          <w:spacing w:val="6"/>
        </w:rPr>
        <w:t>技术，</w:t>
      </w:r>
      <w:r w:rsidRPr="00C1354A">
        <w:rPr>
          <w:rFonts w:ascii="Times New Roman" w:eastAsia="思源黑体 Medium" w:hAnsi="Times New Roman" w:cs="Times New Roman"/>
          <w:spacing w:val="6"/>
        </w:rPr>
        <w:t>ADXHS-tHRD-Complete_v1.4.1</w:t>
      </w:r>
      <w:r w:rsidRPr="00C1354A">
        <w:rPr>
          <w:rFonts w:ascii="Times New Roman" w:eastAsia="思源黑体 Medium" w:hAnsi="Times New Roman" w:cs="Times New Roman" w:hint="eastAsia"/>
          <w:spacing w:val="6"/>
        </w:rPr>
        <w:t>分析流程，检测覆盖</w:t>
      </w:r>
      <w:r w:rsidRPr="00C1354A">
        <w:rPr>
          <w:rFonts w:ascii="Times New Roman" w:eastAsia="思源黑体 Medium" w:hAnsi="Times New Roman" w:cs="Times New Roman"/>
          <w:spacing w:val="6"/>
        </w:rPr>
        <w:t>20</w:t>
      </w:r>
      <w:r w:rsidRPr="00C1354A">
        <w:rPr>
          <w:rFonts w:ascii="Times New Roman" w:eastAsia="思源黑体 Medium" w:hAnsi="Times New Roman" w:cs="Times New Roman" w:hint="eastAsia"/>
          <w:spacing w:val="6"/>
        </w:rPr>
        <w:t>个基因的编码区和外显子</w:t>
      </w:r>
      <w:r w:rsidRPr="00C1354A">
        <w:rPr>
          <w:rFonts w:ascii="Times New Roman" w:eastAsia="思源黑体 Medium" w:hAnsi="Times New Roman" w:cs="Times New Roman"/>
          <w:spacing w:val="6"/>
        </w:rPr>
        <w:t>-</w:t>
      </w:r>
      <w:r w:rsidRPr="00C1354A">
        <w:rPr>
          <w:rFonts w:ascii="Times New Roman" w:eastAsia="思源黑体 Medium" w:hAnsi="Times New Roman" w:cs="Times New Roman" w:hint="eastAsia"/>
          <w:spacing w:val="6"/>
        </w:rPr>
        <w:t>内含子</w:t>
      </w:r>
      <w:proofErr w:type="gramStart"/>
      <w:r w:rsidRPr="00C1354A">
        <w:rPr>
          <w:rFonts w:ascii="Times New Roman" w:eastAsia="思源黑体 Medium" w:hAnsi="Times New Roman" w:cs="Times New Roman" w:hint="eastAsia"/>
          <w:spacing w:val="6"/>
        </w:rPr>
        <w:t>连接区</w:t>
      </w:r>
      <w:proofErr w:type="gramEnd"/>
      <w:r w:rsidRPr="00C1354A">
        <w:rPr>
          <w:rFonts w:ascii="Times New Roman" w:eastAsia="思源黑体 Medium" w:hAnsi="Times New Roman" w:cs="Times New Roman" w:hint="eastAsia"/>
          <w:spacing w:val="6"/>
        </w:rPr>
        <w:t>以及基于分布在人类基因组上的</w:t>
      </w:r>
      <w:r w:rsidRPr="00C1354A">
        <w:rPr>
          <w:rFonts w:ascii="Times New Roman" w:eastAsia="思源黑体 Medium" w:hAnsi="Times New Roman" w:cs="Times New Roman"/>
          <w:spacing w:val="6"/>
        </w:rPr>
        <w:t>SNP</w:t>
      </w:r>
      <w:r w:rsidRPr="00C1354A">
        <w:rPr>
          <w:rFonts w:ascii="Times New Roman" w:eastAsia="思源黑体 Medium" w:hAnsi="Times New Roman" w:cs="Times New Roman" w:hint="eastAsia"/>
          <w:spacing w:val="6"/>
        </w:rPr>
        <w:t>位点评估人类基因组同源重组修复缺陷状态。检测结果包含同源重组缺陷状态与覆盖范围内的点突变、小片段插入缺失突变</w:t>
      </w:r>
      <w:r>
        <w:rPr>
          <w:rFonts w:ascii="Times New Roman" w:eastAsia="思源黑体 Medium" w:hAnsi="Times New Roman" w:cs="Times New Roman" w:hint="eastAsia"/>
          <w:spacing w:val="6"/>
        </w:rPr>
        <w:t>；</w:t>
      </w:r>
    </w:p>
    <w:p w14:paraId="30682889"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）状态的判断：结合样本的“</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突变”和“基因组瘢痕得分（</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）”进行评估</w:t>
      </w:r>
      <w:r>
        <w:rPr>
          <w:rFonts w:ascii="Times New Roman" w:eastAsia="思源黑体 Medium" w:hAnsi="Times New Roman" w:cs="Times New Roman" w:hint="eastAsia"/>
          <w:spacing w:val="6"/>
        </w:rPr>
        <w:t>；</w:t>
      </w:r>
    </w:p>
    <w:p w14:paraId="26E7E770"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突变：当</w:t>
      </w:r>
      <w:r w:rsidRPr="00C1354A">
        <w:rPr>
          <w:rFonts w:ascii="Times New Roman" w:eastAsia="思源黑体 Medium" w:hAnsi="Times New Roman" w:cs="Times New Roman"/>
          <w:spacing w:val="6"/>
        </w:rPr>
        <w:t>BRCA1/BRCA2</w:t>
      </w:r>
      <w:r w:rsidRPr="00C1354A">
        <w:rPr>
          <w:rFonts w:ascii="Times New Roman" w:eastAsia="思源黑体 Medium" w:hAnsi="Times New Roman" w:cs="Times New Roman" w:hint="eastAsia"/>
          <w:spacing w:val="6"/>
        </w:rPr>
        <w:t>基因检测到致病性或疑似致病性变异，判定为阳性，否则为阴性</w:t>
      </w:r>
      <w:r>
        <w:rPr>
          <w:rFonts w:ascii="Times New Roman" w:eastAsia="思源黑体 Medium" w:hAnsi="Times New Roman" w:cs="Times New Roman" w:hint="eastAsia"/>
          <w:spacing w:val="6"/>
        </w:rPr>
        <w:t>；</w:t>
      </w:r>
    </w:p>
    <w:p w14:paraId="29A67B19"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基因组瘢痕得分（</w:t>
      </w:r>
      <w:r w:rsidRPr="00C1354A">
        <w:rPr>
          <w:rFonts w:ascii="Times New Roman" w:eastAsia="思源黑体 Medium" w:hAnsi="Times New Roman" w:cs="Times New Roman"/>
          <w:spacing w:val="6"/>
        </w:rPr>
        <w:t>Genomic Scar Score</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）是对基因测序下机数据进行拆分、质控，进行格式转化后与人类参考基因组进行比对，根据比对结果分析染色体结构变异，考虑</w:t>
      </w:r>
      <w:r w:rsidRPr="00C1354A">
        <w:rPr>
          <w:rFonts w:ascii="Times New Roman" w:eastAsia="思源黑体 Medium" w:hAnsi="Times New Roman" w:cs="Times New Roman"/>
          <w:spacing w:val="6"/>
        </w:rPr>
        <w:t>22</w:t>
      </w:r>
      <w:r w:rsidRPr="00C1354A">
        <w:rPr>
          <w:rFonts w:ascii="Times New Roman" w:eastAsia="思源黑体 Medium" w:hAnsi="Times New Roman" w:cs="Times New Roman" w:hint="eastAsia"/>
          <w:spacing w:val="6"/>
        </w:rPr>
        <w:t>对常染色体结构变异长度（</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LCN</w:t>
      </w:r>
      <w:r w:rsidRPr="00C1354A">
        <w:rPr>
          <w:rFonts w:ascii="Times New Roman" w:eastAsia="思源黑体 Medium" w:hAnsi="Times New Roman" w:cs="Times New Roman" w:hint="eastAsia"/>
          <w:spacing w:val="6"/>
        </w:rPr>
        <w:t>）、变异类型（</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TCN</w:t>
      </w:r>
      <w:r w:rsidRPr="00C1354A">
        <w:rPr>
          <w:rFonts w:ascii="Times New Roman" w:eastAsia="思源黑体 Medium" w:hAnsi="Times New Roman" w:cs="Times New Roman" w:hint="eastAsia"/>
          <w:spacing w:val="6"/>
        </w:rPr>
        <w:t>）及变异在染色体上的位置信息（</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SCN</w:t>
      </w:r>
      <w:r w:rsidRPr="00C1354A">
        <w:rPr>
          <w:rFonts w:ascii="Times New Roman" w:eastAsia="思源黑体 Medium" w:hAnsi="Times New Roman" w:cs="Times New Roman" w:hint="eastAsia"/>
          <w:spacing w:val="6"/>
        </w:rPr>
        <w:t>），对三类信息进行组合得到变异特征，计算每个染色体结构变异所属的特征，同时考虑染色体断裂点作为额外的特征，通过模型训练赋予特征相应的权重，对特征进行加权求和（线性），得到</w:t>
      </w:r>
      <w:r w:rsidRPr="00C1354A">
        <w:rPr>
          <w:rFonts w:ascii="Times New Roman" w:eastAsia="思源黑体 Medium" w:hAnsi="Times New Roman" w:cs="Times New Roman"/>
          <w:spacing w:val="6"/>
        </w:rPr>
        <w:t>GSS</w:t>
      </w:r>
      <w:r w:rsidRPr="00C1354A">
        <w:rPr>
          <w:rFonts w:ascii="Times New Roman" w:eastAsia="思源黑体 Medium" w:hAnsi="Times New Roman" w:cs="Times New Roman" w:hint="eastAsia"/>
          <w:spacing w:val="6"/>
        </w:rPr>
        <w:t>评分，阳性阈值（</w:t>
      </w:r>
      <w:r w:rsidRPr="00C1354A">
        <w:rPr>
          <w:rFonts w:ascii="Times New Roman" w:eastAsia="思源黑体 Medium" w:hAnsi="Times New Roman" w:cs="Times New Roman"/>
          <w:spacing w:val="6"/>
        </w:rPr>
        <w:t>cut off</w:t>
      </w:r>
      <w:r w:rsidRPr="00C1354A">
        <w:rPr>
          <w:rFonts w:ascii="Times New Roman" w:eastAsia="思源黑体 Medium" w:hAnsi="Times New Roman" w:cs="Times New Roman" w:hint="eastAsia"/>
          <w:spacing w:val="6"/>
        </w:rPr>
        <w:t>）为</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。①</w:t>
      </w:r>
      <w:r w:rsidRPr="00C1354A">
        <w:rPr>
          <w:rFonts w:ascii="Times New Roman" w:eastAsia="思源黑体 Medium" w:hAnsi="Times New Roman" w:cs="Times New Roman"/>
          <w:spacing w:val="6"/>
        </w:rPr>
        <w:t xml:space="preserve"> LCN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length of copy number</w:t>
      </w:r>
      <w:r w:rsidRPr="00C1354A">
        <w:rPr>
          <w:rFonts w:ascii="Times New Roman" w:eastAsia="思源黑体 Medium" w:hAnsi="Times New Roman" w:cs="Times New Roman" w:hint="eastAsia"/>
          <w:spacing w:val="6"/>
        </w:rPr>
        <w:t>，染色体结构变异长度，分为大片段（</w:t>
      </w:r>
      <w:r w:rsidRPr="00C1354A">
        <w:rPr>
          <w:rFonts w:ascii="Times New Roman" w:eastAsia="思源黑体 Medium" w:hAnsi="Times New Roman" w:cs="Times New Roman"/>
          <w:spacing w:val="6"/>
        </w:rPr>
        <w:t>&gt;15M</w:t>
      </w:r>
      <w:r w:rsidRPr="00C1354A">
        <w:rPr>
          <w:rFonts w:ascii="Times New Roman" w:eastAsia="思源黑体 Medium" w:hAnsi="Times New Roman" w:cs="Times New Roman" w:hint="eastAsia"/>
          <w:spacing w:val="6"/>
        </w:rPr>
        <w:t>但小于整个染色体臂）、中片段（</w:t>
      </w:r>
      <w:r w:rsidRPr="00C1354A">
        <w:rPr>
          <w:rFonts w:ascii="Times New Roman" w:eastAsia="思源黑体 Medium" w:hAnsi="Times New Roman" w:cs="Times New Roman"/>
          <w:spacing w:val="6"/>
        </w:rPr>
        <w:t>10-15M</w:t>
      </w:r>
      <w:r w:rsidRPr="00C1354A">
        <w:rPr>
          <w:rFonts w:ascii="Times New Roman" w:eastAsia="思源黑体 Medium" w:hAnsi="Times New Roman" w:cs="Times New Roman" w:hint="eastAsia"/>
          <w:spacing w:val="6"/>
        </w:rPr>
        <w:t>）和小片段（</w:t>
      </w:r>
      <w:r w:rsidRPr="00C1354A">
        <w:rPr>
          <w:rFonts w:ascii="Times New Roman" w:eastAsia="思源黑体 Medium" w:hAnsi="Times New Roman" w:cs="Times New Roman"/>
          <w:spacing w:val="6"/>
        </w:rPr>
        <w:t>5-10M</w:t>
      </w:r>
      <w:r w:rsidRPr="00C1354A">
        <w:rPr>
          <w:rFonts w:ascii="Times New Roman" w:eastAsia="思源黑体 Medium" w:hAnsi="Times New Roman" w:cs="Times New Roman" w:hint="eastAsia"/>
          <w:spacing w:val="6"/>
        </w:rPr>
        <w:t>）。②</w:t>
      </w:r>
      <w:r w:rsidRPr="00C1354A">
        <w:rPr>
          <w:rFonts w:ascii="Times New Roman" w:eastAsia="思源黑体 Medium" w:hAnsi="Times New Roman" w:cs="Times New Roman"/>
          <w:spacing w:val="6"/>
        </w:rPr>
        <w:t xml:space="preserve"> TCN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type of copy number</w:t>
      </w:r>
      <w:r w:rsidRPr="00C1354A">
        <w:rPr>
          <w:rFonts w:ascii="Times New Roman" w:eastAsia="思源黑体 Medium" w:hAnsi="Times New Roman" w:cs="Times New Roman" w:hint="eastAsia"/>
          <w:spacing w:val="6"/>
        </w:rPr>
        <w:t>，染色体结构变异类型，即两个等位基因拷贝数的信息，分为杂合性缺失（</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）、等位基因平衡的拷贝数变异（</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）和等位基因不平衡的拷贝数变异（</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LOH</w:t>
      </w:r>
      <w:r w:rsidRPr="00C1354A">
        <w:rPr>
          <w:rFonts w:ascii="Times New Roman" w:eastAsia="思源黑体 Medium" w:hAnsi="Times New Roman" w:cs="Times New Roman" w:hint="eastAsia"/>
          <w:spacing w:val="6"/>
        </w:rPr>
        <w:t>定义为两个等位基因其中一个拷贝数为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，另一个拷贝数不为</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BCNV</w:t>
      </w:r>
      <w:r w:rsidRPr="00C1354A">
        <w:rPr>
          <w:rFonts w:ascii="Times New Roman" w:eastAsia="思源黑体 Medium" w:hAnsi="Times New Roman" w:cs="Times New Roman" w:hint="eastAsia"/>
          <w:spacing w:val="6"/>
        </w:rPr>
        <w:t>定义为两个等位基因拷贝数相等，且都不等于</w:t>
      </w:r>
      <w:r w:rsidRPr="00C1354A">
        <w:rPr>
          <w:rFonts w:ascii="Times New Roman" w:eastAsia="思源黑体 Medium" w:hAnsi="Times New Roman" w:cs="Times New Roman"/>
          <w:spacing w:val="6"/>
        </w:rPr>
        <w:t>1</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ASCNV</w:t>
      </w:r>
      <w:r w:rsidRPr="00C1354A">
        <w:rPr>
          <w:rFonts w:ascii="Times New Roman" w:eastAsia="思源黑体 Medium" w:hAnsi="Times New Roman" w:cs="Times New Roman" w:hint="eastAsia"/>
          <w:spacing w:val="6"/>
        </w:rPr>
        <w:t>定义为两个等位基因拷贝数不相等，且都不等于</w:t>
      </w:r>
      <w:r w:rsidRPr="00C1354A">
        <w:rPr>
          <w:rFonts w:ascii="Times New Roman" w:eastAsia="思源黑体 Medium" w:hAnsi="Times New Roman" w:cs="Times New Roman"/>
          <w:spacing w:val="6"/>
        </w:rPr>
        <w:t>0</w:t>
      </w:r>
      <w:r w:rsidRPr="00C1354A">
        <w:rPr>
          <w:rFonts w:ascii="Times New Roman" w:eastAsia="思源黑体 Medium" w:hAnsi="Times New Roman" w:cs="Times New Roman" w:hint="eastAsia"/>
          <w:spacing w:val="6"/>
        </w:rPr>
        <w:t>。③</w:t>
      </w:r>
      <w:r w:rsidRPr="00C1354A">
        <w:rPr>
          <w:rFonts w:ascii="Times New Roman" w:eastAsia="思源黑体 Medium" w:hAnsi="Times New Roman" w:cs="Times New Roman"/>
          <w:spacing w:val="6"/>
        </w:rPr>
        <w:t xml:space="preserve"> SCN</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site of copy number</w:t>
      </w:r>
      <w:r w:rsidRPr="00C1354A">
        <w:rPr>
          <w:rFonts w:ascii="Times New Roman" w:eastAsia="思源黑体 Medium" w:hAnsi="Times New Roman" w:cs="Times New Roman" w:hint="eastAsia"/>
          <w:spacing w:val="6"/>
        </w:rPr>
        <w:t>，染色体结构变异和端粒、着丝粒的位置关系，分为端粒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telomeric CNV</w:t>
      </w:r>
      <w:r w:rsidRPr="00C1354A">
        <w:rPr>
          <w:rFonts w:ascii="Times New Roman" w:eastAsia="思源黑体 Medium" w:hAnsi="Times New Roman" w:cs="Times New Roman" w:hint="eastAsia"/>
          <w:spacing w:val="6"/>
        </w:rPr>
        <w:t>）、着丝粒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centromeric CNV</w:t>
      </w:r>
      <w:r w:rsidRPr="00C1354A">
        <w:rPr>
          <w:rFonts w:ascii="Times New Roman" w:eastAsia="思源黑体 Medium" w:hAnsi="Times New Roman" w:cs="Times New Roman" w:hint="eastAsia"/>
          <w:spacing w:val="6"/>
        </w:rPr>
        <w:t>）和间质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interstitial CNV</w:t>
      </w:r>
      <w:r w:rsidRPr="00C1354A">
        <w:rPr>
          <w:rFonts w:ascii="Times New Roman" w:eastAsia="思源黑体 Medium" w:hAnsi="Times New Roman" w:cs="Times New Roman" w:hint="eastAsia"/>
          <w:spacing w:val="6"/>
        </w:rPr>
        <w:t>）。端粒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定义为延伸到其中一个端粒的拷贝数变异；着丝粒</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定义为延伸到着丝粒的拷贝数变异；间质</w:t>
      </w:r>
      <w:r w:rsidRPr="00C1354A">
        <w:rPr>
          <w:rFonts w:ascii="Times New Roman" w:eastAsia="思源黑体 Medium" w:hAnsi="Times New Roman" w:cs="Times New Roman"/>
          <w:spacing w:val="6"/>
        </w:rPr>
        <w:t>CNV</w:t>
      </w:r>
      <w:r w:rsidRPr="00C1354A">
        <w:rPr>
          <w:rFonts w:ascii="Times New Roman" w:eastAsia="思源黑体 Medium" w:hAnsi="Times New Roman" w:cs="Times New Roman" w:hint="eastAsia"/>
          <w:spacing w:val="6"/>
        </w:rPr>
        <w:t>定义为发生于着丝粒和端粒之间的拷贝数变异</w:t>
      </w:r>
      <w:r>
        <w:rPr>
          <w:rFonts w:ascii="Times New Roman" w:eastAsia="思源黑体 Medium" w:hAnsi="Times New Roman" w:cs="Times New Roman" w:hint="eastAsia"/>
          <w:spacing w:val="6"/>
        </w:rPr>
        <w:t>；</w:t>
      </w:r>
    </w:p>
    <w:p w14:paraId="72CD2587" w14:textId="77777777" w:rsidR="00A75A1A" w:rsidRPr="00C1354A" w:rsidRDefault="00A75A1A" w:rsidP="00A75A1A">
      <w:pPr>
        <w:numPr>
          <w:ilvl w:val="0"/>
          <w:numId w:val="9"/>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同源重组缺陷（</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）状态，具体判定规则如下：①</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状态判定为阳性；②</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，但</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突变为阳性（即</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状态判定为阳性；③</w:t>
      </w:r>
      <w:r w:rsidRPr="00C1354A">
        <w:rPr>
          <w:rFonts w:ascii="Times New Roman" w:eastAsia="思源黑体 Medium" w:hAnsi="Times New Roman" w:cs="Times New Roman"/>
          <w:spacing w:val="6"/>
        </w:rPr>
        <w:t xml:space="preserve"> GSS</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45</w:t>
      </w:r>
      <w:r w:rsidRPr="00C1354A">
        <w:rPr>
          <w:rFonts w:ascii="Times New Roman" w:eastAsia="思源黑体 Medium" w:hAnsi="Times New Roman" w:cs="Times New Roman" w:hint="eastAsia"/>
          <w:spacing w:val="6"/>
        </w:rPr>
        <w:t>，且</w:t>
      </w:r>
      <w:r w:rsidRPr="00C1354A">
        <w:rPr>
          <w:rFonts w:ascii="Times New Roman" w:eastAsia="思源黑体 Medium" w:hAnsi="Times New Roman" w:cs="Times New Roman"/>
          <w:spacing w:val="6"/>
        </w:rPr>
        <w:t>BRCA</w:t>
      </w:r>
      <w:r w:rsidRPr="00C1354A">
        <w:rPr>
          <w:rFonts w:ascii="Times New Roman" w:eastAsia="思源黑体 Medium" w:hAnsi="Times New Roman" w:cs="Times New Roman" w:hint="eastAsia"/>
          <w:spacing w:val="6"/>
        </w:rPr>
        <w:t>突变为阴性（</w:t>
      </w:r>
      <w:r w:rsidRPr="00C1354A">
        <w:rPr>
          <w:rFonts w:ascii="Times New Roman" w:eastAsia="思源黑体 Medium" w:hAnsi="Times New Roman" w:cs="Times New Roman"/>
          <w:spacing w:val="6"/>
        </w:rPr>
        <w:t>BRCA1/2</w:t>
      </w:r>
      <w:r w:rsidRPr="00C1354A">
        <w:rPr>
          <w:rFonts w:ascii="Times New Roman" w:eastAsia="思源黑体 Medium" w:hAnsi="Times New Roman" w:cs="Times New Roman" w:hint="eastAsia"/>
          <w:spacing w:val="6"/>
        </w:rPr>
        <w:t>基因未检测到致病性或疑似致病性变异），</w:t>
      </w:r>
      <w:r w:rsidRPr="00C1354A">
        <w:rPr>
          <w:rFonts w:ascii="Times New Roman" w:eastAsia="思源黑体 Medium" w:hAnsi="Times New Roman" w:cs="Times New Roman"/>
          <w:spacing w:val="6"/>
        </w:rPr>
        <w:t>HRD</w:t>
      </w:r>
      <w:r w:rsidRPr="00C1354A">
        <w:rPr>
          <w:rFonts w:ascii="Times New Roman" w:eastAsia="思源黑体 Medium" w:hAnsi="Times New Roman" w:cs="Times New Roman" w:hint="eastAsia"/>
          <w:spacing w:val="6"/>
        </w:rPr>
        <w:t>状态判定为阴性</w:t>
      </w:r>
      <w:r>
        <w:rPr>
          <w:rFonts w:ascii="Times New Roman" w:eastAsia="思源黑体 Medium" w:hAnsi="Times New Roman" w:cs="Times New Roman" w:hint="eastAsia"/>
          <w:spacing w:val="6"/>
        </w:rPr>
        <w:t>；</w:t>
      </w:r>
    </w:p>
    <w:p w14:paraId="432595C4" w14:textId="77777777" w:rsidR="00A75A1A" w:rsidRPr="00C1354A" w:rsidRDefault="00A75A1A" w:rsidP="00A75A1A">
      <w:pPr>
        <w:numPr>
          <w:ilvl w:val="0"/>
          <w:numId w:val="7"/>
        </w:numPr>
        <w:overflowPunct w:val="0"/>
        <w:autoSpaceDE w:val="0"/>
        <w:autoSpaceDN w:val="0"/>
        <w:adjustRightInd w:val="0"/>
        <w:spacing w:after="0"/>
        <w:textAlignment w:val="baseline"/>
        <w:rPr>
          <w:rFonts w:ascii="Times New Roman" w:eastAsia="思源黑体 Medium" w:hAnsi="Times New Roman" w:cs="Times New Roman"/>
          <w:spacing w:val="6"/>
        </w:rPr>
      </w:pPr>
      <w:r w:rsidRPr="00C1354A">
        <w:rPr>
          <w:rFonts w:ascii="Times New Roman" w:eastAsia="思源黑体 Medium" w:hAnsi="Times New Roman" w:cs="Times New Roman" w:hint="eastAsia"/>
          <w:spacing w:val="6"/>
        </w:rPr>
        <w:t>本报告检出的变异的解读遵循美国病理学会（</w:t>
      </w:r>
      <w:r w:rsidRPr="00C1354A">
        <w:rPr>
          <w:rFonts w:ascii="Times New Roman" w:eastAsia="思源黑体 Medium" w:hAnsi="Times New Roman" w:cs="Times New Roman"/>
          <w:spacing w:val="6"/>
        </w:rPr>
        <w:t>AMP</w:t>
      </w:r>
      <w:r w:rsidRPr="00C1354A">
        <w:rPr>
          <w:rFonts w:ascii="Times New Roman" w:eastAsia="思源黑体 Medium" w:hAnsi="Times New Roman" w:cs="Times New Roman" w:hint="eastAsia"/>
          <w:spacing w:val="6"/>
        </w:rPr>
        <w:t>）、美国临床肿瘤学会（</w:t>
      </w:r>
      <w:r w:rsidRPr="00C1354A">
        <w:rPr>
          <w:rFonts w:ascii="Times New Roman" w:eastAsia="思源黑体 Medium" w:hAnsi="Times New Roman" w:cs="Times New Roman"/>
          <w:spacing w:val="6"/>
        </w:rPr>
        <w:t>ASCO</w:t>
      </w:r>
      <w:r w:rsidRPr="00C1354A">
        <w:rPr>
          <w:rFonts w:ascii="Times New Roman" w:eastAsia="思源黑体 Medium" w:hAnsi="Times New Roman" w:cs="Times New Roman" w:hint="eastAsia"/>
          <w:spacing w:val="6"/>
        </w:rPr>
        <w:t>）和美国病理学家学会（</w:t>
      </w:r>
      <w:r w:rsidRPr="00C1354A">
        <w:rPr>
          <w:rFonts w:ascii="Times New Roman" w:eastAsia="思源黑体 Medium" w:hAnsi="Times New Roman" w:cs="Times New Roman"/>
          <w:spacing w:val="6"/>
        </w:rPr>
        <w:t>CAP</w:t>
      </w:r>
      <w:r w:rsidRPr="00C1354A">
        <w:rPr>
          <w:rFonts w:ascii="Times New Roman" w:eastAsia="思源黑体 Medium" w:hAnsi="Times New Roman" w:cs="Times New Roman" w:hint="eastAsia"/>
          <w:spacing w:val="6"/>
        </w:rPr>
        <w:t>）共同参与制定的《肿瘤变异解读及报告指南（</w:t>
      </w:r>
      <w:r w:rsidRPr="00C1354A">
        <w:rPr>
          <w:rFonts w:ascii="Times New Roman" w:eastAsia="思源黑体 Medium" w:hAnsi="Times New Roman" w:cs="Times New Roman"/>
          <w:spacing w:val="6"/>
        </w:rPr>
        <w:t>2017</w:t>
      </w:r>
      <w:r w:rsidRPr="00C1354A">
        <w:rPr>
          <w:rFonts w:ascii="Times New Roman" w:eastAsia="思源黑体 Medium" w:hAnsi="Times New Roman" w:cs="Times New Roman" w:hint="eastAsia"/>
          <w:spacing w:val="6"/>
        </w:rPr>
        <w:t>年版）》（</w:t>
      </w:r>
      <w:r w:rsidRPr="00C1354A">
        <w:rPr>
          <w:rFonts w:ascii="Times New Roman" w:eastAsia="思源黑体 Medium" w:hAnsi="Times New Roman" w:cs="Times New Roman"/>
          <w:spacing w:val="6"/>
        </w:rPr>
        <w:t>PMID: 27993330</w:t>
      </w:r>
      <w:r w:rsidRPr="00C1354A">
        <w:rPr>
          <w:rFonts w:ascii="Times New Roman" w:eastAsia="思源黑体 Medium" w:hAnsi="Times New Roman" w:cs="Times New Roman" w:hint="eastAsia"/>
          <w:spacing w:val="6"/>
        </w:rPr>
        <w:t>）与中国专家共识《二代测序临床报告解读指引》，并结合临床基因组资源中心（</w:t>
      </w:r>
      <w:r w:rsidRPr="00C1354A">
        <w:rPr>
          <w:rFonts w:ascii="Times New Roman" w:eastAsia="思源黑体 Medium" w:hAnsi="Times New Roman" w:cs="Times New Roman"/>
          <w:spacing w:val="6"/>
        </w:rPr>
        <w:t>Clinical Genome Resource</w:t>
      </w:r>
      <w:r w:rsidRPr="00C1354A">
        <w:rPr>
          <w:rFonts w:ascii="Times New Roman" w:eastAsia="思源黑体 Medium" w:hAnsi="Times New Roman" w:cs="Times New Roman" w:hint="eastAsia"/>
          <w:spacing w:val="6"/>
        </w:rPr>
        <w:t>，</w:t>
      </w:r>
      <w:proofErr w:type="spellStart"/>
      <w:r w:rsidRPr="00C1354A">
        <w:rPr>
          <w:rFonts w:ascii="Times New Roman" w:eastAsia="思源黑体 Medium" w:hAnsi="Times New Roman" w:cs="Times New Roman"/>
          <w:spacing w:val="6"/>
        </w:rPr>
        <w:t>ClinGen</w:t>
      </w:r>
      <w:proofErr w:type="spellEnd"/>
      <w:r w:rsidRPr="00C1354A">
        <w:rPr>
          <w:rFonts w:ascii="Times New Roman" w:eastAsia="思源黑体 Medium" w:hAnsi="Times New Roman" w:cs="Times New Roman" w:hint="eastAsia"/>
          <w:spacing w:val="6"/>
        </w:rPr>
        <w:t>）序列变异解读工作组（</w:t>
      </w:r>
      <w:r w:rsidRPr="00C1354A">
        <w:rPr>
          <w:rFonts w:ascii="Times New Roman" w:eastAsia="思源黑体 Medium" w:hAnsi="Times New Roman" w:cs="Times New Roman"/>
          <w:spacing w:val="6"/>
        </w:rPr>
        <w:t>Sequence Variant Interpretation</w:t>
      </w:r>
      <w:r w:rsidRPr="00C1354A">
        <w:rPr>
          <w:rFonts w:ascii="Times New Roman" w:eastAsia="思源黑体 Medium" w:hAnsi="Times New Roman" w:cs="Times New Roman" w:hint="eastAsia"/>
          <w:spacing w:val="6"/>
        </w:rPr>
        <w:t>）发布的证据使用建议（</w:t>
      </w:r>
      <w:r w:rsidRPr="00C1354A">
        <w:rPr>
          <w:rFonts w:ascii="Times New Roman" w:eastAsia="思源黑体 Medium" w:hAnsi="Times New Roman" w:cs="Times New Roman"/>
          <w:spacing w:val="6"/>
        </w:rPr>
        <w:t>General Recommendations for Using ACMG/AMP Criteria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https://clinicalgenome.org/working-groups/sequence-variant-interpretation</w:t>
      </w:r>
      <w:r w:rsidRPr="00C1354A">
        <w:rPr>
          <w:rFonts w:ascii="Times New Roman" w:eastAsia="思源黑体 Medium" w:hAnsi="Times New Roman" w:cs="Times New Roman" w:hint="eastAsia"/>
          <w:spacing w:val="6"/>
        </w:rPr>
        <w:t>）和变异策</w:t>
      </w:r>
      <w:proofErr w:type="gramStart"/>
      <w:r w:rsidRPr="00C1354A">
        <w:rPr>
          <w:rFonts w:ascii="Times New Roman" w:eastAsia="思源黑体 Medium" w:hAnsi="Times New Roman" w:cs="Times New Roman" w:hint="eastAsia"/>
          <w:spacing w:val="6"/>
        </w:rPr>
        <w:t>展专家</w:t>
      </w:r>
      <w:proofErr w:type="gramEnd"/>
      <w:r w:rsidRPr="00C1354A">
        <w:rPr>
          <w:rFonts w:ascii="Times New Roman" w:eastAsia="思源黑体 Medium" w:hAnsi="Times New Roman" w:cs="Times New Roman" w:hint="eastAsia"/>
          <w:spacing w:val="6"/>
        </w:rPr>
        <w:t>组（</w:t>
      </w:r>
      <w:r w:rsidRPr="00C1354A">
        <w:rPr>
          <w:rFonts w:ascii="Times New Roman" w:eastAsia="思源黑体 Medium" w:hAnsi="Times New Roman" w:cs="Times New Roman"/>
          <w:spacing w:val="6"/>
        </w:rPr>
        <w:t>Variant Curation Expert Panels</w:t>
      </w:r>
      <w:r w:rsidRPr="00C1354A">
        <w:rPr>
          <w:rFonts w:ascii="Times New Roman" w:eastAsia="思源黑体 Medium" w:hAnsi="Times New Roman" w:cs="Times New Roman" w:hint="eastAsia"/>
          <w:spacing w:val="6"/>
        </w:rPr>
        <w:t>）发布的基</w:t>
      </w:r>
      <w:r w:rsidRPr="00C1354A">
        <w:rPr>
          <w:rFonts w:ascii="Times New Roman" w:eastAsia="思源黑体 Medium" w:hAnsi="Times New Roman" w:cs="Times New Roman" w:hint="eastAsia"/>
          <w:spacing w:val="6"/>
        </w:rPr>
        <w:lastRenderedPageBreak/>
        <w:t>因解读</w:t>
      </w:r>
      <w:proofErr w:type="gramStart"/>
      <w:r w:rsidRPr="00C1354A">
        <w:rPr>
          <w:rFonts w:ascii="Times New Roman" w:eastAsia="思源黑体 Medium" w:hAnsi="Times New Roman" w:cs="Times New Roman" w:hint="eastAsia"/>
          <w:spacing w:val="6"/>
        </w:rPr>
        <w:t>规则书</w:t>
      </w:r>
      <w:proofErr w:type="gramEnd"/>
      <w:r w:rsidRPr="00C1354A">
        <w:rPr>
          <w:rFonts w:ascii="Times New Roman" w:eastAsia="思源黑体 Medium" w:hAnsi="Times New Roman" w:cs="Times New Roman" w:hint="eastAsia"/>
          <w:spacing w:val="6"/>
        </w:rPr>
        <w:t>对解读指南的更新补充。根据变异在不同癌种中对应的药物敏感性分为四个等级：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w:t>
      </w:r>
      <w:r w:rsidRPr="00C1354A">
        <w:rPr>
          <w:rFonts w:ascii="Times New Roman" w:eastAsia="思源黑体 Medium" w:hAnsi="Times New Roman" w:cs="Times New Roman"/>
          <w:spacing w:val="6"/>
        </w:rPr>
        <w:t>FDA</w:t>
      </w:r>
      <w:r w:rsidRPr="00C1354A">
        <w:rPr>
          <w:rFonts w:ascii="Times New Roman" w:eastAsia="思源黑体 Medium" w:hAnsi="Times New Roman" w:cs="Times New Roman" w:hint="eastAsia"/>
          <w:spacing w:val="6"/>
        </w:rPr>
        <w:t>、</w:t>
      </w:r>
      <w:r w:rsidRPr="00C1354A">
        <w:rPr>
          <w:rFonts w:ascii="Times New Roman" w:eastAsia="思源黑体 Medium" w:hAnsi="Times New Roman" w:cs="Times New Roman"/>
          <w:spacing w:val="6"/>
        </w:rPr>
        <w:t>NMPA</w:t>
      </w:r>
      <w:r w:rsidRPr="00C1354A">
        <w:rPr>
          <w:rFonts w:ascii="Times New Roman" w:eastAsia="思源黑体 Medium" w:hAnsi="Times New Roman" w:cs="Times New Roman" w:hint="eastAsia"/>
          <w:spacing w:val="6"/>
        </w:rPr>
        <w:t>获批，或专业指南推荐；</w:t>
      </w:r>
      <w:r w:rsidRPr="00C1354A">
        <w:rPr>
          <w:rFonts w:ascii="Times New Roman" w:eastAsia="思源黑体 Medium" w:hAnsi="Times New Roman" w:cs="Times New Roman"/>
          <w:spacing w:val="6"/>
        </w:rPr>
        <w:t>B</w:t>
      </w:r>
      <w:r w:rsidRPr="00C1354A">
        <w:rPr>
          <w:rFonts w:ascii="Times New Roman" w:eastAsia="思源黑体 Medium" w:hAnsi="Times New Roman" w:cs="Times New Roman" w:hint="eastAsia"/>
          <w:spacing w:val="6"/>
        </w:rPr>
        <w:t>级：专家共识推荐；</w:t>
      </w:r>
      <w:r w:rsidRPr="00C1354A">
        <w:rPr>
          <w:rFonts w:ascii="Times New Roman" w:eastAsia="思源黑体 Medium" w:hAnsi="Times New Roman" w:cs="Times New Roman"/>
          <w:spacing w:val="6"/>
        </w:rPr>
        <w:t>C</w:t>
      </w:r>
      <w:r w:rsidRPr="00C1354A">
        <w:rPr>
          <w:rFonts w:ascii="Times New Roman" w:eastAsia="思源黑体 Medium" w:hAnsi="Times New Roman" w:cs="Times New Roman" w:hint="eastAsia"/>
          <w:spacing w:val="6"/>
        </w:rPr>
        <w:t>级：其他肿瘤的</w:t>
      </w:r>
      <w:r w:rsidRPr="00C1354A">
        <w:rPr>
          <w:rFonts w:ascii="Times New Roman" w:eastAsia="思源黑体 Medium" w:hAnsi="Times New Roman" w:cs="Times New Roman"/>
          <w:spacing w:val="6"/>
        </w:rPr>
        <w:t>A</w:t>
      </w:r>
      <w:r w:rsidRPr="00C1354A">
        <w:rPr>
          <w:rFonts w:ascii="Times New Roman" w:eastAsia="思源黑体 Medium" w:hAnsi="Times New Roman" w:cs="Times New Roman" w:hint="eastAsia"/>
          <w:spacing w:val="6"/>
        </w:rPr>
        <w:t>级证据，或多个小规模临床试验研究支持；</w:t>
      </w:r>
      <w:r w:rsidRPr="00C1354A">
        <w:rPr>
          <w:rFonts w:ascii="Times New Roman" w:eastAsia="思源黑体 Medium" w:hAnsi="Times New Roman" w:cs="Times New Roman"/>
          <w:spacing w:val="6"/>
        </w:rPr>
        <w:t>D</w:t>
      </w:r>
      <w:r w:rsidRPr="00C1354A">
        <w:rPr>
          <w:rFonts w:ascii="Times New Roman" w:eastAsia="思源黑体 Medium" w:hAnsi="Times New Roman" w:cs="Times New Roman" w:hint="eastAsia"/>
          <w:spacing w:val="6"/>
        </w:rPr>
        <w:t>级：临床前研究，或病理报道。</w:t>
      </w:r>
    </w:p>
    <w:p w14:paraId="13EF656F" w14:textId="77777777" w:rsidR="00A75A1A" w:rsidRDefault="00A75A1A" w:rsidP="00A75A1A">
      <w:pPr>
        <w:pStyle w:val="Default"/>
        <w:numPr>
          <w:ilvl w:val="255"/>
          <w:numId w:val="0"/>
        </w:numPr>
        <w:snapToGrid w:val="0"/>
        <w:spacing w:line="320" w:lineRule="exact"/>
        <w:jc w:val="both"/>
        <w:rPr>
          <w:rFonts w:ascii="Times New Roman" w:eastAsia="思源黑体 Medium" w:cs="Times New Roman"/>
          <w:color w:val="auto"/>
          <w:spacing w:val="6"/>
          <w:sz w:val="18"/>
          <w:szCs w:val="18"/>
        </w:rPr>
      </w:pPr>
    </w:p>
    <w:p w14:paraId="62131602" w14:textId="78EF5FCC"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t>2</w:t>
      </w:r>
      <w:r>
        <w:rPr>
          <w:rFonts w:ascii="思源黑体 Medium" w:eastAsia="思源黑体 Medium" w:hAnsi="思源黑体 Medium" w:cs="思源黑体 Medium"/>
          <w:caps/>
          <w:color w:val="1E7648"/>
          <w:spacing w:val="17"/>
          <w:szCs w:val="28"/>
        </w:rPr>
        <w:t>.</w:t>
      </w:r>
      <w:r w:rsidR="00D831E8">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局限性说明</w:t>
      </w:r>
    </w:p>
    <w:p w14:paraId="11403DE5"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基于产品检测范围得出检测结果，使用的参考基因组版本是</w:t>
      </w:r>
      <w:r>
        <w:rPr>
          <w:rFonts w:ascii="Times New Roman" w:eastAsia="思源黑体 Medium" w:hAnsi="Times New Roman" w:cs="Times New Roman" w:hint="eastAsia"/>
          <w:spacing w:val="6"/>
        </w:rPr>
        <w:t>hg19</w:t>
      </w:r>
      <w:r>
        <w:rPr>
          <w:rFonts w:ascii="Times New Roman" w:eastAsia="思源黑体 Medium" w:hAnsi="Times New Roman" w:cs="Times New Roman" w:hint="eastAsia"/>
          <w:spacing w:val="6"/>
        </w:rPr>
        <w:t>。本报告中的变异遵从人类基因组变异协会（</w:t>
      </w:r>
      <w:r>
        <w:rPr>
          <w:rFonts w:ascii="Times New Roman" w:eastAsia="思源黑体 Medium" w:hAnsi="Times New Roman" w:cs="Times New Roman" w:hint="eastAsia"/>
          <w:spacing w:val="6"/>
        </w:rPr>
        <w:t>Human Genome Variation Society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HGVS</w:t>
      </w:r>
      <w:r>
        <w:rPr>
          <w:rFonts w:ascii="Times New Roman" w:eastAsia="思源黑体 Medium" w:hAnsi="Times New Roman" w:cs="Times New Roman" w:hint="eastAsia"/>
          <w:spacing w:val="6"/>
        </w:rPr>
        <w:t>）的变异命名指南（</w:t>
      </w:r>
      <w:r>
        <w:rPr>
          <w:rFonts w:ascii="Times New Roman" w:eastAsia="思源黑体 Medium" w:hAnsi="Times New Roman" w:cs="Times New Roman" w:hint="eastAsia"/>
          <w:spacing w:val="6"/>
        </w:rPr>
        <w:t>http://varnomen.hgvs.org</w:t>
      </w:r>
      <w:r>
        <w:rPr>
          <w:rFonts w:ascii="Times New Roman" w:eastAsia="思源黑体 Medium" w:hAnsi="Times New Roman" w:cs="Times New Roman" w:hint="eastAsia"/>
          <w:spacing w:val="6"/>
        </w:rPr>
        <w:t>）中的相关规定进行命名；</w:t>
      </w:r>
    </w:p>
    <w:p w14:paraId="689334A2"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本报告</w:t>
      </w:r>
      <w:r>
        <w:rPr>
          <w:rFonts w:ascii="Times New Roman" w:eastAsia="思源黑体 Medium" w:hAnsi="Times New Roman" w:cs="Times New Roman"/>
          <w:spacing w:val="6"/>
        </w:rPr>
        <w:t>仅针对本次送检样本，基于目前研究水平对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检测内容</w:t>
      </w:r>
      <w:r>
        <w:rPr>
          <w:rFonts w:ascii="Times New Roman" w:eastAsia="思源黑体 Medium" w:hAnsi="Times New Roman" w:cs="Times New Roman" w:hint="eastAsia"/>
          <w:spacing w:val="6"/>
        </w:rPr>
        <w:t>”</w:t>
      </w:r>
      <w:r>
        <w:rPr>
          <w:rFonts w:ascii="Times New Roman" w:eastAsia="思源黑体 Medium" w:hAnsi="Times New Roman" w:cs="Times New Roman"/>
          <w:spacing w:val="6"/>
        </w:rPr>
        <w:t>所列基因及区域的突变信息进行检测，其他基因区域可能存在的突变信息不在本次检测范围之内</w:t>
      </w:r>
      <w:r>
        <w:rPr>
          <w:rFonts w:ascii="Times New Roman" w:eastAsia="思源黑体 Medium" w:hAnsi="Times New Roman" w:cs="Times New Roman" w:hint="eastAsia"/>
          <w:spacing w:val="6"/>
        </w:rPr>
        <w:t>；</w:t>
      </w:r>
    </w:p>
    <w:p w14:paraId="72571EC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本检测只适用于检测</w:t>
      </w:r>
      <w:r>
        <w:rPr>
          <w:rFonts w:ascii="Times New Roman" w:eastAsia="思源黑体 Medium" w:hAnsi="Times New Roman" w:cs="Times New Roman" w:hint="eastAsia"/>
          <w:spacing w:val="6"/>
        </w:rPr>
        <w:t>目标</w:t>
      </w:r>
      <w:r>
        <w:rPr>
          <w:rFonts w:ascii="Times New Roman" w:eastAsia="思源黑体 Medium" w:hAnsi="Times New Roman" w:cs="Times New Roman"/>
          <w:spacing w:val="6"/>
        </w:rPr>
        <w:t>基因的</w:t>
      </w:r>
      <w:r>
        <w:rPr>
          <w:rFonts w:ascii="Times New Roman" w:eastAsia="思源黑体 Medium" w:hAnsi="Times New Roman" w:cs="Times New Roman"/>
          <w:spacing w:val="6"/>
        </w:rPr>
        <w:t>DNA</w:t>
      </w:r>
      <w:r>
        <w:rPr>
          <w:rFonts w:ascii="Times New Roman" w:eastAsia="思源黑体 Medium" w:hAnsi="Times New Roman" w:cs="Times New Roman"/>
          <w:spacing w:val="6"/>
        </w:rPr>
        <w:t>水平变异，不涉及蛋白质水平和</w:t>
      </w:r>
      <w:r>
        <w:rPr>
          <w:rFonts w:ascii="Times New Roman" w:eastAsia="思源黑体 Medium" w:hAnsi="Times New Roman" w:cs="Times New Roman"/>
          <w:spacing w:val="6"/>
        </w:rPr>
        <w:t>RNA</w:t>
      </w:r>
      <w:r>
        <w:rPr>
          <w:rFonts w:ascii="Times New Roman" w:eastAsia="思源黑体 Medium" w:hAnsi="Times New Roman" w:cs="Times New Roman"/>
          <w:spacing w:val="6"/>
        </w:rPr>
        <w:t>水平</w:t>
      </w:r>
      <w:r>
        <w:rPr>
          <w:rFonts w:ascii="Times New Roman" w:eastAsia="思源黑体 Medium" w:hAnsi="Times New Roman" w:cs="Times New Roman" w:hint="eastAsia"/>
          <w:spacing w:val="6"/>
        </w:rPr>
        <w:t>；</w:t>
      </w:r>
    </w:p>
    <w:p w14:paraId="13441EF8"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r>
        <w:rPr>
          <w:rFonts w:ascii="Times New Roman" w:eastAsia="思源黑体 Medium" w:hAnsi="Times New Roman" w:cs="Times New Roman" w:hint="eastAsia"/>
          <w:spacing w:val="6"/>
        </w:rPr>
        <w:t>；</w:t>
      </w:r>
    </w:p>
    <w:p w14:paraId="3764DAF3"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当肿瘤细胞含量</w:t>
      </w:r>
      <w:r>
        <w:rPr>
          <w:rFonts w:ascii="Times New Roman" w:eastAsia="思源黑体 Medium" w:hAnsi="Times New Roman" w:cs="Times New Roman"/>
          <w:spacing w:val="6"/>
        </w:rPr>
        <w:t>&lt;30%</w:t>
      </w:r>
      <w:r>
        <w:rPr>
          <w:rFonts w:ascii="Times New Roman" w:eastAsia="思源黑体 Medium" w:hAnsi="Times New Roman" w:cs="Times New Roman"/>
          <w:spacing w:val="6"/>
        </w:rPr>
        <w:t>时，可能影响</w:t>
      </w:r>
      <w:r>
        <w:rPr>
          <w:rFonts w:ascii="Times New Roman" w:eastAsia="思源黑体 Medium" w:hAnsi="Times New Roman" w:cs="Times New Roman" w:hint="eastAsia"/>
          <w:spacing w:val="6"/>
        </w:rPr>
        <w:t>基因组变异</w:t>
      </w:r>
      <w:r>
        <w:rPr>
          <w:rFonts w:ascii="Times New Roman" w:eastAsia="思源黑体 Medium" w:hAnsi="Times New Roman" w:cs="Times New Roman"/>
          <w:spacing w:val="6"/>
        </w:rPr>
        <w:t>检测结果的准确性</w:t>
      </w:r>
      <w:r>
        <w:rPr>
          <w:rFonts w:ascii="Times New Roman" w:eastAsia="思源黑体 Medium" w:hAnsi="Times New Roman" w:cs="Times New Roman" w:hint="eastAsia"/>
          <w:spacing w:val="6"/>
        </w:rPr>
        <w:t>；</w:t>
      </w:r>
    </w:p>
    <w:p w14:paraId="3330615D" w14:textId="77777777" w:rsidR="00A75A1A" w:rsidRPr="00961B43"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961B43">
        <w:rPr>
          <w:rFonts w:ascii="Times New Roman" w:eastAsia="思源黑体 Medium" w:hAnsi="Times New Roman" w:cs="Times New Roman"/>
          <w:spacing w:val="6"/>
        </w:rPr>
        <w:t>阴性结果不能完全排除目标基因突变的存在，</w:t>
      </w:r>
      <w:r w:rsidRPr="00961B43">
        <w:rPr>
          <w:rFonts w:ascii="Times New Roman" w:eastAsia="思源黑体 Medium" w:hAnsi="Times New Roman" w:cs="Times New Roman" w:hint="eastAsia"/>
          <w:spacing w:val="6"/>
        </w:rPr>
        <w:t>可能原因包括：（</w:t>
      </w:r>
      <w:r w:rsidRPr="00961B43">
        <w:rPr>
          <w:rFonts w:ascii="Times New Roman" w:eastAsia="思源黑体 Medium" w:hAnsi="Times New Roman" w:cs="Times New Roman" w:hint="eastAsia"/>
          <w:spacing w:val="6"/>
        </w:rPr>
        <w:t>1</w:t>
      </w:r>
      <w:r w:rsidRPr="00961B43">
        <w:rPr>
          <w:rFonts w:ascii="Times New Roman" w:eastAsia="思源黑体 Medium" w:hAnsi="Times New Roman" w:cs="Times New Roman" w:hint="eastAsia"/>
          <w:spacing w:val="6"/>
        </w:rPr>
        <w:t>）样本相关因素：</w:t>
      </w:r>
      <w:r w:rsidRPr="00961B43">
        <w:rPr>
          <w:rFonts w:ascii="Times New Roman" w:eastAsia="思源黑体 Medium" w:hAnsi="Times New Roman" w:cs="Times New Roman"/>
          <w:spacing w:val="6"/>
        </w:rPr>
        <w:t>样本中肿瘤细胞过少、样本过度降解或者突变含量低于检测限</w:t>
      </w:r>
      <w:r w:rsidRPr="00961B43">
        <w:rPr>
          <w:rFonts w:ascii="Times New Roman" w:eastAsia="思源黑体 Medium" w:hAnsi="Times New Roman" w:cs="Times New Roman" w:hint="eastAsia"/>
          <w:spacing w:val="6"/>
        </w:rPr>
        <w:t>，均可能导致阴性结果；（</w:t>
      </w:r>
      <w:r w:rsidRPr="00961B43">
        <w:rPr>
          <w:rFonts w:ascii="Times New Roman" w:eastAsia="思源黑体 Medium" w:hAnsi="Times New Roman" w:cs="Times New Roman" w:hint="eastAsia"/>
          <w:spacing w:val="6"/>
        </w:rPr>
        <w:t>2</w:t>
      </w:r>
      <w:r w:rsidRPr="00961B43">
        <w:rPr>
          <w:rFonts w:ascii="Times New Roman" w:eastAsia="思源黑体 Medium" w:hAnsi="Times New Roman" w:cs="Times New Roman" w:hint="eastAsia"/>
          <w:spacing w:val="6"/>
        </w:rPr>
        <w:t>）技术局限性：①当</w:t>
      </w:r>
      <w:r w:rsidRPr="00961B43">
        <w:rPr>
          <w:rFonts w:ascii="Times New Roman" w:eastAsia="思源黑体 Medium" w:hAnsi="Times New Roman" w:cs="Times New Roman"/>
          <w:spacing w:val="6"/>
        </w:rPr>
        <w:t>插入</w:t>
      </w:r>
      <w:r w:rsidRPr="00961B43">
        <w:rPr>
          <w:rFonts w:ascii="Times New Roman" w:eastAsia="思源黑体 Medium" w:hAnsi="Times New Roman" w:cs="Times New Roman"/>
          <w:spacing w:val="6"/>
        </w:rPr>
        <w:t>/</w:t>
      </w:r>
      <w:r w:rsidRPr="00961B43">
        <w:rPr>
          <w:rFonts w:ascii="Times New Roman" w:eastAsia="思源黑体 Medium" w:hAnsi="Times New Roman" w:cs="Times New Roman"/>
          <w:spacing w:val="6"/>
        </w:rPr>
        <w:t>缺失区域发生在产品连续的两条探针的引物上时，可能导致假阴性结果</w:t>
      </w:r>
      <w:r w:rsidRPr="00961B43">
        <w:rPr>
          <w:rFonts w:ascii="Times New Roman" w:eastAsia="思源黑体 Medium" w:hAnsi="Times New Roman" w:cs="Times New Roman" w:hint="eastAsia"/>
          <w:spacing w:val="6"/>
        </w:rPr>
        <w:t>；②</w:t>
      </w:r>
      <w:r w:rsidRPr="00961B43">
        <w:rPr>
          <w:rFonts w:ascii="Times New Roman" w:eastAsia="思源黑体 Medium" w:hAnsi="Times New Roman" w:cs="Times New Roman" w:hint="eastAsia"/>
          <w:spacing w:val="6"/>
        </w:rPr>
        <w:t xml:space="preserve"> </w:t>
      </w:r>
      <w:r w:rsidRPr="00961B43">
        <w:rPr>
          <w:rFonts w:ascii="Times New Roman" w:eastAsia="思源黑体 Medium" w:hAnsi="Times New Roman" w:cs="Times New Roman"/>
          <w:spacing w:val="6"/>
        </w:rPr>
        <w:t>少数区域（对应的扩增子）难扩增区域因扩增深度低，无法达到检测需求，可能导致假阴性结果</w:t>
      </w:r>
      <w:r w:rsidRPr="00961B43">
        <w:rPr>
          <w:rFonts w:ascii="Times New Roman" w:eastAsia="思源黑体 Medium" w:hAnsi="Times New Roman" w:cs="Times New Roman" w:hint="eastAsia"/>
          <w:spacing w:val="6"/>
        </w:rPr>
        <w:t>；（</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hint="eastAsia"/>
          <w:spacing w:val="6"/>
        </w:rPr>
        <w:t>）检测范围限制：部分基因外显子的部分区段由于覆盖</w:t>
      </w:r>
      <w:proofErr w:type="gramStart"/>
      <w:r w:rsidRPr="00961B43">
        <w:rPr>
          <w:rFonts w:ascii="Times New Roman" w:eastAsia="思源黑体 Medium" w:hAnsi="Times New Roman" w:cs="Times New Roman" w:hint="eastAsia"/>
          <w:spacing w:val="6"/>
        </w:rPr>
        <w:t>度原因</w:t>
      </w:r>
      <w:proofErr w:type="gramEnd"/>
      <w:r w:rsidRPr="00961B43">
        <w:rPr>
          <w:rFonts w:ascii="Times New Roman" w:eastAsia="思源黑体 Medium" w:hAnsi="Times New Roman" w:cs="Times New Roman" w:hint="eastAsia"/>
          <w:spacing w:val="6"/>
        </w:rPr>
        <w:t>不包含在检测范围中（详见“</w:t>
      </w:r>
      <w:r w:rsidRPr="00961B43">
        <w:rPr>
          <w:rFonts w:ascii="Times New Roman" w:eastAsia="思源黑体 Medium" w:hAnsi="Times New Roman" w:cs="Times New Roman" w:hint="eastAsia"/>
          <w:spacing w:val="6"/>
        </w:rPr>
        <w:t>3</w:t>
      </w:r>
      <w:r w:rsidRPr="00961B43">
        <w:rPr>
          <w:rFonts w:ascii="Times New Roman" w:eastAsia="思源黑体 Medium" w:hAnsi="Times New Roman" w:cs="Times New Roman"/>
          <w:spacing w:val="6"/>
        </w:rPr>
        <w:t xml:space="preserve"> </w:t>
      </w:r>
      <w:r w:rsidRPr="00961B43">
        <w:rPr>
          <w:rFonts w:ascii="Times New Roman" w:eastAsia="思源黑体 Medium" w:hAnsi="Times New Roman" w:cs="Times New Roman" w:hint="eastAsia"/>
          <w:spacing w:val="6"/>
        </w:rPr>
        <w:t>检测范围”）；</w:t>
      </w:r>
    </w:p>
    <w:p w14:paraId="6213F264" w14:textId="77777777" w:rsidR="00A75A1A"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Pr>
          <w:rFonts w:ascii="Times New Roman" w:eastAsia="思源黑体 Medium" w:hAnsi="Times New Roman" w:cs="Times New Roman"/>
          <w:spacing w:val="6"/>
        </w:rPr>
        <w:t>本方法中</w:t>
      </w:r>
      <w:r>
        <w:rPr>
          <w:rFonts w:ascii="Times New Roman" w:eastAsia="思源黑体 Medium" w:hAnsi="Times New Roman" w:cs="Times New Roman"/>
          <w:spacing w:val="6"/>
        </w:rPr>
        <w:t>HRD score</w:t>
      </w:r>
      <w:r>
        <w:rPr>
          <w:rFonts w:ascii="Times New Roman" w:eastAsia="思源黑体 Medium" w:hAnsi="Times New Roman" w:cs="Times New Roman"/>
          <w:spacing w:val="6"/>
        </w:rPr>
        <w:t>判定标准仅适用于卵巢癌患者，其他肿瘤患者基于本评分标准得出的判定结果仅供参考</w:t>
      </w:r>
      <w:r>
        <w:rPr>
          <w:rFonts w:ascii="Times New Roman" w:eastAsia="思源黑体 Medium" w:hAnsi="Times New Roman" w:cs="Times New Roman" w:hint="eastAsia"/>
          <w:spacing w:val="6"/>
        </w:rPr>
        <w:t>；</w:t>
      </w:r>
    </w:p>
    <w:p w14:paraId="3246DCB7" w14:textId="77777777" w:rsidR="00A75A1A" w:rsidRPr="00154178" w:rsidRDefault="00A75A1A" w:rsidP="00A75A1A">
      <w:pPr>
        <w:numPr>
          <w:ilvl w:val="0"/>
          <w:numId w:val="10"/>
        </w:numPr>
        <w:overflowPunct w:val="0"/>
        <w:autoSpaceDE w:val="0"/>
        <w:autoSpaceDN w:val="0"/>
        <w:adjustRightInd w:val="0"/>
        <w:spacing w:after="0"/>
        <w:textAlignment w:val="baseline"/>
        <w:rPr>
          <w:rFonts w:ascii="Times New Roman" w:eastAsia="思源黑体 Medium" w:hAnsi="Times New Roman" w:cs="Times New Roman"/>
          <w:spacing w:val="6"/>
        </w:rPr>
      </w:pPr>
      <w:r w:rsidRPr="00154178">
        <w:rPr>
          <w:rFonts w:ascii="Times New Roman" w:eastAsia="思源黑体 Medium" w:hAnsi="Times New Roman" w:cs="Times New Roman" w:hint="eastAsia"/>
          <w:spacing w:val="6"/>
        </w:rPr>
        <w:t>本检测使用的送检标本为肿瘤组织，无法确定检出变异是否为胚系变异。由于部分基因的胚系致病性或疑似致病性突变与乳腺癌、卵巢癌、胰腺癌、前列腺癌等患病风险高度相关，如检出相关变异，建议送检其他遗传风险检测项目确认该突变位点是否为胚系突变，以利于个人</w:t>
      </w:r>
      <w:r w:rsidRPr="00154178">
        <w:rPr>
          <w:rFonts w:ascii="Times New Roman" w:eastAsia="思源黑体 Medium" w:hAnsi="Times New Roman" w:cs="Times New Roman" w:hint="eastAsia"/>
          <w:spacing w:val="6"/>
        </w:rPr>
        <w:t>/</w:t>
      </w:r>
      <w:r w:rsidRPr="00154178">
        <w:rPr>
          <w:rFonts w:ascii="Times New Roman" w:eastAsia="思源黑体 Medium" w:hAnsi="Times New Roman" w:cs="Times New Roman" w:hint="eastAsia"/>
          <w:spacing w:val="6"/>
        </w:rPr>
        <w:t>家庭遗传风险管理</w:t>
      </w:r>
      <w:r>
        <w:rPr>
          <w:rFonts w:ascii="Times New Roman" w:eastAsia="思源黑体 Medium" w:hAnsi="Times New Roman" w:cs="Times New Roman" w:hint="eastAsia"/>
          <w:spacing w:val="6"/>
        </w:rPr>
        <w:t>；</w:t>
      </w:r>
    </w:p>
    <w:p w14:paraId="67B4F1B1" w14:textId="1E43AF9F" w:rsidR="00A75A1A" w:rsidRPr="005919F5" w:rsidRDefault="00A75A1A" w:rsidP="005919F5">
      <w:pPr>
        <w:numPr>
          <w:ilvl w:val="0"/>
          <w:numId w:val="10"/>
        </w:numPr>
        <w:overflowPunct w:val="0"/>
        <w:autoSpaceDE w:val="0"/>
        <w:autoSpaceDN w:val="0"/>
        <w:adjustRightInd w:val="0"/>
        <w:spacing w:after="0"/>
        <w:textAlignment w:val="baseline"/>
      </w:pPr>
      <w:r>
        <w:rPr>
          <w:rFonts w:ascii="Times New Roman" w:eastAsia="思源黑体 Medium" w:hAnsi="Times New Roman" w:cs="Times New Roman" w:hint="eastAsia"/>
          <w:spacing w:val="6"/>
        </w:rPr>
        <w:t>建议临床医生或相关医疗专业人员根据检测结果对受检者进行临床表型关联。位点基于报告出具时已发表的文献、指南、公共数据库及临床研究结果进行解读，随着科学研究的进展，对部分变异的归类和解释可能发生变化。</w:t>
      </w:r>
      <w:r>
        <w:rPr>
          <w:rFonts w:ascii="Times New Roman" w:eastAsia="思源黑体 Medium" w:hAnsi="Times New Roman" w:cs="Times New Roman"/>
          <w:spacing w:val="6"/>
        </w:rPr>
        <w:t>本报告仅对送检样本负责，报告结果</w:t>
      </w:r>
      <w:r>
        <w:rPr>
          <w:rFonts w:ascii="Times New Roman" w:eastAsia="思源黑体 Medium" w:hAnsi="Times New Roman" w:cs="Times New Roman" w:hint="eastAsia"/>
          <w:spacing w:val="6"/>
        </w:rPr>
        <w:t>为实验室检测数据</w:t>
      </w:r>
      <w:r>
        <w:rPr>
          <w:rFonts w:ascii="Times New Roman" w:eastAsia="思源黑体 Medium" w:hAnsi="Times New Roman" w:cs="Times New Roman"/>
          <w:spacing w:val="6"/>
        </w:rPr>
        <w:t>，不代表临床决策意见，临床决策和诊断需要临床医生根据检测者各项检测结果进行综合评判。</w:t>
      </w:r>
      <w:r w:rsidRPr="005919F5">
        <w:rPr>
          <w:rFonts w:ascii="思源黑体 Medium" w:eastAsia="思源黑体 Medium" w:hAnsi="思源黑体 Medium" w:cs="思源黑体 Medium"/>
          <w:caps/>
          <w:color w:val="1E7648"/>
          <w:spacing w:val="17"/>
          <w:szCs w:val="28"/>
        </w:rPr>
        <w:br w:type="page"/>
      </w:r>
    </w:p>
    <w:p w14:paraId="23A90665" w14:textId="7C8D372D"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3</w:t>
      </w:r>
      <w:r w:rsidR="00D831E8">
        <w:rPr>
          <w:rFonts w:ascii="思源黑体 Medium" w:eastAsia="思源黑体 Medium" w:hAnsi="思源黑体 Medium" w:cs="思源黑体 Medium"/>
          <w:caps/>
          <w:color w:val="1E7648"/>
          <w:spacing w:val="17"/>
          <w:szCs w:val="28"/>
        </w:rPr>
        <w:t xml:space="preserve"> </w:t>
      </w:r>
      <w:r>
        <w:rPr>
          <w:rFonts w:ascii="思源黑体 Medium" w:eastAsia="思源黑体 Medium" w:hAnsi="思源黑体 Medium" w:cs="思源黑体 Medium" w:hint="eastAsia"/>
          <w:caps/>
          <w:color w:val="1E7648"/>
          <w:spacing w:val="17"/>
          <w:szCs w:val="28"/>
        </w:rPr>
        <w:t>检测范围</w:t>
      </w:r>
    </w:p>
    <w:tbl>
      <w:tblPr>
        <w:tblW w:w="5000" w:type="pct"/>
        <w:jc w:val="center"/>
        <w:tblBorders>
          <w:top w:val="single" w:sz="4" w:space="0" w:color="1E7648"/>
          <w:bottom w:val="single" w:sz="4" w:space="0" w:color="1E7648"/>
          <w:insideH w:val="single" w:sz="4" w:space="0" w:color="1E7648"/>
          <w:insideV w:val="single" w:sz="4" w:space="0" w:color="1E7648"/>
        </w:tblBorders>
        <w:tblLook w:val="04A0" w:firstRow="1" w:lastRow="0" w:firstColumn="1" w:lastColumn="0" w:noHBand="0" w:noVBand="1"/>
      </w:tblPr>
      <w:tblGrid>
        <w:gridCol w:w="2813"/>
        <w:gridCol w:w="3379"/>
        <w:gridCol w:w="3447"/>
      </w:tblGrid>
      <w:tr w:rsidR="00A75A1A" w14:paraId="5917B74B" w14:textId="77777777" w:rsidTr="00B20769">
        <w:trPr>
          <w:trHeight w:val="420"/>
          <w:jc w:val="center"/>
        </w:trPr>
        <w:tc>
          <w:tcPr>
            <w:tcW w:w="5000" w:type="pct"/>
            <w:gridSpan w:val="3"/>
            <w:tcBorders>
              <w:tl2br w:val="nil"/>
              <w:tr2bl w:val="nil"/>
            </w:tcBorders>
            <w:shd w:val="clear" w:color="auto" w:fill="1E7648"/>
            <w:vAlign w:val="center"/>
          </w:tcPr>
          <w:p w14:paraId="2667042B" w14:textId="77777777" w:rsidR="00A75A1A" w:rsidRDefault="00A75A1A" w:rsidP="00B20769">
            <w:pPr>
              <w:overflowPunct w:val="0"/>
              <w:autoSpaceDE w:val="0"/>
              <w:autoSpaceDN w:val="0"/>
              <w:adjustRightInd w:val="0"/>
              <w:spacing w:after="0"/>
              <w:jc w:val="left"/>
              <w:textAlignment w:val="baseline"/>
              <w:rPr>
                <w:rFonts w:eastAsia="思源黑体 Medium"/>
                <w:spacing w:val="6"/>
              </w:rPr>
            </w:pPr>
            <w:r w:rsidRPr="00F4384E">
              <w:rPr>
                <w:rFonts w:eastAsia="思源黑体 Medium" w:hint="eastAsia"/>
                <w:color w:val="FFFFFF"/>
                <w:spacing w:val="6"/>
              </w:rPr>
              <w:t>全基因组的</w:t>
            </w:r>
            <w:r w:rsidRPr="00977DD5">
              <w:rPr>
                <w:rFonts w:eastAsia="思源黑体 Medium"/>
                <w:color w:val="FFFFFF" w:themeColor="background1"/>
                <w:spacing w:val="6"/>
              </w:rPr>
              <w:t>24178</w:t>
            </w:r>
            <w:r w:rsidRPr="00977DD5">
              <w:rPr>
                <w:rFonts w:eastAsia="思源黑体 Medium" w:hint="eastAsia"/>
                <w:color w:val="FFFFFF" w:themeColor="background1"/>
                <w:spacing w:val="6"/>
              </w:rPr>
              <w:t>个</w:t>
            </w:r>
            <w:r w:rsidRPr="00F4384E">
              <w:rPr>
                <w:rFonts w:eastAsia="思源黑体 Medium"/>
                <w:color w:val="FFFFFF"/>
                <w:spacing w:val="6"/>
              </w:rPr>
              <w:t>SNPs</w:t>
            </w:r>
            <w:r w:rsidRPr="00F4384E">
              <w:rPr>
                <w:rFonts w:eastAsia="思源黑体 Medium"/>
                <w:color w:val="FFFFFF"/>
                <w:spacing w:val="6"/>
              </w:rPr>
              <w:t>位点</w:t>
            </w:r>
            <w:r>
              <w:rPr>
                <w:rFonts w:eastAsia="思源黑体 Medium" w:hint="eastAsia"/>
                <w:color w:val="FFFFFF"/>
                <w:spacing w:val="6"/>
              </w:rPr>
              <w:t>，用于评估基因组瘢痕评分</w:t>
            </w:r>
          </w:p>
        </w:tc>
      </w:tr>
      <w:tr w:rsidR="00A75A1A" w14:paraId="04E2E872" w14:textId="77777777" w:rsidTr="00B20769">
        <w:trPr>
          <w:trHeight w:val="420"/>
          <w:jc w:val="center"/>
        </w:trPr>
        <w:tc>
          <w:tcPr>
            <w:tcW w:w="5000" w:type="pct"/>
            <w:gridSpan w:val="3"/>
            <w:tcBorders>
              <w:tl2br w:val="nil"/>
              <w:tr2bl w:val="nil"/>
            </w:tcBorders>
            <w:shd w:val="clear" w:color="auto" w:fill="FFFFFF"/>
            <w:vAlign w:val="center"/>
          </w:tcPr>
          <w:p w14:paraId="7DDF91A2"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520464D0" w14:textId="77777777" w:rsidTr="00B20769">
        <w:trPr>
          <w:trHeight w:val="420"/>
          <w:jc w:val="center"/>
        </w:trPr>
        <w:tc>
          <w:tcPr>
            <w:tcW w:w="5000" w:type="pct"/>
            <w:gridSpan w:val="3"/>
            <w:tcBorders>
              <w:tl2br w:val="nil"/>
              <w:tr2bl w:val="nil"/>
            </w:tcBorders>
            <w:shd w:val="clear" w:color="auto" w:fill="1E7648"/>
            <w:vAlign w:val="center"/>
          </w:tcPr>
          <w:p w14:paraId="0FFC02CE"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2</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），用于分析点突变、插入缺失、</w:t>
            </w:r>
            <w:r>
              <w:rPr>
                <w:rFonts w:eastAsia="思源黑体 Medium" w:hint="eastAsia"/>
                <w:color w:val="FFFFFF"/>
                <w:spacing w:val="6"/>
              </w:rPr>
              <w:t>HRD</w:t>
            </w:r>
            <w:r>
              <w:rPr>
                <w:rFonts w:eastAsia="思源黑体 Medium" w:hint="eastAsia"/>
                <w:color w:val="FFFFFF"/>
                <w:spacing w:val="6"/>
              </w:rPr>
              <w:t>状态评估</w:t>
            </w:r>
          </w:p>
        </w:tc>
      </w:tr>
      <w:tr w:rsidR="00A75A1A" w14:paraId="79FDE5AB" w14:textId="77777777" w:rsidTr="00B20769">
        <w:trPr>
          <w:trHeight w:val="420"/>
          <w:jc w:val="center"/>
        </w:trPr>
        <w:tc>
          <w:tcPr>
            <w:tcW w:w="1459" w:type="pct"/>
            <w:tcBorders>
              <w:tl2br w:val="nil"/>
              <w:tr2bl w:val="nil"/>
            </w:tcBorders>
            <w:shd w:val="clear" w:color="auto" w:fill="FFFFFF"/>
            <w:vAlign w:val="center"/>
          </w:tcPr>
          <w:p w14:paraId="0D9C6073"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BRCA1</w:t>
            </w:r>
          </w:p>
        </w:tc>
        <w:tc>
          <w:tcPr>
            <w:tcW w:w="1753" w:type="pct"/>
            <w:tcBorders>
              <w:tl2br w:val="nil"/>
              <w:tr2bl w:val="nil"/>
            </w:tcBorders>
            <w:shd w:val="clear" w:color="auto" w:fill="FFFFFF"/>
            <w:vAlign w:val="center"/>
          </w:tcPr>
          <w:p w14:paraId="432CC9E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NM_007294</w:t>
            </w:r>
          </w:p>
        </w:tc>
        <w:tc>
          <w:tcPr>
            <w:tcW w:w="1788" w:type="pct"/>
            <w:tcBorders>
              <w:tl2br w:val="nil"/>
              <w:tr2bl w:val="nil"/>
            </w:tcBorders>
            <w:shd w:val="clear" w:color="auto" w:fill="FFFFFF"/>
            <w:noWrap/>
            <w:vAlign w:val="center"/>
          </w:tcPr>
          <w:p w14:paraId="284BAB7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5~24</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UTR3</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67E23484" w14:textId="77777777" w:rsidTr="00B20769">
        <w:trPr>
          <w:trHeight w:val="420"/>
          <w:jc w:val="center"/>
        </w:trPr>
        <w:tc>
          <w:tcPr>
            <w:tcW w:w="1459" w:type="pct"/>
            <w:tcBorders>
              <w:tl2br w:val="nil"/>
              <w:tr2bl w:val="nil"/>
            </w:tcBorders>
            <w:shd w:val="clear" w:color="auto" w:fill="FFFFFF"/>
            <w:vAlign w:val="center"/>
          </w:tcPr>
          <w:p w14:paraId="1C60D17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BRCA2</w:t>
            </w:r>
          </w:p>
        </w:tc>
        <w:tc>
          <w:tcPr>
            <w:tcW w:w="1753" w:type="pct"/>
            <w:tcBorders>
              <w:tl2br w:val="nil"/>
              <w:tr2bl w:val="nil"/>
            </w:tcBorders>
            <w:shd w:val="clear" w:color="auto" w:fill="FFFFFF"/>
            <w:vAlign w:val="center"/>
          </w:tcPr>
          <w:p w14:paraId="4950EE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NM_000059</w:t>
            </w:r>
          </w:p>
        </w:tc>
        <w:tc>
          <w:tcPr>
            <w:tcW w:w="1788" w:type="pct"/>
            <w:tcBorders>
              <w:tl2br w:val="nil"/>
              <w:tr2bl w:val="nil"/>
            </w:tcBorders>
            <w:shd w:val="clear" w:color="auto" w:fill="FFFFFF"/>
            <w:noWrap/>
            <w:vAlign w:val="center"/>
          </w:tcPr>
          <w:p w14:paraId="40DFE1B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2~27</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UTR5</w:t>
            </w:r>
          </w:p>
        </w:tc>
      </w:tr>
      <w:tr w:rsidR="00A75A1A" w14:paraId="2D8E1007" w14:textId="77777777" w:rsidTr="00B20769">
        <w:trPr>
          <w:trHeight w:val="420"/>
          <w:jc w:val="center"/>
        </w:trPr>
        <w:tc>
          <w:tcPr>
            <w:tcW w:w="5000" w:type="pct"/>
            <w:gridSpan w:val="3"/>
            <w:tcBorders>
              <w:tl2br w:val="nil"/>
              <w:tr2bl w:val="nil"/>
            </w:tcBorders>
            <w:shd w:val="clear" w:color="auto" w:fill="FFFFFF"/>
            <w:vAlign w:val="center"/>
          </w:tcPr>
          <w:p w14:paraId="6C059766" w14:textId="77777777" w:rsidR="00A75A1A" w:rsidRDefault="00A75A1A" w:rsidP="00B20769">
            <w:pPr>
              <w:overflowPunct w:val="0"/>
              <w:autoSpaceDE w:val="0"/>
              <w:autoSpaceDN w:val="0"/>
              <w:adjustRightInd w:val="0"/>
              <w:spacing w:after="0" w:line="240" w:lineRule="auto"/>
              <w:jc w:val="center"/>
              <w:textAlignment w:val="baseline"/>
              <w:rPr>
                <w:rFonts w:eastAsia="思源黑体 Medium"/>
                <w:spacing w:val="6"/>
              </w:rPr>
            </w:pPr>
          </w:p>
        </w:tc>
      </w:tr>
      <w:tr w:rsidR="00A75A1A" w14:paraId="1430F017" w14:textId="77777777" w:rsidTr="00B20769">
        <w:trPr>
          <w:trHeight w:val="420"/>
          <w:jc w:val="center"/>
        </w:trPr>
        <w:tc>
          <w:tcPr>
            <w:tcW w:w="5000" w:type="pct"/>
            <w:gridSpan w:val="3"/>
            <w:tcBorders>
              <w:tl2br w:val="nil"/>
              <w:tr2bl w:val="nil"/>
            </w:tcBorders>
            <w:shd w:val="clear" w:color="auto" w:fill="1E7648"/>
            <w:vAlign w:val="center"/>
          </w:tcPr>
          <w:p w14:paraId="3E09ACA4" w14:textId="77777777" w:rsidR="00A75A1A" w:rsidRDefault="00A75A1A" w:rsidP="00B20769">
            <w:pPr>
              <w:overflowPunct w:val="0"/>
              <w:autoSpaceDE w:val="0"/>
              <w:autoSpaceDN w:val="0"/>
              <w:adjustRightInd w:val="0"/>
              <w:spacing w:after="0"/>
              <w:textAlignment w:val="baseline"/>
              <w:rPr>
                <w:rFonts w:eastAsia="思源黑体 Medium"/>
                <w:spacing w:val="6"/>
              </w:rPr>
            </w:pPr>
            <w:r>
              <w:rPr>
                <w:rFonts w:eastAsia="思源黑体 Medium"/>
                <w:color w:val="FFFFFF"/>
                <w:spacing w:val="6"/>
              </w:rPr>
              <w:t>18</w:t>
            </w:r>
            <w:r>
              <w:rPr>
                <w:rFonts w:eastAsia="思源黑体 Medium" w:hint="eastAsia"/>
                <w:color w:val="FFFFFF"/>
                <w:spacing w:val="6"/>
              </w:rPr>
              <w:t>个基因的编码区、外显子</w:t>
            </w:r>
            <w:r>
              <w:rPr>
                <w:rFonts w:eastAsia="思源黑体 Medium" w:hint="eastAsia"/>
                <w:color w:val="FFFFFF"/>
                <w:spacing w:val="6"/>
              </w:rPr>
              <w:t>-</w:t>
            </w:r>
            <w:r>
              <w:rPr>
                <w:rFonts w:eastAsia="思源黑体 Medium" w:hint="eastAsia"/>
                <w:color w:val="FFFFFF"/>
                <w:spacing w:val="6"/>
              </w:rPr>
              <w:t>内含子连接区（±</w:t>
            </w:r>
            <w:r>
              <w:rPr>
                <w:rFonts w:eastAsia="思源黑体 Medium" w:hint="eastAsia"/>
                <w:color w:val="FFFFFF"/>
                <w:spacing w:val="6"/>
              </w:rPr>
              <w:t>2</w:t>
            </w:r>
            <w:r>
              <w:rPr>
                <w:rFonts w:eastAsia="思源黑体 Medium"/>
                <w:color w:val="FFFFFF"/>
                <w:spacing w:val="6"/>
              </w:rPr>
              <w:t xml:space="preserve">0 </w:t>
            </w:r>
            <w:r>
              <w:rPr>
                <w:rFonts w:eastAsia="思源黑体 Medium" w:hint="eastAsia"/>
                <w:color w:val="FFFFFF"/>
                <w:spacing w:val="6"/>
              </w:rPr>
              <w:t>bp</w:t>
            </w:r>
            <w:r>
              <w:rPr>
                <w:rFonts w:eastAsia="思源黑体 Medium" w:hint="eastAsia"/>
                <w:color w:val="FFFFFF"/>
                <w:spacing w:val="6"/>
              </w:rPr>
              <w:t>）</w:t>
            </w:r>
            <w:r w:rsidRPr="00B7109D">
              <w:rPr>
                <w:rFonts w:eastAsia="思源黑体 Medium"/>
                <w:color w:val="FFFFFF"/>
                <w:spacing w:val="6"/>
                <w:vertAlign w:val="superscript"/>
              </w:rPr>
              <w:t>*</w:t>
            </w:r>
            <w:r>
              <w:rPr>
                <w:rFonts w:eastAsia="思源黑体 Medium" w:hint="eastAsia"/>
                <w:color w:val="FFFFFF"/>
                <w:spacing w:val="6"/>
              </w:rPr>
              <w:t>，用于分析点突变、插入缺失</w:t>
            </w:r>
          </w:p>
        </w:tc>
      </w:tr>
      <w:tr w:rsidR="00A75A1A" w14:paraId="02F7CBE6" w14:textId="77777777" w:rsidTr="00B20769">
        <w:trPr>
          <w:trHeight w:val="420"/>
          <w:jc w:val="center"/>
        </w:trPr>
        <w:tc>
          <w:tcPr>
            <w:tcW w:w="1459" w:type="pct"/>
            <w:tcBorders>
              <w:tl2br w:val="nil"/>
              <w:tr2bl w:val="nil"/>
            </w:tcBorders>
            <w:shd w:val="clear" w:color="auto" w:fill="FFFFFF"/>
            <w:vAlign w:val="center"/>
          </w:tcPr>
          <w:p w14:paraId="3477540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ATM</w:t>
            </w:r>
          </w:p>
        </w:tc>
        <w:tc>
          <w:tcPr>
            <w:tcW w:w="1753" w:type="pct"/>
            <w:tcBorders>
              <w:tl2br w:val="nil"/>
              <w:tr2bl w:val="nil"/>
            </w:tcBorders>
            <w:shd w:val="clear" w:color="auto" w:fill="FFFFFF"/>
            <w:vAlign w:val="center"/>
          </w:tcPr>
          <w:p w14:paraId="60DFA1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NM_000051</w:t>
            </w:r>
          </w:p>
        </w:tc>
        <w:tc>
          <w:tcPr>
            <w:tcW w:w="1788" w:type="pct"/>
            <w:tcBorders>
              <w:tl2br w:val="nil"/>
              <w:tr2bl w:val="nil"/>
            </w:tcBorders>
            <w:shd w:val="clear" w:color="auto" w:fill="FFFFFF"/>
            <w:noWrap/>
            <w:vAlign w:val="center"/>
          </w:tcPr>
          <w:p w14:paraId="7E3644B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2~63</w:t>
            </w:r>
          </w:p>
        </w:tc>
      </w:tr>
      <w:tr w:rsidR="00A75A1A" w14:paraId="7CB414E3" w14:textId="77777777" w:rsidTr="00B20769">
        <w:trPr>
          <w:trHeight w:val="420"/>
          <w:jc w:val="center"/>
        </w:trPr>
        <w:tc>
          <w:tcPr>
            <w:tcW w:w="1459" w:type="pct"/>
            <w:tcBorders>
              <w:tl2br w:val="nil"/>
              <w:tr2bl w:val="nil"/>
            </w:tcBorders>
            <w:shd w:val="clear" w:color="auto" w:fill="FFFFFF"/>
            <w:vAlign w:val="center"/>
          </w:tcPr>
          <w:p w14:paraId="7755E3B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BARD1</w:t>
            </w:r>
          </w:p>
        </w:tc>
        <w:tc>
          <w:tcPr>
            <w:tcW w:w="1753" w:type="pct"/>
            <w:tcBorders>
              <w:tl2br w:val="nil"/>
              <w:tr2bl w:val="nil"/>
            </w:tcBorders>
            <w:shd w:val="clear" w:color="auto" w:fill="FFFFFF"/>
            <w:vAlign w:val="center"/>
          </w:tcPr>
          <w:p w14:paraId="350E917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NM_000465</w:t>
            </w:r>
          </w:p>
        </w:tc>
        <w:tc>
          <w:tcPr>
            <w:tcW w:w="1788" w:type="pct"/>
            <w:tcBorders>
              <w:tl2br w:val="nil"/>
              <w:tr2bl w:val="nil"/>
            </w:tcBorders>
            <w:shd w:val="clear" w:color="auto" w:fill="FFFFFF"/>
            <w:noWrap/>
            <w:vAlign w:val="center"/>
          </w:tcPr>
          <w:p w14:paraId="0AEE8D6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1~11</w:t>
            </w:r>
          </w:p>
        </w:tc>
      </w:tr>
      <w:tr w:rsidR="00A75A1A" w14:paraId="5B5F0398" w14:textId="77777777" w:rsidTr="00B20769">
        <w:trPr>
          <w:trHeight w:val="420"/>
          <w:jc w:val="center"/>
        </w:trPr>
        <w:tc>
          <w:tcPr>
            <w:tcW w:w="1459" w:type="pct"/>
            <w:tcBorders>
              <w:tl2br w:val="nil"/>
              <w:tr2bl w:val="nil"/>
            </w:tcBorders>
            <w:shd w:val="clear" w:color="auto" w:fill="FFFFFF"/>
            <w:vAlign w:val="center"/>
          </w:tcPr>
          <w:p w14:paraId="2392528F"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BRIP1</w:t>
            </w:r>
          </w:p>
        </w:tc>
        <w:tc>
          <w:tcPr>
            <w:tcW w:w="1753" w:type="pct"/>
            <w:tcBorders>
              <w:tl2br w:val="nil"/>
              <w:tr2bl w:val="nil"/>
            </w:tcBorders>
            <w:shd w:val="clear" w:color="auto" w:fill="FFFFFF"/>
            <w:vAlign w:val="center"/>
          </w:tcPr>
          <w:p w14:paraId="3F7608C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NM_032043</w:t>
            </w:r>
          </w:p>
        </w:tc>
        <w:tc>
          <w:tcPr>
            <w:tcW w:w="1788" w:type="pct"/>
            <w:tcBorders>
              <w:tl2br w:val="nil"/>
              <w:tr2bl w:val="nil"/>
            </w:tcBorders>
            <w:shd w:val="clear" w:color="auto" w:fill="FFFFFF"/>
            <w:noWrap/>
            <w:vAlign w:val="center"/>
          </w:tcPr>
          <w:p w14:paraId="2E3C539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2~20</w:t>
            </w:r>
          </w:p>
        </w:tc>
      </w:tr>
      <w:tr w:rsidR="00A75A1A" w14:paraId="5106D270" w14:textId="77777777" w:rsidTr="00B20769">
        <w:trPr>
          <w:trHeight w:val="420"/>
          <w:jc w:val="center"/>
        </w:trPr>
        <w:tc>
          <w:tcPr>
            <w:tcW w:w="1459" w:type="pct"/>
            <w:tcBorders>
              <w:tl2br w:val="nil"/>
              <w:tr2bl w:val="nil"/>
            </w:tcBorders>
            <w:shd w:val="clear" w:color="auto" w:fill="FFFFFF"/>
            <w:vAlign w:val="center"/>
          </w:tcPr>
          <w:p w14:paraId="6719CC3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CDH1</w:t>
            </w:r>
          </w:p>
        </w:tc>
        <w:tc>
          <w:tcPr>
            <w:tcW w:w="1753" w:type="pct"/>
            <w:tcBorders>
              <w:tl2br w:val="nil"/>
              <w:tr2bl w:val="nil"/>
            </w:tcBorders>
            <w:shd w:val="clear" w:color="auto" w:fill="FFFFFF"/>
            <w:vAlign w:val="center"/>
          </w:tcPr>
          <w:p w14:paraId="63BC265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NM_004360</w:t>
            </w:r>
          </w:p>
        </w:tc>
        <w:tc>
          <w:tcPr>
            <w:tcW w:w="1788" w:type="pct"/>
            <w:tcBorders>
              <w:tl2br w:val="nil"/>
              <w:tr2bl w:val="nil"/>
            </w:tcBorders>
            <w:shd w:val="clear" w:color="auto" w:fill="FFFFFF"/>
            <w:noWrap/>
            <w:vAlign w:val="center"/>
          </w:tcPr>
          <w:p w14:paraId="4417683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1~16</w:t>
            </w:r>
          </w:p>
        </w:tc>
      </w:tr>
      <w:tr w:rsidR="00A75A1A" w14:paraId="0CD19BF4" w14:textId="77777777" w:rsidTr="00B20769">
        <w:trPr>
          <w:trHeight w:val="420"/>
          <w:jc w:val="center"/>
        </w:trPr>
        <w:tc>
          <w:tcPr>
            <w:tcW w:w="1459" w:type="pct"/>
            <w:tcBorders>
              <w:tl2br w:val="nil"/>
              <w:tr2bl w:val="nil"/>
            </w:tcBorders>
            <w:shd w:val="clear" w:color="auto" w:fill="FFFFFF"/>
            <w:vAlign w:val="center"/>
          </w:tcPr>
          <w:p w14:paraId="0DC3EA3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CDK12</w:t>
            </w:r>
          </w:p>
        </w:tc>
        <w:tc>
          <w:tcPr>
            <w:tcW w:w="1753" w:type="pct"/>
            <w:tcBorders>
              <w:tl2br w:val="nil"/>
              <w:tr2bl w:val="nil"/>
            </w:tcBorders>
            <w:shd w:val="clear" w:color="auto" w:fill="FFFFFF"/>
            <w:vAlign w:val="center"/>
          </w:tcPr>
          <w:p w14:paraId="2FFCACB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NM_016507</w:t>
            </w:r>
          </w:p>
        </w:tc>
        <w:tc>
          <w:tcPr>
            <w:tcW w:w="1788" w:type="pct"/>
            <w:tcBorders>
              <w:tl2br w:val="nil"/>
              <w:tr2bl w:val="nil"/>
            </w:tcBorders>
            <w:shd w:val="clear" w:color="auto" w:fill="FFFFFF"/>
            <w:noWrap/>
            <w:vAlign w:val="center"/>
          </w:tcPr>
          <w:p w14:paraId="0B7B1B4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3C9A4CDD" w14:textId="77777777" w:rsidTr="00B20769">
        <w:trPr>
          <w:trHeight w:val="420"/>
          <w:jc w:val="center"/>
        </w:trPr>
        <w:tc>
          <w:tcPr>
            <w:tcW w:w="1459" w:type="pct"/>
            <w:tcBorders>
              <w:tl2br w:val="nil"/>
              <w:tr2bl w:val="nil"/>
            </w:tcBorders>
            <w:shd w:val="clear" w:color="auto" w:fill="FFFFFF"/>
            <w:vAlign w:val="center"/>
          </w:tcPr>
          <w:p w14:paraId="6058A57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CHEK1</w:t>
            </w:r>
          </w:p>
        </w:tc>
        <w:tc>
          <w:tcPr>
            <w:tcW w:w="1753" w:type="pct"/>
            <w:tcBorders>
              <w:tl2br w:val="nil"/>
              <w:tr2bl w:val="nil"/>
            </w:tcBorders>
            <w:shd w:val="clear" w:color="auto" w:fill="FFFFFF"/>
            <w:vAlign w:val="center"/>
          </w:tcPr>
          <w:p w14:paraId="43D0F7E3"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NM_001114122</w:t>
            </w:r>
          </w:p>
        </w:tc>
        <w:tc>
          <w:tcPr>
            <w:tcW w:w="1788" w:type="pct"/>
            <w:tcBorders>
              <w:tl2br w:val="nil"/>
              <w:tr2bl w:val="nil"/>
            </w:tcBorders>
            <w:shd w:val="clear" w:color="auto" w:fill="FFFFFF"/>
            <w:noWrap/>
            <w:vAlign w:val="center"/>
          </w:tcPr>
          <w:p w14:paraId="42C28CA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2~13</w:t>
            </w:r>
          </w:p>
        </w:tc>
      </w:tr>
      <w:tr w:rsidR="00A75A1A" w14:paraId="499AFF07" w14:textId="77777777" w:rsidTr="00B20769">
        <w:trPr>
          <w:trHeight w:val="420"/>
          <w:jc w:val="center"/>
        </w:trPr>
        <w:tc>
          <w:tcPr>
            <w:tcW w:w="1459" w:type="pct"/>
            <w:tcBorders>
              <w:tl2br w:val="nil"/>
              <w:tr2bl w:val="nil"/>
            </w:tcBorders>
            <w:shd w:val="clear" w:color="auto" w:fill="FFFFFF"/>
            <w:vAlign w:val="center"/>
          </w:tcPr>
          <w:p w14:paraId="06839999"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CHEK2</w:t>
            </w:r>
          </w:p>
        </w:tc>
        <w:tc>
          <w:tcPr>
            <w:tcW w:w="1753" w:type="pct"/>
            <w:tcBorders>
              <w:tl2br w:val="nil"/>
              <w:tr2bl w:val="nil"/>
            </w:tcBorders>
            <w:shd w:val="clear" w:color="auto" w:fill="FFFFFF"/>
            <w:vAlign w:val="center"/>
          </w:tcPr>
          <w:p w14:paraId="01A837DC"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NM_007194</w:t>
            </w:r>
          </w:p>
        </w:tc>
        <w:tc>
          <w:tcPr>
            <w:tcW w:w="1788" w:type="pct"/>
            <w:tcBorders>
              <w:tl2br w:val="nil"/>
              <w:tr2bl w:val="nil"/>
            </w:tcBorders>
            <w:shd w:val="clear" w:color="auto" w:fill="FFFFFF"/>
            <w:noWrap/>
            <w:vAlign w:val="center"/>
          </w:tcPr>
          <w:p w14:paraId="2D73AC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2~15</w:t>
            </w:r>
          </w:p>
        </w:tc>
      </w:tr>
      <w:tr w:rsidR="00A75A1A" w14:paraId="180865AD" w14:textId="77777777" w:rsidTr="00B20769">
        <w:trPr>
          <w:trHeight w:val="420"/>
          <w:jc w:val="center"/>
        </w:trPr>
        <w:tc>
          <w:tcPr>
            <w:tcW w:w="1459" w:type="pct"/>
            <w:tcBorders>
              <w:tl2br w:val="nil"/>
              <w:tr2bl w:val="nil"/>
            </w:tcBorders>
            <w:shd w:val="clear" w:color="auto" w:fill="FFFFFF"/>
            <w:vAlign w:val="center"/>
          </w:tcPr>
          <w:p w14:paraId="5A369242"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FANCA</w:t>
            </w:r>
          </w:p>
        </w:tc>
        <w:tc>
          <w:tcPr>
            <w:tcW w:w="1753" w:type="pct"/>
            <w:tcBorders>
              <w:tl2br w:val="nil"/>
              <w:tr2bl w:val="nil"/>
            </w:tcBorders>
            <w:shd w:val="clear" w:color="auto" w:fill="FFFFFF"/>
            <w:vAlign w:val="center"/>
          </w:tcPr>
          <w:p w14:paraId="7A95E6E8"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NM_000135</w:t>
            </w:r>
          </w:p>
        </w:tc>
        <w:tc>
          <w:tcPr>
            <w:tcW w:w="1788" w:type="pct"/>
            <w:tcBorders>
              <w:tl2br w:val="nil"/>
              <w:tr2bl w:val="nil"/>
            </w:tcBorders>
            <w:shd w:val="clear" w:color="auto" w:fill="FFFFFF"/>
            <w:noWrap/>
            <w:vAlign w:val="center"/>
          </w:tcPr>
          <w:p w14:paraId="63C858E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1~43</w:t>
            </w:r>
          </w:p>
        </w:tc>
      </w:tr>
      <w:tr w:rsidR="00A75A1A" w14:paraId="3FA6B320" w14:textId="77777777" w:rsidTr="00B20769">
        <w:trPr>
          <w:trHeight w:val="420"/>
          <w:jc w:val="center"/>
        </w:trPr>
        <w:tc>
          <w:tcPr>
            <w:tcW w:w="1459" w:type="pct"/>
            <w:tcBorders>
              <w:tl2br w:val="nil"/>
              <w:tr2bl w:val="nil"/>
            </w:tcBorders>
            <w:shd w:val="clear" w:color="auto" w:fill="FFFFFF"/>
            <w:vAlign w:val="center"/>
          </w:tcPr>
          <w:p w14:paraId="15314EB4"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FANCL</w:t>
            </w:r>
          </w:p>
        </w:tc>
        <w:tc>
          <w:tcPr>
            <w:tcW w:w="1753" w:type="pct"/>
            <w:tcBorders>
              <w:tl2br w:val="nil"/>
              <w:tr2bl w:val="nil"/>
            </w:tcBorders>
            <w:shd w:val="clear" w:color="auto" w:fill="FFFFFF"/>
            <w:vAlign w:val="center"/>
          </w:tcPr>
          <w:p w14:paraId="1FA5135A"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NM_018062</w:t>
            </w:r>
          </w:p>
        </w:tc>
        <w:tc>
          <w:tcPr>
            <w:tcW w:w="1788" w:type="pct"/>
            <w:tcBorders>
              <w:tl2br w:val="nil"/>
              <w:tr2bl w:val="nil"/>
            </w:tcBorders>
            <w:shd w:val="clear" w:color="auto" w:fill="FFFFFF"/>
            <w:noWrap/>
            <w:vAlign w:val="center"/>
          </w:tcPr>
          <w:p w14:paraId="1AE433D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1~14</w:t>
            </w:r>
          </w:p>
        </w:tc>
      </w:tr>
      <w:tr w:rsidR="00A75A1A" w14:paraId="0072B1C8" w14:textId="77777777" w:rsidTr="00B20769">
        <w:trPr>
          <w:trHeight w:val="420"/>
          <w:jc w:val="center"/>
        </w:trPr>
        <w:tc>
          <w:tcPr>
            <w:tcW w:w="1459" w:type="pct"/>
            <w:tcBorders>
              <w:tl2br w:val="nil"/>
              <w:tr2bl w:val="nil"/>
            </w:tcBorders>
            <w:shd w:val="clear" w:color="auto" w:fill="FFFFFF"/>
            <w:vAlign w:val="center"/>
          </w:tcPr>
          <w:p w14:paraId="7932A68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HDAC2</w:t>
            </w:r>
          </w:p>
        </w:tc>
        <w:tc>
          <w:tcPr>
            <w:tcW w:w="1753" w:type="pct"/>
            <w:tcBorders>
              <w:tl2br w:val="nil"/>
              <w:tr2bl w:val="nil"/>
            </w:tcBorders>
            <w:shd w:val="clear" w:color="auto" w:fill="FFFFFF"/>
            <w:vAlign w:val="center"/>
          </w:tcPr>
          <w:p w14:paraId="272C0D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NM_001527</w:t>
            </w:r>
          </w:p>
        </w:tc>
        <w:tc>
          <w:tcPr>
            <w:tcW w:w="1788" w:type="pct"/>
            <w:tcBorders>
              <w:tl2br w:val="nil"/>
              <w:tr2bl w:val="nil"/>
            </w:tcBorders>
            <w:shd w:val="clear" w:color="auto" w:fill="FFFFFF"/>
            <w:noWrap/>
            <w:vAlign w:val="center"/>
          </w:tcPr>
          <w:p w14:paraId="6000240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2~14</w:t>
            </w:r>
          </w:p>
        </w:tc>
      </w:tr>
      <w:tr w:rsidR="00A75A1A" w14:paraId="5918BE5C" w14:textId="77777777" w:rsidTr="00B20769">
        <w:trPr>
          <w:trHeight w:val="420"/>
          <w:jc w:val="center"/>
        </w:trPr>
        <w:tc>
          <w:tcPr>
            <w:tcW w:w="1459" w:type="pct"/>
            <w:tcBorders>
              <w:tl2br w:val="nil"/>
              <w:tr2bl w:val="nil"/>
            </w:tcBorders>
            <w:shd w:val="clear" w:color="auto" w:fill="FFFFFF"/>
            <w:vAlign w:val="center"/>
          </w:tcPr>
          <w:p w14:paraId="4B1AF097"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PALB2</w:t>
            </w:r>
          </w:p>
        </w:tc>
        <w:tc>
          <w:tcPr>
            <w:tcW w:w="1753" w:type="pct"/>
            <w:tcBorders>
              <w:tl2br w:val="nil"/>
              <w:tr2bl w:val="nil"/>
            </w:tcBorders>
            <w:shd w:val="clear" w:color="auto" w:fill="FFFFFF"/>
            <w:vAlign w:val="center"/>
          </w:tcPr>
          <w:p w14:paraId="638CADC4"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NM_024675</w:t>
            </w:r>
          </w:p>
        </w:tc>
        <w:tc>
          <w:tcPr>
            <w:tcW w:w="1788" w:type="pct"/>
            <w:tcBorders>
              <w:tl2br w:val="nil"/>
              <w:tr2bl w:val="nil"/>
            </w:tcBorders>
            <w:shd w:val="clear" w:color="auto" w:fill="FFFFFF"/>
            <w:noWrap/>
            <w:vAlign w:val="center"/>
          </w:tcPr>
          <w:p w14:paraId="26F3268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1~13</w:t>
            </w:r>
          </w:p>
        </w:tc>
      </w:tr>
      <w:tr w:rsidR="00A75A1A" w14:paraId="312B16A6" w14:textId="77777777" w:rsidTr="00B20769">
        <w:trPr>
          <w:trHeight w:val="420"/>
          <w:jc w:val="center"/>
        </w:trPr>
        <w:tc>
          <w:tcPr>
            <w:tcW w:w="1459" w:type="pct"/>
            <w:tcBorders>
              <w:tl2br w:val="nil"/>
              <w:tr2bl w:val="nil"/>
            </w:tcBorders>
            <w:shd w:val="clear" w:color="auto" w:fill="FFFFFF"/>
            <w:vAlign w:val="center"/>
          </w:tcPr>
          <w:p w14:paraId="254BC2AA"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PPP2R2A</w:t>
            </w:r>
          </w:p>
        </w:tc>
        <w:tc>
          <w:tcPr>
            <w:tcW w:w="1753" w:type="pct"/>
            <w:tcBorders>
              <w:tl2br w:val="nil"/>
              <w:tr2bl w:val="nil"/>
            </w:tcBorders>
            <w:shd w:val="clear" w:color="auto" w:fill="FFFFFF"/>
            <w:vAlign w:val="center"/>
          </w:tcPr>
          <w:p w14:paraId="6677B52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NM_002717</w:t>
            </w:r>
          </w:p>
        </w:tc>
        <w:tc>
          <w:tcPr>
            <w:tcW w:w="1788" w:type="pct"/>
            <w:tcBorders>
              <w:tl2br w:val="nil"/>
              <w:tr2bl w:val="nil"/>
            </w:tcBorders>
            <w:shd w:val="clear" w:color="auto" w:fill="FFFFFF"/>
            <w:noWrap/>
            <w:vAlign w:val="center"/>
          </w:tcPr>
          <w:p w14:paraId="196E226B"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04A2B9D7" w14:textId="77777777" w:rsidTr="00B20769">
        <w:trPr>
          <w:trHeight w:val="420"/>
          <w:jc w:val="center"/>
        </w:trPr>
        <w:tc>
          <w:tcPr>
            <w:tcW w:w="1459" w:type="pct"/>
            <w:tcBorders>
              <w:tl2br w:val="nil"/>
              <w:tr2bl w:val="nil"/>
            </w:tcBorders>
            <w:shd w:val="clear" w:color="auto" w:fill="FFFFFF"/>
            <w:vAlign w:val="center"/>
          </w:tcPr>
          <w:p w14:paraId="5D10A57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PTEN</w:t>
            </w:r>
          </w:p>
        </w:tc>
        <w:tc>
          <w:tcPr>
            <w:tcW w:w="1753" w:type="pct"/>
            <w:tcBorders>
              <w:tl2br w:val="nil"/>
              <w:tr2bl w:val="nil"/>
            </w:tcBorders>
            <w:shd w:val="clear" w:color="auto" w:fill="FFFFFF"/>
            <w:vAlign w:val="center"/>
          </w:tcPr>
          <w:p w14:paraId="62A9755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NM_000314</w:t>
            </w:r>
          </w:p>
        </w:tc>
        <w:tc>
          <w:tcPr>
            <w:tcW w:w="1788" w:type="pct"/>
            <w:tcBorders>
              <w:tl2br w:val="nil"/>
              <w:tr2bl w:val="nil"/>
            </w:tcBorders>
            <w:shd w:val="clear" w:color="auto" w:fill="FFFFFF"/>
            <w:noWrap/>
            <w:vAlign w:val="center"/>
          </w:tcPr>
          <w:p w14:paraId="1A067427"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22666189" w14:textId="77777777" w:rsidTr="00B20769">
        <w:trPr>
          <w:trHeight w:val="420"/>
          <w:jc w:val="center"/>
        </w:trPr>
        <w:tc>
          <w:tcPr>
            <w:tcW w:w="1459" w:type="pct"/>
            <w:tcBorders>
              <w:tl2br w:val="nil"/>
              <w:tr2bl w:val="nil"/>
            </w:tcBorders>
            <w:shd w:val="clear" w:color="auto" w:fill="FFFFFF"/>
            <w:vAlign w:val="center"/>
          </w:tcPr>
          <w:p w14:paraId="71C00D06"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RAD51B</w:t>
            </w:r>
          </w:p>
        </w:tc>
        <w:tc>
          <w:tcPr>
            <w:tcW w:w="1753" w:type="pct"/>
            <w:tcBorders>
              <w:tl2br w:val="nil"/>
              <w:tr2bl w:val="nil"/>
            </w:tcBorders>
            <w:shd w:val="clear" w:color="auto" w:fill="FFFFFF"/>
            <w:vAlign w:val="center"/>
          </w:tcPr>
          <w:p w14:paraId="6FC087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NM_133509</w:t>
            </w:r>
          </w:p>
        </w:tc>
        <w:tc>
          <w:tcPr>
            <w:tcW w:w="1788" w:type="pct"/>
            <w:tcBorders>
              <w:tl2br w:val="nil"/>
              <w:tr2bl w:val="nil"/>
            </w:tcBorders>
            <w:shd w:val="clear" w:color="auto" w:fill="FFFFFF"/>
            <w:noWrap/>
            <w:vAlign w:val="center"/>
          </w:tcPr>
          <w:p w14:paraId="481D2D79"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r w:rsidR="00A75A1A" w14:paraId="684CA1F9" w14:textId="77777777" w:rsidTr="00B20769">
        <w:trPr>
          <w:trHeight w:val="420"/>
          <w:jc w:val="center"/>
        </w:trPr>
        <w:tc>
          <w:tcPr>
            <w:tcW w:w="1459" w:type="pct"/>
            <w:tcBorders>
              <w:tl2br w:val="nil"/>
              <w:tr2bl w:val="nil"/>
            </w:tcBorders>
            <w:shd w:val="clear" w:color="auto" w:fill="FFFFFF"/>
            <w:vAlign w:val="center"/>
          </w:tcPr>
          <w:p w14:paraId="4CB891CC"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RAD51C</w:t>
            </w:r>
          </w:p>
        </w:tc>
        <w:tc>
          <w:tcPr>
            <w:tcW w:w="1753" w:type="pct"/>
            <w:tcBorders>
              <w:tl2br w:val="nil"/>
              <w:tr2bl w:val="nil"/>
            </w:tcBorders>
            <w:shd w:val="clear" w:color="auto" w:fill="FFFFFF"/>
            <w:vAlign w:val="center"/>
          </w:tcPr>
          <w:p w14:paraId="5FBE0E75"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NM_058216</w:t>
            </w:r>
          </w:p>
        </w:tc>
        <w:tc>
          <w:tcPr>
            <w:tcW w:w="1788" w:type="pct"/>
            <w:tcBorders>
              <w:tl2br w:val="nil"/>
              <w:tr2bl w:val="nil"/>
            </w:tcBorders>
            <w:shd w:val="clear" w:color="auto" w:fill="FFFFFF"/>
            <w:noWrap/>
            <w:vAlign w:val="center"/>
          </w:tcPr>
          <w:p w14:paraId="193D860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1~9</w:t>
            </w:r>
          </w:p>
        </w:tc>
      </w:tr>
      <w:tr w:rsidR="00A75A1A" w14:paraId="448ED25A" w14:textId="77777777" w:rsidTr="00B20769">
        <w:trPr>
          <w:trHeight w:val="420"/>
          <w:jc w:val="center"/>
        </w:trPr>
        <w:tc>
          <w:tcPr>
            <w:tcW w:w="1459" w:type="pct"/>
            <w:tcBorders>
              <w:tl2br w:val="nil"/>
              <w:tr2bl w:val="nil"/>
            </w:tcBorders>
            <w:shd w:val="clear" w:color="auto" w:fill="FFFFFF"/>
            <w:vAlign w:val="center"/>
          </w:tcPr>
          <w:p w14:paraId="5EEEB3F5"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RAD51D</w:t>
            </w:r>
          </w:p>
        </w:tc>
        <w:tc>
          <w:tcPr>
            <w:tcW w:w="1753" w:type="pct"/>
            <w:tcBorders>
              <w:tl2br w:val="nil"/>
              <w:tr2bl w:val="nil"/>
            </w:tcBorders>
            <w:shd w:val="clear" w:color="auto" w:fill="FFFFFF"/>
            <w:vAlign w:val="center"/>
          </w:tcPr>
          <w:p w14:paraId="067AAA6E"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NM_002878</w:t>
            </w:r>
          </w:p>
        </w:tc>
        <w:tc>
          <w:tcPr>
            <w:tcW w:w="1788" w:type="pct"/>
            <w:tcBorders>
              <w:tl2br w:val="nil"/>
              <w:tr2bl w:val="nil"/>
            </w:tcBorders>
            <w:shd w:val="clear" w:color="auto" w:fill="FFFFFF"/>
            <w:noWrap/>
            <w:vAlign w:val="center"/>
          </w:tcPr>
          <w:p w14:paraId="2AE8EB12"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1~10</w:t>
            </w:r>
          </w:p>
        </w:tc>
      </w:tr>
      <w:tr w:rsidR="00A75A1A" w14:paraId="287D82A5" w14:textId="77777777" w:rsidTr="00B20769">
        <w:trPr>
          <w:trHeight w:val="420"/>
          <w:jc w:val="center"/>
        </w:trPr>
        <w:tc>
          <w:tcPr>
            <w:tcW w:w="1459" w:type="pct"/>
            <w:tcBorders>
              <w:tl2br w:val="nil"/>
              <w:tr2bl w:val="nil"/>
            </w:tcBorders>
            <w:shd w:val="clear" w:color="auto" w:fill="FFFFFF"/>
            <w:vAlign w:val="center"/>
          </w:tcPr>
          <w:p w14:paraId="3628A51B"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RAD54L</w:t>
            </w:r>
          </w:p>
        </w:tc>
        <w:tc>
          <w:tcPr>
            <w:tcW w:w="1753" w:type="pct"/>
            <w:tcBorders>
              <w:tl2br w:val="nil"/>
              <w:tr2bl w:val="nil"/>
            </w:tcBorders>
            <w:shd w:val="clear" w:color="auto" w:fill="FFFFFF"/>
            <w:vAlign w:val="center"/>
          </w:tcPr>
          <w:p w14:paraId="5052D18D"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NM_001142548</w:t>
            </w:r>
          </w:p>
        </w:tc>
        <w:tc>
          <w:tcPr>
            <w:tcW w:w="1788" w:type="pct"/>
            <w:tcBorders>
              <w:tl2br w:val="nil"/>
              <w:tr2bl w:val="nil"/>
            </w:tcBorders>
            <w:shd w:val="clear" w:color="auto" w:fill="FFFFFF"/>
            <w:noWrap/>
            <w:vAlign w:val="center"/>
          </w:tcPr>
          <w:p w14:paraId="143DF8C6"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2~19</w:t>
            </w:r>
          </w:p>
        </w:tc>
      </w:tr>
      <w:tr w:rsidR="00A75A1A" w14:paraId="6D0EB3E6" w14:textId="77777777" w:rsidTr="00B20769">
        <w:trPr>
          <w:trHeight w:val="420"/>
          <w:jc w:val="center"/>
        </w:trPr>
        <w:tc>
          <w:tcPr>
            <w:tcW w:w="1459" w:type="pct"/>
            <w:tcBorders>
              <w:tl2br w:val="nil"/>
              <w:tr2bl w:val="nil"/>
            </w:tcBorders>
            <w:shd w:val="clear" w:color="auto" w:fill="FFFFFF"/>
            <w:vAlign w:val="center"/>
          </w:tcPr>
          <w:p w14:paraId="7209CF0D" w14:textId="77777777" w:rsidR="00A75A1A" w:rsidRDefault="00A75A1A" w:rsidP="00B20769">
            <w:pPr>
              <w:overflowPunct w:val="0"/>
              <w:autoSpaceDE w:val="0"/>
              <w:autoSpaceDN w:val="0"/>
              <w:adjustRightInd w:val="0"/>
              <w:spacing w:after="0"/>
              <w:jc w:val="center"/>
              <w:textAlignment w:val="baseline"/>
              <w:rPr>
                <w:rFonts w:eastAsia="思源黑体 Medium"/>
                <w:spacing w:val="6"/>
              </w:rPr>
            </w:pPr>
            <w:r>
              <w:rPr>
                <w:rFonts w:ascii="Times New Roman" w:eastAsia="思源黑体 Medium" w:hAnsi="Times New Roman" w:cs="Times New Roman" w:hint="eastAsia"/>
                <w:spacing w:val="6"/>
              </w:rPr>
              <w:t>TP53</w:t>
            </w:r>
          </w:p>
        </w:tc>
        <w:tc>
          <w:tcPr>
            <w:tcW w:w="1753" w:type="pct"/>
            <w:tcBorders>
              <w:tl2br w:val="nil"/>
              <w:tr2bl w:val="nil"/>
            </w:tcBorders>
            <w:shd w:val="clear" w:color="auto" w:fill="FFFFFF"/>
            <w:vAlign w:val="center"/>
          </w:tcPr>
          <w:p w14:paraId="7D592120"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NM_000546</w:t>
            </w:r>
          </w:p>
        </w:tc>
        <w:tc>
          <w:tcPr>
            <w:tcW w:w="1788" w:type="pct"/>
            <w:tcBorders>
              <w:tl2br w:val="nil"/>
              <w:tr2bl w:val="nil"/>
            </w:tcBorders>
            <w:shd w:val="clear" w:color="auto" w:fill="FFFFFF"/>
            <w:noWrap/>
            <w:vAlign w:val="center"/>
          </w:tcPr>
          <w:p w14:paraId="5F58CF1F" w14:textId="77777777" w:rsidR="00A75A1A" w:rsidRDefault="00A75A1A" w:rsidP="00B20769">
            <w:pPr>
              <w:spacing w:after="0" w:line="240" w:lineRule="exact"/>
              <w:jc w:val="center"/>
              <w:rPr>
                <w:rFonts w:eastAsia="思源黑体 Medium"/>
                <w:spacing w:val="6"/>
              </w:rPr>
            </w:pPr>
            <w:r>
              <w:rPr>
                <w:rFonts w:ascii="Times New Roman" w:eastAsia="思源黑体 Medium" w:hAnsi="Times New Roman" w:cs="Times New Roman" w:hint="eastAsia"/>
                <w:spacing w:val="6"/>
              </w:rPr>
              <w:t>外显子</w:t>
            </w:r>
            <w:r>
              <w:rPr>
                <w:rFonts w:ascii="Times New Roman" w:eastAsia="思源黑体 Medium" w:hAnsi="Times New Roman" w:cs="Times New Roman" w:hint="eastAsia"/>
                <w:spacing w:val="6"/>
              </w:rPr>
              <w:t>2~11</w:t>
            </w:r>
          </w:p>
        </w:tc>
      </w:tr>
    </w:tbl>
    <w:p w14:paraId="45364AB7" w14:textId="59AD42A0" w:rsidR="00A75A1A" w:rsidRPr="00816703" w:rsidRDefault="00A75A1A" w:rsidP="00816703">
      <w:pPr>
        <w:widowControl w:val="0"/>
        <w:spacing w:after="0" w:line="320" w:lineRule="exact"/>
        <w:rPr>
          <w:b/>
          <w:smallCaps/>
          <w:color w:val="1654B0"/>
          <w:sz w:val="28"/>
          <w:szCs w:val="26"/>
        </w:rPr>
      </w:pPr>
      <w:r>
        <w:rPr>
          <w:rFonts w:ascii="思源黑体 CN Normal" w:eastAsia="思源黑体 CN Normal" w:hAnsi="思源黑体 CN Normal" w:cs="思源黑体 CN Normal" w:hint="eastAsia"/>
          <w:color w:val="000000"/>
          <w:kern w:val="2"/>
          <w:sz w:val="17"/>
          <w:szCs w:val="17"/>
          <w:lang w:bidi="ar"/>
        </w:rPr>
        <w:t>* 以下</w:t>
      </w:r>
      <w:bookmarkStart w:id="4" w:name="OLE_LINK1"/>
      <w:r>
        <w:rPr>
          <w:rFonts w:ascii="思源黑体 CN Normal" w:eastAsia="思源黑体 CN Normal" w:hAnsi="思源黑体 CN Normal" w:cs="思源黑体 CN Normal" w:hint="eastAsia"/>
          <w:color w:val="000000"/>
          <w:kern w:val="2"/>
          <w:sz w:val="17"/>
          <w:szCs w:val="17"/>
          <w:lang w:bidi="ar"/>
        </w:rPr>
        <w:t>基因外显子的部分区段由于覆盖</w:t>
      </w:r>
      <w:proofErr w:type="gramStart"/>
      <w:r>
        <w:rPr>
          <w:rFonts w:ascii="思源黑体 CN Normal" w:eastAsia="思源黑体 CN Normal" w:hAnsi="思源黑体 CN Normal" w:cs="思源黑体 CN Normal" w:hint="eastAsia"/>
          <w:color w:val="000000"/>
          <w:kern w:val="2"/>
          <w:sz w:val="17"/>
          <w:szCs w:val="17"/>
          <w:lang w:bidi="ar"/>
        </w:rPr>
        <w:t>度原因</w:t>
      </w:r>
      <w:proofErr w:type="gramEnd"/>
      <w:r>
        <w:rPr>
          <w:rFonts w:ascii="思源黑体 CN Normal" w:eastAsia="思源黑体 CN Normal" w:hAnsi="思源黑体 CN Normal" w:cs="思源黑体 CN Normal" w:hint="eastAsia"/>
          <w:color w:val="000000"/>
          <w:kern w:val="2"/>
          <w:sz w:val="17"/>
          <w:szCs w:val="17"/>
          <w:lang w:bidi="ar"/>
        </w:rPr>
        <w:t>不包含在检测范围</w:t>
      </w:r>
      <w:bookmarkEnd w:id="4"/>
      <w:r>
        <w:rPr>
          <w:rFonts w:ascii="思源黑体 CN Normal" w:eastAsia="思源黑体 CN Normal" w:hAnsi="思源黑体 CN Normal" w:cs="思源黑体 CN Normal" w:hint="eastAsia"/>
          <w:color w:val="000000"/>
          <w:kern w:val="2"/>
          <w:sz w:val="17"/>
          <w:szCs w:val="17"/>
          <w:lang w:bidi="ar"/>
        </w:rPr>
        <w:t>中：CDK12: NM_016507:exon2、exon14；CHEK2: NM_007194:exon3、exon4；FANCL: NM_018062:exon14；HDAC2: NM_001527:exon1；RAD51C: NM_058216:exon1；RAD51D: NM_002878:exon3、exon4、exon5；TP53: NM_000546:exon2、exon3、exon4、exon11。</w:t>
      </w:r>
      <w:r>
        <w:rPr>
          <w:rFonts w:ascii="思源黑体 Medium" w:eastAsia="思源黑体 Medium" w:hAnsi="思源黑体 Medium" w:cs="思源黑体 Medium"/>
          <w:caps/>
          <w:color w:val="1E7648"/>
          <w:spacing w:val="17"/>
          <w:szCs w:val="28"/>
        </w:rPr>
        <w:br w:type="page"/>
      </w:r>
    </w:p>
    <w:p w14:paraId="4EDD3090" w14:textId="05C856D5" w:rsidR="00A75A1A" w:rsidRDefault="00A75A1A" w:rsidP="00A75A1A">
      <w:pPr>
        <w:pStyle w:val="af9"/>
        <w:outlineLvl w:val="0"/>
        <w:rPr>
          <w:rFonts w:ascii="思源黑体 Medium" w:eastAsia="思源黑体 Medium" w:hAnsi="思源黑体 Medium" w:cs="思源黑体 Medium"/>
          <w:caps/>
          <w:color w:val="1E7648"/>
          <w:spacing w:val="17"/>
          <w:szCs w:val="28"/>
        </w:rPr>
      </w:pPr>
      <w:r>
        <w:rPr>
          <w:rFonts w:ascii="思源黑体 Medium" w:eastAsia="思源黑体 Medium" w:hAnsi="思源黑体 Medium" w:cs="思源黑体 Medium" w:hint="eastAsia"/>
          <w:caps/>
          <w:color w:val="1E7648"/>
          <w:spacing w:val="17"/>
          <w:szCs w:val="28"/>
        </w:rPr>
        <w:lastRenderedPageBreak/>
        <w:t>4</w:t>
      </w:r>
      <w:r w:rsidR="00D831E8">
        <w:rPr>
          <w:rFonts w:ascii="思源黑体 Medium" w:eastAsia="思源黑体 Medium" w:hAnsi="思源黑体 Medium" w:cs="思源黑体 Medium" w:hint="eastAsia"/>
          <w:caps/>
          <w:color w:val="1E7648"/>
          <w:spacing w:val="17"/>
          <w:szCs w:val="28"/>
        </w:rPr>
        <w:t xml:space="preserve"> </w:t>
      </w:r>
      <w:r>
        <w:rPr>
          <w:rFonts w:ascii="思源黑体 Medium" w:eastAsia="思源黑体 Medium" w:hAnsi="思源黑体 Medium" w:cs="思源黑体 Medium" w:hint="eastAsia"/>
          <w:caps/>
          <w:color w:val="1E7648"/>
          <w:spacing w:val="17"/>
          <w:szCs w:val="28"/>
        </w:rPr>
        <w:t>项目背景介绍</w:t>
      </w:r>
    </w:p>
    <w:p w14:paraId="169CD53D" w14:textId="12BF9405"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 xml:space="preserve">4.1. </w:t>
      </w:r>
      <w:r>
        <w:rPr>
          <w:rFonts w:ascii="Times New Roman" w:eastAsia="思源黑体 Medium" w:hAnsi="Times New Roman" w:hint="eastAsia"/>
          <w:caps/>
          <w:smallCaps w:val="0"/>
          <w:color w:val="1E7648"/>
          <w:spacing w:val="17"/>
          <w:sz w:val="24"/>
          <w:szCs w:val="24"/>
        </w:rPr>
        <w:t>同源重组缺陷</w:t>
      </w:r>
    </w:p>
    <w:p w14:paraId="19AD3F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bookmarkStart w:id="5" w:name="_Hlk110880047"/>
      <w:r>
        <w:rPr>
          <w:rFonts w:ascii="Times New Roman" w:eastAsia="思源黑体 Medium" w:hAnsi="Times New Roman" w:cs="Times New Roman" w:hint="eastAsia"/>
          <w:spacing w:val="6"/>
        </w:rPr>
        <w:t>同源重组修复（</w:t>
      </w:r>
      <w:r>
        <w:rPr>
          <w:rFonts w:ascii="Times New Roman" w:eastAsia="思源黑体 Medium" w:hAnsi="Times New Roman" w:cs="Times New Roman" w:hint="eastAsia"/>
          <w:spacing w:val="6"/>
        </w:rPr>
        <w:t>Homologous Recombination Repair</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）是</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Double Strand Break</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）的首选修复方式。指在有丝分裂或减数分裂的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双链断裂（</w:t>
      </w:r>
      <w:r>
        <w:rPr>
          <w:rFonts w:ascii="Times New Roman" w:eastAsia="思源黑体 Medium" w:hAnsi="Times New Roman" w:cs="Times New Roman" w:hint="eastAsia"/>
          <w:spacing w:val="6"/>
        </w:rPr>
        <w:t>DNA Double-Strand Breaks</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）时，断裂的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以其未发生断裂的姐妹染色单体或与其具有同源序列的染色体作为模板，激活一系列蛋白分子进行的一种无错误修复方式，只发生在细胞周期的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复制期和</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合成后期。同源重组修复具有修复</w:t>
      </w:r>
      <w:r>
        <w:rPr>
          <w:rFonts w:ascii="Times New Roman" w:eastAsia="思源黑体 Medium" w:hAnsi="Times New Roman" w:cs="Times New Roman" w:hint="eastAsia"/>
          <w:spacing w:val="6"/>
        </w:rPr>
        <w:t>DSBs</w:t>
      </w:r>
      <w:r>
        <w:rPr>
          <w:rFonts w:ascii="Times New Roman" w:eastAsia="思源黑体 Medium" w:hAnsi="Times New Roman" w:cs="Times New Roman" w:hint="eastAsia"/>
          <w:spacing w:val="6"/>
        </w:rPr>
        <w:t>、挽救复制叉及实现减数分裂染色体交叉互换等功能。同源重组修复过程可大致分为</w:t>
      </w:r>
      <w:r>
        <w:rPr>
          <w:rFonts w:ascii="Times New Roman" w:eastAsia="思源黑体 Medium" w:hAnsi="Times New Roman" w:cs="Times New Roman" w:hint="eastAsia"/>
          <w:spacing w:val="6"/>
        </w:rPr>
        <w:t>3</w:t>
      </w:r>
      <w:r>
        <w:rPr>
          <w:rFonts w:ascii="Times New Roman" w:eastAsia="思源黑体 Medium" w:hAnsi="Times New Roman" w:cs="Times New Roman" w:hint="eastAsia"/>
          <w:spacing w:val="6"/>
        </w:rPr>
        <w:t>个步骤：</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损伤位点剪切、</w:t>
      </w:r>
      <w:r>
        <w:rPr>
          <w:rFonts w:ascii="Times New Roman" w:eastAsia="思源黑体 Medium" w:hAnsi="Times New Roman" w:cs="Times New Roman" w:hint="eastAsia"/>
          <w:spacing w:val="6"/>
        </w:rPr>
        <w:t>3</w:t>
      </w:r>
      <w:proofErr w:type="gramStart"/>
      <w:r>
        <w:rPr>
          <w:rFonts w:ascii="Times New Roman" w:eastAsia="思源黑体 Medium" w:hAnsi="Times New Roman" w:cs="Times New Roman" w:hint="eastAsia"/>
          <w:spacing w:val="6"/>
        </w:rPr>
        <w:t>’</w:t>
      </w:r>
      <w:proofErr w:type="gramEnd"/>
      <w:r>
        <w:rPr>
          <w:rFonts w:ascii="Times New Roman" w:eastAsia="思源黑体 Medium" w:hAnsi="Times New Roman" w:cs="Times New Roman" w:hint="eastAsia"/>
          <w:spacing w:val="6"/>
        </w:rPr>
        <w:t>末端单链入侵、</w:t>
      </w:r>
      <w:r>
        <w:rPr>
          <w:rFonts w:ascii="Times New Roman" w:eastAsia="思源黑体 Medium" w:hAnsi="Times New Roman" w:cs="Times New Roman" w:hint="eastAsia"/>
          <w:spacing w:val="6"/>
        </w:rPr>
        <w:t>Holliday</w:t>
      </w:r>
      <w:r>
        <w:rPr>
          <w:rFonts w:ascii="Times New Roman" w:eastAsia="思源黑体 Medium" w:hAnsi="Times New Roman" w:cs="Times New Roman" w:hint="eastAsia"/>
          <w:spacing w:val="6"/>
        </w:rPr>
        <w:t>连接体的形成和解离</w:t>
      </w:r>
      <w:bookmarkEnd w:id="5"/>
      <w:r>
        <w:rPr>
          <w:rFonts w:ascii="Times New Roman" w:eastAsia="思源黑体 Medium" w:hAnsi="Times New Roman" w:cs="Times New Roman" w:hint="eastAsia"/>
          <w:spacing w:val="6"/>
        </w:rPr>
        <w:t>。</w:t>
      </w:r>
    </w:p>
    <w:p w14:paraId="265F8B8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3A77C23C"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bookmarkStart w:id="6" w:name="_Hlk110880056"/>
      <w:r>
        <w:rPr>
          <w:rFonts w:ascii="Times New Roman" w:eastAsia="思源黑体 Medium" w:hAnsi="Times New Roman" w:cs="Times New Roman" w:hint="eastAsia"/>
          <w:noProof/>
          <w:spacing w:val="6"/>
        </w:rPr>
        <w:drawing>
          <wp:inline distT="0" distB="0" distL="114300" distR="114300" wp14:anchorId="4BD455FC" wp14:editId="2BF3879B">
            <wp:extent cx="4680000" cy="3441829"/>
            <wp:effectExtent l="0" t="0" r="6350" b="6350"/>
            <wp:docPr id="1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8"/>
                    <pic:cNvPicPr>
                      <a:picLocks noChangeAspect="1"/>
                    </pic:cNvPicPr>
                  </pic:nvPicPr>
                  <pic:blipFill>
                    <a:blip r:embed="rId19"/>
                    <a:stretch>
                      <a:fillRect/>
                    </a:stretch>
                  </pic:blipFill>
                  <pic:spPr>
                    <a:xfrm>
                      <a:off x="0" y="0"/>
                      <a:ext cx="4680000" cy="3441829"/>
                    </a:xfrm>
                    <a:prstGeom prst="rect">
                      <a:avLst/>
                    </a:prstGeom>
                    <a:noFill/>
                    <a:ln>
                      <a:noFill/>
                    </a:ln>
                  </pic:spPr>
                </pic:pic>
              </a:graphicData>
            </a:graphic>
          </wp:inline>
        </w:drawing>
      </w:r>
    </w:p>
    <w:p w14:paraId="1F6340A1"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同源重组修复示意图（</w:t>
      </w:r>
      <w:r>
        <w:rPr>
          <w:rFonts w:ascii="Times New Roman" w:eastAsia="思源黑体 Medium" w:hAnsi="Times New Roman" w:cs="Times New Roman" w:hint="eastAsia"/>
          <w:spacing w:val="6"/>
        </w:rPr>
        <w:t>PMID: 25451105</w:t>
      </w:r>
      <w:r>
        <w:rPr>
          <w:rFonts w:ascii="Times New Roman" w:eastAsia="思源黑体 Medium" w:hAnsi="Times New Roman" w:cs="Times New Roman" w:hint="eastAsia"/>
          <w:spacing w:val="6"/>
        </w:rPr>
        <w:t>）</w:t>
      </w:r>
    </w:p>
    <w:bookmarkEnd w:id="6"/>
    <w:p w14:paraId="3DB3293E" w14:textId="77777777" w:rsidR="00A75A1A" w:rsidRPr="0000205A" w:rsidRDefault="00A75A1A" w:rsidP="00A75A1A">
      <w:pPr>
        <w:overflowPunct w:val="0"/>
        <w:autoSpaceDE w:val="0"/>
        <w:autoSpaceDN w:val="0"/>
        <w:adjustRightInd w:val="0"/>
        <w:spacing w:after="0"/>
        <w:textAlignment w:val="baseline"/>
        <w:rPr>
          <w:rFonts w:ascii="Times New Roman" w:eastAsia="思源黑体 Medium" w:hAnsi="Times New Roman" w:cs="Times New Roman"/>
          <w:spacing w:val="6"/>
        </w:rPr>
      </w:pPr>
    </w:p>
    <w:p w14:paraId="1D4217AD"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同源重组缺陷（</w:t>
      </w:r>
      <w:r>
        <w:rPr>
          <w:rFonts w:ascii="Times New Roman" w:eastAsia="思源黑体 Medium" w:hAnsi="Times New Roman" w:cs="Times New Roman" w:hint="eastAsia"/>
          <w:spacing w:val="6"/>
        </w:rPr>
        <w:t>Homologous Recombination Deficiency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）通常指细胞水平上的</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功能障碍状态，可由</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相关基因胚系突变或体细胞突变以及表观遗传失活等诸多因素导致。当</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存在时，</w:t>
      </w:r>
      <w:r>
        <w:rPr>
          <w:rFonts w:ascii="Times New Roman" w:eastAsia="思源黑体 Medium" w:hAnsi="Times New Roman" w:cs="Times New Roman" w:hint="eastAsia"/>
          <w:spacing w:val="6"/>
        </w:rPr>
        <w:t>DSB</w:t>
      </w:r>
      <w:r>
        <w:rPr>
          <w:rFonts w:ascii="Times New Roman" w:eastAsia="思源黑体 Medium" w:hAnsi="Times New Roman" w:cs="Times New Roman" w:hint="eastAsia"/>
          <w:spacing w:val="6"/>
        </w:rPr>
        <w:t>会过度依赖非同源末端连接（</w:t>
      </w:r>
      <w:r>
        <w:rPr>
          <w:rFonts w:ascii="Times New Roman" w:eastAsia="思源黑体 Medium" w:hAnsi="Times New Roman" w:cs="Times New Roman" w:hint="eastAsia"/>
          <w:spacing w:val="6"/>
        </w:rPr>
        <w:t>Non-Homologous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NEHJ</w:t>
      </w:r>
      <w:r>
        <w:rPr>
          <w:rFonts w:ascii="Times New Roman" w:eastAsia="思源黑体 Medium" w:hAnsi="Times New Roman" w:cs="Times New Roman" w:hint="eastAsia"/>
          <w:spacing w:val="6"/>
        </w:rPr>
        <w:t>）、微同源末端连接（</w:t>
      </w:r>
      <w:r>
        <w:rPr>
          <w:rFonts w:ascii="Times New Roman" w:eastAsia="思源黑体 Medium" w:hAnsi="Times New Roman" w:cs="Times New Roman" w:hint="eastAsia"/>
          <w:spacing w:val="6"/>
        </w:rPr>
        <w:t>Microhomology Mediated End Joining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NMEJ</w:t>
      </w:r>
      <w:r>
        <w:rPr>
          <w:rFonts w:ascii="Times New Roman" w:eastAsia="思源黑体 Medium" w:hAnsi="Times New Roman" w:cs="Times New Roman" w:hint="eastAsia"/>
          <w:spacing w:val="6"/>
        </w:rPr>
        <w:t>）和单链退火途径（</w:t>
      </w:r>
      <w:r>
        <w:rPr>
          <w:rFonts w:ascii="Times New Roman" w:eastAsia="思源黑体 Medium" w:hAnsi="Times New Roman" w:cs="Times New Roman" w:hint="eastAsia"/>
          <w:spacing w:val="6"/>
        </w:rPr>
        <w:t>Single-Strand Annealing</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SSA</w:t>
      </w:r>
      <w:r>
        <w:rPr>
          <w:rFonts w:ascii="Times New Roman" w:eastAsia="思源黑体 Medium" w:hAnsi="Times New Roman" w:cs="Times New Roman" w:hint="eastAsia"/>
          <w:spacing w:val="6"/>
        </w:rPr>
        <w:t>）等低保真、高易错的替代性</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损伤修复途径，从而极可能造成核酸序列的插入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缺失、拷贝数异常，并引起染色体交联，造成基因组和染色体不稳定。</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常存在于多种恶性肿瘤中，其中在卵巢癌、乳腺癌、胰腺导管癌、前列腺癌等肿瘤中尤其突出。</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会产生特定的、可量化的、稳定的基因组改变，其中包含可被鉴别的基因突变、插入</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缺失模式，以及染色体结构异常、基因拷贝数变异等。</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临床检测所描述的肿瘤基因组特定改变，也被称为“基因组瘢痕”。目前，通过建立基于基因组特征分析的评估体系来预测肿瘤</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状态及其程度，已有杂合性缺失（</w:t>
      </w:r>
      <w:r>
        <w:rPr>
          <w:rFonts w:ascii="Times New Roman" w:eastAsia="思源黑体 Medium" w:hAnsi="Times New Roman" w:cs="Times New Roman" w:hint="eastAsia"/>
          <w:spacing w:val="6"/>
        </w:rPr>
        <w:t>Loss of Heterozygosity</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LOH</w:t>
      </w:r>
      <w:r>
        <w:rPr>
          <w:rFonts w:ascii="Times New Roman" w:eastAsia="思源黑体 Medium" w:hAnsi="Times New Roman" w:cs="Times New Roman" w:hint="eastAsia"/>
          <w:spacing w:val="6"/>
        </w:rPr>
        <w:t>）、端粒等位基因不平衡（</w:t>
      </w:r>
      <w:r>
        <w:rPr>
          <w:rFonts w:ascii="Times New Roman" w:eastAsia="思源黑体 Medium" w:hAnsi="Times New Roman" w:cs="Times New Roman" w:hint="eastAsia"/>
          <w:spacing w:val="6"/>
        </w:rPr>
        <w:t xml:space="preserve">Telomeric Allelic </w:t>
      </w:r>
      <w:r>
        <w:rPr>
          <w:rFonts w:ascii="Times New Roman" w:eastAsia="思源黑体 Medium" w:hAnsi="Times New Roman" w:cs="Times New Roman" w:hint="eastAsia"/>
          <w:spacing w:val="6"/>
        </w:rPr>
        <w:lastRenderedPageBreak/>
        <w:t>Imbalance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TAI</w:t>
      </w:r>
      <w:r>
        <w:rPr>
          <w:rFonts w:ascii="Times New Roman" w:eastAsia="思源黑体 Medium" w:hAnsi="Times New Roman" w:cs="Times New Roman" w:hint="eastAsia"/>
          <w:spacing w:val="6"/>
        </w:rPr>
        <w:t>）、大片段迁移（</w:t>
      </w:r>
      <w:r>
        <w:rPr>
          <w:rFonts w:ascii="Times New Roman" w:eastAsia="思源黑体 Medium" w:hAnsi="Times New Roman" w:cs="Times New Roman" w:hint="eastAsia"/>
          <w:spacing w:val="6"/>
        </w:rPr>
        <w:t>Large-scale State Transition</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LST</w:t>
      </w:r>
      <w:r>
        <w:rPr>
          <w:rFonts w:ascii="Times New Roman" w:eastAsia="思源黑体 Medium" w:hAnsi="Times New Roman" w:cs="Times New Roman" w:hint="eastAsia"/>
          <w:spacing w:val="6"/>
        </w:rPr>
        <w:t>）等被作为基因组瘢痕标志物，以量化基因组瘢痕的程度。每个指标都有独特的定义，在一定程度上都能描述细胞</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状态的出程度；但相较单个指标描述，三者组合综合计算评分能更全面反映基因组瘢痕状态，进而对基因组不稳定状态进行评估。</w:t>
      </w:r>
    </w:p>
    <w:p w14:paraId="0B930DC2"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23839103" w14:textId="649AC3A5"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t>4.</w:t>
      </w:r>
      <w:r>
        <w:rPr>
          <w:rFonts w:ascii="Times New Roman" w:eastAsia="思源黑体 Medium" w:hAnsi="Times New Roman" w:hint="eastAsia"/>
          <w:caps/>
          <w:smallCaps w:val="0"/>
          <w:color w:val="1E7648"/>
          <w:spacing w:val="17"/>
          <w:sz w:val="24"/>
          <w:szCs w:val="24"/>
        </w:rPr>
        <w:t>2</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PARP</w:t>
      </w:r>
      <w:r>
        <w:rPr>
          <w:rFonts w:ascii="Times New Roman" w:eastAsia="思源黑体 Medium" w:hAnsi="Times New Roman" w:hint="eastAsia"/>
          <w:caps/>
          <w:smallCaps w:val="0"/>
          <w:color w:val="1E7648"/>
          <w:spacing w:val="17"/>
          <w:sz w:val="24"/>
          <w:szCs w:val="24"/>
        </w:rPr>
        <w:t>抑制剂</w:t>
      </w:r>
    </w:p>
    <w:p w14:paraId="095EE926"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抑制剂是一种</w:t>
      </w:r>
      <w:proofErr w:type="gramStart"/>
      <w:r>
        <w:rPr>
          <w:rFonts w:ascii="Times New Roman" w:eastAsia="思源黑体 Medium" w:hAnsi="Times New Roman" w:cs="Times New Roman" w:hint="eastAsia"/>
          <w:spacing w:val="6"/>
        </w:rPr>
        <w:t>靶向聚</w:t>
      </w:r>
      <w:proofErr w:type="gramEnd"/>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核糖聚合酶（</w:t>
      </w:r>
      <w:r>
        <w:rPr>
          <w:rFonts w:ascii="Times New Roman" w:eastAsia="思源黑体 Medium" w:hAnsi="Times New Roman" w:cs="Times New Roman" w:hint="eastAsia"/>
          <w:spacing w:val="6"/>
        </w:rPr>
        <w:t>poly (ADP-ribose) polymerase</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）的癌症疗法。它是第一种成功利用合成致死（</w:t>
      </w:r>
      <w:r>
        <w:rPr>
          <w:rFonts w:ascii="Times New Roman" w:eastAsia="思源黑体 Medium" w:hAnsi="Times New Roman" w:cs="Times New Roman" w:hint="eastAsia"/>
          <w:spacing w:val="6"/>
        </w:rPr>
        <w:t>Synthetic Lethality</w:t>
      </w:r>
      <w:r>
        <w:rPr>
          <w:rFonts w:ascii="Times New Roman" w:eastAsia="思源黑体 Medium" w:hAnsi="Times New Roman" w:cs="Times New Roman" w:hint="eastAsia"/>
          <w:spacing w:val="6"/>
        </w:rPr>
        <w:t>）概念获得批准在临床使用的抗癌药物。</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抑制剂对携带</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基因致病性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疑似致病性变异的癌细胞具有较高选择性杀伤，且不对正常细胞产生影响。当细胞中的同源重组修复相关基因（</w:t>
      </w:r>
      <w:r>
        <w:rPr>
          <w:rFonts w:ascii="Times New Roman" w:eastAsia="思源黑体 Medium" w:hAnsi="Times New Roman" w:cs="Times New Roman" w:hint="eastAsia"/>
          <w:spacing w:val="6"/>
        </w:rPr>
        <w:t>BRCA1/2</w:t>
      </w:r>
      <w:r>
        <w:rPr>
          <w:rFonts w:ascii="Times New Roman" w:eastAsia="思源黑体 Medium" w:hAnsi="Times New Roman" w:cs="Times New Roman" w:hint="eastAsia"/>
          <w:spacing w:val="6"/>
        </w:rPr>
        <w:t>等）存在致病性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疑似致病性变异，细胞无法通过同源重组修复双链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损伤，会更加依赖</w:t>
      </w:r>
      <w:r>
        <w:rPr>
          <w:rFonts w:ascii="Times New Roman" w:eastAsia="思源黑体 Medium" w:hAnsi="Times New Roman" w:cs="Times New Roman" w:hint="eastAsia"/>
          <w:spacing w:val="6"/>
        </w:rPr>
        <w:t>PARP</w:t>
      </w:r>
      <w:proofErr w:type="gramStart"/>
      <w:r>
        <w:rPr>
          <w:rFonts w:ascii="Times New Roman" w:eastAsia="思源黑体 Medium" w:hAnsi="Times New Roman" w:cs="Times New Roman" w:hint="eastAsia"/>
          <w:spacing w:val="6"/>
        </w:rPr>
        <w:t>介</w:t>
      </w:r>
      <w:proofErr w:type="gramEnd"/>
      <w:r>
        <w:rPr>
          <w:rFonts w:ascii="Times New Roman" w:eastAsia="思源黑体 Medium" w:hAnsi="Times New Roman" w:cs="Times New Roman" w:hint="eastAsia"/>
          <w:spacing w:val="6"/>
        </w:rPr>
        <w:t>导的</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修复通路。使用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抑制剂后，单链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断裂损伤不能被修复，不断累积，增加双链</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断裂的发生。</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复制叉停止，细胞毒性产生，导致合成致死。</w:t>
      </w:r>
      <w:r>
        <w:rPr>
          <w:rFonts w:ascii="Times New Roman" w:eastAsia="思源黑体 Medium" w:hAnsi="Times New Roman" w:cs="Times New Roman" w:hint="eastAsia"/>
          <w:spacing w:val="6"/>
        </w:rPr>
        <w:t>BRCA1</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BRCA2</w:t>
      </w:r>
      <w:r>
        <w:rPr>
          <w:rFonts w:ascii="Times New Roman" w:eastAsia="思源黑体 Medium" w:hAnsi="Times New Roman" w:cs="Times New Roman" w:hint="eastAsia"/>
          <w:spacing w:val="6"/>
        </w:rPr>
        <w:t>和其它称为“类</w:t>
      </w:r>
      <w:r>
        <w:rPr>
          <w:rFonts w:ascii="Times New Roman" w:eastAsia="思源黑体 Medium" w:hAnsi="Times New Roman" w:cs="Times New Roman" w:hint="eastAsia"/>
          <w:spacing w:val="6"/>
        </w:rPr>
        <w:t>BRCA</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 xml:space="preserve"> (</w:t>
      </w:r>
      <w:proofErr w:type="spellStart"/>
      <w:r>
        <w:rPr>
          <w:rFonts w:ascii="Times New Roman" w:eastAsia="思源黑体 Medium" w:hAnsi="Times New Roman" w:cs="Times New Roman" w:hint="eastAsia"/>
          <w:spacing w:val="6"/>
        </w:rPr>
        <w:t>BRCAness</w:t>
      </w:r>
      <w:proofErr w:type="spellEnd"/>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的蛋白在</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中起到重要作用，这些蛋白质功能受损会造成</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基因启动子的甲基化、体细胞变异以及</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基因的致病性</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疑似致病性变异也会引起</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，并且同样对</w:t>
      </w:r>
      <w:proofErr w:type="spellStart"/>
      <w:r>
        <w:rPr>
          <w:rFonts w:ascii="Times New Roman" w:eastAsia="思源黑体 Medium" w:hAnsi="Times New Roman" w:cs="Times New Roman" w:hint="eastAsia"/>
          <w:spacing w:val="6"/>
        </w:rPr>
        <w:t>PARPi</w:t>
      </w:r>
      <w:proofErr w:type="spellEnd"/>
      <w:r>
        <w:rPr>
          <w:rFonts w:ascii="Times New Roman" w:eastAsia="思源黑体 Medium" w:hAnsi="Times New Roman" w:cs="Times New Roman" w:hint="eastAsia"/>
          <w:spacing w:val="6"/>
        </w:rPr>
        <w:t>敏感。</w:t>
      </w:r>
    </w:p>
    <w:p w14:paraId="19230E1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的作用机制包括</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个方面：</w:t>
      </w:r>
      <w:r>
        <w:rPr>
          <w:rFonts w:ascii="Times New Roman" w:eastAsia="思源黑体 Medium" w:hAnsi="Times New Roman" w:cs="Times New Roman" w:hint="eastAsia"/>
          <w:spacing w:val="6"/>
        </w:rPr>
        <w:t>1</w:t>
      </w:r>
      <w:r>
        <w:rPr>
          <w:rFonts w:ascii="Times New Roman" w:eastAsia="思源黑体 Medium" w:hAnsi="Times New Roman" w:cs="Times New Roman" w:hint="eastAsia"/>
          <w:spacing w:val="6"/>
        </w:rPr>
        <w:t>是在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活性位点与烟酰胺腺嘌呤二核苷酸竞争，抑制多聚（</w:t>
      </w:r>
      <w:r>
        <w:rPr>
          <w:rFonts w:ascii="Times New Roman" w:eastAsia="思源黑体 Medium" w:hAnsi="Times New Roman" w:cs="Times New Roman" w:hint="eastAsia"/>
          <w:spacing w:val="6"/>
        </w:rPr>
        <w:t>ADP-</w:t>
      </w:r>
      <w:r>
        <w:rPr>
          <w:rFonts w:ascii="Times New Roman" w:eastAsia="思源黑体 Medium" w:hAnsi="Times New Roman" w:cs="Times New Roman" w:hint="eastAsia"/>
          <w:spacing w:val="6"/>
        </w:rPr>
        <w:t>核糖）聚合物的形成；</w:t>
      </w:r>
      <w:r>
        <w:rPr>
          <w:rFonts w:ascii="Times New Roman" w:eastAsia="思源黑体 Medium" w:hAnsi="Times New Roman" w:cs="Times New Roman" w:hint="eastAsia"/>
          <w:spacing w:val="6"/>
        </w:rPr>
        <w:t>2</w:t>
      </w:r>
      <w:r>
        <w:rPr>
          <w:rFonts w:ascii="Times New Roman" w:eastAsia="思源黑体 Medium" w:hAnsi="Times New Roman" w:cs="Times New Roman" w:hint="eastAsia"/>
          <w:spacing w:val="6"/>
        </w:rPr>
        <w:t>是结合到</w:t>
      </w:r>
      <w:r>
        <w:rPr>
          <w:rFonts w:ascii="Times New Roman" w:eastAsia="思源黑体 Medium" w:hAnsi="Times New Roman" w:cs="Times New Roman" w:hint="eastAsia"/>
          <w:spacing w:val="6"/>
        </w:rPr>
        <w:t>PAPR1</w:t>
      </w:r>
      <w:r>
        <w:rPr>
          <w:rFonts w:ascii="Times New Roman" w:eastAsia="思源黑体 Medium" w:hAnsi="Times New Roman" w:cs="Times New Roman" w:hint="eastAsia"/>
          <w:spacing w:val="6"/>
        </w:rPr>
        <w:t>和</w:t>
      </w:r>
      <w:r>
        <w:rPr>
          <w:rFonts w:ascii="Times New Roman" w:eastAsia="思源黑体 Medium" w:hAnsi="Times New Roman" w:cs="Times New Roman" w:hint="eastAsia"/>
          <w:spacing w:val="6"/>
        </w:rPr>
        <w:t>/</w:t>
      </w:r>
      <w:r>
        <w:rPr>
          <w:rFonts w:ascii="Times New Roman" w:eastAsia="思源黑体 Medium" w:hAnsi="Times New Roman" w:cs="Times New Roman" w:hint="eastAsia"/>
          <w:spacing w:val="6"/>
        </w:rPr>
        <w:t>或</w:t>
      </w:r>
      <w:r>
        <w:rPr>
          <w:rFonts w:ascii="Times New Roman" w:eastAsia="思源黑体 Medium" w:hAnsi="Times New Roman" w:cs="Times New Roman" w:hint="eastAsia"/>
          <w:spacing w:val="6"/>
        </w:rPr>
        <w:t>PARP2</w:t>
      </w:r>
      <w:r>
        <w:rPr>
          <w:rFonts w:ascii="Times New Roman" w:eastAsia="思源黑体 Medium" w:hAnsi="Times New Roman" w:cs="Times New Roman" w:hint="eastAsia"/>
          <w:spacing w:val="6"/>
        </w:rPr>
        <w:t>的烟酰胺腺嘌呤二核苷酸结合口袋，造成构象异构，稳定</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的可逆解离，使</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保持对</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的结合，这一过程被称为</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复合物的“捕获（</w:t>
      </w:r>
      <w:r>
        <w:rPr>
          <w:rFonts w:ascii="Times New Roman" w:eastAsia="思源黑体 Medium" w:hAnsi="Times New Roman" w:cs="Times New Roman" w:hint="eastAsia"/>
          <w:spacing w:val="6"/>
        </w:rPr>
        <w:t>trapping</w:t>
      </w:r>
      <w:r>
        <w:rPr>
          <w:rFonts w:ascii="Times New Roman" w:eastAsia="思源黑体 Medium" w:hAnsi="Times New Roman" w:cs="Times New Roman" w:hint="eastAsia"/>
          <w:spacing w:val="6"/>
        </w:rPr>
        <w:t>）”，从而导致</w:t>
      </w:r>
      <w:r>
        <w:rPr>
          <w:rFonts w:ascii="Times New Roman" w:eastAsia="思源黑体 Medium" w:hAnsi="Times New Roman" w:cs="Times New Roman" w:hint="eastAsia"/>
          <w:spacing w:val="6"/>
        </w:rPr>
        <w:t>DNA-PARP</w:t>
      </w:r>
      <w:r>
        <w:rPr>
          <w:rFonts w:ascii="Times New Roman" w:eastAsia="思源黑体 Medium" w:hAnsi="Times New Roman" w:cs="Times New Roman" w:hint="eastAsia"/>
          <w:spacing w:val="6"/>
        </w:rPr>
        <w:t>复合物长期存在，抑制</w:t>
      </w:r>
      <w:r>
        <w:rPr>
          <w:rFonts w:ascii="Times New Roman" w:eastAsia="思源黑体 Medium" w:hAnsi="Times New Roman" w:cs="Times New Roman" w:hint="eastAsia"/>
          <w:spacing w:val="6"/>
        </w:rPr>
        <w:t>DNA</w:t>
      </w:r>
      <w:r>
        <w:rPr>
          <w:rFonts w:ascii="Times New Roman" w:eastAsia="思源黑体 Medium" w:hAnsi="Times New Roman" w:cs="Times New Roman" w:hint="eastAsia"/>
          <w:spacing w:val="6"/>
        </w:rPr>
        <w:t>后需修复过程。</w:t>
      </w:r>
    </w:p>
    <w:p w14:paraId="70E0D73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p>
    <w:p w14:paraId="7CADDFD3"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38A5FDBB" wp14:editId="5303C028">
            <wp:extent cx="4680000" cy="3451063"/>
            <wp:effectExtent l="0" t="0" r="6350" b="0"/>
            <wp:docPr id="13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015"/>
                    <pic:cNvPicPr>
                      <a:picLocks noChangeAspect="1"/>
                    </pic:cNvPicPr>
                  </pic:nvPicPr>
                  <pic:blipFill>
                    <a:blip r:embed="rId20"/>
                    <a:stretch>
                      <a:fillRect/>
                    </a:stretch>
                  </pic:blipFill>
                  <pic:spPr>
                    <a:xfrm>
                      <a:off x="0" y="0"/>
                      <a:ext cx="4680000" cy="3451063"/>
                    </a:xfrm>
                    <a:prstGeom prst="rect">
                      <a:avLst/>
                    </a:prstGeom>
                    <a:noFill/>
                    <a:ln>
                      <a:noFill/>
                    </a:ln>
                  </pic:spPr>
                </pic:pic>
              </a:graphicData>
            </a:graphic>
          </wp:inline>
        </w:drawing>
      </w:r>
    </w:p>
    <w:p w14:paraId="3570A959"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PRAP</w:t>
      </w:r>
      <w:r>
        <w:rPr>
          <w:rFonts w:ascii="Times New Roman" w:eastAsia="思源黑体 Medium" w:hAnsi="Times New Roman" w:cs="Times New Roman" w:hint="eastAsia"/>
          <w:spacing w:val="6"/>
        </w:rPr>
        <w:t>抑制剂作用示意图（</w:t>
      </w:r>
      <w:r>
        <w:rPr>
          <w:rFonts w:ascii="Times New Roman" w:eastAsia="思源黑体 Medium" w:hAnsi="Times New Roman" w:cs="Times New Roman" w:hint="eastAsia"/>
          <w:spacing w:val="6"/>
        </w:rPr>
        <w:t>PMID: 26169965</w:t>
      </w:r>
      <w:r>
        <w:rPr>
          <w:rFonts w:ascii="Times New Roman" w:eastAsia="思源黑体 Medium" w:hAnsi="Times New Roman" w:cs="Times New Roman" w:hint="eastAsia"/>
          <w:spacing w:val="6"/>
        </w:rPr>
        <w:t>）</w:t>
      </w:r>
    </w:p>
    <w:p w14:paraId="3E1D9360" w14:textId="77777777" w:rsidR="00A75A1A" w:rsidRDefault="00A75A1A" w:rsidP="00A75A1A">
      <w:pPr>
        <w:spacing w:after="0" w:line="240" w:lineRule="auto"/>
        <w:jc w:val="left"/>
        <w:rPr>
          <w:rFonts w:ascii="Times New Roman" w:eastAsia="思源黑体 Medium" w:hAnsi="Times New Roman"/>
          <w:b/>
          <w:caps/>
          <w:color w:val="1E7648"/>
          <w:spacing w:val="17"/>
          <w:sz w:val="24"/>
          <w:szCs w:val="24"/>
        </w:rPr>
      </w:pPr>
    </w:p>
    <w:p w14:paraId="0FAB8DC3" w14:textId="23B1FEC3" w:rsidR="00A75A1A" w:rsidRDefault="00A75A1A" w:rsidP="00A75A1A">
      <w:pPr>
        <w:pStyle w:val="af9"/>
        <w:rPr>
          <w:rFonts w:ascii="Times New Roman" w:eastAsia="思源黑体 Medium" w:hAnsi="Times New Roman"/>
          <w:caps/>
          <w:smallCaps w:val="0"/>
          <w:color w:val="1E7648"/>
          <w:spacing w:val="17"/>
          <w:sz w:val="24"/>
          <w:szCs w:val="24"/>
        </w:rPr>
      </w:pPr>
      <w:r>
        <w:rPr>
          <w:rFonts w:ascii="Times New Roman" w:eastAsia="思源黑体 Medium" w:hAnsi="Times New Roman"/>
          <w:caps/>
          <w:smallCaps w:val="0"/>
          <w:color w:val="1E7648"/>
          <w:spacing w:val="17"/>
          <w:sz w:val="24"/>
          <w:szCs w:val="24"/>
        </w:rPr>
        <w:lastRenderedPageBreak/>
        <w:t>4</w:t>
      </w:r>
      <w:r>
        <w:rPr>
          <w:rFonts w:ascii="Times New Roman" w:eastAsia="思源黑体 Medium" w:hAnsi="Times New Roman" w:hint="eastAsia"/>
          <w:caps/>
          <w:smallCaps w:val="0"/>
          <w:color w:val="1E7648"/>
          <w:spacing w:val="17"/>
          <w:sz w:val="24"/>
          <w:szCs w:val="24"/>
        </w:rPr>
        <w:t>.3</w:t>
      </w:r>
      <w:r>
        <w:rPr>
          <w:rFonts w:ascii="Times New Roman" w:eastAsia="思源黑体 Medium" w:hAnsi="Times New Roman"/>
          <w:caps/>
          <w:smallCaps w:val="0"/>
          <w:color w:val="1E7648"/>
          <w:spacing w:val="17"/>
          <w:sz w:val="24"/>
          <w:szCs w:val="24"/>
        </w:rPr>
        <w:t xml:space="preserve">. </w:t>
      </w:r>
      <w:r>
        <w:rPr>
          <w:rFonts w:ascii="Times New Roman" w:eastAsia="思源黑体 Medium" w:hAnsi="Times New Roman" w:hint="eastAsia"/>
          <w:caps/>
          <w:smallCaps w:val="0"/>
          <w:color w:val="1E7648"/>
          <w:spacing w:val="17"/>
          <w:sz w:val="24"/>
          <w:szCs w:val="24"/>
        </w:rPr>
        <w:t>HRD</w:t>
      </w:r>
      <w:r>
        <w:rPr>
          <w:rFonts w:ascii="Times New Roman" w:eastAsia="思源黑体 Medium" w:hAnsi="Times New Roman" w:hint="eastAsia"/>
          <w:caps/>
          <w:smallCaps w:val="0"/>
          <w:color w:val="1E7648"/>
          <w:spacing w:val="17"/>
          <w:sz w:val="24"/>
          <w:szCs w:val="24"/>
        </w:rPr>
        <w:t>检测的靶</w:t>
      </w:r>
      <w:proofErr w:type="gramStart"/>
      <w:r>
        <w:rPr>
          <w:rFonts w:ascii="Times New Roman" w:eastAsia="思源黑体 Medium" w:hAnsi="Times New Roman" w:hint="eastAsia"/>
          <w:caps/>
          <w:smallCaps w:val="0"/>
          <w:color w:val="1E7648"/>
          <w:spacing w:val="17"/>
          <w:sz w:val="24"/>
          <w:szCs w:val="24"/>
        </w:rPr>
        <w:t>向治疗</w:t>
      </w:r>
      <w:proofErr w:type="gramEnd"/>
      <w:r>
        <w:rPr>
          <w:rFonts w:ascii="Times New Roman" w:eastAsia="思源黑体 Medium" w:hAnsi="Times New Roman" w:hint="eastAsia"/>
          <w:caps/>
          <w:smallCaps w:val="0"/>
          <w:color w:val="1E7648"/>
          <w:spacing w:val="17"/>
          <w:sz w:val="24"/>
          <w:szCs w:val="24"/>
        </w:rPr>
        <w:t>指导意义</w:t>
      </w:r>
    </w:p>
    <w:p w14:paraId="436A3B0B" w14:textId="77777777" w:rsidR="00A75A1A" w:rsidRDefault="00A75A1A" w:rsidP="00A75A1A">
      <w:pPr>
        <w:overflowPunct w:val="0"/>
        <w:autoSpaceDE w:val="0"/>
        <w:autoSpaceDN w:val="0"/>
        <w:adjustRightInd w:val="0"/>
        <w:spacing w:after="0"/>
        <w:ind w:firstLineChars="200" w:firstLine="424"/>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同源重组修复相关基因突变及</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状态可以指导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抑制剂靶向治疗。目前，全球已有多种</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抑制剂获批上市，如由</w:t>
      </w:r>
      <w:r>
        <w:rPr>
          <w:rFonts w:ascii="Times New Roman" w:eastAsia="思源黑体 Medium" w:hAnsi="Times New Roman" w:cs="Times New Roman" w:hint="eastAsia"/>
          <w:spacing w:val="6"/>
        </w:rPr>
        <w:t>FDA</w:t>
      </w:r>
      <w:r>
        <w:rPr>
          <w:rFonts w:ascii="Times New Roman" w:eastAsia="思源黑体 Medium" w:hAnsi="Times New Roman" w:cs="Times New Roman" w:hint="eastAsia"/>
          <w:spacing w:val="6"/>
        </w:rPr>
        <w:t>批准的奥拉帕利（</w:t>
      </w:r>
      <w:r>
        <w:rPr>
          <w:rFonts w:ascii="Times New Roman" w:eastAsia="思源黑体 Medium" w:hAnsi="Times New Roman" w:cs="Times New Roman" w:hint="eastAsia"/>
          <w:spacing w:val="6"/>
        </w:rPr>
        <w:t>Olaparib</w:t>
      </w:r>
      <w:r>
        <w:rPr>
          <w:rFonts w:ascii="Times New Roman" w:eastAsia="思源黑体 Medium" w:hAnsi="Times New Roman" w:cs="Times New Roman" w:hint="eastAsia"/>
          <w:spacing w:val="6"/>
        </w:rPr>
        <w:t>）、鲁卡帕尼（</w:t>
      </w:r>
      <w:r>
        <w:rPr>
          <w:rFonts w:ascii="Times New Roman" w:eastAsia="思源黑体 Medium" w:hAnsi="Times New Roman" w:cs="Times New Roman" w:hint="eastAsia"/>
          <w:spacing w:val="6"/>
        </w:rPr>
        <w:t>Rucaparib</w:t>
      </w:r>
      <w:r>
        <w:rPr>
          <w:rFonts w:ascii="Times New Roman" w:eastAsia="思源黑体 Medium" w:hAnsi="Times New Roman" w:cs="Times New Roman" w:hint="eastAsia"/>
          <w:spacing w:val="6"/>
        </w:rPr>
        <w:t>）、尼拉帕利（</w:t>
      </w:r>
      <w:r>
        <w:rPr>
          <w:rFonts w:ascii="Times New Roman" w:eastAsia="思源黑体 Medium" w:hAnsi="Times New Roman" w:cs="Times New Roman" w:hint="eastAsia"/>
          <w:spacing w:val="6"/>
        </w:rPr>
        <w:t>Niraparib</w:t>
      </w:r>
      <w:r>
        <w:rPr>
          <w:rFonts w:ascii="Times New Roman" w:eastAsia="思源黑体 Medium" w:hAnsi="Times New Roman" w:cs="Times New Roman" w:hint="eastAsia"/>
          <w:spacing w:val="6"/>
        </w:rPr>
        <w:t>）、他拉</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Talazoparib</w:t>
      </w:r>
      <w:proofErr w:type="spellEnd"/>
      <w:r>
        <w:rPr>
          <w:rFonts w:ascii="Times New Roman" w:eastAsia="思源黑体 Medium" w:hAnsi="Times New Roman" w:cs="Times New Roman" w:hint="eastAsia"/>
          <w:spacing w:val="6"/>
        </w:rPr>
        <w:t>）以及近期由</w:t>
      </w:r>
      <w:r>
        <w:rPr>
          <w:rFonts w:ascii="Times New Roman" w:eastAsia="思源黑体 Medium" w:hAnsi="Times New Roman" w:cs="Times New Roman" w:hint="eastAsia"/>
          <w:spacing w:val="6"/>
        </w:rPr>
        <w:t>NMPA</w:t>
      </w:r>
      <w:r>
        <w:rPr>
          <w:rFonts w:ascii="Times New Roman" w:eastAsia="思源黑体 Medium" w:hAnsi="Times New Roman" w:cs="Times New Roman" w:hint="eastAsia"/>
          <w:spacing w:val="6"/>
        </w:rPr>
        <w:t>批准的氟</w:t>
      </w:r>
      <w:proofErr w:type="gramStart"/>
      <w:r>
        <w:rPr>
          <w:rFonts w:ascii="Times New Roman" w:eastAsia="思源黑体 Medium" w:hAnsi="Times New Roman" w:cs="Times New Roman" w:hint="eastAsia"/>
          <w:spacing w:val="6"/>
        </w:rPr>
        <w:t>唑</w:t>
      </w:r>
      <w:proofErr w:type="gramEnd"/>
      <w:r>
        <w:rPr>
          <w:rFonts w:ascii="Times New Roman" w:eastAsia="思源黑体 Medium" w:hAnsi="Times New Roman" w:cs="Times New Roman" w:hint="eastAsia"/>
          <w:spacing w:val="6"/>
        </w:rPr>
        <w:t>帕利（</w:t>
      </w:r>
      <w:proofErr w:type="spellStart"/>
      <w:r>
        <w:rPr>
          <w:rFonts w:ascii="Times New Roman" w:eastAsia="思源黑体 Medium" w:hAnsi="Times New Roman" w:cs="Times New Roman" w:hint="eastAsia"/>
          <w:spacing w:val="6"/>
        </w:rPr>
        <w:t>Fluzoparib</w:t>
      </w:r>
      <w:proofErr w:type="spellEnd"/>
      <w:r>
        <w:rPr>
          <w:rFonts w:ascii="Times New Roman" w:eastAsia="思源黑体 Medium" w:hAnsi="Times New Roman" w:cs="Times New Roman" w:hint="eastAsia"/>
          <w:spacing w:val="6"/>
        </w:rPr>
        <w:t>）和帕米帕利（</w:t>
      </w:r>
      <w:proofErr w:type="spellStart"/>
      <w:r>
        <w:rPr>
          <w:rFonts w:ascii="Times New Roman" w:eastAsia="思源黑体 Medium" w:hAnsi="Times New Roman" w:cs="Times New Roman" w:hint="eastAsia"/>
          <w:spacing w:val="6"/>
        </w:rPr>
        <w:t>Pamiparib</w:t>
      </w:r>
      <w:proofErr w:type="spellEnd"/>
      <w:r>
        <w:rPr>
          <w:rFonts w:ascii="Times New Roman" w:eastAsia="思源黑体 Medium" w:hAnsi="Times New Roman" w:cs="Times New Roman" w:hint="eastAsia"/>
          <w:spacing w:val="6"/>
        </w:rPr>
        <w:t>）等，已经相继在卵巢癌、前列腺癌、乳腺癌、胰腺癌等肿瘤中获批诸多适应症，其中也包括以</w:t>
      </w:r>
      <w:r>
        <w:rPr>
          <w:rFonts w:ascii="Times New Roman" w:eastAsia="思源黑体 Medium" w:hAnsi="Times New Roman" w:cs="Times New Roman" w:hint="eastAsia"/>
          <w:spacing w:val="6"/>
        </w:rPr>
        <w:t>HRR</w:t>
      </w:r>
      <w:r>
        <w:rPr>
          <w:rFonts w:ascii="Times New Roman" w:eastAsia="思源黑体 Medium" w:hAnsi="Times New Roman" w:cs="Times New Roman" w:hint="eastAsia"/>
          <w:spacing w:val="6"/>
        </w:rPr>
        <w:t>基因突变和</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作为生物标志物的适应症获批。</w:t>
      </w: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检测在</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抑制剂治疗卵巢癌中具有重要的应用价值；在乳腺癌、胰腺癌、前列腺癌中，其对</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抑制剂或含铂类</w:t>
      </w:r>
      <w:r>
        <w:rPr>
          <w:rFonts w:ascii="Times New Roman" w:eastAsia="思源黑体 Medium" w:hAnsi="Times New Roman" w:cs="Times New Roman" w:hint="eastAsia"/>
          <w:spacing w:val="6"/>
        </w:rPr>
        <w:t xml:space="preserve"> </w:t>
      </w:r>
      <w:r>
        <w:rPr>
          <w:rFonts w:ascii="Times New Roman" w:eastAsia="思源黑体 Medium" w:hAnsi="Times New Roman" w:cs="Times New Roman" w:hint="eastAsia"/>
          <w:spacing w:val="6"/>
        </w:rPr>
        <w:t>药物的临床应用可能也具有潜在的指导价值。</w:t>
      </w:r>
    </w:p>
    <w:p w14:paraId="5D680097" w14:textId="77777777" w:rsidR="00A75A1A" w:rsidRDefault="00A75A1A" w:rsidP="00A75A1A">
      <w:pPr>
        <w:overflowPunct w:val="0"/>
        <w:autoSpaceDE w:val="0"/>
        <w:autoSpaceDN w:val="0"/>
        <w:adjustRightInd w:val="0"/>
        <w:spacing w:after="0"/>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noProof/>
          <w:spacing w:val="6"/>
        </w:rPr>
        <w:drawing>
          <wp:inline distT="0" distB="0" distL="114300" distR="114300" wp14:anchorId="51EF9479" wp14:editId="6F1FCCE8">
            <wp:extent cx="5040000" cy="5413334"/>
            <wp:effectExtent l="0" t="0" r="8255" b="0"/>
            <wp:docPr id="13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015"/>
                    <pic:cNvPicPr>
                      <a:picLocks noChangeAspect="1"/>
                    </pic:cNvPicPr>
                  </pic:nvPicPr>
                  <pic:blipFill>
                    <a:blip r:embed="rId21"/>
                    <a:stretch>
                      <a:fillRect/>
                    </a:stretch>
                  </pic:blipFill>
                  <pic:spPr>
                    <a:xfrm>
                      <a:off x="0" y="0"/>
                      <a:ext cx="5040000" cy="5413334"/>
                    </a:xfrm>
                    <a:prstGeom prst="rect">
                      <a:avLst/>
                    </a:prstGeom>
                    <a:noFill/>
                    <a:ln>
                      <a:noFill/>
                    </a:ln>
                  </pic:spPr>
                </pic:pic>
              </a:graphicData>
            </a:graphic>
          </wp:inline>
        </w:drawing>
      </w:r>
    </w:p>
    <w:p w14:paraId="6FF15BE3" w14:textId="71A36F2D" w:rsidR="007B5726" w:rsidRPr="00816703" w:rsidRDefault="00A75A1A" w:rsidP="00816703">
      <w:pPr>
        <w:overflowPunct w:val="0"/>
        <w:autoSpaceDE w:val="0"/>
        <w:autoSpaceDN w:val="0"/>
        <w:adjustRightInd w:val="0"/>
        <w:spacing w:after="0"/>
        <w:ind w:firstLineChars="200" w:firstLine="424"/>
        <w:jc w:val="center"/>
        <w:textAlignment w:val="baseline"/>
        <w:rPr>
          <w:rFonts w:ascii="Times New Roman" w:eastAsia="思源黑体 Medium" w:hAnsi="Times New Roman" w:cs="Times New Roman"/>
          <w:spacing w:val="6"/>
        </w:rPr>
      </w:pPr>
      <w:r>
        <w:rPr>
          <w:rFonts w:ascii="Times New Roman" w:eastAsia="思源黑体 Medium" w:hAnsi="Times New Roman" w:cs="Times New Roman" w:hint="eastAsia"/>
          <w:spacing w:val="6"/>
        </w:rPr>
        <w:t>HRD</w:t>
      </w:r>
      <w:r>
        <w:rPr>
          <w:rFonts w:ascii="Times New Roman" w:eastAsia="思源黑体 Medium" w:hAnsi="Times New Roman" w:cs="Times New Roman" w:hint="eastAsia"/>
          <w:spacing w:val="6"/>
        </w:rPr>
        <w:t>状态指导</w:t>
      </w:r>
      <w:r>
        <w:rPr>
          <w:rFonts w:ascii="Times New Roman" w:eastAsia="思源黑体 Medium" w:hAnsi="Times New Roman" w:cs="Times New Roman" w:hint="eastAsia"/>
          <w:spacing w:val="6"/>
        </w:rPr>
        <w:t>PARP</w:t>
      </w:r>
      <w:r>
        <w:rPr>
          <w:rFonts w:ascii="Times New Roman" w:eastAsia="思源黑体 Medium" w:hAnsi="Times New Roman" w:cs="Times New Roman" w:hint="eastAsia"/>
          <w:spacing w:val="6"/>
        </w:rPr>
        <w:t>抑制剂靶向治疗（</w:t>
      </w:r>
      <w:r>
        <w:rPr>
          <w:rFonts w:ascii="Times New Roman" w:eastAsia="思源黑体 Medium" w:hAnsi="Times New Roman" w:cs="Times New Roman" w:hint="eastAsia"/>
          <w:spacing w:val="6"/>
        </w:rPr>
        <w:t>PMID: 28974545</w:t>
      </w:r>
      <w:r>
        <w:rPr>
          <w:rFonts w:ascii="Times New Roman" w:eastAsia="思源黑体 Medium" w:hAnsi="Times New Roman" w:cs="Times New Roman" w:hint="eastAsia"/>
          <w:spacing w:val="6"/>
        </w:rPr>
        <w:t>）</w:t>
      </w:r>
      <w:bookmarkEnd w:id="1"/>
    </w:p>
    <w:sectPr w:rsidR="007B5726" w:rsidRPr="00816703">
      <w:headerReference w:type="default" r:id="rId22"/>
      <w:footerReference w:type="default" r:id="rId23"/>
      <w:pgSz w:w="11907" w:h="16839"/>
      <w:pgMar w:top="720" w:right="1134" w:bottom="720" w:left="1134" w:header="567"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868E5" w14:textId="77777777" w:rsidR="005435AD" w:rsidRDefault="005435AD">
      <w:pPr>
        <w:spacing w:line="240" w:lineRule="auto"/>
      </w:pPr>
      <w:r>
        <w:separator/>
      </w:r>
    </w:p>
  </w:endnote>
  <w:endnote w:type="continuationSeparator" w:id="0">
    <w:p w14:paraId="122D8CEE" w14:textId="77777777" w:rsidR="005435AD" w:rsidRDefault="005435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Times">
    <w:panose1 w:val="02020603050405020304"/>
    <w:charset w:val="00"/>
    <w:family w:val="roman"/>
    <w:pitch w:val="default"/>
    <w:sig w:usb0="00000000" w:usb1="00000000" w:usb2="00000000" w:usb3="00000000" w:csb0="00000093" w:csb1="00000000"/>
  </w:font>
  <w:font w:name="思源黑体 Medium">
    <w:altName w:val="微软雅黑"/>
    <w:charset w:val="00"/>
    <w:family w:val="auto"/>
    <w:pitch w:val="default"/>
  </w:font>
  <w:font w:name="Adobe 宋体 Std L">
    <w:altName w:val="宋体"/>
    <w:charset w:val="00"/>
    <w:family w:val="auto"/>
    <w:pitch w:val="default"/>
    <w:sig w:usb0="00000000" w:usb1="00000000" w:usb2="00000016" w:usb3="00000000" w:csb0="00060007" w:csb1="00000000"/>
  </w:font>
  <w:font w:name="华文新魏">
    <w:panose1 w:val="02010800040101010101"/>
    <w:charset w:val="86"/>
    <w:family w:val="auto"/>
    <w:pitch w:val="variable"/>
    <w:sig w:usb0="00000001" w:usb1="080F0000" w:usb2="00000010" w:usb3="00000000" w:csb0="00040000"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5000" w:type="pct"/>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344"/>
      <w:gridCol w:w="842"/>
      <w:gridCol w:w="4453"/>
    </w:tblGrid>
    <w:tr w:rsidR="00B00635" w14:paraId="040ABDED" w14:textId="77777777">
      <w:tc>
        <w:tcPr>
          <w:tcW w:w="2253" w:type="pct"/>
          <w:vAlign w:val="center"/>
        </w:tcPr>
        <w:p w14:paraId="1C3F2578" w14:textId="77777777" w:rsidR="00B00635" w:rsidRDefault="00B00635">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3"/>
              <w:szCs w:val="13"/>
            </w:rPr>
          </w:pPr>
        </w:p>
      </w:tc>
      <w:tc>
        <w:tcPr>
          <w:tcW w:w="437" w:type="pct"/>
          <w:vAlign w:val="center"/>
        </w:tcPr>
        <w:p w14:paraId="0B6DF3E2" w14:textId="4C819EB3" w:rsidR="00B00635" w:rsidRDefault="002059E0">
          <w:pPr>
            <w:pStyle w:val="aa"/>
            <w:widowControl w:val="0"/>
            <w:tabs>
              <w:tab w:val="center" w:pos="4153"/>
              <w:tab w:val="right" w:pos="8306"/>
            </w:tabs>
            <w:snapToGrid w:val="0"/>
            <w:spacing w:before="0" w:beforeAutospacing="0" w:after="0" w:afterAutospacing="0"/>
            <w:jc w:val="center"/>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PAGE  \* Arabic  \* MERGEFORMAT</w:instrText>
          </w:r>
          <w:r>
            <w:rPr>
              <w:rFonts w:ascii="思源黑体 CN Regular" w:eastAsia="思源黑体 CN Regular" w:hAnsi="思源黑体 CN Regular" w:cs="思源黑体 CN Regular" w:hint="eastAsia"/>
              <w:kern w:val="2"/>
              <w:sz w:val="15"/>
              <w:szCs w:val="15"/>
              <w:lang w:bidi="ar"/>
            </w:rPr>
            <w:fldChar w:fldCharType="separate"/>
          </w:r>
          <w:r>
            <w:rPr>
              <w:rFonts w:ascii="思源黑体 CN Regular" w:eastAsia="思源黑体 CN Regular" w:hAnsi="思源黑体 CN Regular" w:cs="思源黑体 CN Regular" w:hint="eastAsia"/>
              <w:kern w:val="2"/>
              <w:sz w:val="15"/>
              <w:szCs w:val="15"/>
              <w:lang w:bidi="ar"/>
            </w:rPr>
            <w:t>1</w: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t xml:space="preserve">/ </w: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w:instrText>
          </w:r>
          <w:r>
            <w:rPr>
              <w:rFonts w:ascii="思源黑体 CN Regular" w:eastAsia="思源黑体 CN Regular" w:hAnsi="思源黑体 CN Regular" w:cs="思源黑体 CN Regular" w:hint="eastAsia"/>
              <w:kern w:val="2"/>
              <w:sz w:val="15"/>
              <w:szCs w:val="15"/>
              <w:lang w:bidi="ar"/>
            </w:rPr>
            <w:fldChar w:fldCharType="begin"/>
          </w:r>
          <w:r>
            <w:rPr>
              <w:rFonts w:ascii="思源黑体 CN Regular" w:eastAsia="思源黑体 CN Regular" w:hAnsi="思源黑体 CN Regular" w:cs="思源黑体 CN Regular" w:hint="eastAsia"/>
              <w:kern w:val="2"/>
              <w:sz w:val="15"/>
              <w:szCs w:val="15"/>
              <w:lang w:bidi="ar"/>
            </w:rPr>
            <w:instrText>NUMPAGES  \* Arabic  \* MERGEFORMAT</w:instrText>
          </w:r>
          <w:r>
            <w:rPr>
              <w:rFonts w:ascii="思源黑体 CN Regular" w:eastAsia="思源黑体 CN Regular" w:hAnsi="思源黑体 CN Regular" w:cs="思源黑体 CN Regular" w:hint="eastAsia"/>
              <w:kern w:val="2"/>
              <w:sz w:val="15"/>
              <w:szCs w:val="15"/>
              <w:lang w:bidi="ar"/>
            </w:rPr>
            <w:fldChar w:fldCharType="separate"/>
          </w:r>
          <w:r w:rsidR="00426026">
            <w:rPr>
              <w:rFonts w:ascii="思源黑体 CN Regular" w:eastAsia="思源黑体 CN Regular" w:hAnsi="思源黑体 CN Regular" w:cs="思源黑体 CN Regular"/>
              <w:noProof/>
              <w:kern w:val="2"/>
              <w:sz w:val="15"/>
              <w:szCs w:val="15"/>
              <w:lang w:bidi="ar"/>
            </w:rPr>
            <w:instrText>20</w:instrText>
          </w:r>
          <w:r>
            <w:rPr>
              <w:rFonts w:ascii="思源黑体 CN Regular" w:eastAsia="思源黑体 CN Regular" w:hAnsi="思源黑体 CN Regular" w:cs="思源黑体 CN Regular" w:hint="eastAsia"/>
              <w:kern w:val="2"/>
              <w:sz w:val="15"/>
              <w:szCs w:val="15"/>
              <w:lang w:bidi="ar"/>
            </w:rPr>
            <w:fldChar w:fldCharType="end"/>
          </w:r>
          <w:r>
            <w:rPr>
              <w:rFonts w:ascii="思源黑体 CN Regular" w:eastAsia="思源黑体 CN Regular" w:hAnsi="思源黑体 CN Regular" w:cs="思源黑体 CN Regular" w:hint="eastAsia"/>
              <w:kern w:val="2"/>
              <w:sz w:val="15"/>
              <w:szCs w:val="15"/>
              <w:lang w:bidi="ar"/>
            </w:rPr>
            <w:instrText>-1</w:instrText>
          </w:r>
          <w:r>
            <w:rPr>
              <w:rFonts w:ascii="思源黑体 CN Regular" w:eastAsia="思源黑体 CN Regular" w:hAnsi="思源黑体 CN Regular" w:cs="思源黑体 CN Regular" w:hint="eastAsia"/>
              <w:kern w:val="2"/>
              <w:sz w:val="15"/>
              <w:szCs w:val="15"/>
              <w:lang w:bidi="ar"/>
            </w:rPr>
            <w:fldChar w:fldCharType="separate"/>
          </w:r>
          <w:r w:rsidR="00426026">
            <w:rPr>
              <w:rFonts w:ascii="思源黑体 CN Regular" w:eastAsia="思源黑体 CN Regular" w:hAnsi="思源黑体 CN Regular" w:cs="思源黑体 CN Regular"/>
              <w:noProof/>
              <w:kern w:val="2"/>
              <w:sz w:val="15"/>
              <w:szCs w:val="15"/>
              <w:lang w:bidi="ar"/>
            </w:rPr>
            <w:t>19</w:t>
          </w:r>
          <w:r>
            <w:rPr>
              <w:rFonts w:ascii="思源黑体 CN Regular" w:eastAsia="思源黑体 CN Regular" w:hAnsi="思源黑体 CN Regular" w:cs="思源黑体 CN Regular" w:hint="eastAsia"/>
              <w:kern w:val="2"/>
              <w:sz w:val="15"/>
              <w:szCs w:val="15"/>
              <w:lang w:bidi="ar"/>
            </w:rPr>
            <w:fldChar w:fldCharType="end"/>
          </w:r>
        </w:p>
      </w:tc>
      <w:tc>
        <w:tcPr>
          <w:tcW w:w="2310" w:type="pct"/>
          <w:vAlign w:val="center"/>
        </w:tcPr>
        <w:p w14:paraId="10FFB90F" w14:textId="77777777" w:rsidR="00B00635" w:rsidRDefault="002059E0">
          <w:pPr>
            <w:widowControl w:val="0"/>
            <w:wordWrap w:val="0"/>
            <w:spacing w:after="0"/>
            <w:jc w:val="right"/>
            <w:rPr>
              <w:rFonts w:ascii="思源黑体 CN Regular" w:eastAsia="思源黑体 CN Regular" w:hAnsi="思源黑体 CN Regular" w:cs="思源黑体 CN Regular"/>
              <w:sz w:val="15"/>
              <w:szCs w:val="15"/>
            </w:rPr>
          </w:pPr>
          <w:r>
            <w:rPr>
              <w:rFonts w:ascii="思源黑体 CN Regular" w:eastAsia="思源黑体 CN Regular" w:hAnsi="思源黑体 CN Regular" w:cs="思源黑体 CN Regular" w:hint="eastAsia"/>
              <w:kern w:val="2"/>
              <w:sz w:val="15"/>
              <w:szCs w:val="15"/>
              <w:lang w:bidi="ar"/>
            </w:rPr>
            <w:t xml:space="preserve">精准医学中心：028-85422608；病理科 </w:t>
          </w:r>
          <w:bookmarkStart w:id="7" w:name="_Hlk201936191"/>
          <w:r>
            <w:rPr>
              <w:rFonts w:ascii="思源黑体 CN Regular" w:eastAsia="思源黑体 CN Regular" w:hAnsi="思源黑体 CN Regular" w:cs="思源黑体 CN Regular" w:hint="eastAsia"/>
              <w:kern w:val="2"/>
              <w:sz w:val="15"/>
              <w:szCs w:val="15"/>
              <w:lang w:bidi="ar"/>
            </w:rPr>
            <w:t>028-85422698</w:t>
          </w:r>
          <w:bookmarkEnd w:id="7"/>
          <w:r>
            <w:rPr>
              <w:rFonts w:ascii="思源黑体 CN Regular" w:eastAsia="思源黑体 CN Regular" w:hAnsi="思源黑体 CN Regular" w:cs="思源黑体 CN Regular" w:hint="eastAsia"/>
              <w:kern w:val="2"/>
              <w:sz w:val="15"/>
              <w:szCs w:val="15"/>
              <w:lang w:bidi="ar"/>
            </w:rPr>
            <w:t xml:space="preserve">  </w:t>
          </w:r>
        </w:p>
      </w:tc>
    </w:tr>
  </w:tbl>
  <w:p w14:paraId="2A915022" w14:textId="77777777" w:rsidR="00B00635" w:rsidRDefault="00B00635">
    <w:pPr>
      <w:pStyle w:val="a6"/>
      <w:jc w:val="both"/>
    </w:pPr>
  </w:p>
  <w:p w14:paraId="4332E910" w14:textId="77777777" w:rsidR="00B00635" w:rsidRDefault="00B00635">
    <w:pPr>
      <w:pStyle w:val="a6"/>
      <w:rPr>
        <w:rFonts w:ascii="宋体" w:eastAsia="宋体" w:hAnsi="宋体" w:cs="宋体"/>
        <w:b w:val="0"/>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AAF9E" w14:textId="77777777" w:rsidR="005435AD" w:rsidRDefault="005435AD">
      <w:pPr>
        <w:spacing w:after="0"/>
      </w:pPr>
      <w:r>
        <w:separator/>
      </w:r>
    </w:p>
  </w:footnote>
  <w:footnote w:type="continuationSeparator" w:id="0">
    <w:p w14:paraId="40DA376A" w14:textId="77777777" w:rsidR="005435AD" w:rsidRDefault="005435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4A0" w:firstRow="1" w:lastRow="0" w:firstColumn="1" w:lastColumn="0" w:noHBand="0" w:noVBand="1"/>
    </w:tblPr>
    <w:tblGrid>
      <w:gridCol w:w="4118"/>
      <w:gridCol w:w="1567"/>
      <w:gridCol w:w="4170"/>
    </w:tblGrid>
    <w:tr w:rsidR="00B00635" w14:paraId="5BF5D70B" w14:textId="77777777">
      <w:tc>
        <w:tcPr>
          <w:tcW w:w="4118" w:type="dxa"/>
          <w:vAlign w:val="bottom"/>
        </w:tcPr>
        <w:p w14:paraId="4AF7350D" w14:textId="77777777" w:rsidR="00B00635" w:rsidRDefault="002059E0">
          <w:pPr>
            <w:pStyle w:val="a7"/>
            <w:rPr>
              <w:sz w:val="18"/>
              <w:szCs w:val="18"/>
              <w:lang w:val="en-US"/>
            </w:rPr>
          </w:pPr>
          <w:r>
            <w:rPr>
              <w:noProof/>
            </w:rPr>
            <w:drawing>
              <wp:inline distT="0" distB="0" distL="114300" distR="114300" wp14:anchorId="463515AB" wp14:editId="7D8D23CC">
                <wp:extent cx="511810" cy="438785"/>
                <wp:effectExtent l="0" t="0" r="2540" b="18415"/>
                <wp:docPr id="1656196925" name="图片 20" descr="h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96925" name="图片 20" descr="hua"/>
                        <pic:cNvPicPr>
                          <a:picLocks noChangeAspect="1"/>
                        </pic:cNvPicPr>
                      </pic:nvPicPr>
                      <pic:blipFill>
                        <a:blip r:embed="rId1"/>
                        <a:stretch>
                          <a:fillRect/>
                        </a:stretch>
                      </pic:blipFill>
                      <pic:spPr>
                        <a:xfrm>
                          <a:off x="0" y="0"/>
                          <a:ext cx="511810" cy="438785"/>
                        </a:xfrm>
                        <a:prstGeom prst="rect">
                          <a:avLst/>
                        </a:prstGeom>
                        <a:noFill/>
                        <a:ln>
                          <a:noFill/>
                        </a:ln>
                      </pic:spPr>
                    </pic:pic>
                  </a:graphicData>
                </a:graphic>
              </wp:inline>
            </w:drawing>
          </w:r>
          <w:r>
            <w:rPr>
              <w:sz w:val="18"/>
              <w:szCs w:val="18"/>
              <w:lang w:val="en-US"/>
            </w:rPr>
            <w:t xml:space="preserve">            </w:t>
          </w:r>
        </w:p>
      </w:tc>
      <w:tc>
        <w:tcPr>
          <w:tcW w:w="1567" w:type="dxa"/>
          <w:vAlign w:val="bottom"/>
        </w:tcPr>
        <w:p w14:paraId="0C5BC9D0" w14:textId="77777777" w:rsidR="00B00635" w:rsidRDefault="002059E0">
          <w:pPr>
            <w:pStyle w:val="a7"/>
            <w:rPr>
              <w:sz w:val="18"/>
              <w:szCs w:val="18"/>
              <w:lang w:val="en-US"/>
            </w:rPr>
          </w:pPr>
          <w:r>
            <w:rPr>
              <w:rFonts w:hint="eastAsia"/>
              <w:sz w:val="18"/>
              <w:szCs w:val="18"/>
              <w:lang w:val="en-US"/>
            </w:rPr>
            <w:t>H</w:t>
          </w:r>
          <w:r>
            <w:rPr>
              <w:sz w:val="18"/>
              <w:szCs w:val="18"/>
              <w:lang w:val="en-US"/>
            </w:rPr>
            <w:t>RD</w:t>
          </w:r>
          <w:r>
            <w:rPr>
              <w:rFonts w:hint="eastAsia"/>
              <w:sz w:val="18"/>
              <w:szCs w:val="18"/>
              <w:lang w:val="en-US"/>
            </w:rPr>
            <w:t>基因测序</w:t>
          </w:r>
        </w:p>
      </w:tc>
      <w:tc>
        <w:tcPr>
          <w:tcW w:w="4170" w:type="dxa"/>
          <w:vAlign w:val="bottom"/>
        </w:tcPr>
        <w:p w14:paraId="7E6810B0" w14:textId="11AFD76C" w:rsidR="00B00635" w:rsidRDefault="00E07072">
          <w:pPr>
            <w:pStyle w:val="a7"/>
            <w:wordWrap w:val="0"/>
            <w:jc w:val="right"/>
            <w:rPr>
              <w:sz w:val="18"/>
              <w:szCs w:val="18"/>
              <w:lang w:val="en-US"/>
            </w:rPr>
          </w:pPr>
          <w:r w:rsidRPr="00E07072">
            <w:rPr>
              <w:sz w:val="18"/>
              <w:szCs w:val="18"/>
              <w:lang w:val="en-US"/>
            </w:rPr>
            <w:t>{{</w:t>
          </w:r>
          <w:proofErr w:type="spellStart"/>
          <w:proofErr w:type="gramStart"/>
          <w:r w:rsidRPr="00E07072">
            <w:rPr>
              <w:sz w:val="18"/>
              <w:szCs w:val="18"/>
              <w:lang w:val="en-US"/>
            </w:rPr>
            <w:t>sample.patient</w:t>
          </w:r>
          <w:proofErr w:type="gramEnd"/>
          <w:r w:rsidRPr="00E07072">
            <w:rPr>
              <w:sz w:val="18"/>
              <w:szCs w:val="18"/>
              <w:lang w:val="en-US"/>
            </w:rPr>
            <w:t>_name</w:t>
          </w:r>
          <w:proofErr w:type="spellEnd"/>
          <w:r w:rsidRPr="00E07072">
            <w:rPr>
              <w:sz w:val="18"/>
              <w:szCs w:val="18"/>
              <w:lang w:val="en-US"/>
            </w:rPr>
            <w:t>}}</w:t>
          </w:r>
          <w:r w:rsidR="002059E0">
            <w:rPr>
              <w:rFonts w:hint="eastAsia"/>
              <w:sz w:val="18"/>
              <w:szCs w:val="18"/>
              <w:lang w:val="en-US"/>
            </w:rPr>
            <w:t xml:space="preserve">  </w:t>
          </w:r>
          <w:r w:rsidRPr="00E07072">
            <w:rPr>
              <w:sz w:val="18"/>
              <w:szCs w:val="18"/>
              <w:lang w:val="en-US"/>
            </w:rPr>
            <w:t>{{</w:t>
          </w:r>
          <w:proofErr w:type="spellStart"/>
          <w:r w:rsidRPr="00E07072">
            <w:rPr>
              <w:sz w:val="18"/>
              <w:szCs w:val="18"/>
              <w:lang w:val="en-US"/>
            </w:rPr>
            <w:t>sample.id_number</w:t>
          </w:r>
          <w:proofErr w:type="spellEnd"/>
          <w:r w:rsidRPr="00E07072">
            <w:rPr>
              <w:sz w:val="18"/>
              <w:szCs w:val="18"/>
              <w:lang w:val="en-US"/>
            </w:rPr>
            <w:t>}}</w:t>
          </w:r>
          <w:r w:rsidR="002059E0">
            <w:rPr>
              <w:rFonts w:hint="eastAsia"/>
              <w:sz w:val="18"/>
              <w:szCs w:val="18"/>
              <w:lang w:val="en-US"/>
            </w:rPr>
            <w:t xml:space="preserve">  </w:t>
          </w:r>
          <w:r w:rsidR="00D039C4" w:rsidRPr="00D039C4">
            <w:rPr>
              <w:sz w:val="18"/>
              <w:szCs w:val="18"/>
              <w:lang w:val="en-US"/>
            </w:rPr>
            <w:t>{{</w:t>
          </w:r>
          <w:proofErr w:type="spellStart"/>
          <w:r w:rsidR="00D039C4" w:rsidRPr="00D039C4">
            <w:rPr>
              <w:sz w:val="18"/>
              <w:szCs w:val="18"/>
              <w:lang w:val="en-US"/>
            </w:rPr>
            <w:t>sample.</w:t>
          </w:r>
          <w:r w:rsidR="00426026" w:rsidRPr="00426026">
            <w:rPr>
              <w:sz w:val="18"/>
              <w:szCs w:val="18"/>
              <w:lang w:val="en-US"/>
            </w:rPr>
            <w:t>mol_pathological_id</w:t>
          </w:r>
          <w:proofErr w:type="spellEnd"/>
          <w:r w:rsidR="00426026" w:rsidRPr="00426026">
            <w:rPr>
              <w:sz w:val="18"/>
              <w:szCs w:val="18"/>
              <w:lang w:val="en-US"/>
            </w:rPr>
            <w:t xml:space="preserve"> </w:t>
          </w:r>
          <w:r w:rsidR="00D039C4" w:rsidRPr="00D039C4">
            <w:rPr>
              <w:sz w:val="18"/>
              <w:szCs w:val="18"/>
              <w:lang w:val="en-US"/>
            </w:rPr>
            <w:t>}}</w:t>
          </w:r>
          <w:r w:rsidR="002059E0">
            <w:rPr>
              <w:rFonts w:hint="eastAsia"/>
              <w:sz w:val="18"/>
              <w:szCs w:val="18"/>
              <w:lang w:val="en-US"/>
            </w:rPr>
            <w:t xml:space="preserve">  </w:t>
          </w:r>
        </w:p>
      </w:tc>
    </w:tr>
  </w:tbl>
  <w:p w14:paraId="1E906B7D" w14:textId="77777777" w:rsidR="00B00635" w:rsidRDefault="00B00635">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2DE79C8"/>
    <w:multiLevelType w:val="multilevel"/>
    <w:tmpl w:val="82DE79C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96FF8E5E"/>
    <w:multiLevelType w:val="singleLevel"/>
    <w:tmpl w:val="96FF8E5E"/>
    <w:lvl w:ilvl="0">
      <w:start w:val="1"/>
      <w:numFmt w:val="decimal"/>
      <w:lvlText w:val="%1."/>
      <w:lvlJc w:val="left"/>
      <w:pPr>
        <w:ind w:left="425" w:hanging="425"/>
      </w:pPr>
      <w:rPr>
        <w:rFonts w:hint="default"/>
      </w:rPr>
    </w:lvl>
  </w:abstractNum>
  <w:abstractNum w:abstractNumId="2" w15:restartNumberingAfterBreak="0">
    <w:nsid w:val="11F54E2A"/>
    <w:multiLevelType w:val="singleLevel"/>
    <w:tmpl w:val="11F54E2A"/>
    <w:lvl w:ilvl="0">
      <w:start w:val="3"/>
      <w:numFmt w:val="chineseCounting"/>
      <w:suff w:val="nothing"/>
      <w:lvlText w:val="%1、"/>
      <w:lvlJc w:val="left"/>
      <w:rPr>
        <w:rFonts w:hint="eastAsia"/>
      </w:rPr>
    </w:lvl>
  </w:abstractNum>
  <w:abstractNum w:abstractNumId="3" w15:restartNumberingAfterBreak="0">
    <w:nsid w:val="1E943F59"/>
    <w:multiLevelType w:val="multilevel"/>
    <w:tmpl w:val="1E943F5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15E474C"/>
    <w:multiLevelType w:val="hybridMultilevel"/>
    <w:tmpl w:val="B4082D1A"/>
    <w:lvl w:ilvl="0" w:tplc="3D4E2B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01927AC"/>
    <w:multiLevelType w:val="multilevel"/>
    <w:tmpl w:val="501927A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CB9604B"/>
    <w:multiLevelType w:val="singleLevel"/>
    <w:tmpl w:val="96FF8E5E"/>
    <w:lvl w:ilvl="0">
      <w:start w:val="1"/>
      <w:numFmt w:val="decimal"/>
      <w:lvlText w:val="%1."/>
      <w:lvlJc w:val="left"/>
      <w:pPr>
        <w:ind w:left="425" w:hanging="425"/>
      </w:pPr>
      <w:rPr>
        <w:rFonts w:hint="default"/>
      </w:rPr>
    </w:lvl>
  </w:abstractNum>
  <w:abstractNum w:abstractNumId="7" w15:restartNumberingAfterBreak="0">
    <w:nsid w:val="6027CDC8"/>
    <w:multiLevelType w:val="singleLevel"/>
    <w:tmpl w:val="6027CDC8"/>
    <w:lvl w:ilvl="0">
      <w:start w:val="1"/>
      <w:numFmt w:val="decimal"/>
      <w:lvlText w:val="(%1)"/>
      <w:lvlJc w:val="left"/>
      <w:pPr>
        <w:ind w:left="425" w:hanging="425"/>
      </w:pPr>
      <w:rPr>
        <w:rFonts w:hint="default"/>
      </w:rPr>
    </w:lvl>
  </w:abstractNum>
  <w:abstractNum w:abstractNumId="8" w15:restartNumberingAfterBreak="0">
    <w:nsid w:val="6DF7AD19"/>
    <w:multiLevelType w:val="singleLevel"/>
    <w:tmpl w:val="6DF7AD19"/>
    <w:lvl w:ilvl="0">
      <w:start w:val="2"/>
      <w:numFmt w:val="decimal"/>
      <w:suff w:val="space"/>
      <w:lvlText w:val="%1."/>
      <w:lvlJc w:val="left"/>
    </w:lvl>
  </w:abstractNum>
  <w:abstractNum w:abstractNumId="9" w15:restartNumberingAfterBreak="0">
    <w:nsid w:val="7E606ED3"/>
    <w:multiLevelType w:val="hybridMultilevel"/>
    <w:tmpl w:val="BD7CC9C6"/>
    <w:lvl w:ilvl="0" w:tplc="6027CDC8">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3"/>
  </w:num>
  <w:num w:numId="3">
    <w:abstractNumId w:val="2"/>
  </w:num>
  <w:num w:numId="4">
    <w:abstractNumId w:val="8"/>
  </w:num>
  <w:num w:numId="5">
    <w:abstractNumId w:val="0"/>
  </w:num>
  <w:num w:numId="6">
    <w:abstractNumId w:val="7"/>
  </w:num>
  <w:num w:numId="7">
    <w:abstractNumId w:val="1"/>
  </w:num>
  <w:num w:numId="8">
    <w:abstractNumId w:val="4"/>
  </w:num>
  <w:num w:numId="9">
    <w:abstractNumId w:val="9"/>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00"/>
  <w:drawingGridVerticalSpacing w:val="240"/>
  <w:displayHorizontalDrawingGridEvery w:val="0"/>
  <w:displayVerticalDrawingGridEvery w:val="2"/>
  <w:characterSpacingControl w:val="doNotCompress"/>
  <w:doNotValidateAgainstSchema/>
  <w:doNotDemarcateInvalidXml/>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1ZjE1Yjg1YjZlNDcwYWFlODlkOWQwOTg5ZWMyNmQifQ=="/>
  </w:docVars>
  <w:rsids>
    <w:rsidRoot w:val="00172A27"/>
    <w:rsid w:val="99FFF4B5"/>
    <w:rsid w:val="9A3E84FB"/>
    <w:rsid w:val="9E7B469F"/>
    <w:rsid w:val="AE9FD743"/>
    <w:rsid w:val="AF7D174C"/>
    <w:rsid w:val="AFF7D734"/>
    <w:rsid w:val="BA77B1D7"/>
    <w:rsid w:val="BC93682E"/>
    <w:rsid w:val="BDD625A2"/>
    <w:rsid w:val="BDFFA630"/>
    <w:rsid w:val="BE8C773E"/>
    <w:rsid w:val="BEFFF580"/>
    <w:rsid w:val="BFFC5E86"/>
    <w:rsid w:val="C8A7BDA5"/>
    <w:rsid w:val="DDDFA7DD"/>
    <w:rsid w:val="DFDBDBED"/>
    <w:rsid w:val="DFDF7DAF"/>
    <w:rsid w:val="ECBF00A2"/>
    <w:rsid w:val="EDFB15BC"/>
    <w:rsid w:val="F5DEADAB"/>
    <w:rsid w:val="F5FD2A4F"/>
    <w:rsid w:val="F7534CCF"/>
    <w:rsid w:val="F7D916B0"/>
    <w:rsid w:val="FDE37714"/>
    <w:rsid w:val="FDEB3407"/>
    <w:rsid w:val="FE6DC775"/>
    <w:rsid w:val="FEF594F9"/>
    <w:rsid w:val="FF6F8E47"/>
    <w:rsid w:val="FFF60F68"/>
    <w:rsid w:val="FFF78005"/>
    <w:rsid w:val="FFFE2296"/>
    <w:rsid w:val="FFFF6EAC"/>
    <w:rsid w:val="0000096F"/>
    <w:rsid w:val="0000205A"/>
    <w:rsid w:val="00003079"/>
    <w:rsid w:val="00003364"/>
    <w:rsid w:val="000035C9"/>
    <w:rsid w:val="00003859"/>
    <w:rsid w:val="00004621"/>
    <w:rsid w:val="00004837"/>
    <w:rsid w:val="00005F44"/>
    <w:rsid w:val="00006423"/>
    <w:rsid w:val="00006891"/>
    <w:rsid w:val="00006A93"/>
    <w:rsid w:val="000102CA"/>
    <w:rsid w:val="000117C2"/>
    <w:rsid w:val="00011817"/>
    <w:rsid w:val="00012652"/>
    <w:rsid w:val="00013169"/>
    <w:rsid w:val="0001351D"/>
    <w:rsid w:val="000135F9"/>
    <w:rsid w:val="00013A22"/>
    <w:rsid w:val="00013B6A"/>
    <w:rsid w:val="00014ABE"/>
    <w:rsid w:val="000156DE"/>
    <w:rsid w:val="00015BB6"/>
    <w:rsid w:val="00016822"/>
    <w:rsid w:val="00016BE5"/>
    <w:rsid w:val="00016D4C"/>
    <w:rsid w:val="0001723E"/>
    <w:rsid w:val="00020326"/>
    <w:rsid w:val="0002224C"/>
    <w:rsid w:val="00023CD1"/>
    <w:rsid w:val="0002402D"/>
    <w:rsid w:val="00025078"/>
    <w:rsid w:val="0002590B"/>
    <w:rsid w:val="00026CF6"/>
    <w:rsid w:val="0002753A"/>
    <w:rsid w:val="00027954"/>
    <w:rsid w:val="00027A0A"/>
    <w:rsid w:val="000302AB"/>
    <w:rsid w:val="000307F8"/>
    <w:rsid w:val="000309D4"/>
    <w:rsid w:val="00030B76"/>
    <w:rsid w:val="0003204D"/>
    <w:rsid w:val="00032EDC"/>
    <w:rsid w:val="00033830"/>
    <w:rsid w:val="00033906"/>
    <w:rsid w:val="00033996"/>
    <w:rsid w:val="0003448C"/>
    <w:rsid w:val="00035654"/>
    <w:rsid w:val="00035983"/>
    <w:rsid w:val="00035C78"/>
    <w:rsid w:val="0003711F"/>
    <w:rsid w:val="0003729E"/>
    <w:rsid w:val="00037A77"/>
    <w:rsid w:val="000404F3"/>
    <w:rsid w:val="000407B0"/>
    <w:rsid w:val="00041847"/>
    <w:rsid w:val="00041A04"/>
    <w:rsid w:val="00041B32"/>
    <w:rsid w:val="00041CB3"/>
    <w:rsid w:val="00042E8A"/>
    <w:rsid w:val="0004326F"/>
    <w:rsid w:val="000442FD"/>
    <w:rsid w:val="000447A6"/>
    <w:rsid w:val="00045596"/>
    <w:rsid w:val="0004578D"/>
    <w:rsid w:val="00045907"/>
    <w:rsid w:val="00046069"/>
    <w:rsid w:val="0004774F"/>
    <w:rsid w:val="00047C87"/>
    <w:rsid w:val="000501B8"/>
    <w:rsid w:val="00050AB3"/>
    <w:rsid w:val="00051667"/>
    <w:rsid w:val="00051A29"/>
    <w:rsid w:val="000529C6"/>
    <w:rsid w:val="00052F8A"/>
    <w:rsid w:val="00053282"/>
    <w:rsid w:val="000532FA"/>
    <w:rsid w:val="000539E8"/>
    <w:rsid w:val="00053BF1"/>
    <w:rsid w:val="00055F92"/>
    <w:rsid w:val="00055F99"/>
    <w:rsid w:val="00056B09"/>
    <w:rsid w:val="00056E7F"/>
    <w:rsid w:val="00056F97"/>
    <w:rsid w:val="00057294"/>
    <w:rsid w:val="000579F9"/>
    <w:rsid w:val="000601E1"/>
    <w:rsid w:val="00060295"/>
    <w:rsid w:val="000610B0"/>
    <w:rsid w:val="000612A6"/>
    <w:rsid w:val="0006141B"/>
    <w:rsid w:val="000618CF"/>
    <w:rsid w:val="000619B1"/>
    <w:rsid w:val="00061A06"/>
    <w:rsid w:val="00062C53"/>
    <w:rsid w:val="00063D86"/>
    <w:rsid w:val="00063FFB"/>
    <w:rsid w:val="00064722"/>
    <w:rsid w:val="00066156"/>
    <w:rsid w:val="00066351"/>
    <w:rsid w:val="00066546"/>
    <w:rsid w:val="00067668"/>
    <w:rsid w:val="0007344B"/>
    <w:rsid w:val="000736FB"/>
    <w:rsid w:val="000742C9"/>
    <w:rsid w:val="00074A9C"/>
    <w:rsid w:val="000757F6"/>
    <w:rsid w:val="00076224"/>
    <w:rsid w:val="00076DAA"/>
    <w:rsid w:val="00076FE7"/>
    <w:rsid w:val="00077484"/>
    <w:rsid w:val="000808AE"/>
    <w:rsid w:val="00081B7E"/>
    <w:rsid w:val="00081D44"/>
    <w:rsid w:val="00081E07"/>
    <w:rsid w:val="00081E59"/>
    <w:rsid w:val="0008229D"/>
    <w:rsid w:val="000833BF"/>
    <w:rsid w:val="0008480F"/>
    <w:rsid w:val="00084BE5"/>
    <w:rsid w:val="00085C62"/>
    <w:rsid w:val="00085EA1"/>
    <w:rsid w:val="00086086"/>
    <w:rsid w:val="000866FE"/>
    <w:rsid w:val="000867B7"/>
    <w:rsid w:val="00086B21"/>
    <w:rsid w:val="000876DF"/>
    <w:rsid w:val="00087975"/>
    <w:rsid w:val="00087A85"/>
    <w:rsid w:val="00087E2E"/>
    <w:rsid w:val="0009006E"/>
    <w:rsid w:val="00090FBC"/>
    <w:rsid w:val="00091CE3"/>
    <w:rsid w:val="0009214F"/>
    <w:rsid w:val="00092221"/>
    <w:rsid w:val="00092980"/>
    <w:rsid w:val="00092A88"/>
    <w:rsid w:val="00092B7D"/>
    <w:rsid w:val="00093707"/>
    <w:rsid w:val="00093803"/>
    <w:rsid w:val="00094E07"/>
    <w:rsid w:val="00094F96"/>
    <w:rsid w:val="000952AB"/>
    <w:rsid w:val="0009530C"/>
    <w:rsid w:val="00095FE9"/>
    <w:rsid w:val="00097976"/>
    <w:rsid w:val="000979CE"/>
    <w:rsid w:val="00097A90"/>
    <w:rsid w:val="00097DFC"/>
    <w:rsid w:val="00097F6B"/>
    <w:rsid w:val="000A0AF9"/>
    <w:rsid w:val="000A267F"/>
    <w:rsid w:val="000A2A1C"/>
    <w:rsid w:val="000A2ABF"/>
    <w:rsid w:val="000A339A"/>
    <w:rsid w:val="000A3F0E"/>
    <w:rsid w:val="000A5B16"/>
    <w:rsid w:val="000A5C9C"/>
    <w:rsid w:val="000A606C"/>
    <w:rsid w:val="000A7200"/>
    <w:rsid w:val="000A732C"/>
    <w:rsid w:val="000A7729"/>
    <w:rsid w:val="000B0630"/>
    <w:rsid w:val="000B0AD2"/>
    <w:rsid w:val="000B0D1C"/>
    <w:rsid w:val="000B0F5D"/>
    <w:rsid w:val="000B167F"/>
    <w:rsid w:val="000B2D3B"/>
    <w:rsid w:val="000B3706"/>
    <w:rsid w:val="000B38D8"/>
    <w:rsid w:val="000B4820"/>
    <w:rsid w:val="000B4C1A"/>
    <w:rsid w:val="000B5389"/>
    <w:rsid w:val="000B6DD7"/>
    <w:rsid w:val="000B7906"/>
    <w:rsid w:val="000B7B34"/>
    <w:rsid w:val="000B7C1F"/>
    <w:rsid w:val="000C121E"/>
    <w:rsid w:val="000C1455"/>
    <w:rsid w:val="000C23B4"/>
    <w:rsid w:val="000C2CB0"/>
    <w:rsid w:val="000C32E0"/>
    <w:rsid w:val="000C349A"/>
    <w:rsid w:val="000C37D3"/>
    <w:rsid w:val="000C394D"/>
    <w:rsid w:val="000C4233"/>
    <w:rsid w:val="000C4455"/>
    <w:rsid w:val="000C47D4"/>
    <w:rsid w:val="000C4AA7"/>
    <w:rsid w:val="000C52CC"/>
    <w:rsid w:val="000C6018"/>
    <w:rsid w:val="000C61D2"/>
    <w:rsid w:val="000C764D"/>
    <w:rsid w:val="000D0505"/>
    <w:rsid w:val="000D1A7F"/>
    <w:rsid w:val="000D1FD8"/>
    <w:rsid w:val="000D2090"/>
    <w:rsid w:val="000D2450"/>
    <w:rsid w:val="000D2D0B"/>
    <w:rsid w:val="000D312F"/>
    <w:rsid w:val="000D32D7"/>
    <w:rsid w:val="000D4021"/>
    <w:rsid w:val="000D425D"/>
    <w:rsid w:val="000D5838"/>
    <w:rsid w:val="000D5DDE"/>
    <w:rsid w:val="000D64C6"/>
    <w:rsid w:val="000D6A7F"/>
    <w:rsid w:val="000D6F0E"/>
    <w:rsid w:val="000D76BF"/>
    <w:rsid w:val="000D7A5D"/>
    <w:rsid w:val="000E041E"/>
    <w:rsid w:val="000E0D51"/>
    <w:rsid w:val="000E1518"/>
    <w:rsid w:val="000E20E7"/>
    <w:rsid w:val="000E2B10"/>
    <w:rsid w:val="000E2CE9"/>
    <w:rsid w:val="000E342A"/>
    <w:rsid w:val="000E3871"/>
    <w:rsid w:val="000E3E65"/>
    <w:rsid w:val="000E42E7"/>
    <w:rsid w:val="000E43F3"/>
    <w:rsid w:val="000E48EE"/>
    <w:rsid w:val="000E4FC9"/>
    <w:rsid w:val="000E5C30"/>
    <w:rsid w:val="000E5E49"/>
    <w:rsid w:val="000E7E43"/>
    <w:rsid w:val="000F0074"/>
    <w:rsid w:val="000F08D5"/>
    <w:rsid w:val="000F252C"/>
    <w:rsid w:val="000F2C25"/>
    <w:rsid w:val="000F3868"/>
    <w:rsid w:val="000F4376"/>
    <w:rsid w:val="000F48A3"/>
    <w:rsid w:val="000F4B87"/>
    <w:rsid w:val="000F528E"/>
    <w:rsid w:val="000F5636"/>
    <w:rsid w:val="000F58B8"/>
    <w:rsid w:val="000F5927"/>
    <w:rsid w:val="000F5DB8"/>
    <w:rsid w:val="000F76C0"/>
    <w:rsid w:val="000F78C2"/>
    <w:rsid w:val="000F7AC0"/>
    <w:rsid w:val="000F7AE1"/>
    <w:rsid w:val="000F7D73"/>
    <w:rsid w:val="00100027"/>
    <w:rsid w:val="00100334"/>
    <w:rsid w:val="00100459"/>
    <w:rsid w:val="001007C2"/>
    <w:rsid w:val="001015AC"/>
    <w:rsid w:val="00101628"/>
    <w:rsid w:val="00102D4F"/>
    <w:rsid w:val="001035D6"/>
    <w:rsid w:val="00104EF6"/>
    <w:rsid w:val="0010527A"/>
    <w:rsid w:val="0010611D"/>
    <w:rsid w:val="001061C6"/>
    <w:rsid w:val="001064DF"/>
    <w:rsid w:val="00107531"/>
    <w:rsid w:val="00110058"/>
    <w:rsid w:val="00110656"/>
    <w:rsid w:val="00112E25"/>
    <w:rsid w:val="00113263"/>
    <w:rsid w:val="0011422C"/>
    <w:rsid w:val="00114941"/>
    <w:rsid w:val="001150C2"/>
    <w:rsid w:val="00116063"/>
    <w:rsid w:val="001160E8"/>
    <w:rsid w:val="0011631B"/>
    <w:rsid w:val="001164F5"/>
    <w:rsid w:val="00116D74"/>
    <w:rsid w:val="00117463"/>
    <w:rsid w:val="001176EB"/>
    <w:rsid w:val="001209D9"/>
    <w:rsid w:val="00121CF7"/>
    <w:rsid w:val="00121F79"/>
    <w:rsid w:val="00122560"/>
    <w:rsid w:val="001226F9"/>
    <w:rsid w:val="00122957"/>
    <w:rsid w:val="00123080"/>
    <w:rsid w:val="0012401D"/>
    <w:rsid w:val="00124901"/>
    <w:rsid w:val="00124C2A"/>
    <w:rsid w:val="00124E07"/>
    <w:rsid w:val="001258FA"/>
    <w:rsid w:val="00126156"/>
    <w:rsid w:val="00126DED"/>
    <w:rsid w:val="00126F0E"/>
    <w:rsid w:val="00127207"/>
    <w:rsid w:val="00127D71"/>
    <w:rsid w:val="00127E7E"/>
    <w:rsid w:val="0013057B"/>
    <w:rsid w:val="00130992"/>
    <w:rsid w:val="00130D84"/>
    <w:rsid w:val="00131659"/>
    <w:rsid w:val="00131F1A"/>
    <w:rsid w:val="001321AB"/>
    <w:rsid w:val="00132CE3"/>
    <w:rsid w:val="001351EF"/>
    <w:rsid w:val="00135233"/>
    <w:rsid w:val="00135368"/>
    <w:rsid w:val="00135D61"/>
    <w:rsid w:val="00135D85"/>
    <w:rsid w:val="001361AD"/>
    <w:rsid w:val="0013627A"/>
    <w:rsid w:val="00137698"/>
    <w:rsid w:val="0013772E"/>
    <w:rsid w:val="00140F87"/>
    <w:rsid w:val="00142547"/>
    <w:rsid w:val="0014295B"/>
    <w:rsid w:val="00142985"/>
    <w:rsid w:val="00142C11"/>
    <w:rsid w:val="0014304F"/>
    <w:rsid w:val="00143E4E"/>
    <w:rsid w:val="001448B9"/>
    <w:rsid w:val="0014647E"/>
    <w:rsid w:val="00150494"/>
    <w:rsid w:val="00150A96"/>
    <w:rsid w:val="00151018"/>
    <w:rsid w:val="00151127"/>
    <w:rsid w:val="0015258A"/>
    <w:rsid w:val="00152BAC"/>
    <w:rsid w:val="00153978"/>
    <w:rsid w:val="00154178"/>
    <w:rsid w:val="00154664"/>
    <w:rsid w:val="00154CCD"/>
    <w:rsid w:val="00154D3D"/>
    <w:rsid w:val="0015525F"/>
    <w:rsid w:val="001556C7"/>
    <w:rsid w:val="001564D1"/>
    <w:rsid w:val="001579EF"/>
    <w:rsid w:val="00157CB9"/>
    <w:rsid w:val="001601C5"/>
    <w:rsid w:val="00160CA4"/>
    <w:rsid w:val="0016174F"/>
    <w:rsid w:val="00163192"/>
    <w:rsid w:val="00164818"/>
    <w:rsid w:val="001659FC"/>
    <w:rsid w:val="00166D53"/>
    <w:rsid w:val="0016719B"/>
    <w:rsid w:val="00167971"/>
    <w:rsid w:val="00167C24"/>
    <w:rsid w:val="0017079F"/>
    <w:rsid w:val="00170F32"/>
    <w:rsid w:val="001719A8"/>
    <w:rsid w:val="00172706"/>
    <w:rsid w:val="0017293C"/>
    <w:rsid w:val="00172A27"/>
    <w:rsid w:val="00173873"/>
    <w:rsid w:val="001738A5"/>
    <w:rsid w:val="0017425D"/>
    <w:rsid w:val="0017430F"/>
    <w:rsid w:val="001747FC"/>
    <w:rsid w:val="001757E9"/>
    <w:rsid w:val="00175923"/>
    <w:rsid w:val="00175AA8"/>
    <w:rsid w:val="00176DDA"/>
    <w:rsid w:val="0017701A"/>
    <w:rsid w:val="0017752B"/>
    <w:rsid w:val="00180667"/>
    <w:rsid w:val="00180BC3"/>
    <w:rsid w:val="00180DB7"/>
    <w:rsid w:val="001819BB"/>
    <w:rsid w:val="00182755"/>
    <w:rsid w:val="00182EAE"/>
    <w:rsid w:val="00183517"/>
    <w:rsid w:val="00183A15"/>
    <w:rsid w:val="0018485C"/>
    <w:rsid w:val="00184FAC"/>
    <w:rsid w:val="00185D37"/>
    <w:rsid w:val="00187C1A"/>
    <w:rsid w:val="00187D21"/>
    <w:rsid w:val="0019036F"/>
    <w:rsid w:val="001903B6"/>
    <w:rsid w:val="00191324"/>
    <w:rsid w:val="00192682"/>
    <w:rsid w:val="00192830"/>
    <w:rsid w:val="001943EC"/>
    <w:rsid w:val="0019482F"/>
    <w:rsid w:val="00194E1E"/>
    <w:rsid w:val="00195187"/>
    <w:rsid w:val="00195F05"/>
    <w:rsid w:val="00195F20"/>
    <w:rsid w:val="001960E1"/>
    <w:rsid w:val="001969AE"/>
    <w:rsid w:val="00197431"/>
    <w:rsid w:val="00197C3D"/>
    <w:rsid w:val="00197EA4"/>
    <w:rsid w:val="001A047C"/>
    <w:rsid w:val="001A193B"/>
    <w:rsid w:val="001A19C8"/>
    <w:rsid w:val="001A1A46"/>
    <w:rsid w:val="001A2248"/>
    <w:rsid w:val="001A270E"/>
    <w:rsid w:val="001A28E4"/>
    <w:rsid w:val="001A33F4"/>
    <w:rsid w:val="001A3E97"/>
    <w:rsid w:val="001A40C8"/>
    <w:rsid w:val="001A4C5B"/>
    <w:rsid w:val="001A523F"/>
    <w:rsid w:val="001A5F0A"/>
    <w:rsid w:val="001A63CE"/>
    <w:rsid w:val="001A65EA"/>
    <w:rsid w:val="001A7E4E"/>
    <w:rsid w:val="001B0304"/>
    <w:rsid w:val="001B1305"/>
    <w:rsid w:val="001B17E7"/>
    <w:rsid w:val="001B199B"/>
    <w:rsid w:val="001B2C30"/>
    <w:rsid w:val="001B3ADC"/>
    <w:rsid w:val="001B3C61"/>
    <w:rsid w:val="001B3F95"/>
    <w:rsid w:val="001B400D"/>
    <w:rsid w:val="001B43BE"/>
    <w:rsid w:val="001B43E7"/>
    <w:rsid w:val="001B5B13"/>
    <w:rsid w:val="001B6AC1"/>
    <w:rsid w:val="001B7029"/>
    <w:rsid w:val="001B74B4"/>
    <w:rsid w:val="001B76D0"/>
    <w:rsid w:val="001B7E54"/>
    <w:rsid w:val="001C092B"/>
    <w:rsid w:val="001C13A1"/>
    <w:rsid w:val="001C13BB"/>
    <w:rsid w:val="001C19D7"/>
    <w:rsid w:val="001C2768"/>
    <w:rsid w:val="001C2AA9"/>
    <w:rsid w:val="001C2BD6"/>
    <w:rsid w:val="001C36E0"/>
    <w:rsid w:val="001C3A66"/>
    <w:rsid w:val="001C3B7C"/>
    <w:rsid w:val="001C3CDF"/>
    <w:rsid w:val="001C4832"/>
    <w:rsid w:val="001C4B9D"/>
    <w:rsid w:val="001C4F8F"/>
    <w:rsid w:val="001C5128"/>
    <w:rsid w:val="001C583F"/>
    <w:rsid w:val="001C653A"/>
    <w:rsid w:val="001C672C"/>
    <w:rsid w:val="001C733E"/>
    <w:rsid w:val="001D07FC"/>
    <w:rsid w:val="001D082A"/>
    <w:rsid w:val="001D0BA9"/>
    <w:rsid w:val="001D0BDA"/>
    <w:rsid w:val="001D0FFE"/>
    <w:rsid w:val="001D149C"/>
    <w:rsid w:val="001D18F5"/>
    <w:rsid w:val="001D229D"/>
    <w:rsid w:val="001D24DC"/>
    <w:rsid w:val="001D30ED"/>
    <w:rsid w:val="001D3E8A"/>
    <w:rsid w:val="001D43BF"/>
    <w:rsid w:val="001D4845"/>
    <w:rsid w:val="001D4DC9"/>
    <w:rsid w:val="001D4E2B"/>
    <w:rsid w:val="001D4E4E"/>
    <w:rsid w:val="001D5558"/>
    <w:rsid w:val="001D7881"/>
    <w:rsid w:val="001E018D"/>
    <w:rsid w:val="001E0449"/>
    <w:rsid w:val="001E1783"/>
    <w:rsid w:val="001E1AD5"/>
    <w:rsid w:val="001E2A71"/>
    <w:rsid w:val="001E2FB0"/>
    <w:rsid w:val="001E4018"/>
    <w:rsid w:val="001E4EB6"/>
    <w:rsid w:val="001E57BF"/>
    <w:rsid w:val="001E5C97"/>
    <w:rsid w:val="001E6AAE"/>
    <w:rsid w:val="001E7936"/>
    <w:rsid w:val="001F02E6"/>
    <w:rsid w:val="001F09E9"/>
    <w:rsid w:val="001F0D9A"/>
    <w:rsid w:val="001F1999"/>
    <w:rsid w:val="001F1F94"/>
    <w:rsid w:val="001F290F"/>
    <w:rsid w:val="001F36D5"/>
    <w:rsid w:val="001F4EDF"/>
    <w:rsid w:val="001F5FAB"/>
    <w:rsid w:val="001F631F"/>
    <w:rsid w:val="001F6CF5"/>
    <w:rsid w:val="001F7739"/>
    <w:rsid w:val="001F78BA"/>
    <w:rsid w:val="001F7F55"/>
    <w:rsid w:val="00201C96"/>
    <w:rsid w:val="0020223D"/>
    <w:rsid w:val="002026DC"/>
    <w:rsid w:val="002059E0"/>
    <w:rsid w:val="00205F3F"/>
    <w:rsid w:val="00206A91"/>
    <w:rsid w:val="00206DF7"/>
    <w:rsid w:val="002109D6"/>
    <w:rsid w:val="00211292"/>
    <w:rsid w:val="002113F4"/>
    <w:rsid w:val="002118D9"/>
    <w:rsid w:val="00215CD1"/>
    <w:rsid w:val="0021668E"/>
    <w:rsid w:val="00216839"/>
    <w:rsid w:val="002173F1"/>
    <w:rsid w:val="00217D72"/>
    <w:rsid w:val="00220523"/>
    <w:rsid w:val="002211CD"/>
    <w:rsid w:val="0022180F"/>
    <w:rsid w:val="00222049"/>
    <w:rsid w:val="002222B9"/>
    <w:rsid w:val="00222496"/>
    <w:rsid w:val="00222601"/>
    <w:rsid w:val="00222BBC"/>
    <w:rsid w:val="00223080"/>
    <w:rsid w:val="00223492"/>
    <w:rsid w:val="00223A6D"/>
    <w:rsid w:val="002243FD"/>
    <w:rsid w:val="00224FE8"/>
    <w:rsid w:val="0022507A"/>
    <w:rsid w:val="00226958"/>
    <w:rsid w:val="00226B29"/>
    <w:rsid w:val="00227314"/>
    <w:rsid w:val="002279C0"/>
    <w:rsid w:val="00230733"/>
    <w:rsid w:val="00231523"/>
    <w:rsid w:val="00231933"/>
    <w:rsid w:val="00231975"/>
    <w:rsid w:val="00231AE8"/>
    <w:rsid w:val="00231C8A"/>
    <w:rsid w:val="00232DFE"/>
    <w:rsid w:val="00232F93"/>
    <w:rsid w:val="00233D5A"/>
    <w:rsid w:val="00235D15"/>
    <w:rsid w:val="00235F49"/>
    <w:rsid w:val="00236753"/>
    <w:rsid w:val="00236AC4"/>
    <w:rsid w:val="002379F9"/>
    <w:rsid w:val="00237A35"/>
    <w:rsid w:val="0024008D"/>
    <w:rsid w:val="00240251"/>
    <w:rsid w:val="00240A04"/>
    <w:rsid w:val="00240F5E"/>
    <w:rsid w:val="002414DA"/>
    <w:rsid w:val="00241A25"/>
    <w:rsid w:val="0024204F"/>
    <w:rsid w:val="0024217F"/>
    <w:rsid w:val="0024226F"/>
    <w:rsid w:val="002427FB"/>
    <w:rsid w:val="002430C8"/>
    <w:rsid w:val="00246019"/>
    <w:rsid w:val="00246965"/>
    <w:rsid w:val="00246F60"/>
    <w:rsid w:val="00246F8C"/>
    <w:rsid w:val="00250DC6"/>
    <w:rsid w:val="00252505"/>
    <w:rsid w:val="002526DF"/>
    <w:rsid w:val="00253CD2"/>
    <w:rsid w:val="00253F58"/>
    <w:rsid w:val="0025538A"/>
    <w:rsid w:val="00255459"/>
    <w:rsid w:val="002556B6"/>
    <w:rsid w:val="00255ADE"/>
    <w:rsid w:val="00255C0F"/>
    <w:rsid w:val="002562D3"/>
    <w:rsid w:val="00256D5F"/>
    <w:rsid w:val="00257484"/>
    <w:rsid w:val="00257951"/>
    <w:rsid w:val="00257DF2"/>
    <w:rsid w:val="00257F34"/>
    <w:rsid w:val="00257FA9"/>
    <w:rsid w:val="002601CE"/>
    <w:rsid w:val="00260C19"/>
    <w:rsid w:val="00260EAC"/>
    <w:rsid w:val="0026140B"/>
    <w:rsid w:val="002622C0"/>
    <w:rsid w:val="002622F4"/>
    <w:rsid w:val="00263190"/>
    <w:rsid w:val="00263497"/>
    <w:rsid w:val="00263585"/>
    <w:rsid w:val="00263A55"/>
    <w:rsid w:val="00264FD6"/>
    <w:rsid w:val="002677A4"/>
    <w:rsid w:val="00267BBB"/>
    <w:rsid w:val="00270AC7"/>
    <w:rsid w:val="00270D19"/>
    <w:rsid w:val="002713A4"/>
    <w:rsid w:val="00271FBD"/>
    <w:rsid w:val="0027206A"/>
    <w:rsid w:val="002736CF"/>
    <w:rsid w:val="00273B4A"/>
    <w:rsid w:val="00274E20"/>
    <w:rsid w:val="00274FC9"/>
    <w:rsid w:val="0027515D"/>
    <w:rsid w:val="00275E16"/>
    <w:rsid w:val="00276D66"/>
    <w:rsid w:val="002775A0"/>
    <w:rsid w:val="002775DA"/>
    <w:rsid w:val="00280893"/>
    <w:rsid w:val="00281A0A"/>
    <w:rsid w:val="00282479"/>
    <w:rsid w:val="00283503"/>
    <w:rsid w:val="0028368A"/>
    <w:rsid w:val="00284931"/>
    <w:rsid w:val="00284986"/>
    <w:rsid w:val="00284FF9"/>
    <w:rsid w:val="002853AD"/>
    <w:rsid w:val="0028625D"/>
    <w:rsid w:val="002863D7"/>
    <w:rsid w:val="0028697B"/>
    <w:rsid w:val="00287B6F"/>
    <w:rsid w:val="0029294F"/>
    <w:rsid w:val="00293E27"/>
    <w:rsid w:val="00294E1F"/>
    <w:rsid w:val="00294E95"/>
    <w:rsid w:val="00295634"/>
    <w:rsid w:val="00295A75"/>
    <w:rsid w:val="00296818"/>
    <w:rsid w:val="00296F7B"/>
    <w:rsid w:val="002A0398"/>
    <w:rsid w:val="002A06E4"/>
    <w:rsid w:val="002A1774"/>
    <w:rsid w:val="002A1B18"/>
    <w:rsid w:val="002A1F41"/>
    <w:rsid w:val="002A203F"/>
    <w:rsid w:val="002A2C17"/>
    <w:rsid w:val="002A2D21"/>
    <w:rsid w:val="002A31C9"/>
    <w:rsid w:val="002A326B"/>
    <w:rsid w:val="002A3356"/>
    <w:rsid w:val="002A35FB"/>
    <w:rsid w:val="002A3D31"/>
    <w:rsid w:val="002A3F12"/>
    <w:rsid w:val="002A4067"/>
    <w:rsid w:val="002A51FB"/>
    <w:rsid w:val="002A5A59"/>
    <w:rsid w:val="002A61D2"/>
    <w:rsid w:val="002A63D0"/>
    <w:rsid w:val="002A70EE"/>
    <w:rsid w:val="002B007D"/>
    <w:rsid w:val="002B070C"/>
    <w:rsid w:val="002B0D32"/>
    <w:rsid w:val="002B0D71"/>
    <w:rsid w:val="002B11B7"/>
    <w:rsid w:val="002B1976"/>
    <w:rsid w:val="002B1B99"/>
    <w:rsid w:val="002B2050"/>
    <w:rsid w:val="002B2354"/>
    <w:rsid w:val="002B2447"/>
    <w:rsid w:val="002B26F7"/>
    <w:rsid w:val="002B3A6D"/>
    <w:rsid w:val="002B41D5"/>
    <w:rsid w:val="002B539E"/>
    <w:rsid w:val="002B56AA"/>
    <w:rsid w:val="002B584D"/>
    <w:rsid w:val="002B6C46"/>
    <w:rsid w:val="002C0CC2"/>
    <w:rsid w:val="002C1137"/>
    <w:rsid w:val="002C1218"/>
    <w:rsid w:val="002C24DF"/>
    <w:rsid w:val="002C2784"/>
    <w:rsid w:val="002C3B1D"/>
    <w:rsid w:val="002C50E6"/>
    <w:rsid w:val="002C51A0"/>
    <w:rsid w:val="002C5A9E"/>
    <w:rsid w:val="002C642B"/>
    <w:rsid w:val="002C6831"/>
    <w:rsid w:val="002C69F4"/>
    <w:rsid w:val="002C6F66"/>
    <w:rsid w:val="002C71B1"/>
    <w:rsid w:val="002C75A2"/>
    <w:rsid w:val="002C78A9"/>
    <w:rsid w:val="002D06F5"/>
    <w:rsid w:val="002D0F7F"/>
    <w:rsid w:val="002D1DC5"/>
    <w:rsid w:val="002D20B4"/>
    <w:rsid w:val="002D389F"/>
    <w:rsid w:val="002D3C71"/>
    <w:rsid w:val="002D43D9"/>
    <w:rsid w:val="002D4605"/>
    <w:rsid w:val="002D4B9E"/>
    <w:rsid w:val="002D5962"/>
    <w:rsid w:val="002D5C7A"/>
    <w:rsid w:val="002D607B"/>
    <w:rsid w:val="002D63F5"/>
    <w:rsid w:val="002D6B86"/>
    <w:rsid w:val="002D73F1"/>
    <w:rsid w:val="002E108C"/>
    <w:rsid w:val="002E136F"/>
    <w:rsid w:val="002E13B9"/>
    <w:rsid w:val="002E167C"/>
    <w:rsid w:val="002E2779"/>
    <w:rsid w:val="002E2D15"/>
    <w:rsid w:val="002E30C0"/>
    <w:rsid w:val="002E32F0"/>
    <w:rsid w:val="002E34A3"/>
    <w:rsid w:val="002E3811"/>
    <w:rsid w:val="002E3DC4"/>
    <w:rsid w:val="002E425D"/>
    <w:rsid w:val="002E5258"/>
    <w:rsid w:val="002E6084"/>
    <w:rsid w:val="002E6637"/>
    <w:rsid w:val="002E69BF"/>
    <w:rsid w:val="002E75F8"/>
    <w:rsid w:val="002F0648"/>
    <w:rsid w:val="002F0663"/>
    <w:rsid w:val="002F11CB"/>
    <w:rsid w:val="002F1A13"/>
    <w:rsid w:val="002F20D7"/>
    <w:rsid w:val="002F2413"/>
    <w:rsid w:val="002F283C"/>
    <w:rsid w:val="002F2BAB"/>
    <w:rsid w:val="002F3FE1"/>
    <w:rsid w:val="002F40E5"/>
    <w:rsid w:val="002F49A4"/>
    <w:rsid w:val="002F4B06"/>
    <w:rsid w:val="002F4D1A"/>
    <w:rsid w:val="002F4E41"/>
    <w:rsid w:val="002F57B9"/>
    <w:rsid w:val="002F63E3"/>
    <w:rsid w:val="002F6899"/>
    <w:rsid w:val="002F6E54"/>
    <w:rsid w:val="002F7632"/>
    <w:rsid w:val="002F7713"/>
    <w:rsid w:val="002F7AA0"/>
    <w:rsid w:val="002F7AF1"/>
    <w:rsid w:val="002F7FBD"/>
    <w:rsid w:val="0030127B"/>
    <w:rsid w:val="00301743"/>
    <w:rsid w:val="00301E43"/>
    <w:rsid w:val="003020AE"/>
    <w:rsid w:val="003023C6"/>
    <w:rsid w:val="0030247E"/>
    <w:rsid w:val="00302DB1"/>
    <w:rsid w:val="003053BB"/>
    <w:rsid w:val="00305407"/>
    <w:rsid w:val="00305D5B"/>
    <w:rsid w:val="00306DC5"/>
    <w:rsid w:val="003078E4"/>
    <w:rsid w:val="003100A2"/>
    <w:rsid w:val="00310135"/>
    <w:rsid w:val="003111F2"/>
    <w:rsid w:val="00311771"/>
    <w:rsid w:val="0031245E"/>
    <w:rsid w:val="00313473"/>
    <w:rsid w:val="00313AAE"/>
    <w:rsid w:val="00313C5D"/>
    <w:rsid w:val="00313F10"/>
    <w:rsid w:val="00313FCD"/>
    <w:rsid w:val="0031577E"/>
    <w:rsid w:val="00315B32"/>
    <w:rsid w:val="00315CE9"/>
    <w:rsid w:val="00316DF6"/>
    <w:rsid w:val="003171BD"/>
    <w:rsid w:val="003178BA"/>
    <w:rsid w:val="00317DB5"/>
    <w:rsid w:val="0032095C"/>
    <w:rsid w:val="00322346"/>
    <w:rsid w:val="00322756"/>
    <w:rsid w:val="003230AF"/>
    <w:rsid w:val="00323594"/>
    <w:rsid w:val="00324AC7"/>
    <w:rsid w:val="0032558B"/>
    <w:rsid w:val="00325E31"/>
    <w:rsid w:val="00326911"/>
    <w:rsid w:val="00326C0B"/>
    <w:rsid w:val="003306BA"/>
    <w:rsid w:val="00330D9E"/>
    <w:rsid w:val="00330DAE"/>
    <w:rsid w:val="00330FC8"/>
    <w:rsid w:val="00332195"/>
    <w:rsid w:val="00332275"/>
    <w:rsid w:val="00333399"/>
    <w:rsid w:val="003333FA"/>
    <w:rsid w:val="003337BB"/>
    <w:rsid w:val="00333937"/>
    <w:rsid w:val="00333B26"/>
    <w:rsid w:val="00334218"/>
    <w:rsid w:val="00334D22"/>
    <w:rsid w:val="003354DB"/>
    <w:rsid w:val="003355D8"/>
    <w:rsid w:val="00336536"/>
    <w:rsid w:val="00336CAB"/>
    <w:rsid w:val="003378D9"/>
    <w:rsid w:val="003403B2"/>
    <w:rsid w:val="003404AA"/>
    <w:rsid w:val="003414DE"/>
    <w:rsid w:val="00342A3C"/>
    <w:rsid w:val="00342ACB"/>
    <w:rsid w:val="00342F54"/>
    <w:rsid w:val="00343EF7"/>
    <w:rsid w:val="00344C17"/>
    <w:rsid w:val="00344E0D"/>
    <w:rsid w:val="00345343"/>
    <w:rsid w:val="003455CF"/>
    <w:rsid w:val="003456C7"/>
    <w:rsid w:val="00345A8B"/>
    <w:rsid w:val="003466AA"/>
    <w:rsid w:val="0034689B"/>
    <w:rsid w:val="0034748A"/>
    <w:rsid w:val="00350717"/>
    <w:rsid w:val="003510B9"/>
    <w:rsid w:val="003511ED"/>
    <w:rsid w:val="003515A5"/>
    <w:rsid w:val="00351B9F"/>
    <w:rsid w:val="003526A4"/>
    <w:rsid w:val="00353EEB"/>
    <w:rsid w:val="00354254"/>
    <w:rsid w:val="003557AF"/>
    <w:rsid w:val="00355888"/>
    <w:rsid w:val="0035625A"/>
    <w:rsid w:val="003568CC"/>
    <w:rsid w:val="003572E7"/>
    <w:rsid w:val="00357743"/>
    <w:rsid w:val="00357EA8"/>
    <w:rsid w:val="00360429"/>
    <w:rsid w:val="00360AC8"/>
    <w:rsid w:val="0036142A"/>
    <w:rsid w:val="003614A5"/>
    <w:rsid w:val="003636DE"/>
    <w:rsid w:val="00364E00"/>
    <w:rsid w:val="00365277"/>
    <w:rsid w:val="00365BDD"/>
    <w:rsid w:val="003664C2"/>
    <w:rsid w:val="003669E4"/>
    <w:rsid w:val="00366A85"/>
    <w:rsid w:val="00366AB9"/>
    <w:rsid w:val="003675D4"/>
    <w:rsid w:val="00367A2B"/>
    <w:rsid w:val="003700E7"/>
    <w:rsid w:val="0037044A"/>
    <w:rsid w:val="00370561"/>
    <w:rsid w:val="003711B9"/>
    <w:rsid w:val="00371280"/>
    <w:rsid w:val="003718C2"/>
    <w:rsid w:val="003722FF"/>
    <w:rsid w:val="003724FB"/>
    <w:rsid w:val="00372A14"/>
    <w:rsid w:val="00372F15"/>
    <w:rsid w:val="00373807"/>
    <w:rsid w:val="00373F3C"/>
    <w:rsid w:val="00374B86"/>
    <w:rsid w:val="00374EC5"/>
    <w:rsid w:val="00374F56"/>
    <w:rsid w:val="003750CC"/>
    <w:rsid w:val="003751EE"/>
    <w:rsid w:val="00376880"/>
    <w:rsid w:val="003778C7"/>
    <w:rsid w:val="00380880"/>
    <w:rsid w:val="00380A6C"/>
    <w:rsid w:val="00382193"/>
    <w:rsid w:val="003821F1"/>
    <w:rsid w:val="003822F5"/>
    <w:rsid w:val="003833E2"/>
    <w:rsid w:val="003843AD"/>
    <w:rsid w:val="00384491"/>
    <w:rsid w:val="00384E35"/>
    <w:rsid w:val="003850EB"/>
    <w:rsid w:val="003857F0"/>
    <w:rsid w:val="00385B8E"/>
    <w:rsid w:val="0038668D"/>
    <w:rsid w:val="00387501"/>
    <w:rsid w:val="00387668"/>
    <w:rsid w:val="00387C5C"/>
    <w:rsid w:val="00387F77"/>
    <w:rsid w:val="00387F7D"/>
    <w:rsid w:val="003900F0"/>
    <w:rsid w:val="00390252"/>
    <w:rsid w:val="00390E1F"/>
    <w:rsid w:val="003917CE"/>
    <w:rsid w:val="00391B92"/>
    <w:rsid w:val="0039266B"/>
    <w:rsid w:val="00392C43"/>
    <w:rsid w:val="00392FD5"/>
    <w:rsid w:val="003933D8"/>
    <w:rsid w:val="00393DC5"/>
    <w:rsid w:val="00393F05"/>
    <w:rsid w:val="003948A9"/>
    <w:rsid w:val="003948C9"/>
    <w:rsid w:val="003950BA"/>
    <w:rsid w:val="00396049"/>
    <w:rsid w:val="00396A49"/>
    <w:rsid w:val="003974A8"/>
    <w:rsid w:val="00397665"/>
    <w:rsid w:val="00397D07"/>
    <w:rsid w:val="003A0585"/>
    <w:rsid w:val="003A0586"/>
    <w:rsid w:val="003A0A2D"/>
    <w:rsid w:val="003A0A74"/>
    <w:rsid w:val="003A1D8C"/>
    <w:rsid w:val="003A28B3"/>
    <w:rsid w:val="003A36C7"/>
    <w:rsid w:val="003A37AC"/>
    <w:rsid w:val="003A3918"/>
    <w:rsid w:val="003A407B"/>
    <w:rsid w:val="003A427E"/>
    <w:rsid w:val="003A44E4"/>
    <w:rsid w:val="003A48DD"/>
    <w:rsid w:val="003A4923"/>
    <w:rsid w:val="003A4CA4"/>
    <w:rsid w:val="003A534A"/>
    <w:rsid w:val="003A68BD"/>
    <w:rsid w:val="003A70C8"/>
    <w:rsid w:val="003A72EA"/>
    <w:rsid w:val="003A7866"/>
    <w:rsid w:val="003A7E8D"/>
    <w:rsid w:val="003A7EB6"/>
    <w:rsid w:val="003B0027"/>
    <w:rsid w:val="003B0202"/>
    <w:rsid w:val="003B02F8"/>
    <w:rsid w:val="003B043C"/>
    <w:rsid w:val="003B08B8"/>
    <w:rsid w:val="003B0A97"/>
    <w:rsid w:val="003B0FDB"/>
    <w:rsid w:val="003B220B"/>
    <w:rsid w:val="003B27D1"/>
    <w:rsid w:val="003B28BE"/>
    <w:rsid w:val="003B361F"/>
    <w:rsid w:val="003B374F"/>
    <w:rsid w:val="003B39BF"/>
    <w:rsid w:val="003B3B13"/>
    <w:rsid w:val="003B445A"/>
    <w:rsid w:val="003B488A"/>
    <w:rsid w:val="003B501C"/>
    <w:rsid w:val="003B69DC"/>
    <w:rsid w:val="003B6AAE"/>
    <w:rsid w:val="003B6DF4"/>
    <w:rsid w:val="003B6F5E"/>
    <w:rsid w:val="003B7200"/>
    <w:rsid w:val="003B730B"/>
    <w:rsid w:val="003B76CE"/>
    <w:rsid w:val="003C0A9F"/>
    <w:rsid w:val="003C1188"/>
    <w:rsid w:val="003C145C"/>
    <w:rsid w:val="003C146F"/>
    <w:rsid w:val="003C25E0"/>
    <w:rsid w:val="003C2B71"/>
    <w:rsid w:val="003C39DE"/>
    <w:rsid w:val="003C4307"/>
    <w:rsid w:val="003C48E7"/>
    <w:rsid w:val="003C53C9"/>
    <w:rsid w:val="003C58BA"/>
    <w:rsid w:val="003C5B0F"/>
    <w:rsid w:val="003C5DE3"/>
    <w:rsid w:val="003C618A"/>
    <w:rsid w:val="003C6CFA"/>
    <w:rsid w:val="003C7114"/>
    <w:rsid w:val="003C7385"/>
    <w:rsid w:val="003D03C0"/>
    <w:rsid w:val="003D042E"/>
    <w:rsid w:val="003D1575"/>
    <w:rsid w:val="003D1A22"/>
    <w:rsid w:val="003D1DC7"/>
    <w:rsid w:val="003D205B"/>
    <w:rsid w:val="003D2BD4"/>
    <w:rsid w:val="003D2C33"/>
    <w:rsid w:val="003D36C5"/>
    <w:rsid w:val="003D38FE"/>
    <w:rsid w:val="003D43AF"/>
    <w:rsid w:val="003D47FE"/>
    <w:rsid w:val="003D6528"/>
    <w:rsid w:val="003D6D4A"/>
    <w:rsid w:val="003D74B8"/>
    <w:rsid w:val="003D7937"/>
    <w:rsid w:val="003E0C5B"/>
    <w:rsid w:val="003E1235"/>
    <w:rsid w:val="003E1437"/>
    <w:rsid w:val="003E242E"/>
    <w:rsid w:val="003E250A"/>
    <w:rsid w:val="003E2564"/>
    <w:rsid w:val="003E2A99"/>
    <w:rsid w:val="003E3AD3"/>
    <w:rsid w:val="003E42BD"/>
    <w:rsid w:val="003E4322"/>
    <w:rsid w:val="003E48C8"/>
    <w:rsid w:val="003E4BDB"/>
    <w:rsid w:val="003E4C04"/>
    <w:rsid w:val="003E692B"/>
    <w:rsid w:val="003E7225"/>
    <w:rsid w:val="003E761A"/>
    <w:rsid w:val="003E772E"/>
    <w:rsid w:val="003F0937"/>
    <w:rsid w:val="003F0B0B"/>
    <w:rsid w:val="003F0DF7"/>
    <w:rsid w:val="003F1119"/>
    <w:rsid w:val="003F16A7"/>
    <w:rsid w:val="003F25D2"/>
    <w:rsid w:val="003F3076"/>
    <w:rsid w:val="003F33F2"/>
    <w:rsid w:val="003F3B1D"/>
    <w:rsid w:val="003F3B9A"/>
    <w:rsid w:val="003F3CFE"/>
    <w:rsid w:val="003F40C8"/>
    <w:rsid w:val="003F44A8"/>
    <w:rsid w:val="003F45BF"/>
    <w:rsid w:val="003F47B2"/>
    <w:rsid w:val="003F50AD"/>
    <w:rsid w:val="003F53E2"/>
    <w:rsid w:val="003F54E0"/>
    <w:rsid w:val="003F62F4"/>
    <w:rsid w:val="003F68BB"/>
    <w:rsid w:val="003F71B2"/>
    <w:rsid w:val="003F7C50"/>
    <w:rsid w:val="004004E4"/>
    <w:rsid w:val="00400854"/>
    <w:rsid w:val="004011EC"/>
    <w:rsid w:val="00401759"/>
    <w:rsid w:val="00402399"/>
    <w:rsid w:val="00402EC3"/>
    <w:rsid w:val="00403351"/>
    <w:rsid w:val="00403910"/>
    <w:rsid w:val="00403C4F"/>
    <w:rsid w:val="00403DA6"/>
    <w:rsid w:val="00404DBA"/>
    <w:rsid w:val="004054C2"/>
    <w:rsid w:val="004056BF"/>
    <w:rsid w:val="0040606E"/>
    <w:rsid w:val="00406E44"/>
    <w:rsid w:val="00407410"/>
    <w:rsid w:val="0040743F"/>
    <w:rsid w:val="004077BF"/>
    <w:rsid w:val="004104FE"/>
    <w:rsid w:val="0041112B"/>
    <w:rsid w:val="00411181"/>
    <w:rsid w:val="0041185D"/>
    <w:rsid w:val="004119F0"/>
    <w:rsid w:val="004131AF"/>
    <w:rsid w:val="0041370D"/>
    <w:rsid w:val="004138A5"/>
    <w:rsid w:val="00413E70"/>
    <w:rsid w:val="00414035"/>
    <w:rsid w:val="0041447E"/>
    <w:rsid w:val="0041486B"/>
    <w:rsid w:val="00414B1D"/>
    <w:rsid w:val="00414FA8"/>
    <w:rsid w:val="0041557A"/>
    <w:rsid w:val="00417295"/>
    <w:rsid w:val="0041738E"/>
    <w:rsid w:val="004174B8"/>
    <w:rsid w:val="004179C6"/>
    <w:rsid w:val="00421628"/>
    <w:rsid w:val="00421682"/>
    <w:rsid w:val="004222B1"/>
    <w:rsid w:val="0042265B"/>
    <w:rsid w:val="004240A0"/>
    <w:rsid w:val="004246B1"/>
    <w:rsid w:val="00425044"/>
    <w:rsid w:val="004258A0"/>
    <w:rsid w:val="00426026"/>
    <w:rsid w:val="004260D8"/>
    <w:rsid w:val="0042662D"/>
    <w:rsid w:val="00426969"/>
    <w:rsid w:val="0042696A"/>
    <w:rsid w:val="004304B0"/>
    <w:rsid w:val="00432F48"/>
    <w:rsid w:val="00432F77"/>
    <w:rsid w:val="00433123"/>
    <w:rsid w:val="0043481C"/>
    <w:rsid w:val="00434B5A"/>
    <w:rsid w:val="004353B1"/>
    <w:rsid w:val="00435F91"/>
    <w:rsid w:val="00436F76"/>
    <w:rsid w:val="00440777"/>
    <w:rsid w:val="00440E86"/>
    <w:rsid w:val="0044173B"/>
    <w:rsid w:val="004423F5"/>
    <w:rsid w:val="00442E64"/>
    <w:rsid w:val="004434E7"/>
    <w:rsid w:val="00443AFF"/>
    <w:rsid w:val="00443EFA"/>
    <w:rsid w:val="0044442B"/>
    <w:rsid w:val="004448F0"/>
    <w:rsid w:val="004449D4"/>
    <w:rsid w:val="00445B46"/>
    <w:rsid w:val="004461CD"/>
    <w:rsid w:val="00447095"/>
    <w:rsid w:val="0045090F"/>
    <w:rsid w:val="004509F2"/>
    <w:rsid w:val="004511FF"/>
    <w:rsid w:val="0045281D"/>
    <w:rsid w:val="00452D85"/>
    <w:rsid w:val="00453917"/>
    <w:rsid w:val="00453E1E"/>
    <w:rsid w:val="00454FB0"/>
    <w:rsid w:val="00455076"/>
    <w:rsid w:val="00455629"/>
    <w:rsid w:val="00455D2A"/>
    <w:rsid w:val="0045667A"/>
    <w:rsid w:val="00456812"/>
    <w:rsid w:val="004575DA"/>
    <w:rsid w:val="0045768E"/>
    <w:rsid w:val="004579DD"/>
    <w:rsid w:val="004602B4"/>
    <w:rsid w:val="00460396"/>
    <w:rsid w:val="00460F9F"/>
    <w:rsid w:val="004613CB"/>
    <w:rsid w:val="00461663"/>
    <w:rsid w:val="00462879"/>
    <w:rsid w:val="004633D2"/>
    <w:rsid w:val="00464708"/>
    <w:rsid w:val="00464E07"/>
    <w:rsid w:val="0046535F"/>
    <w:rsid w:val="00465A84"/>
    <w:rsid w:val="00466EDD"/>
    <w:rsid w:val="00466FDE"/>
    <w:rsid w:val="00467001"/>
    <w:rsid w:val="004670D6"/>
    <w:rsid w:val="00467B14"/>
    <w:rsid w:val="00470145"/>
    <w:rsid w:val="004708D0"/>
    <w:rsid w:val="00470DC2"/>
    <w:rsid w:val="004712F2"/>
    <w:rsid w:val="00471304"/>
    <w:rsid w:val="004718D4"/>
    <w:rsid w:val="00471AEE"/>
    <w:rsid w:val="00472AD3"/>
    <w:rsid w:val="004734E0"/>
    <w:rsid w:val="00474A97"/>
    <w:rsid w:val="0047509A"/>
    <w:rsid w:val="004763A0"/>
    <w:rsid w:val="004805B3"/>
    <w:rsid w:val="00480659"/>
    <w:rsid w:val="00480D70"/>
    <w:rsid w:val="004816DD"/>
    <w:rsid w:val="004818D4"/>
    <w:rsid w:val="00481D6B"/>
    <w:rsid w:val="0048279A"/>
    <w:rsid w:val="00482873"/>
    <w:rsid w:val="004828DF"/>
    <w:rsid w:val="00482A02"/>
    <w:rsid w:val="00482A71"/>
    <w:rsid w:val="00483F22"/>
    <w:rsid w:val="00484058"/>
    <w:rsid w:val="0048421A"/>
    <w:rsid w:val="004844FC"/>
    <w:rsid w:val="004867CD"/>
    <w:rsid w:val="004868C1"/>
    <w:rsid w:val="00487223"/>
    <w:rsid w:val="00487910"/>
    <w:rsid w:val="00490013"/>
    <w:rsid w:val="004911EF"/>
    <w:rsid w:val="004911FF"/>
    <w:rsid w:val="0049141E"/>
    <w:rsid w:val="00491A37"/>
    <w:rsid w:val="00491EA5"/>
    <w:rsid w:val="004926D4"/>
    <w:rsid w:val="00493864"/>
    <w:rsid w:val="00493ED3"/>
    <w:rsid w:val="00494938"/>
    <w:rsid w:val="00494F02"/>
    <w:rsid w:val="004952C8"/>
    <w:rsid w:val="00495B2A"/>
    <w:rsid w:val="00495C10"/>
    <w:rsid w:val="00496682"/>
    <w:rsid w:val="00497954"/>
    <w:rsid w:val="00497CB8"/>
    <w:rsid w:val="00497ECC"/>
    <w:rsid w:val="004A0166"/>
    <w:rsid w:val="004A02B7"/>
    <w:rsid w:val="004A0435"/>
    <w:rsid w:val="004A1182"/>
    <w:rsid w:val="004A1601"/>
    <w:rsid w:val="004A186D"/>
    <w:rsid w:val="004A19CA"/>
    <w:rsid w:val="004A1A43"/>
    <w:rsid w:val="004A20E1"/>
    <w:rsid w:val="004A21E0"/>
    <w:rsid w:val="004A2DC2"/>
    <w:rsid w:val="004A2F1F"/>
    <w:rsid w:val="004A46DE"/>
    <w:rsid w:val="004A5C23"/>
    <w:rsid w:val="004A6DE2"/>
    <w:rsid w:val="004A6F4F"/>
    <w:rsid w:val="004A745C"/>
    <w:rsid w:val="004A7481"/>
    <w:rsid w:val="004B08F0"/>
    <w:rsid w:val="004B0C6C"/>
    <w:rsid w:val="004B1194"/>
    <w:rsid w:val="004B295C"/>
    <w:rsid w:val="004B2C5C"/>
    <w:rsid w:val="004B357A"/>
    <w:rsid w:val="004B364E"/>
    <w:rsid w:val="004B4738"/>
    <w:rsid w:val="004B4C05"/>
    <w:rsid w:val="004B5542"/>
    <w:rsid w:val="004B5A0C"/>
    <w:rsid w:val="004B5C89"/>
    <w:rsid w:val="004B5D08"/>
    <w:rsid w:val="004B6C74"/>
    <w:rsid w:val="004B772C"/>
    <w:rsid w:val="004B7E70"/>
    <w:rsid w:val="004C04FE"/>
    <w:rsid w:val="004C11B6"/>
    <w:rsid w:val="004C120E"/>
    <w:rsid w:val="004C274D"/>
    <w:rsid w:val="004C2B31"/>
    <w:rsid w:val="004C3218"/>
    <w:rsid w:val="004C5A88"/>
    <w:rsid w:val="004C5C5C"/>
    <w:rsid w:val="004C5C8F"/>
    <w:rsid w:val="004C5FCF"/>
    <w:rsid w:val="004C6B05"/>
    <w:rsid w:val="004C6C24"/>
    <w:rsid w:val="004C7514"/>
    <w:rsid w:val="004C7881"/>
    <w:rsid w:val="004D1D4F"/>
    <w:rsid w:val="004D2BEE"/>
    <w:rsid w:val="004D308D"/>
    <w:rsid w:val="004D3E22"/>
    <w:rsid w:val="004D4460"/>
    <w:rsid w:val="004D7291"/>
    <w:rsid w:val="004D75A4"/>
    <w:rsid w:val="004E06D0"/>
    <w:rsid w:val="004E07F4"/>
    <w:rsid w:val="004E12D8"/>
    <w:rsid w:val="004E1B26"/>
    <w:rsid w:val="004E30FC"/>
    <w:rsid w:val="004E3FA4"/>
    <w:rsid w:val="004E40F9"/>
    <w:rsid w:val="004E454A"/>
    <w:rsid w:val="004E4CC6"/>
    <w:rsid w:val="004E50C9"/>
    <w:rsid w:val="004E51E3"/>
    <w:rsid w:val="004E538A"/>
    <w:rsid w:val="004E53A1"/>
    <w:rsid w:val="004E6A5E"/>
    <w:rsid w:val="004E6C6A"/>
    <w:rsid w:val="004E6E79"/>
    <w:rsid w:val="004E79CA"/>
    <w:rsid w:val="004F041E"/>
    <w:rsid w:val="004F066E"/>
    <w:rsid w:val="004F0A2D"/>
    <w:rsid w:val="004F0C0F"/>
    <w:rsid w:val="004F0DD9"/>
    <w:rsid w:val="004F105D"/>
    <w:rsid w:val="004F1531"/>
    <w:rsid w:val="004F2106"/>
    <w:rsid w:val="004F2ADD"/>
    <w:rsid w:val="004F2C4D"/>
    <w:rsid w:val="004F2F98"/>
    <w:rsid w:val="004F370C"/>
    <w:rsid w:val="004F3A3E"/>
    <w:rsid w:val="004F3E67"/>
    <w:rsid w:val="004F46CD"/>
    <w:rsid w:val="004F6549"/>
    <w:rsid w:val="004F65E3"/>
    <w:rsid w:val="004F7D15"/>
    <w:rsid w:val="0050060C"/>
    <w:rsid w:val="0050127E"/>
    <w:rsid w:val="005033D7"/>
    <w:rsid w:val="00503441"/>
    <w:rsid w:val="00503767"/>
    <w:rsid w:val="0050394A"/>
    <w:rsid w:val="00503ABC"/>
    <w:rsid w:val="005041AD"/>
    <w:rsid w:val="00504289"/>
    <w:rsid w:val="00504658"/>
    <w:rsid w:val="00504F49"/>
    <w:rsid w:val="00504FEE"/>
    <w:rsid w:val="0050566A"/>
    <w:rsid w:val="005057C9"/>
    <w:rsid w:val="00506552"/>
    <w:rsid w:val="00506577"/>
    <w:rsid w:val="00506DA8"/>
    <w:rsid w:val="00507FC4"/>
    <w:rsid w:val="0051056E"/>
    <w:rsid w:val="00510895"/>
    <w:rsid w:val="005110E8"/>
    <w:rsid w:val="00511B0D"/>
    <w:rsid w:val="00511D3A"/>
    <w:rsid w:val="00512099"/>
    <w:rsid w:val="005123E1"/>
    <w:rsid w:val="005131B3"/>
    <w:rsid w:val="0051346A"/>
    <w:rsid w:val="00514070"/>
    <w:rsid w:val="00514C8E"/>
    <w:rsid w:val="00515700"/>
    <w:rsid w:val="00515987"/>
    <w:rsid w:val="00516CD2"/>
    <w:rsid w:val="00516DFB"/>
    <w:rsid w:val="00516E17"/>
    <w:rsid w:val="00517A78"/>
    <w:rsid w:val="00517F5A"/>
    <w:rsid w:val="00520940"/>
    <w:rsid w:val="00521389"/>
    <w:rsid w:val="005219C6"/>
    <w:rsid w:val="00521CDB"/>
    <w:rsid w:val="00522CC8"/>
    <w:rsid w:val="00523227"/>
    <w:rsid w:val="00523463"/>
    <w:rsid w:val="00523AF8"/>
    <w:rsid w:val="00523AFA"/>
    <w:rsid w:val="00524313"/>
    <w:rsid w:val="00524EE3"/>
    <w:rsid w:val="00525113"/>
    <w:rsid w:val="00525120"/>
    <w:rsid w:val="005252B7"/>
    <w:rsid w:val="00525913"/>
    <w:rsid w:val="00525D53"/>
    <w:rsid w:val="00526B03"/>
    <w:rsid w:val="00526C8D"/>
    <w:rsid w:val="005272AF"/>
    <w:rsid w:val="00530059"/>
    <w:rsid w:val="00530FF9"/>
    <w:rsid w:val="005310A9"/>
    <w:rsid w:val="005317AE"/>
    <w:rsid w:val="00531C77"/>
    <w:rsid w:val="005320E7"/>
    <w:rsid w:val="005328E1"/>
    <w:rsid w:val="005330E6"/>
    <w:rsid w:val="005331D5"/>
    <w:rsid w:val="005336C0"/>
    <w:rsid w:val="0053494E"/>
    <w:rsid w:val="00536C8A"/>
    <w:rsid w:val="00537269"/>
    <w:rsid w:val="00537B04"/>
    <w:rsid w:val="00537E5C"/>
    <w:rsid w:val="005400CA"/>
    <w:rsid w:val="00540545"/>
    <w:rsid w:val="0054070E"/>
    <w:rsid w:val="005412DC"/>
    <w:rsid w:val="005416AF"/>
    <w:rsid w:val="0054176A"/>
    <w:rsid w:val="005425B0"/>
    <w:rsid w:val="005427A4"/>
    <w:rsid w:val="00542CDA"/>
    <w:rsid w:val="00542F41"/>
    <w:rsid w:val="00542F94"/>
    <w:rsid w:val="005435AD"/>
    <w:rsid w:val="00543F22"/>
    <w:rsid w:val="00544505"/>
    <w:rsid w:val="005448A2"/>
    <w:rsid w:val="005448E4"/>
    <w:rsid w:val="005448EB"/>
    <w:rsid w:val="00544F51"/>
    <w:rsid w:val="005450A8"/>
    <w:rsid w:val="00545171"/>
    <w:rsid w:val="00545C2A"/>
    <w:rsid w:val="00545E12"/>
    <w:rsid w:val="00546A05"/>
    <w:rsid w:val="00547317"/>
    <w:rsid w:val="0054740F"/>
    <w:rsid w:val="0054744A"/>
    <w:rsid w:val="005478B1"/>
    <w:rsid w:val="00550033"/>
    <w:rsid w:val="005500E3"/>
    <w:rsid w:val="005507A5"/>
    <w:rsid w:val="00550BD7"/>
    <w:rsid w:val="0055292D"/>
    <w:rsid w:val="00552F9C"/>
    <w:rsid w:val="00553158"/>
    <w:rsid w:val="005544B3"/>
    <w:rsid w:val="00554804"/>
    <w:rsid w:val="005556DD"/>
    <w:rsid w:val="005559A7"/>
    <w:rsid w:val="00556F1A"/>
    <w:rsid w:val="005572B3"/>
    <w:rsid w:val="0056031C"/>
    <w:rsid w:val="005605AB"/>
    <w:rsid w:val="005625ED"/>
    <w:rsid w:val="005629D5"/>
    <w:rsid w:val="00562A3F"/>
    <w:rsid w:val="00562D90"/>
    <w:rsid w:val="00562E22"/>
    <w:rsid w:val="0056327A"/>
    <w:rsid w:val="00564965"/>
    <w:rsid w:val="00564C17"/>
    <w:rsid w:val="005650E9"/>
    <w:rsid w:val="00566032"/>
    <w:rsid w:val="0056613E"/>
    <w:rsid w:val="00567154"/>
    <w:rsid w:val="00570192"/>
    <w:rsid w:val="00571186"/>
    <w:rsid w:val="00571BA9"/>
    <w:rsid w:val="00571ECD"/>
    <w:rsid w:val="005721CB"/>
    <w:rsid w:val="00572385"/>
    <w:rsid w:val="0057300A"/>
    <w:rsid w:val="0057413A"/>
    <w:rsid w:val="00574637"/>
    <w:rsid w:val="00575074"/>
    <w:rsid w:val="00575FA6"/>
    <w:rsid w:val="005761EC"/>
    <w:rsid w:val="0057630C"/>
    <w:rsid w:val="00576B1E"/>
    <w:rsid w:val="005801E3"/>
    <w:rsid w:val="00580FC4"/>
    <w:rsid w:val="005812F6"/>
    <w:rsid w:val="00581A9D"/>
    <w:rsid w:val="00582E4A"/>
    <w:rsid w:val="005830DD"/>
    <w:rsid w:val="0058372D"/>
    <w:rsid w:val="00584106"/>
    <w:rsid w:val="00584FA6"/>
    <w:rsid w:val="005856C6"/>
    <w:rsid w:val="00585DB9"/>
    <w:rsid w:val="00586962"/>
    <w:rsid w:val="00586C4C"/>
    <w:rsid w:val="00587AAD"/>
    <w:rsid w:val="00587C58"/>
    <w:rsid w:val="00590C56"/>
    <w:rsid w:val="0059156B"/>
    <w:rsid w:val="00591837"/>
    <w:rsid w:val="00591989"/>
    <w:rsid w:val="005919D3"/>
    <w:rsid w:val="005919F5"/>
    <w:rsid w:val="00592C8A"/>
    <w:rsid w:val="0059519F"/>
    <w:rsid w:val="00595AE3"/>
    <w:rsid w:val="00595D95"/>
    <w:rsid w:val="00595E25"/>
    <w:rsid w:val="00595FAC"/>
    <w:rsid w:val="00596C85"/>
    <w:rsid w:val="00597327"/>
    <w:rsid w:val="005A0256"/>
    <w:rsid w:val="005A1470"/>
    <w:rsid w:val="005A1ABA"/>
    <w:rsid w:val="005A1C0A"/>
    <w:rsid w:val="005A2AB8"/>
    <w:rsid w:val="005A31AF"/>
    <w:rsid w:val="005A36A2"/>
    <w:rsid w:val="005A5D8C"/>
    <w:rsid w:val="005A5F44"/>
    <w:rsid w:val="005A614F"/>
    <w:rsid w:val="005A6749"/>
    <w:rsid w:val="005A73DC"/>
    <w:rsid w:val="005A77B6"/>
    <w:rsid w:val="005B00DA"/>
    <w:rsid w:val="005B0984"/>
    <w:rsid w:val="005B0F1C"/>
    <w:rsid w:val="005B2D29"/>
    <w:rsid w:val="005B4435"/>
    <w:rsid w:val="005C0910"/>
    <w:rsid w:val="005C0DDB"/>
    <w:rsid w:val="005C124A"/>
    <w:rsid w:val="005C12B2"/>
    <w:rsid w:val="005C3311"/>
    <w:rsid w:val="005C3519"/>
    <w:rsid w:val="005C38B2"/>
    <w:rsid w:val="005C3B5E"/>
    <w:rsid w:val="005C4592"/>
    <w:rsid w:val="005C4CC7"/>
    <w:rsid w:val="005C4D3B"/>
    <w:rsid w:val="005C4ED4"/>
    <w:rsid w:val="005C50A6"/>
    <w:rsid w:val="005C6060"/>
    <w:rsid w:val="005C71B0"/>
    <w:rsid w:val="005D050C"/>
    <w:rsid w:val="005D0BB1"/>
    <w:rsid w:val="005D1102"/>
    <w:rsid w:val="005D1B67"/>
    <w:rsid w:val="005D2269"/>
    <w:rsid w:val="005D26C3"/>
    <w:rsid w:val="005D2F47"/>
    <w:rsid w:val="005D3D7B"/>
    <w:rsid w:val="005D44D6"/>
    <w:rsid w:val="005D5EC0"/>
    <w:rsid w:val="005D6F0B"/>
    <w:rsid w:val="005D71E9"/>
    <w:rsid w:val="005D7394"/>
    <w:rsid w:val="005D7C42"/>
    <w:rsid w:val="005E01F2"/>
    <w:rsid w:val="005E0702"/>
    <w:rsid w:val="005E0876"/>
    <w:rsid w:val="005E0C02"/>
    <w:rsid w:val="005E1FA3"/>
    <w:rsid w:val="005E20FD"/>
    <w:rsid w:val="005E249F"/>
    <w:rsid w:val="005E3802"/>
    <w:rsid w:val="005E3B31"/>
    <w:rsid w:val="005E3BE6"/>
    <w:rsid w:val="005E4134"/>
    <w:rsid w:val="005E62E2"/>
    <w:rsid w:val="005E6700"/>
    <w:rsid w:val="005E6B29"/>
    <w:rsid w:val="005E71B3"/>
    <w:rsid w:val="005E7228"/>
    <w:rsid w:val="005F01C2"/>
    <w:rsid w:val="005F0AA9"/>
    <w:rsid w:val="005F0FC4"/>
    <w:rsid w:val="005F15A9"/>
    <w:rsid w:val="005F1E6C"/>
    <w:rsid w:val="005F3275"/>
    <w:rsid w:val="005F3991"/>
    <w:rsid w:val="005F3DD5"/>
    <w:rsid w:val="005F4C36"/>
    <w:rsid w:val="005F5974"/>
    <w:rsid w:val="005F6394"/>
    <w:rsid w:val="005F6D5B"/>
    <w:rsid w:val="005F7753"/>
    <w:rsid w:val="005F7F0B"/>
    <w:rsid w:val="006001AC"/>
    <w:rsid w:val="006020AB"/>
    <w:rsid w:val="00602C62"/>
    <w:rsid w:val="00602F63"/>
    <w:rsid w:val="00603F5F"/>
    <w:rsid w:val="00604AE4"/>
    <w:rsid w:val="00604CBC"/>
    <w:rsid w:val="00605ECA"/>
    <w:rsid w:val="00607620"/>
    <w:rsid w:val="00610701"/>
    <w:rsid w:val="00610E01"/>
    <w:rsid w:val="006115D3"/>
    <w:rsid w:val="006117F1"/>
    <w:rsid w:val="00611C73"/>
    <w:rsid w:val="00612482"/>
    <w:rsid w:val="00613249"/>
    <w:rsid w:val="0061410E"/>
    <w:rsid w:val="006145AA"/>
    <w:rsid w:val="00615F0C"/>
    <w:rsid w:val="0061616A"/>
    <w:rsid w:val="006163C7"/>
    <w:rsid w:val="0061663E"/>
    <w:rsid w:val="00616818"/>
    <w:rsid w:val="00616AF0"/>
    <w:rsid w:val="00617518"/>
    <w:rsid w:val="0061775A"/>
    <w:rsid w:val="00620193"/>
    <w:rsid w:val="00620874"/>
    <w:rsid w:val="006219F3"/>
    <w:rsid w:val="00621D50"/>
    <w:rsid w:val="00622911"/>
    <w:rsid w:val="00622B33"/>
    <w:rsid w:val="00622FBA"/>
    <w:rsid w:val="00623878"/>
    <w:rsid w:val="006241E5"/>
    <w:rsid w:val="00624A25"/>
    <w:rsid w:val="006260A1"/>
    <w:rsid w:val="0062738A"/>
    <w:rsid w:val="00627C29"/>
    <w:rsid w:val="00630676"/>
    <w:rsid w:val="0063167E"/>
    <w:rsid w:val="006329D0"/>
    <w:rsid w:val="0063335E"/>
    <w:rsid w:val="00633375"/>
    <w:rsid w:val="0063394E"/>
    <w:rsid w:val="0063487F"/>
    <w:rsid w:val="00635B1E"/>
    <w:rsid w:val="0063712D"/>
    <w:rsid w:val="0063781A"/>
    <w:rsid w:val="006407BA"/>
    <w:rsid w:val="006416E8"/>
    <w:rsid w:val="00641B8D"/>
    <w:rsid w:val="006420F4"/>
    <w:rsid w:val="006421A1"/>
    <w:rsid w:val="006431A1"/>
    <w:rsid w:val="00643287"/>
    <w:rsid w:val="00643A03"/>
    <w:rsid w:val="0064426A"/>
    <w:rsid w:val="006446EA"/>
    <w:rsid w:val="006448C6"/>
    <w:rsid w:val="00645C07"/>
    <w:rsid w:val="0064643B"/>
    <w:rsid w:val="006470B6"/>
    <w:rsid w:val="00647B9E"/>
    <w:rsid w:val="00647C8D"/>
    <w:rsid w:val="00647EB7"/>
    <w:rsid w:val="006512FB"/>
    <w:rsid w:val="00651646"/>
    <w:rsid w:val="00652044"/>
    <w:rsid w:val="00652540"/>
    <w:rsid w:val="00652CD5"/>
    <w:rsid w:val="0065369C"/>
    <w:rsid w:val="00653A55"/>
    <w:rsid w:val="00653C6E"/>
    <w:rsid w:val="00654595"/>
    <w:rsid w:val="006549FE"/>
    <w:rsid w:val="00654A41"/>
    <w:rsid w:val="00654D83"/>
    <w:rsid w:val="00654F72"/>
    <w:rsid w:val="0065688F"/>
    <w:rsid w:val="00656EAD"/>
    <w:rsid w:val="00656F6B"/>
    <w:rsid w:val="00657C45"/>
    <w:rsid w:val="006607E8"/>
    <w:rsid w:val="006616AA"/>
    <w:rsid w:val="00661CA9"/>
    <w:rsid w:val="00662C4A"/>
    <w:rsid w:val="0066333D"/>
    <w:rsid w:val="006643FB"/>
    <w:rsid w:val="006667BB"/>
    <w:rsid w:val="006674A4"/>
    <w:rsid w:val="00667B19"/>
    <w:rsid w:val="0067052D"/>
    <w:rsid w:val="00674381"/>
    <w:rsid w:val="0067466E"/>
    <w:rsid w:val="00674A3A"/>
    <w:rsid w:val="00675C1B"/>
    <w:rsid w:val="006766AF"/>
    <w:rsid w:val="006768F8"/>
    <w:rsid w:val="006769C8"/>
    <w:rsid w:val="006772A4"/>
    <w:rsid w:val="00677BCF"/>
    <w:rsid w:val="00677FE7"/>
    <w:rsid w:val="00680423"/>
    <w:rsid w:val="00680481"/>
    <w:rsid w:val="006808E1"/>
    <w:rsid w:val="00680C56"/>
    <w:rsid w:val="00681286"/>
    <w:rsid w:val="00681414"/>
    <w:rsid w:val="006814C1"/>
    <w:rsid w:val="00681584"/>
    <w:rsid w:val="00682767"/>
    <w:rsid w:val="006828D4"/>
    <w:rsid w:val="00682D36"/>
    <w:rsid w:val="0068507D"/>
    <w:rsid w:val="006854A8"/>
    <w:rsid w:val="0068686B"/>
    <w:rsid w:val="00686C16"/>
    <w:rsid w:val="00687A35"/>
    <w:rsid w:val="00690907"/>
    <w:rsid w:val="00690A3B"/>
    <w:rsid w:val="00691730"/>
    <w:rsid w:val="00693188"/>
    <w:rsid w:val="00693616"/>
    <w:rsid w:val="00693681"/>
    <w:rsid w:val="006943A9"/>
    <w:rsid w:val="00694B2F"/>
    <w:rsid w:val="006950CC"/>
    <w:rsid w:val="00695312"/>
    <w:rsid w:val="006957BF"/>
    <w:rsid w:val="00696717"/>
    <w:rsid w:val="00696C21"/>
    <w:rsid w:val="0069715D"/>
    <w:rsid w:val="00697955"/>
    <w:rsid w:val="006A0166"/>
    <w:rsid w:val="006A0655"/>
    <w:rsid w:val="006A1B44"/>
    <w:rsid w:val="006A1BF6"/>
    <w:rsid w:val="006A1C03"/>
    <w:rsid w:val="006A2309"/>
    <w:rsid w:val="006A2894"/>
    <w:rsid w:val="006A2983"/>
    <w:rsid w:val="006A2B6F"/>
    <w:rsid w:val="006A2D38"/>
    <w:rsid w:val="006A306C"/>
    <w:rsid w:val="006A3942"/>
    <w:rsid w:val="006A45AA"/>
    <w:rsid w:val="006A4B08"/>
    <w:rsid w:val="006A4CFC"/>
    <w:rsid w:val="006A567C"/>
    <w:rsid w:val="006A69F2"/>
    <w:rsid w:val="006A7AE1"/>
    <w:rsid w:val="006B053D"/>
    <w:rsid w:val="006B14E7"/>
    <w:rsid w:val="006B1642"/>
    <w:rsid w:val="006B194E"/>
    <w:rsid w:val="006B2709"/>
    <w:rsid w:val="006B4D4C"/>
    <w:rsid w:val="006B4D55"/>
    <w:rsid w:val="006B524D"/>
    <w:rsid w:val="006B60D8"/>
    <w:rsid w:val="006B71A1"/>
    <w:rsid w:val="006B7309"/>
    <w:rsid w:val="006B7D9D"/>
    <w:rsid w:val="006B7F7B"/>
    <w:rsid w:val="006C0017"/>
    <w:rsid w:val="006C0CF4"/>
    <w:rsid w:val="006C1A9D"/>
    <w:rsid w:val="006C222F"/>
    <w:rsid w:val="006C26E8"/>
    <w:rsid w:val="006C2766"/>
    <w:rsid w:val="006C2FEB"/>
    <w:rsid w:val="006C3017"/>
    <w:rsid w:val="006C3075"/>
    <w:rsid w:val="006C3F78"/>
    <w:rsid w:val="006C4BD3"/>
    <w:rsid w:val="006C4BF9"/>
    <w:rsid w:val="006C5566"/>
    <w:rsid w:val="006C59AF"/>
    <w:rsid w:val="006C72A8"/>
    <w:rsid w:val="006C7351"/>
    <w:rsid w:val="006C7605"/>
    <w:rsid w:val="006C7899"/>
    <w:rsid w:val="006C7935"/>
    <w:rsid w:val="006C7AE7"/>
    <w:rsid w:val="006D06AA"/>
    <w:rsid w:val="006D11E5"/>
    <w:rsid w:val="006D199D"/>
    <w:rsid w:val="006D1D0A"/>
    <w:rsid w:val="006D1DF8"/>
    <w:rsid w:val="006D283F"/>
    <w:rsid w:val="006D2D6A"/>
    <w:rsid w:val="006D2E04"/>
    <w:rsid w:val="006D3E23"/>
    <w:rsid w:val="006D4840"/>
    <w:rsid w:val="006D4BA1"/>
    <w:rsid w:val="006D4EFE"/>
    <w:rsid w:val="006D5A46"/>
    <w:rsid w:val="006D5D44"/>
    <w:rsid w:val="006D6099"/>
    <w:rsid w:val="006D6F92"/>
    <w:rsid w:val="006D7255"/>
    <w:rsid w:val="006D7336"/>
    <w:rsid w:val="006D7997"/>
    <w:rsid w:val="006D7CAA"/>
    <w:rsid w:val="006D7DB4"/>
    <w:rsid w:val="006E0AAF"/>
    <w:rsid w:val="006E0F54"/>
    <w:rsid w:val="006E0F55"/>
    <w:rsid w:val="006E13B5"/>
    <w:rsid w:val="006E13E0"/>
    <w:rsid w:val="006E1A14"/>
    <w:rsid w:val="006E1FF9"/>
    <w:rsid w:val="006E2E06"/>
    <w:rsid w:val="006E324B"/>
    <w:rsid w:val="006E3B2D"/>
    <w:rsid w:val="006E3BD3"/>
    <w:rsid w:val="006E4791"/>
    <w:rsid w:val="006E47A2"/>
    <w:rsid w:val="006E5B89"/>
    <w:rsid w:val="006E5C58"/>
    <w:rsid w:val="006E675C"/>
    <w:rsid w:val="006E69EA"/>
    <w:rsid w:val="006E6F51"/>
    <w:rsid w:val="006E7A30"/>
    <w:rsid w:val="006F08C9"/>
    <w:rsid w:val="006F124B"/>
    <w:rsid w:val="006F1507"/>
    <w:rsid w:val="006F1795"/>
    <w:rsid w:val="006F2864"/>
    <w:rsid w:val="006F2DE9"/>
    <w:rsid w:val="006F32B5"/>
    <w:rsid w:val="006F4DA1"/>
    <w:rsid w:val="006F4E19"/>
    <w:rsid w:val="006F5A49"/>
    <w:rsid w:val="006F64AE"/>
    <w:rsid w:val="006F6DE1"/>
    <w:rsid w:val="006F6EEE"/>
    <w:rsid w:val="006F7508"/>
    <w:rsid w:val="006F774C"/>
    <w:rsid w:val="006F7C8B"/>
    <w:rsid w:val="0070063C"/>
    <w:rsid w:val="007017AA"/>
    <w:rsid w:val="007023D8"/>
    <w:rsid w:val="00702772"/>
    <w:rsid w:val="00703A03"/>
    <w:rsid w:val="007057C3"/>
    <w:rsid w:val="00705A44"/>
    <w:rsid w:val="00705B1E"/>
    <w:rsid w:val="007069FC"/>
    <w:rsid w:val="00706A0B"/>
    <w:rsid w:val="00706A40"/>
    <w:rsid w:val="00706F22"/>
    <w:rsid w:val="00706FC3"/>
    <w:rsid w:val="00707A85"/>
    <w:rsid w:val="00707D42"/>
    <w:rsid w:val="00710189"/>
    <w:rsid w:val="00710E37"/>
    <w:rsid w:val="0071126D"/>
    <w:rsid w:val="00711649"/>
    <w:rsid w:val="00711838"/>
    <w:rsid w:val="007119FB"/>
    <w:rsid w:val="0071209A"/>
    <w:rsid w:val="007127AB"/>
    <w:rsid w:val="00713006"/>
    <w:rsid w:val="0071394F"/>
    <w:rsid w:val="0071398F"/>
    <w:rsid w:val="00715B72"/>
    <w:rsid w:val="00717148"/>
    <w:rsid w:val="007176C0"/>
    <w:rsid w:val="00717A98"/>
    <w:rsid w:val="007203F6"/>
    <w:rsid w:val="00720C3F"/>
    <w:rsid w:val="00721905"/>
    <w:rsid w:val="00721AFD"/>
    <w:rsid w:val="00721B00"/>
    <w:rsid w:val="00722858"/>
    <w:rsid w:val="00722E86"/>
    <w:rsid w:val="0072304B"/>
    <w:rsid w:val="007234EC"/>
    <w:rsid w:val="0072359F"/>
    <w:rsid w:val="00725297"/>
    <w:rsid w:val="007258E7"/>
    <w:rsid w:val="00725E12"/>
    <w:rsid w:val="00726E0E"/>
    <w:rsid w:val="00726E18"/>
    <w:rsid w:val="007275F5"/>
    <w:rsid w:val="00727994"/>
    <w:rsid w:val="00727D57"/>
    <w:rsid w:val="0073133C"/>
    <w:rsid w:val="0073192E"/>
    <w:rsid w:val="007344B6"/>
    <w:rsid w:val="00735003"/>
    <w:rsid w:val="0073527A"/>
    <w:rsid w:val="00735F52"/>
    <w:rsid w:val="00736959"/>
    <w:rsid w:val="00736FE2"/>
    <w:rsid w:val="0074047E"/>
    <w:rsid w:val="007407CA"/>
    <w:rsid w:val="00741117"/>
    <w:rsid w:val="0074182E"/>
    <w:rsid w:val="0074186A"/>
    <w:rsid w:val="00741E05"/>
    <w:rsid w:val="0074258C"/>
    <w:rsid w:val="00742EC1"/>
    <w:rsid w:val="007432A9"/>
    <w:rsid w:val="00743548"/>
    <w:rsid w:val="00745024"/>
    <w:rsid w:val="007454F4"/>
    <w:rsid w:val="007457D5"/>
    <w:rsid w:val="00746021"/>
    <w:rsid w:val="00746E65"/>
    <w:rsid w:val="00747071"/>
    <w:rsid w:val="0074776D"/>
    <w:rsid w:val="00747A05"/>
    <w:rsid w:val="00747CF5"/>
    <w:rsid w:val="007506A4"/>
    <w:rsid w:val="00750AA5"/>
    <w:rsid w:val="007511AE"/>
    <w:rsid w:val="00751392"/>
    <w:rsid w:val="00751C0C"/>
    <w:rsid w:val="00752043"/>
    <w:rsid w:val="00752E2D"/>
    <w:rsid w:val="00753055"/>
    <w:rsid w:val="00753722"/>
    <w:rsid w:val="00755BFB"/>
    <w:rsid w:val="00755F57"/>
    <w:rsid w:val="007560FE"/>
    <w:rsid w:val="007568E8"/>
    <w:rsid w:val="00756FDA"/>
    <w:rsid w:val="007574B0"/>
    <w:rsid w:val="0075782C"/>
    <w:rsid w:val="00760F1D"/>
    <w:rsid w:val="007629C6"/>
    <w:rsid w:val="007630DC"/>
    <w:rsid w:val="0076341F"/>
    <w:rsid w:val="007640D7"/>
    <w:rsid w:val="007644D8"/>
    <w:rsid w:val="00764EBF"/>
    <w:rsid w:val="00764F8A"/>
    <w:rsid w:val="00765039"/>
    <w:rsid w:val="007651A7"/>
    <w:rsid w:val="0076563D"/>
    <w:rsid w:val="0076695B"/>
    <w:rsid w:val="00767EEC"/>
    <w:rsid w:val="00771AEC"/>
    <w:rsid w:val="00771FC4"/>
    <w:rsid w:val="0077229B"/>
    <w:rsid w:val="00772A7A"/>
    <w:rsid w:val="00772A90"/>
    <w:rsid w:val="00773026"/>
    <w:rsid w:val="0077318F"/>
    <w:rsid w:val="00773B29"/>
    <w:rsid w:val="007759ED"/>
    <w:rsid w:val="00775A8F"/>
    <w:rsid w:val="00775B38"/>
    <w:rsid w:val="00775F21"/>
    <w:rsid w:val="0077636D"/>
    <w:rsid w:val="00776D29"/>
    <w:rsid w:val="00777E4D"/>
    <w:rsid w:val="007805AD"/>
    <w:rsid w:val="00780D0F"/>
    <w:rsid w:val="007815E6"/>
    <w:rsid w:val="00781717"/>
    <w:rsid w:val="00783292"/>
    <w:rsid w:val="0078373C"/>
    <w:rsid w:val="00784857"/>
    <w:rsid w:val="00784D07"/>
    <w:rsid w:val="0078621D"/>
    <w:rsid w:val="00786BF9"/>
    <w:rsid w:val="00787310"/>
    <w:rsid w:val="00790890"/>
    <w:rsid w:val="00791A00"/>
    <w:rsid w:val="00791AF9"/>
    <w:rsid w:val="0079429C"/>
    <w:rsid w:val="007943FD"/>
    <w:rsid w:val="00794614"/>
    <w:rsid w:val="007951FD"/>
    <w:rsid w:val="00795C0E"/>
    <w:rsid w:val="00795F65"/>
    <w:rsid w:val="00796A7B"/>
    <w:rsid w:val="00796C9C"/>
    <w:rsid w:val="007A27ED"/>
    <w:rsid w:val="007A2AC9"/>
    <w:rsid w:val="007A3223"/>
    <w:rsid w:val="007A3442"/>
    <w:rsid w:val="007A36E1"/>
    <w:rsid w:val="007A4363"/>
    <w:rsid w:val="007A46E1"/>
    <w:rsid w:val="007A4AC0"/>
    <w:rsid w:val="007A4CDB"/>
    <w:rsid w:val="007A530F"/>
    <w:rsid w:val="007A5728"/>
    <w:rsid w:val="007A584B"/>
    <w:rsid w:val="007A5CBE"/>
    <w:rsid w:val="007A647E"/>
    <w:rsid w:val="007B18E0"/>
    <w:rsid w:val="007B18F2"/>
    <w:rsid w:val="007B22D0"/>
    <w:rsid w:val="007B2528"/>
    <w:rsid w:val="007B2B71"/>
    <w:rsid w:val="007B2FB6"/>
    <w:rsid w:val="007B4A26"/>
    <w:rsid w:val="007B4E19"/>
    <w:rsid w:val="007B5726"/>
    <w:rsid w:val="007B57E0"/>
    <w:rsid w:val="007B72C9"/>
    <w:rsid w:val="007B78D8"/>
    <w:rsid w:val="007C0CC6"/>
    <w:rsid w:val="007C1031"/>
    <w:rsid w:val="007C156C"/>
    <w:rsid w:val="007C16EC"/>
    <w:rsid w:val="007C20C9"/>
    <w:rsid w:val="007C2939"/>
    <w:rsid w:val="007C2A9B"/>
    <w:rsid w:val="007C3177"/>
    <w:rsid w:val="007C36DB"/>
    <w:rsid w:val="007C3AB3"/>
    <w:rsid w:val="007C44C0"/>
    <w:rsid w:val="007C4DFB"/>
    <w:rsid w:val="007C59C7"/>
    <w:rsid w:val="007C5AD7"/>
    <w:rsid w:val="007C5C6C"/>
    <w:rsid w:val="007C5D2B"/>
    <w:rsid w:val="007C6630"/>
    <w:rsid w:val="007C6C32"/>
    <w:rsid w:val="007C7659"/>
    <w:rsid w:val="007C7F38"/>
    <w:rsid w:val="007D026A"/>
    <w:rsid w:val="007D1108"/>
    <w:rsid w:val="007D135C"/>
    <w:rsid w:val="007D14D8"/>
    <w:rsid w:val="007D16D5"/>
    <w:rsid w:val="007D16D8"/>
    <w:rsid w:val="007D1709"/>
    <w:rsid w:val="007D1F27"/>
    <w:rsid w:val="007D2853"/>
    <w:rsid w:val="007D36B1"/>
    <w:rsid w:val="007D3793"/>
    <w:rsid w:val="007D4738"/>
    <w:rsid w:val="007D4DAA"/>
    <w:rsid w:val="007D5A00"/>
    <w:rsid w:val="007D5A8B"/>
    <w:rsid w:val="007D5FC5"/>
    <w:rsid w:val="007D69BC"/>
    <w:rsid w:val="007D73FD"/>
    <w:rsid w:val="007D76B5"/>
    <w:rsid w:val="007D7A5E"/>
    <w:rsid w:val="007D7BD6"/>
    <w:rsid w:val="007D7F3F"/>
    <w:rsid w:val="007E04CA"/>
    <w:rsid w:val="007E0BCF"/>
    <w:rsid w:val="007E347E"/>
    <w:rsid w:val="007E38BE"/>
    <w:rsid w:val="007E408B"/>
    <w:rsid w:val="007E4F8B"/>
    <w:rsid w:val="007E571C"/>
    <w:rsid w:val="007E6609"/>
    <w:rsid w:val="007E69E2"/>
    <w:rsid w:val="007E7475"/>
    <w:rsid w:val="007E7F73"/>
    <w:rsid w:val="007F0A18"/>
    <w:rsid w:val="007F0A65"/>
    <w:rsid w:val="007F0EAD"/>
    <w:rsid w:val="007F0F50"/>
    <w:rsid w:val="007F1B18"/>
    <w:rsid w:val="007F2739"/>
    <w:rsid w:val="007F2990"/>
    <w:rsid w:val="007F2CCE"/>
    <w:rsid w:val="007F3B4F"/>
    <w:rsid w:val="007F4045"/>
    <w:rsid w:val="007F411D"/>
    <w:rsid w:val="007F42BC"/>
    <w:rsid w:val="007F4D3B"/>
    <w:rsid w:val="007F574A"/>
    <w:rsid w:val="007F5920"/>
    <w:rsid w:val="007F5E94"/>
    <w:rsid w:val="007F60F9"/>
    <w:rsid w:val="007F637F"/>
    <w:rsid w:val="007F7268"/>
    <w:rsid w:val="007F760D"/>
    <w:rsid w:val="007F7C6F"/>
    <w:rsid w:val="0080042A"/>
    <w:rsid w:val="00800CA0"/>
    <w:rsid w:val="008023DB"/>
    <w:rsid w:val="0080266F"/>
    <w:rsid w:val="00802784"/>
    <w:rsid w:val="008031B8"/>
    <w:rsid w:val="008043A1"/>
    <w:rsid w:val="0080456D"/>
    <w:rsid w:val="00804669"/>
    <w:rsid w:val="00804E23"/>
    <w:rsid w:val="00806A96"/>
    <w:rsid w:val="00810369"/>
    <w:rsid w:val="0081118D"/>
    <w:rsid w:val="00811AE6"/>
    <w:rsid w:val="00811EC8"/>
    <w:rsid w:val="0081435A"/>
    <w:rsid w:val="00814419"/>
    <w:rsid w:val="00814C38"/>
    <w:rsid w:val="00814EA8"/>
    <w:rsid w:val="00815088"/>
    <w:rsid w:val="008150C0"/>
    <w:rsid w:val="00815FE4"/>
    <w:rsid w:val="00816703"/>
    <w:rsid w:val="00816AA1"/>
    <w:rsid w:val="008173A7"/>
    <w:rsid w:val="008206BF"/>
    <w:rsid w:val="0082176D"/>
    <w:rsid w:val="00821A12"/>
    <w:rsid w:val="00821E32"/>
    <w:rsid w:val="0082274D"/>
    <w:rsid w:val="00823456"/>
    <w:rsid w:val="008236E4"/>
    <w:rsid w:val="008239E7"/>
    <w:rsid w:val="00823B16"/>
    <w:rsid w:val="00823E30"/>
    <w:rsid w:val="00823EBF"/>
    <w:rsid w:val="008242C9"/>
    <w:rsid w:val="00824A3D"/>
    <w:rsid w:val="00824B16"/>
    <w:rsid w:val="00824D0B"/>
    <w:rsid w:val="00825918"/>
    <w:rsid w:val="00825A7B"/>
    <w:rsid w:val="008265A7"/>
    <w:rsid w:val="00826F4F"/>
    <w:rsid w:val="008270D6"/>
    <w:rsid w:val="00827477"/>
    <w:rsid w:val="0083007A"/>
    <w:rsid w:val="00830A5C"/>
    <w:rsid w:val="00830DD4"/>
    <w:rsid w:val="00830F56"/>
    <w:rsid w:val="00831093"/>
    <w:rsid w:val="00832D49"/>
    <w:rsid w:val="0083353F"/>
    <w:rsid w:val="00833820"/>
    <w:rsid w:val="00834204"/>
    <w:rsid w:val="00834615"/>
    <w:rsid w:val="00835202"/>
    <w:rsid w:val="00835A4C"/>
    <w:rsid w:val="0083682C"/>
    <w:rsid w:val="008369FE"/>
    <w:rsid w:val="00836F9A"/>
    <w:rsid w:val="008373E0"/>
    <w:rsid w:val="00837622"/>
    <w:rsid w:val="00837990"/>
    <w:rsid w:val="00837A82"/>
    <w:rsid w:val="008400F8"/>
    <w:rsid w:val="008400FA"/>
    <w:rsid w:val="00840BB1"/>
    <w:rsid w:val="00840C75"/>
    <w:rsid w:val="00841021"/>
    <w:rsid w:val="0084107D"/>
    <w:rsid w:val="008420DE"/>
    <w:rsid w:val="00842180"/>
    <w:rsid w:val="0084222E"/>
    <w:rsid w:val="0084249F"/>
    <w:rsid w:val="008424BA"/>
    <w:rsid w:val="008440DC"/>
    <w:rsid w:val="008444A5"/>
    <w:rsid w:val="00844B66"/>
    <w:rsid w:val="00844DA7"/>
    <w:rsid w:val="008464C2"/>
    <w:rsid w:val="00846F45"/>
    <w:rsid w:val="00847479"/>
    <w:rsid w:val="008477FE"/>
    <w:rsid w:val="00847873"/>
    <w:rsid w:val="0085004F"/>
    <w:rsid w:val="008508A9"/>
    <w:rsid w:val="00850ABA"/>
    <w:rsid w:val="00850CA4"/>
    <w:rsid w:val="00851C51"/>
    <w:rsid w:val="0085204B"/>
    <w:rsid w:val="00852712"/>
    <w:rsid w:val="00852FFE"/>
    <w:rsid w:val="008530C8"/>
    <w:rsid w:val="008538BD"/>
    <w:rsid w:val="008547E0"/>
    <w:rsid w:val="008550CC"/>
    <w:rsid w:val="00855416"/>
    <w:rsid w:val="00856068"/>
    <w:rsid w:val="0085652E"/>
    <w:rsid w:val="00856E51"/>
    <w:rsid w:val="00856F67"/>
    <w:rsid w:val="0086047C"/>
    <w:rsid w:val="00860F03"/>
    <w:rsid w:val="008610A4"/>
    <w:rsid w:val="008617CF"/>
    <w:rsid w:val="00861C63"/>
    <w:rsid w:val="00861E64"/>
    <w:rsid w:val="00862899"/>
    <w:rsid w:val="00862A86"/>
    <w:rsid w:val="00862D25"/>
    <w:rsid w:val="00863734"/>
    <w:rsid w:val="008641E0"/>
    <w:rsid w:val="008647AD"/>
    <w:rsid w:val="0086484E"/>
    <w:rsid w:val="00865187"/>
    <w:rsid w:val="008652EF"/>
    <w:rsid w:val="00865EF3"/>
    <w:rsid w:val="0087005E"/>
    <w:rsid w:val="00870193"/>
    <w:rsid w:val="0087042D"/>
    <w:rsid w:val="00870711"/>
    <w:rsid w:val="00870AE1"/>
    <w:rsid w:val="00870C96"/>
    <w:rsid w:val="00870F0F"/>
    <w:rsid w:val="008711AB"/>
    <w:rsid w:val="00872185"/>
    <w:rsid w:val="008724DE"/>
    <w:rsid w:val="0087304B"/>
    <w:rsid w:val="00874264"/>
    <w:rsid w:val="00875CE0"/>
    <w:rsid w:val="00877027"/>
    <w:rsid w:val="008773E1"/>
    <w:rsid w:val="008776ED"/>
    <w:rsid w:val="00877BDA"/>
    <w:rsid w:val="008806AD"/>
    <w:rsid w:val="00881600"/>
    <w:rsid w:val="00881781"/>
    <w:rsid w:val="00881C22"/>
    <w:rsid w:val="00881D2C"/>
    <w:rsid w:val="00881DF2"/>
    <w:rsid w:val="00881E0A"/>
    <w:rsid w:val="00883232"/>
    <w:rsid w:val="00885885"/>
    <w:rsid w:val="00885F67"/>
    <w:rsid w:val="00886706"/>
    <w:rsid w:val="0088672A"/>
    <w:rsid w:val="00886760"/>
    <w:rsid w:val="00886EBF"/>
    <w:rsid w:val="008871CD"/>
    <w:rsid w:val="008902B4"/>
    <w:rsid w:val="00890874"/>
    <w:rsid w:val="008912F9"/>
    <w:rsid w:val="00891D0A"/>
    <w:rsid w:val="00892220"/>
    <w:rsid w:val="00892B58"/>
    <w:rsid w:val="008932B8"/>
    <w:rsid w:val="0089332C"/>
    <w:rsid w:val="00893EBA"/>
    <w:rsid w:val="00894CC7"/>
    <w:rsid w:val="008952D0"/>
    <w:rsid w:val="00896567"/>
    <w:rsid w:val="008968C3"/>
    <w:rsid w:val="00896A49"/>
    <w:rsid w:val="00896BD3"/>
    <w:rsid w:val="008973A7"/>
    <w:rsid w:val="008976A3"/>
    <w:rsid w:val="00897A72"/>
    <w:rsid w:val="008A07A2"/>
    <w:rsid w:val="008A116F"/>
    <w:rsid w:val="008A166C"/>
    <w:rsid w:val="008A1957"/>
    <w:rsid w:val="008A1FBA"/>
    <w:rsid w:val="008A22F4"/>
    <w:rsid w:val="008A30BB"/>
    <w:rsid w:val="008A35E3"/>
    <w:rsid w:val="008A37FA"/>
    <w:rsid w:val="008A519E"/>
    <w:rsid w:val="008A5A73"/>
    <w:rsid w:val="008A5CCA"/>
    <w:rsid w:val="008A6F76"/>
    <w:rsid w:val="008A75F9"/>
    <w:rsid w:val="008A7D91"/>
    <w:rsid w:val="008B0A2F"/>
    <w:rsid w:val="008B17A8"/>
    <w:rsid w:val="008B2254"/>
    <w:rsid w:val="008B2421"/>
    <w:rsid w:val="008B29FC"/>
    <w:rsid w:val="008B3A3D"/>
    <w:rsid w:val="008B4135"/>
    <w:rsid w:val="008B45C1"/>
    <w:rsid w:val="008B485D"/>
    <w:rsid w:val="008B57DB"/>
    <w:rsid w:val="008B5BF7"/>
    <w:rsid w:val="008B7048"/>
    <w:rsid w:val="008B7E7D"/>
    <w:rsid w:val="008B7EE0"/>
    <w:rsid w:val="008B7EE1"/>
    <w:rsid w:val="008C1837"/>
    <w:rsid w:val="008C2177"/>
    <w:rsid w:val="008C22FC"/>
    <w:rsid w:val="008C2454"/>
    <w:rsid w:val="008C25AE"/>
    <w:rsid w:val="008C5F7E"/>
    <w:rsid w:val="008C66E9"/>
    <w:rsid w:val="008C78DD"/>
    <w:rsid w:val="008D10BA"/>
    <w:rsid w:val="008D1BE9"/>
    <w:rsid w:val="008D27F8"/>
    <w:rsid w:val="008D301A"/>
    <w:rsid w:val="008D3635"/>
    <w:rsid w:val="008D37FC"/>
    <w:rsid w:val="008D456A"/>
    <w:rsid w:val="008D49B3"/>
    <w:rsid w:val="008D5013"/>
    <w:rsid w:val="008D60ED"/>
    <w:rsid w:val="008D74BD"/>
    <w:rsid w:val="008D79D3"/>
    <w:rsid w:val="008E0B2E"/>
    <w:rsid w:val="008E0C79"/>
    <w:rsid w:val="008E0F22"/>
    <w:rsid w:val="008E17EE"/>
    <w:rsid w:val="008E1F5E"/>
    <w:rsid w:val="008E2E36"/>
    <w:rsid w:val="008E2F1A"/>
    <w:rsid w:val="008E3221"/>
    <w:rsid w:val="008E3884"/>
    <w:rsid w:val="008E3BFE"/>
    <w:rsid w:val="008E44F2"/>
    <w:rsid w:val="008E5018"/>
    <w:rsid w:val="008E50FA"/>
    <w:rsid w:val="008E5205"/>
    <w:rsid w:val="008E53F6"/>
    <w:rsid w:val="008E5B6C"/>
    <w:rsid w:val="008E629A"/>
    <w:rsid w:val="008E69B5"/>
    <w:rsid w:val="008E6FAD"/>
    <w:rsid w:val="008E7418"/>
    <w:rsid w:val="008F00BB"/>
    <w:rsid w:val="008F1763"/>
    <w:rsid w:val="008F1A5E"/>
    <w:rsid w:val="008F2D8C"/>
    <w:rsid w:val="008F338D"/>
    <w:rsid w:val="008F5B8E"/>
    <w:rsid w:val="008F61C4"/>
    <w:rsid w:val="008F6297"/>
    <w:rsid w:val="008F65B1"/>
    <w:rsid w:val="008F6ABF"/>
    <w:rsid w:val="008F6F22"/>
    <w:rsid w:val="008F7424"/>
    <w:rsid w:val="008F78AB"/>
    <w:rsid w:val="008F7ABC"/>
    <w:rsid w:val="0090003C"/>
    <w:rsid w:val="009002EA"/>
    <w:rsid w:val="00901192"/>
    <w:rsid w:val="00901764"/>
    <w:rsid w:val="00902012"/>
    <w:rsid w:val="009028EF"/>
    <w:rsid w:val="00902AE3"/>
    <w:rsid w:val="009030B5"/>
    <w:rsid w:val="00903491"/>
    <w:rsid w:val="00903682"/>
    <w:rsid w:val="00903A03"/>
    <w:rsid w:val="00904E1D"/>
    <w:rsid w:val="00905FF1"/>
    <w:rsid w:val="00906746"/>
    <w:rsid w:val="00906DF2"/>
    <w:rsid w:val="00907811"/>
    <w:rsid w:val="009101A6"/>
    <w:rsid w:val="00910839"/>
    <w:rsid w:val="00910964"/>
    <w:rsid w:val="00910FF5"/>
    <w:rsid w:val="00911538"/>
    <w:rsid w:val="00911838"/>
    <w:rsid w:val="00911A85"/>
    <w:rsid w:val="00911CFB"/>
    <w:rsid w:val="00912022"/>
    <w:rsid w:val="0091222E"/>
    <w:rsid w:val="009137E6"/>
    <w:rsid w:val="00913CAC"/>
    <w:rsid w:val="009141B8"/>
    <w:rsid w:val="0091537B"/>
    <w:rsid w:val="009155AE"/>
    <w:rsid w:val="0091560A"/>
    <w:rsid w:val="0091563A"/>
    <w:rsid w:val="0091563C"/>
    <w:rsid w:val="00917A42"/>
    <w:rsid w:val="00920172"/>
    <w:rsid w:val="00921454"/>
    <w:rsid w:val="00922C17"/>
    <w:rsid w:val="009240A3"/>
    <w:rsid w:val="009244DC"/>
    <w:rsid w:val="00925C97"/>
    <w:rsid w:val="009263CA"/>
    <w:rsid w:val="00926EF8"/>
    <w:rsid w:val="00927024"/>
    <w:rsid w:val="00927D2B"/>
    <w:rsid w:val="0093001A"/>
    <w:rsid w:val="0093022A"/>
    <w:rsid w:val="009313CF"/>
    <w:rsid w:val="009313D1"/>
    <w:rsid w:val="00931593"/>
    <w:rsid w:val="00932119"/>
    <w:rsid w:val="00932336"/>
    <w:rsid w:val="0093260A"/>
    <w:rsid w:val="009327B0"/>
    <w:rsid w:val="00932872"/>
    <w:rsid w:val="00933419"/>
    <w:rsid w:val="009337A0"/>
    <w:rsid w:val="00933BE0"/>
    <w:rsid w:val="00933F08"/>
    <w:rsid w:val="00934624"/>
    <w:rsid w:val="00934A4A"/>
    <w:rsid w:val="00934CA0"/>
    <w:rsid w:val="009351ED"/>
    <w:rsid w:val="00935845"/>
    <w:rsid w:val="009367A2"/>
    <w:rsid w:val="009367CE"/>
    <w:rsid w:val="009367DF"/>
    <w:rsid w:val="0093687C"/>
    <w:rsid w:val="00936D87"/>
    <w:rsid w:val="00937A64"/>
    <w:rsid w:val="0094049D"/>
    <w:rsid w:val="009413B0"/>
    <w:rsid w:val="00942582"/>
    <w:rsid w:val="009437B0"/>
    <w:rsid w:val="009448FA"/>
    <w:rsid w:val="00944B4E"/>
    <w:rsid w:val="00944F82"/>
    <w:rsid w:val="00945766"/>
    <w:rsid w:val="00945CFF"/>
    <w:rsid w:val="00946F74"/>
    <w:rsid w:val="00947F40"/>
    <w:rsid w:val="00950107"/>
    <w:rsid w:val="00950963"/>
    <w:rsid w:val="00951840"/>
    <w:rsid w:val="009526E3"/>
    <w:rsid w:val="009530C9"/>
    <w:rsid w:val="00953E57"/>
    <w:rsid w:val="0095402C"/>
    <w:rsid w:val="00954960"/>
    <w:rsid w:val="0095501E"/>
    <w:rsid w:val="00955035"/>
    <w:rsid w:val="009555F7"/>
    <w:rsid w:val="009558E7"/>
    <w:rsid w:val="00955ABC"/>
    <w:rsid w:val="00955D5A"/>
    <w:rsid w:val="00955F5E"/>
    <w:rsid w:val="00956B4E"/>
    <w:rsid w:val="009575BC"/>
    <w:rsid w:val="0096100A"/>
    <w:rsid w:val="009615CD"/>
    <w:rsid w:val="009616CA"/>
    <w:rsid w:val="00961B43"/>
    <w:rsid w:val="00961F73"/>
    <w:rsid w:val="00962385"/>
    <w:rsid w:val="00962564"/>
    <w:rsid w:val="00962FB5"/>
    <w:rsid w:val="009634E6"/>
    <w:rsid w:val="00963A25"/>
    <w:rsid w:val="009657A3"/>
    <w:rsid w:val="009660ED"/>
    <w:rsid w:val="00966B5B"/>
    <w:rsid w:val="009673CD"/>
    <w:rsid w:val="009678CA"/>
    <w:rsid w:val="009678D6"/>
    <w:rsid w:val="00967CBD"/>
    <w:rsid w:val="00970EA3"/>
    <w:rsid w:val="00971299"/>
    <w:rsid w:val="0097141D"/>
    <w:rsid w:val="00971E4F"/>
    <w:rsid w:val="00971F1D"/>
    <w:rsid w:val="00972E05"/>
    <w:rsid w:val="00972E3F"/>
    <w:rsid w:val="00972FA8"/>
    <w:rsid w:val="00972FFC"/>
    <w:rsid w:val="0097300E"/>
    <w:rsid w:val="0097365C"/>
    <w:rsid w:val="009737A0"/>
    <w:rsid w:val="00974263"/>
    <w:rsid w:val="00975B2A"/>
    <w:rsid w:val="00976C2A"/>
    <w:rsid w:val="009779D8"/>
    <w:rsid w:val="00977DD5"/>
    <w:rsid w:val="00981D72"/>
    <w:rsid w:val="0098326D"/>
    <w:rsid w:val="00983E71"/>
    <w:rsid w:val="00985209"/>
    <w:rsid w:val="00986A8E"/>
    <w:rsid w:val="00986BB7"/>
    <w:rsid w:val="00986C31"/>
    <w:rsid w:val="00986C7C"/>
    <w:rsid w:val="00987CF8"/>
    <w:rsid w:val="00987EEE"/>
    <w:rsid w:val="00990E68"/>
    <w:rsid w:val="0099245F"/>
    <w:rsid w:val="009928D0"/>
    <w:rsid w:val="00992B3D"/>
    <w:rsid w:val="00993614"/>
    <w:rsid w:val="0099367B"/>
    <w:rsid w:val="0099381F"/>
    <w:rsid w:val="00994228"/>
    <w:rsid w:val="00994368"/>
    <w:rsid w:val="00994865"/>
    <w:rsid w:val="009959F6"/>
    <w:rsid w:val="009962B0"/>
    <w:rsid w:val="009962FF"/>
    <w:rsid w:val="00996561"/>
    <w:rsid w:val="00996E8A"/>
    <w:rsid w:val="00997548"/>
    <w:rsid w:val="00997B71"/>
    <w:rsid w:val="009A0540"/>
    <w:rsid w:val="009A0F47"/>
    <w:rsid w:val="009A1038"/>
    <w:rsid w:val="009A1EB2"/>
    <w:rsid w:val="009A1EFB"/>
    <w:rsid w:val="009A1FD2"/>
    <w:rsid w:val="009A3B6F"/>
    <w:rsid w:val="009A5413"/>
    <w:rsid w:val="009A577F"/>
    <w:rsid w:val="009A5D4D"/>
    <w:rsid w:val="009A6EF9"/>
    <w:rsid w:val="009A77F2"/>
    <w:rsid w:val="009A7852"/>
    <w:rsid w:val="009A7B5E"/>
    <w:rsid w:val="009A7FBB"/>
    <w:rsid w:val="009B095E"/>
    <w:rsid w:val="009B0CFC"/>
    <w:rsid w:val="009B14B8"/>
    <w:rsid w:val="009B2460"/>
    <w:rsid w:val="009B2CFE"/>
    <w:rsid w:val="009B4169"/>
    <w:rsid w:val="009B4E3A"/>
    <w:rsid w:val="009B4E60"/>
    <w:rsid w:val="009B58E1"/>
    <w:rsid w:val="009B7367"/>
    <w:rsid w:val="009B786F"/>
    <w:rsid w:val="009B7872"/>
    <w:rsid w:val="009C0151"/>
    <w:rsid w:val="009C0168"/>
    <w:rsid w:val="009C0D11"/>
    <w:rsid w:val="009C0FF5"/>
    <w:rsid w:val="009C1215"/>
    <w:rsid w:val="009C14BC"/>
    <w:rsid w:val="009C2556"/>
    <w:rsid w:val="009C2EE6"/>
    <w:rsid w:val="009C3330"/>
    <w:rsid w:val="009C3AE0"/>
    <w:rsid w:val="009C43B9"/>
    <w:rsid w:val="009C4454"/>
    <w:rsid w:val="009C4692"/>
    <w:rsid w:val="009C5517"/>
    <w:rsid w:val="009C59E6"/>
    <w:rsid w:val="009C59F5"/>
    <w:rsid w:val="009C5D08"/>
    <w:rsid w:val="009C6A33"/>
    <w:rsid w:val="009C7395"/>
    <w:rsid w:val="009D1957"/>
    <w:rsid w:val="009D1E3E"/>
    <w:rsid w:val="009D251D"/>
    <w:rsid w:val="009D2737"/>
    <w:rsid w:val="009D2E86"/>
    <w:rsid w:val="009D2EAB"/>
    <w:rsid w:val="009D33B2"/>
    <w:rsid w:val="009D3A68"/>
    <w:rsid w:val="009D3F45"/>
    <w:rsid w:val="009D3FC6"/>
    <w:rsid w:val="009D46EF"/>
    <w:rsid w:val="009D54B3"/>
    <w:rsid w:val="009D54DC"/>
    <w:rsid w:val="009D5D4B"/>
    <w:rsid w:val="009D6A09"/>
    <w:rsid w:val="009D729A"/>
    <w:rsid w:val="009D7E3A"/>
    <w:rsid w:val="009E04CE"/>
    <w:rsid w:val="009E0870"/>
    <w:rsid w:val="009E128F"/>
    <w:rsid w:val="009E1D5B"/>
    <w:rsid w:val="009E1DAC"/>
    <w:rsid w:val="009E1E16"/>
    <w:rsid w:val="009E1E60"/>
    <w:rsid w:val="009E20D5"/>
    <w:rsid w:val="009E28B7"/>
    <w:rsid w:val="009E2C67"/>
    <w:rsid w:val="009E46D3"/>
    <w:rsid w:val="009E4C1A"/>
    <w:rsid w:val="009E4C6E"/>
    <w:rsid w:val="009E50A7"/>
    <w:rsid w:val="009E5388"/>
    <w:rsid w:val="009E574E"/>
    <w:rsid w:val="009E58A8"/>
    <w:rsid w:val="009E5B44"/>
    <w:rsid w:val="009E66F0"/>
    <w:rsid w:val="009E68F4"/>
    <w:rsid w:val="009E6EA4"/>
    <w:rsid w:val="009E710E"/>
    <w:rsid w:val="009E713D"/>
    <w:rsid w:val="009E7FCB"/>
    <w:rsid w:val="009F0885"/>
    <w:rsid w:val="009F10B7"/>
    <w:rsid w:val="009F2083"/>
    <w:rsid w:val="009F22B8"/>
    <w:rsid w:val="009F2683"/>
    <w:rsid w:val="009F30D5"/>
    <w:rsid w:val="009F35CE"/>
    <w:rsid w:val="009F378E"/>
    <w:rsid w:val="009F43EE"/>
    <w:rsid w:val="009F4F9A"/>
    <w:rsid w:val="009F57CE"/>
    <w:rsid w:val="009F587A"/>
    <w:rsid w:val="009F5B86"/>
    <w:rsid w:val="009F6CAC"/>
    <w:rsid w:val="009F6E30"/>
    <w:rsid w:val="009F7BAC"/>
    <w:rsid w:val="00A001B1"/>
    <w:rsid w:val="00A00500"/>
    <w:rsid w:val="00A005C0"/>
    <w:rsid w:val="00A01242"/>
    <w:rsid w:val="00A016BE"/>
    <w:rsid w:val="00A0266D"/>
    <w:rsid w:val="00A027FC"/>
    <w:rsid w:val="00A02D89"/>
    <w:rsid w:val="00A02FB1"/>
    <w:rsid w:val="00A04AA9"/>
    <w:rsid w:val="00A052D1"/>
    <w:rsid w:val="00A05EBE"/>
    <w:rsid w:val="00A067F8"/>
    <w:rsid w:val="00A0773D"/>
    <w:rsid w:val="00A108F9"/>
    <w:rsid w:val="00A1142D"/>
    <w:rsid w:val="00A115CD"/>
    <w:rsid w:val="00A11D67"/>
    <w:rsid w:val="00A12834"/>
    <w:rsid w:val="00A130BA"/>
    <w:rsid w:val="00A14021"/>
    <w:rsid w:val="00A14372"/>
    <w:rsid w:val="00A14886"/>
    <w:rsid w:val="00A14AA3"/>
    <w:rsid w:val="00A151F8"/>
    <w:rsid w:val="00A15973"/>
    <w:rsid w:val="00A15B02"/>
    <w:rsid w:val="00A177CE"/>
    <w:rsid w:val="00A17BE2"/>
    <w:rsid w:val="00A213C4"/>
    <w:rsid w:val="00A22595"/>
    <w:rsid w:val="00A2285D"/>
    <w:rsid w:val="00A2287E"/>
    <w:rsid w:val="00A2310F"/>
    <w:rsid w:val="00A23471"/>
    <w:rsid w:val="00A23517"/>
    <w:rsid w:val="00A2364B"/>
    <w:rsid w:val="00A237C3"/>
    <w:rsid w:val="00A2427D"/>
    <w:rsid w:val="00A246C0"/>
    <w:rsid w:val="00A2488C"/>
    <w:rsid w:val="00A25217"/>
    <w:rsid w:val="00A254B9"/>
    <w:rsid w:val="00A25CAC"/>
    <w:rsid w:val="00A25E68"/>
    <w:rsid w:val="00A27012"/>
    <w:rsid w:val="00A271C6"/>
    <w:rsid w:val="00A273C1"/>
    <w:rsid w:val="00A273D5"/>
    <w:rsid w:val="00A273FD"/>
    <w:rsid w:val="00A278F5"/>
    <w:rsid w:val="00A27987"/>
    <w:rsid w:val="00A30ADB"/>
    <w:rsid w:val="00A30F29"/>
    <w:rsid w:val="00A310C9"/>
    <w:rsid w:val="00A32005"/>
    <w:rsid w:val="00A32037"/>
    <w:rsid w:val="00A326EC"/>
    <w:rsid w:val="00A32BA1"/>
    <w:rsid w:val="00A32BD0"/>
    <w:rsid w:val="00A32CF2"/>
    <w:rsid w:val="00A3352C"/>
    <w:rsid w:val="00A338BE"/>
    <w:rsid w:val="00A3399B"/>
    <w:rsid w:val="00A343B4"/>
    <w:rsid w:val="00A3575F"/>
    <w:rsid w:val="00A36723"/>
    <w:rsid w:val="00A37889"/>
    <w:rsid w:val="00A37EE2"/>
    <w:rsid w:val="00A404D1"/>
    <w:rsid w:val="00A40BE9"/>
    <w:rsid w:val="00A40E52"/>
    <w:rsid w:val="00A415CB"/>
    <w:rsid w:val="00A41A4D"/>
    <w:rsid w:val="00A41AA7"/>
    <w:rsid w:val="00A4241C"/>
    <w:rsid w:val="00A426E3"/>
    <w:rsid w:val="00A43C00"/>
    <w:rsid w:val="00A440F0"/>
    <w:rsid w:val="00A441B8"/>
    <w:rsid w:val="00A44319"/>
    <w:rsid w:val="00A4447C"/>
    <w:rsid w:val="00A44A35"/>
    <w:rsid w:val="00A44A73"/>
    <w:rsid w:val="00A45321"/>
    <w:rsid w:val="00A46A2D"/>
    <w:rsid w:val="00A47154"/>
    <w:rsid w:val="00A47F72"/>
    <w:rsid w:val="00A511B2"/>
    <w:rsid w:val="00A51C7B"/>
    <w:rsid w:val="00A5216E"/>
    <w:rsid w:val="00A52AAF"/>
    <w:rsid w:val="00A536FA"/>
    <w:rsid w:val="00A53E5E"/>
    <w:rsid w:val="00A55FCC"/>
    <w:rsid w:val="00A55FE2"/>
    <w:rsid w:val="00A57AB3"/>
    <w:rsid w:val="00A6007E"/>
    <w:rsid w:val="00A600C6"/>
    <w:rsid w:val="00A604AC"/>
    <w:rsid w:val="00A61480"/>
    <w:rsid w:val="00A6154C"/>
    <w:rsid w:val="00A61D1A"/>
    <w:rsid w:val="00A61F23"/>
    <w:rsid w:val="00A61FA8"/>
    <w:rsid w:val="00A621D4"/>
    <w:rsid w:val="00A63BE5"/>
    <w:rsid w:val="00A65173"/>
    <w:rsid w:val="00A6547E"/>
    <w:rsid w:val="00A65CAB"/>
    <w:rsid w:val="00A65DBD"/>
    <w:rsid w:val="00A66178"/>
    <w:rsid w:val="00A6691E"/>
    <w:rsid w:val="00A66BE1"/>
    <w:rsid w:val="00A671E7"/>
    <w:rsid w:val="00A7037B"/>
    <w:rsid w:val="00A70541"/>
    <w:rsid w:val="00A70820"/>
    <w:rsid w:val="00A70BFE"/>
    <w:rsid w:val="00A7128A"/>
    <w:rsid w:val="00A717DD"/>
    <w:rsid w:val="00A718C2"/>
    <w:rsid w:val="00A71DCF"/>
    <w:rsid w:val="00A72558"/>
    <w:rsid w:val="00A726F7"/>
    <w:rsid w:val="00A72C8C"/>
    <w:rsid w:val="00A7307A"/>
    <w:rsid w:val="00A73794"/>
    <w:rsid w:val="00A73E67"/>
    <w:rsid w:val="00A741C0"/>
    <w:rsid w:val="00A755B3"/>
    <w:rsid w:val="00A759AE"/>
    <w:rsid w:val="00A75A1A"/>
    <w:rsid w:val="00A75A27"/>
    <w:rsid w:val="00A76257"/>
    <w:rsid w:val="00A76F2C"/>
    <w:rsid w:val="00A775DB"/>
    <w:rsid w:val="00A776E8"/>
    <w:rsid w:val="00A77930"/>
    <w:rsid w:val="00A8079C"/>
    <w:rsid w:val="00A81EBC"/>
    <w:rsid w:val="00A82AC3"/>
    <w:rsid w:val="00A84C0F"/>
    <w:rsid w:val="00A85DDE"/>
    <w:rsid w:val="00A861CD"/>
    <w:rsid w:val="00A867E7"/>
    <w:rsid w:val="00A872CE"/>
    <w:rsid w:val="00A87A72"/>
    <w:rsid w:val="00A87FCD"/>
    <w:rsid w:val="00A90D75"/>
    <w:rsid w:val="00A90D8D"/>
    <w:rsid w:val="00A90DC5"/>
    <w:rsid w:val="00A9100C"/>
    <w:rsid w:val="00A916E6"/>
    <w:rsid w:val="00A91994"/>
    <w:rsid w:val="00A91CDA"/>
    <w:rsid w:val="00A921B9"/>
    <w:rsid w:val="00A92627"/>
    <w:rsid w:val="00A92BC4"/>
    <w:rsid w:val="00A92FBF"/>
    <w:rsid w:val="00A92FCC"/>
    <w:rsid w:val="00A93BDD"/>
    <w:rsid w:val="00A93C32"/>
    <w:rsid w:val="00A94D84"/>
    <w:rsid w:val="00A94F85"/>
    <w:rsid w:val="00A95891"/>
    <w:rsid w:val="00A95A98"/>
    <w:rsid w:val="00A95E8F"/>
    <w:rsid w:val="00A96266"/>
    <w:rsid w:val="00A96F03"/>
    <w:rsid w:val="00AA0E94"/>
    <w:rsid w:val="00AA2F14"/>
    <w:rsid w:val="00AA3810"/>
    <w:rsid w:val="00AA39F6"/>
    <w:rsid w:val="00AA50C4"/>
    <w:rsid w:val="00AA520E"/>
    <w:rsid w:val="00AA6B42"/>
    <w:rsid w:val="00AA6D5B"/>
    <w:rsid w:val="00AA7779"/>
    <w:rsid w:val="00AA7AC8"/>
    <w:rsid w:val="00AB053D"/>
    <w:rsid w:val="00AB0DEB"/>
    <w:rsid w:val="00AB1368"/>
    <w:rsid w:val="00AB22C8"/>
    <w:rsid w:val="00AB2726"/>
    <w:rsid w:val="00AB2A5D"/>
    <w:rsid w:val="00AB2EF9"/>
    <w:rsid w:val="00AB3152"/>
    <w:rsid w:val="00AB3C19"/>
    <w:rsid w:val="00AB48CB"/>
    <w:rsid w:val="00AB4991"/>
    <w:rsid w:val="00AB55DB"/>
    <w:rsid w:val="00AB5A91"/>
    <w:rsid w:val="00AB5ED7"/>
    <w:rsid w:val="00AB64C7"/>
    <w:rsid w:val="00AB7324"/>
    <w:rsid w:val="00AC064C"/>
    <w:rsid w:val="00AC0A73"/>
    <w:rsid w:val="00AC1024"/>
    <w:rsid w:val="00AC1894"/>
    <w:rsid w:val="00AC1D91"/>
    <w:rsid w:val="00AC1EB3"/>
    <w:rsid w:val="00AC233E"/>
    <w:rsid w:val="00AC24EF"/>
    <w:rsid w:val="00AC25D6"/>
    <w:rsid w:val="00AC3F35"/>
    <w:rsid w:val="00AC3FDD"/>
    <w:rsid w:val="00AC466A"/>
    <w:rsid w:val="00AC4991"/>
    <w:rsid w:val="00AC5618"/>
    <w:rsid w:val="00AC71B0"/>
    <w:rsid w:val="00AD0597"/>
    <w:rsid w:val="00AD06D7"/>
    <w:rsid w:val="00AD083B"/>
    <w:rsid w:val="00AD10FE"/>
    <w:rsid w:val="00AD140E"/>
    <w:rsid w:val="00AD2AED"/>
    <w:rsid w:val="00AD3CC0"/>
    <w:rsid w:val="00AD4103"/>
    <w:rsid w:val="00AD44D1"/>
    <w:rsid w:val="00AD4F42"/>
    <w:rsid w:val="00AD4F74"/>
    <w:rsid w:val="00AD615A"/>
    <w:rsid w:val="00AD6725"/>
    <w:rsid w:val="00AD6907"/>
    <w:rsid w:val="00AD6A22"/>
    <w:rsid w:val="00AD6A9C"/>
    <w:rsid w:val="00AE08DC"/>
    <w:rsid w:val="00AE1536"/>
    <w:rsid w:val="00AE15DD"/>
    <w:rsid w:val="00AE2A81"/>
    <w:rsid w:val="00AE2AEE"/>
    <w:rsid w:val="00AE2C9F"/>
    <w:rsid w:val="00AE2CD4"/>
    <w:rsid w:val="00AE46DE"/>
    <w:rsid w:val="00AE4AEA"/>
    <w:rsid w:val="00AE51A8"/>
    <w:rsid w:val="00AE521D"/>
    <w:rsid w:val="00AE59CB"/>
    <w:rsid w:val="00AE60A6"/>
    <w:rsid w:val="00AE68EF"/>
    <w:rsid w:val="00AE6DC4"/>
    <w:rsid w:val="00AE71FE"/>
    <w:rsid w:val="00AE72DB"/>
    <w:rsid w:val="00AE77E1"/>
    <w:rsid w:val="00AF1868"/>
    <w:rsid w:val="00AF2457"/>
    <w:rsid w:val="00AF2F7A"/>
    <w:rsid w:val="00AF3664"/>
    <w:rsid w:val="00AF6DB8"/>
    <w:rsid w:val="00AF722F"/>
    <w:rsid w:val="00AF7286"/>
    <w:rsid w:val="00B00635"/>
    <w:rsid w:val="00B0099F"/>
    <w:rsid w:val="00B022B1"/>
    <w:rsid w:val="00B02D89"/>
    <w:rsid w:val="00B038EE"/>
    <w:rsid w:val="00B03C27"/>
    <w:rsid w:val="00B042BD"/>
    <w:rsid w:val="00B048C8"/>
    <w:rsid w:val="00B0640F"/>
    <w:rsid w:val="00B0782B"/>
    <w:rsid w:val="00B1074A"/>
    <w:rsid w:val="00B11C8A"/>
    <w:rsid w:val="00B1221B"/>
    <w:rsid w:val="00B123FA"/>
    <w:rsid w:val="00B126B5"/>
    <w:rsid w:val="00B126D6"/>
    <w:rsid w:val="00B128D2"/>
    <w:rsid w:val="00B12A8B"/>
    <w:rsid w:val="00B12DD5"/>
    <w:rsid w:val="00B13551"/>
    <w:rsid w:val="00B13B7B"/>
    <w:rsid w:val="00B150E5"/>
    <w:rsid w:val="00B15D71"/>
    <w:rsid w:val="00B163F7"/>
    <w:rsid w:val="00B167FF"/>
    <w:rsid w:val="00B16B90"/>
    <w:rsid w:val="00B1704A"/>
    <w:rsid w:val="00B2008C"/>
    <w:rsid w:val="00B20697"/>
    <w:rsid w:val="00B21505"/>
    <w:rsid w:val="00B21D51"/>
    <w:rsid w:val="00B21E4F"/>
    <w:rsid w:val="00B2217B"/>
    <w:rsid w:val="00B222C4"/>
    <w:rsid w:val="00B22418"/>
    <w:rsid w:val="00B23587"/>
    <w:rsid w:val="00B23A29"/>
    <w:rsid w:val="00B23E08"/>
    <w:rsid w:val="00B24138"/>
    <w:rsid w:val="00B259F6"/>
    <w:rsid w:val="00B27589"/>
    <w:rsid w:val="00B2775C"/>
    <w:rsid w:val="00B27AF7"/>
    <w:rsid w:val="00B302E8"/>
    <w:rsid w:val="00B311E9"/>
    <w:rsid w:val="00B31476"/>
    <w:rsid w:val="00B31B70"/>
    <w:rsid w:val="00B324BF"/>
    <w:rsid w:val="00B32713"/>
    <w:rsid w:val="00B32847"/>
    <w:rsid w:val="00B32CE6"/>
    <w:rsid w:val="00B33410"/>
    <w:rsid w:val="00B33D45"/>
    <w:rsid w:val="00B33F0B"/>
    <w:rsid w:val="00B344F1"/>
    <w:rsid w:val="00B34582"/>
    <w:rsid w:val="00B35C54"/>
    <w:rsid w:val="00B40BBF"/>
    <w:rsid w:val="00B423F5"/>
    <w:rsid w:val="00B43F8A"/>
    <w:rsid w:val="00B44585"/>
    <w:rsid w:val="00B4498B"/>
    <w:rsid w:val="00B45129"/>
    <w:rsid w:val="00B45326"/>
    <w:rsid w:val="00B4565E"/>
    <w:rsid w:val="00B46189"/>
    <w:rsid w:val="00B468EB"/>
    <w:rsid w:val="00B469CE"/>
    <w:rsid w:val="00B46E65"/>
    <w:rsid w:val="00B47296"/>
    <w:rsid w:val="00B478F7"/>
    <w:rsid w:val="00B517C0"/>
    <w:rsid w:val="00B51A38"/>
    <w:rsid w:val="00B52716"/>
    <w:rsid w:val="00B52A72"/>
    <w:rsid w:val="00B5324E"/>
    <w:rsid w:val="00B53BB6"/>
    <w:rsid w:val="00B549EF"/>
    <w:rsid w:val="00B55CE1"/>
    <w:rsid w:val="00B56937"/>
    <w:rsid w:val="00B56C48"/>
    <w:rsid w:val="00B574E1"/>
    <w:rsid w:val="00B57DAF"/>
    <w:rsid w:val="00B6033B"/>
    <w:rsid w:val="00B61823"/>
    <w:rsid w:val="00B619B0"/>
    <w:rsid w:val="00B61ADE"/>
    <w:rsid w:val="00B61D16"/>
    <w:rsid w:val="00B621D1"/>
    <w:rsid w:val="00B624FE"/>
    <w:rsid w:val="00B6290D"/>
    <w:rsid w:val="00B62917"/>
    <w:rsid w:val="00B62DF1"/>
    <w:rsid w:val="00B63AE4"/>
    <w:rsid w:val="00B6424B"/>
    <w:rsid w:val="00B644EF"/>
    <w:rsid w:val="00B64812"/>
    <w:rsid w:val="00B65025"/>
    <w:rsid w:val="00B6600E"/>
    <w:rsid w:val="00B66600"/>
    <w:rsid w:val="00B702B5"/>
    <w:rsid w:val="00B7046C"/>
    <w:rsid w:val="00B70A1F"/>
    <w:rsid w:val="00B70E97"/>
    <w:rsid w:val="00B713FB"/>
    <w:rsid w:val="00B718F4"/>
    <w:rsid w:val="00B71EDC"/>
    <w:rsid w:val="00B728E1"/>
    <w:rsid w:val="00B7318C"/>
    <w:rsid w:val="00B73407"/>
    <w:rsid w:val="00B7396E"/>
    <w:rsid w:val="00B74790"/>
    <w:rsid w:val="00B74E15"/>
    <w:rsid w:val="00B76A6C"/>
    <w:rsid w:val="00B76D97"/>
    <w:rsid w:val="00B77BF5"/>
    <w:rsid w:val="00B801DD"/>
    <w:rsid w:val="00B80569"/>
    <w:rsid w:val="00B80E2D"/>
    <w:rsid w:val="00B81839"/>
    <w:rsid w:val="00B818E2"/>
    <w:rsid w:val="00B8262F"/>
    <w:rsid w:val="00B82EDC"/>
    <w:rsid w:val="00B82F08"/>
    <w:rsid w:val="00B83109"/>
    <w:rsid w:val="00B832B4"/>
    <w:rsid w:val="00B84ECB"/>
    <w:rsid w:val="00B853A2"/>
    <w:rsid w:val="00B86959"/>
    <w:rsid w:val="00B869EA"/>
    <w:rsid w:val="00B875D8"/>
    <w:rsid w:val="00B87F2B"/>
    <w:rsid w:val="00B90A83"/>
    <w:rsid w:val="00B9101C"/>
    <w:rsid w:val="00B915FF"/>
    <w:rsid w:val="00B916AB"/>
    <w:rsid w:val="00B93147"/>
    <w:rsid w:val="00B933AE"/>
    <w:rsid w:val="00B94030"/>
    <w:rsid w:val="00B94603"/>
    <w:rsid w:val="00B96217"/>
    <w:rsid w:val="00B9676E"/>
    <w:rsid w:val="00B96B3E"/>
    <w:rsid w:val="00B96E09"/>
    <w:rsid w:val="00B9745C"/>
    <w:rsid w:val="00B976AD"/>
    <w:rsid w:val="00BA0001"/>
    <w:rsid w:val="00BA1AC7"/>
    <w:rsid w:val="00BA21CB"/>
    <w:rsid w:val="00BA391D"/>
    <w:rsid w:val="00BA4B08"/>
    <w:rsid w:val="00BA5AB8"/>
    <w:rsid w:val="00BA69A6"/>
    <w:rsid w:val="00BA7CC9"/>
    <w:rsid w:val="00BA7E7D"/>
    <w:rsid w:val="00BB03C3"/>
    <w:rsid w:val="00BB1066"/>
    <w:rsid w:val="00BB29F0"/>
    <w:rsid w:val="00BB303E"/>
    <w:rsid w:val="00BB31CE"/>
    <w:rsid w:val="00BB5846"/>
    <w:rsid w:val="00BB5BEB"/>
    <w:rsid w:val="00BB5C8B"/>
    <w:rsid w:val="00BB5DDE"/>
    <w:rsid w:val="00BB6EEE"/>
    <w:rsid w:val="00BB72EF"/>
    <w:rsid w:val="00BB7E80"/>
    <w:rsid w:val="00BC03D0"/>
    <w:rsid w:val="00BC06D6"/>
    <w:rsid w:val="00BC2C00"/>
    <w:rsid w:val="00BC2E7B"/>
    <w:rsid w:val="00BC386E"/>
    <w:rsid w:val="00BC39CA"/>
    <w:rsid w:val="00BC3EB0"/>
    <w:rsid w:val="00BC4C01"/>
    <w:rsid w:val="00BC4E06"/>
    <w:rsid w:val="00BC60EC"/>
    <w:rsid w:val="00BC6259"/>
    <w:rsid w:val="00BC69F3"/>
    <w:rsid w:val="00BC6B3B"/>
    <w:rsid w:val="00BC6EE6"/>
    <w:rsid w:val="00BC7A31"/>
    <w:rsid w:val="00BC7CD6"/>
    <w:rsid w:val="00BC7F67"/>
    <w:rsid w:val="00BD011B"/>
    <w:rsid w:val="00BD0799"/>
    <w:rsid w:val="00BD0DBA"/>
    <w:rsid w:val="00BD2A06"/>
    <w:rsid w:val="00BD30AF"/>
    <w:rsid w:val="00BD3821"/>
    <w:rsid w:val="00BD3C85"/>
    <w:rsid w:val="00BD454F"/>
    <w:rsid w:val="00BD6107"/>
    <w:rsid w:val="00BD74D6"/>
    <w:rsid w:val="00BE0A94"/>
    <w:rsid w:val="00BE0BE6"/>
    <w:rsid w:val="00BE0CD9"/>
    <w:rsid w:val="00BE1036"/>
    <w:rsid w:val="00BE10E6"/>
    <w:rsid w:val="00BE134A"/>
    <w:rsid w:val="00BE1524"/>
    <w:rsid w:val="00BE1899"/>
    <w:rsid w:val="00BE1AFD"/>
    <w:rsid w:val="00BE1BF3"/>
    <w:rsid w:val="00BE203E"/>
    <w:rsid w:val="00BE24B2"/>
    <w:rsid w:val="00BE4A29"/>
    <w:rsid w:val="00BE51A3"/>
    <w:rsid w:val="00BE586E"/>
    <w:rsid w:val="00BE5B9E"/>
    <w:rsid w:val="00BE60AF"/>
    <w:rsid w:val="00BE6FDB"/>
    <w:rsid w:val="00BE7713"/>
    <w:rsid w:val="00BE7C72"/>
    <w:rsid w:val="00BF0576"/>
    <w:rsid w:val="00BF109D"/>
    <w:rsid w:val="00BF1601"/>
    <w:rsid w:val="00BF1724"/>
    <w:rsid w:val="00BF1E35"/>
    <w:rsid w:val="00BF273D"/>
    <w:rsid w:val="00BF2F81"/>
    <w:rsid w:val="00BF32C2"/>
    <w:rsid w:val="00BF403F"/>
    <w:rsid w:val="00BF4383"/>
    <w:rsid w:val="00BF460E"/>
    <w:rsid w:val="00BF4A44"/>
    <w:rsid w:val="00BF517F"/>
    <w:rsid w:val="00BF5696"/>
    <w:rsid w:val="00BF6324"/>
    <w:rsid w:val="00BF671E"/>
    <w:rsid w:val="00BF68A3"/>
    <w:rsid w:val="00BF7B8C"/>
    <w:rsid w:val="00C006F8"/>
    <w:rsid w:val="00C01502"/>
    <w:rsid w:val="00C0163B"/>
    <w:rsid w:val="00C01816"/>
    <w:rsid w:val="00C0189A"/>
    <w:rsid w:val="00C02149"/>
    <w:rsid w:val="00C02657"/>
    <w:rsid w:val="00C031A0"/>
    <w:rsid w:val="00C038F6"/>
    <w:rsid w:val="00C03A3F"/>
    <w:rsid w:val="00C0439F"/>
    <w:rsid w:val="00C05042"/>
    <w:rsid w:val="00C053A4"/>
    <w:rsid w:val="00C0591A"/>
    <w:rsid w:val="00C05FBF"/>
    <w:rsid w:val="00C06837"/>
    <w:rsid w:val="00C068E1"/>
    <w:rsid w:val="00C06A08"/>
    <w:rsid w:val="00C06FD0"/>
    <w:rsid w:val="00C073F8"/>
    <w:rsid w:val="00C11703"/>
    <w:rsid w:val="00C11C0D"/>
    <w:rsid w:val="00C122E2"/>
    <w:rsid w:val="00C12619"/>
    <w:rsid w:val="00C12801"/>
    <w:rsid w:val="00C12AF9"/>
    <w:rsid w:val="00C12B53"/>
    <w:rsid w:val="00C12D4B"/>
    <w:rsid w:val="00C1354A"/>
    <w:rsid w:val="00C135D8"/>
    <w:rsid w:val="00C13753"/>
    <w:rsid w:val="00C13CEB"/>
    <w:rsid w:val="00C14D27"/>
    <w:rsid w:val="00C14F64"/>
    <w:rsid w:val="00C156F5"/>
    <w:rsid w:val="00C1578F"/>
    <w:rsid w:val="00C16768"/>
    <w:rsid w:val="00C2039E"/>
    <w:rsid w:val="00C21D97"/>
    <w:rsid w:val="00C22B0E"/>
    <w:rsid w:val="00C23FB3"/>
    <w:rsid w:val="00C24126"/>
    <w:rsid w:val="00C2447C"/>
    <w:rsid w:val="00C2531F"/>
    <w:rsid w:val="00C2548A"/>
    <w:rsid w:val="00C258FB"/>
    <w:rsid w:val="00C26B2D"/>
    <w:rsid w:val="00C26C86"/>
    <w:rsid w:val="00C30507"/>
    <w:rsid w:val="00C30982"/>
    <w:rsid w:val="00C30C09"/>
    <w:rsid w:val="00C30E09"/>
    <w:rsid w:val="00C30E12"/>
    <w:rsid w:val="00C315FF"/>
    <w:rsid w:val="00C31C01"/>
    <w:rsid w:val="00C32C6A"/>
    <w:rsid w:val="00C3314D"/>
    <w:rsid w:val="00C336D8"/>
    <w:rsid w:val="00C34692"/>
    <w:rsid w:val="00C34E28"/>
    <w:rsid w:val="00C359C0"/>
    <w:rsid w:val="00C37B9C"/>
    <w:rsid w:val="00C404A7"/>
    <w:rsid w:val="00C406CD"/>
    <w:rsid w:val="00C40D6A"/>
    <w:rsid w:val="00C413E2"/>
    <w:rsid w:val="00C4141E"/>
    <w:rsid w:val="00C415D3"/>
    <w:rsid w:val="00C41BEE"/>
    <w:rsid w:val="00C423C1"/>
    <w:rsid w:val="00C42510"/>
    <w:rsid w:val="00C42DAE"/>
    <w:rsid w:val="00C43F54"/>
    <w:rsid w:val="00C446C2"/>
    <w:rsid w:val="00C44F9F"/>
    <w:rsid w:val="00C451AA"/>
    <w:rsid w:val="00C45ED1"/>
    <w:rsid w:val="00C46BA9"/>
    <w:rsid w:val="00C470C6"/>
    <w:rsid w:val="00C4716F"/>
    <w:rsid w:val="00C473C0"/>
    <w:rsid w:val="00C477EE"/>
    <w:rsid w:val="00C47D99"/>
    <w:rsid w:val="00C47E0C"/>
    <w:rsid w:val="00C47FDF"/>
    <w:rsid w:val="00C50134"/>
    <w:rsid w:val="00C501F8"/>
    <w:rsid w:val="00C51FE5"/>
    <w:rsid w:val="00C5203C"/>
    <w:rsid w:val="00C5246C"/>
    <w:rsid w:val="00C52863"/>
    <w:rsid w:val="00C52FE7"/>
    <w:rsid w:val="00C53B57"/>
    <w:rsid w:val="00C54321"/>
    <w:rsid w:val="00C54534"/>
    <w:rsid w:val="00C56965"/>
    <w:rsid w:val="00C56CCA"/>
    <w:rsid w:val="00C56DAE"/>
    <w:rsid w:val="00C57281"/>
    <w:rsid w:val="00C573BC"/>
    <w:rsid w:val="00C57CA0"/>
    <w:rsid w:val="00C57EB3"/>
    <w:rsid w:val="00C6083D"/>
    <w:rsid w:val="00C609A3"/>
    <w:rsid w:val="00C618CB"/>
    <w:rsid w:val="00C61A19"/>
    <w:rsid w:val="00C61F14"/>
    <w:rsid w:val="00C623E3"/>
    <w:rsid w:val="00C62C68"/>
    <w:rsid w:val="00C62C89"/>
    <w:rsid w:val="00C62DA8"/>
    <w:rsid w:val="00C630AB"/>
    <w:rsid w:val="00C63CF6"/>
    <w:rsid w:val="00C64021"/>
    <w:rsid w:val="00C6438C"/>
    <w:rsid w:val="00C655A3"/>
    <w:rsid w:val="00C65931"/>
    <w:rsid w:val="00C65D7E"/>
    <w:rsid w:val="00C66287"/>
    <w:rsid w:val="00C66C43"/>
    <w:rsid w:val="00C67308"/>
    <w:rsid w:val="00C67E66"/>
    <w:rsid w:val="00C67FA4"/>
    <w:rsid w:val="00C706F5"/>
    <w:rsid w:val="00C70CAB"/>
    <w:rsid w:val="00C71271"/>
    <w:rsid w:val="00C71B20"/>
    <w:rsid w:val="00C71D0E"/>
    <w:rsid w:val="00C735CF"/>
    <w:rsid w:val="00C73ECA"/>
    <w:rsid w:val="00C74E76"/>
    <w:rsid w:val="00C75852"/>
    <w:rsid w:val="00C759CD"/>
    <w:rsid w:val="00C75A11"/>
    <w:rsid w:val="00C7615D"/>
    <w:rsid w:val="00C76AD5"/>
    <w:rsid w:val="00C76AF5"/>
    <w:rsid w:val="00C77785"/>
    <w:rsid w:val="00C77E93"/>
    <w:rsid w:val="00C80478"/>
    <w:rsid w:val="00C81232"/>
    <w:rsid w:val="00C81CE4"/>
    <w:rsid w:val="00C82854"/>
    <w:rsid w:val="00C82F1B"/>
    <w:rsid w:val="00C85884"/>
    <w:rsid w:val="00C85FEA"/>
    <w:rsid w:val="00C8688D"/>
    <w:rsid w:val="00C86B6D"/>
    <w:rsid w:val="00C8718D"/>
    <w:rsid w:val="00C87C59"/>
    <w:rsid w:val="00C87EA3"/>
    <w:rsid w:val="00C9034B"/>
    <w:rsid w:val="00C90C13"/>
    <w:rsid w:val="00C91087"/>
    <w:rsid w:val="00C9115A"/>
    <w:rsid w:val="00C91ACA"/>
    <w:rsid w:val="00C91C36"/>
    <w:rsid w:val="00C91D48"/>
    <w:rsid w:val="00C91DBE"/>
    <w:rsid w:val="00C920A2"/>
    <w:rsid w:val="00C920F8"/>
    <w:rsid w:val="00C9227C"/>
    <w:rsid w:val="00C93E66"/>
    <w:rsid w:val="00C94677"/>
    <w:rsid w:val="00C95BB9"/>
    <w:rsid w:val="00C95EDF"/>
    <w:rsid w:val="00C96118"/>
    <w:rsid w:val="00C961CE"/>
    <w:rsid w:val="00C962E8"/>
    <w:rsid w:val="00C96A4C"/>
    <w:rsid w:val="00C97345"/>
    <w:rsid w:val="00C9776E"/>
    <w:rsid w:val="00C97784"/>
    <w:rsid w:val="00C977A4"/>
    <w:rsid w:val="00C97965"/>
    <w:rsid w:val="00C97B36"/>
    <w:rsid w:val="00CA045F"/>
    <w:rsid w:val="00CA10D5"/>
    <w:rsid w:val="00CA1196"/>
    <w:rsid w:val="00CA1338"/>
    <w:rsid w:val="00CA2099"/>
    <w:rsid w:val="00CA21F9"/>
    <w:rsid w:val="00CA2935"/>
    <w:rsid w:val="00CA2BBA"/>
    <w:rsid w:val="00CA2D34"/>
    <w:rsid w:val="00CA2DF3"/>
    <w:rsid w:val="00CA3C85"/>
    <w:rsid w:val="00CA483F"/>
    <w:rsid w:val="00CA5D3E"/>
    <w:rsid w:val="00CA61F8"/>
    <w:rsid w:val="00CA6C7A"/>
    <w:rsid w:val="00CB1964"/>
    <w:rsid w:val="00CB1A48"/>
    <w:rsid w:val="00CB2799"/>
    <w:rsid w:val="00CB379A"/>
    <w:rsid w:val="00CB3A7E"/>
    <w:rsid w:val="00CB48C6"/>
    <w:rsid w:val="00CB4A0C"/>
    <w:rsid w:val="00CB4E6D"/>
    <w:rsid w:val="00CB6026"/>
    <w:rsid w:val="00CB6C79"/>
    <w:rsid w:val="00CB70B5"/>
    <w:rsid w:val="00CB7208"/>
    <w:rsid w:val="00CB759D"/>
    <w:rsid w:val="00CC2176"/>
    <w:rsid w:val="00CC2387"/>
    <w:rsid w:val="00CC24F6"/>
    <w:rsid w:val="00CC2E6A"/>
    <w:rsid w:val="00CC375D"/>
    <w:rsid w:val="00CC3829"/>
    <w:rsid w:val="00CC43F6"/>
    <w:rsid w:val="00CC4855"/>
    <w:rsid w:val="00CC4859"/>
    <w:rsid w:val="00CC4C9D"/>
    <w:rsid w:val="00CC508F"/>
    <w:rsid w:val="00CC61F4"/>
    <w:rsid w:val="00CC63A9"/>
    <w:rsid w:val="00CC6519"/>
    <w:rsid w:val="00CC653F"/>
    <w:rsid w:val="00CC6A46"/>
    <w:rsid w:val="00CC6C9A"/>
    <w:rsid w:val="00CC6E6A"/>
    <w:rsid w:val="00CC70F2"/>
    <w:rsid w:val="00CC7F25"/>
    <w:rsid w:val="00CD08CC"/>
    <w:rsid w:val="00CD0E6C"/>
    <w:rsid w:val="00CD1BBE"/>
    <w:rsid w:val="00CD24E6"/>
    <w:rsid w:val="00CD4AA2"/>
    <w:rsid w:val="00CD4F6F"/>
    <w:rsid w:val="00CD521E"/>
    <w:rsid w:val="00CD5793"/>
    <w:rsid w:val="00CD5AD7"/>
    <w:rsid w:val="00CD6AD7"/>
    <w:rsid w:val="00CD6D89"/>
    <w:rsid w:val="00CD6E5F"/>
    <w:rsid w:val="00CD76A5"/>
    <w:rsid w:val="00CD78D9"/>
    <w:rsid w:val="00CD7B43"/>
    <w:rsid w:val="00CD7C79"/>
    <w:rsid w:val="00CD7D7D"/>
    <w:rsid w:val="00CD7E81"/>
    <w:rsid w:val="00CE024A"/>
    <w:rsid w:val="00CE0B06"/>
    <w:rsid w:val="00CE0CC9"/>
    <w:rsid w:val="00CE0F79"/>
    <w:rsid w:val="00CE108A"/>
    <w:rsid w:val="00CE19FE"/>
    <w:rsid w:val="00CE1ADC"/>
    <w:rsid w:val="00CE2408"/>
    <w:rsid w:val="00CE2F11"/>
    <w:rsid w:val="00CE31A7"/>
    <w:rsid w:val="00CE331D"/>
    <w:rsid w:val="00CE37CF"/>
    <w:rsid w:val="00CE4435"/>
    <w:rsid w:val="00CE547D"/>
    <w:rsid w:val="00CE64B3"/>
    <w:rsid w:val="00CE6A36"/>
    <w:rsid w:val="00CE735A"/>
    <w:rsid w:val="00CE776C"/>
    <w:rsid w:val="00CF0059"/>
    <w:rsid w:val="00CF0208"/>
    <w:rsid w:val="00CF0291"/>
    <w:rsid w:val="00CF09C6"/>
    <w:rsid w:val="00CF1060"/>
    <w:rsid w:val="00CF1250"/>
    <w:rsid w:val="00CF1332"/>
    <w:rsid w:val="00CF1968"/>
    <w:rsid w:val="00CF1C3D"/>
    <w:rsid w:val="00CF1D27"/>
    <w:rsid w:val="00CF2063"/>
    <w:rsid w:val="00CF2791"/>
    <w:rsid w:val="00CF39CF"/>
    <w:rsid w:val="00CF40B0"/>
    <w:rsid w:val="00CF4C45"/>
    <w:rsid w:val="00CF4C78"/>
    <w:rsid w:val="00CF533A"/>
    <w:rsid w:val="00CF6CEA"/>
    <w:rsid w:val="00CF73D2"/>
    <w:rsid w:val="00CF766D"/>
    <w:rsid w:val="00CF76C5"/>
    <w:rsid w:val="00D00C15"/>
    <w:rsid w:val="00D01411"/>
    <w:rsid w:val="00D01C2F"/>
    <w:rsid w:val="00D021CC"/>
    <w:rsid w:val="00D02500"/>
    <w:rsid w:val="00D039C4"/>
    <w:rsid w:val="00D03AF1"/>
    <w:rsid w:val="00D044AD"/>
    <w:rsid w:val="00D04990"/>
    <w:rsid w:val="00D050EA"/>
    <w:rsid w:val="00D05B3A"/>
    <w:rsid w:val="00D06234"/>
    <w:rsid w:val="00D06732"/>
    <w:rsid w:val="00D0698B"/>
    <w:rsid w:val="00D06A4E"/>
    <w:rsid w:val="00D076CB"/>
    <w:rsid w:val="00D07F07"/>
    <w:rsid w:val="00D07F4B"/>
    <w:rsid w:val="00D106BA"/>
    <w:rsid w:val="00D10CB1"/>
    <w:rsid w:val="00D1141C"/>
    <w:rsid w:val="00D11534"/>
    <w:rsid w:val="00D11D81"/>
    <w:rsid w:val="00D11DDB"/>
    <w:rsid w:val="00D1240E"/>
    <w:rsid w:val="00D12670"/>
    <w:rsid w:val="00D12DD6"/>
    <w:rsid w:val="00D13AFC"/>
    <w:rsid w:val="00D1424B"/>
    <w:rsid w:val="00D1449A"/>
    <w:rsid w:val="00D14D80"/>
    <w:rsid w:val="00D15693"/>
    <w:rsid w:val="00D15E1E"/>
    <w:rsid w:val="00D1665F"/>
    <w:rsid w:val="00D16BC5"/>
    <w:rsid w:val="00D17D2C"/>
    <w:rsid w:val="00D17DBA"/>
    <w:rsid w:val="00D20698"/>
    <w:rsid w:val="00D2082F"/>
    <w:rsid w:val="00D20DF3"/>
    <w:rsid w:val="00D21078"/>
    <w:rsid w:val="00D21352"/>
    <w:rsid w:val="00D22779"/>
    <w:rsid w:val="00D22A45"/>
    <w:rsid w:val="00D237F8"/>
    <w:rsid w:val="00D247D6"/>
    <w:rsid w:val="00D2553F"/>
    <w:rsid w:val="00D25CFC"/>
    <w:rsid w:val="00D26351"/>
    <w:rsid w:val="00D265A0"/>
    <w:rsid w:val="00D26A4F"/>
    <w:rsid w:val="00D26B18"/>
    <w:rsid w:val="00D27583"/>
    <w:rsid w:val="00D27CE3"/>
    <w:rsid w:val="00D303D3"/>
    <w:rsid w:val="00D305E1"/>
    <w:rsid w:val="00D30A9D"/>
    <w:rsid w:val="00D3111A"/>
    <w:rsid w:val="00D315F0"/>
    <w:rsid w:val="00D31AED"/>
    <w:rsid w:val="00D330C4"/>
    <w:rsid w:val="00D330F1"/>
    <w:rsid w:val="00D334BC"/>
    <w:rsid w:val="00D33C16"/>
    <w:rsid w:val="00D33E15"/>
    <w:rsid w:val="00D34EB6"/>
    <w:rsid w:val="00D3559D"/>
    <w:rsid w:val="00D357A1"/>
    <w:rsid w:val="00D35C2C"/>
    <w:rsid w:val="00D36216"/>
    <w:rsid w:val="00D36570"/>
    <w:rsid w:val="00D3670A"/>
    <w:rsid w:val="00D37A12"/>
    <w:rsid w:val="00D40581"/>
    <w:rsid w:val="00D42B95"/>
    <w:rsid w:val="00D42C1C"/>
    <w:rsid w:val="00D42FE2"/>
    <w:rsid w:val="00D431E3"/>
    <w:rsid w:val="00D4347F"/>
    <w:rsid w:val="00D43A90"/>
    <w:rsid w:val="00D43B42"/>
    <w:rsid w:val="00D441A1"/>
    <w:rsid w:val="00D44845"/>
    <w:rsid w:val="00D4530C"/>
    <w:rsid w:val="00D45567"/>
    <w:rsid w:val="00D45FDC"/>
    <w:rsid w:val="00D5062D"/>
    <w:rsid w:val="00D50AF2"/>
    <w:rsid w:val="00D50B4D"/>
    <w:rsid w:val="00D51759"/>
    <w:rsid w:val="00D51761"/>
    <w:rsid w:val="00D51B1D"/>
    <w:rsid w:val="00D51F8E"/>
    <w:rsid w:val="00D525DB"/>
    <w:rsid w:val="00D52A31"/>
    <w:rsid w:val="00D52A6A"/>
    <w:rsid w:val="00D52DE7"/>
    <w:rsid w:val="00D531AE"/>
    <w:rsid w:val="00D5353F"/>
    <w:rsid w:val="00D546E0"/>
    <w:rsid w:val="00D54E0F"/>
    <w:rsid w:val="00D54E76"/>
    <w:rsid w:val="00D55125"/>
    <w:rsid w:val="00D55641"/>
    <w:rsid w:val="00D55A97"/>
    <w:rsid w:val="00D55BCB"/>
    <w:rsid w:val="00D56A5F"/>
    <w:rsid w:val="00D573AB"/>
    <w:rsid w:val="00D60497"/>
    <w:rsid w:val="00D60C79"/>
    <w:rsid w:val="00D60ED7"/>
    <w:rsid w:val="00D60FD6"/>
    <w:rsid w:val="00D614B5"/>
    <w:rsid w:val="00D616C1"/>
    <w:rsid w:val="00D617CF"/>
    <w:rsid w:val="00D61803"/>
    <w:rsid w:val="00D62287"/>
    <w:rsid w:val="00D623EF"/>
    <w:rsid w:val="00D62680"/>
    <w:rsid w:val="00D632D6"/>
    <w:rsid w:val="00D6464C"/>
    <w:rsid w:val="00D64C87"/>
    <w:rsid w:val="00D64DF5"/>
    <w:rsid w:val="00D657DD"/>
    <w:rsid w:val="00D65D07"/>
    <w:rsid w:val="00D66563"/>
    <w:rsid w:val="00D66D31"/>
    <w:rsid w:val="00D70140"/>
    <w:rsid w:val="00D702CE"/>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2D7"/>
    <w:rsid w:val="00D80F6F"/>
    <w:rsid w:val="00D811F0"/>
    <w:rsid w:val="00D817EE"/>
    <w:rsid w:val="00D81C22"/>
    <w:rsid w:val="00D82448"/>
    <w:rsid w:val="00D82D66"/>
    <w:rsid w:val="00D83177"/>
    <w:rsid w:val="00D831E8"/>
    <w:rsid w:val="00D83A7D"/>
    <w:rsid w:val="00D83DDE"/>
    <w:rsid w:val="00D85814"/>
    <w:rsid w:val="00D85C1B"/>
    <w:rsid w:val="00D85C3A"/>
    <w:rsid w:val="00D85CF9"/>
    <w:rsid w:val="00D85F76"/>
    <w:rsid w:val="00D871D2"/>
    <w:rsid w:val="00D87264"/>
    <w:rsid w:val="00D90FF5"/>
    <w:rsid w:val="00D911AE"/>
    <w:rsid w:val="00D9125F"/>
    <w:rsid w:val="00D91500"/>
    <w:rsid w:val="00D915D4"/>
    <w:rsid w:val="00D92C01"/>
    <w:rsid w:val="00D930F6"/>
    <w:rsid w:val="00D934A9"/>
    <w:rsid w:val="00D93BE1"/>
    <w:rsid w:val="00D9419B"/>
    <w:rsid w:val="00D9473B"/>
    <w:rsid w:val="00D94A6D"/>
    <w:rsid w:val="00D94B4C"/>
    <w:rsid w:val="00D9543E"/>
    <w:rsid w:val="00D95BC7"/>
    <w:rsid w:val="00D95DBC"/>
    <w:rsid w:val="00D96161"/>
    <w:rsid w:val="00D96E77"/>
    <w:rsid w:val="00D97FBA"/>
    <w:rsid w:val="00DA0082"/>
    <w:rsid w:val="00DA0BEC"/>
    <w:rsid w:val="00DA0E20"/>
    <w:rsid w:val="00DA12FA"/>
    <w:rsid w:val="00DA2484"/>
    <w:rsid w:val="00DA278F"/>
    <w:rsid w:val="00DA28B8"/>
    <w:rsid w:val="00DA3F55"/>
    <w:rsid w:val="00DA530A"/>
    <w:rsid w:val="00DA657F"/>
    <w:rsid w:val="00DA7058"/>
    <w:rsid w:val="00DA770C"/>
    <w:rsid w:val="00DB02B3"/>
    <w:rsid w:val="00DB12F2"/>
    <w:rsid w:val="00DB1A97"/>
    <w:rsid w:val="00DB25F7"/>
    <w:rsid w:val="00DB2E1A"/>
    <w:rsid w:val="00DB3EA1"/>
    <w:rsid w:val="00DB4118"/>
    <w:rsid w:val="00DB4517"/>
    <w:rsid w:val="00DB5093"/>
    <w:rsid w:val="00DB54AB"/>
    <w:rsid w:val="00DB557A"/>
    <w:rsid w:val="00DB55B3"/>
    <w:rsid w:val="00DB5751"/>
    <w:rsid w:val="00DB5801"/>
    <w:rsid w:val="00DB602B"/>
    <w:rsid w:val="00DB6685"/>
    <w:rsid w:val="00DB711F"/>
    <w:rsid w:val="00DB7140"/>
    <w:rsid w:val="00DB756B"/>
    <w:rsid w:val="00DB7C0D"/>
    <w:rsid w:val="00DB7F08"/>
    <w:rsid w:val="00DB7F0E"/>
    <w:rsid w:val="00DC0278"/>
    <w:rsid w:val="00DC0AF8"/>
    <w:rsid w:val="00DC0BF2"/>
    <w:rsid w:val="00DC1CA3"/>
    <w:rsid w:val="00DC2294"/>
    <w:rsid w:val="00DC2C60"/>
    <w:rsid w:val="00DC2F47"/>
    <w:rsid w:val="00DC34EE"/>
    <w:rsid w:val="00DC4423"/>
    <w:rsid w:val="00DC59C4"/>
    <w:rsid w:val="00DC5D38"/>
    <w:rsid w:val="00DC6A76"/>
    <w:rsid w:val="00DC6C18"/>
    <w:rsid w:val="00DC790D"/>
    <w:rsid w:val="00DC7E38"/>
    <w:rsid w:val="00DD00F5"/>
    <w:rsid w:val="00DD01CE"/>
    <w:rsid w:val="00DD0A06"/>
    <w:rsid w:val="00DD0CAC"/>
    <w:rsid w:val="00DD1215"/>
    <w:rsid w:val="00DD17A0"/>
    <w:rsid w:val="00DD1F0E"/>
    <w:rsid w:val="00DD256F"/>
    <w:rsid w:val="00DD2705"/>
    <w:rsid w:val="00DD2D51"/>
    <w:rsid w:val="00DD2F1E"/>
    <w:rsid w:val="00DD321E"/>
    <w:rsid w:val="00DD3F19"/>
    <w:rsid w:val="00DD3F4A"/>
    <w:rsid w:val="00DD4585"/>
    <w:rsid w:val="00DD5990"/>
    <w:rsid w:val="00DD5BC5"/>
    <w:rsid w:val="00DD5C0E"/>
    <w:rsid w:val="00DD6A79"/>
    <w:rsid w:val="00DD70BE"/>
    <w:rsid w:val="00DD7E2C"/>
    <w:rsid w:val="00DE02A8"/>
    <w:rsid w:val="00DE02D5"/>
    <w:rsid w:val="00DE053A"/>
    <w:rsid w:val="00DE05A8"/>
    <w:rsid w:val="00DE286C"/>
    <w:rsid w:val="00DE2AF2"/>
    <w:rsid w:val="00DE2BE6"/>
    <w:rsid w:val="00DE2E3C"/>
    <w:rsid w:val="00DE33B7"/>
    <w:rsid w:val="00DE3AAF"/>
    <w:rsid w:val="00DE6DDA"/>
    <w:rsid w:val="00DE72EA"/>
    <w:rsid w:val="00DE7B9A"/>
    <w:rsid w:val="00DE7FE8"/>
    <w:rsid w:val="00DF0162"/>
    <w:rsid w:val="00DF051E"/>
    <w:rsid w:val="00DF162E"/>
    <w:rsid w:val="00DF18A8"/>
    <w:rsid w:val="00DF246C"/>
    <w:rsid w:val="00DF26FC"/>
    <w:rsid w:val="00DF3209"/>
    <w:rsid w:val="00DF4199"/>
    <w:rsid w:val="00DF4334"/>
    <w:rsid w:val="00DF488D"/>
    <w:rsid w:val="00DF4CAF"/>
    <w:rsid w:val="00DF4D08"/>
    <w:rsid w:val="00DF52DE"/>
    <w:rsid w:val="00DF5522"/>
    <w:rsid w:val="00DF5BF1"/>
    <w:rsid w:val="00DF64C3"/>
    <w:rsid w:val="00DF763F"/>
    <w:rsid w:val="00DF7D66"/>
    <w:rsid w:val="00E012AB"/>
    <w:rsid w:val="00E0178C"/>
    <w:rsid w:val="00E03180"/>
    <w:rsid w:val="00E039EC"/>
    <w:rsid w:val="00E03D4E"/>
    <w:rsid w:val="00E04250"/>
    <w:rsid w:val="00E046B0"/>
    <w:rsid w:val="00E04F80"/>
    <w:rsid w:val="00E060EA"/>
    <w:rsid w:val="00E0616C"/>
    <w:rsid w:val="00E06969"/>
    <w:rsid w:val="00E07072"/>
    <w:rsid w:val="00E1004B"/>
    <w:rsid w:val="00E109CD"/>
    <w:rsid w:val="00E113B9"/>
    <w:rsid w:val="00E11AC3"/>
    <w:rsid w:val="00E12014"/>
    <w:rsid w:val="00E1215E"/>
    <w:rsid w:val="00E12EFE"/>
    <w:rsid w:val="00E133A5"/>
    <w:rsid w:val="00E142CE"/>
    <w:rsid w:val="00E14E8B"/>
    <w:rsid w:val="00E15A6E"/>
    <w:rsid w:val="00E15D09"/>
    <w:rsid w:val="00E172E7"/>
    <w:rsid w:val="00E17885"/>
    <w:rsid w:val="00E17ED6"/>
    <w:rsid w:val="00E21B1B"/>
    <w:rsid w:val="00E21CA9"/>
    <w:rsid w:val="00E227E9"/>
    <w:rsid w:val="00E22C5B"/>
    <w:rsid w:val="00E22DF2"/>
    <w:rsid w:val="00E2306F"/>
    <w:rsid w:val="00E235E9"/>
    <w:rsid w:val="00E23CB5"/>
    <w:rsid w:val="00E24806"/>
    <w:rsid w:val="00E25827"/>
    <w:rsid w:val="00E25955"/>
    <w:rsid w:val="00E274BC"/>
    <w:rsid w:val="00E279C1"/>
    <w:rsid w:val="00E321E5"/>
    <w:rsid w:val="00E32697"/>
    <w:rsid w:val="00E3300F"/>
    <w:rsid w:val="00E3340D"/>
    <w:rsid w:val="00E337DA"/>
    <w:rsid w:val="00E3435C"/>
    <w:rsid w:val="00E34BE2"/>
    <w:rsid w:val="00E34DE3"/>
    <w:rsid w:val="00E34E91"/>
    <w:rsid w:val="00E352E7"/>
    <w:rsid w:val="00E35775"/>
    <w:rsid w:val="00E3584C"/>
    <w:rsid w:val="00E35A40"/>
    <w:rsid w:val="00E35B4E"/>
    <w:rsid w:val="00E35E6E"/>
    <w:rsid w:val="00E372E2"/>
    <w:rsid w:val="00E37420"/>
    <w:rsid w:val="00E40687"/>
    <w:rsid w:val="00E41475"/>
    <w:rsid w:val="00E41F4D"/>
    <w:rsid w:val="00E42923"/>
    <w:rsid w:val="00E43212"/>
    <w:rsid w:val="00E43256"/>
    <w:rsid w:val="00E440CF"/>
    <w:rsid w:val="00E44952"/>
    <w:rsid w:val="00E44AE8"/>
    <w:rsid w:val="00E45E17"/>
    <w:rsid w:val="00E46FF8"/>
    <w:rsid w:val="00E47124"/>
    <w:rsid w:val="00E47F45"/>
    <w:rsid w:val="00E5251A"/>
    <w:rsid w:val="00E5295D"/>
    <w:rsid w:val="00E534C4"/>
    <w:rsid w:val="00E539C6"/>
    <w:rsid w:val="00E53B81"/>
    <w:rsid w:val="00E546FB"/>
    <w:rsid w:val="00E562BE"/>
    <w:rsid w:val="00E56DAB"/>
    <w:rsid w:val="00E57496"/>
    <w:rsid w:val="00E57B28"/>
    <w:rsid w:val="00E60E79"/>
    <w:rsid w:val="00E60E8F"/>
    <w:rsid w:val="00E61B8B"/>
    <w:rsid w:val="00E62312"/>
    <w:rsid w:val="00E63C73"/>
    <w:rsid w:val="00E64214"/>
    <w:rsid w:val="00E64664"/>
    <w:rsid w:val="00E6477E"/>
    <w:rsid w:val="00E64ECF"/>
    <w:rsid w:val="00E65999"/>
    <w:rsid w:val="00E66457"/>
    <w:rsid w:val="00E665D8"/>
    <w:rsid w:val="00E66969"/>
    <w:rsid w:val="00E67238"/>
    <w:rsid w:val="00E67505"/>
    <w:rsid w:val="00E67EA7"/>
    <w:rsid w:val="00E70092"/>
    <w:rsid w:val="00E700D4"/>
    <w:rsid w:val="00E7043D"/>
    <w:rsid w:val="00E70B47"/>
    <w:rsid w:val="00E70EB7"/>
    <w:rsid w:val="00E72127"/>
    <w:rsid w:val="00E7215C"/>
    <w:rsid w:val="00E725CB"/>
    <w:rsid w:val="00E72A1E"/>
    <w:rsid w:val="00E73041"/>
    <w:rsid w:val="00E73E74"/>
    <w:rsid w:val="00E751CC"/>
    <w:rsid w:val="00E758A3"/>
    <w:rsid w:val="00E75AC9"/>
    <w:rsid w:val="00E7643A"/>
    <w:rsid w:val="00E765F7"/>
    <w:rsid w:val="00E76657"/>
    <w:rsid w:val="00E767EB"/>
    <w:rsid w:val="00E768C4"/>
    <w:rsid w:val="00E770F2"/>
    <w:rsid w:val="00E77BDD"/>
    <w:rsid w:val="00E77CA7"/>
    <w:rsid w:val="00E77EE0"/>
    <w:rsid w:val="00E803FB"/>
    <w:rsid w:val="00E813B6"/>
    <w:rsid w:val="00E817C5"/>
    <w:rsid w:val="00E8253D"/>
    <w:rsid w:val="00E828AC"/>
    <w:rsid w:val="00E83338"/>
    <w:rsid w:val="00E83339"/>
    <w:rsid w:val="00E836DD"/>
    <w:rsid w:val="00E84826"/>
    <w:rsid w:val="00E84A39"/>
    <w:rsid w:val="00E8595D"/>
    <w:rsid w:val="00E86A32"/>
    <w:rsid w:val="00E86C8C"/>
    <w:rsid w:val="00E86D4F"/>
    <w:rsid w:val="00E8731C"/>
    <w:rsid w:val="00E877F7"/>
    <w:rsid w:val="00E91F96"/>
    <w:rsid w:val="00E92C2A"/>
    <w:rsid w:val="00E947EB"/>
    <w:rsid w:val="00E948A5"/>
    <w:rsid w:val="00E948AD"/>
    <w:rsid w:val="00E94D6B"/>
    <w:rsid w:val="00E95C15"/>
    <w:rsid w:val="00E9667A"/>
    <w:rsid w:val="00E967F0"/>
    <w:rsid w:val="00E973CC"/>
    <w:rsid w:val="00EA0F46"/>
    <w:rsid w:val="00EA1413"/>
    <w:rsid w:val="00EA1A1E"/>
    <w:rsid w:val="00EA1BB8"/>
    <w:rsid w:val="00EA1D8C"/>
    <w:rsid w:val="00EA2BA5"/>
    <w:rsid w:val="00EA2DCC"/>
    <w:rsid w:val="00EA4379"/>
    <w:rsid w:val="00EA4DA9"/>
    <w:rsid w:val="00EA5BD5"/>
    <w:rsid w:val="00EA6147"/>
    <w:rsid w:val="00EA62E3"/>
    <w:rsid w:val="00EA6C10"/>
    <w:rsid w:val="00EA6C72"/>
    <w:rsid w:val="00EA748B"/>
    <w:rsid w:val="00EA7AB2"/>
    <w:rsid w:val="00EA7ECF"/>
    <w:rsid w:val="00EB0551"/>
    <w:rsid w:val="00EB11EB"/>
    <w:rsid w:val="00EB11F8"/>
    <w:rsid w:val="00EB171E"/>
    <w:rsid w:val="00EB2153"/>
    <w:rsid w:val="00EB29C1"/>
    <w:rsid w:val="00EB41FA"/>
    <w:rsid w:val="00EB548D"/>
    <w:rsid w:val="00EB5BF7"/>
    <w:rsid w:val="00EB5E42"/>
    <w:rsid w:val="00EB5FB6"/>
    <w:rsid w:val="00EB60A3"/>
    <w:rsid w:val="00EB6C85"/>
    <w:rsid w:val="00EB7115"/>
    <w:rsid w:val="00EB72B5"/>
    <w:rsid w:val="00EB7441"/>
    <w:rsid w:val="00EC01D3"/>
    <w:rsid w:val="00EC01EA"/>
    <w:rsid w:val="00EC0447"/>
    <w:rsid w:val="00EC0451"/>
    <w:rsid w:val="00EC0BCD"/>
    <w:rsid w:val="00EC10B2"/>
    <w:rsid w:val="00EC10E1"/>
    <w:rsid w:val="00EC1464"/>
    <w:rsid w:val="00EC22A7"/>
    <w:rsid w:val="00EC2701"/>
    <w:rsid w:val="00EC38DA"/>
    <w:rsid w:val="00EC418D"/>
    <w:rsid w:val="00EC46A0"/>
    <w:rsid w:val="00EC4B26"/>
    <w:rsid w:val="00EC5361"/>
    <w:rsid w:val="00EC55DC"/>
    <w:rsid w:val="00EC633E"/>
    <w:rsid w:val="00EC6553"/>
    <w:rsid w:val="00EC6A5D"/>
    <w:rsid w:val="00EC781A"/>
    <w:rsid w:val="00EC7B05"/>
    <w:rsid w:val="00EC7B61"/>
    <w:rsid w:val="00EC7FC1"/>
    <w:rsid w:val="00ED041A"/>
    <w:rsid w:val="00ED1800"/>
    <w:rsid w:val="00ED24E4"/>
    <w:rsid w:val="00ED2F8E"/>
    <w:rsid w:val="00ED4043"/>
    <w:rsid w:val="00ED5418"/>
    <w:rsid w:val="00ED69D5"/>
    <w:rsid w:val="00EE02C5"/>
    <w:rsid w:val="00EE057B"/>
    <w:rsid w:val="00EE1421"/>
    <w:rsid w:val="00EE2473"/>
    <w:rsid w:val="00EE30DA"/>
    <w:rsid w:val="00EE45CA"/>
    <w:rsid w:val="00EE4B96"/>
    <w:rsid w:val="00EE7EB8"/>
    <w:rsid w:val="00EF0CA2"/>
    <w:rsid w:val="00EF0D8F"/>
    <w:rsid w:val="00EF1094"/>
    <w:rsid w:val="00EF23F8"/>
    <w:rsid w:val="00EF2521"/>
    <w:rsid w:val="00EF2E7C"/>
    <w:rsid w:val="00EF3DE8"/>
    <w:rsid w:val="00EF59B7"/>
    <w:rsid w:val="00EF6535"/>
    <w:rsid w:val="00EF65E3"/>
    <w:rsid w:val="00EF6A7F"/>
    <w:rsid w:val="00EF7203"/>
    <w:rsid w:val="00F00F2E"/>
    <w:rsid w:val="00F010F2"/>
    <w:rsid w:val="00F018A7"/>
    <w:rsid w:val="00F01DC4"/>
    <w:rsid w:val="00F027D3"/>
    <w:rsid w:val="00F0357B"/>
    <w:rsid w:val="00F03F30"/>
    <w:rsid w:val="00F03FA5"/>
    <w:rsid w:val="00F046EF"/>
    <w:rsid w:val="00F04B42"/>
    <w:rsid w:val="00F050AB"/>
    <w:rsid w:val="00F06C6E"/>
    <w:rsid w:val="00F0771B"/>
    <w:rsid w:val="00F10654"/>
    <w:rsid w:val="00F10AC7"/>
    <w:rsid w:val="00F117CD"/>
    <w:rsid w:val="00F11B8A"/>
    <w:rsid w:val="00F1213C"/>
    <w:rsid w:val="00F121CF"/>
    <w:rsid w:val="00F12AE9"/>
    <w:rsid w:val="00F12DAB"/>
    <w:rsid w:val="00F12E5D"/>
    <w:rsid w:val="00F13017"/>
    <w:rsid w:val="00F143D0"/>
    <w:rsid w:val="00F14C16"/>
    <w:rsid w:val="00F14D86"/>
    <w:rsid w:val="00F150B7"/>
    <w:rsid w:val="00F15570"/>
    <w:rsid w:val="00F15F19"/>
    <w:rsid w:val="00F16B73"/>
    <w:rsid w:val="00F16BA8"/>
    <w:rsid w:val="00F1757F"/>
    <w:rsid w:val="00F20371"/>
    <w:rsid w:val="00F20695"/>
    <w:rsid w:val="00F206F4"/>
    <w:rsid w:val="00F20CAC"/>
    <w:rsid w:val="00F22B7B"/>
    <w:rsid w:val="00F236F9"/>
    <w:rsid w:val="00F24A59"/>
    <w:rsid w:val="00F25E0C"/>
    <w:rsid w:val="00F26D6F"/>
    <w:rsid w:val="00F26E09"/>
    <w:rsid w:val="00F2711F"/>
    <w:rsid w:val="00F301EB"/>
    <w:rsid w:val="00F30456"/>
    <w:rsid w:val="00F30973"/>
    <w:rsid w:val="00F30AB1"/>
    <w:rsid w:val="00F310B0"/>
    <w:rsid w:val="00F31766"/>
    <w:rsid w:val="00F317BA"/>
    <w:rsid w:val="00F3251C"/>
    <w:rsid w:val="00F32708"/>
    <w:rsid w:val="00F327B6"/>
    <w:rsid w:val="00F331EB"/>
    <w:rsid w:val="00F34329"/>
    <w:rsid w:val="00F346C5"/>
    <w:rsid w:val="00F34AD4"/>
    <w:rsid w:val="00F35199"/>
    <w:rsid w:val="00F3541F"/>
    <w:rsid w:val="00F361DD"/>
    <w:rsid w:val="00F36D4F"/>
    <w:rsid w:val="00F40288"/>
    <w:rsid w:val="00F40879"/>
    <w:rsid w:val="00F40A7A"/>
    <w:rsid w:val="00F40B1A"/>
    <w:rsid w:val="00F40B26"/>
    <w:rsid w:val="00F425E5"/>
    <w:rsid w:val="00F42619"/>
    <w:rsid w:val="00F4357B"/>
    <w:rsid w:val="00F436BB"/>
    <w:rsid w:val="00F4384E"/>
    <w:rsid w:val="00F4404B"/>
    <w:rsid w:val="00F44072"/>
    <w:rsid w:val="00F44AEC"/>
    <w:rsid w:val="00F4501A"/>
    <w:rsid w:val="00F45896"/>
    <w:rsid w:val="00F459F9"/>
    <w:rsid w:val="00F45F0A"/>
    <w:rsid w:val="00F471D7"/>
    <w:rsid w:val="00F500AA"/>
    <w:rsid w:val="00F507BF"/>
    <w:rsid w:val="00F515D4"/>
    <w:rsid w:val="00F51651"/>
    <w:rsid w:val="00F52069"/>
    <w:rsid w:val="00F536E8"/>
    <w:rsid w:val="00F5511A"/>
    <w:rsid w:val="00F55158"/>
    <w:rsid w:val="00F55FCA"/>
    <w:rsid w:val="00F56054"/>
    <w:rsid w:val="00F564BE"/>
    <w:rsid w:val="00F56D29"/>
    <w:rsid w:val="00F56DF8"/>
    <w:rsid w:val="00F56FB2"/>
    <w:rsid w:val="00F57263"/>
    <w:rsid w:val="00F57DED"/>
    <w:rsid w:val="00F57F9C"/>
    <w:rsid w:val="00F6146A"/>
    <w:rsid w:val="00F61A90"/>
    <w:rsid w:val="00F622B7"/>
    <w:rsid w:val="00F62355"/>
    <w:rsid w:val="00F63065"/>
    <w:rsid w:val="00F6327A"/>
    <w:rsid w:val="00F64EEF"/>
    <w:rsid w:val="00F64FAC"/>
    <w:rsid w:val="00F6525E"/>
    <w:rsid w:val="00F6623C"/>
    <w:rsid w:val="00F66D5C"/>
    <w:rsid w:val="00F67669"/>
    <w:rsid w:val="00F67F4C"/>
    <w:rsid w:val="00F70AEC"/>
    <w:rsid w:val="00F70D55"/>
    <w:rsid w:val="00F735D5"/>
    <w:rsid w:val="00F73C19"/>
    <w:rsid w:val="00F752C0"/>
    <w:rsid w:val="00F77844"/>
    <w:rsid w:val="00F77A9C"/>
    <w:rsid w:val="00F77DF0"/>
    <w:rsid w:val="00F77E2D"/>
    <w:rsid w:val="00F77FC9"/>
    <w:rsid w:val="00F80071"/>
    <w:rsid w:val="00F8026A"/>
    <w:rsid w:val="00F8097D"/>
    <w:rsid w:val="00F809AC"/>
    <w:rsid w:val="00F81F2F"/>
    <w:rsid w:val="00F8208C"/>
    <w:rsid w:val="00F82473"/>
    <w:rsid w:val="00F8361C"/>
    <w:rsid w:val="00F83933"/>
    <w:rsid w:val="00F84877"/>
    <w:rsid w:val="00F854BF"/>
    <w:rsid w:val="00F871B6"/>
    <w:rsid w:val="00F87247"/>
    <w:rsid w:val="00F87674"/>
    <w:rsid w:val="00F90714"/>
    <w:rsid w:val="00F90B29"/>
    <w:rsid w:val="00F91C0A"/>
    <w:rsid w:val="00F91C4D"/>
    <w:rsid w:val="00F93092"/>
    <w:rsid w:val="00F936FE"/>
    <w:rsid w:val="00F93ED0"/>
    <w:rsid w:val="00F9506B"/>
    <w:rsid w:val="00F9506E"/>
    <w:rsid w:val="00F95FCC"/>
    <w:rsid w:val="00F96448"/>
    <w:rsid w:val="00F96C2E"/>
    <w:rsid w:val="00F96D4A"/>
    <w:rsid w:val="00F971DB"/>
    <w:rsid w:val="00F979EB"/>
    <w:rsid w:val="00FA05ED"/>
    <w:rsid w:val="00FA079F"/>
    <w:rsid w:val="00FA0AD1"/>
    <w:rsid w:val="00FA0DDC"/>
    <w:rsid w:val="00FA158D"/>
    <w:rsid w:val="00FA1BDF"/>
    <w:rsid w:val="00FA3250"/>
    <w:rsid w:val="00FA41B3"/>
    <w:rsid w:val="00FA5544"/>
    <w:rsid w:val="00FA5D21"/>
    <w:rsid w:val="00FA67C5"/>
    <w:rsid w:val="00FA6C7F"/>
    <w:rsid w:val="00FA7029"/>
    <w:rsid w:val="00FA736B"/>
    <w:rsid w:val="00FB21FD"/>
    <w:rsid w:val="00FB2329"/>
    <w:rsid w:val="00FB2EBD"/>
    <w:rsid w:val="00FB3A99"/>
    <w:rsid w:val="00FB417B"/>
    <w:rsid w:val="00FB47CB"/>
    <w:rsid w:val="00FB5705"/>
    <w:rsid w:val="00FB5A64"/>
    <w:rsid w:val="00FB6103"/>
    <w:rsid w:val="00FB6CED"/>
    <w:rsid w:val="00FB6E86"/>
    <w:rsid w:val="00FB7448"/>
    <w:rsid w:val="00FC0E28"/>
    <w:rsid w:val="00FC0FF1"/>
    <w:rsid w:val="00FC21BA"/>
    <w:rsid w:val="00FC220F"/>
    <w:rsid w:val="00FC2920"/>
    <w:rsid w:val="00FC3169"/>
    <w:rsid w:val="00FC3C68"/>
    <w:rsid w:val="00FC44A4"/>
    <w:rsid w:val="00FC4C46"/>
    <w:rsid w:val="00FC50A7"/>
    <w:rsid w:val="00FC5171"/>
    <w:rsid w:val="00FC556A"/>
    <w:rsid w:val="00FC55CC"/>
    <w:rsid w:val="00FC5B3F"/>
    <w:rsid w:val="00FC6755"/>
    <w:rsid w:val="00FD06AB"/>
    <w:rsid w:val="00FD183D"/>
    <w:rsid w:val="00FD37AF"/>
    <w:rsid w:val="00FD4375"/>
    <w:rsid w:val="00FD4572"/>
    <w:rsid w:val="00FD51C2"/>
    <w:rsid w:val="00FD5E20"/>
    <w:rsid w:val="00FD5FF0"/>
    <w:rsid w:val="00FD6665"/>
    <w:rsid w:val="00FD6744"/>
    <w:rsid w:val="00FD7268"/>
    <w:rsid w:val="00FD731A"/>
    <w:rsid w:val="00FD768D"/>
    <w:rsid w:val="00FD7FD0"/>
    <w:rsid w:val="00FE111B"/>
    <w:rsid w:val="00FE1237"/>
    <w:rsid w:val="00FE44DB"/>
    <w:rsid w:val="00FE46E1"/>
    <w:rsid w:val="00FE4DCE"/>
    <w:rsid w:val="00FE5872"/>
    <w:rsid w:val="00FE5CA8"/>
    <w:rsid w:val="00FE6FB9"/>
    <w:rsid w:val="00FE7CE3"/>
    <w:rsid w:val="00FF045A"/>
    <w:rsid w:val="00FF0971"/>
    <w:rsid w:val="00FF0F1D"/>
    <w:rsid w:val="00FF0F22"/>
    <w:rsid w:val="00FF2610"/>
    <w:rsid w:val="00FF2A03"/>
    <w:rsid w:val="00FF2A77"/>
    <w:rsid w:val="00FF2CCB"/>
    <w:rsid w:val="00FF32F2"/>
    <w:rsid w:val="00FF3855"/>
    <w:rsid w:val="00FF3FDB"/>
    <w:rsid w:val="00FF58E6"/>
    <w:rsid w:val="00FF5BB6"/>
    <w:rsid w:val="00FF5DE5"/>
    <w:rsid w:val="00FF6032"/>
    <w:rsid w:val="00FF647A"/>
    <w:rsid w:val="00FF74A1"/>
    <w:rsid w:val="02FA4898"/>
    <w:rsid w:val="0C5936C2"/>
    <w:rsid w:val="100E0101"/>
    <w:rsid w:val="14EE7CD4"/>
    <w:rsid w:val="173F9A5C"/>
    <w:rsid w:val="17E55F67"/>
    <w:rsid w:val="19453920"/>
    <w:rsid w:val="1A646862"/>
    <w:rsid w:val="1CD00B09"/>
    <w:rsid w:val="1D3F45BB"/>
    <w:rsid w:val="1EB32B55"/>
    <w:rsid w:val="20BD0C31"/>
    <w:rsid w:val="22DF47CF"/>
    <w:rsid w:val="235604BE"/>
    <w:rsid w:val="23DD2E57"/>
    <w:rsid w:val="24ED0821"/>
    <w:rsid w:val="26645A17"/>
    <w:rsid w:val="27F7338F"/>
    <w:rsid w:val="2B8112F5"/>
    <w:rsid w:val="2C893A77"/>
    <w:rsid w:val="2E3DF9C5"/>
    <w:rsid w:val="30B05C79"/>
    <w:rsid w:val="30B31E99"/>
    <w:rsid w:val="31C90D28"/>
    <w:rsid w:val="33EE47FC"/>
    <w:rsid w:val="34070584"/>
    <w:rsid w:val="34677A9B"/>
    <w:rsid w:val="36744B52"/>
    <w:rsid w:val="386165A6"/>
    <w:rsid w:val="38CB5F94"/>
    <w:rsid w:val="38E0087B"/>
    <w:rsid w:val="3B7DDBDB"/>
    <w:rsid w:val="3BFE67FF"/>
    <w:rsid w:val="3C505806"/>
    <w:rsid w:val="3C7AE807"/>
    <w:rsid w:val="3D096A38"/>
    <w:rsid w:val="3E880470"/>
    <w:rsid w:val="3EA30B61"/>
    <w:rsid w:val="3FE213A5"/>
    <w:rsid w:val="3FE6CABD"/>
    <w:rsid w:val="3FEB8639"/>
    <w:rsid w:val="3FF31EFC"/>
    <w:rsid w:val="41324F76"/>
    <w:rsid w:val="41D312D7"/>
    <w:rsid w:val="4677928C"/>
    <w:rsid w:val="46F95BA3"/>
    <w:rsid w:val="484947D8"/>
    <w:rsid w:val="4BBD1CEA"/>
    <w:rsid w:val="4C6D519A"/>
    <w:rsid w:val="4E733D1B"/>
    <w:rsid w:val="4EFB2C4D"/>
    <w:rsid w:val="509F746D"/>
    <w:rsid w:val="50D46C70"/>
    <w:rsid w:val="525A5F3E"/>
    <w:rsid w:val="52EA6987"/>
    <w:rsid w:val="53600209"/>
    <w:rsid w:val="54664D1A"/>
    <w:rsid w:val="56ED0283"/>
    <w:rsid w:val="58A545FC"/>
    <w:rsid w:val="5D3E5596"/>
    <w:rsid w:val="5DB3F3FF"/>
    <w:rsid w:val="605F012B"/>
    <w:rsid w:val="6351088F"/>
    <w:rsid w:val="656A39F2"/>
    <w:rsid w:val="661E3335"/>
    <w:rsid w:val="66CC6029"/>
    <w:rsid w:val="66FA6E5C"/>
    <w:rsid w:val="692601D2"/>
    <w:rsid w:val="6BE25D15"/>
    <w:rsid w:val="6BF62DFD"/>
    <w:rsid w:val="73BBF01D"/>
    <w:rsid w:val="73BFB454"/>
    <w:rsid w:val="73FF11C8"/>
    <w:rsid w:val="75994786"/>
    <w:rsid w:val="759D3180"/>
    <w:rsid w:val="79FFB6B9"/>
    <w:rsid w:val="7A6E58FB"/>
    <w:rsid w:val="7AF295DE"/>
    <w:rsid w:val="7BFE63A1"/>
    <w:rsid w:val="7C544D0C"/>
    <w:rsid w:val="7D7F5E6C"/>
    <w:rsid w:val="7E6D35DA"/>
    <w:rsid w:val="7F6E35A1"/>
    <w:rsid w:val="7FADE0EB"/>
    <w:rsid w:val="7FFB46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7CF80484"/>
  <w15:docId w15:val="{B34141D9-08B7-4968-89EC-5406925B3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041E"/>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qFormat/>
    <w:rPr>
      <w:b/>
      <w:bCs/>
      <w:caps/>
      <w:sz w:val="16"/>
      <w:szCs w:val="18"/>
    </w:rPr>
  </w:style>
  <w:style w:type="paragraph" w:styleId="a4">
    <w:name w:val="annotation text"/>
    <w:basedOn w:val="a"/>
    <w:link w:val="12"/>
    <w:uiPriority w:val="99"/>
    <w:unhideWhenUsed/>
    <w:qFormat/>
    <w:rPr>
      <w:sz w:val="22"/>
      <w:szCs w:val="22"/>
    </w:rPr>
  </w:style>
  <w:style w:type="paragraph" w:styleId="TOC3">
    <w:name w:val="toc 3"/>
    <w:basedOn w:val="a"/>
    <w:next w:val="a"/>
    <w:uiPriority w:val="39"/>
    <w:qFormat/>
    <w:pPr>
      <w:spacing w:after="100"/>
      <w:ind w:left="440"/>
    </w:pPr>
    <w:rPr>
      <w:rFonts w:cs="Calibri"/>
    </w:rPr>
  </w:style>
  <w:style w:type="paragraph" w:styleId="a5">
    <w:name w:val="Balloon Text"/>
    <w:basedOn w:val="a"/>
    <w:link w:val="10"/>
    <w:uiPriority w:val="99"/>
    <w:unhideWhenUsed/>
    <w:qFormat/>
    <w:pPr>
      <w:spacing w:after="0" w:line="240" w:lineRule="auto"/>
    </w:pPr>
    <w:rPr>
      <w:rFonts w:ascii="Tahoma" w:hAnsi="Tahoma"/>
      <w:sz w:val="16"/>
      <w:szCs w:val="16"/>
    </w:rPr>
  </w:style>
  <w:style w:type="paragraph" w:styleId="a6">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7">
    <w:name w:val="header"/>
    <w:basedOn w:val="a"/>
    <w:link w:val="13"/>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8">
    <w:name w:val="Subtitle"/>
    <w:basedOn w:val="a"/>
    <w:next w:val="a"/>
    <w:link w:val="120"/>
    <w:uiPriority w:val="11"/>
    <w:qFormat/>
    <w:pPr>
      <w:spacing w:after="720" w:line="240" w:lineRule="auto"/>
      <w:jc w:val="right"/>
    </w:pPr>
    <w:rPr>
      <w:rFonts w:ascii="Cambria" w:hAnsi="Cambria"/>
      <w:szCs w:val="22"/>
    </w:rPr>
  </w:style>
  <w:style w:type="paragraph" w:styleId="a9">
    <w:name w:val="table of figures"/>
    <w:basedOn w:val="a"/>
    <w:next w:val="a"/>
    <w:uiPriority w:val="99"/>
    <w:unhideWhenUsed/>
    <w:qFormat/>
    <w:pPr>
      <w:spacing w:after="0"/>
      <w:ind w:left="400" w:hanging="400"/>
      <w:jc w:val="left"/>
    </w:pPr>
    <w:rPr>
      <w:rFonts w:ascii="Calibri" w:hAnsi="Calibri" w:cs="Calibri"/>
      <w:caps/>
    </w:rPr>
  </w:style>
  <w:style w:type="paragraph" w:styleId="TOC2">
    <w:name w:val="toc 2"/>
    <w:basedOn w:val="a"/>
    <w:next w:val="a"/>
    <w:uiPriority w:val="39"/>
    <w:qFormat/>
    <w:pPr>
      <w:spacing w:after="100"/>
      <w:ind w:left="220"/>
    </w:pPr>
    <w:rPr>
      <w:rFonts w:cs="Calibri"/>
    </w:rPr>
  </w:style>
  <w:style w:type="paragraph" w:styleId="aa">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b">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c">
    <w:name w:val="annotation subject"/>
    <w:basedOn w:val="a4"/>
    <w:next w:val="a4"/>
    <w:link w:val="122"/>
    <w:uiPriority w:val="99"/>
    <w:unhideWhenUsed/>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微软雅黑" w:cs="Calibri"/>
        <w:b/>
        <w:bCs/>
      </w:rPr>
      <w:tblPr/>
      <w:tcPr>
        <w:tcBorders>
          <w:top w:val="single" w:sz="8" w:space="0" w:color="9BBB59"/>
          <w:left w:val="single" w:sz="18" w:space="0" w:color="9BBB59"/>
          <w:bottom w:val="single" w:sz="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微软雅黑" w:cs="Calibri"/>
        <w:b/>
        <w:bCs/>
      </w:rPr>
      <w:tblPr/>
      <w:tcPr>
        <w:tcBorders>
          <w:top w:val="single" w:sz="8" w:space="0" w:color="8064A2"/>
          <w:left w:val="single" w:sz="18" w:space="0" w:color="8064A2"/>
          <w:bottom w:val="single" w:sz="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微软雅黑" w:cs="Calibri"/>
        <w:b/>
        <w:bCs/>
      </w:rPr>
      <w:tblPr/>
      <w:tcPr>
        <w:tcBorders>
          <w:top w:val="single" w:sz="8" w:space="0" w:color="4BACC6"/>
          <w:left w:val="single" w:sz="18" w:space="0" w:color="4BACC6"/>
          <w:bottom w:val="single" w:sz="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微软雅黑" w:cs="Calibri"/>
        <w:b/>
        <w:bCs/>
      </w:rPr>
      <w:tblPr/>
      <w:tcPr>
        <w:tcBorders>
          <w:top w:val="single" w:sz="8" w:space="0" w:color="F79646"/>
          <w:left w:val="single" w:sz="18" w:space="0" w:color="F79646"/>
          <w:bottom w:val="single" w:sz="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eastAsia="宋体" w:hAnsi="Cambria"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nil"/>
          <w:bottom w:val="single" w:sz="8" w:space="0" w:color="8064A2"/>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e">
    <w:name w:val="Strong"/>
    <w:uiPriority w:val="22"/>
    <w:qFormat/>
    <w:rPr>
      <w:b/>
      <w:color w:val="C0504D"/>
    </w:rPr>
  </w:style>
  <w:style w:type="character" w:styleId="af">
    <w:name w:val="FollowedHyperlink"/>
    <w:uiPriority w:val="99"/>
    <w:unhideWhenUsed/>
    <w:qFormat/>
    <w:rPr>
      <w:color w:val="800080"/>
      <w:u w:val="single"/>
    </w:rPr>
  </w:style>
  <w:style w:type="character" w:styleId="af0">
    <w:name w:val="Emphasis"/>
    <w:uiPriority w:val="20"/>
    <w:qFormat/>
    <w:rPr>
      <w:b/>
      <w:i/>
      <w:spacing w:val="10"/>
    </w:rPr>
  </w:style>
  <w:style w:type="character" w:styleId="af1">
    <w:name w:val="Hyperlink"/>
    <w:uiPriority w:val="99"/>
    <w:unhideWhenUsed/>
    <w:qFormat/>
    <w:rPr>
      <w:color w:val="0000FF"/>
      <w:u w:val="single"/>
    </w:rPr>
  </w:style>
  <w:style w:type="character" w:styleId="af2">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5"/>
    <w:uiPriority w:val="99"/>
    <w:qFormat/>
    <w:rPr>
      <w:rFonts w:ascii="Tahoma" w:hAnsi="Tahoma" w:cs="Tahoma"/>
      <w:sz w:val="16"/>
      <w:szCs w:val="16"/>
    </w:rPr>
  </w:style>
  <w:style w:type="character" w:customStyle="1" w:styleId="11">
    <w:name w:val="页脚 字符1"/>
    <w:link w:val="a6"/>
    <w:uiPriority w:val="99"/>
    <w:qFormat/>
    <w:rPr>
      <w:rFonts w:ascii="微软雅黑" w:eastAsia="微软雅黑" w:hAnsi="微软雅黑"/>
      <w:b/>
      <w:color w:val="548DD4"/>
      <w:lang w:val="en-CA"/>
    </w:rPr>
  </w:style>
  <w:style w:type="character" w:customStyle="1" w:styleId="13">
    <w:name w:val="页眉 字符1"/>
    <w:link w:val="a7"/>
    <w:uiPriority w:val="99"/>
    <w:qFormat/>
  </w:style>
  <w:style w:type="character" w:customStyle="1" w:styleId="120">
    <w:name w:val="副标题 字符12"/>
    <w:link w:val="a8"/>
    <w:uiPriority w:val="11"/>
    <w:qFormat/>
    <w:rPr>
      <w:rFonts w:ascii="Cambria" w:eastAsia="宋体" w:hAnsi="Cambria" w:cs="Times New Roman"/>
      <w:szCs w:val="22"/>
    </w:rPr>
  </w:style>
  <w:style w:type="character" w:customStyle="1" w:styleId="121">
    <w:name w:val="标题 字符12"/>
    <w:link w:val="ab"/>
    <w:uiPriority w:val="10"/>
    <w:qFormat/>
    <w:rPr>
      <w:smallCaps/>
      <w:sz w:val="48"/>
      <w:szCs w:val="48"/>
    </w:rPr>
  </w:style>
  <w:style w:type="character" w:customStyle="1" w:styleId="122">
    <w:name w:val="批注主题 字符12"/>
    <w:link w:val="ac"/>
    <w:uiPriority w:val="99"/>
    <w:semiHidden/>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3">
    <w:name w:val="页眉 字符"/>
    <w:uiPriority w:val="99"/>
    <w:semiHidden/>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4">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4">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5">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0">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0">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5"/>
    <w:uiPriority w:val="1"/>
    <w:qFormat/>
    <w:rPr>
      <w:sz w:val="22"/>
      <w:szCs w:val="22"/>
      <w:lang w:val="en-US" w:eastAsia="zh-CN" w:bidi="ar-SA"/>
    </w:rPr>
  </w:style>
  <w:style w:type="paragraph" w:styleId="af5">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
    <w:uiPriority w:val="1"/>
    <w:qFormat/>
  </w:style>
  <w:style w:type="paragraph" w:customStyle="1" w:styleId="21">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6">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7">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8">
    <w:name w:val="世和一级标题 字符"/>
    <w:link w:val="af9"/>
    <w:qFormat/>
    <w:rPr>
      <w:rFonts w:ascii="微软雅黑" w:eastAsia="微软雅黑" w:hAnsi="微软雅黑"/>
      <w:b/>
      <w:smallCaps/>
      <w:color w:val="000000"/>
      <w:sz w:val="28"/>
      <w:szCs w:val="26"/>
      <w:lang w:val="en-US" w:eastAsia="zh-CN" w:bidi="ar-SA"/>
    </w:rPr>
  </w:style>
  <w:style w:type="paragraph" w:customStyle="1" w:styleId="af9">
    <w:name w:val="世和一级标题"/>
    <w:next w:val="a"/>
    <w:link w:val="af8"/>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a">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b">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c">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d">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Style248">
    <w:name w:val="_Style 248"/>
    <w:basedOn w:val="a"/>
    <w:next w:val="a"/>
    <w:uiPriority w:val="37"/>
    <w:unhideWhenUsed/>
    <w:qFormat/>
    <w:pPr>
      <w:tabs>
        <w:tab w:val="left" w:pos="384"/>
      </w:tabs>
      <w:spacing w:after="0" w:line="240" w:lineRule="auto"/>
      <w:ind w:left="384" w:hanging="384"/>
    </w:pPr>
  </w:style>
  <w:style w:type="paragraph" w:customStyle="1" w:styleId="Style249">
    <w:name w:val="_Style 249"/>
    <w:basedOn w:val="1"/>
    <w:next w:val="a"/>
    <w:uiPriority w:val="39"/>
    <w:qFormat/>
    <w:pPr>
      <w:keepNext/>
      <w:keepLines/>
      <w:spacing w:before="480" w:after="0"/>
      <w:outlineLvl w:val="9"/>
    </w:pPr>
    <w:rPr>
      <w:rFonts w:ascii="Cambria" w:eastAsia="宋体" w:hAnsi="Cambria" w:cs="Times New Roman"/>
      <w:b/>
      <w:bCs/>
      <w:smallCaps w:val="0"/>
      <w:color w:val="365F91"/>
      <w:spacing w:val="0"/>
      <w:sz w:val="28"/>
      <w:szCs w:val="28"/>
    </w:rPr>
  </w:style>
  <w:style w:type="paragraph" w:customStyle="1" w:styleId="1f0">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uiPriority w:val="99"/>
    <w:semiHidden/>
    <w:qFormat/>
    <w:pPr>
      <w:spacing w:before="100" w:beforeAutospacing="1" w:after="100" w:afterAutospacing="1" w:line="240" w:lineRule="auto"/>
    </w:pPr>
    <w:rPr>
      <w:rFonts w:ascii="宋体" w:hAnsi="宋体" w:cs="宋体"/>
      <w:sz w:val="24"/>
      <w:szCs w:val="24"/>
    </w:rPr>
  </w:style>
  <w:style w:type="paragraph" w:customStyle="1" w:styleId="Default">
    <w:name w:val="Default"/>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e"/>
    <w:uiPriority w:val="99"/>
    <w:unhideWhenUsed/>
    <w:qFormat/>
    <w:pPr>
      <w:ind w:firstLineChars="200" w:firstLine="420"/>
      <w:jc w:val="left"/>
    </w:pPr>
    <w:rPr>
      <w:sz w:val="22"/>
      <w:szCs w:val="22"/>
    </w:rPr>
  </w:style>
  <w:style w:type="paragraph" w:styleId="afe">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eastAsia="宋体"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
    <w:name w:val="目录标题"/>
    <w:basedOn w:val="1"/>
    <w:next w:val="a"/>
    <w:uiPriority w:val="39"/>
    <w:unhideWhenUsed/>
    <w:qFormat/>
    <w:pPr>
      <w:outlineLvl w:val="9"/>
    </w:pPr>
    <w:rPr>
      <w:lang w:bidi="en-US"/>
    </w:rPr>
  </w:style>
  <w:style w:type="table" w:customStyle="1" w:styleId="1f1">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微软雅黑" w:cs="Calibri"/>
        <w:b/>
        <w:bCs/>
      </w:rPr>
      <w:tblPr/>
      <w:tcPr>
        <w:tcBorders>
          <w:top w:val="single" w:sz="8" w:space="0" w:color="000000"/>
          <w:left w:val="single" w:sz="18" w:space="0" w:color="000000"/>
          <w:bottom w:val="single" w:sz="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2">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微软雅黑" w:cs="Calibri"/>
        <w:b/>
        <w:bCs/>
      </w:rPr>
      <w:tblPr/>
      <w:tcPr>
        <w:tcBorders>
          <w:top w:val="single" w:sz="8" w:space="0" w:color="4F81BD"/>
          <w:left w:val="single" w:sz="18" w:space="0" w:color="4F81BD"/>
          <w:bottom w:val="single" w:sz="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微软雅黑" w:cs="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微软雅黑" w:cs="Calibri"/>
        <w:b/>
        <w:bCs/>
      </w:rPr>
    </w:tblStylePr>
    <w:tblStylePr w:type="lastCol">
      <w:rPr>
        <w:rFonts w:eastAsia="微软雅黑" w:cs="Calibri"/>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single" w:sz="12" w:space="0" w:color="FFD966"/>
          <w:bottom w:val="nil"/>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single" w:sz="4" w:space="0" w:color="9CC2E5"/>
          <w:bottom w:val="nil"/>
          <w:right w:val="nil"/>
          <w:insideH w:val="nil"/>
          <w:insideV w:val="nil"/>
          <w:tl2br w:val="nil"/>
          <w:tr2bl w:val="nil"/>
        </w:tcBorders>
      </w:tcPr>
    </w:tblStylePr>
    <w:tblStylePr w:type="nwCell">
      <w:tblPr/>
      <w:tcPr>
        <w:tcBorders>
          <w:top w:val="nil"/>
          <w:left w:val="single" w:sz="4" w:space="0" w:color="9CC2E5"/>
          <w:bottom w:val="nil"/>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single" w:sz="12" w:space="0" w:color="9CC2E5"/>
          <w:bottom w:val="nil"/>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single" w:sz="4" w:space="0" w:color="9CC2E5"/>
          <w:bottom w:val="nil"/>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Char">
    <w:name w:val="页脚 Char"/>
    <w:uiPriority w:val="99"/>
    <w:qFormat/>
    <w:rPr>
      <w:rFonts w:eastAsia="Calibri"/>
      <w:sz w:val="21"/>
    </w:rPr>
  </w:style>
  <w:style w:type="table" w:customStyle="1" w:styleId="PTMv3">
    <w:name w:val="PTM临检通用v3"/>
    <w:basedOn w:val="a1"/>
    <w:qFormat/>
    <w:rsid w:val="00BB1066"/>
    <w:pPr>
      <w:jc w:val="center"/>
    </w:pPr>
    <w:rPr>
      <w:rFonts w:hint="eastAsia"/>
    </w:rPr>
    <w:tblPr>
      <w:tblBorders>
        <w:bottom w:val="single" w:sz="4" w:space="0" w:color="1E7648"/>
        <w:insideH w:val="dashSmallGap" w:sz="4" w:space="0" w:color="BFBFBF"/>
        <w:insideV w:val="dashSmallGap" w:sz="4" w:space="0" w:color="BFBFBF"/>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table" w:customStyle="1" w:styleId="-12">
    <w:name w:val="标准样式-体细胞12类解读"/>
    <w:basedOn w:val="a1"/>
    <w:qFormat/>
    <w:pPr>
      <w:jc w:val="center"/>
    </w:pPr>
    <w:rPr>
      <w:rFonts w:hint="eastAsia"/>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nil"/>
          <w:bottom w:val="single" w:sz="4" w:space="0" w:color="1E7648"/>
          <w:right w:val="nil"/>
          <w:insideH w:val="nil"/>
          <w:insideV w:val="nil"/>
          <w:tl2br w:val="nil"/>
          <w:tr2bl w:val="nil"/>
        </w:tcBorders>
        <w:shd w:val="clear" w:color="auto" w:fill="1E7648"/>
      </w:tcPr>
    </w:tblStylePr>
  </w:style>
  <w:style w:type="paragraph" w:customStyle="1" w:styleId="1f3">
    <w:name w:val="修订1"/>
    <w:hidden/>
    <w:uiPriority w:val="99"/>
    <w:unhideWhenUsed/>
    <w:qFormat/>
  </w:style>
  <w:style w:type="paragraph" w:styleId="aff0">
    <w:name w:val="Revision"/>
    <w:hidden/>
    <w:uiPriority w:val="99"/>
    <w:semiHidden/>
    <w:rsid w:val="005B0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numbering" Target="numbering.xml"/><Relationship Id="rId21" Type="http://schemas.openxmlformats.org/officeDocument/2006/relationships/image" Target="media/image12.jpe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jpeg"/><Relationship Id="rId23" Type="http://schemas.openxmlformats.org/officeDocument/2006/relationships/footer" Target="footer1.xml"/><Relationship Id="rId10" Type="http://schemas.microsoft.com/office/2007/relationships/hdphoto" Target="media/hdphoto1.wdp"/><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F237F65-9730-45A9-A214-1BDEDDBBDE6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640</TotalTime>
  <Pages>20</Pages>
  <Words>2957</Words>
  <Characters>16861</Characters>
  <Application>Microsoft Office Word</Application>
  <DocSecurity>0</DocSecurity>
  <Lines>140</Lines>
  <Paragraphs>39</Paragraphs>
  <ScaleCrop>false</ScaleCrop>
  <Company>P R C</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150</cp:revision>
  <cp:lastPrinted>2025-08-12T02:59:00Z</cp:lastPrinted>
  <dcterms:created xsi:type="dcterms:W3CDTF">2025-08-14T08:00:00Z</dcterms:created>
  <dcterms:modified xsi:type="dcterms:W3CDTF">2025-08-26T02:27:00Z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4D0CA893156E454F84E94F7030F87AC7_13</vt:lpwstr>
  </property>
  <property fmtid="{D5CDD505-2E9C-101B-9397-08002B2CF9AE}" pid="6" name="KSOTemplateDocerSaveRecord">
    <vt:lpwstr>eyJoZGlkIjoiZTQxZTQ2YzJlMjMyYWM1ZDdkNjllMjYxYTM0ZmI3YmYiLCJ1c2VySWQiOiIzMzM4MzY4ODQifQ==</vt:lpwstr>
  </property>
</Properties>
</file>