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711"/>
        <w:gridCol w:w="117"/>
        <w:gridCol w:w="1715"/>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D347D6">
        <w:trPr>
          <w:trHeight w:val="20"/>
        </w:trPr>
        <w:tc>
          <w:tcPr>
            <w:tcW w:w="3711" w:type="dxa"/>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4" w:type="dxa"/>
            <w:gridSpan w:val="4"/>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3"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D347D6">
        <w:trPr>
          <w:trHeight w:val="20"/>
        </w:trPr>
        <w:tc>
          <w:tcPr>
            <w:tcW w:w="3711" w:type="dxa"/>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4" w:type="dxa"/>
            <w:gridSpan w:val="4"/>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3"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D347D6">
        <w:trPr>
          <w:trHeight w:val="212"/>
        </w:trPr>
        <w:tc>
          <w:tcPr>
            <w:tcW w:w="3711" w:type="dxa"/>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4" w:type="dxa"/>
            <w:gridSpan w:val="4"/>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3"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D347D6">
        <w:trPr>
          <w:trHeight w:val="20"/>
        </w:trPr>
        <w:tc>
          <w:tcPr>
            <w:tcW w:w="5543"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5"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D347D6">
        <w:trPr>
          <w:trHeight w:val="20"/>
        </w:trPr>
        <w:tc>
          <w:tcPr>
            <w:tcW w:w="5543" w:type="dxa"/>
            <w:gridSpan w:val="3"/>
            <w:vAlign w:val="center"/>
          </w:tcPr>
          <w:p w14:paraId="762E3FC7" w14:textId="34940F69"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0E1A6E" w:rsidRPr="000E1A6E">
              <w:rPr>
                <w:rFonts w:ascii="Times New Roman" w:hAnsi="Times New Roman" w:hint="eastAsia"/>
                <w:sz w:val="24"/>
                <w:szCs w:val="24"/>
                <w:lang w:val="en-CA"/>
              </w:rPr>
              <w:t>{% if  sample.sample_type and  sample.control_sample_type %}{{sample.sample_type}}+{{sample.control_sample_type}}</w:t>
            </w:r>
            <w:r w:rsidR="000E1A6E" w:rsidRPr="000E1A6E">
              <w:rPr>
                <w:rFonts w:ascii="Times New Roman" w:hAnsi="Times New Roman" w:hint="eastAsia"/>
                <w:sz w:val="24"/>
                <w:szCs w:val="24"/>
                <w:lang w:val="en-CA"/>
              </w:rPr>
              <w:t>（</w:t>
            </w:r>
            <w:r w:rsidR="006B0379">
              <w:rPr>
                <w:rFonts w:ascii="Times New Roman" w:hAnsi="Times New Roman" w:hint="eastAsia"/>
                <w:sz w:val="24"/>
                <w:szCs w:val="24"/>
                <w:lang w:val="en-CA"/>
              </w:rPr>
              <w:t>对照</w:t>
            </w:r>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 elif  sample.sample_type and  not sample.control_sample_type %}{{sample.sample_type}}{% elif not sample.sample_type and   sample.contr</w:t>
            </w:r>
            <w:r w:rsidR="000E1A6E" w:rsidRPr="000E1A6E">
              <w:rPr>
                <w:rFonts w:ascii="Times New Roman" w:hAnsi="Times New Roman"/>
                <w:sz w:val="24"/>
                <w:szCs w:val="24"/>
                <w:lang w:val="en-CA"/>
              </w:rPr>
              <w:t>ol_sample_type %}{{sample.control_sample_type}}{% else%}{% endif%}</w:t>
            </w:r>
          </w:p>
        </w:tc>
        <w:tc>
          <w:tcPr>
            <w:tcW w:w="4805"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D347D6">
        <w:trPr>
          <w:trHeight w:val="20"/>
        </w:trPr>
        <w:tc>
          <w:tcPr>
            <w:tcW w:w="5543"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5" w:type="dxa"/>
            <w:gridSpan w:val="3"/>
            <w:tcBorders>
              <w:bottom w:val="single" w:sz="4" w:space="0" w:color="D9D9D9" w:themeColor="background1" w:themeShade="D9"/>
            </w:tcBorders>
            <w:vAlign w:val="center"/>
          </w:tcPr>
          <w:p w14:paraId="3E7DED92" w14:textId="5094C698"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AF2CE3">
              <w:rPr>
                <w:rFonts w:ascii="Times New Roman" w:hAnsi="Times New Roman"/>
                <w:sz w:val="24"/>
                <w:szCs w:val="24"/>
              </w:rPr>
              <w:fldChar w:fldCharType="begin"/>
            </w:r>
            <w:r w:rsidR="00AF2CE3">
              <w:rPr>
                <w:rFonts w:ascii="Times New Roman" w:hAnsi="Times New Roman"/>
                <w:sz w:val="24"/>
                <w:szCs w:val="24"/>
              </w:rPr>
              <w:instrText xml:space="preserve"> DATE \@ "yyyy-MM-dd" </w:instrText>
            </w:r>
            <w:r w:rsidR="00AF2CE3">
              <w:rPr>
                <w:rFonts w:ascii="Times New Roman" w:hAnsi="Times New Roman"/>
                <w:sz w:val="24"/>
                <w:szCs w:val="24"/>
              </w:rPr>
              <w:fldChar w:fldCharType="separate"/>
            </w:r>
            <w:r w:rsidR="00D4425A">
              <w:rPr>
                <w:rFonts w:ascii="Times New Roman" w:hAnsi="Times New Roman"/>
                <w:noProof/>
                <w:sz w:val="24"/>
                <w:szCs w:val="24"/>
              </w:rPr>
              <w:t>2026-06-05</w:t>
            </w:r>
            <w:r w:rsidR="00AF2CE3">
              <w:rPr>
                <w:rFonts w:ascii="Times New Roman" w:hAnsi="Times New Roman"/>
                <w:sz w:val="24"/>
                <w:szCs w:val="24"/>
              </w:rPr>
              <w:fldChar w:fldCharType="end"/>
            </w:r>
          </w:p>
        </w:tc>
      </w:tr>
      <w:tr w:rsidR="00AB38B5" w14:paraId="746C0A12" w14:textId="77777777" w:rsidTr="002669D0">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2669D0">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267CA562" w:rsidR="00AB38B5" w:rsidRDefault="00D347D6" w:rsidP="00D65517">
            <w:pPr>
              <w:spacing w:after="0" w:line="0" w:lineRule="atLeast"/>
              <w:rPr>
                <w:rFonts w:ascii="Times New Roman" w:hAnsi="Times New Roman"/>
                <w:sz w:val="24"/>
                <w:szCs w:val="24"/>
                <w:lang w:val="en-CA"/>
              </w:rPr>
            </w:pPr>
            <w:r>
              <w:rPr>
                <w:rFonts w:ascii="Times New Roman" w:hAnsi="Times New Roman" w:hint="eastAsia"/>
                <w:sz w:val="24"/>
                <w:szCs w:val="24"/>
              </w:rPr>
              <w:t>10</w:t>
            </w:r>
            <w:r>
              <w:rPr>
                <w:rFonts w:ascii="Times New Roman" w:hAnsi="Times New Roman" w:hint="eastAsia"/>
                <w:sz w:val="24"/>
                <w:szCs w:val="24"/>
              </w:rPr>
              <w:t>基因</w:t>
            </w:r>
            <w:r>
              <w:rPr>
                <w:rFonts w:ascii="Times New Roman" w:hAnsi="Times New Roman" w:hint="eastAsia"/>
                <w:sz w:val="24"/>
                <w:szCs w:val="24"/>
              </w:rPr>
              <w:t>+BRCA1/2</w:t>
            </w:r>
            <w:r>
              <w:rPr>
                <w:rFonts w:ascii="Times New Roman" w:hAnsi="Times New Roman" w:hint="eastAsia"/>
                <w:sz w:val="24"/>
                <w:szCs w:val="24"/>
              </w:rPr>
              <w:t>基因（胚系）</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75CAB448" w:rsidR="00AB38B5" w:rsidRDefault="001B68D6" w:rsidP="00D65517">
            <w:pPr>
              <w:spacing w:after="0" w:line="0" w:lineRule="atLeast"/>
              <w:rPr>
                <w:rFonts w:ascii="Times New Roman" w:hAnsi="Times New Roman"/>
                <w:sz w:val="24"/>
                <w:szCs w:val="24"/>
                <w:lang w:val="en-CA"/>
              </w:rPr>
            </w:pPr>
            <w:r w:rsidRPr="001B68D6">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960CD2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if sample.control_sample_id%}</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0D83ACD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if sample.control_sample_id%}</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w:t>
            </w:r>
            <w:r w:rsidRPr="007538B2">
              <w:rPr>
                <w:rFonts w:ascii="Times New Roman" w:hAnsi="Times New Roman"/>
                <w:sz w:val="21"/>
                <w:szCs w:val="21"/>
                <w:highlight w:val="green"/>
              </w:rPr>
              <w:lastRenderedPageBreak/>
              <w:t>egory==”Snvindel”%}</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06C62A5" w14:textId="0DEC23B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lastRenderedPageBreak/>
              <w:t>{{ a.evi_sum.regimen_S|filter_csco</w:t>
            </w:r>
            <w:r w:rsidR="00CE7C4A" w:rsidRPr="00CE7C4A">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D0CEB0" w14:textId="28AA6740"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w:t>
            </w:r>
            <w:r w:rsidR="00CE7C4A" w:rsidRPr="00CE7C4A">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a.evi_sum.regimen_R|filter_csco %}</w:t>
            </w:r>
          </w:p>
          <w:p w14:paraId="56DD1867" w14:textId="1C0BCDB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w:t>
            </w:r>
            <w:r w:rsidR="00DA58A6" w:rsidRPr="00DA58A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A28D965" w14:textId="521A075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w:t>
            </w:r>
            <w:r w:rsidR="00DA58A6" w:rsidRPr="00DA58A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w:t>
            </w:r>
            <w:r w:rsidRPr="007538B2">
              <w:rPr>
                <w:rFonts w:ascii="Times New Roman" w:hAnsi="Times New Roman"/>
                <w:sz w:val="21"/>
                <w:szCs w:val="21"/>
                <w:highlight w:val="magenta"/>
              </w:rPr>
              <w:lastRenderedPageBreak/>
              <w:t>evi_split.Prognostic%}</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var.var_somatic.level_I|xajdy_master_var_list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w:t>
            </w:r>
            <w:r w:rsidRPr="007538B2">
              <w:rPr>
                <w:rFonts w:ascii="Times New Roman" w:hAnsi="Times New Roman"/>
                <w:sz w:val="21"/>
                <w:szCs w:val="21"/>
              </w:rPr>
              <w:lastRenderedPageBreak/>
              <w:t>mbol and (a.bio_category==”Sv” or a.bio_category == “PSeqRnaSv”)%}</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{{a.hgvs_c}}</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w:t>
            </w:r>
            <w:r w:rsidRPr="007538B2">
              <w:rPr>
                <w:rFonts w:ascii="Times New Roman" w:hAnsi="Times New Roman"/>
                <w:sz w:val="21"/>
                <w:szCs w:val="21"/>
                <w:highlight w:val="green"/>
              </w:rPr>
              <w:lastRenderedPageBreak/>
              <w:t>”Snvindel”%}</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[“KRAS”, </w:t>
            </w:r>
            <w:r w:rsidRPr="007538B2">
              <w:rPr>
                <w:rFonts w:ascii="Times New Roman" w:hAnsi="Times New Roman"/>
                <w:sz w:val="21"/>
                <w:szCs w:val="21"/>
                <w:highlight w:val="yellow"/>
              </w:rPr>
              <w:lastRenderedPageBreak/>
              <w:t>“NRAS”,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E5FEDE1" w14:textId="2AA80129"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w:t>
            </w:r>
            <w:r w:rsidR="00E22F48" w:rsidRPr="00E22F48">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9EB41B5" w14:textId="1E5FD9DA"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w:t>
            </w:r>
            <w:r w:rsidR="00E22F48" w:rsidRPr="00E22F48">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w:t>
            </w:r>
            <w:r w:rsidRPr="007538B2">
              <w:rPr>
                <w:rFonts w:ascii="Times New Roman" w:hAnsi="Times New Roman"/>
                <w:sz w:val="21"/>
                <w:szCs w:val="21"/>
                <w:highlight w:val="yellow"/>
              </w:rPr>
              <w:lastRenderedPageBreak/>
              <w:t>[“KRAS”,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00DD4AE" w14:textId="58F151A9"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w:t>
            </w:r>
            <w:r w:rsidR="008C7FD6" w:rsidRPr="008C7FD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335E763" w14:textId="5B0CBFB6"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w:t>
            </w:r>
            <w:r w:rsidR="008C7FD6" w:rsidRPr="008C7FD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D8645F4" w14:textId="1F6351C2"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w:t>
            </w:r>
            <w:r w:rsidR="005754FE" w:rsidRPr="005754FE">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186EC36" w14:textId="4A5B7AA0"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w:t>
            </w:r>
            <w:r w:rsidR="006673EF" w:rsidRPr="006673EF">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9E13B5B" w14:textId="1501E64F"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w:t>
            </w:r>
            <w:r w:rsidR="008966FB"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2DAC11" w14:textId="4F4F511B"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w:t>
            </w:r>
            <w:r w:rsidR="008966FB"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51796C6" w14:textId="09806A1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w:t>
            </w:r>
            <w:r w:rsidR="005B6AD6"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15FE9A9" w14:textId="72BC454E"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w:t>
            </w:r>
            <w:r w:rsidR="00AE51A4" w:rsidRPr="008966FB">
              <w:rPr>
                <w:rFonts w:ascii="Times New Roman" w:hAnsi="Times New Roman"/>
                <w:sz w:val="21"/>
                <w:szCs w:val="21"/>
              </w:rPr>
              <w:t>|xajdy_regimen</w:t>
            </w:r>
            <w:r w:rsidRPr="009356A0">
              <w:rPr>
                <w:rFonts w:ascii="Times New Roman" w:hAnsi="Times New Roman"/>
                <w:sz w:val="21"/>
                <w:szCs w:val="21"/>
              </w:rPr>
              <w:t>|xajdy_</w:t>
            </w:r>
            <w:r w:rsidRPr="009356A0">
              <w:rPr>
                <w:rFonts w:ascii="Times New Roman" w:hAnsi="Times New Roman"/>
                <w:sz w:val="21"/>
                <w:szCs w:val="21"/>
              </w:rPr>
              <w:lastRenderedPageBreak/>
              <w:t>filter_regimen_level|xajdy_regimen_add_deng|replace(“\t”, “&lt;w:br/&gt;”)}}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w:t>
            </w:r>
            <w:r w:rsidRPr="007538B2">
              <w:rPr>
                <w:rFonts w:ascii="Times New Roman" w:hAnsi="Times New Roman"/>
                <w:sz w:val="21"/>
                <w:szCs w:val="21"/>
                <w:highlight w:val="magenta"/>
              </w:rPr>
              <w:lastRenderedPageBreak/>
              <w:t>Diagnostic%}</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{{a.cn_mean}}</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1FA99B09" w14:textId="22F53F8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33E4015" w14:textId="5153CD5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w:t>
            </w:r>
            <w:r w:rsidRPr="009356A0">
              <w:rPr>
                <w:rFonts w:ascii="Times New Roman" w:hAnsi="Times New Roman"/>
                <w:sz w:val="21"/>
                <w:szCs w:val="21"/>
              </w:rPr>
              <w:lastRenderedPageBreak/>
              <w:t>ng|replace(“\t”, “&lt;w:br/&gt;”)}}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37EF93E" w14:textId="086344E0"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0C3A349" w14:textId="36053705"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{{a.three_prime_gene}}</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w:t>
            </w:r>
            <w:r w:rsidRPr="007538B2">
              <w:rPr>
                <w:rFonts w:ascii="Times New Roman" w:hAnsi="Times New Roman" w:hint="eastAsia"/>
                <w:sz w:val="21"/>
                <w:szCs w:val="21"/>
              </w:rPr>
              <w:lastRenderedPageBreak/>
              <w:t>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a.bio_category==”Sv”%}</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4E11037" w14:textId="6D67C9EA"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ED15794" w14:textId="74412C8C"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lastRenderedPageBreak/>
              <w:t>{{ a.evi_sum.regimen_S</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ECD188B" w14:textId="5117CB03"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w:t>
            </w:r>
            <w:r w:rsidR="001748FA" w:rsidRPr="008966FB">
              <w:rPr>
                <w:rFonts w:ascii="Times New Roman" w:hAnsi="Times New Roman"/>
                <w:sz w:val="21"/>
                <w:szCs w:val="21"/>
              </w:rPr>
              <w:t>|xajdy_regimen</w:t>
            </w:r>
            <w:r w:rsidRPr="009356A0">
              <w:rPr>
                <w:rFonts w:ascii="Times New Roman" w:hAnsi="Times New Roman"/>
                <w:sz w:val="21"/>
                <w:szCs w:val="21"/>
              </w:rPr>
              <w:t xml:space="preserve">|xajdy_filter_regimen_level|xajdy_regimen_add_deng|replace(“\t”, </w:t>
            </w:r>
            <w:r w:rsidRPr="009356A0">
              <w:rPr>
                <w:rFonts w:ascii="Times New Roman" w:hAnsi="Times New Roman"/>
                <w:sz w:val="21"/>
                <w:szCs w:val="21"/>
              </w:rPr>
              <w:lastRenderedPageBreak/>
              <w:t>“&lt;w:br/&gt;”)}}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0CEEE24" w14:textId="3866C14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w:t>
            </w:r>
            <w:r w:rsidRPr="007538B2">
              <w:rPr>
                <w:rFonts w:ascii="Times New Roman" w:hAnsi="Times New Roman" w:hint="eastAsia"/>
                <w:sz w:val="21"/>
                <w:szCs w:val="21"/>
              </w:rPr>
              <w:lastRenderedPageBreak/>
              <w:t>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5E91D3AE" w14:textId="05034075"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w:t>
            </w:r>
            <w:r w:rsidR="00234610" w:rsidRPr="008966FB">
              <w:rPr>
                <w:rFonts w:ascii="Times New Roman" w:hAnsi="Times New Roman"/>
                <w:sz w:val="21"/>
                <w:szCs w:val="21"/>
              </w:rPr>
              <w:t>|xajdy_regimen</w:t>
            </w:r>
            <w:r w:rsidRPr="00954AB2">
              <w:rPr>
                <w:rFonts w:ascii="Times New Roman" w:hAnsi="Times New Roman"/>
                <w:sz w:val="21"/>
                <w:szCs w:val="21"/>
              </w:rPr>
              <w:t>|xajdy_filter_regimen_level|xajdy_regimen_add_deng|replace(“\t”, “&lt;w:br/&gt;”)}}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6E56D37B" w14:textId="3E22A5FB"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w:t>
            </w:r>
            <w:r w:rsidR="00234610" w:rsidRPr="008966FB">
              <w:rPr>
                <w:rFonts w:ascii="Times New Roman" w:hAnsi="Times New Roman"/>
                <w:sz w:val="21"/>
                <w:szCs w:val="21"/>
              </w:rPr>
              <w:t>|xajdy_regimen</w:t>
            </w:r>
            <w:r w:rsidRPr="00954AB2">
              <w:rPr>
                <w:rFonts w:ascii="Times New Roman" w:hAnsi="Times New Roman"/>
                <w:sz w:val="21"/>
                <w:szCs w:val="21"/>
              </w:rPr>
              <w:t xml:space="preserve">|xajdy_filter_regimen_level|xajdy_regimen_add_deng|replace(“\t”, </w:t>
            </w:r>
            <w:r w:rsidRPr="00954AB2">
              <w:rPr>
                <w:rFonts w:ascii="Times New Roman" w:hAnsi="Times New Roman"/>
                <w:sz w:val="21"/>
                <w:szCs w:val="21"/>
              </w:rPr>
              <w:lastRenderedPageBreak/>
              <w:t>“&lt;w:br/&gt;”)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{%vm%}II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DF9A8CB" w14:textId="2481C4B2"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5B52C86" w14:textId="150BADA5"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71EE332" w14:textId="4896E76A"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B0A83E7" w14:textId="5E1658CC"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lastRenderedPageBreak/>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6C7280B"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p w14:paraId="51581E3D" w14:textId="57E64846"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[“gls5”, var.var_germline.level_5+var.var_germline.level_4</w:t>
      </w:r>
      <w:r w:rsidR="001E7D00" w:rsidRPr="00DC6B71">
        <w:rPr>
          <w:rFonts w:ascii="Times New Roman" w:hAnsi="Times New Roman"/>
          <w:color w:val="3B3838"/>
          <w:sz w:val="18"/>
          <w:szCs w:val="18"/>
          <w:highlight w:val="red"/>
          <w:lang w:val="en-CA"/>
        </w:rPr>
        <w:t>+var.var_germline.level_</w:t>
      </w:r>
      <w:r w:rsidR="001E7D00">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BD6AC9"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E7D00" w:rsidRPr="00BD6AC9"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551" w:type="dxa"/>
          </w:tcPr>
          <w:p w14:paraId="52A62980"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B930504"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5AFCC66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60D846B4"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2E538215" w14:textId="641D4ED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54B2295B" w14:textId="53676E9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62344B69" w14:textId="42099B4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E7D00" w:rsidRPr="00BD6AC9"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E7D00" w:rsidRPr="00BD6AC9"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0C9E23C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9CFF27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995C9A0"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264C568"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F60F2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60B04C6B"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6708B5F"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69FA7F0"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5FA4F4C"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EC0D76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33A4CE7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9296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6AC7CE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240EA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F7909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16C8FF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12220B" w14:textId="5CDBD4FD"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46A27CF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629FD48F" w14:textId="55958FDE"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28AA55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9AB84B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B0E5AD" w14:textId="340F9DD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77D0E8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63A3294F" w14:textId="2EF94C61"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057494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71629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67E40E" w14:textId="6CE10DC1"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57479A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006AB8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19289A6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5B70A4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1A12FE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5BA8AC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endif%}</w:t>
            </w:r>
          </w:p>
          <w:p w14:paraId="406BE8E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06D317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6B4A8EE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65A2F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CDD493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004DDB2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45DC64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69C6800" w14:textId="3305382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55" w:type="dxa"/>
            <w:gridSpan w:val="6"/>
          </w:tcPr>
          <w:p w14:paraId="7E0A2AC2"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2058012D"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B31D44A"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1AA1CE1"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22E9A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69DC7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0C3BC1A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B81309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329DB2"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ED8AB60"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0933696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25F7E944"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32BC9CA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D2D9C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F8C39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1734E38"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8C8B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F6DFA6" w14:textId="3DC4B044"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c>
          <w:tcPr>
            <w:tcW w:w="1842" w:type="dxa"/>
          </w:tcPr>
          <w:p w14:paraId="615B19F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a.evi_sum.regimen_S %}</w:t>
            </w:r>
          </w:p>
          <w:p w14:paraId="7F0110CB" w14:textId="2AA02350"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66EE2EA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A81E1F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1EEB401" w14:textId="43C78EC3"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59BC9F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3435BD2E" w14:textId="7E613FF1"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E11C9F" w:rsidRPr="008966FB">
              <w:rPr>
                <w:rFonts w:ascii="Times New Roman" w:hAnsi="Times New Roman"/>
                <w:sz w:val="21"/>
                <w:szCs w:val="21"/>
              </w:rPr>
              <w:t>|xajdy_regimen</w:t>
            </w:r>
            <w:r w:rsidRPr="001E7D00">
              <w:rPr>
                <w:rFonts w:ascii="Times New Roman" w:hAnsi="Times New Roman"/>
                <w:sz w:val="21"/>
                <w:szCs w:val="21"/>
              </w:rPr>
              <w:t xml:space="preserve">|xajdy_filter_regimen_level|xajdy_regimen_add_deng|replace(“\t”, </w:t>
            </w:r>
            <w:r w:rsidRPr="001E7D00">
              <w:rPr>
                <w:rFonts w:ascii="Times New Roman" w:hAnsi="Times New Roman"/>
                <w:sz w:val="21"/>
                <w:szCs w:val="21"/>
              </w:rPr>
              <w:lastRenderedPageBreak/>
              <w:t>“&lt;w:br/&gt;”)}}</w:t>
            </w:r>
          </w:p>
          <w:p w14:paraId="0CA7554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A7EFD7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7D7C55E3" w14:textId="44CE0642"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ED2F7E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a.evi_sum.evi_split.Prognostic or a.evi_sum.evi_split.Diagnostic %}</w:t>
            </w:r>
          </w:p>
          <w:p w14:paraId="6E7C4DC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31C099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for b in a.evi_sum.evi_split.Prognostic %}</w:t>
            </w:r>
          </w:p>
          <w:p w14:paraId="44C88F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5D351D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59B8A93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1C4058E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6BA073E8"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058B76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523FAAB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F857A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EAB5F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3F68EF4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5249A8" w14:textId="37AF3926"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55" w:type="dxa"/>
            <w:gridSpan w:val="6"/>
          </w:tcPr>
          <w:p w14:paraId="1E1A852C" w14:textId="77777777" w:rsidR="001E7D00" w:rsidRPr="003E2D2B"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if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09F8F8C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F6C9813"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412EA1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4AA6DDD"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945691C"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26DE4F5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9973D63"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1AC4F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0026AC7"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27C73FAB"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7BFED3F2"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A15F0F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6C9E58F"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A7870D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98DFCC3"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726AD10"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824E83" w14:textId="01CA3222"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74EEB9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0560C7F2" w14:textId="7813B498"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6CE33D9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BED04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0ADC98" w14:textId="0749088A"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17D95A5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086ABA82" w14:textId="2F304B76"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0181C1F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9FB68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2BD875D" w14:textId="6CF2C658"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38AFFE0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52B1274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713D061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D1E9F4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AD05BC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165EA37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7B2A7FC"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2BE3438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48A1F80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08B596B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endfor%}</w:t>
            </w:r>
          </w:p>
          <w:p w14:paraId="3963A05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3E0B8D8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C41AF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5FCECA20" w14:textId="5EFFBFDF"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55" w:type="dxa"/>
            <w:gridSpan w:val="6"/>
          </w:tcPr>
          <w:p w14:paraId="0C27B3BE" w14:textId="77777777" w:rsidR="001E7D00" w:rsidRPr="003E2D2B"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3E2D2B"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2551" w:type="dxa"/>
          </w:tcPr>
          <w:p w14:paraId="0B67EA0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892EC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5D4A99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6A7BC8A5"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9CD4F4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446697B4"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ED6B07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3D1B3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C4A50E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A0F20E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8E3310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EDC2E3D"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FE68E1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AE5B71C"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AE9432"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978390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137DF02" w14:textId="442F91F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33C18D0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234C7C85" w14:textId="0E1739B4"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4851C3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3C6B0E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7733F4B" w14:textId="787DD48D"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E5013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3103D797" w14:textId="5D46EF66"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7B72788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718771A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B500BD8" w14:textId="741F983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7B20392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1E3D2A5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2B8D323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62CCBBE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6350744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208A14A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endif%}</w:t>
            </w:r>
          </w:p>
          <w:p w14:paraId="6C46EF0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784BFD3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163EDB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0464D17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2AC39D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2D74080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7659AD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3CFB483" w14:textId="6FF2D65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55" w:type="dxa"/>
            <w:gridSpan w:val="6"/>
          </w:tcPr>
          <w:p w14:paraId="289F3DD6"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043230"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2551" w:type="dxa"/>
          </w:tcPr>
          <w:p w14:paraId="4283D9B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7430CD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4FFD5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1B650F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4CD838" w14:textId="77777777" w:rsidR="001E7D00" w:rsidRPr="0004323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110F909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D29FBA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EA8A5A9"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6E83CBA"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266EA0F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75866C7"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756BD6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50F169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EE2F286"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37F040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ACB4CD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B89BB98" w14:textId="345010C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c>
          <w:tcPr>
            <w:tcW w:w="1842" w:type="dxa"/>
          </w:tcPr>
          <w:p w14:paraId="0411D5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a.evi_sum.regimen_S %}</w:t>
            </w:r>
          </w:p>
          <w:p w14:paraId="3B416B55" w14:textId="6546CBBA"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57BF742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6D7883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EE795B" w14:textId="759222A3"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247B3F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13CEC73F" w14:textId="3BB64882"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A667CF" w:rsidRPr="008966FB">
              <w:rPr>
                <w:rFonts w:ascii="Times New Roman" w:hAnsi="Times New Roman"/>
                <w:sz w:val="21"/>
                <w:szCs w:val="21"/>
              </w:rPr>
              <w:t>|xajdy_regimen</w:t>
            </w:r>
            <w:r w:rsidRPr="001E7D00">
              <w:rPr>
                <w:rFonts w:ascii="Times New Roman" w:hAnsi="Times New Roman"/>
                <w:sz w:val="21"/>
                <w:szCs w:val="21"/>
              </w:rPr>
              <w:t xml:space="preserve">|xajdy_filter_regimen_level|xajdy_regimen_add_deng|replace(“\t”, </w:t>
            </w:r>
            <w:r w:rsidRPr="001E7D00">
              <w:rPr>
                <w:rFonts w:ascii="Times New Roman" w:hAnsi="Times New Roman"/>
                <w:sz w:val="21"/>
                <w:szCs w:val="21"/>
              </w:rPr>
              <w:lastRenderedPageBreak/>
              <w:t>“&lt;w:br/&gt;”)}}</w:t>
            </w:r>
          </w:p>
          <w:p w14:paraId="7EBE73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B55C4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0B26850" w14:textId="546E369D"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332074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a.evi_sum.evi_split.Prognostic or a.evi_sum.evi_split.Diagnostic %}</w:t>
            </w:r>
          </w:p>
          <w:p w14:paraId="514D9A9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292F5E8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for b in a.evi_sum.evi_split.Prognostic %}</w:t>
            </w:r>
          </w:p>
          <w:p w14:paraId="19494CB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C0FBCE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72CEAFE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7E3EFD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518CDD3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2410789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6EF870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4E1D1F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E4E04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21C33F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D5F13E" w14:textId="2F02B412"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55" w:type="dxa"/>
            <w:gridSpan w:val="6"/>
          </w:tcPr>
          <w:p w14:paraId="079E6795"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F59A25F" w14:textId="16BD8FFF"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else%</w:t>
      </w:r>
      <w:r>
        <w:rPr>
          <w:rFonts w:ascii="Times New Roman"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lastRenderedPageBreak/>
              <w:t>林奇综合征相关基因胚系变异</w:t>
            </w:r>
          </w:p>
        </w:tc>
      </w:tr>
      <w:tr w:rsidR="00193822" w:rsidRPr="00BD6AC9"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lastRenderedPageBreak/>
              <w:t>{{a.gene_symbol}}</w:t>
            </w:r>
          </w:p>
        </w:tc>
        <w:tc>
          <w:tcPr>
            <w:tcW w:w="4286"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286"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286"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193822" w:rsidRPr="00BD6AC9"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93822" w:rsidRPr="00BD6AC9"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0D0FEC8B" w14:textId="3BB9713B" w:rsidR="00DC6B71" w:rsidRDefault="00DC6B71" w:rsidP="00DC6B71">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76A77799" w14:textId="3622D748" w:rsidR="00D04787" w:rsidRDefault="00D04787" w:rsidP="00D04787">
      <w:pPr>
        <w:autoSpaceDE w:val="0"/>
        <w:autoSpaceDN w:val="0"/>
        <w:adjustRightInd w:val="0"/>
        <w:spacing w:after="0" w:line="240" w:lineRule="auto"/>
        <w:rPr>
          <w:rFonts w:ascii="Times New Roman" w:hAnsi="Times New Roman"/>
          <w:sz w:val="16"/>
          <w:szCs w:val="16"/>
        </w:rPr>
      </w:pPr>
    </w:p>
    <w:p w14:paraId="18E00500" w14:textId="3E307CC0"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w:t>
      </w:r>
      <w:r>
        <w:rPr>
          <w:rFonts w:ascii="Times New Roman" w:hAnsi="Times New Roman"/>
          <w:color w:val="3B3838"/>
          <w:sz w:val="18"/>
          <w:szCs w:val="18"/>
          <w:highlight w:val="red"/>
          <w:lang w:val="en-CA"/>
        </w:rPr>
        <w:t>other</w:t>
      </w:r>
      <w:r w:rsidRPr="00DC6B71">
        <w:rPr>
          <w:rFonts w:ascii="Times New Roman" w:hAnsi="Times New Roman"/>
          <w:color w:val="3B3838"/>
          <w:sz w:val="18"/>
          <w:szCs w:val="18"/>
          <w:highlight w:val="red"/>
          <w:lang w:val="en-CA"/>
        </w:rPr>
        <w:t>”, var.var_germline.level_5+var.var_germline.level_4+var.var_germline.level_</w:t>
      </w:r>
      <w:r>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BD6AC9"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1E7D00" w:rsidRPr="00BD6AC9"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E726BF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76A3FC9A"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61CA9709"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4A8127DE"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41129C2" w14:textId="57E340B8"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117BCA20" w14:textId="4436C13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C1E8A0C" w14:textId="039F23D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Default="001E7D00"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1E7D00" w:rsidRPr="00BD6AC9"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1E7D00" w:rsidRPr="00BD6AC9"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1E7D00" w:rsidRPr="00BD6AC9"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Default="001E7D00" w:rsidP="00936E8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2294" w:type="dxa"/>
          </w:tcPr>
          <w:p w14:paraId="6A0276F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B9B7B9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6E1F640"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5B0C259"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91CCD04"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00F1CF86"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7B2FC94"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8909CC0"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DA2EAB"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33D2373"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1254EBFE"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EEE3C6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48F05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DC70C3B"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82D0EC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39C858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508FF1D" w14:textId="26BAECA6" w:rsid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59719BE3"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a.gene_symbol in [“KRAS”, “NRAS”, “BRAF”]%}</w:t>
            </w:r>
          </w:p>
          <w:p w14:paraId="7676373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a.evi_sum.regimen_S|filter_csco%}</w:t>
            </w:r>
          </w:p>
          <w:p w14:paraId="303049F0" w14:textId="05D55D3B"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a.evi_sum.regimen_S|filter_csco</w:t>
            </w:r>
            <w:r w:rsidR="00B20DE4"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47914ED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2C8A28A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4B458DD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6604E4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77A797F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 %}</w:t>
            </w:r>
          </w:p>
          <w:p w14:paraId="737EA677" w14:textId="4BF32C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w:t>
            </w:r>
            <w:r w:rsidR="00B20DE4"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5CC5104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0F0D4C2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C304DE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52FC5CA" w14:textId="3428DAC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276" w:type="dxa"/>
          </w:tcPr>
          <w:p w14:paraId="43814EB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52B5185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a.evi_sum.regimen_R|filter_csco %}</w:t>
            </w:r>
          </w:p>
          <w:p w14:paraId="0874CB35" w14:textId="735B8272"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w:t>
            </w:r>
            <w:r w:rsidR="000870E2" w:rsidRPr="008966FB">
              <w:rPr>
                <w:rFonts w:ascii="Times New Roman" w:hAnsi="Times New Roman"/>
                <w:sz w:val="21"/>
                <w:szCs w:val="21"/>
              </w:rPr>
              <w:t>|xajdy_regimen</w:t>
            </w:r>
            <w:r w:rsidRPr="001E7D00">
              <w:rPr>
                <w:rFonts w:ascii="Times New Roman" w:hAnsi="Times New Roman"/>
                <w:sz w:val="22"/>
                <w:szCs w:val="22"/>
              </w:rPr>
              <w:t xml:space="preserve">|xajdy_filter_regimen_level|xajdy_regimen_add_deng|replace(“\t”, </w:t>
            </w:r>
            <w:r w:rsidRPr="001E7D00">
              <w:rPr>
                <w:rFonts w:ascii="Times New Roman" w:hAnsi="Times New Roman"/>
                <w:sz w:val="22"/>
                <w:szCs w:val="22"/>
              </w:rPr>
              <w:lastRenderedPageBreak/>
              <w:t>“&lt;w:br/&gt;”) }}</w:t>
            </w:r>
          </w:p>
          <w:p w14:paraId="03A469C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557BA4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546AD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5893A6A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36E1C4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 %}</w:t>
            </w:r>
          </w:p>
          <w:p w14:paraId="223EDF8D" w14:textId="4221D691"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w:t>
            </w:r>
            <w:r w:rsidR="00FE09A6"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w:t>
            </w:r>
          </w:p>
          <w:p w14:paraId="6112FA5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019C3F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77F28E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74C3B072" w14:textId="145107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134" w:type="dxa"/>
          </w:tcPr>
          <w:p w14:paraId="4F512F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a.evi_sum.evi_split.Prognostic or a.evi_sum.evi_split.Diagnostic %}</w:t>
            </w:r>
          </w:p>
          <w:p w14:paraId="7889E84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a.evi_sum.evi_split.Prognostic%}</w:t>
            </w:r>
          </w:p>
          <w:p w14:paraId="5DA06C6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a.evi_sum.evi_split.Prognostic %}</w:t>
            </w:r>
          </w:p>
          <w:p w14:paraId="6E6B238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 xml:space="preserve">{{b.clinical_significance_cn </w:t>
            </w:r>
            <w:r w:rsidRPr="001E7D00">
              <w:rPr>
                <w:rFonts w:ascii="Times New Roman" w:hAnsi="Times New Roman" w:hint="eastAsia"/>
                <w:sz w:val="22"/>
                <w:szCs w:val="22"/>
              </w:rPr>
              <w:lastRenderedPageBreak/>
              <w:t>}}</w:t>
            </w:r>
            <w:r w:rsidRPr="001E7D00">
              <w:rPr>
                <w:rFonts w:ascii="Times New Roman" w:hAnsi="Times New Roman" w:hint="eastAsia"/>
                <w:sz w:val="22"/>
                <w:szCs w:val="22"/>
              </w:rPr>
              <w:t>（</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1F3FAF4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6934866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F159D3A"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a.evi_sum.evi_split.Diagnostic%}</w:t>
            </w:r>
          </w:p>
          <w:p w14:paraId="1B3D723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a.evi_sum.evi_split.Diagnostic %}</w:t>
            </w:r>
          </w:p>
          <w:p w14:paraId="1F529D8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3F71910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02D52BE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7023AD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B9963D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5C6A7EB5" w14:textId="06971B8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r>
      <w:tr w:rsidR="001E7D00" w:rsidRPr="00BD6AC9"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1E7D00" w:rsidRPr="00BD6AC9"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1E7D00" w:rsidRPr="00BD6AC9"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1E7D00" w:rsidRPr="00BD6AC9"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Default="001E7D00"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1E7D00" w:rsidRPr="00BD6AC9"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4636F5E" w14:textId="3585BDF3" w:rsidR="001E7D00" w:rsidRP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1E7D00">
        <w:rPr>
          <w:rFonts w:ascii="Times New Roman" w:hAnsi="Times New Roman" w:hint="eastAsia"/>
          <w:color w:val="3B3838"/>
          <w:sz w:val="18"/>
          <w:szCs w:val="18"/>
          <w:highlight w:val="red"/>
          <w:lang w:val="en-CA"/>
        </w:rPr>
        <w:t>{</w:t>
      </w:r>
      <w:r w:rsidRPr="001E7D00">
        <w:rPr>
          <w:rFonts w:ascii="Times New Roman"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0DBB21C" w14:textId="77777777"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0B2DAB52" w:rsidR="0055331F"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p w14:paraId="72122A93" w14:textId="1F197F13" w:rsidR="001E7D00" w:rsidRDefault="001E7D00"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if (var.var_germline.level_5+var.var_germline.level_4+ var.var_germline.level_3)|</w:t>
      </w:r>
      <w:r w:rsidR="00DE33D2" w:rsidRPr="00DE33D2">
        <w:rPr>
          <w:rFonts w:ascii="Times New Roman" w:hAnsi="Times New Roman"/>
          <w:sz w:val="16"/>
          <w:szCs w:val="16"/>
          <w:highlight w:val="red"/>
        </w:rPr>
        <w:t>xajdy_mp_judge_evi</w:t>
      </w:r>
      <w:r w:rsidRPr="00DE33D2">
        <w:rPr>
          <w:rFonts w:ascii="Times New Roman"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BD6AC9"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BD6AC9" w:rsidRDefault="00DE33D2" w:rsidP="00936E83">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DE33D2" w:rsidRPr="00BD6AC9"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343C93" w:rsidRDefault="00DE33D2" w:rsidP="00DE33D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1B55034"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3D299AE"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74CC9F21"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2E9FCF9A" w14:textId="77777777" w:rsidR="00DE33D2" w:rsidRPr="007538B2"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019B43" w14:textId="43EC2548"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7DAE574A" w14:textId="555F08EE"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15E8A4C" w14:textId="39E68121"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E33D2" w:rsidRPr="00BD6AC9"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Default="00DE33D2"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0176C6" w:rsidRDefault="00DE33D2"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Default="00DE33D2" w:rsidP="00DE33D2">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2294" w:type="dxa"/>
          </w:tcPr>
          <w:p w14:paraId="34DA2434"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FABB68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6987535B"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795A7D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55D960"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5F80F6AA"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183B9D6"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lastRenderedPageBreak/>
              <w:t>杂合</w:t>
            </w:r>
            <w:r w:rsidRPr="003E2D2B">
              <w:rPr>
                <w:rFonts w:ascii="Times New Roman" w:hAnsi="Times New Roman" w:hint="eastAsia"/>
                <w:sz w:val="21"/>
                <w:szCs w:val="21"/>
              </w:rPr>
              <w:t>{%endif%}</w:t>
            </w:r>
          </w:p>
          <w:p w14:paraId="657D3E07"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C172FB"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864B1E4"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006599B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54C7020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A6C79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w:t>
            </w:r>
            <w:r w:rsidRPr="003E2D2B">
              <w:rPr>
                <w:rFonts w:ascii="Times New Roman" w:hAnsi="Times New Roman"/>
                <w:sz w:val="21"/>
                <w:szCs w:val="21"/>
              </w:rPr>
              <w:lastRenderedPageBreak/>
              <w:t>m_g == 4%}</w:t>
            </w:r>
          </w:p>
          <w:p w14:paraId="2644321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143745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3D3772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E51F35F" w14:textId="528F5143"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1E6BA48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22936F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a.evi_sum.regimen_S|filter_csco%}</w:t>
            </w:r>
          </w:p>
          <w:p w14:paraId="0D231B19" w14:textId="699710B4"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a.evi_sum.regimen_S|filter_csco</w:t>
            </w:r>
            <w:r w:rsidR="00D4511D"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16D3544B"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44557C4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E8E01D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8E88E1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C9FAFB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 %}</w:t>
            </w:r>
          </w:p>
          <w:p w14:paraId="35240101" w14:textId="65F31320"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w:t>
            </w:r>
            <w:r w:rsidR="00D4511D"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414745D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664E8D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EA710D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8F250C3" w14:textId="1A3CEE5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276" w:type="dxa"/>
          </w:tcPr>
          <w:p w14:paraId="2E90D70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0595E3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a.evi_sum.regimen_R|filter_csco %}</w:t>
            </w:r>
          </w:p>
          <w:p w14:paraId="623F3222" w14:textId="2CB45BE5"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w:t>
            </w:r>
            <w:r w:rsidR="0069736B"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2D731EA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46C313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35A882B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CAC674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D01CCE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 %}</w:t>
            </w:r>
          </w:p>
          <w:p w14:paraId="691DAA47" w14:textId="11E59A34"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w:t>
            </w:r>
            <w:r w:rsidR="0069736B"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w:t>
            </w:r>
          </w:p>
          <w:p w14:paraId="321A5E2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899E6E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3B769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112D18" w14:textId="1B408C4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134" w:type="dxa"/>
          </w:tcPr>
          <w:p w14:paraId="1652D724"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a.evi_sum.evi_split.Prognostic or a.evi_sum.evi_split.</w:t>
            </w:r>
            <w:r w:rsidRPr="001E7D00">
              <w:rPr>
                <w:rFonts w:ascii="Times New Roman" w:hAnsi="Times New Roman"/>
                <w:sz w:val="22"/>
                <w:szCs w:val="22"/>
              </w:rPr>
              <w:lastRenderedPageBreak/>
              <w:t>Diagnostic %}</w:t>
            </w:r>
          </w:p>
          <w:p w14:paraId="03144B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a.evi_sum.evi_split.Prognostic%}</w:t>
            </w:r>
          </w:p>
          <w:p w14:paraId="3CB0D63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a.evi_sum.evi_split.Prognostic %}</w:t>
            </w:r>
          </w:p>
          <w:p w14:paraId="67174BD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{{b.clinical_significance_cn }}</w:t>
            </w:r>
            <w:r w:rsidRPr="001E7D00">
              <w:rPr>
                <w:rFonts w:ascii="Times New Roman" w:hAnsi="Times New Roman" w:hint="eastAsia"/>
                <w:sz w:val="22"/>
                <w:szCs w:val="22"/>
              </w:rPr>
              <w:t>（</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03C5164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3AF46AD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DB3E47E"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a.evi_sum.evi_split.Diagnostic%}</w:t>
            </w:r>
          </w:p>
          <w:p w14:paraId="0951919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a.evi_sum.evi_split.Diagnostic %}</w:t>
            </w:r>
          </w:p>
          <w:p w14:paraId="194A085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482EF94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4D1ED6F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28987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76E00EC"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7239C45" w14:textId="12262299"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lastRenderedPageBreak/>
              <w:t>{%p endif%}</w:t>
            </w:r>
          </w:p>
        </w:tc>
      </w:tr>
      <w:tr w:rsidR="00DE33D2" w:rsidRPr="00BD6AC9"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endfor%}</w:t>
            </w:r>
          </w:p>
        </w:tc>
      </w:tr>
      <w:tr w:rsidR="00DE33D2" w:rsidRPr="00BD6AC9"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E33D2" w:rsidRPr="00BD6AC9"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Default="00DE33D2"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E33D2" w:rsidRPr="00BD6AC9"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05E8A3" w14:textId="23B735F5" w:rsidR="00DE33D2" w:rsidRPr="00193822" w:rsidRDefault="00DE33D2"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A245B38" w14:textId="77777777" w:rsidR="00DE33D2" w:rsidRDefault="00DE33D2" w:rsidP="00DE33D2">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if var.gss.gss.var_id==”HRD+”%}</w:t>
            </w:r>
          </w:p>
          <w:p w14:paraId="48EC76F3"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if [var.gss.gss, var.gss.BRCA1+ var.gss.BRCA2]|xajdy_hrd_regimen%}</w:t>
            </w:r>
          </w:p>
          <w:p w14:paraId="329C166E" w14:textId="7B3ADF0B"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{{[var.gss.gss, var.gss.BRCA1+ var.gss.BRCA2]|xajdy_hrd_regimen</w:t>
            </w:r>
            <w:r w:rsidR="006B4235" w:rsidRPr="008966FB">
              <w:rPr>
                <w:rFonts w:ascii="Times New Roman" w:hAnsi="Times New Roman"/>
                <w:sz w:val="21"/>
                <w:szCs w:val="21"/>
              </w:rPr>
              <w:t>|xajdy_regimen</w:t>
            </w:r>
            <w:r w:rsidRPr="009F2B52">
              <w:rPr>
                <w:rFonts w:ascii="Times New Roman" w:hAnsi="Times New Roman"/>
                <w:sz w:val="21"/>
                <w:szCs w:val="21"/>
              </w:rPr>
              <w:t>|xajdy_regimen_add_deng|replace(“\t”, “&lt;w:br/&gt;”) }}</w:t>
            </w:r>
          </w:p>
          <w:p w14:paraId="29153EBF"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else%}</w:t>
            </w:r>
          </w:p>
          <w:p w14:paraId="2F14F57D"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521A768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endif%}</w:t>
            </w:r>
          </w:p>
          <w:p w14:paraId="5C42FDA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else%}</w:t>
            </w:r>
          </w:p>
          <w:p w14:paraId="1108CD6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1F2BDDF5" w14:textId="19BBA515" w:rsidR="00293C27" w:rsidRPr="00AA554A" w:rsidRDefault="009F2B52" w:rsidP="009F2B52">
            <w:pPr>
              <w:tabs>
                <w:tab w:val="left" w:pos="3495"/>
              </w:tabs>
              <w:spacing w:after="0" w:line="240" w:lineRule="auto"/>
              <w:jc w:val="left"/>
              <w:rPr>
                <w:rFonts w:ascii="Times New Roman" w:hAnsi="Times New Roman"/>
                <w:b/>
                <w:bCs/>
                <w:sz w:val="24"/>
                <w:szCs w:val="24"/>
              </w:rPr>
            </w:pPr>
            <w:r w:rsidRPr="009F2B52">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{{var.ec_type.variant_desc_cn|e}}</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var.ec_type.evi_interpretation_dia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var.ec_type.evi_interpretation_dia|e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{%p if var.ec_type.evi_interpretation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{{var.ec_type.evi_interpretation|e}}</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lastRenderedPageBreak/>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46C9FC1C"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4DD9A26D" w14:textId="2401C72B" w:rsidR="00A71B21" w:rsidRPr="00A71B21" w:rsidRDefault="00A71B21"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14:paraId="2D46801A"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C55A922"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12</w:t>
            </w:r>
            <w:r>
              <w:rPr>
                <w:rFonts w:ascii="Times New Roman" w:hAnsi="Times New Roman"/>
                <w:b/>
                <w:bCs/>
                <w:sz w:val="18"/>
                <w:szCs w:val="18"/>
                <w:lang w:val="en-CA"/>
              </w:rPr>
              <w:t>个）</w:t>
            </w:r>
          </w:p>
        </w:tc>
      </w:tr>
      <w:tr w:rsidR="00A71B21" w14:paraId="2D3E00FA"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AD3D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52DE7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D17B0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DDC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33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6734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103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113BC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r>
      <w:tr w:rsidR="00A71B21" w14:paraId="6CFAED60"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B832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3B8048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3709C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24D5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27B70" w14:textId="77777777" w:rsidR="00A71B21" w:rsidRDefault="00A71B21" w:rsidP="00F24C0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675CB" w14:textId="77777777" w:rsidR="00A71B21" w:rsidRDefault="00A71B21" w:rsidP="00F24C0C">
            <w:pPr>
              <w:spacing w:after="0" w:line="240" w:lineRule="auto"/>
              <w:jc w:val="center"/>
              <w:textAlignment w:val="bottom"/>
              <w:rPr>
                <w:rFonts w:ascii="Times New Roman"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1BB1F" w14:textId="77777777" w:rsidR="00A71B21" w:rsidRDefault="00A71B21" w:rsidP="00F24C0C">
            <w:pPr>
              <w:spacing w:after="0" w:line="240" w:lineRule="auto"/>
              <w:jc w:val="center"/>
              <w:textAlignment w:val="bottom"/>
              <w:rPr>
                <w:rFonts w:ascii="Times New Roman"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8046DF3" w14:textId="77777777" w:rsidR="00A71B21" w:rsidRDefault="00A71B21" w:rsidP="00F24C0C">
            <w:pPr>
              <w:spacing w:after="0" w:line="240" w:lineRule="auto"/>
              <w:jc w:val="center"/>
              <w:textAlignment w:val="bottom"/>
              <w:rPr>
                <w:rFonts w:ascii="Times New Roman" w:hAnsi="Times New Roman"/>
                <w:sz w:val="18"/>
                <w:szCs w:val="18"/>
              </w:rPr>
            </w:pPr>
          </w:p>
        </w:tc>
      </w:tr>
    </w:tbl>
    <w:p w14:paraId="4B150944" w14:textId="73428393" w:rsidR="00A71B21" w:rsidRDefault="00A71B21" w:rsidP="00A71B21">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59BE9F21" w14:textId="7A69985F" w:rsidR="00A71B21" w:rsidRPr="00A71B21" w:rsidRDefault="00A71B21" w:rsidP="00A71B21">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14:paraId="2658527A"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C265A05"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12</w:t>
            </w:r>
            <w:r>
              <w:rPr>
                <w:rFonts w:ascii="Times New Roman" w:hAnsi="Times New Roman"/>
                <w:b/>
                <w:bCs/>
                <w:sz w:val="18"/>
                <w:szCs w:val="18"/>
                <w:lang w:val="en-CA"/>
              </w:rPr>
              <w:t>个）</w:t>
            </w:r>
          </w:p>
        </w:tc>
      </w:tr>
      <w:tr w:rsidR="00A71B21" w14:paraId="06C263B6"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60D1F0" w14:textId="176B993E"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E629FD5" w14:textId="15E29879"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789A7854" w14:textId="31000F3B"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7396E" w14:textId="6A5529E4"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3282D" w14:textId="6034F96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98F9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685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606E6916" w14:textId="6B50BBA2"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p>
        </w:tc>
      </w:tr>
      <w:tr w:rsidR="00A71B21" w14:paraId="1C5F8485"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77F4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16DCE2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32F61D14" w14:textId="133B202E"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668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46D23" w14:textId="77777777" w:rsidR="00A71B21" w:rsidRDefault="00A71B21" w:rsidP="00F24C0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B9A53" w14:textId="77777777" w:rsidR="00A71B21" w:rsidRDefault="00A71B21" w:rsidP="00F24C0C">
            <w:pPr>
              <w:spacing w:after="0" w:line="240" w:lineRule="auto"/>
              <w:jc w:val="center"/>
              <w:textAlignment w:val="bottom"/>
              <w:rPr>
                <w:rFonts w:ascii="Times New Roman"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C4E59" w14:textId="77777777" w:rsidR="00A71B21" w:rsidRDefault="00A71B21" w:rsidP="00F24C0C">
            <w:pPr>
              <w:spacing w:after="0" w:line="240" w:lineRule="auto"/>
              <w:jc w:val="center"/>
              <w:textAlignment w:val="bottom"/>
              <w:rPr>
                <w:rFonts w:ascii="Times New Roman"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04E69144" w14:textId="77777777" w:rsidR="00A71B21" w:rsidRDefault="00A71B21" w:rsidP="00F24C0C">
            <w:pPr>
              <w:spacing w:after="0" w:line="240" w:lineRule="auto"/>
              <w:jc w:val="center"/>
              <w:textAlignment w:val="bottom"/>
              <w:rPr>
                <w:rFonts w:ascii="Times New Roman" w:hAnsi="Times New Roman"/>
                <w:sz w:val="18"/>
                <w:szCs w:val="18"/>
              </w:rPr>
            </w:pPr>
          </w:p>
        </w:tc>
      </w:tr>
    </w:tbl>
    <w:p w14:paraId="785E6BA9" w14:textId="5955288E" w:rsidR="00A71B21" w:rsidRDefault="00A71B21" w:rsidP="00A71B21">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p>
    <w:p w14:paraId="5C31C50C" w14:textId="67495CB7" w:rsidR="00A71B21" w:rsidRPr="00A71B21" w:rsidRDefault="00A71B21" w:rsidP="00A71B21">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endif%}</w:t>
      </w:r>
    </w:p>
    <w:p w14:paraId="01114176" w14:textId="77777777" w:rsidR="00A71B21" w:rsidRDefault="00A71B21" w:rsidP="00A71B21">
      <w:pPr>
        <w:pStyle w:val="-0"/>
        <w:spacing w:after="48"/>
        <w:rPr>
          <w:rFonts w:ascii="Times New Roman" w:eastAsia="宋体" w:hAnsi="Times New Roman"/>
          <w:sz w:val="18"/>
          <w:szCs w:val="18"/>
        </w:rPr>
      </w:pPr>
    </w:p>
    <w:p w14:paraId="0E08F17C" w14:textId="76D20DF2" w:rsidR="00A71B21" w:rsidRDefault="00A71B21" w:rsidP="00A71B21">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3</w:t>
      </w:r>
      <w:r>
        <w:rPr>
          <w:rFonts w:ascii="Times New Roman" w:hAnsi="Times New Roman" w:hint="eastAsia"/>
          <w:b/>
          <w:bCs/>
          <w:sz w:val="24"/>
          <w:szCs w:val="24"/>
        </w:rPr>
        <w:t>：附加检测基因列表</w:t>
      </w:r>
    </w:p>
    <w:p w14:paraId="5C2FC9AE" w14:textId="77777777" w:rsidR="00291FCB" w:rsidRPr="00A71B21" w:rsidRDefault="00291FCB" w:rsidP="00291FCB">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A71B21" w14:paraId="2BDE7EBD"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539221C"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w:t>
            </w:r>
            <w:r>
              <w:rPr>
                <w:rFonts w:ascii="Times New Roman" w:hAnsi="Times New Roman" w:hint="eastAsia"/>
                <w:b/>
                <w:bCs/>
                <w:sz w:val="18"/>
                <w:szCs w:val="18"/>
              </w:rPr>
              <w:t>59</w:t>
            </w:r>
            <w:r>
              <w:rPr>
                <w:rFonts w:ascii="Times New Roman" w:hAnsi="Times New Roman"/>
                <w:b/>
                <w:bCs/>
                <w:sz w:val="18"/>
                <w:szCs w:val="18"/>
                <w:lang w:val="en-CA"/>
              </w:rPr>
              <w:t>个）</w:t>
            </w:r>
          </w:p>
        </w:tc>
      </w:tr>
      <w:tr w:rsidR="00A71B21" w14:paraId="075E46B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B0E8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C73C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565E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72BC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7B0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264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21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D65A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A71B21" w14:paraId="281E437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CAED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496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15E1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657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99E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6E51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007A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A6963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A71B21" w14:paraId="2A67E5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0EFB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C505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6136F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6AC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EAD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3BA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021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8B98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r>
      <w:tr w:rsidR="00A71B21" w14:paraId="1195C5B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DF84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E2A1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55332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7DB6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994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328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29B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0FE3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r>
      <w:tr w:rsidR="00A71B21" w14:paraId="7B2A702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9CEB8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89CB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5525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0BC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DA51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19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22F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52F85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r>
      <w:tr w:rsidR="00A71B21" w14:paraId="220D6F8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1DC0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62F5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7DEB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84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C19F2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03AE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0BC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E8FE9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r>
      <w:tr w:rsidR="00A71B21" w14:paraId="24548C5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87D61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86C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328B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2235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708B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B2EC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208E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F5A2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r>
      <w:tr w:rsidR="00A71B21" w14:paraId="5157A76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9934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096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E31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C43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FAC9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4FD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3F88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86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r>
      <w:tr w:rsidR="00A71B21" w14:paraId="7C8BFC5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ABDCC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6B3D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24E6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C16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99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BC6F3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3E9E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30F0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r>
      <w:tr w:rsidR="00A71B21" w14:paraId="5E8D06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15BB9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EEB3E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E789C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18D6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F583C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DA5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1D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188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r>
      <w:tr w:rsidR="00A71B21" w14:paraId="07C9C25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3F9BC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488A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E982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3275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DFC67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CEC6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0B8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2C1F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r>
      <w:tr w:rsidR="00A71B21" w14:paraId="4004BB4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315E0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1AF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D564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DA07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131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D46C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C9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562C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r>
      <w:tr w:rsidR="00A71B21" w14:paraId="66DD75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091A9A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252B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F925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0FEFD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FFB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93CD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F41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3BEC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r>
      <w:tr w:rsidR="00A71B21" w14:paraId="16719B8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8FABA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DBA2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ED7D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212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5C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FB6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53E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B2DC8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r>
      <w:tr w:rsidR="00A71B21" w14:paraId="6E42E25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7AF3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BA3E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FF8C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E662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171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125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6F1E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FDD7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r>
      <w:tr w:rsidR="00A71B21" w14:paraId="59A9D7A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6F2CE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F146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8FE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545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08C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EF8E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DEE2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93C2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r>
      <w:tr w:rsidR="00A71B21" w14:paraId="70C7CA3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C264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91A0C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D0B2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5BCC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412A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3BFD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9AA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56CB7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A71B21" w14:paraId="7FF09C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BA4F5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59A4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26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5EF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9CF7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9AD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4BEF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AEC6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r>
      <w:tr w:rsidR="00A71B21" w14:paraId="7D1AE83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B70B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444D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633F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34B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0474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39A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9A9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0342F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Pr>
                <w:rFonts w:ascii="Times New Roman" w:hAnsi="Times New Roman" w:hint="eastAsia"/>
                <w:sz w:val="18"/>
                <w:szCs w:val="18"/>
                <w:vertAlign w:val="superscript"/>
              </w:rPr>
              <w:t>▲</w:t>
            </w:r>
          </w:p>
        </w:tc>
      </w:tr>
      <w:tr w:rsidR="00A71B21" w14:paraId="4BC6E83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C4BAC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1BC9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F9B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EE23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173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14E5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7E4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73D753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r>
      <w:tr w:rsidR="00A71B21" w14:paraId="0A15228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C87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D207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845E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F53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AB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6B18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1F1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D7E2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A71B21" w14:paraId="2F02E126" w14:textId="77777777" w:rsidTr="00A71B21">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DA1C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7FD4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B0C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306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C781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0D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B12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A84F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r>
      <w:tr w:rsidR="00A71B21" w14:paraId="44C84B5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C8441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D57F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9385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D1B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EEB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5D0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A1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F38F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r>
      <w:tr w:rsidR="00A71B21" w14:paraId="0E3A4611" w14:textId="77777777" w:rsidTr="00A71B21">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FF70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83DA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6A86C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17A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564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601C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BE5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1E01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Pr>
                <w:rFonts w:ascii="Times New Roman" w:hAnsi="Times New Roman" w:hint="eastAsia"/>
                <w:sz w:val="18"/>
                <w:szCs w:val="18"/>
                <w:vertAlign w:val="superscript"/>
              </w:rPr>
              <w:t>▲</w:t>
            </w:r>
          </w:p>
        </w:tc>
      </w:tr>
      <w:tr w:rsidR="00A71B21" w14:paraId="3BF159B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C9EB8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010DE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46EC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A94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55BB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79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F437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BCE0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r>
      <w:tr w:rsidR="00A71B21" w14:paraId="7C72DCE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50CB2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3448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DE6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E8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E18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D0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993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37C4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r>
      <w:tr w:rsidR="00A71B21" w14:paraId="420ACD9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D9120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ABAE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4D8D9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E99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C38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8E9F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49CA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1A3FB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r>
      <w:tr w:rsidR="00A71B21" w14:paraId="046436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7E9EC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B9D3E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63A2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B4C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588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2D4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E7F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49648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r>
      <w:tr w:rsidR="00A71B21" w14:paraId="7DC3680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9D67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8F64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01944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7CE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9F1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1BF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4FA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65503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r>
      <w:tr w:rsidR="00A71B21" w14:paraId="28137E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7AE6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DB57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A70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B4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455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87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2CF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C05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r>
      <w:tr w:rsidR="00A71B21" w14:paraId="2F2ACD3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D8D4A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63FB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A1A0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B6C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CFC3D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39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E6C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9F8F7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r>
      <w:tr w:rsidR="00A71B21" w14:paraId="50ADAF7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810B8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8AFB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D5BD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650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844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434D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B5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02A6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r>
      <w:tr w:rsidR="00A71B21" w14:paraId="394590F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322F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55C4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5B86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468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A85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9992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9C5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6CA0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r>
      <w:tr w:rsidR="00A71B21" w14:paraId="0929C21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D6C63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801E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DB7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D27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1F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9F53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0068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4367B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r>
      <w:tr w:rsidR="00A71B21" w14:paraId="6A875D0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208B13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8488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167A7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3F6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9A58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3E6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511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1F297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r>
      <w:tr w:rsidR="00A71B21" w14:paraId="1D71D4C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8AD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F257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18D9A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313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8EC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4C9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FDE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261CF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r>
      <w:tr w:rsidR="00A71B21" w14:paraId="3A85DBF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FD3D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30E5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EE3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CBB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221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D6BD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FF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06D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r>
      <w:tr w:rsidR="00A71B21" w14:paraId="67A28F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54F0B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A48A9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53C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410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BB6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0B7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E52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61AFD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A71B21" w14:paraId="2E810EC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677F7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79280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4761E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843D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29DC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784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D44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DCE6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A71B21" w14:paraId="19B2C0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21F6E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A2F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BCAA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F8A9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96A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7AF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4DA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F40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A71B21" w14:paraId="567123C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98C2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6364F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25DD0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C57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4883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A7D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4B1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004E27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A71B21" w14:paraId="33860D5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D778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59AD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606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4C06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FC7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3E9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55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E126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A71B21" w14:paraId="3892B3B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BBA2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8CD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0ED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B2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3C2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24A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90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91513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A71B21" w14:paraId="7574FBE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052A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32D0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837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EF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787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6F12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69B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6038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A71B21" w14:paraId="6E2A34B5"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3F151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BFEC3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D4E6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22A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27E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DB0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1B0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93C6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r>
      <w:tr w:rsidR="00A71B21" w14:paraId="3CFD3AE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34F6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DA774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1F21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21C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74F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EB1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C8B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73E52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r>
      <w:tr w:rsidR="00A71B21" w14:paraId="5C6C315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C9B4B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25BF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1EF38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200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CE2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AB6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B34B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1165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A71B21" w14:paraId="03D4C8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DAD4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BC6CA5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4CF3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684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9134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91CA3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78D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C49D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r>
      <w:tr w:rsidR="00A71B21" w14:paraId="245E744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1BE1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99D0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EE88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64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D1F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C75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00456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739D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r>
      <w:tr w:rsidR="00A71B21" w14:paraId="480667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A01B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3F03C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7FF9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9C1C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402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F7A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63CB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178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r>
      <w:tr w:rsidR="00A71B21" w14:paraId="13A849D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C0D3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7B4EE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8E62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E56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D2C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38D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CF0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B430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r>
      <w:tr w:rsidR="00A71B21" w14:paraId="09C30C9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A26B3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4C8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421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670A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BF3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94C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CF0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93964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r>
      <w:tr w:rsidR="00A71B21" w14:paraId="3EBE790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AC61A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D03C0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3F9F6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7760F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CEF1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C7C4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79C8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0DF6B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r>
      <w:tr w:rsidR="00A71B21" w14:paraId="3730CBE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353A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09E6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D5D5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B80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0014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A1DF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C289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AE8B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r>
      <w:tr w:rsidR="00A71B21" w14:paraId="05E7CE6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C34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510B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3BFE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0ECD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AE5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0857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D9C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315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Pr>
                <w:rFonts w:ascii="Times New Roman" w:hAnsi="Times New Roman" w:hint="eastAsia"/>
                <w:sz w:val="18"/>
                <w:szCs w:val="18"/>
                <w:vertAlign w:val="superscript"/>
              </w:rPr>
              <w:t>▲</w:t>
            </w:r>
          </w:p>
        </w:tc>
      </w:tr>
      <w:tr w:rsidR="00A71B21" w14:paraId="245B23A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E563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37BB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32BB0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E2CF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5042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417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FFBE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44D9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Pr>
                <w:rFonts w:ascii="Times New Roman" w:hAnsi="Times New Roman" w:hint="eastAsia"/>
                <w:sz w:val="18"/>
                <w:szCs w:val="18"/>
                <w:vertAlign w:val="superscript"/>
              </w:rPr>
              <w:t>▲</w:t>
            </w:r>
          </w:p>
        </w:tc>
      </w:tr>
      <w:tr w:rsidR="00A71B21" w14:paraId="38DECF0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774B7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A3576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5D6E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97B8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5FF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406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E04E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53EE4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Pr>
                <w:rFonts w:ascii="Times New Roman" w:hAnsi="Times New Roman" w:hint="eastAsia"/>
                <w:sz w:val="18"/>
                <w:szCs w:val="18"/>
                <w:vertAlign w:val="superscript"/>
              </w:rPr>
              <w:t>▲</w:t>
            </w:r>
          </w:p>
        </w:tc>
      </w:tr>
      <w:tr w:rsidR="00A71B21" w14:paraId="2FF726D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9D4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1093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0070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AA43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A9F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383D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824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AB26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r>
      <w:tr w:rsidR="00A71B21" w14:paraId="59297D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799F3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3D7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3959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2F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6B7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B2B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5D6E9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67D37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r>
      <w:tr w:rsidR="00A71B21" w14:paraId="02530A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7C6A40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8F35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0AE9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BAB0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1E5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131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5E90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B4E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r>
      <w:tr w:rsidR="00A71B21" w14:paraId="4A148B1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D8477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9D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9C7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9399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5EFD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1E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080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76D6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r>
      <w:tr w:rsidR="00A71B21" w14:paraId="59FA306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280E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B974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C53A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6C74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A6F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4BEB2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3A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A243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r>
      <w:tr w:rsidR="00A71B21" w14:paraId="43AA5CA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20F1C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0E86F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0001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F07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F91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CE06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CF0E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C6AAE3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r>
      <w:tr w:rsidR="00A71B21" w14:paraId="0515EA8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B169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23971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68D8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6C8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4661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230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CF3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10E4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A71B21" w14:paraId="6B7A28C0"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D2101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0D3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77BF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487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E47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DB3E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C90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20E1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r>
      <w:tr w:rsidR="00A71B21" w14:paraId="33F7595A"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87A4C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E7FD2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CE744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0228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8CF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D98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DA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6496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r>
      <w:tr w:rsidR="00A71B21" w14:paraId="787B62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2BAE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C7F3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AE044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B0E4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DC1D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41C7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8E1E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2E979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r>
      <w:tr w:rsidR="00A71B21" w14:paraId="7858EB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6ED0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31E3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042E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5E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42D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8AFE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0B59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80239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Pr>
                <w:rFonts w:ascii="Times New Roman" w:hAnsi="Times New Roman" w:hint="eastAsia"/>
                <w:sz w:val="18"/>
                <w:szCs w:val="18"/>
                <w:vertAlign w:val="superscript"/>
              </w:rPr>
              <w:t>▲</w:t>
            </w:r>
          </w:p>
        </w:tc>
      </w:tr>
      <w:tr w:rsidR="00A71B21" w14:paraId="0868AA5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64FCA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259A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A919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1AF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C537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06F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8DF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D4A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r>
      <w:tr w:rsidR="00A71B21" w14:paraId="6297818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5AE3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C667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7FA5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E9D8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0F3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DE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9BF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9ACBB3B" w14:textId="77777777" w:rsidR="00A71B21" w:rsidRDefault="00A71B21" w:rsidP="00F24C0C">
            <w:pPr>
              <w:spacing w:after="0" w:line="240" w:lineRule="auto"/>
              <w:jc w:val="center"/>
              <w:textAlignment w:val="bottom"/>
              <w:rPr>
                <w:rFonts w:ascii="Times New Roman" w:hAnsi="Times New Roman"/>
                <w:sz w:val="18"/>
                <w:szCs w:val="18"/>
              </w:rPr>
            </w:pPr>
          </w:p>
        </w:tc>
      </w:tr>
    </w:tbl>
    <w:p w14:paraId="3DC1648F" w14:textId="621F0DCD" w:rsidR="00A71B21" w:rsidRDefault="00A71B21" w:rsidP="00A71B21">
      <w:pPr>
        <w:spacing w:after="0" w:line="240" w:lineRule="auto"/>
        <w:rPr>
          <w:rFonts w:ascii="Times New Roman" w:hAnsi="Times New Roman"/>
          <w:sz w:val="18"/>
          <w:szCs w:val="18"/>
        </w:rPr>
      </w:pPr>
      <w:r>
        <w:rPr>
          <w:rFonts w:ascii="Times New Roman" w:hAnsi="Times New Roman"/>
          <w:bCs/>
          <w:sz w:val="18"/>
          <w:szCs w:val="18"/>
        </w:rPr>
        <w:t>注：</w:t>
      </w:r>
      <w:r>
        <w:rPr>
          <w:rFonts w:ascii="Times New Roman" w:hAnsi="Times New Roman" w:hint="eastAsia"/>
          <w:sz w:val="18"/>
          <w:szCs w:val="18"/>
        </w:rPr>
        <w:t>基因列表中，“</w:t>
      </w:r>
      <w:r>
        <w:rPr>
          <w:rFonts w:ascii="Times New Roman" w:hAnsi="Times New Roman" w:hint="eastAsia"/>
          <w:sz w:val="18"/>
          <w:szCs w:val="18"/>
        </w:rPr>
        <w:t>#</w:t>
      </w:r>
      <w:r>
        <w:rPr>
          <w:rFonts w:ascii="Times New Roman" w:hAnsi="Times New Roman" w:hint="eastAsia"/>
          <w:sz w:val="18"/>
          <w:szCs w:val="18"/>
        </w:rPr>
        <w:t>”标识为可检测融合</w:t>
      </w:r>
      <w:r>
        <w:rPr>
          <w:rFonts w:ascii="Times New Roman" w:hAnsi="Times New Roman" w:hint="eastAsia"/>
          <w:sz w:val="18"/>
          <w:szCs w:val="18"/>
        </w:rPr>
        <w:t>/</w:t>
      </w:r>
      <w:r>
        <w:rPr>
          <w:rFonts w:ascii="Times New Roman" w:hAnsi="Times New Roman" w:hint="eastAsia"/>
          <w:sz w:val="18"/>
          <w:szCs w:val="18"/>
        </w:rPr>
        <w:t>重排的基因；“</w:t>
      </w:r>
      <w:r>
        <w:rPr>
          <w:rFonts w:ascii="Times New Roman" w:hAnsi="Times New Roman" w:hint="eastAsia"/>
          <w:sz w:val="18"/>
          <w:szCs w:val="18"/>
        </w:rPr>
        <w:t>*</w:t>
      </w:r>
      <w:r>
        <w:rPr>
          <w:rFonts w:ascii="Times New Roman" w:hAnsi="Times New Roman" w:hint="eastAsia"/>
          <w:sz w:val="18"/>
          <w:szCs w:val="18"/>
        </w:rPr>
        <w:t>”标识为可检测拷贝数变异的基因；“</w:t>
      </w:r>
      <w:r>
        <w:rPr>
          <w:rFonts w:ascii="Times New Roman" w:hAnsi="Times New Roman" w:hint="eastAsia"/>
          <w:sz w:val="18"/>
          <w:szCs w:val="18"/>
          <w:vertAlign w:val="superscript"/>
        </w:rPr>
        <w:t>▲</w:t>
      </w:r>
      <w:r>
        <w:rPr>
          <w:rFonts w:ascii="Times New Roman" w:hAnsi="Times New Roman" w:hint="eastAsia"/>
          <w:sz w:val="18"/>
          <w:szCs w:val="18"/>
        </w:rPr>
        <w:t>”标识为可检测胚系变异的基因。</w:t>
      </w:r>
    </w:p>
    <w:p w14:paraId="20DA10F4" w14:textId="2052A7C0" w:rsidR="00291FCB" w:rsidRDefault="00291FCB" w:rsidP="00291FCB">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266BF6" w14:paraId="7C45182E"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5A9C05B" w14:textId="77777777" w:rsidR="00266BF6" w:rsidRDefault="00266BF6"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w:t>
            </w:r>
            <w:r>
              <w:rPr>
                <w:rFonts w:ascii="Times New Roman" w:hAnsi="Times New Roman" w:hint="eastAsia"/>
                <w:b/>
                <w:bCs/>
                <w:sz w:val="18"/>
                <w:szCs w:val="18"/>
              </w:rPr>
              <w:t>59</w:t>
            </w:r>
            <w:r>
              <w:rPr>
                <w:rFonts w:ascii="Times New Roman" w:hAnsi="Times New Roman"/>
                <w:b/>
                <w:bCs/>
                <w:sz w:val="18"/>
                <w:szCs w:val="18"/>
                <w:lang w:val="en-CA"/>
              </w:rPr>
              <w:t>个）</w:t>
            </w:r>
          </w:p>
        </w:tc>
      </w:tr>
      <w:tr w:rsidR="00266BF6" w14:paraId="04F150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1BD94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FA7D0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9B98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3F6CA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8A6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80B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C58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064E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266BF6" w14:paraId="07D467F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A009B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A20F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27F71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3FA6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1C8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C05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9D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CE5D2C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266BF6" w14:paraId="5EECD94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A4A39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924377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717E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5D7F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AC9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BDC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AEA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10EC6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p>
        </w:tc>
      </w:tr>
      <w:tr w:rsidR="00266BF6" w14:paraId="13A3E7A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F590F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A71D2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415BC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A6E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9F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F4FD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B13EA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BE75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r>
      <w:tr w:rsidR="00266BF6" w14:paraId="3A1787D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FA79E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23B8B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72DD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5985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198F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7376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DF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A2E37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r>
      <w:tr w:rsidR="00266BF6" w14:paraId="71293D7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C2A0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8279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6F692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219A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29E2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5CC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045E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8659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r>
      <w:tr w:rsidR="00266BF6" w14:paraId="530CFD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28F9F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A67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3ED7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F0A4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7A1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36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A37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9966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r>
      <w:tr w:rsidR="00266BF6" w14:paraId="4AA3218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6FFFE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80CA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C9C8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8A1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2E66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E5F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004E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8585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r>
      <w:tr w:rsidR="00266BF6" w14:paraId="3281007B"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4A43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0327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107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37A8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FA84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706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BE47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48CA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r>
      <w:tr w:rsidR="00266BF6" w14:paraId="24973EC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FC4A5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BC0B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0859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5CDB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507E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1E30B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F513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1C87E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r>
      <w:tr w:rsidR="00266BF6" w14:paraId="2DDB1C4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4F39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F6440D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19662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FE5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D336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CB0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476D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3A2CF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r>
      <w:tr w:rsidR="00266BF6" w14:paraId="51A0A82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9D98E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3852B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C92B4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8D96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F6B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BE1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70D09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0053E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r>
      <w:tr w:rsidR="00266BF6" w14:paraId="0847254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B5FC0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5885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61693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8CE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761D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BCC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89EF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626C4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r>
      <w:tr w:rsidR="00266BF6" w14:paraId="2E8A0F1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6F0A2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E5A5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FDB6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48F40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6BB3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09CEF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553EA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52837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r>
      <w:tr w:rsidR="00266BF6" w14:paraId="086CF33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171112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AB3F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A6B51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F4C0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4028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2D7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19C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27DD9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r>
      <w:tr w:rsidR="00266BF6" w14:paraId="7DE9F7F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AC3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E4DC5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E4BE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210F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018B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0A68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126A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8323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r>
      <w:tr w:rsidR="00266BF6" w14:paraId="0AA7A6D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DBF2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7FC15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CA003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7819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6E689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AF8B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73B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231C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266BF6" w14:paraId="59EA090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CB85E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4BAC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4E83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0D7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6B3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40EA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2244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13E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r>
      <w:tr w:rsidR="00266BF6" w14:paraId="2F6CC8A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26A49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C71F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6CDE0F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B227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7044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5CF7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2E1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DDF0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p>
        </w:tc>
      </w:tr>
      <w:tr w:rsidR="00266BF6" w14:paraId="43594F0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59EF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45FC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710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05B81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427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61E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9941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29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r>
      <w:tr w:rsidR="00266BF6" w14:paraId="6A44AF0B"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43929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F4B7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34F2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F6B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073D0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E339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E7B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374288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266BF6" w14:paraId="7611AEB3" w14:textId="77777777" w:rsidTr="00F24C0C">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FC22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C712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1431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C94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474E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E56F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F25F9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499C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r>
      <w:tr w:rsidR="00266BF6" w14:paraId="61B54AC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812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6DDA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912D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B05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8541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FD3A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F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C4B59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r>
      <w:tr w:rsidR="00266BF6" w14:paraId="490F03BC" w14:textId="77777777" w:rsidTr="00F24C0C">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01C4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D67C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B540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2F7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5C9E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3015E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567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02F13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p>
        </w:tc>
      </w:tr>
      <w:tr w:rsidR="00266BF6" w14:paraId="76C0D3A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00F1D8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EBF8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B255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92B6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862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BD0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67B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C460F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r>
      <w:tr w:rsidR="00266BF6" w14:paraId="5E8C7BF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E8501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A844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5EAD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5C6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3736F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44C4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4662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4FB98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r>
      <w:tr w:rsidR="00266BF6" w14:paraId="39C8AD9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E7D18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014BD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C14FD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FB43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1205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236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0FC2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39C2F2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r>
      <w:tr w:rsidR="00266BF6" w14:paraId="08853DD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B8B1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8443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16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B0CC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C39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FE57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3165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AC069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p>
        </w:tc>
      </w:tr>
      <w:tr w:rsidR="00266BF6" w14:paraId="64AEE2E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A27E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5928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33D6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5D9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9D93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6D5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D260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D8E3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r>
      <w:tr w:rsidR="00266BF6" w14:paraId="7CD5310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444C0F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ACA5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66033B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C88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00A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6C0F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AD95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478C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r>
      <w:tr w:rsidR="00266BF6" w14:paraId="7DC7591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C5E27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8E70E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8E67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6411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BFF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82EF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DC11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F5A4F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r>
      <w:tr w:rsidR="00266BF6" w14:paraId="4F428DF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B1F0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C54A4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3D96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0571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09E6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C1C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8C8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BB1C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r>
      <w:tr w:rsidR="00266BF6" w14:paraId="1FB1183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74DCA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65F9D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2D70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7E3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FEECF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55D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74F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76DF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r>
      <w:tr w:rsidR="00266BF6" w14:paraId="5E111BA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FB30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8DF57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0F6B2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8F114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96ED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5064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DFB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F0C70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r>
      <w:tr w:rsidR="00266BF6" w14:paraId="3929945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15FD9D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361C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8006C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1C0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54E5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E89D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FD92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F7DE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r>
      <w:tr w:rsidR="00266BF6" w14:paraId="1DB46F1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B2C9B9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5A668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1BD4A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A10C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22F4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966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769F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3995DE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r>
      <w:tr w:rsidR="00266BF6" w14:paraId="5206C13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E1594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E43F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69ACB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13252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83E4C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CDAA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CCDC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BFED7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r>
      <w:tr w:rsidR="00266BF6" w14:paraId="6C5D51F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82EDE3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0F437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9BE6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9294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265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CFF39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C01E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F5935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266BF6" w14:paraId="7362F6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31F1A0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370E9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383EC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C421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F32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CB9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43FC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13E703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266BF6" w14:paraId="7C98356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68D9EB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D8AA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8CCB7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545F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39794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EF931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EB50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80A71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266BF6" w14:paraId="3F389F2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64605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75142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7E8CA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776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917E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D72D9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C11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3494A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266BF6" w14:paraId="7C311AB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3E10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44D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12F8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5C3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7C7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11E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F4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8AC11B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266BF6" w14:paraId="6C6A80C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2DA81A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AB91F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0ABAF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2B2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666C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7DB0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A28A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0686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266BF6" w14:paraId="207CABA2"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DB4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3B17D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D0EF8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180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15B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416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FEE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656F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266BF6" w14:paraId="11D4EA1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9D136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37C9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4C4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546A8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7EE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196B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FFE9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927AA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r>
      <w:tr w:rsidR="00266BF6" w14:paraId="4A293D5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2448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0B68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FC5197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00F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BBC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7C16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D2EA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7A19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r>
      <w:tr w:rsidR="00266BF6" w14:paraId="6951A0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B223B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618B0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1E56A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FA5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AE09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BCD9E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0F1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03E83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p>
        </w:tc>
      </w:tr>
      <w:tr w:rsidR="00266BF6" w14:paraId="2DB7D2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9139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F038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46340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67A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D98D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03484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8179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ACFE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r>
      <w:tr w:rsidR="00266BF6" w14:paraId="315BAD2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00971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48F28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8D94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000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AAC0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786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263A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2C6D81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r>
      <w:tr w:rsidR="00266BF6" w14:paraId="712B56A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50EE57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8521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5B6D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3A7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907B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991E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1035D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EF80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r>
      <w:tr w:rsidR="00266BF6" w14:paraId="641191A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A876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D5DB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44F67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F9C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03803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5B5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11B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1F6F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r>
      <w:tr w:rsidR="00266BF6" w14:paraId="6A4F829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0D56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405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38C8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1A9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881C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D0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207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23E6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p>
        </w:tc>
      </w:tr>
      <w:tr w:rsidR="00266BF6" w14:paraId="586C9FE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751A18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1AE037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C6F29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69F2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2513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6C0D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8263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5BFC16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r>
      <w:tr w:rsidR="00266BF6" w14:paraId="5806D6C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3F66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46EA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ADA5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547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0F5D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3EE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43F1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E4FE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r>
      <w:tr w:rsidR="00266BF6" w14:paraId="64F38E5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6A12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44E3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EAF6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DC0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C1F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0176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DF10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78AF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p>
        </w:tc>
      </w:tr>
      <w:tr w:rsidR="00266BF6" w14:paraId="28EB8F0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A94CF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FA8E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4CC2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D9F7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C8F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4182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6E9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B2080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p>
        </w:tc>
      </w:tr>
      <w:tr w:rsidR="00266BF6" w14:paraId="2D73D4C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DAAA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D666B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62F4C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32C6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AEE3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09C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5102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E31A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p>
        </w:tc>
      </w:tr>
      <w:tr w:rsidR="00266BF6" w14:paraId="2818949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FB7D9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2C38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7551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7F1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635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E57C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A01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8DCDB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r>
      <w:tr w:rsidR="00266BF6" w14:paraId="0C1DE442"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08E2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9D624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36EFC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A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A47F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6AF6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08B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5C5B0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r>
      <w:tr w:rsidR="00266BF6" w14:paraId="0153B44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CA65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73C4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F5D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EFF6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D943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C45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2C22D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4294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p>
        </w:tc>
      </w:tr>
      <w:tr w:rsidR="00266BF6" w14:paraId="0A1CCFA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37AA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9714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54E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013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F7BB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E69F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8822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69F58C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r>
      <w:tr w:rsidR="00266BF6" w14:paraId="77CBE86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57DCB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BA38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21C74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95D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7763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438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AEE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C828F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r>
      <w:tr w:rsidR="00266BF6" w14:paraId="1ED294B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A083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E1A0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D89C3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ED81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113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08F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875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A5B3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r>
      <w:tr w:rsidR="00266BF6" w14:paraId="0589196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F9F597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38EE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2903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020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A52A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639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7F7D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1AB59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p>
        </w:tc>
      </w:tr>
      <w:tr w:rsidR="00266BF6" w14:paraId="1384A5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7A00F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8B430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9835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3F7E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E3672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85D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1ED2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5784F3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r>
      <w:tr w:rsidR="00266BF6" w14:paraId="5736F270"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D7F2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E7A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55B2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A19E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49E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FBA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25F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676F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r>
      <w:tr w:rsidR="00266BF6" w14:paraId="79C5002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FF9C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318C8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E8BA0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5BE8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AA0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195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1063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BE76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r>
      <w:tr w:rsidR="00266BF6" w14:paraId="027C3550"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A3FA6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C98B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FB3CB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453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106E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E87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2E628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87A9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p>
        </w:tc>
      </w:tr>
      <w:tr w:rsidR="00266BF6" w14:paraId="3AC35FA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15E8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8CDC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35C3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5523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127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8791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DC4A2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155D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r>
      <w:tr w:rsidR="00266BF6" w14:paraId="626F706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439014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F2CD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C061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3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F56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851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A0A5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CEE062B" w14:textId="77777777" w:rsidR="00266BF6" w:rsidRDefault="00266BF6" w:rsidP="00F24C0C">
            <w:pPr>
              <w:spacing w:after="0" w:line="240" w:lineRule="auto"/>
              <w:jc w:val="center"/>
              <w:textAlignment w:val="bottom"/>
              <w:rPr>
                <w:rFonts w:ascii="Times New Roman" w:hAnsi="Times New Roman"/>
                <w:sz w:val="18"/>
                <w:szCs w:val="18"/>
              </w:rPr>
            </w:pPr>
          </w:p>
        </w:tc>
      </w:tr>
    </w:tbl>
    <w:p w14:paraId="1446E846" w14:textId="7F497382" w:rsidR="00291FCB" w:rsidRDefault="00291FCB" w:rsidP="00291FCB">
      <w:pPr>
        <w:spacing w:after="0" w:line="240" w:lineRule="auto"/>
        <w:rPr>
          <w:rFonts w:ascii="Times New Roman" w:hAnsi="Times New Roman"/>
          <w:sz w:val="18"/>
          <w:szCs w:val="18"/>
        </w:rPr>
      </w:pPr>
      <w:r>
        <w:rPr>
          <w:rFonts w:ascii="Times New Roman" w:hAnsi="Times New Roman"/>
          <w:bCs/>
          <w:sz w:val="18"/>
          <w:szCs w:val="18"/>
        </w:rPr>
        <w:lastRenderedPageBreak/>
        <w:t>注：</w:t>
      </w:r>
      <w:r>
        <w:rPr>
          <w:rFonts w:ascii="Times New Roman" w:hAnsi="Times New Roman" w:hint="eastAsia"/>
          <w:sz w:val="18"/>
          <w:szCs w:val="18"/>
        </w:rPr>
        <w:t>基因列表中，“</w:t>
      </w:r>
      <w:r>
        <w:rPr>
          <w:rFonts w:ascii="Times New Roman" w:hAnsi="Times New Roman" w:hint="eastAsia"/>
          <w:sz w:val="18"/>
          <w:szCs w:val="18"/>
        </w:rPr>
        <w:t>#</w:t>
      </w:r>
      <w:r>
        <w:rPr>
          <w:rFonts w:ascii="Times New Roman" w:hAnsi="Times New Roman" w:hint="eastAsia"/>
          <w:sz w:val="18"/>
          <w:szCs w:val="18"/>
        </w:rPr>
        <w:t>”标识为可检测融合</w:t>
      </w:r>
      <w:r>
        <w:rPr>
          <w:rFonts w:ascii="Times New Roman" w:hAnsi="Times New Roman" w:hint="eastAsia"/>
          <w:sz w:val="18"/>
          <w:szCs w:val="18"/>
        </w:rPr>
        <w:t>/</w:t>
      </w:r>
      <w:r>
        <w:rPr>
          <w:rFonts w:ascii="Times New Roman" w:hAnsi="Times New Roman" w:hint="eastAsia"/>
          <w:sz w:val="18"/>
          <w:szCs w:val="18"/>
        </w:rPr>
        <w:t>重排的基因；“</w:t>
      </w:r>
      <w:r>
        <w:rPr>
          <w:rFonts w:ascii="Times New Roman" w:hAnsi="Times New Roman" w:hint="eastAsia"/>
          <w:sz w:val="18"/>
          <w:szCs w:val="18"/>
        </w:rPr>
        <w:t>*</w:t>
      </w:r>
      <w:r>
        <w:rPr>
          <w:rFonts w:ascii="Times New Roman" w:hAnsi="Times New Roman" w:hint="eastAsia"/>
          <w:sz w:val="18"/>
          <w:szCs w:val="18"/>
        </w:rPr>
        <w:t>”标识为可检测拷贝数变异的基因。</w:t>
      </w:r>
    </w:p>
    <w:p w14:paraId="07F57377" w14:textId="5D395F0C" w:rsidR="00291FCB" w:rsidRDefault="00291FCB" w:rsidP="00291FCB">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endif%}</w:t>
      </w:r>
    </w:p>
    <w:p w14:paraId="7D003C27" w14:textId="77777777" w:rsidR="008975A8" w:rsidRPr="00A71B21" w:rsidRDefault="008975A8" w:rsidP="00291FCB">
      <w:pPr>
        <w:spacing w:after="0" w:line="240" w:lineRule="auto"/>
        <w:rPr>
          <w:rFonts w:ascii="Times New Roman" w:hAnsi="Times New Roman"/>
          <w:sz w:val="18"/>
          <w:szCs w:val="18"/>
          <w:highlight w:val="magenta"/>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A71B21" w14:paraId="71260BDB" w14:textId="77777777" w:rsidTr="00F24C0C">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42EBF515"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A71B21" w14:paraId="75BC9173"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A1B99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5A62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4865C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AC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2DE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65A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E71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66041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A71B21" w14:paraId="018DC9B3"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E24E8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8F697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728E3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B4AF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D9D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6E25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F77A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9EF048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A71B21" w14:paraId="753D5F9A"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7F87E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8DAB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00282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37F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2301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04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8CFD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E49EE0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A71B21" w14:paraId="7159717C"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8987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D2DF8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7B3C5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B5FD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59AF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B451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CCE5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47541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A71B21" w14:paraId="4E8814F4"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63A7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D0C3A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93589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BDD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7B6C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E8F9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68D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4FCBA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A71B21" w14:paraId="1B1C59B6"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598A1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B67ED8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D0F50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DA7B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97A7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F108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E4A6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1D889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A71B21" w14:paraId="51F1993C"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9AA699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9A0C0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6FF62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804D9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2C7D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DC6E0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766CB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534B4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A71B21" w14:paraId="08301C94"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C90800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E8CF96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148518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CD7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C795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17EC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F7C2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0AB56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A71B21" w14:paraId="5DCAA717"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8C507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9B99F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12075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87E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951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4C69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0377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60A8C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A71B21" w14:paraId="0E77DE95"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790F0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94221B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1416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AAC0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6C3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E4A2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3C7D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A9DB0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A71B21" w14:paraId="1CE46CC6"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7A2B7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860942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2110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D71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AC53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C7B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D480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C5110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A71B21" w14:paraId="26D3CCDC"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2DB6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ECEA6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8E927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996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E3F5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701B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D75C5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4FE321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A71B21" w14:paraId="154698AA"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666D2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197733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A2C905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A99D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F70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64D6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4B7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A89A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A71B21" w14:paraId="3CC66CB9"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05B79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04F9D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95C03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DAC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D03E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34E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0F54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A35609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A71B21" w14:paraId="6E355F0E"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345CB1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78C77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2E00D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630C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395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0878F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4A2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9C60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A71B21" w14:paraId="69D48C13"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08C7B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0ED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8D3A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AC3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D0B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403E7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A84D6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AADD5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A71B21" w14:paraId="37946354"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A0EA2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E699F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51733F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0F9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DD7F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79AD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0AAA6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6376E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A71B21" w14:paraId="1AB0DD21"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B3608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68B4B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DC3E4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D5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14BE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9AF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8C2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17A44D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A71B21" w14:paraId="24B74178"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E2004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D61D67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D6E7C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B7E8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577B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1D90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0A72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D893B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A71B21" w14:paraId="73643AF9" w14:textId="77777777" w:rsidTr="00F24C0C">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55754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52F1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0B4E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2E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3B8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A221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AE7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7E4D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A71B21" w14:paraId="63345DA2"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7374B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4747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C9A7D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BA810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F4D8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22F3C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FF3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56FF5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A71B21" w14:paraId="4A85E5C5"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AF8EC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9178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9C19A0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01B1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5C6C4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252E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5ED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0F9CE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A71B21" w14:paraId="44D95F4E"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DCCA3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E98773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A23B5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50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7463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DEC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F129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7C8FE8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A71B21" w14:paraId="497A47FC"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229FA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F6E29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0490D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AA12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35B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D3B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98A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076A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A71B21" w14:paraId="11C16D95"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3285B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39C6A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86F9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0DD9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E7CB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E3313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E35E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6B1E5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A71B21" w14:paraId="0101B47B"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495A88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C6FDE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AAEED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ECAC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3F7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852C9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0C37C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BC3C8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A71B21" w14:paraId="421E6668"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7572C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9C026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8111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968A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CB9D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383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0A1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D0349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A71B21" w14:paraId="7F6CC2BF"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34B802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80CA0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1D3A1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FA8E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D71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6E81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E1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C0ED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A71B21" w14:paraId="48B0FEE0"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7812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B77D33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EEFC5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AEB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D8D0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8BB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C56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B0E25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A71B21" w14:paraId="15129E8D"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92EC15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1BB60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C7F3A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6054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4FD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FE99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5F67D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1EEA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A71B21" w14:paraId="6E833014"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6593EC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8C8EF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A1208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924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8AD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EDD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ABC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22DB4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A71B21" w14:paraId="68936975"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D867C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E110D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430F5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B0E40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9F0A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025B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61B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3C8C7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A71B21" w14:paraId="33AA4CC9"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A4191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067BBD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69D8EC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7A5AA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F593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8DB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7253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0A56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A71B21" w14:paraId="1900D36D"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7507CE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5D3B6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1F7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FBC30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524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FBB2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3002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2A8A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A71B21" w14:paraId="1C08962B"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FBBB71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F6CCE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37B4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4F7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58A7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8E5B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088E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A90B1F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A71B21" w14:paraId="1500823D"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075BB1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F969E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466D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E433F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AABB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BF13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C177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2092C9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A71B21" w14:paraId="0930FACF"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F91086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9FCDBC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488DC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7862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74CF6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44D76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08DE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3FD7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A71B21" w14:paraId="248EDF99"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127A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FD87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41B2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BC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4FA8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EF60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01B4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86B30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A71B21" w14:paraId="2D95760E"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824B2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2D02C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758C93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BD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D99F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A7BA6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69A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8594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A71B21" w14:paraId="31216917"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DEB4E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CED6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F9DC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A4C6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197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1AD6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645A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E49D29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A71B21" w14:paraId="1D990075"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9C956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0BEA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397FF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E49B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FEE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B484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43DF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2E9C7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A71B21" w14:paraId="219E04D6"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1B33D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4501B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290D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F963F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CC5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A9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F57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0FF6A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A71B21" w14:paraId="621577DF"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2C38B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987CB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9A6EC9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CFE8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0EA9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9639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28DD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7CB6C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A71B21" w14:paraId="5E556297" w14:textId="77777777" w:rsidTr="00F24C0C">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CA4A1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CE86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7F9C6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36F55E" w14:textId="77777777" w:rsidR="00A71B21" w:rsidRDefault="00A71B21" w:rsidP="00F24C0C">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6FF482" w14:textId="77777777" w:rsidR="00A71B21" w:rsidRDefault="00A71B21" w:rsidP="00F24C0C">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40580" w14:textId="77777777" w:rsidR="00A71B21" w:rsidRDefault="00A71B21" w:rsidP="00F24C0C">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53FD61" w14:textId="77777777" w:rsidR="00A71B21" w:rsidRDefault="00A71B21" w:rsidP="00F24C0C">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C5213" w14:textId="77777777" w:rsidR="00A71B21" w:rsidRDefault="00A71B21" w:rsidP="00F24C0C">
            <w:pPr>
              <w:spacing w:after="0" w:line="240" w:lineRule="auto"/>
              <w:jc w:val="center"/>
              <w:textAlignment w:val="bottom"/>
              <w:rPr>
                <w:rFonts w:ascii="Times New Roman" w:hAnsi="Times New Roman"/>
                <w:sz w:val="18"/>
                <w:szCs w:val="18"/>
              </w:rPr>
            </w:pPr>
          </w:p>
        </w:tc>
      </w:tr>
      <w:bookmarkEnd w:id="7"/>
    </w:tbl>
    <w:p w14:paraId="5DF6AF44" w14:textId="77777777" w:rsidR="00A71B21" w:rsidRDefault="00A71B21" w:rsidP="00D4425A">
      <w:pPr>
        <w:spacing w:after="0" w:line="20" w:lineRule="exact"/>
        <w:rPr>
          <w:rFonts w:ascii="Times New Roman" w:hAnsi="Times New Roman"/>
          <w:b/>
          <w:bCs/>
          <w:sz w:val="24"/>
          <w:szCs w:val="24"/>
        </w:rPr>
      </w:pPr>
    </w:p>
    <w:sectPr w:rsidR="00A71B2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896C5" w14:textId="77777777" w:rsidR="00373DD5" w:rsidRDefault="00373DD5">
      <w:pPr>
        <w:spacing w:line="240" w:lineRule="auto"/>
      </w:pPr>
      <w:r>
        <w:separator/>
      </w:r>
    </w:p>
  </w:endnote>
  <w:endnote w:type="continuationSeparator" w:id="0">
    <w:p w14:paraId="4FA49994" w14:textId="77777777" w:rsidR="00373DD5" w:rsidRDefault="00373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DC95" w14:textId="77777777" w:rsidR="003A53C5" w:rsidRDefault="003A53C5" w:rsidP="003A53C5">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7ADB194A" w14:textId="77777777" w:rsidR="003A53C5" w:rsidRDefault="003A53C5" w:rsidP="003A53C5">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283CF13C" w14:textId="77777777" w:rsidR="00AB38B5" w:rsidRPr="003A53C5" w:rsidRDefault="00AB38B5">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81E4" w14:textId="77777777" w:rsidR="006A3214" w:rsidRDefault="006A3214" w:rsidP="006A3214">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1DD1F6CD" w14:textId="77777777" w:rsidR="006A3214" w:rsidRDefault="006A3214" w:rsidP="006A3214">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7BEFCC2A" w14:textId="77777777" w:rsidR="00AB38B5" w:rsidRPr="006A3214"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E9364" w14:textId="77777777" w:rsidR="00373DD5" w:rsidRDefault="00373DD5">
      <w:pPr>
        <w:spacing w:after="0"/>
      </w:pPr>
      <w:r>
        <w:separator/>
      </w:r>
    </w:p>
  </w:footnote>
  <w:footnote w:type="continuationSeparator" w:id="0">
    <w:p w14:paraId="56B6B6F4" w14:textId="77777777" w:rsidR="00373DD5" w:rsidRDefault="00373D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0E2"/>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1771"/>
    <w:rsid w:val="00142547"/>
    <w:rsid w:val="00142985"/>
    <w:rsid w:val="00142C11"/>
    <w:rsid w:val="00143E01"/>
    <w:rsid w:val="00143E4E"/>
    <w:rsid w:val="001441E7"/>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48FA"/>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8D6"/>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838"/>
    <w:rsid w:val="00231933"/>
    <w:rsid w:val="00231975"/>
    <w:rsid w:val="00231AE8"/>
    <w:rsid w:val="00231C8A"/>
    <w:rsid w:val="00234610"/>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CCC"/>
    <w:rsid w:val="00263F03"/>
    <w:rsid w:val="00266567"/>
    <w:rsid w:val="002669D0"/>
    <w:rsid w:val="00266BF6"/>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55C0"/>
    <w:rsid w:val="002863D7"/>
    <w:rsid w:val="002867C3"/>
    <w:rsid w:val="0028697B"/>
    <w:rsid w:val="002879C4"/>
    <w:rsid w:val="00291FCB"/>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3DD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53C5"/>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21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4FE"/>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B6AD6"/>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1E"/>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1FBB"/>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3EF"/>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36B"/>
    <w:rsid w:val="0069777E"/>
    <w:rsid w:val="00697955"/>
    <w:rsid w:val="006A0166"/>
    <w:rsid w:val="006A0655"/>
    <w:rsid w:val="006A176A"/>
    <w:rsid w:val="006A1B44"/>
    <w:rsid w:val="006A1BF6"/>
    <w:rsid w:val="006A1C03"/>
    <w:rsid w:val="006A2B6F"/>
    <w:rsid w:val="006A2D38"/>
    <w:rsid w:val="006A306C"/>
    <w:rsid w:val="006A3214"/>
    <w:rsid w:val="006A3942"/>
    <w:rsid w:val="006A45AA"/>
    <w:rsid w:val="006A4CFC"/>
    <w:rsid w:val="006A550D"/>
    <w:rsid w:val="006A567C"/>
    <w:rsid w:val="006A69F2"/>
    <w:rsid w:val="006A7AE1"/>
    <w:rsid w:val="006B0379"/>
    <w:rsid w:val="006B1642"/>
    <w:rsid w:val="006B194E"/>
    <w:rsid w:val="006B2709"/>
    <w:rsid w:val="006B3355"/>
    <w:rsid w:val="006B423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714"/>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1DD1"/>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6CFD"/>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6FB"/>
    <w:rsid w:val="008968C3"/>
    <w:rsid w:val="00896A49"/>
    <w:rsid w:val="00896BD3"/>
    <w:rsid w:val="008975A8"/>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C7FD6"/>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EC7"/>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7CF"/>
    <w:rsid w:val="00A6691E"/>
    <w:rsid w:val="00A66BE1"/>
    <w:rsid w:val="00A671E7"/>
    <w:rsid w:val="00A7037B"/>
    <w:rsid w:val="00A70820"/>
    <w:rsid w:val="00A70BFE"/>
    <w:rsid w:val="00A70E29"/>
    <w:rsid w:val="00A717DD"/>
    <w:rsid w:val="00A718C2"/>
    <w:rsid w:val="00A71B21"/>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2C3F"/>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51A4"/>
    <w:rsid w:val="00AE68EF"/>
    <w:rsid w:val="00AE6DC4"/>
    <w:rsid w:val="00AE71FE"/>
    <w:rsid w:val="00AE7915"/>
    <w:rsid w:val="00AF00EE"/>
    <w:rsid w:val="00AF1868"/>
    <w:rsid w:val="00AF2457"/>
    <w:rsid w:val="00AF2CE3"/>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0DE4"/>
    <w:rsid w:val="00B21395"/>
    <w:rsid w:val="00B21505"/>
    <w:rsid w:val="00B2217B"/>
    <w:rsid w:val="00B2248B"/>
    <w:rsid w:val="00B226E9"/>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463"/>
    <w:rsid w:val="00C937F1"/>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E7C4A"/>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47D6"/>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25A"/>
    <w:rsid w:val="00D44D73"/>
    <w:rsid w:val="00D4511D"/>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3E9"/>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58A6"/>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C9F"/>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2F48"/>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1D8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09A6"/>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1198</TotalTime>
  <Pages>49</Pages>
  <Words>11398</Words>
  <Characters>64975</Characters>
  <Application>Microsoft Office Word</Application>
  <DocSecurity>0</DocSecurity>
  <Lines>541</Lines>
  <Paragraphs>152</Paragraphs>
  <ScaleCrop>false</ScaleCrop>
  <Company>P R C</Company>
  <LinksUpToDate>false</LinksUpToDate>
  <CharactersWithSpaces>76221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319</cp:revision>
  <cp:lastPrinted>2024-05-24T10:36:00Z</cp:lastPrinted>
  <dcterms:created xsi:type="dcterms:W3CDTF">2024-05-24T07:03:00Z</dcterms:created>
  <dcterms:modified xsi:type="dcterms:W3CDTF">2026-06-05T01:18:00Z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