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D5AC" w14:textId="77777777" w:rsidR="002C0684" w:rsidRDefault="002C0684">
      <w:pPr>
        <w:rPr>
          <w:rFonts w:ascii="Arial" w:eastAsia="思源黑体 CN Medium" w:hAnsi="Arial" w:cs="Arial"/>
        </w:rPr>
      </w:pPr>
    </w:p>
    <w:p w14:paraId="4105F8A2" w14:textId="77777777" w:rsidR="002C0684" w:rsidRDefault="002C0684">
      <w:pPr>
        <w:rPr>
          <w:rFonts w:ascii="Arial" w:eastAsia="思源黑体 CN Medium" w:hAnsi="Arial" w:cs="Arial"/>
        </w:rPr>
      </w:pPr>
    </w:p>
    <w:p w14:paraId="1D202DD4" w14:textId="77777777" w:rsidR="002C0684" w:rsidRDefault="002C0684">
      <w:pPr>
        <w:rPr>
          <w:rFonts w:ascii="Arial" w:eastAsia="思源黑体 CN Medium" w:hAnsi="Arial" w:cs="Arial"/>
        </w:rPr>
      </w:pPr>
    </w:p>
    <w:p w14:paraId="768AE2B9" w14:textId="77777777" w:rsidR="002C0684" w:rsidRDefault="00A82A49">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4928C2B3" w14:textId="77777777" w:rsidR="002C0684" w:rsidRDefault="002C0684">
      <w:pPr>
        <w:jc w:val="center"/>
        <w:rPr>
          <w:rFonts w:ascii="Arial" w:eastAsia="思源黑体 CN Medium" w:hAnsi="Arial" w:cs="Arial"/>
          <w:b/>
          <w:sz w:val="40"/>
          <w:szCs w:val="40"/>
        </w:rPr>
      </w:pPr>
    </w:p>
    <w:p w14:paraId="63927B8D" w14:textId="0D9A6ABF" w:rsidR="009B6A2A" w:rsidRDefault="00A82A49">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3812948" w:history="1">
        <w:r w:rsidR="009B6A2A" w:rsidRPr="00520D3D">
          <w:rPr>
            <w:rStyle w:val="af1"/>
            <w:rFonts w:ascii="Arial" w:eastAsia="思源黑体 CN Medium" w:hAnsi="Arial" w:cs="Arial"/>
            <w:noProof/>
          </w:rPr>
          <w:t>1.</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检测者基本信息</w:t>
        </w:r>
        <w:r w:rsidR="009B6A2A">
          <w:rPr>
            <w:noProof/>
            <w:webHidden/>
          </w:rPr>
          <w:tab/>
        </w:r>
        <w:r w:rsidR="009B6A2A">
          <w:rPr>
            <w:noProof/>
            <w:webHidden/>
          </w:rPr>
          <w:fldChar w:fldCharType="begin"/>
        </w:r>
        <w:r w:rsidR="009B6A2A">
          <w:rPr>
            <w:noProof/>
            <w:webHidden/>
          </w:rPr>
          <w:instrText xml:space="preserve"> PAGEREF _Toc153812948 \h </w:instrText>
        </w:r>
        <w:r w:rsidR="009B6A2A">
          <w:rPr>
            <w:noProof/>
            <w:webHidden/>
          </w:rPr>
        </w:r>
        <w:r w:rsidR="009B6A2A">
          <w:rPr>
            <w:noProof/>
            <w:webHidden/>
          </w:rPr>
          <w:fldChar w:fldCharType="separate"/>
        </w:r>
        <w:r w:rsidR="00D24641">
          <w:rPr>
            <w:noProof/>
            <w:webHidden/>
          </w:rPr>
          <w:t>2</w:t>
        </w:r>
        <w:r w:rsidR="009B6A2A">
          <w:rPr>
            <w:noProof/>
            <w:webHidden/>
          </w:rPr>
          <w:fldChar w:fldCharType="end"/>
        </w:r>
      </w:hyperlink>
    </w:p>
    <w:p w14:paraId="059ACF28" w14:textId="467E4B24" w:rsidR="009B6A2A" w:rsidRDefault="00475E6F">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49" w:history="1">
        <w:r w:rsidR="009B6A2A" w:rsidRPr="00520D3D">
          <w:rPr>
            <w:rStyle w:val="af1"/>
            <w:rFonts w:ascii="Arial" w:eastAsia="思源黑体 CN Medium" w:hAnsi="Arial" w:cs="Arial"/>
            <w:noProof/>
          </w:rPr>
          <w:t>2.</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检测结果总览</w:t>
        </w:r>
        <w:r w:rsidR="009B6A2A">
          <w:rPr>
            <w:noProof/>
            <w:webHidden/>
          </w:rPr>
          <w:tab/>
        </w:r>
        <w:r w:rsidR="009B6A2A">
          <w:rPr>
            <w:noProof/>
            <w:webHidden/>
          </w:rPr>
          <w:fldChar w:fldCharType="begin"/>
        </w:r>
        <w:r w:rsidR="009B6A2A">
          <w:rPr>
            <w:noProof/>
            <w:webHidden/>
          </w:rPr>
          <w:instrText xml:space="preserve"> PAGEREF _Toc153812949 \h </w:instrText>
        </w:r>
        <w:r w:rsidR="009B6A2A">
          <w:rPr>
            <w:noProof/>
            <w:webHidden/>
          </w:rPr>
        </w:r>
        <w:r w:rsidR="009B6A2A">
          <w:rPr>
            <w:noProof/>
            <w:webHidden/>
          </w:rPr>
          <w:fldChar w:fldCharType="separate"/>
        </w:r>
        <w:r w:rsidR="00D24641">
          <w:rPr>
            <w:noProof/>
            <w:webHidden/>
          </w:rPr>
          <w:t>3</w:t>
        </w:r>
        <w:r w:rsidR="009B6A2A">
          <w:rPr>
            <w:noProof/>
            <w:webHidden/>
          </w:rPr>
          <w:fldChar w:fldCharType="end"/>
        </w:r>
      </w:hyperlink>
    </w:p>
    <w:p w14:paraId="1F09D978" w14:textId="0160DCB2" w:rsidR="009B6A2A" w:rsidRDefault="00475E6F">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0" w:history="1">
        <w:r w:rsidR="009B6A2A" w:rsidRPr="00520D3D">
          <w:rPr>
            <w:rStyle w:val="af1"/>
            <w:rFonts w:ascii="Arial" w:eastAsia="思源黑体 CN Medium" w:hAnsi="Arial" w:cs="Arial"/>
            <w:noProof/>
          </w:rPr>
          <w:t>3.</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检测结果临床提示</w:t>
        </w:r>
        <w:r w:rsidR="009B6A2A">
          <w:rPr>
            <w:noProof/>
            <w:webHidden/>
          </w:rPr>
          <w:tab/>
        </w:r>
        <w:r w:rsidR="009B6A2A">
          <w:rPr>
            <w:noProof/>
            <w:webHidden/>
          </w:rPr>
          <w:fldChar w:fldCharType="begin"/>
        </w:r>
        <w:r w:rsidR="009B6A2A">
          <w:rPr>
            <w:noProof/>
            <w:webHidden/>
          </w:rPr>
          <w:instrText xml:space="preserve"> PAGEREF _Toc153812950 \h </w:instrText>
        </w:r>
        <w:r w:rsidR="009B6A2A">
          <w:rPr>
            <w:noProof/>
            <w:webHidden/>
          </w:rPr>
        </w:r>
        <w:r w:rsidR="009B6A2A">
          <w:rPr>
            <w:noProof/>
            <w:webHidden/>
          </w:rPr>
          <w:fldChar w:fldCharType="separate"/>
        </w:r>
        <w:r w:rsidR="00D24641">
          <w:rPr>
            <w:noProof/>
            <w:webHidden/>
          </w:rPr>
          <w:t>5</w:t>
        </w:r>
        <w:r w:rsidR="009B6A2A">
          <w:rPr>
            <w:noProof/>
            <w:webHidden/>
          </w:rPr>
          <w:fldChar w:fldCharType="end"/>
        </w:r>
      </w:hyperlink>
    </w:p>
    <w:p w14:paraId="57E8A350" w14:textId="3F57453C" w:rsidR="009B6A2A" w:rsidRDefault="00475E6F">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1" w:history="1">
        <w:r w:rsidR="009B6A2A" w:rsidRPr="00520D3D">
          <w:rPr>
            <w:rStyle w:val="af1"/>
            <w:rFonts w:ascii="Arial" w:eastAsia="思源黑体 CN Medium" w:hAnsi="Arial" w:cs="Arial"/>
            <w:noProof/>
          </w:rPr>
          <w:t>4.</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样本质控情况</w:t>
        </w:r>
        <w:r w:rsidR="009B6A2A">
          <w:rPr>
            <w:noProof/>
            <w:webHidden/>
          </w:rPr>
          <w:tab/>
        </w:r>
        <w:r w:rsidR="009B6A2A">
          <w:rPr>
            <w:noProof/>
            <w:webHidden/>
          </w:rPr>
          <w:fldChar w:fldCharType="begin"/>
        </w:r>
        <w:r w:rsidR="009B6A2A">
          <w:rPr>
            <w:noProof/>
            <w:webHidden/>
          </w:rPr>
          <w:instrText xml:space="preserve"> PAGEREF _Toc153812951 \h </w:instrText>
        </w:r>
        <w:r w:rsidR="009B6A2A">
          <w:rPr>
            <w:noProof/>
            <w:webHidden/>
          </w:rPr>
        </w:r>
        <w:r w:rsidR="009B6A2A">
          <w:rPr>
            <w:noProof/>
            <w:webHidden/>
          </w:rPr>
          <w:fldChar w:fldCharType="separate"/>
        </w:r>
        <w:r w:rsidR="00D24641">
          <w:rPr>
            <w:noProof/>
            <w:webHidden/>
          </w:rPr>
          <w:t>11</w:t>
        </w:r>
        <w:r w:rsidR="009B6A2A">
          <w:rPr>
            <w:noProof/>
            <w:webHidden/>
          </w:rPr>
          <w:fldChar w:fldCharType="end"/>
        </w:r>
      </w:hyperlink>
    </w:p>
    <w:p w14:paraId="12CE2249" w14:textId="31D0357F" w:rsidR="009B6A2A" w:rsidRDefault="00475E6F">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2" w:history="1">
        <w:r w:rsidR="009B6A2A" w:rsidRPr="00520D3D">
          <w:rPr>
            <w:rStyle w:val="af1"/>
            <w:noProof/>
          </w:rPr>
          <w:t>5.</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检测局限性及说明</w:t>
        </w:r>
        <w:r w:rsidR="009B6A2A">
          <w:rPr>
            <w:noProof/>
            <w:webHidden/>
          </w:rPr>
          <w:tab/>
        </w:r>
        <w:r w:rsidR="009B6A2A">
          <w:rPr>
            <w:noProof/>
            <w:webHidden/>
          </w:rPr>
          <w:fldChar w:fldCharType="begin"/>
        </w:r>
        <w:r w:rsidR="009B6A2A">
          <w:rPr>
            <w:noProof/>
            <w:webHidden/>
          </w:rPr>
          <w:instrText xml:space="preserve"> PAGEREF _Toc153812952 \h </w:instrText>
        </w:r>
        <w:r w:rsidR="009B6A2A">
          <w:rPr>
            <w:noProof/>
            <w:webHidden/>
          </w:rPr>
        </w:r>
        <w:r w:rsidR="009B6A2A">
          <w:rPr>
            <w:noProof/>
            <w:webHidden/>
          </w:rPr>
          <w:fldChar w:fldCharType="separate"/>
        </w:r>
        <w:r w:rsidR="00D24641">
          <w:rPr>
            <w:noProof/>
            <w:webHidden/>
          </w:rPr>
          <w:t>12</w:t>
        </w:r>
        <w:r w:rsidR="009B6A2A">
          <w:rPr>
            <w:noProof/>
            <w:webHidden/>
          </w:rPr>
          <w:fldChar w:fldCharType="end"/>
        </w:r>
      </w:hyperlink>
    </w:p>
    <w:p w14:paraId="470E9B21" w14:textId="0906056B" w:rsidR="002C0684" w:rsidRDefault="00A82A49">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16622A0A" w14:textId="77777777" w:rsidR="002C0684" w:rsidRDefault="002C0684">
      <w:pPr>
        <w:spacing w:after="0" w:line="480" w:lineRule="auto"/>
        <w:ind w:leftChars="200" w:left="400" w:rightChars="200" w:right="400" w:firstLineChars="100" w:firstLine="260"/>
        <w:rPr>
          <w:rFonts w:ascii="Arial" w:eastAsia="思源黑体 CN Medium" w:hAnsi="Arial" w:cs="Arial"/>
          <w:color w:val="000000"/>
          <w:sz w:val="26"/>
          <w:szCs w:val="26"/>
        </w:rPr>
      </w:pPr>
    </w:p>
    <w:p w14:paraId="4EF38E6F" w14:textId="77777777" w:rsidR="002C0684" w:rsidRDefault="00A82A49" w:rsidP="009E4233">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70AC1921" w14:textId="77777777" w:rsidR="002C0684" w:rsidRDefault="00A82A49" w:rsidP="009E4233">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154CFAE8" w14:textId="77777777" w:rsidR="002C0684" w:rsidRDefault="002C0684">
      <w:pPr>
        <w:spacing w:after="0" w:line="480" w:lineRule="auto"/>
        <w:ind w:leftChars="200" w:left="400" w:rightChars="200" w:right="400" w:firstLineChars="100" w:firstLine="260"/>
        <w:rPr>
          <w:rFonts w:ascii="Arial" w:eastAsia="思源黑体 CN Medium" w:hAnsi="Arial" w:cs="Arial"/>
          <w:color w:val="000000"/>
          <w:sz w:val="26"/>
          <w:szCs w:val="26"/>
        </w:rPr>
      </w:pPr>
    </w:p>
    <w:p w14:paraId="454249C2" w14:textId="77777777" w:rsidR="002C0684" w:rsidRDefault="002C0684">
      <w:pPr>
        <w:spacing w:after="0" w:line="480" w:lineRule="auto"/>
        <w:ind w:leftChars="200" w:left="400" w:rightChars="200" w:right="400" w:firstLineChars="100" w:firstLine="200"/>
        <w:sectPr w:rsidR="002C0684" w:rsidSect="00C02ABC">
          <w:headerReference w:type="default" r:id="rId7"/>
          <w:headerReference w:type="first" r:id="rId8"/>
          <w:pgSz w:w="11907" w:h="16839"/>
          <w:pgMar w:top="1701" w:right="851" w:bottom="1701" w:left="851" w:header="567" w:footer="57" w:gutter="0"/>
          <w:pgNumType w:start="1"/>
          <w:cols w:space="720"/>
          <w:docGrid w:linePitch="360"/>
        </w:sectPr>
      </w:pPr>
    </w:p>
    <w:bookmarkStart w:id="0" w:name="_Toc69219023"/>
    <w:bookmarkStart w:id="1" w:name="_Toc153812948"/>
    <w:p w14:paraId="1B146927" w14:textId="7F7265B9" w:rsidR="002C0684" w:rsidRDefault="002711C0">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8752" behindDoc="1" locked="0" layoutInCell="1" allowOverlap="1" wp14:anchorId="61D99E3F" wp14:editId="7FC9E566">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252C836E" id="矩形 6" o:spid="_x0000_s1026" style="position:absolute;left:0;text-align:left;margin-left:-3.2pt;margin-top:3.1pt;width:16.3pt;height:2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9773" w:type="dxa"/>
        <w:jc w:val="center"/>
        <w:tblLayout w:type="fixed"/>
        <w:tblLook w:val="0000" w:firstRow="0" w:lastRow="0" w:firstColumn="0" w:lastColumn="0" w:noHBand="0" w:noVBand="0"/>
      </w:tblPr>
      <w:tblGrid>
        <w:gridCol w:w="847"/>
        <w:gridCol w:w="254"/>
        <w:gridCol w:w="1155"/>
        <w:gridCol w:w="849"/>
        <w:gridCol w:w="1033"/>
        <w:gridCol w:w="878"/>
        <w:gridCol w:w="1188"/>
        <w:gridCol w:w="1427"/>
        <w:gridCol w:w="2142"/>
      </w:tblGrid>
      <w:tr w:rsidR="002C0684" w14:paraId="5CFE3C63" w14:textId="77777777" w:rsidTr="007C72C5">
        <w:trPr>
          <w:trHeight w:val="304"/>
          <w:jc w:val="center"/>
        </w:trPr>
        <w:tc>
          <w:tcPr>
            <w:tcW w:w="9773" w:type="dxa"/>
            <w:gridSpan w:val="9"/>
            <w:tcBorders>
              <w:bottom w:val="single" w:sz="18" w:space="0" w:color="auto"/>
            </w:tcBorders>
          </w:tcPr>
          <w:p w14:paraId="7912B031" w14:textId="77777777" w:rsidR="002C0684" w:rsidRDefault="002C0684" w:rsidP="000A633D">
            <w:pPr>
              <w:spacing w:line="240" w:lineRule="auto"/>
              <w:rPr>
                <w:rFonts w:ascii="宋体" w:hAnsi="宋体"/>
                <w:color w:val="000000"/>
                <w:sz w:val="18"/>
                <w:szCs w:val="18"/>
              </w:rPr>
            </w:pPr>
          </w:p>
        </w:tc>
      </w:tr>
      <w:tr w:rsidR="002C0684" w14:paraId="300A97AE" w14:textId="77777777" w:rsidTr="007C72C5">
        <w:trPr>
          <w:trHeight w:val="567"/>
          <w:jc w:val="center"/>
        </w:trPr>
        <w:tc>
          <w:tcPr>
            <w:tcW w:w="847" w:type="dxa"/>
            <w:vAlign w:val="center"/>
          </w:tcPr>
          <w:p w14:paraId="205F9415"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0DC0B59C" w14:textId="5C645ADE"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sample.patient</w:t>
            </w:r>
            <w:proofErr w:type="gramEnd"/>
            <w:r w:rsidRPr="003D48E7">
              <w:rPr>
                <w:rFonts w:ascii="宋体" w:hAnsi="宋体"/>
                <w:color w:val="000000"/>
                <w:sz w:val="18"/>
                <w:szCs w:val="18"/>
              </w:rPr>
              <w:t>_name</w:t>
            </w:r>
            <w:proofErr w:type="spellEnd"/>
            <w:r w:rsidRPr="003D48E7">
              <w:rPr>
                <w:rFonts w:ascii="宋体" w:hAnsi="宋体"/>
                <w:color w:val="000000"/>
                <w:sz w:val="18"/>
                <w:szCs w:val="18"/>
              </w:rPr>
              <w:t>}}</w:t>
            </w:r>
          </w:p>
        </w:tc>
        <w:tc>
          <w:tcPr>
            <w:tcW w:w="849" w:type="dxa"/>
            <w:tcBorders>
              <w:top w:val="single" w:sz="18" w:space="0" w:color="auto"/>
              <w:left w:val="nil"/>
            </w:tcBorders>
            <w:vAlign w:val="center"/>
          </w:tcPr>
          <w:p w14:paraId="3503DC31"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70231851" w14:textId="679597E1"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sample.gender</w:t>
            </w:r>
            <w:proofErr w:type="spellEnd"/>
            <w:proofErr w:type="gramEnd"/>
            <w:r w:rsidRPr="003D48E7">
              <w:rPr>
                <w:rFonts w:ascii="宋体" w:hAnsi="宋体"/>
                <w:color w:val="000000"/>
                <w:sz w:val="18"/>
                <w:szCs w:val="18"/>
              </w:rPr>
              <w:t>}}</w:t>
            </w:r>
          </w:p>
        </w:tc>
        <w:tc>
          <w:tcPr>
            <w:tcW w:w="878" w:type="dxa"/>
            <w:tcBorders>
              <w:top w:val="single" w:sz="18" w:space="0" w:color="auto"/>
            </w:tcBorders>
            <w:vAlign w:val="center"/>
          </w:tcPr>
          <w:p w14:paraId="0D68D76F"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0A1D887B" w14:textId="7750B35D"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sample.age</w:t>
            </w:r>
            <w:proofErr w:type="spellEnd"/>
            <w:r w:rsidRPr="003D48E7">
              <w:rPr>
                <w:rFonts w:ascii="宋体" w:hAnsi="宋体"/>
                <w:color w:val="000000"/>
                <w:sz w:val="18"/>
                <w:szCs w:val="18"/>
              </w:rPr>
              <w:t>}}</w:t>
            </w:r>
          </w:p>
        </w:tc>
        <w:tc>
          <w:tcPr>
            <w:tcW w:w="1427" w:type="dxa"/>
            <w:tcBorders>
              <w:top w:val="single" w:sz="18" w:space="0" w:color="auto"/>
            </w:tcBorders>
            <w:vAlign w:val="center"/>
          </w:tcPr>
          <w:p w14:paraId="2A099147"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4C172C48" w14:textId="77777777" w:rsidR="002C0684" w:rsidRDefault="00A82A49" w:rsidP="00D24641">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2C0684" w14:paraId="4E75BDF4" w14:textId="77777777" w:rsidTr="007C72C5">
        <w:trPr>
          <w:trHeight w:val="567"/>
          <w:jc w:val="center"/>
        </w:trPr>
        <w:tc>
          <w:tcPr>
            <w:tcW w:w="847" w:type="dxa"/>
            <w:vAlign w:val="center"/>
          </w:tcPr>
          <w:p w14:paraId="2169B9AA"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70048539" w14:textId="6FFD095A"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sample.outpatient</w:t>
            </w:r>
            <w:proofErr w:type="gramEnd"/>
            <w:r w:rsidRPr="003D48E7">
              <w:rPr>
                <w:rFonts w:ascii="宋体" w:hAnsi="宋体"/>
                <w:color w:val="000000"/>
                <w:sz w:val="18"/>
                <w:szCs w:val="18"/>
              </w:rPr>
              <w:t>_service_no</w:t>
            </w:r>
            <w:proofErr w:type="spellEnd"/>
            <w:r w:rsidRPr="003D48E7">
              <w:rPr>
                <w:rFonts w:ascii="宋体" w:hAnsi="宋体"/>
                <w:color w:val="000000"/>
                <w:sz w:val="18"/>
                <w:szCs w:val="18"/>
              </w:rPr>
              <w:t>}}</w:t>
            </w:r>
          </w:p>
        </w:tc>
        <w:tc>
          <w:tcPr>
            <w:tcW w:w="849" w:type="dxa"/>
            <w:tcBorders>
              <w:left w:val="nil"/>
            </w:tcBorders>
            <w:vAlign w:val="center"/>
          </w:tcPr>
          <w:p w14:paraId="7877CD12"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sidR="00F774DD">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27032500" w14:textId="5722F488"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w:t>
            </w:r>
            <w:proofErr w:type="gramEnd"/>
            <w:r w:rsidRPr="003D48E7">
              <w:rPr>
                <w:rFonts w:ascii="宋体" w:hAnsi="宋体"/>
                <w:color w:val="000000"/>
                <w:sz w:val="18"/>
                <w:szCs w:val="18"/>
              </w:rPr>
              <w:t>_depart</w:t>
            </w:r>
            <w:proofErr w:type="spellEnd"/>
            <w:r w:rsidRPr="003D48E7">
              <w:rPr>
                <w:rFonts w:ascii="宋体" w:hAnsi="宋体"/>
                <w:color w:val="000000"/>
                <w:sz w:val="18"/>
                <w:szCs w:val="18"/>
              </w:rPr>
              <w:t>}}</w:t>
            </w:r>
          </w:p>
        </w:tc>
        <w:tc>
          <w:tcPr>
            <w:tcW w:w="1427" w:type="dxa"/>
            <w:vAlign w:val="center"/>
          </w:tcPr>
          <w:p w14:paraId="3EAF3569"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62A0D0C3" w14:textId="7919BED8"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_doctor</w:t>
            </w:r>
            <w:proofErr w:type="spellEnd"/>
            <w:r w:rsidRPr="003D48E7">
              <w:rPr>
                <w:rFonts w:ascii="宋体" w:hAnsi="宋体"/>
                <w:color w:val="000000"/>
                <w:sz w:val="18"/>
                <w:szCs w:val="18"/>
              </w:rPr>
              <w:t>}}</w:t>
            </w:r>
          </w:p>
        </w:tc>
      </w:tr>
      <w:tr w:rsidR="002C0684" w14:paraId="173F7118" w14:textId="77777777" w:rsidTr="007C72C5">
        <w:trPr>
          <w:trHeight w:val="567"/>
          <w:jc w:val="center"/>
        </w:trPr>
        <w:tc>
          <w:tcPr>
            <w:tcW w:w="847" w:type="dxa"/>
            <w:vAlign w:val="center"/>
          </w:tcPr>
          <w:p w14:paraId="16050FD0"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5B3C4DB1" w14:textId="0109A20A"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sample.hospitalization</w:t>
            </w:r>
            <w:proofErr w:type="gramEnd"/>
            <w:r w:rsidRPr="003D48E7">
              <w:rPr>
                <w:rFonts w:ascii="宋体" w:hAnsi="宋体"/>
                <w:color w:val="000000"/>
                <w:sz w:val="18"/>
                <w:szCs w:val="18"/>
              </w:rPr>
              <w:t>_no</w:t>
            </w:r>
            <w:proofErr w:type="spellEnd"/>
            <w:r w:rsidRPr="003D48E7">
              <w:rPr>
                <w:rFonts w:ascii="宋体" w:hAnsi="宋体"/>
                <w:color w:val="000000"/>
                <w:sz w:val="18"/>
                <w:szCs w:val="18"/>
              </w:rPr>
              <w:t>}}</w:t>
            </w:r>
          </w:p>
        </w:tc>
        <w:tc>
          <w:tcPr>
            <w:tcW w:w="849" w:type="dxa"/>
            <w:tcBorders>
              <w:left w:val="nil"/>
            </w:tcBorders>
            <w:vAlign w:val="center"/>
          </w:tcPr>
          <w:p w14:paraId="337D62CF"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sidR="00F774DD">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C445B11" w14:textId="0FB4D9C8" w:rsidR="002C0684" w:rsidRPr="003D48E7" w:rsidRDefault="003D48E7" w:rsidP="000A633D">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sample.disease</w:t>
            </w:r>
            <w:proofErr w:type="gramEnd"/>
            <w:r w:rsidRPr="003D48E7">
              <w:rPr>
                <w:rFonts w:ascii="宋体" w:hAnsi="宋体"/>
                <w:color w:val="000000"/>
                <w:sz w:val="18"/>
                <w:szCs w:val="18"/>
              </w:rPr>
              <w:t>_area</w:t>
            </w:r>
            <w:proofErr w:type="spellEnd"/>
            <w:r w:rsidRPr="003D48E7">
              <w:rPr>
                <w:rFonts w:ascii="宋体" w:hAnsi="宋体"/>
                <w:color w:val="000000"/>
                <w:sz w:val="18"/>
                <w:szCs w:val="18"/>
              </w:rPr>
              <w:t>}}</w:t>
            </w:r>
          </w:p>
        </w:tc>
        <w:tc>
          <w:tcPr>
            <w:tcW w:w="878" w:type="dxa"/>
            <w:tcBorders>
              <w:left w:val="nil"/>
            </w:tcBorders>
            <w:vAlign w:val="center"/>
          </w:tcPr>
          <w:p w14:paraId="15667A0A"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764839D" w14:textId="47D70CAD" w:rsidR="002C0684" w:rsidRPr="003D48E7" w:rsidRDefault="003D48E7" w:rsidP="000A633D">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sample.bed_number</w:t>
            </w:r>
            <w:proofErr w:type="spellEnd"/>
            <w:r w:rsidRPr="003D48E7">
              <w:rPr>
                <w:rFonts w:ascii="宋体" w:hAnsi="宋体"/>
                <w:color w:val="000000"/>
                <w:sz w:val="18"/>
                <w:szCs w:val="18"/>
              </w:rPr>
              <w:t>}}</w:t>
            </w:r>
          </w:p>
        </w:tc>
        <w:tc>
          <w:tcPr>
            <w:tcW w:w="1427" w:type="dxa"/>
            <w:vAlign w:val="center"/>
          </w:tcPr>
          <w:p w14:paraId="0619D76F"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286A760C" w14:textId="709F9634"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_date</w:t>
            </w:r>
            <w:proofErr w:type="spellEnd"/>
            <w:r w:rsidRPr="003D48E7">
              <w:rPr>
                <w:rFonts w:ascii="宋体" w:hAnsi="宋体"/>
                <w:color w:val="000000"/>
                <w:sz w:val="18"/>
                <w:szCs w:val="18"/>
              </w:rPr>
              <w:t>}}</w:t>
            </w:r>
          </w:p>
        </w:tc>
      </w:tr>
      <w:tr w:rsidR="002C0684" w14:paraId="1498FB03" w14:textId="77777777" w:rsidTr="007C72C5">
        <w:trPr>
          <w:trHeight w:val="567"/>
          <w:jc w:val="center"/>
        </w:trPr>
        <w:tc>
          <w:tcPr>
            <w:tcW w:w="1101" w:type="dxa"/>
            <w:gridSpan w:val="2"/>
            <w:vAlign w:val="center"/>
          </w:tcPr>
          <w:p w14:paraId="77E26B2D"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443685CC" w14:textId="3A403D28"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sample.application_date</w:t>
            </w:r>
            <w:proofErr w:type="spellEnd"/>
            <w:r w:rsidRPr="003D48E7">
              <w:rPr>
                <w:rFonts w:ascii="宋体" w:hAnsi="宋体"/>
                <w:color w:val="000000"/>
                <w:sz w:val="18"/>
                <w:szCs w:val="18"/>
              </w:rPr>
              <w:t>}}</w:t>
            </w:r>
          </w:p>
        </w:tc>
        <w:tc>
          <w:tcPr>
            <w:tcW w:w="1427" w:type="dxa"/>
            <w:vAlign w:val="center"/>
          </w:tcPr>
          <w:p w14:paraId="7AB7C50A"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770EF9FB" w14:textId="77777777" w:rsidR="002C0684" w:rsidRDefault="002C0684" w:rsidP="00D24641">
            <w:pPr>
              <w:spacing w:after="0" w:line="240" w:lineRule="auto"/>
              <w:jc w:val="center"/>
              <w:rPr>
                <w:rFonts w:ascii="宋体" w:hAnsi="宋体"/>
                <w:color w:val="000000"/>
                <w:sz w:val="18"/>
                <w:szCs w:val="18"/>
              </w:rPr>
            </w:pPr>
          </w:p>
        </w:tc>
      </w:tr>
      <w:tr w:rsidR="002C0684" w14:paraId="08659A2A" w14:textId="77777777" w:rsidTr="007C72C5">
        <w:trPr>
          <w:trHeight w:val="567"/>
          <w:jc w:val="center"/>
        </w:trPr>
        <w:tc>
          <w:tcPr>
            <w:tcW w:w="1101" w:type="dxa"/>
            <w:gridSpan w:val="2"/>
            <w:vAlign w:val="center"/>
          </w:tcPr>
          <w:p w14:paraId="4BE25A10"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45A5E597" w14:textId="11A9A4B4"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sample.clinical</w:t>
            </w:r>
            <w:proofErr w:type="gramEnd"/>
            <w:r w:rsidRPr="003D48E7">
              <w:rPr>
                <w:rFonts w:ascii="宋体" w:hAnsi="宋体"/>
                <w:color w:val="000000"/>
                <w:sz w:val="18"/>
                <w:szCs w:val="18"/>
              </w:rPr>
              <w:t>_diagnosis</w:t>
            </w:r>
            <w:proofErr w:type="spellEnd"/>
            <w:r w:rsidRPr="003D48E7">
              <w:rPr>
                <w:rFonts w:ascii="宋体" w:hAnsi="宋体"/>
                <w:color w:val="000000"/>
                <w:sz w:val="18"/>
                <w:szCs w:val="18"/>
              </w:rPr>
              <w:t>}}</w:t>
            </w:r>
          </w:p>
        </w:tc>
      </w:tr>
      <w:tr w:rsidR="002C0684" w14:paraId="464156A1" w14:textId="77777777" w:rsidTr="007C72C5">
        <w:trPr>
          <w:trHeight w:val="397"/>
          <w:jc w:val="center"/>
        </w:trPr>
        <w:tc>
          <w:tcPr>
            <w:tcW w:w="1101" w:type="dxa"/>
            <w:gridSpan w:val="2"/>
            <w:tcBorders>
              <w:bottom w:val="single" w:sz="18" w:space="0" w:color="auto"/>
            </w:tcBorders>
            <w:vAlign w:val="center"/>
          </w:tcPr>
          <w:p w14:paraId="3CD7FB99" w14:textId="77777777" w:rsidR="002C0684" w:rsidRDefault="002C0684" w:rsidP="00D24641">
            <w:pPr>
              <w:spacing w:line="240" w:lineRule="auto"/>
              <w:jc w:val="left"/>
              <w:rPr>
                <w:rFonts w:ascii="宋体" w:hAnsi="宋体"/>
                <w:color w:val="000000"/>
                <w:sz w:val="18"/>
                <w:szCs w:val="18"/>
              </w:rPr>
            </w:pPr>
            <w:bookmarkStart w:id="2" w:name="OLE_LINK1" w:colFirst="0" w:colLast="1"/>
          </w:p>
        </w:tc>
        <w:tc>
          <w:tcPr>
            <w:tcW w:w="8672" w:type="dxa"/>
            <w:gridSpan w:val="7"/>
            <w:tcBorders>
              <w:bottom w:val="single" w:sz="18" w:space="0" w:color="auto"/>
            </w:tcBorders>
            <w:vAlign w:val="center"/>
          </w:tcPr>
          <w:p w14:paraId="44DBFB37" w14:textId="77777777" w:rsidR="002C0684" w:rsidRDefault="002C0684" w:rsidP="00D24641">
            <w:pPr>
              <w:spacing w:line="240" w:lineRule="auto"/>
              <w:jc w:val="center"/>
              <w:rPr>
                <w:rFonts w:ascii="宋体" w:hAnsi="宋体"/>
                <w:color w:val="000000"/>
                <w:sz w:val="18"/>
                <w:szCs w:val="18"/>
              </w:rPr>
            </w:pPr>
          </w:p>
        </w:tc>
      </w:tr>
    </w:tbl>
    <w:p w14:paraId="53A53CAC" w14:textId="77777777" w:rsidR="002C0684" w:rsidRDefault="002C0684">
      <w:bookmarkStart w:id="3" w:name="_Hlk23522148"/>
      <w:bookmarkEnd w:id="2"/>
    </w:p>
    <w:tbl>
      <w:tblPr>
        <w:tblW w:w="0" w:type="auto"/>
        <w:jc w:val="center"/>
        <w:tblLayout w:type="fixed"/>
        <w:tblLook w:val="0000" w:firstRow="0" w:lastRow="0" w:firstColumn="0" w:lastColumn="0" w:noHBand="0" w:noVBand="0"/>
      </w:tblPr>
      <w:tblGrid>
        <w:gridCol w:w="1659"/>
        <w:gridCol w:w="3728"/>
        <w:gridCol w:w="1843"/>
        <w:gridCol w:w="2508"/>
      </w:tblGrid>
      <w:tr w:rsidR="002C0684" w14:paraId="28EF2101" w14:textId="77777777" w:rsidTr="007C72C5">
        <w:trPr>
          <w:trHeight w:val="680"/>
          <w:jc w:val="center"/>
        </w:trPr>
        <w:tc>
          <w:tcPr>
            <w:tcW w:w="1659" w:type="dxa"/>
            <w:vAlign w:val="center"/>
          </w:tcPr>
          <w:bookmarkEnd w:id="3"/>
          <w:p w14:paraId="051578B1" w14:textId="77777777" w:rsidR="002C0684" w:rsidRDefault="00A82A49" w:rsidP="00AA12B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23C3C87D" w14:textId="01D3B2D5" w:rsidR="002C0684" w:rsidRDefault="00FD5504" w:rsidP="00AA12B0">
            <w:pPr>
              <w:spacing w:after="0" w:line="240" w:lineRule="auto"/>
              <w:rPr>
                <w:rFonts w:ascii="思源黑体 CN Regular" w:eastAsia="思源黑体 CN Regular" w:hAnsi="思源黑体 CN Regular"/>
              </w:rPr>
            </w:pPr>
            <w:r w:rsidRPr="00FD5504">
              <w:rPr>
                <w:rFonts w:ascii="思源黑体 CN Regular" w:eastAsia="思源黑体 CN Regular" w:hAnsi="思源黑体 CN Regular" w:hint="eastAsia"/>
              </w:rPr>
              <w:t>人类癌症</w:t>
            </w:r>
            <w:r w:rsidR="00D97EA4">
              <w:rPr>
                <w:rFonts w:ascii="思源黑体 CN Regular" w:eastAsia="思源黑体 CN Regular" w:hAnsi="思源黑体 CN Regular" w:hint="eastAsia"/>
              </w:rPr>
              <w:t>40</w:t>
            </w:r>
            <w:r w:rsidRPr="00FD5504">
              <w:rPr>
                <w:rFonts w:ascii="思源黑体 CN Regular" w:eastAsia="思源黑体 CN Regular" w:hAnsi="思源黑体 CN Regular" w:hint="eastAsia"/>
              </w:rPr>
              <w:t>基因检测</w:t>
            </w:r>
            <w:r>
              <w:rPr>
                <w:rFonts w:ascii="思源黑体 CN Regular" w:eastAsia="思源黑体 CN Regular" w:hAnsi="思源黑体 CN Regular" w:hint="eastAsia"/>
              </w:rPr>
              <w:t>（</w:t>
            </w:r>
            <w:r w:rsidR="00D97EA4">
              <w:rPr>
                <w:rFonts w:ascii="思源黑体 CN Regular" w:eastAsia="思源黑体 CN Regular" w:hAnsi="思源黑体 CN Regular" w:hint="eastAsia"/>
              </w:rPr>
              <w:t>艾德</w:t>
            </w:r>
            <w:r>
              <w:rPr>
                <w:rFonts w:ascii="思源黑体 CN Regular" w:eastAsia="思源黑体 CN Regular" w:hAnsi="思源黑体 CN Regular" w:hint="eastAsia"/>
              </w:rPr>
              <w:t>）</w:t>
            </w:r>
          </w:p>
        </w:tc>
      </w:tr>
      <w:tr w:rsidR="002C0684" w14:paraId="2B115169" w14:textId="77777777" w:rsidTr="00B3667A">
        <w:trPr>
          <w:trHeight w:val="687"/>
          <w:jc w:val="center"/>
        </w:trPr>
        <w:tc>
          <w:tcPr>
            <w:tcW w:w="1659" w:type="dxa"/>
            <w:vAlign w:val="center"/>
          </w:tcPr>
          <w:p w14:paraId="78D1E2AD" w14:textId="77777777" w:rsidR="002C0684" w:rsidRDefault="00A82A49" w:rsidP="00AA12B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26F1F358" w14:textId="659CA5E9" w:rsidR="002C0684" w:rsidRDefault="00813338" w:rsidP="00AA12B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40个</w:t>
            </w:r>
            <w:r w:rsidR="00757B41" w:rsidRPr="00757B41">
              <w:rPr>
                <w:rFonts w:ascii="思源黑体 CN Regular" w:eastAsia="思源黑体 CN Regular" w:hAnsi="思源黑体 CN Regular" w:hint="eastAsia"/>
              </w:rPr>
              <w:t>基因</w:t>
            </w:r>
            <w:r w:rsidR="00C94A0D">
              <w:rPr>
                <w:rFonts w:ascii="思源黑体 CN Regular" w:eastAsia="思源黑体 CN Regular" w:hAnsi="思源黑体 CN Regular" w:hint="eastAsia"/>
              </w:rPr>
              <w:t>以及微卫星状态</w:t>
            </w:r>
            <w:r w:rsidR="00D97EA4">
              <w:rPr>
                <w:rFonts w:ascii="思源黑体 CN Regular" w:eastAsia="思源黑体 CN Regular" w:hAnsi="思源黑体 CN Regular" w:hint="eastAsia"/>
              </w:rPr>
              <w:t>（10+30）</w:t>
            </w:r>
            <w:r w:rsidR="007307D7" w:rsidRPr="00605037">
              <w:rPr>
                <w:rFonts w:hint="eastAsia"/>
              </w:rPr>
              <w:t>*</w:t>
            </w:r>
          </w:p>
        </w:tc>
      </w:tr>
      <w:tr w:rsidR="00E534B2" w14:paraId="1DA50945" w14:textId="77777777" w:rsidTr="00E534B2">
        <w:trPr>
          <w:trHeight w:val="680"/>
          <w:jc w:val="center"/>
        </w:trPr>
        <w:tc>
          <w:tcPr>
            <w:tcW w:w="1659" w:type="dxa"/>
            <w:vAlign w:val="center"/>
          </w:tcPr>
          <w:p w14:paraId="526CE5D6"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728" w:type="dxa"/>
            <w:vAlign w:val="center"/>
          </w:tcPr>
          <w:p w14:paraId="7A1BBF84" w14:textId="77777777" w:rsidR="00E534B2" w:rsidRDefault="00E534B2" w:rsidP="00E534B2">
            <w:pPr>
              <w:spacing w:after="0" w:line="240" w:lineRule="auto"/>
              <w:rPr>
                <w:rFonts w:ascii="思源黑体 CN Regular" w:eastAsia="思源黑体 CN Regular" w:hAnsi="思源黑体 CN Regular"/>
              </w:rPr>
            </w:pPr>
            <w:r w:rsidRPr="00813338">
              <w:rPr>
                <w:rFonts w:ascii="思源黑体 CN Regular" w:eastAsia="思源黑体 CN Regular" w:hAnsi="思源黑体 CN Regular" w:hint="eastAsia"/>
              </w:rPr>
              <w:t>基于扩增子的高通量测序法</w:t>
            </w:r>
            <w:r>
              <w:rPr>
                <w:rFonts w:ascii="思源黑体 CN Regular" w:eastAsia="思源黑体 CN Regular" w:hAnsi="思源黑体 CN Regular" w:hint="eastAsia"/>
              </w:rPr>
              <w:t>（N</w:t>
            </w:r>
            <w:r>
              <w:rPr>
                <w:rFonts w:ascii="思源黑体 CN Regular" w:eastAsia="思源黑体 CN Regular" w:hAnsi="思源黑体 CN Regular"/>
              </w:rPr>
              <w:t>GS</w:t>
            </w:r>
            <w:r>
              <w:rPr>
                <w:rFonts w:ascii="思源黑体 CN Regular" w:eastAsia="思源黑体 CN Regular" w:hAnsi="思源黑体 CN Regular" w:hint="eastAsia"/>
              </w:rPr>
              <w:t>）</w:t>
            </w:r>
          </w:p>
        </w:tc>
        <w:tc>
          <w:tcPr>
            <w:tcW w:w="1843" w:type="dxa"/>
            <w:vAlign w:val="center"/>
          </w:tcPr>
          <w:p w14:paraId="158F1AF9" w14:textId="33E3BF12"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2508" w:type="dxa"/>
            <w:vAlign w:val="center"/>
          </w:tcPr>
          <w:p w14:paraId="36BA2187" w14:textId="14AA83AB" w:rsidR="00E534B2" w:rsidRDefault="003D48E7" w:rsidP="00E534B2">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w:t>
            </w:r>
            <w:proofErr w:type="spellStart"/>
            <w:r w:rsidRPr="003D48E7">
              <w:rPr>
                <w:rFonts w:ascii="思源黑体 CN Regular" w:eastAsia="思源黑体 CN Regular" w:hAnsi="思源黑体 CN Regular"/>
              </w:rPr>
              <w:t>sample.sample_type</w:t>
            </w:r>
            <w:proofErr w:type="spellEnd"/>
            <w:r w:rsidRPr="003D48E7">
              <w:rPr>
                <w:rFonts w:ascii="思源黑体 CN Regular" w:eastAsia="思源黑体 CN Regular" w:hAnsi="思源黑体 CN Regular"/>
              </w:rPr>
              <w:t>}}</w:t>
            </w:r>
          </w:p>
        </w:tc>
      </w:tr>
      <w:tr w:rsidR="00E534B2" w14:paraId="3A5D1DB2" w14:textId="77777777" w:rsidTr="00E534B2">
        <w:trPr>
          <w:trHeight w:val="680"/>
          <w:jc w:val="center"/>
        </w:trPr>
        <w:tc>
          <w:tcPr>
            <w:tcW w:w="1659" w:type="dxa"/>
            <w:vAlign w:val="center"/>
          </w:tcPr>
          <w:p w14:paraId="5F614BA5" w14:textId="67007A88"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p>
        </w:tc>
        <w:tc>
          <w:tcPr>
            <w:tcW w:w="3728" w:type="dxa"/>
            <w:vAlign w:val="center"/>
          </w:tcPr>
          <w:p w14:paraId="2414AA04" w14:textId="70D09491" w:rsidR="00E534B2" w:rsidRPr="00E534B2" w:rsidRDefault="003D48E7" w:rsidP="00E534B2">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w:t>
            </w:r>
            <w:proofErr w:type="spellStart"/>
            <w:proofErr w:type="gramStart"/>
            <w:r w:rsidRPr="003D48E7">
              <w:rPr>
                <w:rFonts w:ascii="思源黑体 CN Regular" w:eastAsia="思源黑体 CN Regular" w:hAnsi="思源黑体 CN Regular"/>
              </w:rPr>
              <w:t>sample.original</w:t>
            </w:r>
            <w:proofErr w:type="gramEnd"/>
            <w:r w:rsidRPr="003D48E7">
              <w:rPr>
                <w:rFonts w:ascii="思源黑体 CN Regular" w:eastAsia="思源黑体 CN Regular" w:hAnsi="思源黑体 CN Regular"/>
              </w:rPr>
              <w:t>_pathological_id</w:t>
            </w:r>
            <w:proofErr w:type="spellEnd"/>
            <w:r w:rsidRPr="003D48E7">
              <w:rPr>
                <w:rFonts w:ascii="思源黑体 CN Regular" w:eastAsia="思源黑体 CN Regular" w:hAnsi="思源黑体 CN Regular"/>
              </w:rPr>
              <w:t>}}</w:t>
            </w:r>
          </w:p>
        </w:tc>
        <w:tc>
          <w:tcPr>
            <w:tcW w:w="1843" w:type="dxa"/>
            <w:vAlign w:val="center"/>
          </w:tcPr>
          <w:p w14:paraId="47CB12FA" w14:textId="01AE3155" w:rsidR="00E534B2" w:rsidRPr="00E534B2" w:rsidRDefault="00E534B2" w:rsidP="00E534B2">
            <w:pPr>
              <w:spacing w:after="0" w:line="240" w:lineRule="auto"/>
              <w:rPr>
                <w:rFonts w:ascii="思源黑体 CN Regular" w:eastAsia="思源黑体 CN Regular" w:hAnsi="思源黑体 CN Regular"/>
              </w:rPr>
            </w:pPr>
            <w:r w:rsidRPr="00E534B2">
              <w:rPr>
                <w:rFonts w:ascii="思源黑体 CN Regular" w:eastAsia="思源黑体 CN Regular" w:hAnsi="思源黑体 CN Regular" w:hint="eastAsia"/>
              </w:rPr>
              <w:t>原蜡块号：</w:t>
            </w:r>
          </w:p>
        </w:tc>
        <w:tc>
          <w:tcPr>
            <w:tcW w:w="2508" w:type="dxa"/>
            <w:vAlign w:val="center"/>
          </w:tcPr>
          <w:p w14:paraId="329FDFE5" w14:textId="01909E47" w:rsidR="00E534B2" w:rsidRPr="00E534B2" w:rsidRDefault="00E534B2" w:rsidP="00E534B2">
            <w:pPr>
              <w:spacing w:after="0" w:line="240" w:lineRule="auto"/>
              <w:rPr>
                <w:rFonts w:ascii="思源黑体 CN Regular" w:eastAsia="思源黑体 CN Regular" w:hAnsi="思源黑体 CN Regular"/>
              </w:rPr>
            </w:pPr>
          </w:p>
        </w:tc>
      </w:tr>
      <w:tr w:rsidR="00E534B2" w14:paraId="7DC878CE" w14:textId="77777777" w:rsidTr="00E534B2">
        <w:trPr>
          <w:trHeight w:val="680"/>
          <w:jc w:val="center"/>
        </w:trPr>
        <w:tc>
          <w:tcPr>
            <w:tcW w:w="1659" w:type="dxa"/>
            <w:vAlign w:val="center"/>
          </w:tcPr>
          <w:p w14:paraId="214916C6"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728" w:type="dxa"/>
            <w:vAlign w:val="center"/>
          </w:tcPr>
          <w:p w14:paraId="0BFB6CFE" w14:textId="6ECA37A4" w:rsidR="00E534B2" w:rsidRDefault="003D48E7" w:rsidP="00E534B2">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 xml:space="preserve">{%if </w:t>
            </w:r>
            <w:proofErr w:type="spellStart"/>
            <w:proofErr w:type="gramStart"/>
            <w:r w:rsidRPr="003D48E7">
              <w:rPr>
                <w:rFonts w:ascii="思源黑体 CN Regular" w:eastAsia="思源黑体 CN Regular" w:hAnsi="思源黑体 CN Regular"/>
              </w:rPr>
              <w:t>sample.tumor</w:t>
            </w:r>
            <w:proofErr w:type="gramEnd"/>
            <w:r w:rsidRPr="003D48E7">
              <w:rPr>
                <w:rFonts w:ascii="思源黑体 CN Regular" w:eastAsia="思源黑体 CN Regular" w:hAnsi="思源黑体 CN Regular"/>
              </w:rPr>
              <w:t>_content</w:t>
            </w:r>
            <w:proofErr w:type="spellEnd"/>
            <w:r w:rsidRPr="003D48E7">
              <w:rPr>
                <w:rFonts w:ascii="思源黑体 CN Regular" w:eastAsia="思源黑体 CN Regular" w:hAnsi="思源黑体 CN Regular"/>
              </w:rPr>
              <w:t>%}{{</w:t>
            </w:r>
            <w:proofErr w:type="spellStart"/>
            <w:r w:rsidRPr="003D48E7">
              <w:rPr>
                <w:rFonts w:ascii="思源黑体 CN Regular" w:eastAsia="思源黑体 CN Regular" w:hAnsi="思源黑体 CN Regular"/>
              </w:rPr>
              <w:t>sample.tumor_content</w:t>
            </w:r>
            <w:proofErr w:type="spellEnd"/>
            <w:r w:rsidRPr="003D48E7">
              <w:rPr>
                <w:rFonts w:ascii="思源黑体 CN Regular" w:eastAsia="思源黑体 CN Regular" w:hAnsi="思源黑体 CN Regular"/>
              </w:rPr>
              <w:t xml:space="preserve">}}{%else%}{%if </w:t>
            </w:r>
            <w:proofErr w:type="spellStart"/>
            <w:r w:rsidRPr="003D48E7">
              <w:rPr>
                <w:rFonts w:ascii="思源黑体 CN Regular" w:eastAsia="思源黑体 CN Regular" w:hAnsi="思源黑体 CN Regular"/>
              </w:rPr>
              <w:t>lib_quality_control</w:t>
            </w:r>
            <w:proofErr w:type="spellEnd"/>
            <w:r w:rsidRPr="003D48E7">
              <w:rPr>
                <w:rFonts w:ascii="思源黑体 CN Regular" w:eastAsia="思源黑体 CN Regular" w:hAnsi="思源黑体 CN Regular"/>
              </w:rPr>
              <w:t xml:space="preserve"> and </w:t>
            </w:r>
            <w:proofErr w:type="spellStart"/>
            <w:r w:rsidRPr="003D48E7">
              <w:rPr>
                <w:rFonts w:ascii="思源黑体 CN Regular" w:eastAsia="思源黑体 CN Regular" w:hAnsi="思源黑体 CN Regular"/>
              </w:rPr>
              <w:t>lib_quality_control.lib_dna_qc</w:t>
            </w:r>
            <w:proofErr w:type="spellEnd"/>
            <w:r w:rsidRPr="003D48E7">
              <w:rPr>
                <w:rFonts w:ascii="思源黑体 CN Regular" w:eastAsia="思源黑体 CN Regular" w:hAnsi="思源黑体 CN Regular"/>
              </w:rPr>
              <w:t xml:space="preserve"> and lib_quality_control.lib_dna_qc.tumor_content%}{{lib_quality_control.lib_dna_qc.tumor_content}}{%else%}{%endif%}{%endif%}</w:t>
            </w:r>
          </w:p>
        </w:tc>
        <w:tc>
          <w:tcPr>
            <w:tcW w:w="1843" w:type="dxa"/>
            <w:vAlign w:val="center"/>
          </w:tcPr>
          <w:p w14:paraId="4791158E"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每张切片肿瘤细胞数量：</w:t>
            </w:r>
          </w:p>
        </w:tc>
        <w:tc>
          <w:tcPr>
            <w:tcW w:w="2508" w:type="dxa"/>
            <w:vAlign w:val="center"/>
          </w:tcPr>
          <w:p w14:paraId="23F4B4CA" w14:textId="4705E27D" w:rsidR="00E534B2" w:rsidRPr="00873098" w:rsidRDefault="00E534B2" w:rsidP="00E534B2">
            <w:pPr>
              <w:spacing w:after="0" w:line="240" w:lineRule="auto"/>
              <w:ind w:leftChars="-50" w:left="-100"/>
              <w:rPr>
                <w:rFonts w:ascii="宋体" w:hAnsi="宋体"/>
                <w:color w:val="000000"/>
                <w:sz w:val="18"/>
                <w:szCs w:val="18"/>
              </w:rPr>
            </w:pPr>
          </w:p>
        </w:tc>
      </w:tr>
      <w:tr w:rsidR="00E534B2" w14:paraId="7B2AA765" w14:textId="77777777" w:rsidTr="007C72C5">
        <w:trPr>
          <w:trHeight w:val="680"/>
          <w:jc w:val="center"/>
        </w:trPr>
        <w:tc>
          <w:tcPr>
            <w:tcW w:w="1659" w:type="dxa"/>
            <w:vAlign w:val="center"/>
          </w:tcPr>
          <w:p w14:paraId="0ECF655C" w14:textId="77777777" w:rsidR="00E534B2" w:rsidRDefault="00E534B2" w:rsidP="00E534B2">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t>病理诊断：</w:t>
            </w:r>
          </w:p>
        </w:tc>
        <w:tc>
          <w:tcPr>
            <w:tcW w:w="8079" w:type="dxa"/>
            <w:gridSpan w:val="3"/>
            <w:vAlign w:val="center"/>
          </w:tcPr>
          <w:p w14:paraId="45702AE7" w14:textId="0872D44A" w:rsidR="00E534B2" w:rsidRDefault="00453BFF" w:rsidP="00E534B2">
            <w:pPr>
              <w:spacing w:after="0" w:line="240" w:lineRule="auto"/>
              <w:rPr>
                <w:rFonts w:ascii="思源黑体 CN Regular" w:eastAsia="思源黑体 CN Regular" w:hAnsi="思源黑体 CN Regular"/>
              </w:rPr>
            </w:pPr>
            <w:r w:rsidRPr="00453BFF">
              <w:rPr>
                <w:rFonts w:ascii="思源黑体 CN Regular" w:eastAsia="思源黑体 CN Regular" w:hAnsi="思源黑体 CN Regular"/>
              </w:rPr>
              <w:t>{{</w:t>
            </w:r>
            <w:proofErr w:type="spellStart"/>
            <w:proofErr w:type="gramStart"/>
            <w:r w:rsidRPr="00453BFF">
              <w:rPr>
                <w:rFonts w:ascii="思源黑体 CN Regular" w:eastAsia="思源黑体 CN Regular" w:hAnsi="思源黑体 CN Regular"/>
              </w:rPr>
              <w:t>sample.pathol</w:t>
            </w:r>
            <w:proofErr w:type="gramEnd"/>
            <w:r w:rsidRPr="00453BFF">
              <w:rPr>
                <w:rFonts w:ascii="思源黑体 CN Regular" w:eastAsia="思源黑体 CN Regular" w:hAnsi="思源黑体 CN Regular"/>
              </w:rPr>
              <w:t>_diagn</w:t>
            </w:r>
            <w:proofErr w:type="spellEnd"/>
            <w:r w:rsidRPr="00453BFF">
              <w:rPr>
                <w:rFonts w:ascii="思源黑体 CN Regular" w:eastAsia="思源黑体 CN Regular" w:hAnsi="思源黑体 CN Regular"/>
              </w:rPr>
              <w:t>}}</w:t>
            </w:r>
          </w:p>
        </w:tc>
      </w:tr>
      <w:tr w:rsidR="00E534B2" w14:paraId="2A028A95" w14:textId="77777777" w:rsidTr="007C72C5">
        <w:trPr>
          <w:trHeight w:val="680"/>
          <w:jc w:val="center"/>
        </w:trPr>
        <w:tc>
          <w:tcPr>
            <w:tcW w:w="1659" w:type="dxa"/>
            <w:vAlign w:val="center"/>
          </w:tcPr>
          <w:p w14:paraId="2E64D8D6"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lastRenderedPageBreak/>
              <w:t>样本初步质控</w:t>
            </w:r>
          </w:p>
        </w:tc>
        <w:tc>
          <w:tcPr>
            <w:tcW w:w="8079" w:type="dxa"/>
            <w:gridSpan w:val="3"/>
            <w:vAlign w:val="center"/>
          </w:tcPr>
          <w:p w14:paraId="6DDF490E" w14:textId="5C198E60" w:rsidR="00E534B2" w:rsidRDefault="00E534B2" w:rsidP="00E534B2">
            <w:pPr>
              <w:spacing w:after="0" w:line="240" w:lineRule="auto"/>
              <w:rPr>
                <w:rFonts w:ascii="思源黑体 CN Regular" w:eastAsia="思源黑体 CN Regular" w:hAnsi="思源黑体 CN Regular"/>
              </w:rPr>
            </w:pPr>
          </w:p>
        </w:tc>
      </w:tr>
    </w:tbl>
    <w:p w14:paraId="4D2E6810" w14:textId="77777777" w:rsidR="00E534B2" w:rsidRDefault="00E534B2" w:rsidP="00C12C18"/>
    <w:p w14:paraId="6E1032A7" w14:textId="3F85A2DC" w:rsidR="004C3114" w:rsidRDefault="004C3114" w:rsidP="004C3114">
      <w:pPr>
        <w:widowControl w:val="0"/>
        <w:autoSpaceDE w:val="0"/>
        <w:autoSpaceDN w:val="0"/>
        <w:adjustRightInd w:val="0"/>
        <w:spacing w:after="0" w:line="240" w:lineRule="auto"/>
        <w:jc w:val="center"/>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备注</w:t>
      </w:r>
      <w:r w:rsidR="00E534B2" w:rsidRPr="00E534B2">
        <w:rPr>
          <w:rFonts w:ascii="思源黑体 CN Regular" w:eastAsia="思源黑体 CN Regular" w:hAnsi="思源黑体 CN Regular" w:cs="Arial" w:hint="eastAsia"/>
          <w:sz w:val="18"/>
          <w:szCs w:val="18"/>
          <w:lang w:val="en-CA"/>
        </w:rPr>
        <w:t>：*本项目主要检测ALK/BRAF/EGFR/ERBB2/KRAS/MET/NRAS/PIK3CA/RET/ROS1共10个基因，</w:t>
      </w:r>
    </w:p>
    <w:p w14:paraId="700F9F71" w14:textId="55DBD892" w:rsidR="00E534B2" w:rsidRPr="00E534B2" w:rsidRDefault="004C3114" w:rsidP="004C3114">
      <w:pPr>
        <w:widowControl w:val="0"/>
        <w:autoSpaceDE w:val="0"/>
        <w:autoSpaceDN w:val="0"/>
        <w:adjustRightInd w:val="0"/>
        <w:spacing w:after="0" w:line="240" w:lineRule="auto"/>
        <w:ind w:firstLine="284"/>
        <w:jc w:val="center"/>
      </w:pPr>
      <w:r>
        <w:rPr>
          <w:rFonts w:ascii="思源黑体 CN Regular" w:eastAsia="思源黑体 CN Regular" w:hAnsi="思源黑体 CN Regular" w:cs="Arial" w:hint="eastAsia"/>
          <w:sz w:val="18"/>
          <w:szCs w:val="18"/>
          <w:lang w:val="en-CA"/>
        </w:rPr>
        <w:t>其余30</w:t>
      </w:r>
      <w:r w:rsidR="00E534B2" w:rsidRPr="00E534B2">
        <w:rPr>
          <w:rFonts w:ascii="思源黑体 CN Regular" w:eastAsia="思源黑体 CN Regular" w:hAnsi="思源黑体 CN Regular" w:cs="Arial" w:hint="eastAsia"/>
          <w:sz w:val="18"/>
          <w:szCs w:val="18"/>
          <w:lang w:val="en-CA"/>
        </w:rPr>
        <w:t>基因检测结果为科研用途，详见附录基因列表，仅供临床参考。</w:t>
      </w:r>
    </w:p>
    <w:p w14:paraId="38C6F8ED" w14:textId="44486275" w:rsidR="00E534B2" w:rsidRPr="00C12C18" w:rsidRDefault="00C12C18" w:rsidP="00C12C18">
      <w:pPr>
        <w:spacing w:after="0" w:line="240" w:lineRule="auto"/>
        <w:jc w:val="left"/>
        <w:rPr>
          <w:rFonts w:ascii="Arial" w:eastAsia="思源黑体 CN Medium" w:hAnsi="Arial" w:cs="Arial"/>
          <w:b/>
          <w:smallCaps/>
          <w:color w:val="1654B0"/>
          <w:sz w:val="28"/>
          <w:szCs w:val="26"/>
        </w:rPr>
      </w:pPr>
      <w:r>
        <w:rPr>
          <w:rFonts w:ascii="Arial" w:eastAsia="思源黑体 CN Medium" w:hAnsi="Arial" w:cs="Arial"/>
          <w:b/>
          <w:smallCaps/>
          <w:color w:val="1654B0"/>
          <w:sz w:val="28"/>
          <w:szCs w:val="26"/>
        </w:rPr>
        <w:br w:type="page"/>
      </w:r>
    </w:p>
    <w:bookmarkStart w:id="4" w:name="_Toc487641877"/>
    <w:bookmarkStart w:id="5" w:name="_Toc153812949"/>
    <w:p w14:paraId="019EADBC" w14:textId="3BC432D5" w:rsidR="002C0684" w:rsidRDefault="002711C0" w:rsidP="00B06F3B">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5680" behindDoc="1" locked="0" layoutInCell="1" allowOverlap="1" wp14:anchorId="7498C5ED" wp14:editId="53BCB0D4">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55AD115A" id="矩形 271" o:spid="_x0000_s1026" style="position:absolute;left:0;text-align:left;margin-left:-3.2pt;margin-top:3.1pt;width:16.3pt;height:20.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color w:val="1654B0"/>
        </w:rPr>
        <w:t>检测结果总</w:t>
      </w:r>
      <w:proofErr w:type="gramStart"/>
      <w:r>
        <w:rPr>
          <w:rFonts w:ascii="Arial" w:eastAsia="思源黑体 CN Medium" w:hAnsi="Arial" w:cs="Arial"/>
          <w:color w:val="1654B0"/>
        </w:rPr>
        <w:t>览</w:t>
      </w:r>
      <w:bookmarkEnd w:id="4"/>
      <w:bookmarkEnd w:id="5"/>
      <w:proofErr w:type="gramEnd"/>
    </w:p>
    <w:tbl>
      <w:tblPr>
        <w:tblW w:w="0" w:type="auto"/>
        <w:tblLook w:val="0000" w:firstRow="0" w:lastRow="0" w:firstColumn="0" w:lastColumn="0" w:noHBand="0" w:noVBand="0"/>
      </w:tblPr>
      <w:tblGrid>
        <w:gridCol w:w="1635"/>
        <w:gridCol w:w="8560"/>
      </w:tblGrid>
      <w:tr w:rsidR="006F4C4D" w14:paraId="2D442696" w14:textId="77777777" w:rsidTr="006F4C4D">
        <w:tc>
          <w:tcPr>
            <w:tcW w:w="1635" w:type="dxa"/>
            <w:tcBorders>
              <w:top w:val="single" w:sz="4" w:space="0" w:color="4472C4"/>
              <w:left w:val="single" w:sz="4" w:space="0" w:color="4472C4"/>
              <w:bottom w:val="single" w:sz="4" w:space="0" w:color="9CC2E5"/>
              <w:right w:val="dotted" w:sz="4" w:space="0" w:color="9CC2E5"/>
            </w:tcBorders>
            <w:vAlign w:val="center"/>
          </w:tcPr>
          <w:p w14:paraId="3F7BBDB8"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 xml:space="preserve">检 测 </w:t>
            </w:r>
            <w:proofErr w:type="gramStart"/>
            <w:r w:rsidRPr="007C72C5">
              <w:rPr>
                <w:rFonts w:ascii="思源黑体 CN Bold" w:eastAsia="思源黑体 CN Bold" w:hAnsi="思源黑体 CN Bold" w:cs="Arial"/>
                <w:b/>
                <w:bCs/>
                <w:color w:val="3B3838"/>
                <w:sz w:val="22"/>
                <w:szCs w:val="22"/>
              </w:rPr>
              <w:t>范</w:t>
            </w:r>
            <w:proofErr w:type="gramEnd"/>
            <w:r w:rsidRPr="007C72C5">
              <w:rPr>
                <w:rFonts w:ascii="思源黑体 CN Bold" w:eastAsia="思源黑体 CN Bold" w:hAnsi="思源黑体 CN Bold" w:cs="Arial"/>
                <w:b/>
                <w:bCs/>
                <w:color w:val="3B3838"/>
                <w:sz w:val="22"/>
                <w:szCs w:val="22"/>
              </w:rPr>
              <w:t xml:space="preserve">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092A0D12" w14:textId="028A3911" w:rsidR="002C0684" w:rsidRPr="007C72C5" w:rsidRDefault="0080718C" w:rsidP="00C765D2">
            <w:pPr>
              <w:spacing w:after="0" w:line="240" w:lineRule="auto"/>
              <w:rPr>
                <w:rFonts w:ascii="思源黑体 CN Bold" w:eastAsia="思源黑体 CN Bold" w:hAnsi="思源黑体 CN Bold" w:cs="Arial"/>
                <w:b/>
                <w:bCs/>
                <w:color w:val="3B3838"/>
              </w:rPr>
            </w:pPr>
            <w:r w:rsidRPr="0080718C">
              <w:rPr>
                <w:rFonts w:ascii="思源黑体 CN Bold" w:eastAsia="思源黑体 CN Bold" w:hAnsi="思源黑体 CN Bold" w:cs="Arial" w:hint="eastAsia"/>
                <w:b/>
                <w:bCs/>
                <w:color w:val="3B3838"/>
              </w:rPr>
              <w:t>本产品检测范围覆盖40个基因，这些基因为已获批或处于临床研究阶段的靶</w:t>
            </w:r>
            <w:proofErr w:type="gramStart"/>
            <w:r w:rsidRPr="0080718C">
              <w:rPr>
                <w:rFonts w:ascii="思源黑体 CN Bold" w:eastAsia="思源黑体 CN Bold" w:hAnsi="思源黑体 CN Bold" w:cs="Arial" w:hint="eastAsia"/>
                <w:b/>
                <w:bCs/>
                <w:color w:val="3B3838"/>
              </w:rPr>
              <w:t>向药物</w:t>
            </w:r>
            <w:proofErr w:type="gramEnd"/>
            <w:r w:rsidRPr="0080718C">
              <w:rPr>
                <w:rFonts w:ascii="思源黑体 CN Bold" w:eastAsia="思源黑体 CN Bold" w:hAnsi="思源黑体 CN Bold" w:cs="Arial" w:hint="eastAsia"/>
                <w:b/>
                <w:bCs/>
                <w:color w:val="3B3838"/>
              </w:rPr>
              <w:t>的相关标志物。可检测目标区域范围内的点突变、插入缺失、融合、拷贝数扩增以及微卫星状态（MSS/MSI）和化疗药物代谢相关酶类多态性位点。</w:t>
            </w:r>
          </w:p>
        </w:tc>
      </w:tr>
      <w:tr w:rsidR="00861C46" w14:paraId="7E249B27" w14:textId="77777777" w:rsidTr="006F4C4D">
        <w:trPr>
          <w:trHeight w:hRule="exact" w:val="567"/>
        </w:trPr>
        <w:tc>
          <w:tcPr>
            <w:tcW w:w="1635" w:type="dxa"/>
            <w:tcBorders>
              <w:left w:val="single" w:sz="4" w:space="0" w:color="4472C4"/>
              <w:right w:val="dotted" w:sz="4" w:space="0" w:color="9CC2E5"/>
            </w:tcBorders>
            <w:shd w:val="clear" w:color="auto" w:fill="DEEAF6"/>
            <w:vAlign w:val="center"/>
          </w:tcPr>
          <w:p w14:paraId="2A890111"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检 测 平 台</w:t>
            </w:r>
          </w:p>
        </w:tc>
        <w:tc>
          <w:tcPr>
            <w:tcW w:w="8560" w:type="dxa"/>
            <w:tcBorders>
              <w:left w:val="dotted" w:sz="4" w:space="0" w:color="9CC2E5"/>
              <w:right w:val="single" w:sz="4" w:space="0" w:color="4472C4"/>
            </w:tcBorders>
            <w:shd w:val="clear" w:color="auto" w:fill="DEEAF6"/>
            <w:vAlign w:val="center"/>
          </w:tcPr>
          <w:p w14:paraId="64FAA1F8" w14:textId="07037CC0" w:rsidR="002C0684" w:rsidRPr="00433DB9" w:rsidRDefault="0080718C" w:rsidP="00433DB9">
            <w:pPr>
              <w:spacing w:after="0" w:line="240" w:lineRule="auto"/>
              <w:jc w:val="left"/>
              <w:rPr>
                <w:rFonts w:ascii="思源黑体 CN Light" w:eastAsia="思源黑体 CN Light" w:hAnsi="思源黑体 CN Light" w:cs="Arial"/>
                <w:color w:val="3B3838"/>
              </w:rPr>
            </w:pPr>
            <w:r w:rsidRPr="0080718C">
              <w:rPr>
                <w:rFonts w:ascii="思源黑体 CN Light" w:eastAsia="思源黑体 CN Light" w:hAnsi="思源黑体 CN Light" w:cs="Arial"/>
                <w:color w:val="3B3838"/>
              </w:rPr>
              <w:t xml:space="preserve">Illumina </w:t>
            </w:r>
            <w:proofErr w:type="spellStart"/>
            <w:r w:rsidRPr="0080718C">
              <w:rPr>
                <w:rFonts w:ascii="思源黑体 CN Light" w:eastAsia="思源黑体 CN Light" w:hAnsi="思源黑体 CN Light" w:cs="Arial"/>
                <w:color w:val="3B3838"/>
              </w:rPr>
              <w:t>Nextseq</w:t>
            </w:r>
            <w:proofErr w:type="spellEnd"/>
            <w:r w:rsidRPr="0080718C">
              <w:rPr>
                <w:rFonts w:ascii="思源黑体 CN Light" w:eastAsia="思源黑体 CN Light" w:hAnsi="思源黑体 CN Light" w:cs="Arial"/>
                <w:color w:val="3B3838"/>
              </w:rPr>
              <w:t xml:space="preserve"> 500/ </w:t>
            </w:r>
            <w:proofErr w:type="spellStart"/>
            <w:r w:rsidRPr="0080718C">
              <w:rPr>
                <w:rFonts w:ascii="思源黑体 CN Light" w:eastAsia="思源黑体 CN Light" w:hAnsi="思源黑体 CN Light" w:cs="Arial"/>
                <w:color w:val="3B3838"/>
              </w:rPr>
              <w:t>Nextseq</w:t>
            </w:r>
            <w:proofErr w:type="spellEnd"/>
            <w:r w:rsidRPr="0080718C">
              <w:rPr>
                <w:rFonts w:ascii="思源黑体 CN Light" w:eastAsia="思源黑体 CN Light" w:hAnsi="思源黑体 CN Light" w:cs="Arial"/>
                <w:color w:val="3B3838"/>
              </w:rPr>
              <w:t xml:space="preserve"> CN500/ </w:t>
            </w:r>
            <w:proofErr w:type="spellStart"/>
            <w:r w:rsidRPr="0080718C">
              <w:rPr>
                <w:rFonts w:ascii="思源黑体 CN Light" w:eastAsia="思源黑体 CN Light" w:hAnsi="思源黑体 CN Light" w:cs="Arial"/>
                <w:color w:val="3B3838"/>
              </w:rPr>
              <w:t>Miseq</w:t>
            </w:r>
            <w:proofErr w:type="spellEnd"/>
            <w:r w:rsidRPr="0080718C">
              <w:rPr>
                <w:rFonts w:ascii="思源黑体 CN Light" w:eastAsia="思源黑体 CN Light" w:hAnsi="思源黑体 CN Light" w:cs="Arial"/>
                <w:color w:val="3B3838"/>
              </w:rPr>
              <w:t xml:space="preserve">/ </w:t>
            </w:r>
            <w:proofErr w:type="spellStart"/>
            <w:r w:rsidRPr="0080718C">
              <w:rPr>
                <w:rFonts w:ascii="思源黑体 CN Light" w:eastAsia="思源黑体 CN Light" w:hAnsi="思源黑体 CN Light" w:cs="Arial"/>
                <w:color w:val="3B3838"/>
              </w:rPr>
              <w:t>MiSeqDx</w:t>
            </w:r>
            <w:proofErr w:type="spellEnd"/>
          </w:p>
        </w:tc>
      </w:tr>
      <w:tr w:rsidR="006F4C4D" w14:paraId="4CF11F3C" w14:textId="77777777" w:rsidTr="00CA6EBC">
        <w:trPr>
          <w:trHeight w:hRule="exact" w:val="567"/>
        </w:trPr>
        <w:tc>
          <w:tcPr>
            <w:tcW w:w="1635" w:type="dxa"/>
            <w:tcBorders>
              <w:left w:val="single" w:sz="4" w:space="0" w:color="4472C4"/>
              <w:right w:val="dotted" w:sz="4" w:space="0" w:color="9CC2E5"/>
            </w:tcBorders>
            <w:vAlign w:val="center"/>
          </w:tcPr>
          <w:p w14:paraId="5D61353B"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hint="eastAsia"/>
                <w:b/>
                <w:bCs/>
                <w:color w:val="3B3838"/>
                <w:sz w:val="22"/>
                <w:szCs w:val="22"/>
              </w:rPr>
              <w:t>检 测 方 法</w:t>
            </w:r>
          </w:p>
        </w:tc>
        <w:tc>
          <w:tcPr>
            <w:tcW w:w="8560" w:type="dxa"/>
            <w:tcBorders>
              <w:left w:val="dotted" w:sz="4" w:space="0" w:color="9CC2E5"/>
              <w:right w:val="single" w:sz="4" w:space="0" w:color="4472C4"/>
            </w:tcBorders>
            <w:vAlign w:val="center"/>
          </w:tcPr>
          <w:p w14:paraId="75440141" w14:textId="77777777" w:rsidR="002C0684" w:rsidRPr="00433DB9" w:rsidRDefault="00A82A49" w:rsidP="00433DB9">
            <w:pPr>
              <w:spacing w:after="0" w:line="240" w:lineRule="auto"/>
              <w:jc w:val="left"/>
              <w:rPr>
                <w:rFonts w:ascii="思源黑体 CN Light" w:eastAsia="思源黑体 CN Light" w:hAnsi="思源黑体 CN Light" w:cs="Arial"/>
                <w:color w:val="3B3838"/>
              </w:rPr>
            </w:pPr>
            <w:r w:rsidRPr="00433DB9">
              <w:rPr>
                <w:rFonts w:ascii="思源黑体 CN Light" w:eastAsia="思源黑体 CN Light" w:hAnsi="思源黑体 CN Light" w:cs="Arial" w:hint="eastAsia"/>
                <w:color w:val="3B3838"/>
              </w:rPr>
              <w:t>高通量测序法(NGS)</w:t>
            </w:r>
          </w:p>
        </w:tc>
      </w:tr>
      <w:tr w:rsidR="00861C46" w14:paraId="393C596D" w14:textId="77777777" w:rsidTr="00CA6EBC">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59482E1E"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411E0F43" w14:textId="77777777" w:rsidR="002C0684" w:rsidRPr="00433DB9" w:rsidRDefault="00A82A49" w:rsidP="00433DB9">
            <w:pPr>
              <w:spacing w:after="0" w:line="240" w:lineRule="auto"/>
              <w:jc w:val="left"/>
              <w:rPr>
                <w:rFonts w:ascii="思源黑体 CN Light" w:eastAsia="思源黑体 CN Light" w:hAnsi="思源黑体 CN Light" w:cs="Arial"/>
                <w:color w:val="3B3838"/>
              </w:rPr>
            </w:pPr>
            <w:r w:rsidRPr="00433DB9">
              <w:rPr>
                <w:rFonts w:ascii="思源黑体 CN Light" w:eastAsia="思源黑体 CN Light" w:hAnsi="思源黑体 CN Light" w:cs="Arial"/>
                <w:color w:val="3B3838"/>
              </w:rPr>
              <w:t>GRCh37/hg19</w:t>
            </w:r>
          </w:p>
        </w:tc>
      </w:tr>
    </w:tbl>
    <w:p w14:paraId="107DE303" w14:textId="4F241E77" w:rsidR="00C12C18" w:rsidRDefault="00C12C18">
      <w:pPr>
        <w:spacing w:after="0" w:line="240" w:lineRule="auto"/>
        <w:jc w:val="left"/>
        <w:rPr>
          <w:rFonts w:ascii="Arial" w:eastAsia="思源黑体 CN Medium" w:hAnsi="Arial" w:cs="Arial"/>
          <w:sz w:val="16"/>
          <w:szCs w:val="16"/>
        </w:rPr>
      </w:pPr>
      <w:bookmarkStart w:id="6" w:name="_Toc487641538"/>
      <w:bookmarkStart w:id="7" w:name="_Toc487641878"/>
      <w:r>
        <w:rPr>
          <w:rFonts w:ascii="Arial" w:eastAsia="思源黑体 CN Medium" w:hAnsi="Arial" w:cs="Arial"/>
          <w:sz w:val="16"/>
          <w:szCs w:val="16"/>
        </w:rPr>
        <w:br w:type="page"/>
      </w:r>
    </w:p>
    <w:p w14:paraId="37B1A4E1" w14:textId="77777777" w:rsidR="007115CC" w:rsidRDefault="007115CC">
      <w:pPr>
        <w:autoSpaceDE w:val="0"/>
        <w:autoSpaceDN w:val="0"/>
        <w:adjustRightInd w:val="0"/>
        <w:spacing w:after="0" w:line="240" w:lineRule="auto"/>
        <w:rPr>
          <w:rFonts w:ascii="Arial" w:eastAsia="思源黑体 CN Medium" w:hAnsi="Arial" w:cs="Arial"/>
          <w:sz w:val="16"/>
          <w:szCs w:val="16"/>
        </w:rPr>
      </w:pPr>
    </w:p>
    <w:tbl>
      <w:tblPr>
        <w:tblStyle w:val="-"/>
        <w:tblW w:w="10206" w:type="dxa"/>
        <w:tblLayout w:type="fixed"/>
        <w:tblLook w:val="0000" w:firstRow="0" w:lastRow="0" w:firstColumn="0" w:lastColumn="0" w:noHBand="0" w:noVBand="0"/>
      </w:tblPr>
      <w:tblGrid>
        <w:gridCol w:w="1418"/>
        <w:gridCol w:w="3260"/>
        <w:gridCol w:w="3544"/>
        <w:gridCol w:w="1984"/>
      </w:tblGrid>
      <w:tr w:rsidR="00143B0A" w14:paraId="678E6602" w14:textId="77777777" w:rsidTr="00123114">
        <w:trPr>
          <w:trHeight w:hRule="exact" w:val="454"/>
        </w:trPr>
        <w:tc>
          <w:tcPr>
            <w:tcW w:w="10206" w:type="dxa"/>
            <w:gridSpan w:val="4"/>
            <w:tcBorders>
              <w:top w:val="nil"/>
              <w:bottom w:val="dotted" w:sz="4" w:space="0" w:color="4472C4"/>
            </w:tcBorders>
            <w:shd w:val="clear" w:color="auto" w:fill="548ED4"/>
            <w:vAlign w:val="center"/>
          </w:tcPr>
          <w:p w14:paraId="7B14C9CB" w14:textId="77777777" w:rsidR="00143B0A" w:rsidRPr="003632B8" w:rsidRDefault="00143B0A" w:rsidP="00123114">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Arial" w:hint="eastAsia"/>
                <w:b/>
                <w:bCs/>
                <w:color w:val="FFFFFF"/>
                <w:sz w:val="20"/>
                <w:szCs w:val="21"/>
              </w:rPr>
              <w:t>基因变异结果汇总</w:t>
            </w:r>
          </w:p>
        </w:tc>
      </w:tr>
      <w:tr w:rsidR="00143B0A" w14:paraId="77E9F7DA" w14:textId="77777777" w:rsidTr="00123114">
        <w:tc>
          <w:tcPr>
            <w:tcW w:w="1418" w:type="dxa"/>
            <w:tcBorders>
              <w:top w:val="dotted" w:sz="4" w:space="0" w:color="4472C4"/>
            </w:tcBorders>
            <w:vAlign w:val="center"/>
          </w:tcPr>
          <w:p w14:paraId="5CEC55D5"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w:t>
            </w:r>
          </w:p>
        </w:tc>
        <w:tc>
          <w:tcPr>
            <w:tcW w:w="3260" w:type="dxa"/>
            <w:tcBorders>
              <w:top w:val="dotted" w:sz="4" w:space="0" w:color="4472C4"/>
            </w:tcBorders>
            <w:vAlign w:val="center"/>
          </w:tcPr>
          <w:p w14:paraId="71A5B6ED"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Cs w:val="21"/>
              </w:rPr>
            </w:pPr>
            <w:r>
              <w:rPr>
                <w:rFonts w:ascii="思源黑体 CN Bold" w:eastAsia="思源黑体 CN Bold" w:hAnsi="思源黑体 CN Bold" w:cs="Arial" w:hint="eastAsia"/>
                <w:b/>
                <w:bCs/>
                <w:color w:val="3B3838"/>
                <w:sz w:val="20"/>
                <w:szCs w:val="21"/>
              </w:rPr>
              <w:t>变异</w:t>
            </w:r>
          </w:p>
        </w:tc>
        <w:tc>
          <w:tcPr>
            <w:tcW w:w="3544" w:type="dxa"/>
            <w:tcBorders>
              <w:top w:val="dotted" w:sz="4" w:space="0" w:color="4472C4"/>
            </w:tcBorders>
            <w:vAlign w:val="center"/>
          </w:tcPr>
          <w:p w14:paraId="7D67872C"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突变型</w:t>
            </w:r>
          </w:p>
        </w:tc>
        <w:tc>
          <w:tcPr>
            <w:tcW w:w="1984" w:type="dxa"/>
            <w:tcBorders>
              <w:top w:val="dotted" w:sz="4" w:space="0" w:color="4472C4"/>
            </w:tcBorders>
            <w:vAlign w:val="center"/>
          </w:tcPr>
          <w:p w14:paraId="07B9A48A"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丰度</w:t>
            </w:r>
            <w:r w:rsidRPr="003632B8">
              <w:rPr>
                <w:rFonts w:ascii="思源黑体 CN Bold" w:eastAsia="思源黑体 CN Bold" w:hAnsi="思源黑体 CN Bold" w:cs="Arial" w:hint="eastAsia"/>
                <w:b/>
                <w:bCs/>
                <w:color w:val="3B3838"/>
                <w:sz w:val="20"/>
                <w:szCs w:val="21"/>
              </w:rPr>
              <w:t>/拷贝数</w:t>
            </w:r>
            <w:r w:rsidRPr="003632B8">
              <w:rPr>
                <w:rFonts w:ascii="思源黑体 CN Bold" w:eastAsia="思源黑体 CN Bold" w:hAnsi="思源黑体 CN Bold" w:cs="Arial"/>
                <w:b/>
                <w:bCs/>
                <w:color w:val="3B3838"/>
                <w:sz w:val="20"/>
                <w:szCs w:val="21"/>
              </w:rPr>
              <w:t>*</w:t>
            </w:r>
          </w:p>
        </w:tc>
      </w:tr>
      <w:tr w:rsidR="00143B0A" w14:paraId="2C421CE6" w14:textId="77777777" w:rsidTr="00DD5B08">
        <w:tc>
          <w:tcPr>
            <w:tcW w:w="10206" w:type="dxa"/>
            <w:gridSpan w:val="4"/>
            <w:vAlign w:val="center"/>
          </w:tcPr>
          <w:p w14:paraId="395C7D5D" w14:textId="660F1E3A" w:rsidR="00143B0A" w:rsidRPr="008A4AF2" w:rsidRDefault="00143B0A" w:rsidP="00123114">
            <w:pPr>
              <w:spacing w:after="0" w:line="240" w:lineRule="auto"/>
              <w:jc w:val="center"/>
              <w:rPr>
                <w:rFonts w:ascii="思源黑体 CN Light" w:eastAsia="思源黑体 CN Light" w:hAnsi="思源黑体 CN Light" w:cs="Arial"/>
                <w:color w:val="3B3838"/>
                <w:sz w:val="20"/>
                <w:szCs w:val="20"/>
              </w:rPr>
            </w:pPr>
            <w:r w:rsidRPr="003632B8">
              <w:rPr>
                <w:rFonts w:ascii="思源黑体 CN Light" w:eastAsia="思源黑体 CN Light" w:hAnsi="思源黑体 CN Light" w:cs="Arial"/>
                <w:color w:val="3B3838"/>
                <w:sz w:val="20"/>
                <w:szCs w:val="21"/>
              </w:rPr>
              <w:t xml:space="preserve">{%tr if </w:t>
            </w:r>
            <w:r w:rsidR="00EE7E47">
              <w:rPr>
                <w:rFonts w:ascii="思源黑体 CN Light" w:eastAsia="思源黑体 CN Light" w:hAnsi="思源黑体 CN Light" w:cs="Arial"/>
                <w:color w:val="3B3838"/>
                <w:sz w:val="20"/>
                <w:szCs w:val="21"/>
              </w:rPr>
              <w:t>“</w:t>
            </w:r>
            <w:r w:rsidR="00EE7E47">
              <w:rPr>
                <w:rFonts w:ascii="思源黑体 CN Light" w:eastAsia="思源黑体 CN Light" w:hAnsi="思源黑体 CN Light" w:cs="Arial" w:hint="eastAsia"/>
                <w:color w:val="3B3838"/>
                <w:sz w:val="20"/>
                <w:szCs w:val="21"/>
              </w:rPr>
              <w:t>肠癌</w:t>
            </w:r>
            <w:r w:rsidR="00EE7E47">
              <w:rPr>
                <w:rFonts w:ascii="思源黑体 CN Light" w:eastAsia="思源黑体 CN Light" w:hAnsi="思源黑体 CN Light" w:cs="Arial"/>
                <w:color w:val="3B3838"/>
                <w:sz w:val="20"/>
                <w:szCs w:val="21"/>
              </w:rPr>
              <w:t xml:space="preserve">” in </w:t>
            </w:r>
            <w:proofErr w:type="spellStart"/>
            <w:r w:rsidR="00EE7E47">
              <w:rPr>
                <w:rFonts w:ascii="思源黑体 CN Light" w:eastAsia="思源黑体 CN Light" w:hAnsi="思源黑体 CN Light" w:cs="Arial"/>
                <w:color w:val="3B3838"/>
                <w:sz w:val="20"/>
                <w:szCs w:val="21"/>
              </w:rPr>
              <w:t>sample.tumor_list</w:t>
            </w:r>
            <w:proofErr w:type="spellEnd"/>
            <w:r w:rsidRPr="003632B8">
              <w:rPr>
                <w:rFonts w:ascii="思源黑体 CN Light" w:eastAsia="思源黑体 CN Light" w:hAnsi="思源黑体 CN Light" w:cs="Arial"/>
                <w:color w:val="3B3838"/>
                <w:sz w:val="20"/>
                <w:szCs w:val="21"/>
              </w:rPr>
              <w:t>%}</w:t>
            </w:r>
          </w:p>
        </w:tc>
      </w:tr>
      <w:tr w:rsidR="004056AD" w14:paraId="7916D226" w14:textId="77777777" w:rsidTr="00DD5B08">
        <w:tc>
          <w:tcPr>
            <w:tcW w:w="10206" w:type="dxa"/>
            <w:gridSpan w:val="4"/>
            <w:vAlign w:val="center"/>
          </w:tcPr>
          <w:p w14:paraId="7E8CC2B7" w14:textId="3CF9A515" w:rsidR="004056AD" w:rsidRPr="003632B8" w:rsidRDefault="004056AD" w:rsidP="00123114">
            <w:pPr>
              <w:spacing w:after="0" w:line="240" w:lineRule="auto"/>
              <w:jc w:val="center"/>
              <w:rPr>
                <w:rFonts w:ascii="思源黑体 CN Light" w:eastAsia="思源黑体 CN Light" w:hAnsi="思源黑体 CN Light" w:cs="Arial"/>
                <w:color w:val="3B3838"/>
                <w:szCs w:val="21"/>
              </w:rPr>
            </w:pPr>
            <w:r w:rsidRPr="004056AD">
              <w:rPr>
                <w:rFonts w:ascii="思源黑体 CN Light" w:eastAsia="思源黑体 CN Light" w:hAnsi="思源黑体 CN Light" w:cs="Arial"/>
                <w:color w:val="3B3838"/>
                <w:szCs w:val="21"/>
              </w:rPr>
              <w:t xml:space="preserve">{%tr for a in </w:t>
            </w:r>
            <w:r w:rsidR="0066703E">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var.var_</w:t>
            </w:r>
            <w:proofErr w:type="gramStart"/>
            <w:r w:rsidRPr="004056AD">
              <w:rPr>
                <w:rFonts w:ascii="思源黑体 CN Light" w:eastAsia="思源黑体 CN Light" w:hAnsi="思源黑体 CN Light" w:cs="Arial"/>
                <w:color w:val="3B3838"/>
                <w:szCs w:val="21"/>
              </w:rPr>
              <w:t>somatic.level</w:t>
            </w:r>
            <w:proofErr w:type="gramEnd"/>
            <w:r w:rsidRPr="004056AD">
              <w:rPr>
                <w:rFonts w:ascii="思源黑体 CN Light" w:eastAsia="思源黑体 CN Light" w:hAnsi="思源黑体 CN Light" w:cs="Arial"/>
                <w:color w:val="3B3838"/>
                <w:szCs w:val="21"/>
              </w:rPr>
              <w:t>_I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var.var_somatic.level_II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var.var_somatic.level_onco_nodrug</w:t>
            </w:r>
            <w:proofErr w:type="spellEnd"/>
            <w:r w:rsidR="0066703E">
              <w:rPr>
                <w:rFonts w:ascii="思源黑体 CN Light" w:eastAsia="思源黑体 CN Light" w:hAnsi="思源黑体 CN Light" w:cs="Arial"/>
                <w:color w:val="3B3838"/>
                <w:szCs w:val="21"/>
              </w:rPr>
              <w:t>, “</w:t>
            </w:r>
            <w:proofErr w:type="spellStart"/>
            <w:r w:rsidR="0066703E">
              <w:rPr>
                <w:rFonts w:ascii="思源黑体 CN Light" w:eastAsia="思源黑体 CN Light" w:hAnsi="思源黑体 CN Light" w:cs="Arial"/>
                <w:color w:val="3B3838"/>
                <w:szCs w:val="21"/>
              </w:rPr>
              <w:t>knb</w:t>
            </w:r>
            <w:proofErr w:type="spellEnd"/>
            <w:r w:rsidR="0066703E">
              <w:rPr>
                <w:rFonts w:ascii="思源黑体 CN Light" w:eastAsia="思源黑体 CN Light" w:hAnsi="思源黑体 CN Light" w:cs="Arial"/>
                <w:color w:val="3B3838"/>
                <w:szCs w:val="21"/>
              </w:rPr>
              <w:t>”]</w:t>
            </w:r>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wfy_knb_var_list</w:t>
            </w:r>
            <w:proofErr w:type="spellEnd"/>
            <w:r w:rsidRPr="004056AD">
              <w:rPr>
                <w:rFonts w:ascii="思源黑体 CN Light" w:eastAsia="思源黑体 CN Light" w:hAnsi="思源黑体 CN Light" w:cs="Arial"/>
                <w:color w:val="3B3838"/>
                <w:szCs w:val="21"/>
              </w:rPr>
              <w:t xml:space="preserve"> %}</w:t>
            </w:r>
          </w:p>
        </w:tc>
      </w:tr>
      <w:tr w:rsidR="00EE7E47" w14:paraId="1561DFAF" w14:textId="77777777" w:rsidTr="00123114">
        <w:tc>
          <w:tcPr>
            <w:tcW w:w="1418" w:type="dxa"/>
            <w:vAlign w:val="center"/>
          </w:tcPr>
          <w:p w14:paraId="51B56157" w14:textId="77777777" w:rsidR="00EE7E47" w:rsidRPr="00BF10BB" w:rsidRDefault="005A2D85" w:rsidP="00EE7E47">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 xml:space="preserve">%p if </w:t>
            </w:r>
            <w:proofErr w:type="spellStart"/>
            <w:proofErr w:type="gramStart"/>
            <w:r w:rsidRPr="00BF10BB">
              <w:rPr>
                <w:rFonts w:ascii="思源黑体 CN Light" w:eastAsia="思源黑体 CN Light" w:hAnsi="思源黑体 CN Light" w:cs="Arial"/>
                <w:b/>
                <w:bCs/>
                <w:color w:val="3B3838"/>
                <w:sz w:val="20"/>
                <w:szCs w:val="20"/>
              </w:rPr>
              <w:t>a.gene</w:t>
            </w:r>
            <w:proofErr w:type="gramEnd"/>
            <w:r w:rsidRPr="00BF10BB">
              <w:rPr>
                <w:rFonts w:ascii="思源黑体 CN Light" w:eastAsia="思源黑体 CN Light" w:hAnsi="思源黑体 CN Light" w:cs="Arial"/>
                <w:b/>
                <w:bCs/>
                <w:color w:val="3B3838"/>
                <w:sz w:val="20"/>
                <w:szCs w:val="20"/>
              </w:rPr>
              <w:t>_symbol</w:t>
            </w:r>
            <w:proofErr w:type="spellEnd"/>
            <w:r w:rsidRPr="00BF10BB">
              <w:rPr>
                <w:rFonts w:ascii="思源黑体 CN Light" w:eastAsia="思源黑体 CN Light" w:hAnsi="思源黑体 CN Light" w:cs="Arial"/>
                <w:b/>
                <w:bCs/>
                <w:color w:val="3B3838"/>
                <w:sz w:val="20"/>
                <w:szCs w:val="20"/>
              </w:rPr>
              <w:t xml:space="preserve"> == “BRAF”%}</w:t>
            </w:r>
          </w:p>
          <w:p w14:paraId="22E77C6E" w14:textId="77777777" w:rsidR="005A2D85" w:rsidRPr="00BF10BB" w:rsidRDefault="005A2D85" w:rsidP="00EE7E47">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i/>
                <w:iCs/>
                <w:color w:val="3B3838"/>
                <w:sz w:val="20"/>
                <w:szCs w:val="20"/>
              </w:rPr>
              <w:t xml:space="preserve">BRAF </w:t>
            </w:r>
            <w:r w:rsidRPr="00BF10BB">
              <w:rPr>
                <w:rFonts w:ascii="思源黑体 CN Light" w:eastAsia="思源黑体 CN Light" w:hAnsi="思源黑体 CN Light" w:cs="Arial" w:hint="eastAsia"/>
                <w:b/>
                <w:bCs/>
                <w:color w:val="3B3838"/>
                <w:sz w:val="20"/>
                <w:szCs w:val="20"/>
              </w:rPr>
              <w:t>V600E</w:t>
            </w:r>
          </w:p>
          <w:p w14:paraId="15298A59" w14:textId="77777777" w:rsidR="005A2D85" w:rsidRPr="00BF10BB" w:rsidRDefault="005A2D85" w:rsidP="00EE7E47">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else%}</w:t>
            </w:r>
          </w:p>
          <w:p w14:paraId="0FB1CB0D" w14:textId="63ADF093" w:rsidR="005A2D85" w:rsidRPr="00BF10BB" w:rsidRDefault="005A2D85" w:rsidP="00EE7E47">
            <w:pPr>
              <w:spacing w:after="0" w:line="240" w:lineRule="auto"/>
              <w:jc w:val="center"/>
              <w:rPr>
                <w:rFonts w:ascii="思源黑体 CN Light" w:eastAsia="思源黑体 CN Light" w:hAnsi="思源黑体 CN Light" w:cs="Arial"/>
                <w:b/>
                <w:bCs/>
                <w:i/>
                <w:iCs/>
                <w:color w:val="3B3838"/>
                <w:sz w:val="20"/>
                <w:szCs w:val="20"/>
              </w:rPr>
            </w:pPr>
            <w:r w:rsidRPr="00BF10BB">
              <w:rPr>
                <w:rFonts w:ascii="思源黑体 CN Light" w:eastAsia="思源黑体 CN Light" w:hAnsi="思源黑体 CN Light" w:cs="Arial" w:hint="eastAsia"/>
                <w:b/>
                <w:bCs/>
                <w:i/>
                <w:iCs/>
                <w:color w:val="3B3838"/>
                <w:sz w:val="20"/>
                <w:szCs w:val="20"/>
              </w:rPr>
              <w:t>{</w:t>
            </w:r>
            <w:r w:rsidRPr="00BF10BB">
              <w:rPr>
                <w:rFonts w:ascii="思源黑体 CN Light" w:eastAsia="思源黑体 CN Light" w:hAnsi="思源黑体 CN Light" w:cs="Arial"/>
                <w:b/>
                <w:bCs/>
                <w:i/>
                <w:iCs/>
                <w:color w:val="3B3838"/>
                <w:sz w:val="20"/>
                <w:szCs w:val="20"/>
              </w:rPr>
              <w:t>{</w:t>
            </w:r>
            <w:proofErr w:type="spellStart"/>
            <w:proofErr w:type="gramStart"/>
            <w:r w:rsidRPr="00BF10BB">
              <w:rPr>
                <w:rFonts w:ascii="思源黑体 CN Light" w:eastAsia="思源黑体 CN Light" w:hAnsi="思源黑体 CN Light" w:cs="Arial"/>
                <w:b/>
                <w:bCs/>
                <w:i/>
                <w:iCs/>
                <w:color w:val="3B3838"/>
                <w:sz w:val="20"/>
                <w:szCs w:val="20"/>
              </w:rPr>
              <w:t>a.gene</w:t>
            </w:r>
            <w:proofErr w:type="gramEnd"/>
            <w:r w:rsidRPr="00BF10BB">
              <w:rPr>
                <w:rFonts w:ascii="思源黑体 CN Light" w:eastAsia="思源黑体 CN Light" w:hAnsi="思源黑体 CN Light" w:cs="Arial"/>
                <w:b/>
                <w:bCs/>
                <w:i/>
                <w:iCs/>
                <w:color w:val="3B3838"/>
                <w:sz w:val="20"/>
                <w:szCs w:val="20"/>
              </w:rPr>
              <w:t>_symbol</w:t>
            </w:r>
            <w:proofErr w:type="spellEnd"/>
            <w:r w:rsidRPr="00BF10BB">
              <w:rPr>
                <w:rFonts w:ascii="思源黑体 CN Light" w:eastAsia="思源黑体 CN Light" w:hAnsi="思源黑体 CN Light" w:cs="Arial"/>
                <w:b/>
                <w:bCs/>
                <w:i/>
                <w:iCs/>
                <w:color w:val="3B3838"/>
                <w:sz w:val="20"/>
                <w:szCs w:val="20"/>
              </w:rPr>
              <w:t>}}</w:t>
            </w:r>
          </w:p>
          <w:p w14:paraId="05539C6F" w14:textId="58F5C786" w:rsidR="005A2D85" w:rsidRPr="00BF10BB" w:rsidRDefault="005A2D85" w:rsidP="00EE7E47">
            <w:pPr>
              <w:spacing w:after="0" w:line="240" w:lineRule="auto"/>
              <w:jc w:val="center"/>
              <w:rPr>
                <w:rFonts w:ascii="思源黑体 CN Light" w:eastAsia="思源黑体 CN Light" w:hAnsi="思源黑体 CN Light" w:cs="Arial"/>
                <w:b/>
                <w:bCs/>
                <w:i/>
                <w:i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endif%}</w:t>
            </w:r>
          </w:p>
        </w:tc>
        <w:tc>
          <w:tcPr>
            <w:tcW w:w="3260" w:type="dxa"/>
            <w:vAlign w:val="center"/>
          </w:tcPr>
          <w:p w14:paraId="2BA18AF4" w14:textId="77777777" w:rsidR="00EE7E47"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2596426B"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 xml:space="preserve">{%if </w:t>
            </w:r>
            <w:proofErr w:type="spellStart"/>
            <w:proofErr w:type="gramStart"/>
            <w:r w:rsidRPr="00BF10BB">
              <w:rPr>
                <w:rFonts w:ascii="思源黑体 CN Light" w:eastAsia="思源黑体 CN Light" w:hAnsi="思源黑体 CN Light" w:cs="Arial" w:hint="eastAsia"/>
                <w:color w:val="3B3838"/>
                <w:sz w:val="20"/>
                <w:szCs w:val="20"/>
              </w:rPr>
              <w:t>a.hgvs</w:t>
            </w:r>
            <w:proofErr w:type="gramEnd"/>
            <w:r w:rsidRPr="00BF10BB">
              <w:rPr>
                <w:rFonts w:ascii="思源黑体 CN Light" w:eastAsia="思源黑体 CN Light" w:hAnsi="思源黑体 CN Light" w:cs="Arial" w:hint="eastAsia"/>
                <w:color w:val="3B3838"/>
                <w:sz w:val="20"/>
                <w:szCs w:val="20"/>
              </w:rPr>
              <w:t>_p</w:t>
            </w:r>
            <w:proofErr w:type="spellEnd"/>
            <w:r w:rsidRPr="00BF10BB">
              <w:rPr>
                <w:rFonts w:ascii="思源黑体 CN Light" w:eastAsia="思源黑体 CN Light" w:hAnsi="思源黑体 CN Light" w:cs="Arial" w:hint="eastAsia"/>
                <w:color w:val="3B3838"/>
                <w:sz w:val="20"/>
                <w:szCs w:val="20"/>
              </w:rPr>
              <w:t xml:space="preserve"> != </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p.?</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w:t>
            </w:r>
            <w:proofErr w:type="spellStart"/>
            <w:r w:rsidRPr="00BF10BB">
              <w:rPr>
                <w:rFonts w:ascii="思源黑体 CN Light" w:eastAsia="思源黑体 CN Light" w:hAnsi="思源黑体 CN Light" w:cs="Arial" w:hint="eastAsia"/>
                <w:color w:val="3B3838"/>
                <w:sz w:val="20"/>
                <w:szCs w:val="20"/>
              </w:rPr>
              <w:t>a.hgvs_p</w:t>
            </w:r>
            <w:proofErr w:type="spellEnd"/>
            <w:r w:rsidRPr="00BF10BB">
              <w:rPr>
                <w:rFonts w:ascii="思源黑体 CN Light" w:eastAsia="思源黑体 CN Light" w:hAnsi="思源黑体 CN Light" w:cs="Arial" w:hint="eastAsia"/>
                <w:color w:val="3B3838"/>
                <w:sz w:val="20"/>
                <w:szCs w:val="20"/>
              </w:rPr>
              <w:t>}}{%else%}{{</w:t>
            </w:r>
            <w:proofErr w:type="spellStart"/>
            <w:r w:rsidRPr="00BF10BB">
              <w:rPr>
                <w:rFonts w:ascii="思源黑体 CN Light" w:eastAsia="思源黑体 CN Light" w:hAnsi="思源黑体 CN Light" w:cs="Arial" w:hint="eastAsia"/>
                <w:color w:val="3B3838"/>
                <w:sz w:val="20"/>
                <w:szCs w:val="20"/>
              </w:rPr>
              <w:t>a.hgvs_c</w:t>
            </w:r>
            <w:proofErr w:type="spellEnd"/>
            <w:r w:rsidRPr="00BF10BB">
              <w:rPr>
                <w:rFonts w:ascii="思源黑体 CN Light" w:eastAsia="思源黑体 CN Light" w:hAnsi="思源黑体 CN Light" w:cs="Arial" w:hint="eastAsia"/>
                <w:color w:val="3B3838"/>
                <w:sz w:val="20"/>
                <w:szCs w:val="20"/>
              </w:rPr>
              <w:t>}}{%endif%} {{</w:t>
            </w:r>
            <w:proofErr w:type="spellStart"/>
            <w:r w:rsidRPr="00BF10BB">
              <w:rPr>
                <w:rFonts w:ascii="思源黑体 CN Light" w:eastAsia="思源黑体 CN Light" w:hAnsi="思源黑体 CN Light" w:cs="Arial" w:hint="eastAsia"/>
                <w:color w:val="3B3838"/>
                <w:sz w:val="20"/>
                <w:szCs w:val="20"/>
              </w:rPr>
              <w:t>a.varInfo_XAJDY</w:t>
            </w:r>
            <w:proofErr w:type="spellEnd"/>
            <w:r w:rsidRPr="00BF10BB">
              <w:rPr>
                <w:rFonts w:ascii="思源黑体 CN Light" w:eastAsia="思源黑体 CN Light" w:hAnsi="思源黑体 CN Light" w:cs="Arial" w:hint="eastAsia"/>
                <w:color w:val="3B3838"/>
                <w:sz w:val="20"/>
                <w:szCs w:val="20"/>
              </w:rPr>
              <w:t>}}</w:t>
            </w:r>
          </w:p>
          <w:p w14:paraId="1B474C97" w14:textId="77777777" w:rsidR="005A2D85"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2F8D8D5B" w14:textId="77777777" w:rsidR="005A2D85"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野生型</w:t>
            </w:r>
          </w:p>
          <w:p w14:paraId="73A50BE0" w14:textId="18F74ABA" w:rsidR="005A2D85"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3544" w:type="dxa"/>
            <w:vAlign w:val="center"/>
          </w:tcPr>
          <w:p w14:paraId="4E85445E"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3FB6C132"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roofErr w:type="spellStart"/>
            <w:proofErr w:type="gramStart"/>
            <w:r w:rsidRPr="00BF10BB">
              <w:rPr>
                <w:rFonts w:ascii="思源黑体 CN Light" w:eastAsia="思源黑体 CN Light" w:hAnsi="思源黑体 CN Light" w:cs="Arial"/>
                <w:color w:val="3B3838"/>
                <w:sz w:val="20"/>
                <w:szCs w:val="20"/>
              </w:rPr>
              <w:t>a.gene</w:t>
            </w:r>
            <w:proofErr w:type="gramEnd"/>
            <w:r w:rsidRPr="00BF10BB">
              <w:rPr>
                <w:rFonts w:ascii="思源黑体 CN Light" w:eastAsia="思源黑体 CN Light" w:hAnsi="思源黑体 CN Light" w:cs="Arial"/>
                <w:color w:val="3B3838"/>
                <w:sz w:val="20"/>
                <w:szCs w:val="20"/>
              </w:rPr>
              <w:t>_region</w:t>
            </w:r>
            <w:proofErr w:type="spellEnd"/>
            <w:r w:rsidRPr="00BF10BB">
              <w:rPr>
                <w:rFonts w:ascii="思源黑体 CN Light" w:eastAsia="思源黑体 CN Light" w:hAnsi="思源黑体 CN Light" w:cs="Arial"/>
                <w:color w:val="3B3838"/>
                <w:sz w:val="20"/>
                <w:szCs w:val="20"/>
              </w:rPr>
              <w:t>}} {{</w:t>
            </w:r>
            <w:proofErr w:type="spellStart"/>
            <w:r w:rsidRPr="00BF10BB">
              <w:rPr>
                <w:rFonts w:ascii="思源黑体 CN Light" w:eastAsia="思源黑体 CN Light" w:hAnsi="思源黑体 CN Light" w:cs="Arial"/>
                <w:color w:val="3B3838"/>
                <w:sz w:val="20"/>
                <w:szCs w:val="20"/>
              </w:rPr>
              <w:t>a.hgvs_c</w:t>
            </w:r>
            <w:proofErr w:type="spellEnd"/>
            <w:r w:rsidRPr="00BF10BB">
              <w:rPr>
                <w:rFonts w:ascii="思源黑体 CN Light" w:eastAsia="思源黑体 CN Light" w:hAnsi="思源黑体 CN Light" w:cs="Arial"/>
                <w:color w:val="3B3838"/>
                <w:sz w:val="20"/>
                <w:szCs w:val="20"/>
              </w:rPr>
              <w:t xml:space="preserve">}}{%if </w:t>
            </w:r>
            <w:proofErr w:type="spellStart"/>
            <w:r w:rsidRPr="00BF10BB">
              <w:rPr>
                <w:rFonts w:ascii="思源黑体 CN Light" w:eastAsia="思源黑体 CN Light" w:hAnsi="思源黑体 CN Light" w:cs="Arial"/>
                <w:color w:val="3B3838"/>
                <w:sz w:val="20"/>
                <w:szCs w:val="20"/>
              </w:rPr>
              <w:t>a.hgvs_p</w:t>
            </w:r>
            <w:proofErr w:type="spellEnd"/>
            <w:r w:rsidRPr="00BF10BB">
              <w:rPr>
                <w:rFonts w:ascii="思源黑体 CN Light" w:eastAsia="思源黑体 CN Light" w:hAnsi="思源黑体 CN Light" w:cs="Arial"/>
                <w:color w:val="3B3838"/>
                <w:sz w:val="20"/>
                <w:szCs w:val="20"/>
              </w:rPr>
              <w:t>!=”p.?”%} {{</w:t>
            </w:r>
            <w:proofErr w:type="spellStart"/>
            <w:r w:rsidRPr="00BF10BB">
              <w:rPr>
                <w:rFonts w:ascii="思源黑体 CN Light" w:eastAsia="思源黑体 CN Light" w:hAnsi="思源黑体 CN Light" w:cs="Arial"/>
                <w:color w:val="3B3838"/>
                <w:sz w:val="20"/>
                <w:szCs w:val="20"/>
              </w:rPr>
              <w:t>a.hgvs_p</w:t>
            </w:r>
            <w:proofErr w:type="spellEnd"/>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%endif%</w:t>
            </w:r>
            <w:r w:rsidRPr="00BF10BB">
              <w:rPr>
                <w:rFonts w:ascii="思源黑体 CN Light" w:eastAsia="思源黑体 CN Light" w:hAnsi="思源黑体 CN Light" w:cs="Arial" w:hint="eastAsia"/>
                <w:color w:val="3B3838"/>
                <w:sz w:val="20"/>
                <w:szCs w:val="20"/>
              </w:rPr>
              <w:t>}</w:t>
            </w:r>
          </w:p>
          <w:p w14:paraId="3C347116"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42E33933" w14:textId="4EC0A73E"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1DC585C1" w14:textId="22163C0F" w:rsidR="00EE7E47"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1984" w:type="dxa"/>
            <w:vAlign w:val="center"/>
          </w:tcPr>
          <w:p w14:paraId="331668C3"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2F19956B"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roofErr w:type="spellStart"/>
            <w:proofErr w:type="gramStart"/>
            <w:r w:rsidRPr="00BF10BB">
              <w:rPr>
                <w:rFonts w:ascii="思源黑体 CN Light" w:eastAsia="思源黑体 CN Light" w:hAnsi="思源黑体 CN Light" w:cs="Arial"/>
                <w:color w:val="3B3838"/>
                <w:sz w:val="20"/>
                <w:szCs w:val="20"/>
              </w:rPr>
              <w:t>a.freq</w:t>
            </w:r>
            <w:proofErr w:type="gramEnd"/>
            <w:r w:rsidRPr="00BF10BB">
              <w:rPr>
                <w:rFonts w:ascii="思源黑体 CN Light" w:eastAsia="思源黑体 CN Light" w:hAnsi="思源黑体 CN Light" w:cs="Arial"/>
                <w:color w:val="3B3838"/>
                <w:sz w:val="20"/>
                <w:szCs w:val="20"/>
              </w:rPr>
              <w:t>_str</w:t>
            </w:r>
            <w:proofErr w:type="spellEnd"/>
            <w:r w:rsidRPr="00BF10BB">
              <w:rPr>
                <w:rFonts w:ascii="思源黑体 CN Light" w:eastAsia="思源黑体 CN Light" w:hAnsi="思源黑体 CN Light" w:cs="Arial"/>
                <w:color w:val="3B3838"/>
                <w:sz w:val="20"/>
                <w:szCs w:val="20"/>
              </w:rPr>
              <w:t>}}</w:t>
            </w:r>
          </w:p>
          <w:p w14:paraId="75EB88DB"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67EE36C3"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3DA8F23D" w14:textId="38B7C4C3" w:rsidR="00EE7E47"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r>
      <w:tr w:rsidR="007760F3" w14:paraId="0C532598" w14:textId="77777777" w:rsidTr="005C5EF3">
        <w:tc>
          <w:tcPr>
            <w:tcW w:w="10206" w:type="dxa"/>
            <w:gridSpan w:val="4"/>
            <w:vAlign w:val="center"/>
          </w:tcPr>
          <w:p w14:paraId="3F932DDC" w14:textId="6A3520BA" w:rsidR="007760F3" w:rsidRDefault="007760F3" w:rsidP="007B065A">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 xml:space="preserve">%tr </w:t>
            </w:r>
            <w:proofErr w:type="spellStart"/>
            <w:r>
              <w:rPr>
                <w:rFonts w:ascii="思源黑体 CN Light" w:eastAsia="思源黑体 CN Light" w:hAnsi="思源黑体 CN Light" w:cs="Arial"/>
                <w:color w:val="3B3838"/>
              </w:rPr>
              <w:t>endfor</w:t>
            </w:r>
            <w:proofErr w:type="spellEnd"/>
            <w:r>
              <w:rPr>
                <w:rFonts w:ascii="思源黑体 CN Light" w:eastAsia="思源黑体 CN Light" w:hAnsi="思源黑体 CN Light" w:cs="Arial"/>
                <w:color w:val="3B3838"/>
              </w:rPr>
              <w:t>%}</w:t>
            </w:r>
          </w:p>
        </w:tc>
      </w:tr>
      <w:tr w:rsidR="007760F3" w14:paraId="683B40B5" w14:textId="77777777" w:rsidTr="005C5EF3">
        <w:tc>
          <w:tcPr>
            <w:tcW w:w="10206" w:type="dxa"/>
            <w:gridSpan w:val="4"/>
            <w:vAlign w:val="center"/>
          </w:tcPr>
          <w:p w14:paraId="6167DAA1" w14:textId="1A373ACA" w:rsidR="007760F3" w:rsidRDefault="0066703E" w:rsidP="007B065A">
            <w:pPr>
              <w:spacing w:after="0" w:line="240" w:lineRule="auto"/>
              <w:jc w:val="center"/>
              <w:rPr>
                <w:rFonts w:ascii="思源黑体 CN Light" w:eastAsia="思源黑体 CN Light" w:hAnsi="思源黑体 CN Light" w:cs="Arial"/>
                <w:color w:val="3B3838"/>
              </w:rPr>
            </w:pPr>
            <w:r w:rsidRPr="004056AD">
              <w:rPr>
                <w:rFonts w:ascii="思源黑体 CN Light" w:eastAsia="思源黑体 CN Light" w:hAnsi="思源黑体 CN Light" w:cs="Arial"/>
                <w:color w:val="3B3838"/>
                <w:szCs w:val="21"/>
              </w:rPr>
              <w:t xml:space="preserve">{%tr for a in </w:t>
            </w:r>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var.var_</w:t>
            </w:r>
            <w:proofErr w:type="gramStart"/>
            <w:r w:rsidRPr="004056AD">
              <w:rPr>
                <w:rFonts w:ascii="思源黑体 CN Light" w:eastAsia="思源黑体 CN Light" w:hAnsi="思源黑体 CN Light" w:cs="Arial"/>
                <w:color w:val="3B3838"/>
                <w:szCs w:val="21"/>
              </w:rPr>
              <w:t>somatic.level</w:t>
            </w:r>
            <w:proofErr w:type="gramEnd"/>
            <w:r w:rsidRPr="004056AD">
              <w:rPr>
                <w:rFonts w:ascii="思源黑体 CN Light" w:eastAsia="思源黑体 CN Light" w:hAnsi="思源黑体 CN Light" w:cs="Arial"/>
                <w:color w:val="3B3838"/>
                <w:szCs w:val="21"/>
              </w:rPr>
              <w:t>_I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var.var_somatic.level_II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var.var_somatic.level_onco_nodrug</w:t>
            </w:r>
            <w:proofErr w:type="spellEnd"/>
            <w:r>
              <w:rPr>
                <w:rFonts w:ascii="思源黑体 CN Light" w:eastAsia="思源黑体 CN Light" w:hAnsi="思源黑体 CN Light" w:cs="Arial"/>
                <w:color w:val="3B3838"/>
                <w:szCs w:val="21"/>
              </w:rPr>
              <w:t>, “other”]|</w:t>
            </w:r>
            <w:proofErr w:type="spellStart"/>
            <w:r w:rsidRPr="004056AD">
              <w:rPr>
                <w:rFonts w:ascii="思源黑体 CN Light" w:eastAsia="思源黑体 CN Light" w:hAnsi="思源黑体 CN Light" w:cs="Arial"/>
                <w:color w:val="3B3838"/>
                <w:szCs w:val="21"/>
              </w:rPr>
              <w:t>wfy_knb_var_list</w:t>
            </w:r>
            <w:proofErr w:type="spellEnd"/>
            <w:r>
              <w:rPr>
                <w:rFonts w:ascii="思源黑体 CN Light" w:eastAsia="思源黑体 CN Light" w:hAnsi="思源黑体 CN Light" w:cs="Arial"/>
                <w:color w:val="3B3838"/>
                <w:szCs w:val="21"/>
              </w:rPr>
              <w:t xml:space="preserve"> + </w:t>
            </w:r>
            <w:r w:rsidRPr="004056AD">
              <w:rPr>
                <w:rFonts w:ascii="思源黑体 CN Light" w:eastAsia="思源黑体 CN Light" w:hAnsi="思源黑体 CN Light" w:cs="Arial"/>
                <w:color w:val="3B3838"/>
                <w:szCs w:val="21"/>
              </w:rPr>
              <w:t xml:space="preserve"> </w:t>
            </w:r>
            <w:proofErr w:type="spellStart"/>
            <w:r w:rsidRPr="0066703E">
              <w:rPr>
                <w:rFonts w:ascii="思源黑体 CN Light" w:eastAsia="思源黑体 CN Light" w:hAnsi="思源黑体 CN Light" w:cs="Arial"/>
                <w:color w:val="3B3838"/>
                <w:szCs w:val="21"/>
              </w:rPr>
              <w:t>var.var_somatic.level_III</w:t>
            </w:r>
            <w:proofErr w:type="spellEnd"/>
            <w:r w:rsidRPr="0066703E">
              <w:rPr>
                <w:rFonts w:ascii="思源黑体 CN Light" w:eastAsia="思源黑体 CN Light" w:hAnsi="思源黑体 CN Light" w:cs="Arial"/>
                <w:color w:val="3B3838"/>
                <w:szCs w:val="21"/>
              </w:rPr>
              <w:t xml:space="preserve"> </w:t>
            </w:r>
            <w:r w:rsidRPr="004056AD">
              <w:rPr>
                <w:rFonts w:ascii="思源黑体 CN Light" w:eastAsia="思源黑体 CN Light" w:hAnsi="思源黑体 CN Light" w:cs="Arial"/>
                <w:color w:val="3B3838"/>
                <w:szCs w:val="21"/>
              </w:rPr>
              <w:t>%}</w:t>
            </w:r>
          </w:p>
        </w:tc>
      </w:tr>
      <w:tr w:rsidR="0066703E" w14:paraId="51AB3AE7" w14:textId="77777777" w:rsidTr="00123114">
        <w:tc>
          <w:tcPr>
            <w:tcW w:w="1418" w:type="dxa"/>
            <w:vAlign w:val="center"/>
          </w:tcPr>
          <w:p w14:paraId="597FE1D6" w14:textId="77777777" w:rsidR="0066703E" w:rsidRPr="008A4AF2" w:rsidRDefault="0066703E" w:rsidP="0066703E">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 in </w:t>
            </w:r>
            <w:proofErr w:type="spellStart"/>
            <w:proofErr w:type="gramStart"/>
            <w:r w:rsidRPr="008A4AF2">
              <w:rPr>
                <w:rFonts w:ascii="思源黑体 CN Light" w:eastAsia="思源黑体 CN Light" w:hAnsi="思源黑体 CN Light" w:cs="Arial"/>
                <w:b/>
                <w:bCs/>
                <w:color w:val="3B3838"/>
                <w:sz w:val="20"/>
                <w:szCs w:val="20"/>
              </w:rPr>
              <w:t>a.gene</w:t>
            </w:r>
            <w:proofErr w:type="gramEnd"/>
            <w:r w:rsidRPr="008A4AF2">
              <w:rPr>
                <w:rFonts w:ascii="思源黑体 CN Light" w:eastAsia="思源黑体 CN Light" w:hAnsi="思源黑体 CN Light" w:cs="Arial"/>
                <w:b/>
                <w:bCs/>
                <w:color w:val="3B3838"/>
                <w:sz w:val="20"/>
                <w:szCs w:val="20"/>
              </w:rPr>
              <w:t>_symbol</w:t>
            </w:r>
            <w:proofErr w:type="spellEnd"/>
            <w:r w:rsidRPr="008A4AF2">
              <w:rPr>
                <w:rFonts w:ascii="思源黑体 CN Light" w:eastAsia="思源黑体 CN Light" w:hAnsi="思源黑体 CN Light" w:cs="Arial"/>
                <w:b/>
                <w:bCs/>
                <w:color w:val="3B3838"/>
                <w:sz w:val="20"/>
                <w:szCs w:val="20"/>
              </w:rPr>
              <w:t xml:space="preserve"> and </w:t>
            </w:r>
            <w:proofErr w:type="spellStart"/>
            <w:r w:rsidRPr="008A4AF2">
              <w:rPr>
                <w:rFonts w:ascii="思源黑体 CN Light" w:eastAsia="思源黑体 CN Light" w:hAnsi="思源黑体 CN Light" w:cs="Arial"/>
                <w:b/>
                <w:bCs/>
                <w:color w:val="3B3838"/>
                <w:sz w:val="20"/>
                <w:szCs w:val="20"/>
              </w:rPr>
              <w:t>a.bio_category</w:t>
            </w:r>
            <w:proofErr w:type="spellEnd"/>
            <w:r w:rsidRPr="008A4AF2">
              <w:rPr>
                <w:rFonts w:ascii="思源黑体 CN Light" w:eastAsia="思源黑体 CN Light" w:hAnsi="思源黑体 CN Light" w:cs="Arial"/>
                <w:b/>
                <w:bCs/>
                <w:color w:val="3B3838"/>
                <w:sz w:val="20"/>
                <w:szCs w:val="20"/>
              </w:rPr>
              <w:t>==”</w:t>
            </w:r>
            <w:proofErr w:type="spellStart"/>
            <w:r w:rsidRPr="008A4AF2">
              <w:rPr>
                <w:rFonts w:ascii="思源黑体 CN Light" w:eastAsia="思源黑体 CN Light" w:hAnsi="思源黑体 CN Light" w:cs="Arial"/>
                <w:b/>
                <w:bCs/>
                <w:color w:val="3B3838"/>
                <w:sz w:val="20"/>
                <w:szCs w:val="20"/>
              </w:rPr>
              <w:t>Sv</w:t>
            </w:r>
            <w:proofErr w:type="spellEnd"/>
            <w:r w:rsidRPr="008A4AF2">
              <w:rPr>
                <w:rFonts w:ascii="思源黑体 CN Light" w:eastAsia="思源黑体 CN Light" w:hAnsi="思源黑体 CN Light" w:cs="Arial"/>
                <w:b/>
                <w:bCs/>
                <w:color w:val="3B3838"/>
                <w:sz w:val="20"/>
                <w:szCs w:val="20"/>
              </w:rPr>
              <w:t>” %}</w:t>
            </w:r>
          </w:p>
          <w:p w14:paraId="1A07C38F" w14:textId="77777777" w:rsidR="0066703E" w:rsidRPr="008A4AF2" w:rsidRDefault="0066703E" w:rsidP="0066703E">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w:t>
            </w:r>
            <w:proofErr w:type="spellStart"/>
            <w:proofErr w:type="gramStart"/>
            <w:r w:rsidRPr="008A4AF2">
              <w:rPr>
                <w:rFonts w:ascii="思源黑体 CN Light" w:eastAsia="思源黑体 CN Light" w:hAnsi="思源黑体 CN Light" w:cs="Arial"/>
                <w:b/>
                <w:bCs/>
                <w:color w:val="3B3838"/>
                <w:sz w:val="20"/>
                <w:szCs w:val="20"/>
              </w:rPr>
              <w:t>a.five</w:t>
            </w:r>
            <w:proofErr w:type="gramEnd"/>
            <w:r w:rsidRPr="008A4AF2">
              <w:rPr>
                <w:rFonts w:ascii="思源黑体 CN Light" w:eastAsia="思源黑体 CN Light" w:hAnsi="思源黑体 CN Light" w:cs="Arial"/>
                <w:b/>
                <w:bCs/>
                <w:color w:val="3B3838"/>
                <w:sz w:val="20"/>
                <w:szCs w:val="20"/>
              </w:rPr>
              <w:t>_prime_gene</w:t>
            </w:r>
            <w:proofErr w:type="spellEnd"/>
            <w:r w:rsidRPr="008A4AF2">
              <w:rPr>
                <w:rFonts w:ascii="思源黑体 CN Light" w:eastAsia="思源黑体 CN Light" w:hAnsi="思源黑体 CN Light" w:cs="Arial"/>
                <w:b/>
                <w:bCs/>
                <w:color w:val="3B3838"/>
                <w:sz w:val="20"/>
                <w:szCs w:val="20"/>
              </w:rPr>
              <w:t xml:space="preserve"> != </w:t>
            </w:r>
            <w:proofErr w:type="spellStart"/>
            <w:r w:rsidRPr="008A4AF2">
              <w:rPr>
                <w:rFonts w:ascii="思源黑体 CN Light" w:eastAsia="思源黑体 CN Light" w:hAnsi="思源黑体 CN Light" w:cs="Arial"/>
                <w:b/>
                <w:bCs/>
                <w:color w:val="3B3838"/>
                <w:sz w:val="20"/>
                <w:szCs w:val="20"/>
              </w:rPr>
              <w:t>a.three_prime_gene</w:t>
            </w:r>
            <w:proofErr w:type="spellEnd"/>
            <w:r w:rsidRPr="008A4AF2">
              <w:rPr>
                <w:rFonts w:ascii="思源黑体 CN Light" w:eastAsia="思源黑体 CN Light" w:hAnsi="思源黑体 CN Light" w:cs="Arial"/>
                <w:b/>
                <w:bCs/>
                <w:color w:val="3B3838"/>
                <w:sz w:val="20"/>
                <w:szCs w:val="20"/>
              </w:rPr>
              <w:t xml:space="preserve"> %}</w:t>
            </w:r>
          </w:p>
          <w:p w14:paraId="36E5FF3F" w14:textId="77777777" w:rsidR="0066703E" w:rsidRPr="008A4AF2" w:rsidRDefault="0066703E" w:rsidP="0066703E">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307DD381" w14:textId="77777777" w:rsidR="0066703E" w:rsidRPr="008A4AF2" w:rsidRDefault="0066703E" w:rsidP="0066703E">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lastRenderedPageBreak/>
              <w:t>{{</w:t>
            </w:r>
            <w:proofErr w:type="spellStart"/>
            <w:proofErr w:type="gramStart"/>
            <w:r w:rsidRPr="008A4AF2">
              <w:rPr>
                <w:rFonts w:ascii="思源黑体 CN Light" w:eastAsia="思源黑体 CN Light" w:hAnsi="思源黑体 CN Light" w:cs="Arial"/>
                <w:b/>
                <w:bCs/>
                <w:i/>
                <w:iCs/>
                <w:color w:val="3B3838"/>
                <w:sz w:val="20"/>
                <w:szCs w:val="20"/>
              </w:rPr>
              <w:t>a.three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6627B781" w14:textId="77777777" w:rsidR="0066703E" w:rsidRPr="008A4AF2" w:rsidRDefault="0066703E" w:rsidP="0066703E">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1CB7C02F" w14:textId="77777777" w:rsidR="0066703E" w:rsidRPr="008A4AF2" w:rsidRDefault="0066703E" w:rsidP="0066703E">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50548944" w14:textId="77777777" w:rsidR="0066703E" w:rsidRPr="008A4AF2" w:rsidRDefault="0066703E" w:rsidP="0066703E">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endif%}</w:t>
            </w:r>
          </w:p>
          <w:p w14:paraId="5622C666" w14:textId="77777777" w:rsidR="0066703E" w:rsidRPr="008A4AF2" w:rsidRDefault="0066703E" w:rsidP="0066703E">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0F2228F3" w14:textId="77777777" w:rsidR="0066703E" w:rsidRPr="008A4AF2" w:rsidRDefault="0066703E" w:rsidP="0066703E">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a.gene</w:t>
            </w:r>
            <w:proofErr w:type="gramEnd"/>
            <w:r w:rsidRPr="008A4AF2">
              <w:rPr>
                <w:rFonts w:ascii="思源黑体 CN Light" w:eastAsia="思源黑体 CN Light" w:hAnsi="思源黑体 CN Light" w:cs="Arial"/>
                <w:b/>
                <w:bCs/>
                <w:i/>
                <w:iCs/>
                <w:color w:val="3B3838"/>
                <w:sz w:val="20"/>
                <w:szCs w:val="20"/>
              </w:rPr>
              <w:t>_symbol</w:t>
            </w:r>
            <w:proofErr w:type="spellEnd"/>
            <w:r w:rsidRPr="008A4AF2">
              <w:rPr>
                <w:rFonts w:ascii="思源黑体 CN Light" w:eastAsia="思源黑体 CN Light" w:hAnsi="思源黑体 CN Light" w:cs="Arial"/>
                <w:b/>
                <w:bCs/>
                <w:i/>
                <w:iCs/>
                <w:color w:val="3B3838"/>
                <w:sz w:val="20"/>
                <w:szCs w:val="20"/>
              </w:rPr>
              <w:t>}}</w:t>
            </w:r>
          </w:p>
          <w:p w14:paraId="6162FC4D" w14:textId="2C89A95A" w:rsidR="0066703E" w:rsidRPr="005A2D85" w:rsidRDefault="0066703E" w:rsidP="0066703E">
            <w:pPr>
              <w:spacing w:after="0" w:line="240" w:lineRule="auto"/>
              <w:jc w:val="center"/>
              <w:rPr>
                <w:rFonts w:ascii="思源黑体 CN Light" w:eastAsia="思源黑体 CN Light" w:hAnsi="思源黑体 CN Light" w:cs="Arial"/>
                <w:b/>
                <w:bCs/>
                <w:color w:val="3B3838"/>
              </w:rPr>
            </w:pPr>
            <w:r w:rsidRPr="008A4AF2">
              <w:rPr>
                <w:rFonts w:ascii="思源黑体 CN Light" w:eastAsia="思源黑体 CN Light" w:hAnsi="思源黑体 CN Light" w:cs="Arial"/>
                <w:b/>
                <w:bCs/>
                <w:color w:val="3B3838"/>
                <w:sz w:val="20"/>
                <w:szCs w:val="20"/>
              </w:rPr>
              <w:t>{%p endif%}</w:t>
            </w:r>
          </w:p>
        </w:tc>
        <w:tc>
          <w:tcPr>
            <w:tcW w:w="3260" w:type="dxa"/>
            <w:vAlign w:val="center"/>
          </w:tcPr>
          <w:p w14:paraId="3832A894"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0A7A092A" w14:textId="77777777" w:rsidR="0066703E" w:rsidRDefault="0066703E" w:rsidP="0066703E">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w:t>
            </w:r>
            <w:proofErr w:type="spellStart"/>
            <w:proofErr w:type="gramStart"/>
            <w:r>
              <w:rPr>
                <w:rFonts w:ascii="思源黑体 CN Light" w:eastAsia="思源黑体 CN Light" w:hAnsi="思源黑体 CN Light" w:cs="Arial" w:hint="eastAsia"/>
                <w:color w:val="3B3838"/>
                <w:sz w:val="20"/>
                <w:szCs w:val="20"/>
              </w:rPr>
              <w:t>a.hgvs</w:t>
            </w:r>
            <w:proofErr w:type="gramEnd"/>
            <w:r>
              <w:rPr>
                <w:rFonts w:ascii="思源黑体 CN Light" w:eastAsia="思源黑体 CN Light" w:hAnsi="思源黑体 CN Light" w:cs="Arial" w:hint="eastAsia"/>
                <w:color w:val="3B3838"/>
                <w:sz w:val="20"/>
                <w:szCs w:val="20"/>
              </w:rPr>
              <w:t>_p</w:t>
            </w:r>
            <w:proofErr w:type="spellEnd"/>
            <w:r>
              <w:rPr>
                <w:rFonts w:ascii="思源黑体 CN Light" w:eastAsia="思源黑体 CN Light" w:hAnsi="思源黑体 CN Light" w:cs="Arial" w:hint="eastAsia"/>
                <w:color w:val="3B3838"/>
                <w:sz w:val="20"/>
                <w:szCs w:val="20"/>
              </w:rPr>
              <w:t xml:space="preserve">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proofErr w:type="spellStart"/>
            <w:r>
              <w:rPr>
                <w:rFonts w:ascii="思源黑体 CN Light" w:eastAsia="思源黑体 CN Light" w:hAnsi="思源黑体 CN Light" w:cs="Arial" w:hint="eastAsia"/>
                <w:color w:val="3B3838"/>
                <w:sz w:val="20"/>
                <w:szCs w:val="20"/>
              </w:rPr>
              <w:t>a.hgvs_p</w:t>
            </w:r>
            <w:proofErr w:type="spellEnd"/>
            <w:r>
              <w:rPr>
                <w:rFonts w:ascii="思源黑体 CN Light" w:eastAsia="思源黑体 CN Light" w:hAnsi="思源黑体 CN Light" w:cs="Arial" w:hint="eastAsia"/>
                <w:color w:val="3B3838"/>
                <w:sz w:val="20"/>
                <w:szCs w:val="20"/>
              </w:rPr>
              <w:t>}}{%else%}{{</w:t>
            </w:r>
            <w:proofErr w:type="spellStart"/>
            <w:r>
              <w:rPr>
                <w:rFonts w:ascii="思源黑体 CN Light" w:eastAsia="思源黑体 CN Light" w:hAnsi="思源黑体 CN Light" w:cs="Arial" w:hint="eastAsia"/>
                <w:color w:val="3B3838"/>
                <w:sz w:val="20"/>
                <w:szCs w:val="20"/>
              </w:rPr>
              <w:t>a.hgvs_c</w:t>
            </w:r>
            <w:proofErr w:type="spellEnd"/>
            <w:r>
              <w:rPr>
                <w:rFonts w:ascii="思源黑体 CN Light" w:eastAsia="思源黑体 CN Light" w:hAnsi="思源黑体 CN Light" w:cs="Arial" w:hint="eastAsia"/>
                <w:color w:val="3B3838"/>
                <w:sz w:val="20"/>
                <w:szCs w:val="20"/>
              </w:rPr>
              <w:t>}}{%endif%} {{</w:t>
            </w:r>
            <w:proofErr w:type="spellStart"/>
            <w:r>
              <w:rPr>
                <w:rFonts w:ascii="思源黑体 CN Light" w:eastAsia="思源黑体 CN Light" w:hAnsi="思源黑体 CN Light" w:cs="Arial" w:hint="eastAsia"/>
                <w:color w:val="3B3838"/>
                <w:sz w:val="20"/>
                <w:szCs w:val="20"/>
              </w:rPr>
              <w:t>a.varInfo_XAJDY</w:t>
            </w:r>
            <w:proofErr w:type="spellEnd"/>
            <w:r>
              <w:rPr>
                <w:rFonts w:ascii="思源黑体 CN Light" w:eastAsia="思源黑体 CN Light" w:hAnsi="思源黑体 CN Light" w:cs="Arial" w:hint="eastAsia"/>
                <w:color w:val="3B3838"/>
                <w:sz w:val="20"/>
                <w:szCs w:val="20"/>
              </w:rPr>
              <w:t>}}</w:t>
            </w:r>
          </w:p>
          <w:p w14:paraId="06BE4A1B"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4D2DA9F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6BDEB030"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591A0F8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57D1C19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MET exon14 skipping</w:t>
            </w:r>
          </w:p>
          <w:p w14:paraId="24FDD0F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38469CA0"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融合</w:t>
            </w:r>
          </w:p>
          <w:p w14:paraId="07F37A7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2D75FBBA" w14:textId="22AF21D8" w:rsidR="0066703E" w:rsidRDefault="0066703E" w:rsidP="0066703E">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3544" w:type="dxa"/>
            <w:vAlign w:val="center"/>
          </w:tcPr>
          <w:p w14:paraId="33B22EC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55B9D49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a.gene</w:t>
            </w:r>
            <w:proofErr w:type="gramEnd"/>
            <w:r w:rsidRPr="008A4AF2">
              <w:rPr>
                <w:rFonts w:ascii="思源黑体 CN Light" w:eastAsia="思源黑体 CN Light" w:hAnsi="思源黑体 CN Light" w:cs="Arial"/>
                <w:color w:val="3B3838"/>
                <w:sz w:val="20"/>
                <w:szCs w:val="20"/>
              </w:rPr>
              <w:t>_region</w:t>
            </w:r>
            <w:proofErr w:type="spellEnd"/>
            <w:r w:rsidRPr="008A4AF2">
              <w:rPr>
                <w:rFonts w:ascii="思源黑体 CN Light" w:eastAsia="思源黑体 CN Light" w:hAnsi="思源黑体 CN Light" w:cs="Arial"/>
                <w:color w:val="3B3838"/>
                <w:sz w:val="20"/>
                <w:szCs w:val="20"/>
              </w:rPr>
              <w:t>}} {{</w:t>
            </w:r>
            <w:proofErr w:type="spellStart"/>
            <w:r w:rsidRPr="008A4AF2">
              <w:rPr>
                <w:rFonts w:ascii="思源黑体 CN Light" w:eastAsia="思源黑体 CN Light" w:hAnsi="思源黑体 CN Light" w:cs="Arial"/>
                <w:color w:val="3B3838"/>
                <w:sz w:val="20"/>
                <w:szCs w:val="20"/>
              </w:rPr>
              <w:t>a.hgvs_c</w:t>
            </w:r>
            <w:proofErr w:type="spellEnd"/>
            <w:r w:rsidRPr="008A4AF2">
              <w:rPr>
                <w:rFonts w:ascii="思源黑体 CN Light" w:eastAsia="思源黑体 CN Light" w:hAnsi="思源黑体 CN Light" w:cs="Arial"/>
                <w:color w:val="3B3838"/>
                <w:sz w:val="20"/>
                <w:szCs w:val="20"/>
              </w:rPr>
              <w:t>}}</w:t>
            </w:r>
            <w:r w:rsidRPr="00DC5042">
              <w:rPr>
                <w:rFonts w:ascii="思源黑体 CN Light" w:eastAsia="思源黑体 CN Light" w:hAnsi="思源黑体 CN Light" w:cs="Arial"/>
                <w:color w:val="3B3838"/>
                <w:sz w:val="20"/>
                <w:szCs w:val="20"/>
              </w:rPr>
              <w:t xml:space="preserve">{%if </w:t>
            </w:r>
            <w:proofErr w:type="spellStart"/>
            <w:r w:rsidRPr="00DC5042">
              <w:rPr>
                <w:rFonts w:ascii="思源黑体 CN Light" w:eastAsia="思源黑体 CN Light" w:hAnsi="思源黑体 CN Light" w:cs="Arial"/>
                <w:color w:val="3B3838"/>
                <w:sz w:val="20"/>
                <w:szCs w:val="20"/>
              </w:rPr>
              <w:t>a.hgvs_p</w:t>
            </w:r>
            <w:proofErr w:type="spellEnd"/>
            <w:r w:rsidRPr="00DC5042">
              <w:rPr>
                <w:rFonts w:ascii="思源黑体 CN Light" w:eastAsia="思源黑体 CN Light" w:hAnsi="思源黑体 CN Light" w:cs="Arial"/>
                <w:color w:val="3B3838"/>
                <w:sz w:val="20"/>
                <w:szCs w:val="20"/>
              </w:rPr>
              <w:t>!=”p.?”%}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a.hgvs_p</w:t>
            </w:r>
            <w:proofErr w:type="spellEnd"/>
            <w:r w:rsidRPr="008A4AF2">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551EBE6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177BBC81"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（MET exon14 skipping）</w:t>
            </w:r>
          </w:p>
          <w:p w14:paraId="00FB6C18"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486E9648"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55881F86"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622E350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21B5A6E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50D1102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7F65D4B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{%p else%}</w:t>
            </w:r>
          </w:p>
          <w:p w14:paraId="009EC9A0"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for b in </w:t>
            </w:r>
            <w:proofErr w:type="spellStart"/>
            <w:proofErr w:type="gramStart"/>
            <w:r w:rsidRPr="008A4AF2">
              <w:rPr>
                <w:rFonts w:ascii="思源黑体 CN Light" w:eastAsia="思源黑体 CN Light" w:hAnsi="思源黑体 CN Light" w:cs="Arial"/>
                <w:color w:val="3B3838"/>
                <w:sz w:val="20"/>
                <w:szCs w:val="20"/>
              </w:rPr>
              <w:t>a.merge</w:t>
            </w:r>
            <w:proofErr w:type="gramEnd"/>
            <w:r w:rsidRPr="008A4AF2">
              <w:rPr>
                <w:rFonts w:ascii="思源黑体 CN Light" w:eastAsia="思源黑体 CN Light" w:hAnsi="思源黑体 CN Light" w:cs="Arial"/>
                <w:color w:val="3B3838"/>
                <w:sz w:val="20"/>
                <w:szCs w:val="20"/>
              </w:rPr>
              <w:t>_sv_list</w:t>
            </w:r>
            <w:proofErr w:type="spellEnd"/>
            <w:r w:rsidRPr="008A4AF2">
              <w:rPr>
                <w:rFonts w:ascii="思源黑体 CN Light" w:eastAsia="思源黑体 CN Light" w:hAnsi="思源黑体 CN Light" w:cs="Arial"/>
                <w:color w:val="3B3838"/>
                <w:sz w:val="20"/>
                <w:szCs w:val="20"/>
              </w:rPr>
              <w:t>%}</w:t>
            </w:r>
          </w:p>
          <w:p w14:paraId="66A9C1E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{{b}}</w:t>
            </w:r>
          </w:p>
          <w:p w14:paraId="197FF53D"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endfor</w:t>
            </w:r>
            <w:proofErr w:type="spellEnd"/>
            <w:r w:rsidRPr="008A4AF2">
              <w:rPr>
                <w:rFonts w:ascii="思源黑体 CN Light" w:eastAsia="思源黑体 CN Light" w:hAnsi="思源黑体 CN Light" w:cs="Arial"/>
                <w:color w:val="3B3838"/>
                <w:sz w:val="20"/>
                <w:szCs w:val="20"/>
              </w:rPr>
              <w:t>%}</w:t>
            </w:r>
          </w:p>
          <w:p w14:paraId="5CEFE6F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_prime_transcript</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a.three_prime_transcript</w:t>
            </w:r>
            <w:proofErr w:type="spellEnd"/>
            <w:r w:rsidRPr="008A4AF2">
              <w:rPr>
                <w:rFonts w:ascii="思源黑体 CN Light" w:eastAsia="思源黑体 CN Light" w:hAnsi="思源黑体 CN Light" w:cs="Arial"/>
                <w:color w:val="3B3838"/>
                <w:sz w:val="20"/>
                <w:szCs w:val="20"/>
              </w:rPr>
              <w:t>}}</w:t>
            </w:r>
          </w:p>
          <w:p w14:paraId="7A7BBE2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2246DBAC" w14:textId="783BFCF8" w:rsidR="0066703E" w:rsidRDefault="0066703E" w:rsidP="0066703E">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1984" w:type="dxa"/>
            <w:vAlign w:val="center"/>
          </w:tcPr>
          <w:p w14:paraId="3064A583"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202E7054"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309802E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52B4678E"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proofErr w:type="gramStart"/>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w:t>
            </w:r>
            <w:proofErr w:type="gram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a.cn_mean</w:t>
            </w:r>
            <w:proofErr w:type="spellEnd"/>
            <w:r w:rsidRPr="008A4AF2">
              <w:rPr>
                <w:rFonts w:ascii="思源黑体 CN Light" w:eastAsia="思源黑体 CN Light" w:hAnsi="思源黑体 CN Light" w:cs="Arial"/>
                <w:color w:val="3B3838"/>
                <w:sz w:val="20"/>
                <w:szCs w:val="20"/>
              </w:rPr>
              <w:t>}}</w:t>
            </w:r>
          </w:p>
          <w:p w14:paraId="6DF5944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0146D5B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a.copies</w:t>
            </w:r>
            <w:proofErr w:type="spellEnd"/>
            <w:proofErr w:type="gramEnd"/>
            <w:r w:rsidRPr="008A4AF2">
              <w:rPr>
                <w:rFonts w:ascii="思源黑体 CN Light" w:eastAsia="思源黑体 CN Light" w:hAnsi="思源黑体 CN Light" w:cs="Arial"/>
                <w:color w:val="3B3838"/>
                <w:sz w:val="20"/>
                <w:szCs w:val="20"/>
              </w:rPr>
              <w:t>}} copies</w:t>
            </w:r>
          </w:p>
          <w:p w14:paraId="1580B60E"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05D4E6E5"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53AA99D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（{{a.freq_2}}）</w:t>
            </w:r>
          </w:p>
          <w:p w14:paraId="13662BCE" w14:textId="52DBFF71" w:rsidR="0066703E" w:rsidRDefault="0066703E" w:rsidP="0066703E">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r>
      <w:tr w:rsidR="005A2D85" w14:paraId="143A2FB0" w14:textId="77777777" w:rsidTr="00F10F54">
        <w:tc>
          <w:tcPr>
            <w:tcW w:w="10206" w:type="dxa"/>
            <w:gridSpan w:val="4"/>
            <w:vAlign w:val="center"/>
          </w:tcPr>
          <w:p w14:paraId="7881522B" w14:textId="4D99C7B9" w:rsidR="005A2D85" w:rsidRPr="0066703E" w:rsidRDefault="0066703E" w:rsidP="005A2D8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lastRenderedPageBreak/>
              <w:t>{</w:t>
            </w:r>
            <w:r>
              <w:rPr>
                <w:rFonts w:ascii="思源黑体 CN Light" w:eastAsia="思源黑体 CN Light" w:hAnsi="思源黑体 CN Light" w:cs="Arial"/>
                <w:color w:val="3B3838"/>
              </w:rPr>
              <w:t xml:space="preserve">%tr </w:t>
            </w:r>
            <w:proofErr w:type="spellStart"/>
            <w:r>
              <w:rPr>
                <w:rFonts w:ascii="思源黑体 CN Light" w:eastAsia="思源黑体 CN Light" w:hAnsi="思源黑体 CN Light" w:cs="Arial"/>
                <w:color w:val="3B3838"/>
              </w:rPr>
              <w:t>endfor</w:t>
            </w:r>
            <w:proofErr w:type="spellEnd"/>
            <w:r>
              <w:rPr>
                <w:rFonts w:ascii="思源黑体 CN Light" w:eastAsia="思源黑体 CN Light" w:hAnsi="思源黑体 CN Light" w:cs="Arial"/>
                <w:color w:val="3B3838"/>
              </w:rPr>
              <w:t>%}</w:t>
            </w:r>
          </w:p>
        </w:tc>
      </w:tr>
      <w:tr w:rsidR="005A2D85" w14:paraId="55A24B4B" w14:textId="77777777" w:rsidTr="002059CB">
        <w:tc>
          <w:tcPr>
            <w:tcW w:w="10206" w:type="dxa"/>
            <w:gridSpan w:val="4"/>
            <w:vAlign w:val="center"/>
          </w:tcPr>
          <w:p w14:paraId="4FF3C390" w14:textId="41E7EB35" w:rsidR="005A2D85"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w:t>
            </w:r>
            <w:r w:rsidR="007760F3">
              <w:rPr>
                <w:rFonts w:ascii="思源黑体 CN Light" w:eastAsia="思源黑体 CN Light" w:hAnsi="思源黑体 CN Light" w:cs="Arial"/>
                <w:color w:val="3B3838"/>
                <w:sz w:val="20"/>
                <w:szCs w:val="20"/>
              </w:rPr>
              <w:t>else</w:t>
            </w:r>
            <w:r w:rsidRPr="00D04920">
              <w:rPr>
                <w:rFonts w:ascii="思源黑体 CN Light" w:eastAsia="思源黑体 CN Light" w:hAnsi="思源黑体 CN Light" w:cs="Arial"/>
                <w:color w:val="3B3838"/>
                <w:sz w:val="20"/>
                <w:szCs w:val="20"/>
              </w:rPr>
              <w:t>%}</w:t>
            </w:r>
          </w:p>
        </w:tc>
      </w:tr>
      <w:tr w:rsidR="005A2D85" w14:paraId="69EBA994" w14:textId="77777777" w:rsidTr="002059CB">
        <w:tc>
          <w:tcPr>
            <w:tcW w:w="10206" w:type="dxa"/>
            <w:gridSpan w:val="4"/>
            <w:vAlign w:val="center"/>
          </w:tcPr>
          <w:p w14:paraId="6CFABB2D" w14:textId="0C3EA05C" w:rsidR="005A2D85"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for a in </w:t>
            </w:r>
            <w:proofErr w:type="spellStart"/>
            <w:r w:rsidRPr="00D04920">
              <w:rPr>
                <w:rFonts w:ascii="思源黑体 CN Light" w:eastAsia="思源黑体 CN Light" w:hAnsi="思源黑体 CN Light" w:cs="Arial"/>
                <w:color w:val="3B3838"/>
                <w:sz w:val="20"/>
                <w:szCs w:val="20"/>
              </w:rPr>
              <w:t>var.var_</w:t>
            </w:r>
            <w:proofErr w:type="gramStart"/>
            <w:r w:rsidRPr="00D04920">
              <w:rPr>
                <w:rFonts w:ascii="思源黑体 CN Light" w:eastAsia="思源黑体 CN Light" w:hAnsi="思源黑体 CN Light" w:cs="Arial"/>
                <w:color w:val="3B3838"/>
                <w:sz w:val="20"/>
                <w:szCs w:val="20"/>
              </w:rPr>
              <w:t>somatic.level</w:t>
            </w:r>
            <w:proofErr w:type="gramEnd"/>
            <w:r w:rsidRPr="00D04920">
              <w:rPr>
                <w:rFonts w:ascii="思源黑体 CN Light" w:eastAsia="思源黑体 CN Light" w:hAnsi="思源黑体 CN Light" w:cs="Arial"/>
                <w:color w:val="3B3838"/>
                <w:sz w:val="20"/>
                <w:szCs w:val="20"/>
              </w:rPr>
              <w:t>_I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var.var_somatic.level_onco_nodrug</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var.var_somatic.level_III</w:t>
            </w:r>
            <w:proofErr w:type="spellEnd"/>
            <w:r w:rsidRPr="00D04920">
              <w:rPr>
                <w:rFonts w:ascii="思源黑体 CN Light" w:eastAsia="思源黑体 CN Light" w:hAnsi="思源黑体 CN Light" w:cs="Arial"/>
                <w:color w:val="3B3838"/>
                <w:sz w:val="20"/>
                <w:szCs w:val="20"/>
              </w:rPr>
              <w:t xml:space="preserve"> %}</w:t>
            </w:r>
          </w:p>
        </w:tc>
      </w:tr>
      <w:tr w:rsidR="005A2D85" w14:paraId="28C2FAD1" w14:textId="77777777" w:rsidTr="00123114">
        <w:tc>
          <w:tcPr>
            <w:tcW w:w="1418" w:type="dxa"/>
            <w:vAlign w:val="center"/>
          </w:tcPr>
          <w:p w14:paraId="17034937" w14:textId="77777777" w:rsidR="005A2D85" w:rsidRPr="008A4AF2" w:rsidRDefault="005A2D85" w:rsidP="005A2D8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 in </w:t>
            </w:r>
            <w:proofErr w:type="spellStart"/>
            <w:proofErr w:type="gramStart"/>
            <w:r w:rsidRPr="008A4AF2">
              <w:rPr>
                <w:rFonts w:ascii="思源黑体 CN Light" w:eastAsia="思源黑体 CN Light" w:hAnsi="思源黑体 CN Light" w:cs="Arial"/>
                <w:b/>
                <w:bCs/>
                <w:color w:val="3B3838"/>
                <w:sz w:val="20"/>
                <w:szCs w:val="20"/>
              </w:rPr>
              <w:t>a.gene</w:t>
            </w:r>
            <w:proofErr w:type="gramEnd"/>
            <w:r w:rsidRPr="008A4AF2">
              <w:rPr>
                <w:rFonts w:ascii="思源黑体 CN Light" w:eastAsia="思源黑体 CN Light" w:hAnsi="思源黑体 CN Light" w:cs="Arial"/>
                <w:b/>
                <w:bCs/>
                <w:color w:val="3B3838"/>
                <w:sz w:val="20"/>
                <w:szCs w:val="20"/>
              </w:rPr>
              <w:t>_symbol</w:t>
            </w:r>
            <w:proofErr w:type="spellEnd"/>
            <w:r w:rsidRPr="008A4AF2">
              <w:rPr>
                <w:rFonts w:ascii="思源黑体 CN Light" w:eastAsia="思源黑体 CN Light" w:hAnsi="思源黑体 CN Light" w:cs="Arial"/>
                <w:b/>
                <w:bCs/>
                <w:color w:val="3B3838"/>
                <w:sz w:val="20"/>
                <w:szCs w:val="20"/>
              </w:rPr>
              <w:t xml:space="preserve"> and </w:t>
            </w:r>
            <w:proofErr w:type="spellStart"/>
            <w:r w:rsidRPr="008A4AF2">
              <w:rPr>
                <w:rFonts w:ascii="思源黑体 CN Light" w:eastAsia="思源黑体 CN Light" w:hAnsi="思源黑体 CN Light" w:cs="Arial"/>
                <w:b/>
                <w:bCs/>
                <w:color w:val="3B3838"/>
                <w:sz w:val="20"/>
                <w:szCs w:val="20"/>
              </w:rPr>
              <w:t>a.bio_category</w:t>
            </w:r>
            <w:proofErr w:type="spellEnd"/>
            <w:r w:rsidRPr="008A4AF2">
              <w:rPr>
                <w:rFonts w:ascii="思源黑体 CN Light" w:eastAsia="思源黑体 CN Light" w:hAnsi="思源黑体 CN Light" w:cs="Arial"/>
                <w:b/>
                <w:bCs/>
                <w:color w:val="3B3838"/>
                <w:sz w:val="20"/>
                <w:szCs w:val="20"/>
              </w:rPr>
              <w:t>==”</w:t>
            </w:r>
            <w:proofErr w:type="spellStart"/>
            <w:r w:rsidRPr="008A4AF2">
              <w:rPr>
                <w:rFonts w:ascii="思源黑体 CN Light" w:eastAsia="思源黑体 CN Light" w:hAnsi="思源黑体 CN Light" w:cs="Arial"/>
                <w:b/>
                <w:bCs/>
                <w:color w:val="3B3838"/>
                <w:sz w:val="20"/>
                <w:szCs w:val="20"/>
              </w:rPr>
              <w:t>Sv</w:t>
            </w:r>
            <w:proofErr w:type="spellEnd"/>
            <w:r w:rsidRPr="008A4AF2">
              <w:rPr>
                <w:rFonts w:ascii="思源黑体 CN Light" w:eastAsia="思源黑体 CN Light" w:hAnsi="思源黑体 CN Light" w:cs="Arial"/>
                <w:b/>
                <w:bCs/>
                <w:color w:val="3B3838"/>
                <w:sz w:val="20"/>
                <w:szCs w:val="20"/>
              </w:rPr>
              <w:t>” %}</w:t>
            </w:r>
          </w:p>
          <w:p w14:paraId="741C6E5C" w14:textId="77777777" w:rsidR="005A2D85" w:rsidRPr="008A4AF2" w:rsidRDefault="005A2D85" w:rsidP="005A2D8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w:t>
            </w:r>
            <w:proofErr w:type="spellStart"/>
            <w:proofErr w:type="gramStart"/>
            <w:r w:rsidRPr="008A4AF2">
              <w:rPr>
                <w:rFonts w:ascii="思源黑体 CN Light" w:eastAsia="思源黑体 CN Light" w:hAnsi="思源黑体 CN Light" w:cs="Arial"/>
                <w:b/>
                <w:bCs/>
                <w:color w:val="3B3838"/>
                <w:sz w:val="20"/>
                <w:szCs w:val="20"/>
              </w:rPr>
              <w:t>a.five</w:t>
            </w:r>
            <w:proofErr w:type="gramEnd"/>
            <w:r w:rsidRPr="008A4AF2">
              <w:rPr>
                <w:rFonts w:ascii="思源黑体 CN Light" w:eastAsia="思源黑体 CN Light" w:hAnsi="思源黑体 CN Light" w:cs="Arial"/>
                <w:b/>
                <w:bCs/>
                <w:color w:val="3B3838"/>
                <w:sz w:val="20"/>
                <w:szCs w:val="20"/>
              </w:rPr>
              <w:t>_prime_gene</w:t>
            </w:r>
            <w:proofErr w:type="spellEnd"/>
            <w:r w:rsidRPr="008A4AF2">
              <w:rPr>
                <w:rFonts w:ascii="思源黑体 CN Light" w:eastAsia="思源黑体 CN Light" w:hAnsi="思源黑体 CN Light" w:cs="Arial"/>
                <w:b/>
                <w:bCs/>
                <w:color w:val="3B3838"/>
                <w:sz w:val="20"/>
                <w:szCs w:val="20"/>
              </w:rPr>
              <w:t xml:space="preserve"> != </w:t>
            </w:r>
            <w:proofErr w:type="spellStart"/>
            <w:r w:rsidRPr="008A4AF2">
              <w:rPr>
                <w:rFonts w:ascii="思源黑体 CN Light" w:eastAsia="思源黑体 CN Light" w:hAnsi="思源黑体 CN Light" w:cs="Arial"/>
                <w:b/>
                <w:bCs/>
                <w:color w:val="3B3838"/>
                <w:sz w:val="20"/>
                <w:szCs w:val="20"/>
              </w:rPr>
              <w:t>a.three_prime_gene</w:t>
            </w:r>
            <w:proofErr w:type="spellEnd"/>
            <w:r w:rsidRPr="008A4AF2">
              <w:rPr>
                <w:rFonts w:ascii="思源黑体 CN Light" w:eastAsia="思源黑体 CN Light" w:hAnsi="思源黑体 CN Light" w:cs="Arial"/>
                <w:b/>
                <w:bCs/>
                <w:color w:val="3B3838"/>
                <w:sz w:val="20"/>
                <w:szCs w:val="20"/>
              </w:rPr>
              <w:t xml:space="preserve"> %}</w:t>
            </w:r>
          </w:p>
          <w:p w14:paraId="01C2C626" w14:textId="77777777" w:rsidR="005A2D85" w:rsidRPr="008A4AF2" w:rsidRDefault="005A2D85" w:rsidP="005A2D8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283843B2" w14:textId="77777777" w:rsidR="005A2D85" w:rsidRPr="008A4AF2" w:rsidRDefault="005A2D85" w:rsidP="005A2D8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a.three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1189DDBC" w14:textId="77777777" w:rsidR="005A2D85" w:rsidRPr="008A4AF2" w:rsidRDefault="005A2D85" w:rsidP="005A2D8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710C2626" w14:textId="77777777" w:rsidR="005A2D85" w:rsidRPr="008A4AF2" w:rsidRDefault="005A2D85" w:rsidP="005A2D8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7A206A20" w14:textId="77777777" w:rsidR="005A2D85" w:rsidRPr="008A4AF2" w:rsidRDefault="005A2D85" w:rsidP="005A2D8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lastRenderedPageBreak/>
              <w:t>{%p endif%}</w:t>
            </w:r>
          </w:p>
          <w:p w14:paraId="4894443C" w14:textId="77777777" w:rsidR="005A2D85" w:rsidRPr="008A4AF2" w:rsidRDefault="005A2D85" w:rsidP="005A2D8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7B0AA050" w14:textId="77777777" w:rsidR="005A2D85" w:rsidRPr="008A4AF2" w:rsidRDefault="005A2D85" w:rsidP="005A2D8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a.gene</w:t>
            </w:r>
            <w:proofErr w:type="gramEnd"/>
            <w:r w:rsidRPr="008A4AF2">
              <w:rPr>
                <w:rFonts w:ascii="思源黑体 CN Light" w:eastAsia="思源黑体 CN Light" w:hAnsi="思源黑体 CN Light" w:cs="Arial"/>
                <w:b/>
                <w:bCs/>
                <w:i/>
                <w:iCs/>
                <w:color w:val="3B3838"/>
                <w:sz w:val="20"/>
                <w:szCs w:val="20"/>
              </w:rPr>
              <w:t>_symbol</w:t>
            </w:r>
            <w:proofErr w:type="spellEnd"/>
            <w:r w:rsidRPr="008A4AF2">
              <w:rPr>
                <w:rFonts w:ascii="思源黑体 CN Light" w:eastAsia="思源黑体 CN Light" w:hAnsi="思源黑体 CN Light" w:cs="Arial"/>
                <w:b/>
                <w:bCs/>
                <w:i/>
                <w:iCs/>
                <w:color w:val="3B3838"/>
                <w:sz w:val="20"/>
                <w:szCs w:val="20"/>
              </w:rPr>
              <w:t>}}</w:t>
            </w:r>
          </w:p>
          <w:p w14:paraId="3812B216" w14:textId="61B51A31" w:rsidR="005A2D85" w:rsidRPr="008A4AF2" w:rsidRDefault="005A2D85" w:rsidP="005A2D85">
            <w:pPr>
              <w:spacing w:after="0" w:line="240" w:lineRule="auto"/>
              <w:jc w:val="center"/>
              <w:rPr>
                <w:rFonts w:ascii="思源黑体 CN Light" w:eastAsia="思源黑体 CN Light" w:hAnsi="思源黑体 CN Light" w:cs="Arial"/>
                <w:b/>
                <w:bCs/>
                <w:i/>
                <w:iCs/>
                <w:color w:val="3B3838"/>
              </w:rPr>
            </w:pPr>
            <w:r w:rsidRPr="008A4AF2">
              <w:rPr>
                <w:rFonts w:ascii="思源黑体 CN Light" w:eastAsia="思源黑体 CN Light" w:hAnsi="思源黑体 CN Light" w:cs="Arial"/>
                <w:b/>
                <w:bCs/>
                <w:color w:val="3B3838"/>
                <w:sz w:val="20"/>
                <w:szCs w:val="20"/>
              </w:rPr>
              <w:t>{%p endif%}</w:t>
            </w:r>
          </w:p>
        </w:tc>
        <w:tc>
          <w:tcPr>
            <w:tcW w:w="3260" w:type="dxa"/>
            <w:vAlign w:val="center"/>
          </w:tcPr>
          <w:p w14:paraId="6B0AA0E6"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05E09BC4" w14:textId="487CB06D" w:rsidR="005A2D85" w:rsidRDefault="005A2D85" w:rsidP="005A2D8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w:t>
            </w:r>
            <w:proofErr w:type="spellStart"/>
            <w:proofErr w:type="gramStart"/>
            <w:r>
              <w:rPr>
                <w:rFonts w:ascii="思源黑体 CN Light" w:eastAsia="思源黑体 CN Light" w:hAnsi="思源黑体 CN Light" w:cs="Arial" w:hint="eastAsia"/>
                <w:color w:val="3B3838"/>
                <w:sz w:val="20"/>
                <w:szCs w:val="20"/>
              </w:rPr>
              <w:t>a.hgvs</w:t>
            </w:r>
            <w:proofErr w:type="gramEnd"/>
            <w:r>
              <w:rPr>
                <w:rFonts w:ascii="思源黑体 CN Light" w:eastAsia="思源黑体 CN Light" w:hAnsi="思源黑体 CN Light" w:cs="Arial" w:hint="eastAsia"/>
                <w:color w:val="3B3838"/>
                <w:sz w:val="20"/>
                <w:szCs w:val="20"/>
              </w:rPr>
              <w:t>_p</w:t>
            </w:r>
            <w:proofErr w:type="spellEnd"/>
            <w:r>
              <w:rPr>
                <w:rFonts w:ascii="思源黑体 CN Light" w:eastAsia="思源黑体 CN Light" w:hAnsi="思源黑体 CN Light" w:cs="Arial" w:hint="eastAsia"/>
                <w:color w:val="3B3838"/>
                <w:sz w:val="20"/>
                <w:szCs w:val="20"/>
              </w:rPr>
              <w:t xml:space="preserve">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proofErr w:type="spellStart"/>
            <w:r>
              <w:rPr>
                <w:rFonts w:ascii="思源黑体 CN Light" w:eastAsia="思源黑体 CN Light" w:hAnsi="思源黑体 CN Light" w:cs="Arial" w:hint="eastAsia"/>
                <w:color w:val="3B3838"/>
                <w:sz w:val="20"/>
                <w:szCs w:val="20"/>
              </w:rPr>
              <w:t>a.hgvs_p</w:t>
            </w:r>
            <w:proofErr w:type="spellEnd"/>
            <w:r>
              <w:rPr>
                <w:rFonts w:ascii="思源黑体 CN Light" w:eastAsia="思源黑体 CN Light" w:hAnsi="思源黑体 CN Light" w:cs="Arial" w:hint="eastAsia"/>
                <w:color w:val="3B3838"/>
                <w:sz w:val="20"/>
                <w:szCs w:val="20"/>
              </w:rPr>
              <w:t>}}{%else%}{{</w:t>
            </w:r>
            <w:proofErr w:type="spellStart"/>
            <w:r>
              <w:rPr>
                <w:rFonts w:ascii="思源黑体 CN Light" w:eastAsia="思源黑体 CN Light" w:hAnsi="思源黑体 CN Light" w:cs="Arial" w:hint="eastAsia"/>
                <w:color w:val="3B3838"/>
                <w:sz w:val="20"/>
                <w:szCs w:val="20"/>
              </w:rPr>
              <w:t>a.hgvs_c</w:t>
            </w:r>
            <w:proofErr w:type="spellEnd"/>
            <w:r>
              <w:rPr>
                <w:rFonts w:ascii="思源黑体 CN Light" w:eastAsia="思源黑体 CN Light" w:hAnsi="思源黑体 CN Light" w:cs="Arial" w:hint="eastAsia"/>
                <w:color w:val="3B3838"/>
                <w:sz w:val="20"/>
                <w:szCs w:val="20"/>
              </w:rPr>
              <w:t>}}{%endif%} {{</w:t>
            </w:r>
            <w:proofErr w:type="spellStart"/>
            <w:r>
              <w:rPr>
                <w:rFonts w:ascii="思源黑体 CN Light" w:eastAsia="思源黑体 CN Light" w:hAnsi="思源黑体 CN Light" w:cs="Arial" w:hint="eastAsia"/>
                <w:color w:val="3B3838"/>
                <w:sz w:val="20"/>
                <w:szCs w:val="20"/>
              </w:rPr>
              <w:t>a.varInfo_XAJDY</w:t>
            </w:r>
            <w:proofErr w:type="spellEnd"/>
            <w:r>
              <w:rPr>
                <w:rFonts w:ascii="思源黑体 CN Light" w:eastAsia="思源黑体 CN Light" w:hAnsi="思源黑体 CN Light" w:cs="Arial" w:hint="eastAsia"/>
                <w:color w:val="3B3838"/>
                <w:sz w:val="20"/>
                <w:szCs w:val="20"/>
              </w:rPr>
              <w:t>}}</w:t>
            </w:r>
          </w:p>
          <w:p w14:paraId="19250C92" w14:textId="716334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3D600220"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273E4B3C"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1BD90CD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70CDADD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MET exon14 skipping</w:t>
            </w:r>
          </w:p>
          <w:p w14:paraId="1D927A2E"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3E42E92D" w14:textId="52E72F65"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融合</w:t>
            </w:r>
          </w:p>
          <w:p w14:paraId="31778797"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4046C112" w14:textId="5199774F"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lastRenderedPageBreak/>
              <w:t>{%p endif%}</w:t>
            </w:r>
          </w:p>
        </w:tc>
        <w:tc>
          <w:tcPr>
            <w:tcW w:w="3544" w:type="dxa"/>
            <w:vAlign w:val="center"/>
          </w:tcPr>
          <w:p w14:paraId="495D9E1D"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27878C0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a.gene</w:t>
            </w:r>
            <w:proofErr w:type="gramEnd"/>
            <w:r w:rsidRPr="008A4AF2">
              <w:rPr>
                <w:rFonts w:ascii="思源黑体 CN Light" w:eastAsia="思源黑体 CN Light" w:hAnsi="思源黑体 CN Light" w:cs="Arial"/>
                <w:color w:val="3B3838"/>
                <w:sz w:val="20"/>
                <w:szCs w:val="20"/>
              </w:rPr>
              <w:t>_region</w:t>
            </w:r>
            <w:proofErr w:type="spellEnd"/>
            <w:r w:rsidRPr="008A4AF2">
              <w:rPr>
                <w:rFonts w:ascii="思源黑体 CN Light" w:eastAsia="思源黑体 CN Light" w:hAnsi="思源黑体 CN Light" w:cs="Arial"/>
                <w:color w:val="3B3838"/>
                <w:sz w:val="20"/>
                <w:szCs w:val="20"/>
              </w:rPr>
              <w:t>}} {{</w:t>
            </w:r>
            <w:proofErr w:type="spellStart"/>
            <w:r w:rsidRPr="008A4AF2">
              <w:rPr>
                <w:rFonts w:ascii="思源黑体 CN Light" w:eastAsia="思源黑体 CN Light" w:hAnsi="思源黑体 CN Light" w:cs="Arial"/>
                <w:color w:val="3B3838"/>
                <w:sz w:val="20"/>
                <w:szCs w:val="20"/>
              </w:rPr>
              <w:t>a.hgvs_c</w:t>
            </w:r>
            <w:proofErr w:type="spellEnd"/>
            <w:r w:rsidRPr="008A4AF2">
              <w:rPr>
                <w:rFonts w:ascii="思源黑体 CN Light" w:eastAsia="思源黑体 CN Light" w:hAnsi="思源黑体 CN Light" w:cs="Arial"/>
                <w:color w:val="3B3838"/>
                <w:sz w:val="20"/>
                <w:szCs w:val="20"/>
              </w:rPr>
              <w:t>}}</w:t>
            </w:r>
            <w:r w:rsidRPr="00DC5042">
              <w:rPr>
                <w:rFonts w:ascii="思源黑体 CN Light" w:eastAsia="思源黑体 CN Light" w:hAnsi="思源黑体 CN Light" w:cs="Arial"/>
                <w:color w:val="3B3838"/>
                <w:sz w:val="20"/>
                <w:szCs w:val="20"/>
              </w:rPr>
              <w:t xml:space="preserve">{%if </w:t>
            </w:r>
            <w:proofErr w:type="spellStart"/>
            <w:r w:rsidRPr="00DC5042">
              <w:rPr>
                <w:rFonts w:ascii="思源黑体 CN Light" w:eastAsia="思源黑体 CN Light" w:hAnsi="思源黑体 CN Light" w:cs="Arial"/>
                <w:color w:val="3B3838"/>
                <w:sz w:val="20"/>
                <w:szCs w:val="20"/>
              </w:rPr>
              <w:t>a.hgvs_p</w:t>
            </w:r>
            <w:proofErr w:type="spellEnd"/>
            <w:r w:rsidRPr="00DC5042">
              <w:rPr>
                <w:rFonts w:ascii="思源黑体 CN Light" w:eastAsia="思源黑体 CN Light" w:hAnsi="思源黑体 CN Light" w:cs="Arial"/>
                <w:color w:val="3B3838"/>
                <w:sz w:val="20"/>
                <w:szCs w:val="20"/>
              </w:rPr>
              <w:t>!=”p.?”%}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a.hgvs_p</w:t>
            </w:r>
            <w:proofErr w:type="spellEnd"/>
            <w:r w:rsidRPr="008A4AF2">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7707D049"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01CE8406"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（MET exon14 skipping）</w:t>
            </w:r>
          </w:p>
          <w:p w14:paraId="6AAB854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51244630"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77A59107" w14:textId="71F6258F"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25B9A178"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5D745009"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522F4222" w14:textId="5EF30A24"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7A08FC86"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45CC8948"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for b in </w:t>
            </w:r>
            <w:proofErr w:type="spellStart"/>
            <w:proofErr w:type="gramStart"/>
            <w:r w:rsidRPr="008A4AF2">
              <w:rPr>
                <w:rFonts w:ascii="思源黑体 CN Light" w:eastAsia="思源黑体 CN Light" w:hAnsi="思源黑体 CN Light" w:cs="Arial"/>
                <w:color w:val="3B3838"/>
                <w:sz w:val="20"/>
                <w:szCs w:val="20"/>
              </w:rPr>
              <w:t>a.merge</w:t>
            </w:r>
            <w:proofErr w:type="gramEnd"/>
            <w:r w:rsidRPr="008A4AF2">
              <w:rPr>
                <w:rFonts w:ascii="思源黑体 CN Light" w:eastAsia="思源黑体 CN Light" w:hAnsi="思源黑体 CN Light" w:cs="Arial"/>
                <w:color w:val="3B3838"/>
                <w:sz w:val="20"/>
                <w:szCs w:val="20"/>
              </w:rPr>
              <w:t>_sv_list</w:t>
            </w:r>
            <w:proofErr w:type="spellEnd"/>
            <w:r w:rsidRPr="008A4AF2">
              <w:rPr>
                <w:rFonts w:ascii="思源黑体 CN Light" w:eastAsia="思源黑体 CN Light" w:hAnsi="思源黑体 CN Light" w:cs="Arial"/>
                <w:color w:val="3B3838"/>
                <w:sz w:val="20"/>
                <w:szCs w:val="20"/>
              </w:rPr>
              <w:t>%}</w:t>
            </w:r>
          </w:p>
          <w:p w14:paraId="52BB5883" w14:textId="19CBAB6E"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{{b}}</w:t>
            </w:r>
          </w:p>
          <w:p w14:paraId="783F6CC2"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endfor</w:t>
            </w:r>
            <w:proofErr w:type="spellEnd"/>
            <w:r w:rsidRPr="008A4AF2">
              <w:rPr>
                <w:rFonts w:ascii="思源黑体 CN Light" w:eastAsia="思源黑体 CN Light" w:hAnsi="思源黑体 CN Light" w:cs="Arial"/>
                <w:color w:val="3B3838"/>
                <w:sz w:val="20"/>
                <w:szCs w:val="20"/>
              </w:rPr>
              <w:t>%}</w:t>
            </w:r>
          </w:p>
          <w:p w14:paraId="343C4025"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_prime_transcript</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a.three_prime_transcript</w:t>
            </w:r>
            <w:proofErr w:type="spellEnd"/>
            <w:r w:rsidRPr="008A4AF2">
              <w:rPr>
                <w:rFonts w:ascii="思源黑体 CN Light" w:eastAsia="思源黑体 CN Light" w:hAnsi="思源黑体 CN Light" w:cs="Arial"/>
                <w:color w:val="3B3838"/>
                <w:sz w:val="20"/>
                <w:szCs w:val="20"/>
              </w:rPr>
              <w:t>}}</w:t>
            </w:r>
          </w:p>
          <w:p w14:paraId="0675940D"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7569A986" w14:textId="67BD6A92"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1984" w:type="dxa"/>
            <w:vAlign w:val="center"/>
          </w:tcPr>
          <w:p w14:paraId="45C2902C"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5421D2E8"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30A4EFD7"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4291D19D"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proofErr w:type="gramStart"/>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w:t>
            </w:r>
            <w:proofErr w:type="gram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a.cn_mean</w:t>
            </w:r>
            <w:proofErr w:type="spellEnd"/>
            <w:r w:rsidRPr="008A4AF2">
              <w:rPr>
                <w:rFonts w:ascii="思源黑体 CN Light" w:eastAsia="思源黑体 CN Light" w:hAnsi="思源黑体 CN Light" w:cs="Arial"/>
                <w:color w:val="3B3838"/>
                <w:sz w:val="20"/>
                <w:szCs w:val="20"/>
              </w:rPr>
              <w:t>}}</w:t>
            </w:r>
          </w:p>
          <w:p w14:paraId="6F234AF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37FF4117"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a.copies</w:t>
            </w:r>
            <w:proofErr w:type="spellEnd"/>
            <w:proofErr w:type="gramEnd"/>
            <w:r w:rsidRPr="008A4AF2">
              <w:rPr>
                <w:rFonts w:ascii="思源黑体 CN Light" w:eastAsia="思源黑体 CN Light" w:hAnsi="思源黑体 CN Light" w:cs="Arial"/>
                <w:color w:val="3B3838"/>
                <w:sz w:val="20"/>
                <w:szCs w:val="20"/>
              </w:rPr>
              <w:t>}} copies</w:t>
            </w:r>
          </w:p>
          <w:p w14:paraId="5670F016"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45B768F0"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28419D1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（{{a.freq_2}}）</w:t>
            </w:r>
          </w:p>
          <w:p w14:paraId="71997FA6" w14:textId="7833AC3A"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r>
      <w:tr w:rsidR="005A2D85" w14:paraId="4867DA57" w14:textId="77777777" w:rsidTr="006718AB">
        <w:tc>
          <w:tcPr>
            <w:tcW w:w="10206" w:type="dxa"/>
            <w:gridSpan w:val="4"/>
            <w:vAlign w:val="center"/>
          </w:tcPr>
          <w:p w14:paraId="3DCEFA5F" w14:textId="25FE7EFD"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w:t>
            </w:r>
            <w:proofErr w:type="spellStart"/>
            <w:r w:rsidRPr="00D04920">
              <w:rPr>
                <w:rFonts w:ascii="思源黑体 CN Light" w:eastAsia="思源黑体 CN Light" w:hAnsi="思源黑体 CN Light" w:cs="Arial"/>
                <w:color w:val="3B3838"/>
                <w:sz w:val="20"/>
                <w:szCs w:val="20"/>
              </w:rPr>
              <w:t>endfor</w:t>
            </w:r>
            <w:proofErr w:type="spellEnd"/>
            <w:r w:rsidRPr="00D04920">
              <w:rPr>
                <w:rFonts w:ascii="思源黑体 CN Light" w:eastAsia="思源黑体 CN Light" w:hAnsi="思源黑体 CN Light" w:cs="Arial"/>
                <w:color w:val="3B3838"/>
                <w:sz w:val="20"/>
                <w:szCs w:val="20"/>
              </w:rPr>
              <w:t>%}</w:t>
            </w:r>
          </w:p>
        </w:tc>
      </w:tr>
      <w:tr w:rsidR="005A2D85" w14:paraId="551700BA" w14:textId="77777777" w:rsidTr="006718AB">
        <w:tc>
          <w:tcPr>
            <w:tcW w:w="10206" w:type="dxa"/>
            <w:gridSpan w:val="4"/>
            <w:vAlign w:val="center"/>
          </w:tcPr>
          <w:p w14:paraId="09246A84" w14:textId="2F5A796B"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if not </w:t>
            </w:r>
            <w:proofErr w:type="spellStart"/>
            <w:r w:rsidRPr="00D04920">
              <w:rPr>
                <w:rFonts w:ascii="思源黑体 CN Light" w:eastAsia="思源黑体 CN Light" w:hAnsi="思源黑体 CN Light" w:cs="Arial"/>
                <w:color w:val="3B3838"/>
                <w:sz w:val="20"/>
                <w:szCs w:val="20"/>
              </w:rPr>
              <w:t>var.knb</w:t>
            </w:r>
            <w:proofErr w:type="spellEnd"/>
            <w:r w:rsidRPr="00D04920">
              <w:rPr>
                <w:rFonts w:ascii="思源黑体 CN Light" w:eastAsia="思源黑体 CN Light" w:hAnsi="思源黑体 CN Light" w:cs="Arial"/>
                <w:color w:val="3B3838"/>
                <w:sz w:val="20"/>
                <w:szCs w:val="20"/>
              </w:rPr>
              <w:t xml:space="preserve"> and not </w:t>
            </w:r>
            <w:proofErr w:type="spellStart"/>
            <w:r w:rsidRPr="00D04920">
              <w:rPr>
                <w:rFonts w:ascii="思源黑体 CN Light" w:eastAsia="思源黑体 CN Light" w:hAnsi="思源黑体 CN Light" w:cs="Arial"/>
                <w:color w:val="3B3838"/>
                <w:sz w:val="20"/>
                <w:szCs w:val="20"/>
              </w:rPr>
              <w:t>var.var_</w:t>
            </w:r>
            <w:proofErr w:type="gramStart"/>
            <w:r w:rsidRPr="00D04920">
              <w:rPr>
                <w:rFonts w:ascii="思源黑体 CN Light" w:eastAsia="思源黑体 CN Light" w:hAnsi="思源黑体 CN Light" w:cs="Arial"/>
                <w:color w:val="3B3838"/>
                <w:sz w:val="20"/>
                <w:szCs w:val="20"/>
              </w:rPr>
              <w:t>somatic.level</w:t>
            </w:r>
            <w:proofErr w:type="gramEnd"/>
            <w:r w:rsidRPr="00D04920">
              <w:rPr>
                <w:rFonts w:ascii="思源黑体 CN Light" w:eastAsia="思源黑体 CN Light" w:hAnsi="思源黑体 CN Light" w:cs="Arial"/>
                <w:color w:val="3B3838"/>
                <w:sz w:val="20"/>
                <w:szCs w:val="20"/>
              </w:rPr>
              <w:t>_I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var.var_somatic.level_onco_nodrug</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var.var_somatic.level_III</w:t>
            </w:r>
            <w:proofErr w:type="spellEnd"/>
            <w:r w:rsidRPr="00D04920">
              <w:rPr>
                <w:rFonts w:ascii="思源黑体 CN Light" w:eastAsia="思源黑体 CN Light" w:hAnsi="思源黑体 CN Light" w:cs="Arial"/>
                <w:color w:val="3B3838"/>
                <w:sz w:val="20"/>
                <w:szCs w:val="20"/>
              </w:rPr>
              <w:t xml:space="preserve"> %}</w:t>
            </w:r>
          </w:p>
        </w:tc>
      </w:tr>
      <w:tr w:rsidR="00106775" w14:paraId="797C404B" w14:textId="77777777" w:rsidTr="009E2CFA">
        <w:tc>
          <w:tcPr>
            <w:tcW w:w="10206" w:type="dxa"/>
            <w:gridSpan w:val="4"/>
            <w:vAlign w:val="center"/>
          </w:tcPr>
          <w:p w14:paraId="2F1FFEBC" w14:textId="261A8D06" w:rsidR="00106775" w:rsidRPr="00106775" w:rsidRDefault="00106775" w:rsidP="005A2D8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未检测到相关基因变异</w:t>
            </w:r>
          </w:p>
        </w:tc>
      </w:tr>
      <w:tr w:rsidR="005A2D85" w14:paraId="0047475D" w14:textId="77777777" w:rsidTr="00B04B12">
        <w:tc>
          <w:tcPr>
            <w:tcW w:w="10206" w:type="dxa"/>
            <w:gridSpan w:val="4"/>
            <w:vAlign w:val="center"/>
          </w:tcPr>
          <w:p w14:paraId="0C1E44EF" w14:textId="3D97DB1D"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endif%}</w:t>
            </w:r>
          </w:p>
        </w:tc>
      </w:tr>
      <w:tr w:rsidR="007760F3" w14:paraId="753CB4C4" w14:textId="77777777" w:rsidTr="00B04B12">
        <w:tc>
          <w:tcPr>
            <w:tcW w:w="10206" w:type="dxa"/>
            <w:gridSpan w:val="4"/>
            <w:vAlign w:val="center"/>
          </w:tcPr>
          <w:p w14:paraId="515CEEA9" w14:textId="54C81C5F" w:rsidR="007760F3" w:rsidRPr="00D04920" w:rsidRDefault="0066703E"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endif%}</w:t>
            </w:r>
          </w:p>
        </w:tc>
      </w:tr>
    </w:tbl>
    <w:p w14:paraId="2D891F8B" w14:textId="77777777" w:rsidR="005D46CD" w:rsidRDefault="005D46CD">
      <w:pPr>
        <w:pStyle w:val="Default"/>
        <w:snapToGrid w:val="0"/>
        <w:jc w:val="both"/>
        <w:rPr>
          <w:rFonts w:ascii="思源黑体 CN Regular" w:eastAsia="思源黑体 CN Regular" w:hAnsi="思源黑体 CN Regular" w:cs="Arial"/>
          <w:bCs/>
          <w:color w:val="3B3838"/>
          <w:sz w:val="16"/>
          <w:szCs w:val="16"/>
        </w:rPr>
      </w:pPr>
    </w:p>
    <w:p w14:paraId="0BC943EF" w14:textId="294DECFB" w:rsidR="002C0684" w:rsidRPr="00963352" w:rsidRDefault="00A82A49">
      <w:pPr>
        <w:pStyle w:val="Default"/>
        <w:snapToGrid w:val="0"/>
        <w:jc w:val="both"/>
        <w:rPr>
          <w:rFonts w:ascii="思源黑体 CN Regular" w:eastAsia="思源黑体 CN Regular" w:hAnsi="思源黑体 CN Regular" w:cs="Arial"/>
          <w:bCs/>
          <w:color w:val="3B3838"/>
          <w:sz w:val="15"/>
          <w:szCs w:val="15"/>
        </w:rPr>
      </w:pPr>
      <w:r w:rsidRPr="00963352">
        <w:rPr>
          <w:rFonts w:ascii="思源黑体 CN Regular" w:eastAsia="思源黑体 CN Regular" w:hAnsi="思源黑体 CN Regular" w:cs="Arial"/>
          <w:bCs/>
          <w:color w:val="3B3838"/>
          <w:sz w:val="16"/>
          <w:szCs w:val="16"/>
        </w:rPr>
        <w:t>注：</w:t>
      </w:r>
    </w:p>
    <w:p w14:paraId="433FF154" w14:textId="254DEBCD" w:rsidR="002C0684" w:rsidRPr="00963352" w:rsidRDefault="00A82A49">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lang w:val="en-CA"/>
        </w:rPr>
      </w:pPr>
      <w:r w:rsidRPr="00963352">
        <w:rPr>
          <w:rFonts w:ascii="思源黑体 CN Regular" w:eastAsia="思源黑体 CN Regular" w:hAnsi="思源黑体 CN Regular" w:cs="Arial" w:hint="eastAsia"/>
          <w:color w:val="3B3838"/>
          <w:sz w:val="16"/>
          <w:szCs w:val="16"/>
        </w:rPr>
        <w:t>*</w:t>
      </w:r>
      <w:r w:rsidRPr="00963352">
        <w:rPr>
          <w:rFonts w:ascii="思源黑体 CN Regular" w:eastAsia="思源黑体 CN Regular" w:hAnsi="思源黑体 CN Regular" w:cs="Arial" w:hint="eastAsia"/>
          <w:color w:val="3B3838"/>
          <w:sz w:val="16"/>
          <w:szCs w:val="16"/>
          <w:lang w:val="en-CA"/>
        </w:rPr>
        <w:t>丰度</w:t>
      </w:r>
      <w:r w:rsidR="00244466" w:rsidRPr="00963352">
        <w:rPr>
          <w:rFonts w:ascii="思源黑体 CN Regular" w:eastAsia="思源黑体 CN Regular" w:hAnsi="思源黑体 CN Regular" w:cs="Arial" w:hint="eastAsia"/>
          <w:color w:val="3B3838"/>
          <w:sz w:val="16"/>
          <w:szCs w:val="16"/>
          <w:lang w:val="en-CA"/>
        </w:rPr>
        <w:t>/拷贝数</w:t>
      </w:r>
      <w:r w:rsidRPr="00963352">
        <w:rPr>
          <w:rFonts w:ascii="思源黑体 CN Regular" w:eastAsia="思源黑体 CN Regular" w:hAnsi="思源黑体 CN Regular" w:cs="Arial" w:hint="eastAsia"/>
          <w:color w:val="3B3838"/>
          <w:sz w:val="16"/>
          <w:szCs w:val="16"/>
          <w:lang w:val="en-CA"/>
        </w:rPr>
        <w:t>：该位点所有等位基因中，突变等位基因的具体占比。如突变丰度</w:t>
      </w:r>
      <w:r w:rsidRPr="00963352">
        <w:rPr>
          <w:rFonts w:ascii="思源黑体 CN Regular" w:eastAsia="思源黑体 CN Regular" w:hAnsi="思源黑体 CN Regular" w:cs="Arial"/>
          <w:color w:val="3B3838"/>
          <w:sz w:val="16"/>
          <w:szCs w:val="16"/>
          <w:lang w:val="en-CA"/>
        </w:rPr>
        <w:t>5%意为该位点含有5%的突变等位基因和95%的野生型等位基因。对于拷贝数变异结果，以发生扩增后的具体拷贝数（CN）表示，正常基因组为2个拷贝。</w:t>
      </w:r>
    </w:p>
    <w:p w14:paraId="10E39A67" w14:textId="682B7A72" w:rsidR="00453BFF" w:rsidRDefault="00A82A49" w:rsidP="00453BFF">
      <w:pPr>
        <w:pStyle w:val="Default"/>
        <w:snapToGrid w:val="0"/>
        <w:ind w:firstLineChars="200" w:firstLine="320"/>
        <w:rPr>
          <w:rFonts w:ascii="思源黑体 CN Regular" w:eastAsia="思源黑体 CN Regular" w:hAnsi="思源黑体 CN Regular" w:cs="Arial"/>
          <w:color w:val="3B3838"/>
          <w:sz w:val="16"/>
          <w:szCs w:val="16"/>
          <w:lang w:val="en-CA"/>
        </w:rPr>
      </w:pPr>
      <w:r w:rsidRPr="00C137D0">
        <w:rPr>
          <w:rFonts w:ascii="思源黑体 CN Regular" w:eastAsia="思源黑体 CN Regular" w:hAnsi="思源黑体 CN Regular" w:cs="Arial" w:hint="eastAsia"/>
          <w:color w:val="3B3838"/>
          <w:sz w:val="16"/>
          <w:szCs w:val="16"/>
          <w:lang w:val="en-CA"/>
        </w:rPr>
        <w:t>本报告仅对</w:t>
      </w:r>
      <w:r w:rsidR="00566944" w:rsidRPr="00C137D0">
        <w:rPr>
          <w:rFonts w:ascii="思源黑体 CN Regular" w:eastAsia="思源黑体 CN Regular" w:hAnsi="思源黑体 CN Regular" w:cs="Arial" w:hint="eastAsia"/>
          <w:color w:val="3B3838"/>
          <w:sz w:val="16"/>
          <w:szCs w:val="16"/>
          <w:lang w:val="en-CA"/>
        </w:rPr>
        <w:t>本次</w:t>
      </w:r>
      <w:r w:rsidRPr="00C137D0">
        <w:rPr>
          <w:rFonts w:ascii="思源黑体 CN Regular" w:eastAsia="思源黑体 CN Regular" w:hAnsi="思源黑体 CN Regular" w:cs="Arial" w:hint="eastAsia"/>
          <w:color w:val="3B3838"/>
          <w:sz w:val="16"/>
          <w:szCs w:val="16"/>
          <w:lang w:val="en-CA"/>
        </w:rPr>
        <w:t>样本负责，结果仅供参考，不作为临床诊断的依据，如有疑问请于报告出具后三个工作日内咨询。</w:t>
      </w:r>
    </w:p>
    <w:p w14:paraId="67056644" w14:textId="76DE6DAA" w:rsidR="00EE7E47" w:rsidRDefault="00EE7E47" w:rsidP="00453BFF">
      <w:pPr>
        <w:pStyle w:val="Default"/>
        <w:snapToGrid w:val="0"/>
        <w:ind w:firstLineChars="200" w:firstLine="320"/>
        <w:rPr>
          <w:rFonts w:ascii="思源黑体 CN Regular" w:eastAsia="思源黑体 CN Regular" w:hAnsi="思源黑体 CN Regular" w:cs="Arial"/>
          <w:color w:val="3B3838"/>
          <w:sz w:val="16"/>
          <w:szCs w:val="16"/>
          <w:lang w:val="en-CA"/>
        </w:rPr>
      </w:pPr>
      <w:r w:rsidRPr="00EE7E47">
        <w:rPr>
          <w:rFonts w:ascii="思源黑体 CN Regular" w:eastAsia="思源黑体 CN Regular" w:hAnsi="思源黑体 CN Regular" w:cs="Arial" w:hint="eastAsia"/>
          <w:color w:val="3B3838"/>
          <w:sz w:val="16"/>
          <w:szCs w:val="16"/>
          <w:lang w:val="en-CA"/>
        </w:rPr>
        <w:t>{%</w:t>
      </w:r>
      <w:r>
        <w:rPr>
          <w:rFonts w:ascii="思源黑体 CN Regular" w:eastAsia="思源黑体 CN Regular" w:hAnsi="思源黑体 CN Regular" w:cs="Arial"/>
          <w:color w:val="3B3838"/>
          <w:sz w:val="16"/>
          <w:szCs w:val="16"/>
          <w:lang w:val="en-CA"/>
        </w:rPr>
        <w:t>p</w:t>
      </w:r>
      <w:r w:rsidRPr="00EE7E47">
        <w:rPr>
          <w:rFonts w:ascii="思源黑体 CN Regular" w:eastAsia="思源黑体 CN Regular" w:hAnsi="思源黑体 CN Regular" w:cs="Arial" w:hint="eastAsia"/>
          <w:color w:val="3B3838"/>
          <w:sz w:val="16"/>
          <w:szCs w:val="16"/>
          <w:lang w:val="en-CA"/>
        </w:rPr>
        <w:t xml:space="preserve"> if “肠癌” in </w:t>
      </w:r>
      <w:proofErr w:type="spellStart"/>
      <w:r w:rsidRPr="00EE7E47">
        <w:rPr>
          <w:rFonts w:ascii="思源黑体 CN Regular" w:eastAsia="思源黑体 CN Regular" w:hAnsi="思源黑体 CN Regular" w:cs="Arial" w:hint="eastAsia"/>
          <w:color w:val="3B3838"/>
          <w:sz w:val="16"/>
          <w:szCs w:val="16"/>
          <w:lang w:val="en-CA"/>
        </w:rPr>
        <w:t>sample.tumor_list</w:t>
      </w:r>
      <w:proofErr w:type="spellEnd"/>
      <w:r w:rsidRPr="00EE7E47">
        <w:rPr>
          <w:rFonts w:ascii="思源黑体 CN Regular" w:eastAsia="思源黑体 CN Regular" w:hAnsi="思源黑体 CN Regular" w:cs="Arial" w:hint="eastAsia"/>
          <w:color w:val="3B3838"/>
          <w:sz w:val="16"/>
          <w:szCs w:val="16"/>
          <w:lang w:val="en-CA"/>
        </w:rPr>
        <w:t>%}</w:t>
      </w:r>
    </w:p>
    <w:p w14:paraId="4BF6D414" w14:textId="77777777" w:rsidR="00EE7E47" w:rsidRPr="00B54073" w:rsidRDefault="00EE7E47" w:rsidP="00EE7E47">
      <w:pPr>
        <w:pStyle w:val="Default"/>
        <w:snapToGrid w:val="0"/>
        <w:ind w:firstLineChars="200" w:firstLine="320"/>
        <w:jc w:val="both"/>
        <w:rPr>
          <w:rFonts w:ascii="思源黑体 CN Regular" w:eastAsia="思源黑体 CN Regular" w:hAnsi="思源黑体 CN Regular" w:cs="Arial"/>
          <w:color w:val="3B3838"/>
          <w:sz w:val="16"/>
          <w:szCs w:val="16"/>
        </w:rPr>
      </w:pPr>
      <w:r w:rsidRPr="00DF1C8D">
        <w:rPr>
          <w:rFonts w:ascii="思源黑体 CN Regular" w:eastAsia="思源黑体 CN Regular" w:hAnsi="思源黑体 CN Regular" w:cs="Arial" w:hint="eastAsia"/>
          <w:color w:val="3B3838"/>
          <w:sz w:val="16"/>
          <w:szCs w:val="16"/>
        </w:rPr>
        <w:t>本报告中，KRAS</w:t>
      </w:r>
      <w:r>
        <w:rPr>
          <w:rFonts w:ascii="思源黑体 CN Regular" w:eastAsia="思源黑体 CN Regular" w:hAnsi="思源黑体 CN Regular" w:cs="Arial" w:hint="eastAsia"/>
          <w:color w:val="3B3838"/>
          <w:sz w:val="16"/>
          <w:szCs w:val="16"/>
        </w:rPr>
        <w:t>、</w:t>
      </w:r>
      <w:r w:rsidRPr="00DF1C8D">
        <w:rPr>
          <w:rFonts w:ascii="思源黑体 CN Regular" w:eastAsia="思源黑体 CN Regular" w:hAnsi="思源黑体 CN Regular" w:cs="Arial" w:hint="eastAsia"/>
          <w:color w:val="3B3838"/>
          <w:sz w:val="16"/>
          <w:szCs w:val="16"/>
        </w:rPr>
        <w:t>NRAS</w:t>
      </w:r>
      <w:r>
        <w:rPr>
          <w:rFonts w:ascii="思源黑体 CN Regular" w:eastAsia="思源黑体 CN Regular" w:hAnsi="思源黑体 CN Regular" w:cs="Arial" w:hint="eastAsia"/>
          <w:color w:val="3B3838"/>
          <w:sz w:val="16"/>
          <w:szCs w:val="16"/>
        </w:rPr>
        <w:t>、</w:t>
      </w:r>
      <w:r w:rsidRPr="00DF1C8D">
        <w:rPr>
          <w:rFonts w:ascii="思源黑体 CN Regular" w:eastAsia="思源黑体 CN Regular" w:hAnsi="思源黑体 CN Regular" w:cs="Arial" w:hint="eastAsia"/>
          <w:color w:val="3B3838"/>
          <w:sz w:val="16"/>
          <w:szCs w:val="16"/>
        </w:rPr>
        <w:t>BRAF V600E 野生型参考NCCN结肠癌指南（2021年V2版）和直肠癌指南（2021年V1版）定义为不具有KRAS和NRAS基因第2、3、4号外显子上已知有害突变和BRAF V600E突变。</w:t>
      </w:r>
    </w:p>
    <w:p w14:paraId="4E220493" w14:textId="2E41510E" w:rsidR="00EE7E47" w:rsidRPr="00EE7E47" w:rsidRDefault="00EE7E47" w:rsidP="00453BFF">
      <w:pPr>
        <w:pStyle w:val="Default"/>
        <w:snapToGrid w:val="0"/>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color w:val="3B3838"/>
          <w:sz w:val="16"/>
          <w:szCs w:val="16"/>
        </w:rPr>
        <w:t>{%p endif%}</w:t>
      </w:r>
    </w:p>
    <w:p w14:paraId="454D5DC9" w14:textId="549FC8B5" w:rsidR="00C12C18" w:rsidRDefault="00C12C18">
      <w:pPr>
        <w:spacing w:after="0" w:line="240" w:lineRule="auto"/>
        <w:jc w:val="left"/>
      </w:pPr>
      <w:r>
        <w:br w:type="page"/>
      </w:r>
    </w:p>
    <w:bookmarkStart w:id="8" w:name="_Toc153812950"/>
    <w:bookmarkStart w:id="9" w:name="OLE_LINK19"/>
    <w:bookmarkStart w:id="10" w:name="OLE_LINK16"/>
    <w:p w14:paraId="4413B02D" w14:textId="18538F0B" w:rsidR="002C0684" w:rsidRPr="008948EC" w:rsidRDefault="002711C0" w:rsidP="008948EC">
      <w:pPr>
        <w:pStyle w:val="af9"/>
        <w:numPr>
          <w:ilvl w:val="0"/>
          <w:numId w:val="1"/>
        </w:numPr>
        <w:outlineLvl w:val="0"/>
        <w:rPr>
          <w:rFonts w:ascii="Arial" w:eastAsia="思源黑体 CN Medium" w:hAnsi="Arial" w:cs="Arial"/>
          <w:color w:val="1654B0"/>
        </w:rPr>
      </w:pPr>
      <w:r w:rsidRPr="008948EC">
        <w:rPr>
          <w:rFonts w:ascii="Arial" w:eastAsia="思源黑体 CN Medium" w:hAnsi="Arial" w:cs="Arial"/>
          <w:noProof/>
          <w:color w:val="1654B0"/>
        </w:rPr>
        <w:lastRenderedPageBreak/>
        <mc:AlternateContent>
          <mc:Choice Requires="wps">
            <w:drawing>
              <wp:anchor distT="0" distB="0" distL="114300" distR="114300" simplePos="0" relativeHeight="251657728" behindDoc="1" locked="0" layoutInCell="1" allowOverlap="1" wp14:anchorId="23EE1CA5" wp14:editId="4E8FAC82">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5862C55D" id="矩形 291" o:spid="_x0000_s1026" style="position:absolute;left:0;text-align:left;margin-left:-3.7pt;margin-top:4.6pt;width:16.3pt;height:20.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r w:rsidR="00397B52" w:rsidRPr="008948EC">
        <w:rPr>
          <w:rFonts w:ascii="Arial" w:eastAsia="思源黑体 CN Medium" w:hAnsi="Arial" w:cs="Arial" w:hint="eastAsia"/>
          <w:color w:val="1654B0"/>
        </w:rPr>
        <w:t>检测结果临床提示</w:t>
      </w:r>
      <w:bookmarkEnd w:id="8"/>
    </w:p>
    <w:bookmarkEnd w:id="9"/>
    <w:bookmarkEnd w:id="10"/>
    <w:p w14:paraId="425A851D" w14:textId="3E2C0238" w:rsidR="002C0684" w:rsidRPr="005E69C0" w:rsidRDefault="00DA2FBD" w:rsidP="005E69C0">
      <w:pPr>
        <w:pStyle w:val="4"/>
        <w:rPr>
          <w:rFonts w:ascii="思源黑体 CN Regular" w:eastAsia="思源黑体 CN Regular" w:hAnsi="思源黑体 CN Regular" w:cs="Arial"/>
          <w:b/>
          <w:bCs/>
          <w:smallCaps w:val="0"/>
          <w:color w:val="1654B0"/>
          <w:spacing w:val="0"/>
          <w:sz w:val="24"/>
          <w:szCs w:val="24"/>
        </w:rPr>
      </w:pPr>
      <w:r w:rsidRPr="005E69C0">
        <w:rPr>
          <w:rFonts w:ascii="思源黑体 CN Regular" w:eastAsia="思源黑体 CN Regular" w:hAnsi="思源黑体 CN Regular" w:cs="Arial" w:hint="eastAsia"/>
          <w:b/>
          <w:bCs/>
          <w:smallCaps w:val="0"/>
          <w:color w:val="1654B0"/>
          <w:spacing w:val="0"/>
          <w:sz w:val="24"/>
          <w:szCs w:val="24"/>
        </w:rPr>
        <w:t xml:space="preserve">3.1 </w:t>
      </w:r>
      <w:r w:rsidRPr="005E69C0">
        <w:rPr>
          <w:rFonts w:ascii="思源黑体 CN Regular" w:eastAsia="思源黑体 CN Regular" w:hAnsi="思源黑体 CN Regular" w:cs="Arial"/>
          <w:b/>
          <w:bCs/>
          <w:smallCaps w:val="0"/>
          <w:color w:val="1654B0"/>
          <w:spacing w:val="0"/>
          <w:sz w:val="24"/>
          <w:szCs w:val="24"/>
        </w:rPr>
        <w:t>变异分级及</w:t>
      </w:r>
      <w:r w:rsidR="0072371F" w:rsidRPr="005E69C0">
        <w:rPr>
          <w:rFonts w:ascii="思源黑体 CN Regular" w:eastAsia="思源黑体 CN Regular" w:hAnsi="思源黑体 CN Regular" w:cs="Arial" w:hint="eastAsia"/>
          <w:b/>
          <w:bCs/>
          <w:smallCaps w:val="0"/>
          <w:color w:val="1654B0"/>
          <w:spacing w:val="0"/>
          <w:sz w:val="24"/>
          <w:szCs w:val="24"/>
        </w:rPr>
        <w:t>临床提示</w:t>
      </w:r>
    </w:p>
    <w:tbl>
      <w:tblPr>
        <w:tblStyle w:val="-"/>
        <w:tblW w:w="10421" w:type="dxa"/>
        <w:jc w:val="center"/>
        <w:tblLayout w:type="fixed"/>
        <w:tblLook w:val="0000" w:firstRow="0" w:lastRow="0" w:firstColumn="0" w:lastColumn="0" w:noHBand="0" w:noVBand="0"/>
      </w:tblPr>
      <w:tblGrid>
        <w:gridCol w:w="1418"/>
        <w:gridCol w:w="2693"/>
        <w:gridCol w:w="2268"/>
        <w:gridCol w:w="4042"/>
      </w:tblGrid>
      <w:tr w:rsidR="002C0684" w14:paraId="27FDF50C" w14:textId="77777777" w:rsidTr="003632B8">
        <w:trPr>
          <w:trHeight w:hRule="exact" w:val="454"/>
          <w:jc w:val="center"/>
        </w:trPr>
        <w:tc>
          <w:tcPr>
            <w:tcW w:w="10421" w:type="dxa"/>
            <w:gridSpan w:val="4"/>
            <w:tcBorders>
              <w:top w:val="nil"/>
              <w:bottom w:val="dotted" w:sz="4" w:space="0" w:color="4472C4"/>
            </w:tcBorders>
            <w:shd w:val="clear" w:color="auto" w:fill="548ED4"/>
            <w:vAlign w:val="center"/>
          </w:tcPr>
          <w:p w14:paraId="25B1906A" w14:textId="77777777" w:rsidR="002C0684" w:rsidRPr="003632B8" w:rsidRDefault="00A82A49">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Ⅰ</w:t>
            </w:r>
            <w:r w:rsidRPr="003632B8">
              <w:rPr>
                <w:rFonts w:ascii="思源黑体 CN Bold" w:eastAsia="思源黑体 CN Bold" w:hAnsi="思源黑体 CN Bold" w:cs="微软雅黑"/>
                <w:b/>
                <w:bCs/>
                <w:color w:val="FFFFFF"/>
                <w:sz w:val="20"/>
                <w:szCs w:val="21"/>
              </w:rPr>
              <w:t>: 具有明确临床意义的变异</w:t>
            </w:r>
          </w:p>
        </w:tc>
      </w:tr>
      <w:tr w:rsidR="002C0684" w14:paraId="7DE1777E" w14:textId="77777777" w:rsidTr="00F22EF9">
        <w:trPr>
          <w:jc w:val="center"/>
        </w:trPr>
        <w:tc>
          <w:tcPr>
            <w:tcW w:w="1418" w:type="dxa"/>
            <w:tcBorders>
              <w:top w:val="dotted" w:sz="4" w:space="0" w:color="4472C4"/>
            </w:tcBorders>
            <w:vAlign w:val="center"/>
          </w:tcPr>
          <w:p w14:paraId="54AE8C39"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4472C4"/>
            </w:tcBorders>
            <w:vAlign w:val="center"/>
          </w:tcPr>
          <w:p w14:paraId="47464FC2"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4472C4"/>
            </w:tcBorders>
            <w:vAlign w:val="center"/>
          </w:tcPr>
          <w:p w14:paraId="6F6E9247" w14:textId="2DB4E2B9" w:rsidR="002C0684" w:rsidRPr="003632B8" w:rsidRDefault="0072371F">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耐药及其他临床提示</w:t>
            </w:r>
          </w:p>
        </w:tc>
        <w:tc>
          <w:tcPr>
            <w:tcW w:w="4042" w:type="dxa"/>
            <w:tcBorders>
              <w:top w:val="dotted" w:sz="4" w:space="0" w:color="4472C4"/>
            </w:tcBorders>
            <w:vAlign w:val="center"/>
          </w:tcPr>
          <w:p w14:paraId="7FEE8E99" w14:textId="77777777" w:rsidR="002C0684" w:rsidRPr="003632B8" w:rsidRDefault="00C8310A">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变异</w:t>
            </w:r>
            <w:r w:rsidR="00AF3EBF" w:rsidRPr="003632B8">
              <w:rPr>
                <w:rFonts w:ascii="思源黑体 CN Bold" w:eastAsia="思源黑体 CN Bold" w:hAnsi="思源黑体 CN Bold" w:cs="Arial" w:hint="eastAsia"/>
                <w:b/>
                <w:color w:val="3B3838"/>
                <w:sz w:val="20"/>
                <w:szCs w:val="21"/>
              </w:rPr>
              <w:t>解读</w:t>
            </w:r>
          </w:p>
        </w:tc>
      </w:tr>
      <w:tr w:rsidR="00D04920" w14:paraId="6C9AEDF8" w14:textId="77777777" w:rsidTr="00295737">
        <w:trPr>
          <w:jc w:val="center"/>
        </w:trPr>
        <w:tc>
          <w:tcPr>
            <w:tcW w:w="10421" w:type="dxa"/>
            <w:gridSpan w:val="4"/>
            <w:vAlign w:val="center"/>
          </w:tcPr>
          <w:p w14:paraId="7D0CBC26" w14:textId="22F216A2" w:rsidR="00D04920" w:rsidRDefault="00D04920" w:rsidP="00D04920">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if </w:t>
            </w:r>
            <w:proofErr w:type="spellStart"/>
            <w:r w:rsidRPr="00D04920">
              <w:rPr>
                <w:rFonts w:ascii="Arial" w:eastAsia="思源黑体 CN Medium" w:hAnsi="Arial" w:cs="Arial"/>
                <w:bCs/>
                <w:color w:val="3B3838"/>
                <w:sz w:val="18"/>
              </w:rPr>
              <w:t>var.knb</w:t>
            </w:r>
            <w:proofErr w:type="spellEnd"/>
            <w:r w:rsidRPr="00D04920">
              <w:rPr>
                <w:rFonts w:ascii="Arial" w:eastAsia="思源黑体 CN Medium" w:hAnsi="Arial" w:cs="Arial"/>
                <w:bCs/>
                <w:color w:val="3B3838"/>
                <w:sz w:val="18"/>
              </w:rPr>
              <w:t>%}</w:t>
            </w:r>
          </w:p>
        </w:tc>
      </w:tr>
      <w:tr w:rsidR="005D46CD" w14:paraId="28328CA6" w14:textId="77777777" w:rsidTr="00F22EF9">
        <w:trPr>
          <w:jc w:val="center"/>
        </w:trPr>
        <w:tc>
          <w:tcPr>
            <w:tcW w:w="1418" w:type="dxa"/>
            <w:vAlign w:val="center"/>
          </w:tcPr>
          <w:p w14:paraId="423B74BE" w14:textId="77777777"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KRAS/</w:t>
            </w:r>
          </w:p>
          <w:p w14:paraId="3B3DB72C" w14:textId="001BB6AB"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NRAS/</w:t>
            </w:r>
          </w:p>
          <w:p w14:paraId="0F1320CD" w14:textId="325700C3" w:rsidR="005D46CD" w:rsidRPr="007917E1" w:rsidRDefault="005D46CD" w:rsidP="005D46CD">
            <w:pPr>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 xml:space="preserve">BRAF </w:t>
            </w:r>
            <w:r w:rsidRPr="007917E1">
              <w:rPr>
                <w:rFonts w:ascii="Arial" w:eastAsia="思源黑体 CN Medium" w:hAnsi="Arial" w:cs="Arial" w:hint="eastAsia"/>
                <w:b/>
                <w:color w:val="3B3838"/>
                <w:sz w:val="18"/>
              </w:rPr>
              <w:t>V600E</w:t>
            </w:r>
          </w:p>
          <w:p w14:paraId="651D050A" w14:textId="7DFA86D2"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hint="eastAsia"/>
                <w:b/>
                <w:color w:val="3B3838"/>
                <w:sz w:val="18"/>
              </w:rPr>
              <w:t>野生型</w:t>
            </w:r>
          </w:p>
        </w:tc>
        <w:tc>
          <w:tcPr>
            <w:tcW w:w="2693" w:type="dxa"/>
            <w:vAlign w:val="center"/>
          </w:tcPr>
          <w:p w14:paraId="27963011"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var.knb</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47BEC3BB"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var.knb.evi_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7C67C8AD"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348A9CB2"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44AA1847"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4C723DCC"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2557321E" w14:textId="55B9AB6D" w:rsidR="005D46CD" w:rsidRPr="00FA0FDF" w:rsidRDefault="005D46CD" w:rsidP="005D46C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4EF25927" w14:textId="77777777" w:rsidR="005D46CD" w:rsidRDefault="005D46CD" w:rsidP="005D46CD">
            <w:pPr>
              <w:snapToGrid w:val="0"/>
              <w:spacing w:after="0"/>
              <w:jc w:val="left"/>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 xml:space="preserve">%p if </w:t>
            </w:r>
            <w:proofErr w:type="spellStart"/>
            <w:r w:rsidRPr="00347201">
              <w:rPr>
                <w:rFonts w:ascii="Arial" w:eastAsia="思源黑体 CN Medium" w:hAnsi="Arial" w:cs="Arial"/>
                <w:bCs/>
                <w:color w:val="3B3838"/>
                <w:sz w:val="18"/>
                <w:highlight w:val="yellow"/>
              </w:rPr>
              <w:t>var.knb</w:t>
            </w: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evi_</w:t>
            </w:r>
            <w:proofErr w:type="gramStart"/>
            <w:r w:rsidRPr="00347201">
              <w:rPr>
                <w:rFonts w:ascii="Arial" w:eastAsia="思源黑体 CN Medium" w:hAnsi="Arial" w:cs="Arial"/>
                <w:bCs/>
                <w:color w:val="3B3838"/>
                <w:sz w:val="18"/>
                <w:highlight w:val="yellow"/>
              </w:rPr>
              <w:t>sum.regimen</w:t>
            </w:r>
            <w:proofErr w:type="gramEnd"/>
            <w:r w:rsidRPr="00347201">
              <w:rPr>
                <w:rFonts w:ascii="Arial" w:eastAsia="思源黑体 CN Medium" w:hAnsi="Arial" w:cs="Arial"/>
                <w:bCs/>
                <w:color w:val="3B3838"/>
                <w:sz w:val="18"/>
                <w:highlight w:val="yellow"/>
              </w:rPr>
              <w:t>_R</w:t>
            </w:r>
            <w:proofErr w:type="spellEnd"/>
            <w:r w:rsidRPr="00347201">
              <w:rPr>
                <w:rFonts w:ascii="Arial" w:eastAsia="思源黑体 CN Medium" w:hAnsi="Arial" w:cs="Arial"/>
                <w:bCs/>
                <w:color w:val="3B3838"/>
                <w:sz w:val="18"/>
                <w:highlight w:val="yellow"/>
              </w:rPr>
              <w:t>%}</w:t>
            </w:r>
          </w:p>
          <w:p w14:paraId="4252FDDE"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var.knb.evi_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04E1F92E"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6C2110C8"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4B8DB5E7" w14:textId="77777777" w:rsidR="005D46CD" w:rsidRDefault="005D46CD" w:rsidP="005D46CD">
            <w:pPr>
              <w:snapToGrid w:val="0"/>
              <w:spacing w:after="0"/>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%p endif%}</w:t>
            </w:r>
          </w:p>
          <w:p w14:paraId="16883277" w14:textId="77777777" w:rsidR="005D46CD" w:rsidRPr="00B4621E" w:rsidRDefault="005D46CD" w:rsidP="005D46CD">
            <w:pPr>
              <w:snapToGrid w:val="0"/>
              <w:spacing w:after="0"/>
              <w:rPr>
                <w:rFonts w:ascii="Arial" w:eastAsia="思源黑体 CN Medium" w:hAnsi="Arial" w:cs="Arial"/>
                <w:bCs/>
                <w:color w:val="3B3838"/>
                <w:sz w:val="18"/>
              </w:rPr>
            </w:pPr>
            <w:r w:rsidRPr="00347201">
              <w:rPr>
                <w:rFonts w:ascii="Arial" w:eastAsia="思源黑体 CN Medium" w:hAnsi="Arial" w:cs="Arial"/>
                <w:bCs/>
                <w:color w:val="3B3838"/>
                <w:sz w:val="18"/>
                <w:highlight w:val="green"/>
              </w:rPr>
              <w:t xml:space="preserve">{%p if </w:t>
            </w:r>
            <w:proofErr w:type="spellStart"/>
            <w:r w:rsidRPr="00347201">
              <w:rPr>
                <w:rFonts w:ascii="Arial" w:eastAsia="思源黑体 CN Medium" w:hAnsi="Arial" w:cs="Arial"/>
                <w:bCs/>
                <w:color w:val="3B3838"/>
                <w:sz w:val="18"/>
                <w:highlight w:val="green"/>
              </w:rPr>
              <w:t>var.knb.evi_sum.evi_</w:t>
            </w:r>
            <w:proofErr w:type="gramStart"/>
            <w:r w:rsidRPr="00347201">
              <w:rPr>
                <w:rFonts w:ascii="Arial" w:eastAsia="思源黑体 CN Medium" w:hAnsi="Arial" w:cs="Arial"/>
                <w:bCs/>
                <w:color w:val="3B3838"/>
                <w:sz w:val="18"/>
                <w:highlight w:val="green"/>
              </w:rPr>
              <w:t>split.Prognostic</w:t>
            </w:r>
            <w:proofErr w:type="spellEnd"/>
            <w:proofErr w:type="gramEnd"/>
            <w:r w:rsidRPr="00347201">
              <w:rPr>
                <w:rFonts w:ascii="Arial" w:eastAsia="思源黑体 CN Medium" w:hAnsi="Arial" w:cs="Arial"/>
                <w:bCs/>
                <w:color w:val="3B3838"/>
                <w:sz w:val="18"/>
                <w:highlight w:val="green"/>
              </w:rPr>
              <w:t>%}</w:t>
            </w:r>
          </w:p>
          <w:p w14:paraId="0204C704"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for b in </w:t>
            </w:r>
            <w:proofErr w:type="spellStart"/>
            <w:r w:rsidRPr="00B4621E">
              <w:rPr>
                <w:rFonts w:ascii="Arial" w:eastAsia="思源黑体 CN Medium" w:hAnsi="Arial" w:cs="Arial"/>
                <w:bCs/>
                <w:color w:val="3B3838"/>
                <w:sz w:val="18"/>
              </w:rPr>
              <w:t>var.knb.evi_sum.evi_</w:t>
            </w:r>
            <w:proofErr w:type="gramStart"/>
            <w:r w:rsidRPr="00B4621E">
              <w:rPr>
                <w:rFonts w:ascii="Arial" w:eastAsia="思源黑体 CN Medium" w:hAnsi="Arial" w:cs="Arial"/>
                <w:bCs/>
                <w:color w:val="3B3838"/>
                <w:sz w:val="18"/>
              </w:rPr>
              <w:t>split.Prognostic</w:t>
            </w:r>
            <w:proofErr w:type="spellEnd"/>
            <w:proofErr w:type="gramEnd"/>
            <w:r w:rsidRPr="00B4621E">
              <w:rPr>
                <w:rFonts w:ascii="Arial" w:eastAsia="思源黑体 CN Medium" w:hAnsi="Arial" w:cs="Arial"/>
                <w:bCs/>
                <w:color w:val="3B3838"/>
                <w:sz w:val="18"/>
              </w:rPr>
              <w:t xml:space="preserve"> %}</w:t>
            </w:r>
          </w:p>
          <w:p w14:paraId="0C539862"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预后</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b.clinical_significance_cn</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b.evi_conclusion_simple</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级）</w:t>
            </w:r>
          </w:p>
          <w:p w14:paraId="7E09965B"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w:t>
            </w:r>
            <w:proofErr w:type="spellStart"/>
            <w:r w:rsidRPr="00B4621E">
              <w:rPr>
                <w:rFonts w:ascii="Arial" w:eastAsia="思源黑体 CN Medium" w:hAnsi="Arial" w:cs="Arial"/>
                <w:bCs/>
                <w:color w:val="3B3838"/>
                <w:sz w:val="18"/>
              </w:rPr>
              <w:t>endfor</w:t>
            </w:r>
            <w:proofErr w:type="spellEnd"/>
            <w:r w:rsidRPr="00B4621E">
              <w:rPr>
                <w:rFonts w:ascii="Arial" w:eastAsia="思源黑体 CN Medium" w:hAnsi="Arial" w:cs="Arial"/>
                <w:bCs/>
                <w:color w:val="3B3838"/>
                <w:sz w:val="18"/>
              </w:rPr>
              <w:t>%}</w:t>
            </w:r>
          </w:p>
          <w:p w14:paraId="50DA1F14" w14:textId="77777777" w:rsidR="005D46CD" w:rsidRPr="00B4621E" w:rsidRDefault="005D46CD" w:rsidP="005D46CD">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green"/>
              </w:rPr>
              <w:t>{%p endif%}</w:t>
            </w:r>
          </w:p>
          <w:p w14:paraId="5AE720E6" w14:textId="77777777" w:rsidR="005D46CD" w:rsidRPr="00B4621E" w:rsidRDefault="005D46CD" w:rsidP="005D46CD">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t xml:space="preserve">{%p if </w:t>
            </w:r>
            <w:proofErr w:type="spellStart"/>
            <w:r w:rsidRPr="007E5BCA">
              <w:rPr>
                <w:rFonts w:ascii="Arial" w:eastAsia="思源黑体 CN Medium" w:hAnsi="Arial" w:cs="Arial"/>
                <w:bCs/>
                <w:color w:val="3B3838"/>
                <w:sz w:val="18"/>
                <w:highlight w:val="cyan"/>
              </w:rPr>
              <w:t>var.knb.evi_sum.evi_</w:t>
            </w:r>
            <w:proofErr w:type="gramStart"/>
            <w:r w:rsidRPr="007E5BCA">
              <w:rPr>
                <w:rFonts w:ascii="Arial" w:eastAsia="思源黑体 CN Medium" w:hAnsi="Arial" w:cs="Arial"/>
                <w:bCs/>
                <w:color w:val="3B3838"/>
                <w:sz w:val="18"/>
                <w:highlight w:val="cyan"/>
              </w:rPr>
              <w:t>split.Diagnostic</w:t>
            </w:r>
            <w:proofErr w:type="spellEnd"/>
            <w:proofErr w:type="gramEnd"/>
            <w:r w:rsidRPr="007E5BCA">
              <w:rPr>
                <w:rFonts w:ascii="Arial" w:eastAsia="思源黑体 CN Medium" w:hAnsi="Arial" w:cs="Arial"/>
                <w:bCs/>
                <w:color w:val="3B3838"/>
                <w:sz w:val="18"/>
                <w:highlight w:val="cyan"/>
              </w:rPr>
              <w:t>%}</w:t>
            </w:r>
          </w:p>
          <w:p w14:paraId="6FE60133"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for b in </w:t>
            </w:r>
            <w:proofErr w:type="spellStart"/>
            <w:r w:rsidRPr="00B4621E">
              <w:rPr>
                <w:rFonts w:ascii="Arial" w:eastAsia="思源黑体 CN Medium" w:hAnsi="Arial" w:cs="Arial"/>
                <w:bCs/>
                <w:color w:val="3B3838"/>
                <w:sz w:val="18"/>
              </w:rPr>
              <w:t>var.knb.evi_sum.evi_</w:t>
            </w:r>
            <w:proofErr w:type="gramStart"/>
            <w:r w:rsidRPr="00B4621E">
              <w:rPr>
                <w:rFonts w:ascii="Arial" w:eastAsia="思源黑体 CN Medium" w:hAnsi="Arial" w:cs="Arial"/>
                <w:bCs/>
                <w:color w:val="3B3838"/>
                <w:sz w:val="18"/>
              </w:rPr>
              <w:t>split.Diagnostic</w:t>
            </w:r>
            <w:proofErr w:type="spellEnd"/>
            <w:proofErr w:type="gramEnd"/>
            <w:r w:rsidRPr="00B4621E">
              <w:rPr>
                <w:rFonts w:ascii="Arial" w:eastAsia="思源黑体 CN Medium" w:hAnsi="Arial" w:cs="Arial"/>
                <w:bCs/>
                <w:color w:val="3B3838"/>
                <w:sz w:val="18"/>
              </w:rPr>
              <w:t xml:space="preserve"> %}</w:t>
            </w:r>
          </w:p>
          <w:p w14:paraId="65C90613"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辅助诊断（</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b.evi_conclusion_simple</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级）</w:t>
            </w:r>
          </w:p>
          <w:p w14:paraId="6BFAED2D"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w:t>
            </w:r>
            <w:proofErr w:type="spellStart"/>
            <w:r w:rsidRPr="00B4621E">
              <w:rPr>
                <w:rFonts w:ascii="Arial" w:eastAsia="思源黑体 CN Medium" w:hAnsi="Arial" w:cs="Arial"/>
                <w:bCs/>
                <w:color w:val="3B3838"/>
                <w:sz w:val="18"/>
              </w:rPr>
              <w:t>endfor</w:t>
            </w:r>
            <w:proofErr w:type="spellEnd"/>
            <w:r w:rsidRPr="00B4621E">
              <w:rPr>
                <w:rFonts w:ascii="Arial" w:eastAsia="思源黑体 CN Medium" w:hAnsi="Arial" w:cs="Arial"/>
                <w:bCs/>
                <w:color w:val="3B3838"/>
                <w:sz w:val="18"/>
              </w:rPr>
              <w:t>%}</w:t>
            </w:r>
          </w:p>
          <w:p w14:paraId="1469D53B" w14:textId="77777777" w:rsidR="005D46CD" w:rsidRDefault="005D46CD" w:rsidP="005D46CD">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lastRenderedPageBreak/>
              <w:t>{%p endif%}</w:t>
            </w:r>
          </w:p>
          <w:p w14:paraId="3B25F1E7" w14:textId="77777777" w:rsidR="005D46CD" w:rsidRDefault="005D46CD" w:rsidP="005D46CD">
            <w:pPr>
              <w:snapToGrid w:val="0"/>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 xml:space="preserve">%p if not </w:t>
            </w:r>
            <w:proofErr w:type="spellStart"/>
            <w:r w:rsidRPr="000A6AC5">
              <w:rPr>
                <w:rFonts w:ascii="Arial" w:eastAsia="思源黑体 CN Medium" w:hAnsi="Arial" w:cs="Arial"/>
                <w:bCs/>
                <w:color w:val="3B3838"/>
                <w:sz w:val="18"/>
                <w:highlight w:val="lightGray"/>
              </w:rPr>
              <w:t>var.knb.evi_</w:t>
            </w:r>
            <w:proofErr w:type="gramStart"/>
            <w:r w:rsidRPr="000A6AC5">
              <w:rPr>
                <w:rFonts w:ascii="Arial" w:eastAsia="思源黑体 CN Medium" w:hAnsi="Arial" w:cs="Arial"/>
                <w:bCs/>
                <w:color w:val="3B3838"/>
                <w:sz w:val="18"/>
                <w:highlight w:val="lightGray"/>
              </w:rPr>
              <w:t>sum.regimen</w:t>
            </w:r>
            <w:proofErr w:type="gramEnd"/>
            <w:r w:rsidRPr="000A6AC5">
              <w:rPr>
                <w:rFonts w:ascii="Arial" w:eastAsia="思源黑体 CN Medium" w:hAnsi="Arial" w:cs="Arial"/>
                <w:bCs/>
                <w:color w:val="3B3838"/>
                <w:sz w:val="18"/>
                <w:highlight w:val="lightGray"/>
              </w:rPr>
              <w:t>_R</w:t>
            </w:r>
            <w:proofErr w:type="spellEnd"/>
            <w:r w:rsidRPr="000A6AC5">
              <w:rPr>
                <w:rFonts w:ascii="Arial" w:eastAsia="思源黑体 CN Medium" w:hAnsi="Arial" w:cs="Arial"/>
                <w:bCs/>
                <w:color w:val="3B3838"/>
                <w:sz w:val="18"/>
                <w:highlight w:val="lightGray"/>
              </w:rPr>
              <w:t xml:space="preserve"> and not </w:t>
            </w:r>
            <w:proofErr w:type="spellStart"/>
            <w:r w:rsidRPr="000A6AC5">
              <w:rPr>
                <w:rFonts w:ascii="Arial" w:eastAsia="思源黑体 CN Medium" w:hAnsi="Arial" w:cs="Arial"/>
                <w:bCs/>
                <w:color w:val="3B3838"/>
                <w:sz w:val="18"/>
                <w:highlight w:val="lightGray"/>
              </w:rPr>
              <w:t>var.knb.evi_sum.evi_split.Prognostic</w:t>
            </w:r>
            <w:proofErr w:type="spellEnd"/>
            <w:r w:rsidRPr="000A6AC5">
              <w:rPr>
                <w:rFonts w:ascii="Arial" w:eastAsia="思源黑体 CN Medium" w:hAnsi="Arial" w:cs="Arial"/>
                <w:bCs/>
                <w:color w:val="3B3838"/>
                <w:sz w:val="18"/>
                <w:highlight w:val="lightGray"/>
              </w:rPr>
              <w:t xml:space="preserve"> and not </w:t>
            </w:r>
            <w:proofErr w:type="spellStart"/>
            <w:r w:rsidRPr="000A6AC5">
              <w:rPr>
                <w:rFonts w:ascii="Arial" w:eastAsia="思源黑体 CN Medium" w:hAnsi="Arial" w:cs="Arial"/>
                <w:bCs/>
                <w:color w:val="3B3838"/>
                <w:sz w:val="18"/>
                <w:highlight w:val="lightGray"/>
              </w:rPr>
              <w:t>var.knb.evi_sum.evi_split.Diagnostic</w:t>
            </w:r>
            <w:proofErr w:type="spellEnd"/>
            <w:r w:rsidRPr="000A6AC5">
              <w:rPr>
                <w:rFonts w:ascii="Arial" w:eastAsia="思源黑体 CN Medium" w:hAnsi="Arial" w:cs="Arial"/>
                <w:bCs/>
                <w:color w:val="3B3838"/>
                <w:sz w:val="18"/>
                <w:highlight w:val="lightGray"/>
              </w:rPr>
              <w:t xml:space="preserve"> %}</w:t>
            </w:r>
          </w:p>
          <w:p w14:paraId="39BE10F9"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1D2A6871" w14:textId="4B9DE311" w:rsidR="005D46CD" w:rsidRPr="00FA0FDF" w:rsidRDefault="005D46CD" w:rsidP="005D46CD">
            <w:pPr>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%p endif%}</w:t>
            </w:r>
          </w:p>
        </w:tc>
        <w:tc>
          <w:tcPr>
            <w:tcW w:w="4042" w:type="dxa"/>
            <w:vAlign w:val="center"/>
          </w:tcPr>
          <w:p w14:paraId="7EF56BB9" w14:textId="340197A1" w:rsidR="005D46CD" w:rsidRPr="00074A33" w:rsidRDefault="005D46CD" w:rsidP="005D46CD">
            <w:pPr>
              <w:spacing w:after="0" w:line="240" w:lineRule="exact"/>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本次送检样本</w:t>
            </w:r>
            <w:r>
              <w:rPr>
                <w:rFonts w:ascii="Arial" w:eastAsia="思源黑体 CN Medium" w:hAnsi="Arial" w:cs="Arial" w:hint="eastAsia"/>
                <w:bCs/>
                <w:color w:val="3B3838"/>
                <w:sz w:val="18"/>
              </w:rPr>
              <w:t>DNA</w:t>
            </w:r>
            <w:r>
              <w:rPr>
                <w:rFonts w:ascii="Arial" w:eastAsia="思源黑体 CN Medium" w:hAnsi="Arial" w:cs="Arial" w:hint="eastAsia"/>
                <w:bCs/>
                <w:color w:val="3B3838"/>
                <w:sz w:val="18"/>
              </w:rPr>
              <w:t>未检测到</w:t>
            </w:r>
            <w:r>
              <w:rPr>
                <w:rFonts w:ascii="Arial" w:eastAsia="思源黑体 CN Medium" w:hAnsi="Arial" w:cs="Arial" w:hint="eastAsia"/>
                <w:bCs/>
                <w:color w:val="3B3838"/>
                <w:sz w:val="18"/>
              </w:rPr>
              <w:t>KRAS</w:t>
            </w:r>
            <w:r>
              <w:rPr>
                <w:rFonts w:ascii="Arial" w:eastAsia="思源黑体 CN Medium" w:hAnsi="Arial" w:cs="Arial" w:hint="eastAsia"/>
                <w:bCs/>
                <w:color w:val="3B3838"/>
                <w:sz w:val="18"/>
              </w:rPr>
              <w:t>和</w:t>
            </w:r>
            <w:r>
              <w:rPr>
                <w:rFonts w:ascii="Arial" w:eastAsia="思源黑体 CN Medium" w:hAnsi="Arial" w:cs="Arial" w:hint="eastAsia"/>
                <w:bCs/>
                <w:color w:val="3B3838"/>
                <w:sz w:val="18"/>
              </w:rPr>
              <w:t>NRAS</w:t>
            </w:r>
            <w:r>
              <w:rPr>
                <w:rFonts w:ascii="Arial" w:eastAsia="思源黑体 CN Medium" w:hAnsi="Arial" w:cs="Arial" w:hint="eastAsia"/>
                <w:bCs/>
                <w:color w:val="3B3838"/>
                <w:sz w:val="18"/>
              </w:rPr>
              <w:t>基因第</w:t>
            </w:r>
            <w:r>
              <w:rPr>
                <w:rFonts w:ascii="Arial" w:eastAsia="思源黑体 CN Medium" w:hAnsi="Arial" w:cs="Arial" w:hint="eastAsia"/>
                <w:bCs/>
                <w:color w:val="3B3838"/>
                <w:sz w:val="18"/>
              </w:rPr>
              <w:t>2</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3</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4</w:t>
            </w:r>
            <w:r>
              <w:rPr>
                <w:rFonts w:ascii="Arial" w:eastAsia="思源黑体 CN Medium" w:hAnsi="Arial" w:cs="Arial" w:hint="eastAsia"/>
                <w:bCs/>
                <w:color w:val="3B3838"/>
                <w:sz w:val="18"/>
              </w:rPr>
              <w:t>号外显子已知致癌性变异和</w:t>
            </w:r>
            <w:r>
              <w:rPr>
                <w:rFonts w:ascii="Arial" w:eastAsia="思源黑体 CN Medium" w:hAnsi="Arial" w:cs="Arial" w:hint="eastAsia"/>
                <w:bCs/>
                <w:color w:val="3B3838"/>
                <w:sz w:val="18"/>
              </w:rPr>
              <w:t>BRAF</w:t>
            </w:r>
            <w:r>
              <w:rPr>
                <w:rFonts w:ascii="Arial" w:eastAsia="思源黑体 CN Medium" w:hAnsi="Arial" w:cs="Arial" w:hint="eastAsia"/>
                <w:bCs/>
                <w:color w:val="3B3838"/>
                <w:sz w:val="18"/>
              </w:rPr>
              <w:t>基因</w:t>
            </w:r>
            <w:r>
              <w:rPr>
                <w:rFonts w:ascii="Arial" w:eastAsia="思源黑体 CN Medium" w:hAnsi="Arial" w:cs="Arial" w:hint="eastAsia"/>
                <w:bCs/>
                <w:color w:val="3B3838"/>
                <w:sz w:val="18"/>
              </w:rPr>
              <w:t>V600E</w:t>
            </w:r>
            <w:r>
              <w:rPr>
                <w:rFonts w:ascii="Arial" w:eastAsia="思源黑体 CN Medium" w:hAnsi="Arial" w:cs="Arial" w:hint="eastAsia"/>
                <w:bCs/>
                <w:color w:val="3B3838"/>
                <w:sz w:val="18"/>
              </w:rPr>
              <w:t>突变。</w:t>
            </w:r>
            <w:proofErr w:type="gramStart"/>
            <w:r>
              <w:rPr>
                <w:rFonts w:ascii="Arial" w:eastAsia="思源黑体 CN Medium" w:hAnsi="Arial" w:cs="Arial" w:hint="eastAsia"/>
                <w:bCs/>
                <w:color w:val="3B3838"/>
                <w:sz w:val="18"/>
              </w:rPr>
              <w:t>西妥昔单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帕尼</w:t>
            </w:r>
            <w:proofErr w:type="gramEnd"/>
            <w:r>
              <w:rPr>
                <w:rFonts w:ascii="Arial" w:eastAsia="思源黑体 CN Medium" w:hAnsi="Arial" w:cs="Arial" w:hint="eastAsia"/>
                <w:bCs/>
                <w:color w:val="3B3838"/>
                <w:sz w:val="18"/>
              </w:rPr>
              <w:t>单抗适用于</w:t>
            </w:r>
            <w:r w:rsidRPr="00F3021E">
              <w:rPr>
                <w:rFonts w:ascii="Arial" w:eastAsia="思源黑体 CN Medium" w:hAnsi="Arial" w:cs="Arial" w:hint="eastAsia"/>
                <w:bCs/>
                <w:color w:val="3B3838"/>
                <w:sz w:val="18"/>
              </w:rPr>
              <w:t xml:space="preserve">KRAS / NRAS /BRAF V600E </w:t>
            </w:r>
            <w:r w:rsidRPr="00F3021E">
              <w:rPr>
                <w:rFonts w:ascii="Arial" w:eastAsia="思源黑体 CN Medium" w:hAnsi="Arial" w:cs="Arial" w:hint="eastAsia"/>
                <w:bCs/>
                <w:color w:val="3B3838"/>
                <w:sz w:val="18"/>
              </w:rPr>
              <w:t>野生型</w:t>
            </w:r>
            <w:r>
              <w:rPr>
                <w:rFonts w:ascii="Arial" w:eastAsia="思源黑体 CN Medium" w:hAnsi="Arial" w:cs="Arial" w:hint="eastAsia"/>
                <w:bCs/>
                <w:color w:val="3B3838"/>
                <w:sz w:val="18"/>
              </w:rPr>
              <w:t>的结直肠癌患者（</w:t>
            </w:r>
            <w:r>
              <w:rPr>
                <w:rFonts w:ascii="Arial" w:eastAsia="思源黑体 CN Medium" w:hAnsi="Arial" w:cs="Arial" w:hint="eastAsia"/>
                <w:bCs/>
                <w:color w:val="3B3838"/>
                <w:sz w:val="18"/>
              </w:rPr>
              <w:t>FDA</w:t>
            </w:r>
            <w:r>
              <w:rPr>
                <w:rFonts w:ascii="Arial" w:eastAsia="思源黑体 CN Medium" w:hAnsi="Arial" w:cs="Arial" w:hint="eastAsia"/>
                <w:bCs/>
                <w:color w:val="3B3838"/>
                <w:sz w:val="18"/>
              </w:rPr>
              <w:t>批准、结直肠癌</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指南推荐等）。</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指南未推荐</w:t>
            </w:r>
            <w:proofErr w:type="gramStart"/>
            <w:r>
              <w:rPr>
                <w:rFonts w:ascii="Arial" w:eastAsia="思源黑体 CN Medium" w:hAnsi="Arial" w:cs="Arial" w:hint="eastAsia"/>
                <w:bCs/>
                <w:color w:val="3B3838"/>
                <w:sz w:val="18"/>
              </w:rPr>
              <w:t>西妥昔单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帕尼</w:t>
            </w:r>
            <w:proofErr w:type="gramEnd"/>
            <w:r>
              <w:rPr>
                <w:rFonts w:ascii="Arial" w:eastAsia="思源黑体 CN Medium" w:hAnsi="Arial" w:cs="Arial" w:hint="eastAsia"/>
                <w:bCs/>
                <w:color w:val="3B3838"/>
                <w:sz w:val="18"/>
              </w:rPr>
              <w:t>单</w:t>
            </w:r>
            <w:proofErr w:type="gramStart"/>
            <w:r>
              <w:rPr>
                <w:rFonts w:ascii="Arial" w:eastAsia="思源黑体 CN Medium" w:hAnsi="Arial" w:cs="Arial" w:hint="eastAsia"/>
                <w:bCs/>
                <w:color w:val="3B3838"/>
                <w:sz w:val="18"/>
              </w:rPr>
              <w:t>抗用于</w:t>
            </w:r>
            <w:proofErr w:type="gramEnd"/>
            <w:r>
              <w:rPr>
                <w:rFonts w:ascii="Arial" w:eastAsia="思源黑体 CN Medium" w:hAnsi="Arial" w:cs="Arial" w:hint="eastAsia"/>
                <w:bCs/>
                <w:color w:val="3B3838"/>
                <w:sz w:val="18"/>
              </w:rPr>
              <w:t>右半结肠癌患者的一线治疗。请结合受检者临床资料谨慎用药。</w:t>
            </w:r>
          </w:p>
        </w:tc>
      </w:tr>
      <w:tr w:rsidR="005D46CD" w14:paraId="3D138B2E" w14:textId="77777777" w:rsidTr="00C34587">
        <w:trPr>
          <w:jc w:val="center"/>
        </w:trPr>
        <w:tc>
          <w:tcPr>
            <w:tcW w:w="10421" w:type="dxa"/>
            <w:gridSpan w:val="4"/>
            <w:vAlign w:val="center"/>
          </w:tcPr>
          <w:p w14:paraId="69DF7835" w14:textId="6A7B1957" w:rsidR="005D46CD" w:rsidRPr="00074A33" w:rsidRDefault="005D46CD" w:rsidP="005D46CD">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{%tr endif%}</w:t>
            </w:r>
          </w:p>
        </w:tc>
      </w:tr>
      <w:tr w:rsidR="005D46CD" w14:paraId="14730858" w14:textId="77777777" w:rsidTr="00C34587">
        <w:trPr>
          <w:jc w:val="center"/>
        </w:trPr>
        <w:tc>
          <w:tcPr>
            <w:tcW w:w="10421" w:type="dxa"/>
            <w:gridSpan w:val="4"/>
            <w:vAlign w:val="center"/>
          </w:tcPr>
          <w:p w14:paraId="702D49BF" w14:textId="203A81C9" w:rsidR="005D46CD" w:rsidRPr="00D04920" w:rsidRDefault="005D46CD" w:rsidP="005D46CD">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proofErr w:type="spellEnd"/>
            <w:r w:rsidRPr="00D04920">
              <w:rPr>
                <w:rFonts w:ascii="Arial" w:eastAsia="思源黑体 CN Medium" w:hAnsi="Arial" w:cs="Arial"/>
                <w:bCs/>
                <w:color w:val="3B3838"/>
                <w:sz w:val="18"/>
              </w:rPr>
              <w:t>%}</w:t>
            </w:r>
          </w:p>
        </w:tc>
      </w:tr>
      <w:tr w:rsidR="005D46CD" w14:paraId="0F82EE24" w14:textId="77777777" w:rsidTr="00F22EF9">
        <w:trPr>
          <w:jc w:val="center"/>
        </w:trPr>
        <w:tc>
          <w:tcPr>
            <w:tcW w:w="1418" w:type="dxa"/>
            <w:vAlign w:val="center"/>
          </w:tcPr>
          <w:p w14:paraId="00B04E19"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Snvindel</w:t>
            </w:r>
            <w:proofErr w:type="spellEnd"/>
            <w:proofErr w:type="gramEnd"/>
            <w:r w:rsidRPr="007917E1">
              <w:rPr>
                <w:rFonts w:ascii="Arial" w:eastAsia="思源黑体 CN Medium" w:hAnsi="Arial" w:cs="Arial"/>
                <w:b/>
                <w:color w:val="3B3838"/>
                <w:sz w:val="18"/>
              </w:rPr>
              <w:t>”%}</w:t>
            </w:r>
          </w:p>
          <w:p w14:paraId="06B0C4E4"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467E0DF6"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Cnv</w:t>
            </w:r>
            <w:proofErr w:type="spellEnd"/>
            <w:proofErr w:type="gramEnd"/>
            <w:r w:rsidRPr="007917E1">
              <w:rPr>
                <w:rFonts w:ascii="Arial" w:eastAsia="思源黑体 CN Medium" w:hAnsi="Arial" w:cs="Arial"/>
                <w:b/>
                <w:color w:val="3B3838"/>
                <w:sz w:val="18"/>
              </w:rPr>
              <w:t>”%}</w:t>
            </w:r>
          </w:p>
          <w:p w14:paraId="6CEA5F02"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764BC091"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Sv</w:t>
            </w:r>
            <w:proofErr w:type="spellEnd"/>
            <w:proofErr w:type="gramEnd"/>
            <w:r w:rsidRPr="007917E1">
              <w:rPr>
                <w:rFonts w:ascii="Arial" w:eastAsia="思源黑体 CN Medium" w:hAnsi="Arial" w:cs="Arial"/>
                <w:b/>
                <w:color w:val="3B3838"/>
                <w:sz w:val="18"/>
              </w:rPr>
              <w:t xml:space="preserve">” or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PSeqRnaSv</w:t>
            </w:r>
            <w:proofErr w:type="spellEnd"/>
            <w:r w:rsidRPr="007917E1">
              <w:rPr>
                <w:rFonts w:ascii="Arial" w:eastAsia="思源黑体 CN Medium" w:hAnsi="Arial" w:cs="Arial"/>
                <w:b/>
                <w:color w:val="3B3838"/>
                <w:sz w:val="18"/>
              </w:rPr>
              <w:t>”%}</w:t>
            </w:r>
          </w:p>
          <w:p w14:paraId="532769CB"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a.five_prime_gene</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i/>
                <w:iCs/>
                <w:color w:val="3B3838"/>
                <w:sz w:val="18"/>
              </w:rPr>
              <w:lastRenderedPageBreak/>
              <w:t>{{</w:t>
            </w:r>
            <w:proofErr w:type="spellStart"/>
            <w:r w:rsidRPr="007917E1">
              <w:rPr>
                <w:rFonts w:ascii="Arial" w:eastAsia="思源黑体 CN Medium" w:hAnsi="Arial" w:cs="Arial" w:hint="eastAsia"/>
                <w:b/>
                <w:i/>
                <w:iCs/>
                <w:color w:val="3B3838"/>
                <w:sz w:val="18"/>
              </w:rPr>
              <w:t>a.three_prime_gene</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2A1278F9"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21B7B556"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1FB465A8"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6F6BD903" w14:textId="66ACA775"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b/>
                <w:color w:val="3B3838"/>
                <w:sz w:val="18"/>
              </w:rPr>
              <w:t>{%p endif%}</w:t>
            </w:r>
          </w:p>
        </w:tc>
        <w:tc>
          <w:tcPr>
            <w:tcW w:w="2693" w:type="dxa"/>
            <w:vAlign w:val="center"/>
          </w:tcPr>
          <w:p w14:paraId="6EABC989"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4F5F8088"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1DD2D3AD"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3C0F4766"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3132ECB2"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09AF3DF0"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17714154" w14:textId="22E7C86D" w:rsidR="005D46CD" w:rsidRPr="00FA0FDF" w:rsidRDefault="005D46CD" w:rsidP="005D46C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3100C5D4" w14:textId="77777777" w:rsidR="005D46CD" w:rsidRDefault="005D46CD" w:rsidP="005D46CD">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roofErr w:type="spellEnd"/>
            <w:r w:rsidRPr="002943B2">
              <w:rPr>
                <w:rFonts w:ascii="Arial" w:eastAsia="思源黑体 CN Medium" w:hAnsi="Arial" w:cs="Arial"/>
                <w:bCs/>
                <w:color w:val="3B3838"/>
                <w:sz w:val="18"/>
                <w:highlight w:val="yellow"/>
              </w:rPr>
              <w:t>%}</w:t>
            </w:r>
          </w:p>
          <w:p w14:paraId="05B233C1"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20782F82"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3DC35123"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090C8D6D" w14:textId="77777777" w:rsidR="005D46CD"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419A3CAE" w14:textId="77777777" w:rsidR="005D46CD" w:rsidRPr="002943B2" w:rsidRDefault="005D46CD" w:rsidP="005D46CD">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 xml:space="preserve">{%p if </w:t>
            </w:r>
            <w:proofErr w:type="spellStart"/>
            <w:r w:rsidRPr="002943B2">
              <w:rPr>
                <w:rFonts w:ascii="Arial" w:eastAsia="思源黑体 CN Medium" w:hAnsi="Arial" w:cs="Arial"/>
                <w:bCs/>
                <w:color w:val="3B3838"/>
                <w:sz w:val="18"/>
                <w:highlight w:val="green"/>
              </w:rPr>
              <w:t>a.evi_sum.evi_</w:t>
            </w:r>
            <w:proofErr w:type="gramStart"/>
            <w:r w:rsidRPr="002943B2">
              <w:rPr>
                <w:rFonts w:ascii="Arial" w:eastAsia="思源黑体 CN Medium" w:hAnsi="Arial" w:cs="Arial"/>
                <w:bCs/>
                <w:color w:val="3B3838"/>
                <w:sz w:val="18"/>
                <w:highlight w:val="green"/>
              </w:rPr>
              <w:t>split.Prognostic</w:t>
            </w:r>
            <w:proofErr w:type="spellEnd"/>
            <w:proofErr w:type="gramEnd"/>
            <w:r w:rsidRPr="002943B2">
              <w:rPr>
                <w:rFonts w:ascii="Arial" w:eastAsia="思源黑体 CN Medium" w:hAnsi="Arial" w:cs="Arial"/>
                <w:bCs/>
                <w:color w:val="3B3838"/>
                <w:sz w:val="18"/>
                <w:highlight w:val="green"/>
              </w:rPr>
              <w:t>%}</w:t>
            </w:r>
          </w:p>
          <w:p w14:paraId="5516ADE2"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split.Prognostic</w:t>
            </w:r>
            <w:proofErr w:type="spellEnd"/>
            <w:proofErr w:type="gramEnd"/>
            <w:r w:rsidRPr="002943B2">
              <w:rPr>
                <w:rFonts w:ascii="Arial" w:eastAsia="思源黑体 CN Medium" w:hAnsi="Arial" w:cs="Arial"/>
                <w:bCs/>
                <w:color w:val="3B3838"/>
                <w:sz w:val="18"/>
              </w:rPr>
              <w:t xml:space="preserve"> %}</w:t>
            </w:r>
          </w:p>
          <w:p w14:paraId="6219ACAA"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0E01CF60"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767D52A4" w14:textId="77777777" w:rsidR="005D46CD" w:rsidRPr="002943B2" w:rsidRDefault="005D46CD" w:rsidP="005D46CD">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40D84355" w14:textId="77777777" w:rsidR="005D46CD" w:rsidRPr="002943B2" w:rsidRDefault="005D46CD" w:rsidP="005D46CD">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w:t>
            </w:r>
            <w:proofErr w:type="gramStart"/>
            <w:r w:rsidRPr="002943B2">
              <w:rPr>
                <w:rFonts w:ascii="Arial" w:eastAsia="思源黑体 CN Medium" w:hAnsi="Arial" w:cs="Arial"/>
                <w:bCs/>
                <w:color w:val="3B3838"/>
                <w:sz w:val="18"/>
                <w:highlight w:val="cyan"/>
              </w:rPr>
              <w:t>split.Diagnostic</w:t>
            </w:r>
            <w:proofErr w:type="spellEnd"/>
            <w:proofErr w:type="gramEnd"/>
            <w:r w:rsidRPr="002943B2">
              <w:rPr>
                <w:rFonts w:ascii="Arial" w:eastAsia="思源黑体 CN Medium" w:hAnsi="Arial" w:cs="Arial"/>
                <w:bCs/>
                <w:color w:val="3B3838"/>
                <w:sz w:val="18"/>
                <w:highlight w:val="cyan"/>
              </w:rPr>
              <w:t>%}</w:t>
            </w:r>
          </w:p>
          <w:p w14:paraId="439BE121"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split.Diagnostic</w:t>
            </w:r>
            <w:proofErr w:type="spellEnd"/>
            <w:proofErr w:type="gramEnd"/>
            <w:r w:rsidRPr="002943B2">
              <w:rPr>
                <w:rFonts w:ascii="Arial" w:eastAsia="思源黑体 CN Medium" w:hAnsi="Arial" w:cs="Arial"/>
                <w:bCs/>
                <w:color w:val="3B3838"/>
                <w:sz w:val="18"/>
              </w:rPr>
              <w:t xml:space="preserve"> %}</w:t>
            </w:r>
          </w:p>
          <w:p w14:paraId="4E18933E"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1FD58CB7"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5E83FE21" w14:textId="77777777" w:rsidR="005D46CD"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lastRenderedPageBreak/>
              <w:t>{%p endif%}</w:t>
            </w:r>
          </w:p>
          <w:p w14:paraId="08B913EE" w14:textId="77777777" w:rsidR="005D46CD"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a.evi_sum.evi_split.Diagnostic</w:t>
            </w:r>
            <w:proofErr w:type="spellEnd"/>
            <w:r w:rsidRPr="002943B2">
              <w:rPr>
                <w:rFonts w:ascii="Arial" w:eastAsia="思源黑体 CN Medium" w:hAnsi="Arial" w:cs="Arial"/>
                <w:bCs/>
                <w:color w:val="3B3838"/>
                <w:sz w:val="18"/>
                <w:highlight w:val="lightGray"/>
              </w:rPr>
              <w:t xml:space="preserve"> %}</w:t>
            </w:r>
          </w:p>
          <w:p w14:paraId="3F3E4011"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6EE3E318" w14:textId="522CA544" w:rsidR="005D46CD" w:rsidRPr="00FA0FDF" w:rsidRDefault="005D46CD" w:rsidP="005D46CD">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vAlign w:val="center"/>
          </w:tcPr>
          <w:p w14:paraId="378BF6AC" w14:textId="42E5C2BC" w:rsidR="005D46CD" w:rsidRPr="00074A33" w:rsidRDefault="005D46CD" w:rsidP="005D46CD">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5D46CD" w14:paraId="6963EA4D" w14:textId="77777777" w:rsidTr="00EA49EA">
        <w:trPr>
          <w:jc w:val="center"/>
        </w:trPr>
        <w:tc>
          <w:tcPr>
            <w:tcW w:w="10421" w:type="dxa"/>
            <w:gridSpan w:val="4"/>
            <w:vAlign w:val="center"/>
          </w:tcPr>
          <w:p w14:paraId="5502D9A1" w14:textId="6F962F78" w:rsidR="005D46CD" w:rsidRPr="00074A33" w:rsidRDefault="005D46CD" w:rsidP="005D46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5D46CD" w14:paraId="0962EEEB" w14:textId="77777777" w:rsidTr="00EA49EA">
        <w:trPr>
          <w:jc w:val="center"/>
        </w:trPr>
        <w:tc>
          <w:tcPr>
            <w:tcW w:w="10421" w:type="dxa"/>
            <w:gridSpan w:val="4"/>
            <w:vAlign w:val="center"/>
          </w:tcPr>
          <w:p w14:paraId="2B12C02B" w14:textId="77BF47A6" w:rsidR="005D46CD" w:rsidRDefault="005D46CD" w:rsidP="005D46CD">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if </w:t>
            </w:r>
            <w:r>
              <w:rPr>
                <w:rFonts w:ascii="Arial" w:eastAsia="思源黑体 CN Medium" w:hAnsi="Arial" w:cs="Arial"/>
                <w:bCs/>
                <w:color w:val="3B3838"/>
                <w:sz w:val="18"/>
              </w:rPr>
              <w:t xml:space="preserve">not </w:t>
            </w:r>
            <w:proofErr w:type="spellStart"/>
            <w:r w:rsidRPr="009E56E9">
              <w:rPr>
                <w:rFonts w:ascii="Arial" w:eastAsia="思源黑体 CN Medium" w:hAnsi="Arial" w:cs="Arial"/>
                <w:bCs/>
                <w:color w:val="3B3838"/>
                <w:sz w:val="18"/>
              </w:rPr>
              <w:t>var.knb</w:t>
            </w:r>
            <w:proofErr w:type="spellEnd"/>
            <w:r>
              <w:rPr>
                <w:rFonts w:ascii="Arial" w:eastAsia="思源黑体 CN Medium" w:hAnsi="Arial" w:cs="Arial"/>
                <w:bCs/>
                <w:color w:val="3B3838"/>
                <w:sz w:val="18"/>
              </w:rPr>
              <w:t xml:space="preserve"> and not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proofErr w:type="spellEnd"/>
            <w:r w:rsidRPr="009E56E9">
              <w:rPr>
                <w:rFonts w:ascii="Arial" w:eastAsia="思源黑体 CN Medium" w:hAnsi="Arial" w:cs="Arial"/>
                <w:bCs/>
                <w:color w:val="3B3838"/>
                <w:sz w:val="18"/>
              </w:rPr>
              <w:t xml:space="preserve"> %}</w:t>
            </w:r>
          </w:p>
        </w:tc>
      </w:tr>
      <w:tr w:rsidR="000D6F82" w14:paraId="5347E78A" w14:textId="77777777" w:rsidTr="001D293E">
        <w:trPr>
          <w:jc w:val="center"/>
        </w:trPr>
        <w:tc>
          <w:tcPr>
            <w:tcW w:w="10421" w:type="dxa"/>
            <w:gridSpan w:val="4"/>
            <w:vAlign w:val="center"/>
          </w:tcPr>
          <w:p w14:paraId="51EB8486" w14:textId="0D9B3D5B" w:rsidR="000D6F82" w:rsidRPr="000D6F82" w:rsidRDefault="000D6F82" w:rsidP="000D6F82">
            <w:pPr>
              <w:spacing w:after="0"/>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5D46CD" w14:paraId="0751D7E6" w14:textId="77777777" w:rsidTr="002C4E19">
        <w:trPr>
          <w:jc w:val="center"/>
        </w:trPr>
        <w:tc>
          <w:tcPr>
            <w:tcW w:w="10421" w:type="dxa"/>
            <w:gridSpan w:val="4"/>
            <w:vAlign w:val="center"/>
          </w:tcPr>
          <w:p w14:paraId="0B6A47D1" w14:textId="016E80FD" w:rsidR="005D46CD" w:rsidRPr="00074A33" w:rsidRDefault="005D46CD" w:rsidP="005D46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B4EBFA6" w14:textId="77777777" w:rsidR="004C3114" w:rsidRDefault="004C3114">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3E72AC27" w14:textId="77777777" w:rsidR="002C0684" w:rsidRDefault="002C0684">
      <w:pPr>
        <w:spacing w:after="0" w:line="240" w:lineRule="auto"/>
        <w:rPr>
          <w:rFonts w:ascii="Arial" w:eastAsia="思源黑体 CN Medium" w:hAnsi="Arial" w:cs="Arial"/>
          <w:sz w:val="8"/>
          <w:szCs w:val="8"/>
        </w:rPr>
      </w:pPr>
    </w:p>
    <w:tbl>
      <w:tblPr>
        <w:tblStyle w:val="-0"/>
        <w:tblW w:w="10421" w:type="dxa"/>
        <w:jc w:val="center"/>
        <w:tblLayout w:type="fixed"/>
        <w:tblLook w:val="0000" w:firstRow="0" w:lastRow="0" w:firstColumn="0" w:lastColumn="0" w:noHBand="0" w:noVBand="0"/>
      </w:tblPr>
      <w:tblGrid>
        <w:gridCol w:w="1418"/>
        <w:gridCol w:w="2693"/>
        <w:gridCol w:w="2268"/>
        <w:gridCol w:w="4042"/>
      </w:tblGrid>
      <w:tr w:rsidR="002C0684" w14:paraId="2BCA0003" w14:textId="77777777" w:rsidTr="00453BFF">
        <w:trPr>
          <w:trHeight w:hRule="exact" w:val="454"/>
          <w:jc w:val="center"/>
        </w:trPr>
        <w:tc>
          <w:tcPr>
            <w:tcW w:w="10421" w:type="dxa"/>
            <w:gridSpan w:val="4"/>
            <w:tcBorders>
              <w:top w:val="nil"/>
              <w:bottom w:val="dotted" w:sz="4" w:space="0" w:color="D486AF"/>
            </w:tcBorders>
            <w:shd w:val="clear" w:color="auto" w:fill="C0A8D6"/>
          </w:tcPr>
          <w:p w14:paraId="67B1D1C9" w14:textId="0BB224AE" w:rsidR="002C0684" w:rsidRPr="003632B8" w:rsidRDefault="00A82A49">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Ⅱ</w:t>
            </w:r>
            <w:r w:rsidRPr="003632B8">
              <w:rPr>
                <w:rFonts w:ascii="思源黑体 CN Bold" w:eastAsia="思源黑体 CN Bold" w:hAnsi="思源黑体 CN Bold" w:cs="微软雅黑"/>
                <w:b/>
                <w:bCs/>
                <w:color w:val="FFFFFF"/>
                <w:sz w:val="20"/>
                <w:szCs w:val="21"/>
              </w:rPr>
              <w:t>: 具有潜在临床意义的变异</w:t>
            </w:r>
          </w:p>
        </w:tc>
      </w:tr>
      <w:tr w:rsidR="002C0684" w14:paraId="53915BCE" w14:textId="77777777" w:rsidTr="00F22EF9">
        <w:trPr>
          <w:trHeight w:val="305"/>
          <w:jc w:val="center"/>
        </w:trPr>
        <w:tc>
          <w:tcPr>
            <w:tcW w:w="1418" w:type="dxa"/>
            <w:tcBorders>
              <w:top w:val="dotted" w:sz="4" w:space="0" w:color="D486AF"/>
            </w:tcBorders>
          </w:tcPr>
          <w:p w14:paraId="7F6F2D75"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D486AF"/>
            </w:tcBorders>
          </w:tcPr>
          <w:p w14:paraId="672FCE73"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D486AF"/>
            </w:tcBorders>
          </w:tcPr>
          <w:p w14:paraId="300FEFD0" w14:textId="2F64BF95" w:rsidR="002C0684" w:rsidRPr="003632B8" w:rsidRDefault="009D4552">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耐药及其他临床提示</w:t>
            </w:r>
          </w:p>
        </w:tc>
        <w:tc>
          <w:tcPr>
            <w:tcW w:w="4042" w:type="dxa"/>
            <w:tcBorders>
              <w:top w:val="dotted" w:sz="4" w:space="0" w:color="D486AF"/>
            </w:tcBorders>
          </w:tcPr>
          <w:p w14:paraId="6E6FD6D3" w14:textId="77777777" w:rsidR="002C0684" w:rsidRPr="003632B8" w:rsidRDefault="005B09FB">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B44D88" w14:paraId="2120E9A1" w14:textId="77777777" w:rsidTr="007D4662">
        <w:trPr>
          <w:jc w:val="center"/>
        </w:trPr>
        <w:tc>
          <w:tcPr>
            <w:tcW w:w="10421" w:type="dxa"/>
            <w:gridSpan w:val="4"/>
          </w:tcPr>
          <w:p w14:paraId="1DC17136" w14:textId="180F068A" w:rsidR="00B44D88" w:rsidRPr="00912A5E" w:rsidRDefault="00B44D88" w:rsidP="00B44D88">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if</w:t>
            </w:r>
            <w:r w:rsidRPr="00D04920">
              <w:rPr>
                <w:rFonts w:ascii="Arial" w:eastAsia="思源黑体 CN Medium" w:hAnsi="Arial" w:cs="Arial"/>
                <w:bCs/>
                <w:color w:val="3B3838"/>
                <w:sz w:val="18"/>
              </w:rPr>
              <w:t xml:space="preserve">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B44D88" w14:paraId="1E2A1AE5" w14:textId="77777777" w:rsidTr="007D4662">
        <w:trPr>
          <w:jc w:val="center"/>
        </w:trPr>
        <w:tc>
          <w:tcPr>
            <w:tcW w:w="10421" w:type="dxa"/>
            <w:gridSpan w:val="4"/>
          </w:tcPr>
          <w:p w14:paraId="04A3E237" w14:textId="21412237" w:rsidR="00B44D88" w:rsidRPr="00D04920" w:rsidRDefault="00B44D88" w:rsidP="00B44D88">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954CC0" w14:paraId="66ACA794" w14:textId="77777777" w:rsidTr="00F22EF9">
        <w:trPr>
          <w:jc w:val="center"/>
        </w:trPr>
        <w:tc>
          <w:tcPr>
            <w:tcW w:w="1418" w:type="dxa"/>
          </w:tcPr>
          <w:p w14:paraId="4A7F690E"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Snvindel</w:t>
            </w:r>
            <w:proofErr w:type="spellEnd"/>
            <w:proofErr w:type="gramEnd"/>
            <w:r w:rsidRPr="007917E1">
              <w:rPr>
                <w:rFonts w:ascii="Arial" w:eastAsia="思源黑体 CN Medium" w:hAnsi="Arial" w:cs="Arial"/>
                <w:b/>
                <w:color w:val="3B3838"/>
                <w:sz w:val="18"/>
              </w:rPr>
              <w:t>”%}</w:t>
            </w:r>
          </w:p>
          <w:p w14:paraId="14EE2989"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0FBC3262"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Cnv</w:t>
            </w:r>
            <w:proofErr w:type="spellEnd"/>
            <w:proofErr w:type="gramEnd"/>
            <w:r w:rsidRPr="007917E1">
              <w:rPr>
                <w:rFonts w:ascii="Arial" w:eastAsia="思源黑体 CN Medium" w:hAnsi="Arial" w:cs="Arial"/>
                <w:b/>
                <w:color w:val="3B3838"/>
                <w:sz w:val="18"/>
              </w:rPr>
              <w:t>”%}</w:t>
            </w:r>
          </w:p>
          <w:p w14:paraId="41E58343"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1CE97AE2"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Sv</w:t>
            </w:r>
            <w:proofErr w:type="spellEnd"/>
            <w:proofErr w:type="gramEnd"/>
            <w:r w:rsidRPr="007917E1">
              <w:rPr>
                <w:rFonts w:ascii="Arial" w:eastAsia="思源黑体 CN Medium" w:hAnsi="Arial" w:cs="Arial"/>
                <w:b/>
                <w:color w:val="3B3838"/>
                <w:sz w:val="18"/>
              </w:rPr>
              <w:t xml:space="preserve">” or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PSeqRnaSv</w:t>
            </w:r>
            <w:proofErr w:type="spellEnd"/>
            <w:r w:rsidRPr="007917E1">
              <w:rPr>
                <w:rFonts w:ascii="Arial" w:eastAsia="思源黑体 CN Medium" w:hAnsi="Arial" w:cs="Arial"/>
                <w:b/>
                <w:color w:val="3B3838"/>
                <w:sz w:val="18"/>
              </w:rPr>
              <w:t>”%}</w:t>
            </w:r>
          </w:p>
          <w:p w14:paraId="441BE5E6"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a.five_prime_gene</w:t>
            </w:r>
            <w:proofErr w:type="spellEnd"/>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a.three_prime_gene</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7D4F926D"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70B152AF"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lastRenderedPageBreak/>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5DBE03C6"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1D638FCA" w14:textId="5DA3BB0A" w:rsidR="00954CC0" w:rsidRPr="007917E1" w:rsidRDefault="00954CC0" w:rsidP="00134B93">
            <w:pPr>
              <w:spacing w:after="0"/>
              <w:rPr>
                <w:rFonts w:ascii="Arial" w:eastAsia="思源黑体 CN Medium" w:hAnsi="Arial" w:cs="Arial"/>
                <w:b/>
                <w:i/>
                <w:iCs/>
                <w:color w:val="3B3838"/>
                <w:sz w:val="18"/>
              </w:rPr>
            </w:pPr>
            <w:r w:rsidRPr="007917E1">
              <w:rPr>
                <w:rFonts w:ascii="Arial" w:eastAsia="思源黑体 CN Medium" w:hAnsi="Arial" w:cs="Arial"/>
                <w:b/>
                <w:color w:val="3B3838"/>
                <w:sz w:val="18"/>
              </w:rPr>
              <w:t>{%p endif%}</w:t>
            </w:r>
          </w:p>
        </w:tc>
        <w:tc>
          <w:tcPr>
            <w:tcW w:w="2693" w:type="dxa"/>
          </w:tcPr>
          <w:p w14:paraId="7D223060"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23A6C571"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4FF14F8D" w14:textId="77777777" w:rsidR="00954CC0" w:rsidRDefault="00954CC0" w:rsidP="00134B93">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7785A358" w14:textId="77777777" w:rsidR="00954CC0" w:rsidRPr="009F5D4A"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5CD85FFA"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73E6E125"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0F9003C4" w14:textId="7B5834C9" w:rsidR="00954CC0" w:rsidRPr="00D04A7D" w:rsidRDefault="00954CC0" w:rsidP="00134B93">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tcPr>
          <w:p w14:paraId="21048A38" w14:textId="77777777" w:rsidR="00954CC0" w:rsidRDefault="00954CC0" w:rsidP="00134B93">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roofErr w:type="spellEnd"/>
            <w:r w:rsidRPr="002943B2">
              <w:rPr>
                <w:rFonts w:ascii="Arial" w:eastAsia="思源黑体 CN Medium" w:hAnsi="Arial" w:cs="Arial"/>
                <w:bCs/>
                <w:color w:val="3B3838"/>
                <w:sz w:val="18"/>
                <w:highlight w:val="yellow"/>
              </w:rPr>
              <w:t>%}</w:t>
            </w:r>
          </w:p>
          <w:p w14:paraId="46373CBE"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502230EB" w14:textId="77777777" w:rsidR="00954CC0" w:rsidRDefault="00954CC0" w:rsidP="00134B93">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4ABB96CA" w14:textId="77777777" w:rsidR="00954CC0" w:rsidRPr="009F5D4A"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1994A10C" w14:textId="77777777" w:rsidR="00954CC0"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75F2FEC8" w14:textId="77777777" w:rsidR="00954CC0" w:rsidRPr="002943B2" w:rsidRDefault="00954CC0" w:rsidP="00134B93">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 xml:space="preserve">{%p if </w:t>
            </w:r>
            <w:proofErr w:type="spellStart"/>
            <w:r w:rsidRPr="002943B2">
              <w:rPr>
                <w:rFonts w:ascii="Arial" w:eastAsia="思源黑体 CN Medium" w:hAnsi="Arial" w:cs="Arial"/>
                <w:bCs/>
                <w:color w:val="3B3838"/>
                <w:sz w:val="18"/>
                <w:highlight w:val="green"/>
              </w:rPr>
              <w:t>a.evi_sum.evi_</w:t>
            </w:r>
            <w:proofErr w:type="gramStart"/>
            <w:r w:rsidRPr="002943B2">
              <w:rPr>
                <w:rFonts w:ascii="Arial" w:eastAsia="思源黑体 CN Medium" w:hAnsi="Arial" w:cs="Arial"/>
                <w:bCs/>
                <w:color w:val="3B3838"/>
                <w:sz w:val="18"/>
                <w:highlight w:val="green"/>
              </w:rPr>
              <w:t>split.Prognostic</w:t>
            </w:r>
            <w:proofErr w:type="spellEnd"/>
            <w:proofErr w:type="gramEnd"/>
            <w:r w:rsidRPr="002943B2">
              <w:rPr>
                <w:rFonts w:ascii="Arial" w:eastAsia="思源黑体 CN Medium" w:hAnsi="Arial" w:cs="Arial"/>
                <w:bCs/>
                <w:color w:val="3B3838"/>
                <w:sz w:val="18"/>
                <w:highlight w:val="green"/>
              </w:rPr>
              <w:t>%}</w:t>
            </w:r>
          </w:p>
          <w:p w14:paraId="06252C0E"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split.Prognostic</w:t>
            </w:r>
            <w:proofErr w:type="spellEnd"/>
            <w:proofErr w:type="gramEnd"/>
            <w:r w:rsidRPr="002943B2">
              <w:rPr>
                <w:rFonts w:ascii="Arial" w:eastAsia="思源黑体 CN Medium" w:hAnsi="Arial" w:cs="Arial"/>
                <w:bCs/>
                <w:color w:val="3B3838"/>
                <w:sz w:val="18"/>
              </w:rPr>
              <w:t xml:space="preserve"> %}</w:t>
            </w:r>
          </w:p>
          <w:p w14:paraId="5B17D00E"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3B95810D"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7184B300" w14:textId="77777777" w:rsidR="00954CC0" w:rsidRPr="002943B2" w:rsidRDefault="00954CC0" w:rsidP="00134B93">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0AD3FAB1" w14:textId="77777777" w:rsidR="00954CC0" w:rsidRPr="002943B2" w:rsidRDefault="00954CC0" w:rsidP="00134B93">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w:t>
            </w:r>
            <w:proofErr w:type="gramStart"/>
            <w:r w:rsidRPr="002943B2">
              <w:rPr>
                <w:rFonts w:ascii="Arial" w:eastAsia="思源黑体 CN Medium" w:hAnsi="Arial" w:cs="Arial"/>
                <w:bCs/>
                <w:color w:val="3B3838"/>
                <w:sz w:val="18"/>
                <w:highlight w:val="cyan"/>
              </w:rPr>
              <w:t>split.Diagnostic</w:t>
            </w:r>
            <w:proofErr w:type="spellEnd"/>
            <w:proofErr w:type="gramEnd"/>
            <w:r w:rsidRPr="002943B2">
              <w:rPr>
                <w:rFonts w:ascii="Arial" w:eastAsia="思源黑体 CN Medium" w:hAnsi="Arial" w:cs="Arial"/>
                <w:bCs/>
                <w:color w:val="3B3838"/>
                <w:sz w:val="18"/>
                <w:highlight w:val="cyan"/>
              </w:rPr>
              <w:t>%}</w:t>
            </w:r>
          </w:p>
          <w:p w14:paraId="01451D2A"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split.Diagnostic</w:t>
            </w:r>
            <w:proofErr w:type="spellEnd"/>
            <w:proofErr w:type="gramEnd"/>
            <w:r w:rsidRPr="002943B2">
              <w:rPr>
                <w:rFonts w:ascii="Arial" w:eastAsia="思源黑体 CN Medium" w:hAnsi="Arial" w:cs="Arial"/>
                <w:bCs/>
                <w:color w:val="3B3838"/>
                <w:sz w:val="18"/>
              </w:rPr>
              <w:t xml:space="preserve"> %}</w:t>
            </w:r>
          </w:p>
          <w:p w14:paraId="537C84F6"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6B05ADC1"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53E7A8FE" w14:textId="77777777" w:rsidR="00954CC0"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t>{%p endif%}</w:t>
            </w:r>
          </w:p>
          <w:p w14:paraId="794AF70E" w14:textId="77777777" w:rsidR="00954CC0"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lastRenderedPageBreak/>
              <w:t>a.evi_sum.evi_split.Diagnostic</w:t>
            </w:r>
            <w:proofErr w:type="spellEnd"/>
            <w:r w:rsidRPr="002943B2">
              <w:rPr>
                <w:rFonts w:ascii="Arial" w:eastAsia="思源黑体 CN Medium" w:hAnsi="Arial" w:cs="Arial"/>
                <w:bCs/>
                <w:color w:val="3B3838"/>
                <w:sz w:val="18"/>
                <w:highlight w:val="lightGray"/>
              </w:rPr>
              <w:t xml:space="preserve"> %}</w:t>
            </w:r>
          </w:p>
          <w:p w14:paraId="4BF4CBAC"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22ED1F57" w14:textId="09365B6E" w:rsidR="00954CC0" w:rsidRDefault="00954CC0" w:rsidP="00134B93">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tcPr>
          <w:p w14:paraId="7DD81BBA" w14:textId="0D8529BB" w:rsidR="00954CC0" w:rsidRPr="00074A33" w:rsidRDefault="00954CC0" w:rsidP="007657ED">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B44D88" w14:paraId="5CA4CFCC" w14:textId="77777777" w:rsidTr="00D95C69">
        <w:trPr>
          <w:jc w:val="center"/>
        </w:trPr>
        <w:tc>
          <w:tcPr>
            <w:tcW w:w="10421" w:type="dxa"/>
            <w:gridSpan w:val="4"/>
          </w:tcPr>
          <w:p w14:paraId="6F02E1FE" w14:textId="28F9B57A" w:rsidR="00B44D88" w:rsidRPr="00074A33" w:rsidRDefault="00B44D88" w:rsidP="00B44D8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B44D88" w14:paraId="0FEAB685" w14:textId="77777777" w:rsidTr="00D95C69">
        <w:trPr>
          <w:jc w:val="center"/>
        </w:trPr>
        <w:tc>
          <w:tcPr>
            <w:tcW w:w="10421" w:type="dxa"/>
            <w:gridSpan w:val="4"/>
          </w:tcPr>
          <w:p w14:paraId="4EDD03E1" w14:textId="30DBB819" w:rsidR="00B44D88" w:rsidRPr="00074A33" w:rsidRDefault="00B44D88" w:rsidP="00B44D8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r>
              <w:rPr>
                <w:rFonts w:ascii="Arial" w:eastAsia="思源黑体 CN Medium" w:hAnsi="Arial" w:cs="Arial" w:hint="eastAsia"/>
                <w:bCs/>
                <w:color w:val="3B3838"/>
                <w:sz w:val="18"/>
              </w:rPr>
              <w:t>%}</w:t>
            </w:r>
          </w:p>
        </w:tc>
      </w:tr>
      <w:tr w:rsidR="000D6F82" w14:paraId="367EEB63" w14:textId="77777777" w:rsidTr="00665E3D">
        <w:trPr>
          <w:jc w:val="center"/>
        </w:trPr>
        <w:tc>
          <w:tcPr>
            <w:tcW w:w="10421" w:type="dxa"/>
            <w:gridSpan w:val="4"/>
          </w:tcPr>
          <w:p w14:paraId="49BEC456" w14:textId="7C22A9D3" w:rsidR="000D6F82" w:rsidRPr="00074A33" w:rsidRDefault="000D6F82" w:rsidP="000D6F82">
            <w:pPr>
              <w:spacing w:after="0"/>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B44D88" w14:paraId="25FAF025" w14:textId="77777777" w:rsidTr="006F3FA8">
        <w:trPr>
          <w:jc w:val="center"/>
        </w:trPr>
        <w:tc>
          <w:tcPr>
            <w:tcW w:w="10421" w:type="dxa"/>
            <w:gridSpan w:val="4"/>
          </w:tcPr>
          <w:p w14:paraId="313A55D1" w14:textId="7904A44F" w:rsidR="00B44D88" w:rsidRPr="00074A33" w:rsidRDefault="00B44D88" w:rsidP="00B44D8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01DF5FB4" w14:textId="064C3F82" w:rsidR="004C3114" w:rsidRDefault="004C3114">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29901959" w14:textId="77777777" w:rsidR="002C0684" w:rsidRDefault="002C0684">
      <w:pPr>
        <w:spacing w:after="0" w:line="240" w:lineRule="auto"/>
        <w:rPr>
          <w:rFonts w:ascii="Arial" w:eastAsia="思源黑体 CN Medium" w:hAnsi="Arial" w:cs="Arial"/>
          <w:sz w:val="8"/>
          <w:szCs w:val="8"/>
        </w:rPr>
      </w:pPr>
    </w:p>
    <w:tbl>
      <w:tblPr>
        <w:tblStyle w:val="-1"/>
        <w:tblW w:w="10403" w:type="dxa"/>
        <w:jc w:val="center"/>
        <w:tblLayout w:type="fixed"/>
        <w:tblLook w:val="0000" w:firstRow="0" w:lastRow="0" w:firstColumn="0" w:lastColumn="0" w:noHBand="0" w:noVBand="0"/>
      </w:tblPr>
      <w:tblGrid>
        <w:gridCol w:w="2660"/>
        <w:gridCol w:w="7743"/>
      </w:tblGrid>
      <w:tr w:rsidR="002C0684" w14:paraId="65ED0DE8" w14:textId="77777777" w:rsidTr="00453BFF">
        <w:trPr>
          <w:trHeight w:hRule="exact" w:val="454"/>
          <w:jc w:val="center"/>
        </w:trPr>
        <w:tc>
          <w:tcPr>
            <w:tcW w:w="10403" w:type="dxa"/>
            <w:gridSpan w:val="2"/>
            <w:tcBorders>
              <w:top w:val="nil"/>
              <w:bottom w:val="dotted" w:sz="4" w:space="0" w:color="A8D08D"/>
            </w:tcBorders>
            <w:shd w:val="clear" w:color="auto" w:fill="B2C88A"/>
          </w:tcPr>
          <w:p w14:paraId="713DAB99" w14:textId="2A825585" w:rsidR="002C0684" w:rsidRPr="003632B8" w:rsidRDefault="00C30C4C">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b/>
                <w:bCs/>
                <w:color w:val="FFFFFF"/>
                <w:sz w:val="20"/>
                <w:szCs w:val="21"/>
              </w:rPr>
              <w:t>II</w:t>
            </w:r>
            <w:r w:rsidR="00C12C18" w:rsidRPr="003632B8">
              <w:rPr>
                <w:rFonts w:ascii="思源黑体 CN Bold" w:eastAsia="思源黑体 CN Bold" w:hAnsi="思源黑体 CN Bold" w:cs="微软雅黑"/>
                <w:b/>
                <w:bCs/>
                <w:color w:val="FFFFFF"/>
                <w:sz w:val="20"/>
                <w:szCs w:val="21"/>
              </w:rPr>
              <w:t>I</w:t>
            </w:r>
            <w:r w:rsidRPr="003632B8">
              <w:rPr>
                <w:rFonts w:ascii="思源黑体 CN Bold" w:eastAsia="思源黑体 CN Bold" w:hAnsi="思源黑体 CN Bold" w:cs="微软雅黑"/>
                <w:b/>
                <w:bCs/>
                <w:color w:val="FFFFFF"/>
                <w:sz w:val="20"/>
                <w:szCs w:val="21"/>
              </w:rPr>
              <w:t>:</w:t>
            </w:r>
            <w:r w:rsidR="00C07882" w:rsidRPr="003632B8">
              <w:rPr>
                <w:rFonts w:ascii="思源黑体 CN Bold" w:eastAsia="思源黑体 CN Bold" w:hAnsi="思源黑体 CN Bold" w:cs="微软雅黑"/>
                <w:b/>
                <w:bCs/>
                <w:color w:val="FFFFFF"/>
                <w:sz w:val="20"/>
                <w:szCs w:val="21"/>
              </w:rPr>
              <w:t xml:space="preserve"> </w:t>
            </w:r>
            <w:r w:rsidR="00C07882" w:rsidRPr="003632B8">
              <w:rPr>
                <w:rFonts w:ascii="思源黑体 CN Bold" w:eastAsia="思源黑体 CN Bold" w:hAnsi="思源黑体 CN Bold" w:cs="微软雅黑" w:hint="eastAsia"/>
                <w:b/>
                <w:bCs/>
                <w:color w:val="FFFFFF"/>
                <w:sz w:val="20"/>
                <w:szCs w:val="21"/>
              </w:rPr>
              <w:t>肿瘤发生发展相关的变异</w:t>
            </w:r>
          </w:p>
        </w:tc>
      </w:tr>
      <w:tr w:rsidR="002C0684" w14:paraId="097C0A5A" w14:textId="77777777" w:rsidTr="00453BFF">
        <w:trPr>
          <w:jc w:val="center"/>
        </w:trPr>
        <w:tc>
          <w:tcPr>
            <w:tcW w:w="2660" w:type="dxa"/>
            <w:tcBorders>
              <w:top w:val="dotted" w:sz="4" w:space="0" w:color="A8D08D"/>
            </w:tcBorders>
          </w:tcPr>
          <w:p w14:paraId="523B6AE7"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43" w:type="dxa"/>
            <w:tcBorders>
              <w:top w:val="dotted" w:sz="4" w:space="0" w:color="A8D08D"/>
            </w:tcBorders>
          </w:tcPr>
          <w:p w14:paraId="4C80EFCB" w14:textId="77777777" w:rsidR="002C0684" w:rsidRPr="003632B8" w:rsidRDefault="005B09FB">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A23EF3" w14:paraId="51CD6014" w14:textId="77777777" w:rsidTr="00733317">
        <w:trPr>
          <w:jc w:val="center"/>
        </w:trPr>
        <w:tc>
          <w:tcPr>
            <w:tcW w:w="10403" w:type="dxa"/>
            <w:gridSpan w:val="2"/>
          </w:tcPr>
          <w:p w14:paraId="5412016C" w14:textId="27A6D238" w:rsidR="00A23EF3" w:rsidRDefault="00A23EF3" w:rsidP="00A23EF3">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sidRPr="00FD6320">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A23EF3" w14:paraId="129DFF4E" w14:textId="77777777" w:rsidTr="00733317">
        <w:trPr>
          <w:jc w:val="center"/>
        </w:trPr>
        <w:tc>
          <w:tcPr>
            <w:tcW w:w="10403" w:type="dxa"/>
            <w:gridSpan w:val="2"/>
          </w:tcPr>
          <w:p w14:paraId="076D9947" w14:textId="45DB6C89" w:rsidR="00A23EF3" w:rsidRDefault="00A23EF3" w:rsidP="00A23EF3">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sidRPr="00FD6320">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A23EF3" w14:paraId="369E2107" w14:textId="77777777" w:rsidTr="00453BFF">
        <w:trPr>
          <w:jc w:val="center"/>
        </w:trPr>
        <w:tc>
          <w:tcPr>
            <w:tcW w:w="2660" w:type="dxa"/>
          </w:tcPr>
          <w:p w14:paraId="249E8992"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Snvindel</w:t>
            </w:r>
            <w:proofErr w:type="spellEnd"/>
            <w:proofErr w:type="gramEnd"/>
            <w:r w:rsidRPr="007917E1">
              <w:rPr>
                <w:rFonts w:ascii="Arial" w:eastAsia="思源黑体 CN Medium" w:hAnsi="Arial" w:cs="Arial"/>
                <w:b/>
                <w:color w:val="3B3838"/>
                <w:sz w:val="18"/>
              </w:rPr>
              <w:t>”%}</w:t>
            </w:r>
          </w:p>
          <w:p w14:paraId="7110729D"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1F09E34E"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Cnv</w:t>
            </w:r>
            <w:proofErr w:type="spellEnd"/>
            <w:proofErr w:type="gramEnd"/>
            <w:r w:rsidRPr="007917E1">
              <w:rPr>
                <w:rFonts w:ascii="Arial" w:eastAsia="思源黑体 CN Medium" w:hAnsi="Arial" w:cs="Arial"/>
                <w:b/>
                <w:color w:val="3B3838"/>
                <w:sz w:val="18"/>
              </w:rPr>
              <w:t>”%}</w:t>
            </w:r>
          </w:p>
          <w:p w14:paraId="5961DAF6"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1A19EEFA"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Sv</w:t>
            </w:r>
            <w:proofErr w:type="spellEnd"/>
            <w:proofErr w:type="gramEnd"/>
            <w:r w:rsidRPr="007917E1">
              <w:rPr>
                <w:rFonts w:ascii="Arial" w:eastAsia="思源黑体 CN Medium" w:hAnsi="Arial" w:cs="Arial"/>
                <w:b/>
                <w:color w:val="3B3838"/>
                <w:sz w:val="18"/>
              </w:rPr>
              <w:t xml:space="preserve">” or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PSeqRnaSv</w:t>
            </w:r>
            <w:proofErr w:type="spellEnd"/>
            <w:r w:rsidRPr="007917E1">
              <w:rPr>
                <w:rFonts w:ascii="Arial" w:eastAsia="思源黑体 CN Medium" w:hAnsi="Arial" w:cs="Arial"/>
                <w:b/>
                <w:color w:val="3B3838"/>
                <w:sz w:val="18"/>
              </w:rPr>
              <w:t>”%}</w:t>
            </w:r>
          </w:p>
          <w:p w14:paraId="6FF1BDF7"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a.five_prime_gene</w:t>
            </w:r>
            <w:proofErr w:type="spellEnd"/>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a.three_prime_gene</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2811A212"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47835166"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13D68D20"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78354D08" w14:textId="28F0BAA6" w:rsidR="00A23EF3" w:rsidRPr="007917E1" w:rsidRDefault="00A23EF3" w:rsidP="00134B93">
            <w:pPr>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tc>
        <w:tc>
          <w:tcPr>
            <w:tcW w:w="7743" w:type="dxa"/>
          </w:tcPr>
          <w:p w14:paraId="2FD918EE" w14:textId="22CC9147" w:rsidR="00A23EF3" w:rsidRDefault="00A23EF3" w:rsidP="007657ED">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A23EF3" w14:paraId="4BBD35BF" w14:textId="77777777" w:rsidTr="00E26526">
        <w:trPr>
          <w:jc w:val="center"/>
        </w:trPr>
        <w:tc>
          <w:tcPr>
            <w:tcW w:w="10403" w:type="dxa"/>
            <w:gridSpan w:val="2"/>
          </w:tcPr>
          <w:p w14:paraId="3BE7EEB4" w14:textId="5F2DE3FD" w:rsidR="00A23EF3" w:rsidRDefault="00A23EF3" w:rsidP="00A23EF3">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A23EF3" w14:paraId="601C1614" w14:textId="77777777" w:rsidTr="00E26526">
        <w:trPr>
          <w:jc w:val="center"/>
        </w:trPr>
        <w:tc>
          <w:tcPr>
            <w:tcW w:w="10403" w:type="dxa"/>
            <w:gridSpan w:val="2"/>
          </w:tcPr>
          <w:p w14:paraId="22959905" w14:textId="7E904A68" w:rsidR="00A23EF3" w:rsidRDefault="00A23EF3" w:rsidP="00A23EF3">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0D6F82" w14:paraId="143EF4CD" w14:textId="77777777" w:rsidTr="00935057">
        <w:trPr>
          <w:jc w:val="center"/>
        </w:trPr>
        <w:tc>
          <w:tcPr>
            <w:tcW w:w="10403" w:type="dxa"/>
            <w:gridSpan w:val="2"/>
          </w:tcPr>
          <w:p w14:paraId="08969781" w14:textId="4DAE140F" w:rsidR="000D6F82" w:rsidRDefault="000D6F82" w:rsidP="000D6F82">
            <w:pPr>
              <w:spacing w:after="0"/>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A23EF3" w14:paraId="4308149E" w14:textId="77777777" w:rsidTr="004C783E">
        <w:trPr>
          <w:jc w:val="center"/>
        </w:trPr>
        <w:tc>
          <w:tcPr>
            <w:tcW w:w="10403" w:type="dxa"/>
            <w:gridSpan w:val="2"/>
          </w:tcPr>
          <w:p w14:paraId="0B4DCEED" w14:textId="3A0B2650" w:rsidR="00A23EF3" w:rsidRDefault="00A23EF3" w:rsidP="00A23EF3">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62395B0" w14:textId="277A5F4F" w:rsidR="004C3114" w:rsidRDefault="004C3114">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1FA9BD8E" w14:textId="77777777" w:rsidR="002C0684" w:rsidRDefault="002C0684">
      <w:pPr>
        <w:spacing w:after="0" w:line="240" w:lineRule="auto"/>
        <w:rPr>
          <w:rFonts w:ascii="Arial" w:eastAsia="思源黑体 CN Medium" w:hAnsi="Arial" w:cs="Arial"/>
          <w:sz w:val="8"/>
          <w:szCs w:val="8"/>
        </w:rPr>
      </w:pPr>
    </w:p>
    <w:tbl>
      <w:tblPr>
        <w:tblStyle w:val="-2"/>
        <w:tblW w:w="10421" w:type="dxa"/>
        <w:jc w:val="center"/>
        <w:tblLayout w:type="fixed"/>
        <w:tblLook w:val="0000" w:firstRow="0" w:lastRow="0" w:firstColumn="0" w:lastColumn="0" w:noHBand="0" w:noVBand="0"/>
      </w:tblPr>
      <w:tblGrid>
        <w:gridCol w:w="2660"/>
        <w:gridCol w:w="7761"/>
      </w:tblGrid>
      <w:tr w:rsidR="002C0684" w14:paraId="64BF01BF" w14:textId="77777777" w:rsidTr="00DE1D48">
        <w:trPr>
          <w:trHeight w:hRule="exact" w:val="454"/>
          <w:jc w:val="center"/>
        </w:trPr>
        <w:tc>
          <w:tcPr>
            <w:tcW w:w="10421" w:type="dxa"/>
            <w:gridSpan w:val="2"/>
            <w:tcBorders>
              <w:top w:val="nil"/>
              <w:bottom w:val="dotted" w:sz="4" w:space="0" w:color="C9C9C9"/>
            </w:tcBorders>
            <w:shd w:val="clear" w:color="auto" w:fill="BFBFBF"/>
          </w:tcPr>
          <w:p w14:paraId="45A1A18A" w14:textId="2AC5C2E5" w:rsidR="002C0684" w:rsidRPr="003632B8" w:rsidRDefault="00453BFF">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I</w:t>
            </w:r>
            <w:r w:rsidR="00C12C18" w:rsidRPr="003632B8">
              <w:rPr>
                <w:rFonts w:ascii="思源黑体 CN Bold" w:eastAsia="思源黑体 CN Bold" w:hAnsi="思源黑体 CN Bold" w:cs="微软雅黑"/>
                <w:b/>
                <w:bCs/>
                <w:color w:val="FFFFFF"/>
                <w:sz w:val="20"/>
                <w:szCs w:val="21"/>
              </w:rPr>
              <w:t>V</w:t>
            </w:r>
            <w:r w:rsidR="00C30C4C" w:rsidRPr="003632B8">
              <w:rPr>
                <w:rFonts w:ascii="思源黑体 CN Bold" w:eastAsia="思源黑体 CN Bold" w:hAnsi="思源黑体 CN Bold" w:cs="微软雅黑"/>
                <w:b/>
                <w:bCs/>
                <w:color w:val="FFFFFF"/>
                <w:sz w:val="20"/>
                <w:szCs w:val="21"/>
              </w:rPr>
              <w:t xml:space="preserve">: </w:t>
            </w:r>
            <w:r w:rsidR="000E4F7A" w:rsidRPr="003632B8">
              <w:rPr>
                <w:rFonts w:ascii="思源黑体 CN Bold" w:eastAsia="思源黑体 CN Bold" w:hAnsi="思源黑体 CN Bold" w:cs="微软雅黑" w:hint="eastAsia"/>
                <w:b/>
                <w:bCs/>
                <w:color w:val="FFFFFF"/>
                <w:sz w:val="20"/>
                <w:szCs w:val="21"/>
              </w:rPr>
              <w:t>临床意义</w:t>
            </w:r>
            <w:r w:rsidR="00557C9C" w:rsidRPr="003632B8">
              <w:rPr>
                <w:rFonts w:ascii="思源黑体 CN Bold" w:eastAsia="思源黑体 CN Bold" w:hAnsi="思源黑体 CN Bold" w:cs="微软雅黑" w:hint="eastAsia"/>
                <w:b/>
                <w:bCs/>
                <w:color w:val="FFFFFF"/>
                <w:sz w:val="20"/>
                <w:szCs w:val="21"/>
              </w:rPr>
              <w:t>尚不明确</w:t>
            </w:r>
            <w:r w:rsidR="000E4F7A" w:rsidRPr="003632B8">
              <w:rPr>
                <w:rFonts w:ascii="思源黑体 CN Bold" w:eastAsia="思源黑体 CN Bold" w:hAnsi="思源黑体 CN Bold" w:cs="微软雅黑" w:hint="eastAsia"/>
                <w:b/>
                <w:bCs/>
                <w:color w:val="FFFFFF"/>
                <w:sz w:val="20"/>
                <w:szCs w:val="21"/>
              </w:rPr>
              <w:t>的变异</w:t>
            </w:r>
          </w:p>
        </w:tc>
      </w:tr>
      <w:tr w:rsidR="002C0684" w14:paraId="413463BF" w14:textId="77777777" w:rsidTr="00DE1D48">
        <w:trPr>
          <w:jc w:val="center"/>
        </w:trPr>
        <w:tc>
          <w:tcPr>
            <w:tcW w:w="2660" w:type="dxa"/>
            <w:tcBorders>
              <w:top w:val="dotted" w:sz="4" w:space="0" w:color="C9C9C9"/>
            </w:tcBorders>
          </w:tcPr>
          <w:p w14:paraId="0EB2FBB1"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61" w:type="dxa"/>
            <w:tcBorders>
              <w:top w:val="dotted" w:sz="4" w:space="0" w:color="C9C9C9"/>
            </w:tcBorders>
          </w:tcPr>
          <w:p w14:paraId="036E8015" w14:textId="77777777" w:rsidR="002C0684" w:rsidRPr="003632B8" w:rsidRDefault="00630B53">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w:t>
            </w:r>
            <w:r w:rsidRPr="003632B8">
              <w:rPr>
                <w:rFonts w:ascii="思源黑体 CN Bold" w:eastAsia="思源黑体 CN Bold" w:hAnsi="思源黑体 CN Bold" w:cs="Arial"/>
                <w:b/>
                <w:bCs/>
                <w:color w:val="3B3838"/>
                <w:sz w:val="20"/>
                <w:szCs w:val="21"/>
              </w:rPr>
              <w:t>解读</w:t>
            </w:r>
          </w:p>
        </w:tc>
      </w:tr>
      <w:tr w:rsidR="00DE1D48" w14:paraId="0B658DED" w14:textId="77777777" w:rsidTr="00FC602D">
        <w:trPr>
          <w:jc w:val="center"/>
        </w:trPr>
        <w:tc>
          <w:tcPr>
            <w:tcW w:w="10421" w:type="dxa"/>
            <w:gridSpan w:val="2"/>
          </w:tcPr>
          <w:p w14:paraId="5AEB2E8C" w14:textId="621B6CB7" w:rsidR="00DE1D48" w:rsidRDefault="00DE1D48" w:rsidP="00DE1D48">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DE1D48" w14:paraId="405537D4" w14:textId="77777777" w:rsidTr="00FC602D">
        <w:trPr>
          <w:jc w:val="center"/>
        </w:trPr>
        <w:tc>
          <w:tcPr>
            <w:tcW w:w="10421" w:type="dxa"/>
            <w:gridSpan w:val="2"/>
          </w:tcPr>
          <w:p w14:paraId="5D311DE8" w14:textId="512695CD" w:rsidR="00DE1D48" w:rsidRDefault="00DE1D48" w:rsidP="00DE1D48">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DE1D48" w14:paraId="61EEE35D" w14:textId="77777777" w:rsidTr="007D0B72">
        <w:trPr>
          <w:jc w:val="center"/>
        </w:trPr>
        <w:tc>
          <w:tcPr>
            <w:tcW w:w="2660" w:type="dxa"/>
            <w:vAlign w:val="center"/>
          </w:tcPr>
          <w:p w14:paraId="563BB8D6"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color w:val="3B3838"/>
                <w:sz w:val="18"/>
              </w:rPr>
              <w:t xml:space="preserve">{%p if </w:t>
            </w:r>
            <w:proofErr w:type="spellStart"/>
            <w:r w:rsidRPr="004B1546">
              <w:rPr>
                <w:rFonts w:ascii="Arial" w:eastAsia="思源黑体 CN Medium" w:hAnsi="Arial" w:cs="Arial"/>
                <w:b/>
                <w:color w:val="3B3838"/>
                <w:sz w:val="18"/>
              </w:rPr>
              <w:t>a.bio_category</w:t>
            </w:r>
            <w:proofErr w:type="spellEnd"/>
            <w:r w:rsidRPr="004B1546">
              <w:rPr>
                <w:rFonts w:ascii="Arial" w:eastAsia="思源黑体 CN Medium" w:hAnsi="Arial" w:cs="Arial"/>
                <w:b/>
                <w:color w:val="3B3838"/>
                <w:sz w:val="18"/>
              </w:rPr>
              <w:t>=</w:t>
            </w:r>
            <w:proofErr w:type="gramStart"/>
            <w:r w:rsidRPr="004B1546">
              <w:rPr>
                <w:rFonts w:ascii="Arial" w:eastAsia="思源黑体 CN Medium" w:hAnsi="Arial" w:cs="Arial"/>
                <w:b/>
                <w:color w:val="3B3838"/>
                <w:sz w:val="18"/>
              </w:rPr>
              <w:t>=”</w:t>
            </w:r>
            <w:proofErr w:type="spellStart"/>
            <w:r w:rsidRPr="004B1546">
              <w:rPr>
                <w:rFonts w:ascii="Arial" w:eastAsia="思源黑体 CN Medium" w:hAnsi="Arial" w:cs="Arial"/>
                <w:b/>
                <w:color w:val="3B3838"/>
                <w:sz w:val="18"/>
              </w:rPr>
              <w:t>Snvindel</w:t>
            </w:r>
            <w:proofErr w:type="spellEnd"/>
            <w:proofErr w:type="gramEnd"/>
            <w:r w:rsidRPr="004B1546">
              <w:rPr>
                <w:rFonts w:ascii="Arial" w:eastAsia="思源黑体 CN Medium" w:hAnsi="Arial" w:cs="Arial"/>
                <w:b/>
                <w:color w:val="3B3838"/>
                <w:sz w:val="18"/>
              </w:rPr>
              <w:t>”%}</w:t>
            </w:r>
          </w:p>
          <w:p w14:paraId="4C2ED6D6"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i/>
                <w:iCs/>
                <w:color w:val="3B3838"/>
                <w:sz w:val="18"/>
              </w:rPr>
              <w:t>{{</w:t>
            </w:r>
            <w:proofErr w:type="spellStart"/>
            <w:proofErr w:type="gramStart"/>
            <w:r w:rsidRPr="004B1546">
              <w:rPr>
                <w:rFonts w:ascii="Arial" w:eastAsia="思源黑体 CN Medium" w:hAnsi="Arial" w:cs="Arial"/>
                <w:b/>
                <w:i/>
                <w:iCs/>
                <w:color w:val="3B3838"/>
                <w:sz w:val="18"/>
              </w:rPr>
              <w:t>a.gene</w:t>
            </w:r>
            <w:proofErr w:type="gramEnd"/>
            <w:r w:rsidRPr="004B1546">
              <w:rPr>
                <w:rFonts w:ascii="Arial" w:eastAsia="思源黑体 CN Medium" w:hAnsi="Arial" w:cs="Arial"/>
                <w:b/>
                <w:i/>
                <w:iCs/>
                <w:color w:val="3B3838"/>
                <w:sz w:val="18"/>
              </w:rPr>
              <w:t>_symbol</w:t>
            </w:r>
            <w:proofErr w:type="spellEnd"/>
            <w:r w:rsidRPr="004B1546">
              <w:rPr>
                <w:rFonts w:ascii="Arial" w:eastAsia="思源黑体 CN Medium" w:hAnsi="Arial" w:cs="Arial"/>
                <w:b/>
                <w:i/>
                <w:iCs/>
                <w:color w:val="3B3838"/>
                <w:sz w:val="18"/>
              </w:rPr>
              <w:t>}}</w:t>
            </w:r>
            <w:r w:rsidRPr="004B1546">
              <w:rPr>
                <w:rFonts w:ascii="Arial" w:eastAsia="思源黑体 CN Medium" w:hAnsi="Arial" w:cs="Arial"/>
                <w:b/>
                <w:color w:val="3B3838"/>
                <w:sz w:val="18"/>
              </w:rPr>
              <w:t xml:space="preserve"> {{</w:t>
            </w:r>
            <w:proofErr w:type="spellStart"/>
            <w:r w:rsidRPr="004B1546">
              <w:rPr>
                <w:rFonts w:ascii="Arial" w:eastAsia="思源黑体 CN Medium" w:hAnsi="Arial" w:cs="Arial"/>
                <w:b/>
                <w:color w:val="3B3838"/>
                <w:sz w:val="18"/>
              </w:rPr>
              <w:t>a.hgvs_c</w:t>
            </w:r>
            <w:proofErr w:type="spellEnd"/>
            <w:r w:rsidRPr="004B1546">
              <w:rPr>
                <w:rFonts w:ascii="Arial" w:eastAsia="思源黑体 CN Medium" w:hAnsi="Arial" w:cs="Arial"/>
                <w:b/>
                <w:color w:val="3B3838"/>
                <w:sz w:val="18"/>
              </w:rPr>
              <w:t xml:space="preserve">}}{%if </w:t>
            </w:r>
            <w:proofErr w:type="spellStart"/>
            <w:r w:rsidRPr="004B1546">
              <w:rPr>
                <w:rFonts w:ascii="Arial" w:eastAsia="思源黑体 CN Medium" w:hAnsi="Arial" w:cs="Arial"/>
                <w:b/>
                <w:color w:val="3B3838"/>
                <w:sz w:val="18"/>
              </w:rPr>
              <w:t>a.hgvs_p</w:t>
            </w:r>
            <w:proofErr w:type="spellEnd"/>
            <w:r w:rsidRPr="004B1546">
              <w:rPr>
                <w:rFonts w:ascii="Arial" w:eastAsia="思源黑体 CN Medium" w:hAnsi="Arial" w:cs="Arial"/>
                <w:b/>
                <w:color w:val="3B3838"/>
                <w:sz w:val="18"/>
              </w:rPr>
              <w:t>!=”p.?”%} {{</w:t>
            </w:r>
            <w:proofErr w:type="spellStart"/>
            <w:r w:rsidRPr="004B1546">
              <w:rPr>
                <w:rFonts w:ascii="Arial" w:eastAsia="思源黑体 CN Medium" w:hAnsi="Arial" w:cs="Arial"/>
                <w:b/>
                <w:color w:val="3B3838"/>
                <w:sz w:val="18"/>
              </w:rPr>
              <w:t>a.hgvs_p</w:t>
            </w:r>
            <w:proofErr w:type="spellEnd"/>
            <w:r w:rsidRPr="004B1546">
              <w:rPr>
                <w:rFonts w:ascii="Arial" w:eastAsia="思源黑体 CN Medium" w:hAnsi="Arial" w:cs="Arial"/>
                <w:b/>
                <w:color w:val="3B3838"/>
                <w:sz w:val="18"/>
              </w:rPr>
              <w:t>}}{%endif%}</w:t>
            </w:r>
          </w:p>
          <w:p w14:paraId="3BF4BB91"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color w:val="3B3838"/>
                <w:sz w:val="18"/>
              </w:rPr>
              <w:t xml:space="preserve">{%p </w:t>
            </w:r>
            <w:proofErr w:type="spellStart"/>
            <w:r w:rsidRPr="004B1546">
              <w:rPr>
                <w:rFonts w:ascii="Arial" w:eastAsia="思源黑体 CN Medium" w:hAnsi="Arial" w:cs="Arial"/>
                <w:b/>
                <w:color w:val="3B3838"/>
                <w:sz w:val="18"/>
              </w:rPr>
              <w:t>elif</w:t>
            </w:r>
            <w:proofErr w:type="spellEnd"/>
            <w:r w:rsidRPr="004B1546">
              <w:rPr>
                <w:rFonts w:ascii="Arial" w:eastAsia="思源黑体 CN Medium" w:hAnsi="Arial" w:cs="Arial"/>
                <w:b/>
                <w:color w:val="3B3838"/>
                <w:sz w:val="18"/>
              </w:rPr>
              <w:t xml:space="preserve"> </w:t>
            </w:r>
            <w:proofErr w:type="spellStart"/>
            <w:r w:rsidRPr="004B1546">
              <w:rPr>
                <w:rFonts w:ascii="Arial" w:eastAsia="思源黑体 CN Medium" w:hAnsi="Arial" w:cs="Arial"/>
                <w:b/>
                <w:color w:val="3B3838"/>
                <w:sz w:val="18"/>
              </w:rPr>
              <w:t>a.bio_category</w:t>
            </w:r>
            <w:proofErr w:type="spellEnd"/>
            <w:r w:rsidRPr="004B1546">
              <w:rPr>
                <w:rFonts w:ascii="Arial" w:eastAsia="思源黑体 CN Medium" w:hAnsi="Arial" w:cs="Arial"/>
                <w:b/>
                <w:color w:val="3B3838"/>
                <w:sz w:val="18"/>
              </w:rPr>
              <w:t>=</w:t>
            </w:r>
            <w:proofErr w:type="gramStart"/>
            <w:r w:rsidRPr="004B1546">
              <w:rPr>
                <w:rFonts w:ascii="Arial" w:eastAsia="思源黑体 CN Medium" w:hAnsi="Arial" w:cs="Arial"/>
                <w:b/>
                <w:color w:val="3B3838"/>
                <w:sz w:val="18"/>
              </w:rPr>
              <w:t>=”</w:t>
            </w:r>
            <w:proofErr w:type="spellStart"/>
            <w:r w:rsidRPr="004B1546">
              <w:rPr>
                <w:rFonts w:ascii="Arial" w:eastAsia="思源黑体 CN Medium" w:hAnsi="Arial" w:cs="Arial"/>
                <w:b/>
                <w:color w:val="3B3838"/>
                <w:sz w:val="18"/>
              </w:rPr>
              <w:t>Cnv</w:t>
            </w:r>
            <w:proofErr w:type="spellEnd"/>
            <w:proofErr w:type="gramEnd"/>
            <w:r w:rsidRPr="004B1546">
              <w:rPr>
                <w:rFonts w:ascii="Arial" w:eastAsia="思源黑体 CN Medium" w:hAnsi="Arial" w:cs="Arial"/>
                <w:b/>
                <w:color w:val="3B3838"/>
                <w:sz w:val="18"/>
              </w:rPr>
              <w:t>”%}</w:t>
            </w:r>
          </w:p>
          <w:p w14:paraId="36CC6BC3"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hint="eastAsia"/>
                <w:b/>
                <w:i/>
                <w:iCs/>
                <w:color w:val="3B3838"/>
                <w:sz w:val="18"/>
              </w:rPr>
              <w:t>{{</w:t>
            </w:r>
            <w:proofErr w:type="spellStart"/>
            <w:r w:rsidRPr="004B1546">
              <w:rPr>
                <w:rFonts w:ascii="Arial" w:eastAsia="思源黑体 CN Medium" w:hAnsi="Arial" w:cs="Arial" w:hint="eastAsia"/>
                <w:b/>
                <w:i/>
                <w:iCs/>
                <w:color w:val="3B3838"/>
                <w:sz w:val="18"/>
              </w:rPr>
              <w:t>a.gene_symbol</w:t>
            </w:r>
            <w:proofErr w:type="spellEnd"/>
            <w:r w:rsidRPr="004B1546">
              <w:rPr>
                <w:rFonts w:ascii="Arial" w:eastAsia="思源黑体 CN Medium" w:hAnsi="Arial" w:cs="Arial" w:hint="eastAsia"/>
                <w:b/>
                <w:i/>
                <w:iCs/>
                <w:color w:val="3B3838"/>
                <w:sz w:val="18"/>
              </w:rPr>
              <w:t>}}</w:t>
            </w:r>
            <w:r w:rsidRPr="004B1546">
              <w:rPr>
                <w:rFonts w:ascii="Arial" w:eastAsia="思源黑体 CN Medium" w:hAnsi="Arial" w:cs="Arial" w:hint="eastAsia"/>
                <w:b/>
                <w:color w:val="3B3838"/>
                <w:sz w:val="18"/>
              </w:rPr>
              <w:t xml:space="preserve"> </w:t>
            </w:r>
            <w:r w:rsidRPr="004B1546">
              <w:rPr>
                <w:rFonts w:ascii="Arial" w:eastAsia="思源黑体 CN Medium" w:hAnsi="Arial" w:cs="Arial" w:hint="eastAsia"/>
                <w:b/>
                <w:color w:val="3B3838"/>
                <w:sz w:val="18"/>
              </w:rPr>
              <w:t>扩增</w:t>
            </w:r>
          </w:p>
          <w:p w14:paraId="5B4EF99F"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color w:val="3B3838"/>
                <w:sz w:val="18"/>
              </w:rPr>
              <w:t xml:space="preserve">{%p </w:t>
            </w:r>
            <w:proofErr w:type="spellStart"/>
            <w:r w:rsidRPr="004B1546">
              <w:rPr>
                <w:rFonts w:ascii="Arial" w:eastAsia="思源黑体 CN Medium" w:hAnsi="Arial" w:cs="Arial"/>
                <w:b/>
                <w:color w:val="3B3838"/>
                <w:sz w:val="18"/>
              </w:rPr>
              <w:t>elif</w:t>
            </w:r>
            <w:proofErr w:type="spellEnd"/>
            <w:r w:rsidRPr="004B1546">
              <w:rPr>
                <w:rFonts w:ascii="Arial" w:eastAsia="思源黑体 CN Medium" w:hAnsi="Arial" w:cs="Arial"/>
                <w:b/>
                <w:color w:val="3B3838"/>
                <w:sz w:val="18"/>
              </w:rPr>
              <w:t xml:space="preserve"> </w:t>
            </w:r>
            <w:proofErr w:type="spellStart"/>
            <w:r w:rsidRPr="004B1546">
              <w:rPr>
                <w:rFonts w:ascii="Arial" w:eastAsia="思源黑体 CN Medium" w:hAnsi="Arial" w:cs="Arial"/>
                <w:b/>
                <w:color w:val="3B3838"/>
                <w:sz w:val="18"/>
              </w:rPr>
              <w:t>a.bio_category</w:t>
            </w:r>
            <w:proofErr w:type="spellEnd"/>
            <w:r w:rsidRPr="004B1546">
              <w:rPr>
                <w:rFonts w:ascii="Arial" w:eastAsia="思源黑体 CN Medium" w:hAnsi="Arial" w:cs="Arial"/>
                <w:b/>
                <w:color w:val="3B3838"/>
                <w:sz w:val="18"/>
              </w:rPr>
              <w:t>=</w:t>
            </w:r>
            <w:proofErr w:type="gramStart"/>
            <w:r w:rsidRPr="004B1546">
              <w:rPr>
                <w:rFonts w:ascii="Arial" w:eastAsia="思源黑体 CN Medium" w:hAnsi="Arial" w:cs="Arial"/>
                <w:b/>
                <w:color w:val="3B3838"/>
                <w:sz w:val="18"/>
              </w:rPr>
              <w:t>=”</w:t>
            </w:r>
            <w:proofErr w:type="spellStart"/>
            <w:r w:rsidRPr="004B1546">
              <w:rPr>
                <w:rFonts w:ascii="Arial" w:eastAsia="思源黑体 CN Medium" w:hAnsi="Arial" w:cs="Arial"/>
                <w:b/>
                <w:color w:val="3B3838"/>
                <w:sz w:val="18"/>
              </w:rPr>
              <w:t>Sv</w:t>
            </w:r>
            <w:proofErr w:type="spellEnd"/>
            <w:proofErr w:type="gramEnd"/>
            <w:r w:rsidRPr="004B1546">
              <w:rPr>
                <w:rFonts w:ascii="Arial" w:eastAsia="思源黑体 CN Medium" w:hAnsi="Arial" w:cs="Arial"/>
                <w:b/>
                <w:color w:val="3B3838"/>
                <w:sz w:val="18"/>
              </w:rPr>
              <w:t xml:space="preserve">” or </w:t>
            </w:r>
            <w:proofErr w:type="spellStart"/>
            <w:r w:rsidRPr="004B1546">
              <w:rPr>
                <w:rFonts w:ascii="Arial" w:eastAsia="思源黑体 CN Medium" w:hAnsi="Arial" w:cs="Arial"/>
                <w:b/>
                <w:color w:val="3B3838"/>
                <w:sz w:val="18"/>
              </w:rPr>
              <w:t>a.bio_category</w:t>
            </w:r>
            <w:proofErr w:type="spellEnd"/>
            <w:r w:rsidRPr="004B1546">
              <w:rPr>
                <w:rFonts w:ascii="Arial" w:eastAsia="思源黑体 CN Medium" w:hAnsi="Arial" w:cs="Arial"/>
                <w:b/>
                <w:color w:val="3B3838"/>
                <w:sz w:val="18"/>
              </w:rPr>
              <w:t>==”</w:t>
            </w:r>
            <w:proofErr w:type="spellStart"/>
            <w:r w:rsidRPr="004B1546">
              <w:rPr>
                <w:rFonts w:ascii="Arial" w:eastAsia="思源黑体 CN Medium" w:hAnsi="Arial" w:cs="Arial"/>
                <w:b/>
                <w:color w:val="3B3838"/>
                <w:sz w:val="18"/>
              </w:rPr>
              <w:t>PSeqRnaSv</w:t>
            </w:r>
            <w:proofErr w:type="spellEnd"/>
            <w:r w:rsidRPr="004B1546">
              <w:rPr>
                <w:rFonts w:ascii="Arial" w:eastAsia="思源黑体 CN Medium" w:hAnsi="Arial" w:cs="Arial"/>
                <w:b/>
                <w:color w:val="3B3838"/>
                <w:sz w:val="18"/>
              </w:rPr>
              <w:t>”%}</w:t>
            </w:r>
          </w:p>
          <w:p w14:paraId="7FCB242C"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hint="eastAsia"/>
                <w:b/>
                <w:color w:val="3B3838"/>
                <w:sz w:val="18"/>
              </w:rPr>
              <w:t xml:space="preserve">{%if </w:t>
            </w:r>
            <w:proofErr w:type="spellStart"/>
            <w:r w:rsidRPr="004B1546">
              <w:rPr>
                <w:rFonts w:ascii="Arial" w:eastAsia="思源黑体 CN Medium" w:hAnsi="Arial" w:cs="Arial" w:hint="eastAsia"/>
                <w:b/>
                <w:color w:val="3B3838"/>
                <w:sz w:val="18"/>
              </w:rPr>
              <w:t>a.five_prime_gene</w:t>
            </w:r>
            <w:proofErr w:type="spellEnd"/>
            <w:r w:rsidRPr="004B1546">
              <w:rPr>
                <w:rFonts w:ascii="Arial" w:eastAsia="思源黑体 CN Medium" w:hAnsi="Arial" w:cs="Arial" w:hint="eastAsia"/>
                <w:b/>
                <w:color w:val="3B3838"/>
                <w:sz w:val="18"/>
              </w:rPr>
              <w:t xml:space="preserve"> ==</w:t>
            </w:r>
            <w:proofErr w:type="gramStart"/>
            <w:r w:rsidRPr="004B1546">
              <w:rPr>
                <w:rFonts w:ascii="Arial" w:eastAsia="思源黑体 CN Medium" w:hAnsi="Arial" w:cs="Arial" w:hint="eastAsia"/>
                <w:b/>
                <w:color w:val="3B3838"/>
                <w:sz w:val="18"/>
              </w:rPr>
              <w:t>”</w:t>
            </w:r>
            <w:proofErr w:type="gramEnd"/>
            <w:r w:rsidRPr="004B1546">
              <w:rPr>
                <w:rFonts w:ascii="Arial" w:eastAsia="思源黑体 CN Medium" w:hAnsi="Arial" w:cs="Arial" w:hint="eastAsia"/>
                <w:b/>
                <w:color w:val="3B3838"/>
                <w:sz w:val="18"/>
              </w:rPr>
              <w:t>MET</w:t>
            </w:r>
            <w:proofErr w:type="gramStart"/>
            <w:r w:rsidRPr="004B1546">
              <w:rPr>
                <w:rFonts w:ascii="Arial" w:eastAsia="思源黑体 CN Medium" w:hAnsi="Arial" w:cs="Arial" w:hint="eastAsia"/>
                <w:b/>
                <w:color w:val="3B3838"/>
                <w:sz w:val="18"/>
              </w:rPr>
              <w:t>”</w:t>
            </w:r>
            <w:proofErr w:type="gramEnd"/>
            <w:r w:rsidRPr="004B1546">
              <w:rPr>
                <w:rFonts w:ascii="Arial" w:eastAsia="思源黑体 CN Medium" w:hAnsi="Arial" w:cs="Arial" w:hint="eastAsia"/>
                <w:b/>
                <w:color w:val="3B3838"/>
                <w:sz w:val="18"/>
              </w:rPr>
              <w:t xml:space="preserve"> and </w:t>
            </w:r>
            <w:proofErr w:type="spellStart"/>
            <w:r w:rsidRPr="004B1546">
              <w:rPr>
                <w:rFonts w:ascii="Arial" w:eastAsia="思源黑体 CN Medium" w:hAnsi="Arial" w:cs="Arial" w:hint="eastAsia"/>
                <w:b/>
                <w:color w:val="3B3838"/>
                <w:sz w:val="18"/>
              </w:rPr>
              <w:t>a.three_prime_gene</w:t>
            </w:r>
            <w:proofErr w:type="spellEnd"/>
            <w:r w:rsidRPr="004B1546">
              <w:rPr>
                <w:rFonts w:ascii="Arial" w:eastAsia="思源黑体 CN Medium" w:hAnsi="Arial" w:cs="Arial" w:hint="eastAsia"/>
                <w:b/>
                <w:color w:val="3B3838"/>
                <w:sz w:val="18"/>
              </w:rPr>
              <w:t xml:space="preserve"> ==</w:t>
            </w:r>
            <w:proofErr w:type="gramStart"/>
            <w:r w:rsidRPr="004B1546">
              <w:rPr>
                <w:rFonts w:ascii="Arial" w:eastAsia="思源黑体 CN Medium" w:hAnsi="Arial" w:cs="Arial" w:hint="eastAsia"/>
                <w:b/>
                <w:color w:val="3B3838"/>
                <w:sz w:val="18"/>
              </w:rPr>
              <w:t>”</w:t>
            </w:r>
            <w:proofErr w:type="gramEnd"/>
            <w:r w:rsidRPr="004B1546">
              <w:rPr>
                <w:rFonts w:ascii="Arial" w:eastAsia="思源黑体 CN Medium" w:hAnsi="Arial" w:cs="Arial" w:hint="eastAsia"/>
                <w:b/>
                <w:color w:val="3B3838"/>
                <w:sz w:val="18"/>
              </w:rPr>
              <w:t>MET</w:t>
            </w:r>
            <w:proofErr w:type="gramStart"/>
            <w:r w:rsidRPr="004B1546">
              <w:rPr>
                <w:rFonts w:ascii="Arial" w:eastAsia="思源黑体 CN Medium" w:hAnsi="Arial" w:cs="Arial" w:hint="eastAsia"/>
                <w:b/>
                <w:color w:val="3B3838"/>
                <w:sz w:val="18"/>
              </w:rPr>
              <w:t>”</w:t>
            </w:r>
            <w:proofErr w:type="gramEnd"/>
            <w:r w:rsidRPr="004B1546">
              <w:rPr>
                <w:rFonts w:ascii="Arial" w:eastAsia="思源黑体 CN Medium" w:hAnsi="Arial" w:cs="Arial" w:hint="eastAsia"/>
                <w:b/>
                <w:color w:val="3B3838"/>
                <w:sz w:val="18"/>
              </w:rPr>
              <w:t>%}</w:t>
            </w:r>
            <w:r w:rsidRPr="004B1546">
              <w:rPr>
                <w:rFonts w:ascii="Arial" w:eastAsia="思源黑体 CN Medium" w:hAnsi="Arial" w:cs="Arial" w:hint="eastAsia"/>
                <w:b/>
                <w:i/>
                <w:iCs/>
                <w:color w:val="3B3838"/>
                <w:sz w:val="18"/>
              </w:rPr>
              <w:t>MET</w:t>
            </w:r>
            <w:r w:rsidRPr="004B1546">
              <w:rPr>
                <w:rFonts w:ascii="Arial" w:eastAsia="思源黑体 CN Medium" w:hAnsi="Arial" w:cs="Arial" w:hint="eastAsia"/>
                <w:b/>
                <w:color w:val="3B3838"/>
                <w:sz w:val="18"/>
              </w:rPr>
              <w:t xml:space="preserve"> exon14 skipping{%else%}</w:t>
            </w:r>
            <w:r w:rsidRPr="004B1546">
              <w:rPr>
                <w:rFonts w:ascii="Arial" w:eastAsia="思源黑体 CN Medium" w:hAnsi="Arial" w:cs="Arial" w:hint="eastAsia"/>
                <w:b/>
                <w:i/>
                <w:iCs/>
                <w:color w:val="3B3838"/>
                <w:sz w:val="18"/>
              </w:rPr>
              <w:t>{{</w:t>
            </w:r>
            <w:proofErr w:type="spellStart"/>
            <w:r w:rsidRPr="004B1546">
              <w:rPr>
                <w:rFonts w:ascii="Arial" w:eastAsia="思源黑体 CN Medium" w:hAnsi="Arial" w:cs="Arial" w:hint="eastAsia"/>
                <w:b/>
                <w:i/>
                <w:iCs/>
                <w:color w:val="3B3838"/>
                <w:sz w:val="18"/>
              </w:rPr>
              <w:t>a.five_prime_gene</w:t>
            </w:r>
            <w:proofErr w:type="spellEnd"/>
            <w:r w:rsidRPr="004B1546">
              <w:rPr>
                <w:rFonts w:ascii="Arial" w:eastAsia="思源黑体 CN Medium" w:hAnsi="Arial" w:cs="Arial" w:hint="eastAsia"/>
                <w:b/>
                <w:i/>
                <w:iCs/>
                <w:color w:val="3B3838"/>
                <w:sz w:val="18"/>
              </w:rPr>
              <w:t>}}-{{</w:t>
            </w:r>
            <w:proofErr w:type="spellStart"/>
            <w:r w:rsidRPr="004B1546">
              <w:rPr>
                <w:rFonts w:ascii="Arial" w:eastAsia="思源黑体 CN Medium" w:hAnsi="Arial" w:cs="Arial" w:hint="eastAsia"/>
                <w:b/>
                <w:i/>
                <w:iCs/>
                <w:color w:val="3B3838"/>
                <w:sz w:val="18"/>
              </w:rPr>
              <w:t>a.three_prime_gene</w:t>
            </w:r>
            <w:proofErr w:type="spellEnd"/>
            <w:r w:rsidRPr="004B1546">
              <w:rPr>
                <w:rFonts w:ascii="Arial" w:eastAsia="思源黑体 CN Medium" w:hAnsi="Arial" w:cs="Arial" w:hint="eastAsia"/>
                <w:b/>
                <w:i/>
                <w:iCs/>
                <w:color w:val="3B3838"/>
                <w:sz w:val="18"/>
              </w:rPr>
              <w:t>}}</w:t>
            </w:r>
            <w:r w:rsidRPr="004B1546">
              <w:rPr>
                <w:rFonts w:ascii="Arial" w:eastAsia="思源黑体 CN Medium" w:hAnsi="Arial" w:cs="Arial" w:hint="eastAsia"/>
                <w:b/>
                <w:color w:val="3B3838"/>
                <w:sz w:val="18"/>
              </w:rPr>
              <w:t xml:space="preserve"> </w:t>
            </w:r>
            <w:r w:rsidRPr="004B1546">
              <w:rPr>
                <w:rFonts w:ascii="Arial" w:eastAsia="思源黑体 CN Medium" w:hAnsi="Arial" w:cs="Arial" w:hint="eastAsia"/>
                <w:b/>
                <w:color w:val="3B3838"/>
                <w:sz w:val="18"/>
              </w:rPr>
              <w:t>融合</w:t>
            </w:r>
            <w:r w:rsidRPr="004B1546">
              <w:rPr>
                <w:rFonts w:ascii="Arial" w:eastAsia="思源黑体 CN Medium" w:hAnsi="Arial" w:cs="Arial" w:hint="eastAsia"/>
                <w:b/>
                <w:color w:val="3B3838"/>
                <w:sz w:val="18"/>
              </w:rPr>
              <w:t>{%endif%}</w:t>
            </w:r>
          </w:p>
          <w:p w14:paraId="2F379CE7"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color w:val="3B3838"/>
                <w:sz w:val="18"/>
              </w:rPr>
              <w:t>{%p endif%}</w:t>
            </w:r>
          </w:p>
          <w:p w14:paraId="038B1992"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color w:val="3B3838"/>
                <w:sz w:val="18"/>
              </w:rPr>
              <w:t xml:space="preserve">{%p if </w:t>
            </w:r>
            <w:proofErr w:type="spellStart"/>
            <w:proofErr w:type="gramStart"/>
            <w:r w:rsidRPr="004B1546">
              <w:rPr>
                <w:rFonts w:ascii="Arial" w:eastAsia="思源黑体 CN Medium" w:hAnsi="Arial" w:cs="Arial"/>
                <w:b/>
                <w:color w:val="3B3838"/>
                <w:sz w:val="18"/>
              </w:rPr>
              <w:t>a.judge</w:t>
            </w:r>
            <w:proofErr w:type="gramEnd"/>
            <w:r w:rsidRPr="004B1546">
              <w:rPr>
                <w:rFonts w:ascii="Arial" w:eastAsia="思源黑体 CN Medium" w:hAnsi="Arial" w:cs="Arial"/>
                <w:b/>
                <w:color w:val="3B3838"/>
                <w:sz w:val="18"/>
              </w:rPr>
              <w:t>_mergeMET</w:t>
            </w:r>
            <w:proofErr w:type="spellEnd"/>
            <w:r w:rsidRPr="004B1546">
              <w:rPr>
                <w:rFonts w:ascii="Arial" w:eastAsia="思源黑体 CN Medium" w:hAnsi="Arial" w:cs="Arial"/>
                <w:b/>
                <w:color w:val="3B3838"/>
                <w:sz w:val="18"/>
              </w:rPr>
              <w:t>%}</w:t>
            </w:r>
          </w:p>
          <w:p w14:paraId="0A60ACBE"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hint="eastAsia"/>
                <w:b/>
                <w:color w:val="3B3838"/>
                <w:sz w:val="18"/>
              </w:rPr>
              <w:t>（</w:t>
            </w:r>
            <w:r w:rsidRPr="004B1546">
              <w:rPr>
                <w:rFonts w:ascii="Arial" w:eastAsia="思源黑体 CN Medium" w:hAnsi="Arial" w:cs="Arial" w:hint="eastAsia"/>
                <w:b/>
                <w:i/>
                <w:iCs/>
                <w:color w:val="3B3838"/>
                <w:sz w:val="18"/>
              </w:rPr>
              <w:t>MET</w:t>
            </w:r>
            <w:r w:rsidRPr="004B1546">
              <w:rPr>
                <w:rFonts w:ascii="Arial" w:eastAsia="思源黑体 CN Medium" w:hAnsi="Arial" w:cs="Arial" w:hint="eastAsia"/>
                <w:b/>
                <w:color w:val="3B3838"/>
                <w:sz w:val="18"/>
              </w:rPr>
              <w:t xml:space="preserve"> exon14 skipping</w:t>
            </w:r>
            <w:r w:rsidRPr="004B1546">
              <w:rPr>
                <w:rFonts w:ascii="Arial" w:eastAsia="思源黑体 CN Medium" w:hAnsi="Arial" w:cs="Arial" w:hint="eastAsia"/>
                <w:b/>
                <w:color w:val="3B3838"/>
                <w:sz w:val="18"/>
              </w:rPr>
              <w:t>）</w:t>
            </w:r>
          </w:p>
          <w:p w14:paraId="3417C75E" w14:textId="39CF9911" w:rsidR="00DE1D48" w:rsidRPr="004B1546" w:rsidRDefault="00DE1D48" w:rsidP="00134B93">
            <w:pPr>
              <w:spacing w:after="0"/>
              <w:rPr>
                <w:rFonts w:ascii="Arial" w:eastAsia="思源黑体 CN Medium" w:hAnsi="Arial" w:cs="Arial"/>
                <w:b/>
                <w:color w:val="3B3838"/>
                <w:sz w:val="18"/>
              </w:rPr>
            </w:pPr>
            <w:r w:rsidRPr="004B1546">
              <w:rPr>
                <w:rFonts w:ascii="Arial" w:eastAsia="思源黑体 CN Medium" w:hAnsi="Arial" w:cs="Arial"/>
                <w:b/>
                <w:color w:val="3B3838"/>
                <w:sz w:val="18"/>
              </w:rPr>
              <w:t>{%p endif%}</w:t>
            </w:r>
          </w:p>
        </w:tc>
        <w:tc>
          <w:tcPr>
            <w:tcW w:w="7761" w:type="dxa"/>
            <w:vAlign w:val="center"/>
          </w:tcPr>
          <w:p w14:paraId="0F4840E9" w14:textId="6C2FE2D0" w:rsidR="00DE1D48" w:rsidRDefault="00DE1D48" w:rsidP="007657ED">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DE1D48" w14:paraId="334EC698" w14:textId="77777777" w:rsidTr="00714D0C">
        <w:trPr>
          <w:jc w:val="center"/>
        </w:trPr>
        <w:tc>
          <w:tcPr>
            <w:tcW w:w="10421" w:type="dxa"/>
            <w:gridSpan w:val="2"/>
            <w:vAlign w:val="center"/>
          </w:tcPr>
          <w:p w14:paraId="3DCE6D95" w14:textId="1525774A" w:rsidR="00DE1D48" w:rsidRDefault="00DE1D48" w:rsidP="00DE1D48">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DE1D48" w14:paraId="6ECBE7FA" w14:textId="77777777" w:rsidTr="00714D0C">
        <w:trPr>
          <w:jc w:val="center"/>
        </w:trPr>
        <w:tc>
          <w:tcPr>
            <w:tcW w:w="10421" w:type="dxa"/>
            <w:gridSpan w:val="2"/>
            <w:vAlign w:val="center"/>
          </w:tcPr>
          <w:p w14:paraId="0D11613C" w14:textId="595E1F35" w:rsidR="00DE1D48" w:rsidRDefault="00DE1D48" w:rsidP="00DE1D48">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0D6F82" w14:paraId="5B2D2D28" w14:textId="77777777" w:rsidTr="00EA6DBD">
        <w:trPr>
          <w:jc w:val="center"/>
        </w:trPr>
        <w:tc>
          <w:tcPr>
            <w:tcW w:w="10421" w:type="dxa"/>
            <w:gridSpan w:val="2"/>
          </w:tcPr>
          <w:p w14:paraId="1F42A7D4" w14:textId="01E4E8AF" w:rsidR="000D6F82" w:rsidRDefault="000D6F82" w:rsidP="000D6F82">
            <w:pPr>
              <w:spacing w:after="0"/>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DE1D48" w14:paraId="76D137EA" w14:textId="77777777" w:rsidTr="00EB2EB3">
        <w:trPr>
          <w:jc w:val="center"/>
        </w:trPr>
        <w:tc>
          <w:tcPr>
            <w:tcW w:w="10421" w:type="dxa"/>
            <w:gridSpan w:val="2"/>
          </w:tcPr>
          <w:p w14:paraId="15FBC56A" w14:textId="78F2F4D4" w:rsidR="00DE1D48" w:rsidRDefault="00DE1D48" w:rsidP="00DE1D4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44D86499" w14:textId="77777777" w:rsidR="00453BFF" w:rsidRDefault="00453BFF">
      <w:pPr>
        <w:pStyle w:val="Default"/>
        <w:snapToGrid w:val="0"/>
        <w:jc w:val="both"/>
        <w:rPr>
          <w:rFonts w:ascii="思源黑体 CN Regular" w:eastAsia="思源黑体 CN Regular" w:hAnsi="思源黑体 CN Regular" w:cs="Arial"/>
          <w:sz w:val="18"/>
          <w:szCs w:val="18"/>
          <w:lang w:val="en-CA"/>
        </w:rPr>
      </w:pPr>
    </w:p>
    <w:p w14:paraId="405563B7" w14:textId="77777777" w:rsidR="002C0684" w:rsidRPr="00B67CCE" w:rsidRDefault="00A82A49">
      <w:pPr>
        <w:pStyle w:val="Default"/>
        <w:snapToGrid w:val="0"/>
        <w:jc w:val="both"/>
        <w:rPr>
          <w:rFonts w:ascii="思源黑体 CN Regular" w:eastAsia="思源黑体 CN Regular" w:hAnsi="思源黑体 CN Regular" w:cs="Arial"/>
          <w:bCs/>
          <w:color w:val="3B3838"/>
          <w:sz w:val="18"/>
          <w:szCs w:val="18"/>
        </w:rPr>
      </w:pPr>
      <w:r w:rsidRPr="00B67CCE">
        <w:rPr>
          <w:rFonts w:ascii="思源黑体 CN Regular" w:eastAsia="思源黑体 CN Regular" w:hAnsi="思源黑体 CN Regular" w:cs="Arial"/>
          <w:bCs/>
          <w:color w:val="3B3838"/>
          <w:sz w:val="18"/>
          <w:szCs w:val="18"/>
        </w:rPr>
        <w:t>注：</w:t>
      </w:r>
    </w:p>
    <w:p w14:paraId="799C1F68" w14:textId="77777777" w:rsidR="007C70CC" w:rsidRPr="00C137D0" w:rsidRDefault="007C70CC" w:rsidP="008976F2">
      <w:pPr>
        <w:pStyle w:val="Default"/>
        <w:snapToGrid w:val="0"/>
        <w:ind w:firstLineChars="200" w:firstLine="320"/>
        <w:jc w:val="both"/>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w:t>
      </w:r>
      <w:r w:rsidR="004F11DE" w:rsidRPr="00C137D0">
        <w:rPr>
          <w:rFonts w:ascii="思源黑体 CN Regular" w:eastAsia="思源黑体 CN Regular" w:hAnsi="思源黑体 CN Regular" w:cs="Arial" w:hint="eastAsia"/>
          <w:color w:val="3B3838"/>
          <w:sz w:val="16"/>
          <w:szCs w:val="16"/>
        </w:rPr>
        <w:tab/>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10C41053" w14:textId="09AF18EE" w:rsidR="00FD3AEA" w:rsidRPr="000C633F" w:rsidRDefault="007C70CC" w:rsidP="000C633F">
      <w:pPr>
        <w:pStyle w:val="Default"/>
        <w:snapToGrid w:val="0"/>
        <w:ind w:firstLineChars="200" w:firstLine="320"/>
        <w:jc w:val="both"/>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lastRenderedPageBreak/>
        <w:t>2.</w:t>
      </w:r>
      <w:r w:rsidRPr="00C137D0">
        <w:rPr>
          <w:rFonts w:ascii="思源黑体 CN Regular" w:eastAsia="思源黑体 CN Regular" w:hAnsi="思源黑体 CN Regular" w:cs="Arial"/>
          <w:color w:val="3B3838"/>
          <w:sz w:val="16"/>
          <w:szCs w:val="16"/>
        </w:rPr>
        <w:tab/>
      </w:r>
      <w:r w:rsidRPr="00C137D0">
        <w:rPr>
          <w:rFonts w:ascii="思源黑体 CN Regular" w:eastAsia="思源黑体 CN Regular" w:hAnsi="思源黑体 CN Regular" w:cs="Arial" w:hint="eastAsia"/>
          <w:color w:val="3B3838"/>
          <w:sz w:val="16"/>
          <w:szCs w:val="16"/>
        </w:rPr>
        <w:t>以上展示</w:t>
      </w:r>
      <w:r w:rsidR="00AD0265" w:rsidRPr="00C137D0">
        <w:rPr>
          <w:rFonts w:ascii="思源黑体 CN Regular" w:eastAsia="思源黑体 CN Regular" w:hAnsi="思源黑体 CN Regular" w:cs="Arial" w:hint="eastAsia"/>
          <w:color w:val="3B3838"/>
          <w:sz w:val="16"/>
          <w:szCs w:val="16"/>
        </w:rPr>
        <w:t>的</w:t>
      </w:r>
      <w:r w:rsidR="004F11DE" w:rsidRPr="00C137D0">
        <w:rPr>
          <w:rFonts w:ascii="思源黑体 CN Regular" w:eastAsia="思源黑体 CN Regular" w:hAnsi="思源黑体 CN Regular" w:cs="Arial" w:hint="eastAsia"/>
          <w:color w:val="3B3838"/>
          <w:sz w:val="16"/>
          <w:szCs w:val="16"/>
        </w:rPr>
        <w:t>具有明确临床意义的</w:t>
      </w:r>
      <w:r w:rsidR="00C30C4C" w:rsidRPr="00C137D0">
        <w:rPr>
          <w:rFonts w:ascii="思源黑体 CN Regular" w:eastAsia="思源黑体 CN Regular" w:hAnsi="思源黑体 CN Regular" w:cs="Arial"/>
          <w:color w:val="3B3838"/>
          <w:sz w:val="16"/>
          <w:szCs w:val="16"/>
        </w:rPr>
        <w:t>I</w:t>
      </w:r>
      <w:r w:rsidR="00C30C4C" w:rsidRPr="00C137D0">
        <w:rPr>
          <w:rFonts w:ascii="思源黑体 CN Regular" w:eastAsia="思源黑体 CN Regular" w:hAnsi="思源黑体 CN Regular" w:cs="Arial" w:hint="eastAsia"/>
          <w:color w:val="3B3838"/>
          <w:sz w:val="16"/>
          <w:szCs w:val="16"/>
        </w:rPr>
        <w:t>类</w:t>
      </w:r>
      <w:r w:rsidR="004F11DE" w:rsidRPr="00C137D0">
        <w:rPr>
          <w:rFonts w:ascii="思源黑体 CN Regular" w:eastAsia="思源黑体 CN Regular" w:hAnsi="思源黑体 CN Regular" w:cs="Arial" w:hint="eastAsia"/>
          <w:color w:val="3B3838"/>
          <w:sz w:val="16"/>
          <w:szCs w:val="16"/>
        </w:rPr>
        <w:t>变异，对应药物敏感性证据级别为A级和B级；具有潜在临床意义的</w:t>
      </w:r>
      <w:r w:rsidR="00C30C4C" w:rsidRPr="00C137D0">
        <w:rPr>
          <w:rFonts w:ascii="思源黑体 CN Regular" w:eastAsia="思源黑体 CN Regular" w:hAnsi="思源黑体 CN Regular" w:cs="Arial"/>
          <w:color w:val="3B3838"/>
          <w:sz w:val="16"/>
          <w:szCs w:val="16"/>
        </w:rPr>
        <w:t>II</w:t>
      </w:r>
      <w:r w:rsidR="00C30C4C" w:rsidRPr="00C137D0">
        <w:rPr>
          <w:rFonts w:ascii="思源黑体 CN Regular" w:eastAsia="思源黑体 CN Regular" w:hAnsi="思源黑体 CN Regular" w:cs="Arial" w:hint="eastAsia"/>
          <w:color w:val="3B3838"/>
          <w:sz w:val="16"/>
          <w:szCs w:val="16"/>
        </w:rPr>
        <w:t>类</w:t>
      </w:r>
      <w:r w:rsidR="004F11DE" w:rsidRPr="00C137D0">
        <w:rPr>
          <w:rFonts w:ascii="思源黑体 CN Regular" w:eastAsia="思源黑体 CN Regular" w:hAnsi="思源黑体 CN Regular" w:cs="Arial" w:hint="eastAsia"/>
          <w:color w:val="3B3838"/>
          <w:sz w:val="16"/>
          <w:szCs w:val="16"/>
        </w:rPr>
        <w:t>变异，对应药物敏感性证据级别为C级和D级</w:t>
      </w:r>
      <w:r w:rsidRPr="00C137D0">
        <w:rPr>
          <w:rFonts w:ascii="思源黑体 CN Regular" w:eastAsia="思源黑体 CN Regular" w:hAnsi="思源黑体 CN Regular" w:cs="Arial" w:hint="eastAsia"/>
          <w:color w:val="3B3838"/>
          <w:sz w:val="16"/>
          <w:szCs w:val="16"/>
        </w:rPr>
        <w:t>；肿瘤发生发展相关的I</w:t>
      </w:r>
      <w:r w:rsidRPr="00C137D0">
        <w:rPr>
          <w:rFonts w:ascii="思源黑体 CN Regular" w:eastAsia="思源黑体 CN Regular" w:hAnsi="思源黑体 CN Regular" w:cs="Arial"/>
          <w:color w:val="3B3838"/>
          <w:sz w:val="16"/>
          <w:szCs w:val="16"/>
        </w:rPr>
        <w:t>II</w:t>
      </w:r>
      <w:r w:rsidRPr="00C137D0">
        <w:rPr>
          <w:rFonts w:ascii="思源黑体 CN Regular" w:eastAsia="思源黑体 CN Regular" w:hAnsi="思源黑体 CN Regular" w:cs="Arial" w:hint="eastAsia"/>
          <w:color w:val="3B3838"/>
          <w:sz w:val="16"/>
          <w:szCs w:val="16"/>
        </w:rPr>
        <w:t>类变异为</w:t>
      </w:r>
      <w:r w:rsidR="00AD0265" w:rsidRPr="00C137D0">
        <w:rPr>
          <w:rFonts w:ascii="思源黑体 CN Regular" w:eastAsia="思源黑体 CN Regular" w:hAnsi="思源黑体 CN Regular" w:cs="Arial" w:hint="eastAsia"/>
          <w:color w:val="3B3838"/>
          <w:sz w:val="16"/>
          <w:szCs w:val="16"/>
        </w:rPr>
        <w:t>暂</w:t>
      </w:r>
      <w:r w:rsidRPr="00C137D0">
        <w:rPr>
          <w:rFonts w:ascii="思源黑体 CN Regular" w:eastAsia="思源黑体 CN Regular" w:hAnsi="思源黑体 CN Regular" w:cs="Arial" w:hint="eastAsia"/>
          <w:color w:val="3B3838"/>
          <w:sz w:val="16"/>
          <w:szCs w:val="16"/>
        </w:rPr>
        <w:t>无临床证据的</w:t>
      </w:r>
      <w:r w:rsidR="00AD0265" w:rsidRPr="00C137D0">
        <w:rPr>
          <w:rFonts w:ascii="思源黑体 CN Regular" w:eastAsia="思源黑体 CN Regular" w:hAnsi="思源黑体 CN Regular" w:cs="Arial" w:hint="eastAsia"/>
          <w:color w:val="3B3838"/>
          <w:sz w:val="16"/>
          <w:szCs w:val="16"/>
        </w:rPr>
        <w:t>致病性/可能致病性变异</w:t>
      </w:r>
      <w:r w:rsidR="004F11DE" w:rsidRPr="00C137D0">
        <w:rPr>
          <w:rFonts w:ascii="思源黑体 CN Regular" w:eastAsia="思源黑体 CN Regular" w:hAnsi="思源黑体 CN Regular" w:cs="Arial" w:hint="eastAsia"/>
          <w:color w:val="3B3838"/>
          <w:sz w:val="16"/>
          <w:szCs w:val="16"/>
        </w:rPr>
        <w:t>；临床意义尚不明确的</w:t>
      </w:r>
      <w:r w:rsidR="004F4C47">
        <w:rPr>
          <w:rFonts w:ascii="思源黑体 CN Regular" w:eastAsia="思源黑体 CN Regular" w:hAnsi="思源黑体 CN Regular" w:cs="Arial"/>
          <w:color w:val="3B3838"/>
          <w:sz w:val="16"/>
          <w:szCs w:val="16"/>
        </w:rPr>
        <w:t>IV</w:t>
      </w:r>
      <w:r w:rsidR="00C30C4C" w:rsidRPr="00C137D0">
        <w:rPr>
          <w:rFonts w:ascii="思源黑体 CN Regular" w:eastAsia="思源黑体 CN Regular" w:hAnsi="思源黑体 CN Regular" w:cs="Arial" w:hint="eastAsia"/>
          <w:color w:val="3B3838"/>
          <w:sz w:val="16"/>
          <w:szCs w:val="16"/>
        </w:rPr>
        <w:t>类</w:t>
      </w:r>
      <w:r w:rsidR="004F11DE" w:rsidRPr="00C137D0">
        <w:rPr>
          <w:rFonts w:ascii="思源黑体 CN Regular" w:eastAsia="思源黑体 CN Regular" w:hAnsi="思源黑体 CN Regular" w:cs="Arial" w:hint="eastAsia"/>
          <w:color w:val="3B3838"/>
          <w:sz w:val="16"/>
          <w:szCs w:val="16"/>
        </w:rPr>
        <w:t>变异不做药物敏感性分析。</w:t>
      </w:r>
      <w:r w:rsidR="00FD3AEA">
        <w:rPr>
          <w:rFonts w:ascii="思源黑体 CN Regular" w:eastAsia="思源黑体 CN Regular" w:hAnsi="思源黑体 CN Regular" w:cs="Arial"/>
          <w:bCs/>
          <w:color w:val="3B3838"/>
          <w:sz w:val="18"/>
          <w:szCs w:val="18"/>
        </w:rPr>
        <w:br w:type="page"/>
      </w:r>
    </w:p>
    <w:p w14:paraId="3F5B6E96" w14:textId="1EEF38C3" w:rsidR="007B1C3B" w:rsidRPr="005E69C0" w:rsidRDefault="007B1C3B" w:rsidP="005E69C0">
      <w:pPr>
        <w:pStyle w:val="4"/>
        <w:rPr>
          <w:rFonts w:ascii="思源黑体 CN Regular" w:eastAsia="思源黑体 CN Regular" w:hAnsi="思源黑体 CN Regular" w:cs="Arial"/>
          <w:b/>
          <w:bCs/>
          <w:smallCaps w:val="0"/>
          <w:color w:val="1654B0"/>
          <w:spacing w:val="0"/>
          <w:sz w:val="24"/>
          <w:szCs w:val="24"/>
        </w:rPr>
      </w:pPr>
      <w:r w:rsidRPr="005E69C0">
        <w:rPr>
          <w:rFonts w:ascii="思源黑体 CN Regular" w:eastAsia="思源黑体 CN Regular" w:hAnsi="思源黑体 CN Regular" w:cs="Arial"/>
          <w:b/>
          <w:bCs/>
          <w:smallCaps w:val="0"/>
          <w:color w:val="1654B0"/>
          <w:spacing w:val="0"/>
          <w:sz w:val="24"/>
          <w:szCs w:val="24"/>
        </w:rPr>
        <w:lastRenderedPageBreak/>
        <w:t>3.</w:t>
      </w:r>
      <w:r w:rsidR="00E42D64">
        <w:rPr>
          <w:rFonts w:ascii="思源黑体 CN Regular" w:eastAsia="思源黑体 CN Regular" w:hAnsi="思源黑体 CN Regular" w:cs="Arial" w:hint="eastAsia"/>
          <w:b/>
          <w:bCs/>
          <w:smallCaps w:val="0"/>
          <w:color w:val="1654B0"/>
          <w:spacing w:val="0"/>
          <w:sz w:val="24"/>
          <w:szCs w:val="24"/>
        </w:rPr>
        <w:t>2</w:t>
      </w:r>
      <w:r w:rsidRPr="005E69C0">
        <w:rPr>
          <w:rFonts w:ascii="思源黑体 CN Regular" w:eastAsia="思源黑体 CN Regular" w:hAnsi="思源黑体 CN Regular" w:cs="Arial"/>
          <w:b/>
          <w:bCs/>
          <w:smallCaps w:val="0"/>
          <w:color w:val="1654B0"/>
          <w:spacing w:val="0"/>
          <w:sz w:val="24"/>
          <w:szCs w:val="24"/>
        </w:rPr>
        <w:t xml:space="preserve"> </w:t>
      </w:r>
      <w:r w:rsidRPr="005E69C0">
        <w:rPr>
          <w:rFonts w:ascii="思源黑体 CN Regular" w:eastAsia="思源黑体 CN Regular" w:hAnsi="思源黑体 CN Regular" w:cs="Arial" w:hint="eastAsia"/>
          <w:b/>
          <w:bCs/>
          <w:smallCaps w:val="0"/>
          <w:color w:val="1654B0"/>
          <w:spacing w:val="0"/>
          <w:sz w:val="24"/>
          <w:szCs w:val="24"/>
        </w:rPr>
        <w:t>微卫星状态</w:t>
      </w:r>
      <w:r w:rsidR="001D48F1" w:rsidRPr="005E69C0">
        <w:rPr>
          <w:rFonts w:ascii="思源黑体 CN Regular" w:eastAsia="思源黑体 CN Regular" w:hAnsi="思源黑体 CN Regular" w:cs="Arial" w:hint="eastAsia"/>
          <w:b/>
          <w:bCs/>
          <w:smallCaps w:val="0"/>
          <w:color w:val="1654B0"/>
          <w:spacing w:val="0"/>
          <w:sz w:val="24"/>
          <w:szCs w:val="24"/>
        </w:rPr>
        <w:t>检测结果</w:t>
      </w:r>
    </w:p>
    <w:tbl>
      <w:tblPr>
        <w:tblW w:w="10560"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2640"/>
        <w:gridCol w:w="7920"/>
      </w:tblGrid>
      <w:tr w:rsidR="000425BE" w14:paraId="00BAF3A5" w14:textId="77777777" w:rsidTr="001C1857">
        <w:trPr>
          <w:trHeight w:hRule="exact" w:val="454"/>
          <w:jc w:val="center"/>
        </w:trPr>
        <w:tc>
          <w:tcPr>
            <w:tcW w:w="2640" w:type="dxa"/>
            <w:tcBorders>
              <w:top w:val="nil"/>
              <w:left w:val="nil"/>
              <w:bottom w:val="dotted" w:sz="4" w:space="0" w:color="4472C4"/>
              <w:right w:val="nil"/>
            </w:tcBorders>
            <w:shd w:val="clear" w:color="auto" w:fill="548ED4"/>
            <w:vAlign w:val="center"/>
          </w:tcPr>
          <w:p w14:paraId="42F3EC38" w14:textId="7FC670B8" w:rsidR="000425BE" w:rsidRDefault="000425BE" w:rsidP="00895228">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微卫星状态</w:t>
            </w:r>
          </w:p>
        </w:tc>
        <w:tc>
          <w:tcPr>
            <w:tcW w:w="7920" w:type="dxa"/>
            <w:tcBorders>
              <w:top w:val="nil"/>
              <w:left w:val="nil"/>
              <w:bottom w:val="dotted" w:sz="4" w:space="0" w:color="4472C4"/>
              <w:right w:val="nil"/>
            </w:tcBorders>
            <w:shd w:val="clear" w:color="auto" w:fill="548ED4"/>
            <w:vAlign w:val="center"/>
          </w:tcPr>
          <w:p w14:paraId="51D144FD" w14:textId="56805BCD" w:rsidR="000425BE" w:rsidRDefault="000425BE" w:rsidP="00C63AEB">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p>
        </w:tc>
      </w:tr>
      <w:tr w:rsidR="000425BE" w14:paraId="31BCB9D1" w14:textId="77777777" w:rsidTr="00324227">
        <w:trPr>
          <w:trHeight w:val="647"/>
          <w:jc w:val="center"/>
        </w:trPr>
        <w:tc>
          <w:tcPr>
            <w:tcW w:w="2640" w:type="dxa"/>
            <w:tcBorders>
              <w:top w:val="dotted" w:sz="4" w:space="0" w:color="4472C4"/>
              <w:left w:val="nil"/>
              <w:right w:val="dotted" w:sz="4" w:space="0" w:color="4472C4"/>
            </w:tcBorders>
            <w:shd w:val="clear" w:color="auto" w:fill="DBE5F1"/>
            <w:vAlign w:val="center"/>
          </w:tcPr>
          <w:p w14:paraId="14921B69" w14:textId="7BDFDE37" w:rsidR="000E2EA4" w:rsidRDefault="000E2EA4" w:rsidP="00895228">
            <w:pPr>
              <w:spacing w:after="0"/>
              <w:jc w:val="center"/>
              <w:rPr>
                <w:rFonts w:ascii="Arial" w:eastAsia="思源黑体 CN Medium" w:hAnsi="Arial" w:cs="Arial"/>
                <w:b/>
                <w:color w:val="3B3838"/>
                <w:sz w:val="18"/>
              </w:rPr>
            </w:pPr>
            <w:r w:rsidRPr="000E2EA4">
              <w:rPr>
                <w:rFonts w:ascii="Arial" w:eastAsia="思源黑体 CN Medium" w:hAnsi="Arial" w:cs="Arial"/>
                <w:b/>
                <w:color w:val="3B3838"/>
                <w:sz w:val="18"/>
              </w:rPr>
              <w:t xml:space="preserve">{%p if </w:t>
            </w:r>
            <w:proofErr w:type="spellStart"/>
            <w:r w:rsidRPr="000E2EA4">
              <w:rPr>
                <w:rFonts w:ascii="Arial" w:eastAsia="思源黑体 CN Medium" w:hAnsi="Arial" w:cs="Arial"/>
                <w:b/>
                <w:color w:val="3B3838"/>
                <w:sz w:val="18"/>
              </w:rPr>
              <w:t>msi.var_id</w:t>
            </w:r>
            <w:proofErr w:type="spellEnd"/>
            <w:r w:rsidRPr="000E2EA4">
              <w:rPr>
                <w:rFonts w:ascii="Arial" w:eastAsia="思源黑体 CN Medium" w:hAnsi="Arial" w:cs="Arial"/>
                <w:b/>
                <w:color w:val="3B3838"/>
                <w:sz w:val="18"/>
              </w:rPr>
              <w:t>==”MSI-</w:t>
            </w:r>
            <w:proofErr w:type="gramStart"/>
            <w:r w:rsidRPr="000E2EA4">
              <w:rPr>
                <w:rFonts w:ascii="Arial" w:eastAsia="思源黑体 CN Medium" w:hAnsi="Arial" w:cs="Arial"/>
                <w:b/>
                <w:color w:val="3B3838"/>
                <w:sz w:val="18"/>
              </w:rPr>
              <w:t>H”%</w:t>
            </w:r>
            <w:proofErr w:type="gramEnd"/>
            <w:r w:rsidRPr="000E2EA4">
              <w:rPr>
                <w:rFonts w:ascii="Arial" w:eastAsia="思源黑体 CN Medium" w:hAnsi="Arial" w:cs="Arial"/>
                <w:b/>
                <w:color w:val="3B3838"/>
                <w:sz w:val="18"/>
              </w:rPr>
              <w:t>}</w:t>
            </w:r>
          </w:p>
          <w:p w14:paraId="431E02AB" w14:textId="42EA5819" w:rsidR="000E2EA4" w:rsidRDefault="000E2EA4" w:rsidP="00895228">
            <w:pPr>
              <w:spacing w:after="0"/>
              <w:jc w:val="center"/>
              <w:rPr>
                <w:rFonts w:ascii="Arial" w:eastAsia="思源黑体 CN Medium" w:hAnsi="Arial" w:cs="Arial"/>
                <w:b/>
                <w:color w:val="3B3838"/>
                <w:sz w:val="18"/>
              </w:rPr>
            </w:pPr>
            <w:r>
              <w:rPr>
                <w:rFonts w:ascii="Arial" w:eastAsia="思源黑体 CN Medium" w:hAnsi="Arial" w:cs="Arial" w:hint="eastAsia"/>
                <w:b/>
                <w:color w:val="3B3838"/>
                <w:sz w:val="18"/>
              </w:rPr>
              <w:t>微卫星不稳定型（</w:t>
            </w:r>
            <w:r>
              <w:rPr>
                <w:rFonts w:ascii="Arial" w:eastAsia="思源黑体 CN Medium" w:hAnsi="Arial" w:cs="Arial" w:hint="eastAsia"/>
                <w:b/>
                <w:color w:val="3B3838"/>
                <w:sz w:val="18"/>
              </w:rPr>
              <w:t>MSI-H</w:t>
            </w:r>
            <w:r>
              <w:rPr>
                <w:rFonts w:ascii="Arial" w:eastAsia="思源黑体 CN Medium" w:hAnsi="Arial" w:cs="Arial" w:hint="eastAsia"/>
                <w:b/>
                <w:color w:val="3B3838"/>
                <w:sz w:val="18"/>
              </w:rPr>
              <w:t>）</w:t>
            </w:r>
          </w:p>
          <w:p w14:paraId="0622966E" w14:textId="347F79ED" w:rsidR="000E2EA4" w:rsidRDefault="000E2EA4" w:rsidP="00895228">
            <w:pPr>
              <w:spacing w:after="0"/>
              <w:jc w:val="center"/>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42D68B90" w14:textId="77777777" w:rsidR="000425BE" w:rsidRDefault="000425BE" w:rsidP="00895228">
            <w:pPr>
              <w:spacing w:after="0"/>
              <w:jc w:val="center"/>
              <w:rPr>
                <w:rFonts w:ascii="Arial" w:eastAsia="思源黑体 CN Medium" w:hAnsi="Arial" w:cs="Arial"/>
                <w:b/>
                <w:color w:val="3B3838"/>
                <w:sz w:val="18"/>
              </w:rPr>
            </w:pPr>
            <w:r w:rsidRPr="001D48F1">
              <w:rPr>
                <w:rFonts w:ascii="Arial" w:eastAsia="思源黑体 CN Medium" w:hAnsi="Arial" w:cs="Arial" w:hint="eastAsia"/>
                <w:b/>
                <w:color w:val="3B3838"/>
                <w:sz w:val="18"/>
              </w:rPr>
              <w:t>微卫星</w:t>
            </w:r>
            <w:r>
              <w:rPr>
                <w:rFonts w:ascii="Arial" w:eastAsia="思源黑体 CN Medium" w:hAnsi="Arial" w:cs="Arial" w:hint="eastAsia"/>
                <w:b/>
                <w:color w:val="3B3838"/>
                <w:sz w:val="18"/>
              </w:rPr>
              <w:t>稳定型（</w:t>
            </w:r>
            <w:r>
              <w:rPr>
                <w:rFonts w:ascii="Arial" w:eastAsia="思源黑体 CN Medium" w:hAnsi="Arial" w:cs="Arial" w:hint="eastAsia"/>
                <w:b/>
                <w:color w:val="3B3838"/>
                <w:sz w:val="18"/>
              </w:rPr>
              <w:t>M</w:t>
            </w:r>
            <w:r>
              <w:rPr>
                <w:rFonts w:ascii="Arial" w:eastAsia="思源黑体 CN Medium" w:hAnsi="Arial" w:cs="Arial"/>
                <w:b/>
                <w:color w:val="3B3838"/>
                <w:sz w:val="18"/>
              </w:rPr>
              <w:t>SS</w:t>
            </w:r>
            <w:r>
              <w:rPr>
                <w:rFonts w:ascii="Arial" w:eastAsia="思源黑体 CN Medium" w:hAnsi="Arial" w:cs="Arial" w:hint="eastAsia"/>
                <w:b/>
                <w:color w:val="3B3838"/>
                <w:sz w:val="18"/>
              </w:rPr>
              <w:t>）</w:t>
            </w:r>
          </w:p>
          <w:p w14:paraId="1F21C49B" w14:textId="5BBD49B3" w:rsidR="000E2EA4" w:rsidRPr="001D48F1" w:rsidRDefault="000E2EA4" w:rsidP="00895228">
            <w:pPr>
              <w:spacing w:after="0"/>
              <w:jc w:val="center"/>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7920" w:type="dxa"/>
            <w:tcBorders>
              <w:top w:val="dotted" w:sz="4" w:space="0" w:color="4472C4"/>
              <w:left w:val="dotted" w:sz="4" w:space="0" w:color="4472C4"/>
              <w:right w:val="dotted" w:sz="4" w:space="0" w:color="4472C4"/>
            </w:tcBorders>
            <w:shd w:val="clear" w:color="auto" w:fill="DBE5F1"/>
            <w:vAlign w:val="center"/>
          </w:tcPr>
          <w:p w14:paraId="491741C0" w14:textId="6B372BD6" w:rsidR="000425BE" w:rsidRPr="001D48F1" w:rsidRDefault="007C70CC" w:rsidP="00976D0D">
            <w:pPr>
              <w:spacing w:after="0" w:line="240" w:lineRule="auto"/>
              <w:rPr>
                <w:rFonts w:ascii="Arial" w:eastAsia="思源黑体 CN Medium" w:hAnsi="Arial" w:cs="Arial"/>
                <w:bCs/>
                <w:color w:val="3B3838"/>
                <w:sz w:val="18"/>
              </w:rPr>
            </w:pPr>
            <w:r w:rsidRPr="007C70CC">
              <w:rPr>
                <w:rFonts w:ascii="Arial" w:eastAsia="思源黑体 CN Medium" w:hAnsi="Arial" w:cs="Arial" w:hint="eastAsia"/>
                <w:bCs/>
                <w:color w:val="3B3838"/>
                <w:sz w:val="18"/>
              </w:rPr>
              <w:t>微卫星（</w:t>
            </w:r>
            <w:r w:rsidRPr="007C70CC">
              <w:rPr>
                <w:rFonts w:ascii="Arial" w:eastAsia="思源黑体 CN Medium" w:hAnsi="Arial" w:cs="Arial" w:hint="eastAsia"/>
                <w:bCs/>
                <w:color w:val="3B3838"/>
                <w:sz w:val="18"/>
              </w:rPr>
              <w:t>Microsatellite</w:t>
            </w:r>
            <w:r w:rsidRPr="007C70CC">
              <w:rPr>
                <w:rFonts w:ascii="Arial" w:eastAsia="思源黑体 CN Medium" w:hAnsi="Arial" w:cs="Arial" w:hint="eastAsia"/>
                <w:bCs/>
                <w:color w:val="3B3838"/>
                <w:sz w:val="18"/>
              </w:rPr>
              <w:t>）是基因组中的短串联重复序列，一般由</w:t>
            </w:r>
            <w:r w:rsidRPr="007C70CC">
              <w:rPr>
                <w:rFonts w:ascii="Arial" w:eastAsia="思源黑体 CN Medium" w:hAnsi="Arial" w:cs="Arial" w:hint="eastAsia"/>
                <w:bCs/>
                <w:color w:val="3B3838"/>
                <w:sz w:val="18"/>
              </w:rPr>
              <w:t>1-6</w:t>
            </w:r>
            <w:r w:rsidRPr="007C70CC">
              <w:rPr>
                <w:rFonts w:ascii="Arial" w:eastAsia="思源黑体 CN Medium" w:hAnsi="Arial" w:cs="Arial" w:hint="eastAsia"/>
                <w:bCs/>
                <w:color w:val="3B3838"/>
                <w:sz w:val="18"/>
              </w:rPr>
              <w:t>个核苷酸组成。</w:t>
            </w:r>
            <w:r w:rsidRPr="007C70CC">
              <w:rPr>
                <w:rFonts w:ascii="Arial" w:eastAsia="思源黑体 CN Medium" w:hAnsi="Arial" w:cs="Arial" w:hint="eastAsia"/>
                <w:bCs/>
                <w:color w:val="3B3838"/>
                <w:sz w:val="18"/>
              </w:rPr>
              <w:t>DNA</w:t>
            </w:r>
            <w:r w:rsidRPr="007C70CC">
              <w:rPr>
                <w:rFonts w:ascii="Arial" w:eastAsia="思源黑体 CN Medium" w:hAnsi="Arial" w:cs="Arial" w:hint="eastAsia"/>
                <w:bCs/>
                <w:color w:val="3B3838"/>
                <w:sz w:val="18"/>
              </w:rPr>
              <w:t>复制时，肿瘤细胞内的微卫星由于重复单位的插入或缺失而造成的微卫星长度的变化，从而出现微卫星不稳定性（</w:t>
            </w:r>
            <w:r w:rsidRPr="007C70CC">
              <w:rPr>
                <w:rFonts w:ascii="Arial" w:eastAsia="思源黑体 CN Medium" w:hAnsi="Arial" w:cs="Arial" w:hint="eastAsia"/>
                <w:bCs/>
                <w:color w:val="3B3838"/>
                <w:sz w:val="18"/>
              </w:rPr>
              <w:t>Microsatellite Instability, MSI</w:t>
            </w:r>
            <w:r w:rsidRPr="007C70CC">
              <w:rPr>
                <w:rFonts w:ascii="Arial" w:eastAsia="思源黑体 CN Medium" w:hAnsi="Arial" w:cs="Arial" w:hint="eastAsia"/>
                <w:bCs/>
                <w:color w:val="3B3838"/>
                <w:sz w:val="18"/>
              </w:rPr>
              <w:t>）状态。研究表明</w:t>
            </w:r>
            <w:r w:rsidRPr="007C70CC">
              <w:rPr>
                <w:rFonts w:ascii="Arial" w:eastAsia="思源黑体 CN Medium" w:hAnsi="Arial" w:cs="Arial" w:hint="eastAsia"/>
                <w:bCs/>
                <w:color w:val="3B3838"/>
                <w:sz w:val="18"/>
              </w:rPr>
              <w:t>MSI</w:t>
            </w:r>
            <w:r w:rsidRPr="007C70CC">
              <w:rPr>
                <w:rFonts w:ascii="Arial" w:eastAsia="思源黑体 CN Medium" w:hAnsi="Arial" w:cs="Arial" w:hint="eastAsia"/>
                <w:bCs/>
                <w:color w:val="3B3838"/>
                <w:sz w:val="18"/>
              </w:rPr>
              <w:t>是由错配修复（</w:t>
            </w:r>
            <w:r w:rsidRPr="007C70CC">
              <w:rPr>
                <w:rFonts w:ascii="Arial" w:eastAsia="思源黑体 CN Medium" w:hAnsi="Arial" w:cs="Arial" w:hint="eastAsia"/>
                <w:bCs/>
                <w:color w:val="3B3838"/>
                <w:sz w:val="18"/>
              </w:rPr>
              <w:t>Mismatch Repair</w:t>
            </w:r>
            <w:r w:rsidRPr="007C70CC">
              <w:rPr>
                <w:rFonts w:ascii="Arial" w:eastAsia="思源黑体 CN Medium" w:hAnsi="Arial" w:cs="Arial" w:hint="eastAsia"/>
                <w:bCs/>
                <w:color w:val="3B3838"/>
                <w:sz w:val="18"/>
              </w:rPr>
              <w:t>，</w:t>
            </w:r>
            <w:r w:rsidRPr="007C70CC">
              <w:rPr>
                <w:rFonts w:ascii="Arial" w:eastAsia="思源黑体 CN Medium" w:hAnsi="Arial" w:cs="Arial" w:hint="eastAsia"/>
                <w:bCs/>
                <w:color w:val="3B3838"/>
                <w:sz w:val="18"/>
              </w:rPr>
              <w:t>MMR</w:t>
            </w:r>
            <w:r w:rsidRPr="007C70CC">
              <w:rPr>
                <w:rFonts w:ascii="Arial" w:eastAsia="思源黑体 CN Medium" w:hAnsi="Arial" w:cs="Arial" w:hint="eastAsia"/>
                <w:bCs/>
                <w:color w:val="3B3838"/>
                <w:sz w:val="18"/>
              </w:rPr>
              <w:t>）基因突变或功能缺陷引起的（</w:t>
            </w:r>
            <w:r w:rsidRPr="007C70CC">
              <w:rPr>
                <w:rFonts w:ascii="Arial" w:eastAsia="思源黑体 CN Medium" w:hAnsi="Arial" w:cs="Arial" w:hint="eastAsia"/>
                <w:bCs/>
                <w:color w:val="3B3838"/>
                <w:sz w:val="18"/>
              </w:rPr>
              <w:t>PMID: 25701956</w:t>
            </w:r>
            <w:r w:rsidRPr="007C70CC">
              <w:rPr>
                <w:rFonts w:ascii="Arial" w:eastAsia="思源黑体 CN Medium" w:hAnsi="Arial" w:cs="Arial" w:hint="eastAsia"/>
                <w:bCs/>
                <w:color w:val="3B3838"/>
                <w:sz w:val="18"/>
              </w:rPr>
              <w:t>）。</w:t>
            </w:r>
            <w:r w:rsidRPr="007C70CC">
              <w:rPr>
                <w:rFonts w:ascii="Arial" w:eastAsia="思源黑体 CN Medium" w:hAnsi="Arial" w:cs="Arial" w:hint="eastAsia"/>
                <w:bCs/>
                <w:color w:val="3B3838"/>
                <w:sz w:val="18"/>
              </w:rPr>
              <w:t>MSI</w:t>
            </w:r>
            <w:r w:rsidRPr="007C70CC">
              <w:rPr>
                <w:rFonts w:ascii="Arial" w:eastAsia="思源黑体 CN Medium" w:hAnsi="Arial" w:cs="Arial" w:hint="eastAsia"/>
                <w:bCs/>
                <w:color w:val="3B3838"/>
                <w:sz w:val="18"/>
              </w:rPr>
              <w:t>在多种癌种中被发现，包括子宫内膜癌、结直肠癌和胃癌等。现阶段已有多种</w:t>
            </w:r>
            <w:r w:rsidRPr="007C70CC">
              <w:rPr>
                <w:rFonts w:ascii="Arial" w:eastAsia="思源黑体 CN Medium" w:hAnsi="Arial" w:cs="Arial" w:hint="eastAsia"/>
                <w:bCs/>
                <w:color w:val="3B3838"/>
                <w:sz w:val="18"/>
              </w:rPr>
              <w:t>PD-1/PD-L1</w:t>
            </w:r>
            <w:r w:rsidRPr="007C70CC">
              <w:rPr>
                <w:rFonts w:ascii="Arial" w:eastAsia="思源黑体 CN Medium" w:hAnsi="Arial" w:cs="Arial" w:hint="eastAsia"/>
                <w:bCs/>
                <w:color w:val="3B3838"/>
                <w:sz w:val="18"/>
              </w:rPr>
              <w:t>抗体类药物被</w:t>
            </w:r>
            <w:r w:rsidRPr="007C70CC">
              <w:rPr>
                <w:rFonts w:ascii="Arial" w:eastAsia="思源黑体 CN Medium" w:hAnsi="Arial" w:cs="Arial" w:hint="eastAsia"/>
                <w:bCs/>
                <w:color w:val="3B3838"/>
                <w:sz w:val="18"/>
              </w:rPr>
              <w:t>FDA/NMPA</w:t>
            </w:r>
            <w:r w:rsidRPr="007C70CC">
              <w:rPr>
                <w:rFonts w:ascii="Arial" w:eastAsia="思源黑体 CN Medium" w:hAnsi="Arial" w:cs="Arial" w:hint="eastAsia"/>
                <w:bCs/>
                <w:color w:val="3B3838"/>
                <w:sz w:val="18"/>
              </w:rPr>
              <w:t>获</w:t>
            </w:r>
            <w:proofErr w:type="gramStart"/>
            <w:r w:rsidRPr="007C70CC">
              <w:rPr>
                <w:rFonts w:ascii="Arial" w:eastAsia="思源黑体 CN Medium" w:hAnsi="Arial" w:cs="Arial" w:hint="eastAsia"/>
                <w:bCs/>
                <w:color w:val="3B3838"/>
                <w:sz w:val="18"/>
              </w:rPr>
              <w:t>批用于</w:t>
            </w:r>
            <w:proofErr w:type="gramEnd"/>
            <w:r w:rsidRPr="007C70CC">
              <w:rPr>
                <w:rFonts w:ascii="Arial" w:eastAsia="思源黑体 CN Medium" w:hAnsi="Arial" w:cs="Arial" w:hint="eastAsia"/>
                <w:bCs/>
                <w:color w:val="3B3838"/>
                <w:sz w:val="18"/>
              </w:rPr>
              <w:t>MSI-H</w:t>
            </w:r>
            <w:r w:rsidRPr="007C70CC">
              <w:rPr>
                <w:rFonts w:ascii="Arial" w:eastAsia="思源黑体 CN Medium" w:hAnsi="Arial" w:cs="Arial" w:hint="eastAsia"/>
                <w:bCs/>
                <w:color w:val="3B3838"/>
                <w:sz w:val="18"/>
              </w:rPr>
              <w:t>结直肠癌或其他实体瘤的治疗，包括</w:t>
            </w:r>
            <w:proofErr w:type="gramStart"/>
            <w:r w:rsidRPr="007C70CC">
              <w:rPr>
                <w:rFonts w:ascii="Arial" w:eastAsia="思源黑体 CN Medium" w:hAnsi="Arial" w:cs="Arial" w:hint="eastAsia"/>
                <w:bCs/>
                <w:color w:val="3B3838"/>
                <w:sz w:val="18"/>
              </w:rPr>
              <w:t>帕博利珠单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纳武利尤单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伊匹木单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替雷利珠单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恩沃利单</w:t>
            </w:r>
            <w:proofErr w:type="gramEnd"/>
            <w:r w:rsidRPr="007C70CC">
              <w:rPr>
                <w:rFonts w:ascii="Arial" w:eastAsia="思源黑体 CN Medium" w:hAnsi="Arial" w:cs="Arial" w:hint="eastAsia"/>
                <w:bCs/>
                <w:color w:val="3B3838"/>
                <w:sz w:val="18"/>
              </w:rPr>
              <w:t>抗和</w:t>
            </w:r>
            <w:proofErr w:type="gramStart"/>
            <w:r w:rsidRPr="007C70CC">
              <w:rPr>
                <w:rFonts w:ascii="Arial" w:eastAsia="思源黑体 CN Medium" w:hAnsi="Arial" w:cs="Arial" w:hint="eastAsia"/>
                <w:bCs/>
                <w:color w:val="3B3838"/>
                <w:sz w:val="18"/>
              </w:rPr>
              <w:t>斯鲁利单</w:t>
            </w:r>
            <w:proofErr w:type="gramEnd"/>
            <w:r w:rsidRPr="007C70CC">
              <w:rPr>
                <w:rFonts w:ascii="Arial" w:eastAsia="思源黑体 CN Medium" w:hAnsi="Arial" w:cs="Arial" w:hint="eastAsia"/>
                <w:bCs/>
                <w:color w:val="3B3838"/>
                <w:sz w:val="18"/>
              </w:rPr>
              <w:t>抗等。请结合临床实际情况确定免疫治疗方案。</w:t>
            </w:r>
          </w:p>
        </w:tc>
      </w:tr>
    </w:tbl>
    <w:p w14:paraId="268283FB" w14:textId="77777777" w:rsidR="007C70CC" w:rsidRDefault="007C70CC" w:rsidP="00DD37DE">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625FE527" w14:textId="77777777" w:rsidR="005E69C0" w:rsidRPr="00C137D0" w:rsidRDefault="005E69C0" w:rsidP="005E69C0">
      <w:pPr>
        <w:pStyle w:val="Default"/>
        <w:snapToGrid w:val="0"/>
        <w:jc w:val="both"/>
        <w:rPr>
          <w:rFonts w:ascii="思源黑体 CN Regular" w:eastAsia="思源黑体 CN Regular" w:hAnsi="思源黑体 CN Regular" w:cs="Arial"/>
          <w:bCs/>
          <w:color w:val="3B3838"/>
          <w:sz w:val="16"/>
          <w:szCs w:val="16"/>
        </w:rPr>
      </w:pPr>
      <w:r w:rsidRPr="00C137D0">
        <w:rPr>
          <w:rFonts w:ascii="思源黑体 CN Regular" w:eastAsia="思源黑体 CN Regular" w:hAnsi="思源黑体 CN Regular" w:cs="Arial"/>
          <w:bCs/>
          <w:color w:val="3B3838"/>
          <w:sz w:val="16"/>
          <w:szCs w:val="16"/>
        </w:rPr>
        <w:t>注：</w:t>
      </w:r>
    </w:p>
    <w:p w14:paraId="172EE47D" w14:textId="77777777" w:rsidR="00605037" w:rsidRPr="00C137D0" w:rsidRDefault="005E69C0" w:rsidP="00971BB5">
      <w:pPr>
        <w:pStyle w:val="aff"/>
        <w:widowControl w:val="0"/>
        <w:numPr>
          <w:ilvl w:val="0"/>
          <w:numId w:val="6"/>
        </w:numPr>
        <w:autoSpaceDE w:val="0"/>
        <w:autoSpaceDN w:val="0"/>
        <w:adjustRightInd w:val="0"/>
        <w:spacing w:after="0" w:line="240" w:lineRule="auto"/>
        <w:ind w:left="0" w:firstLineChars="0" w:firstLine="36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本产品共检测55个微卫星位点，MSI阳性阈值为15%，高于15％则判定该样本为MSI-H，反之为MSS。</w:t>
      </w:r>
    </w:p>
    <w:p w14:paraId="5B6A08C6" w14:textId="7D003C37" w:rsidR="00971BB5" w:rsidRPr="00C137D0" w:rsidRDefault="005E69C0" w:rsidP="00971BB5">
      <w:pPr>
        <w:pStyle w:val="aff"/>
        <w:widowControl w:val="0"/>
        <w:numPr>
          <w:ilvl w:val="0"/>
          <w:numId w:val="6"/>
        </w:numPr>
        <w:autoSpaceDE w:val="0"/>
        <w:autoSpaceDN w:val="0"/>
        <w:adjustRightInd w:val="0"/>
        <w:spacing w:after="0" w:line="240" w:lineRule="auto"/>
        <w:ind w:left="0" w:firstLineChars="0" w:firstLine="36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微卫星状态检测的准确性受肿瘤细胞含量影响较大</w:t>
      </w:r>
      <w:r w:rsidR="00971BB5" w:rsidRPr="00C137D0">
        <w:rPr>
          <w:rFonts w:ascii="思源黑体 CN Regular" w:eastAsia="思源黑体 CN Regular" w:hAnsi="思源黑体 CN Regular" w:cs="Arial" w:hint="eastAsia"/>
          <w:color w:val="3B3838"/>
          <w:sz w:val="16"/>
          <w:szCs w:val="16"/>
        </w:rPr>
        <w:t>，当组织中肿瘤细胞占比&lt;20%或质量评估为警戒时，MSI的检测灵敏度受限，结果仅供参考</w:t>
      </w:r>
      <w:r w:rsidR="00605037" w:rsidRPr="00C137D0">
        <w:rPr>
          <w:rFonts w:ascii="思源黑体 CN Regular" w:eastAsia="思源黑体 CN Regular" w:hAnsi="思源黑体 CN Regular" w:cs="Arial" w:hint="eastAsia"/>
          <w:color w:val="3B3838"/>
          <w:sz w:val="16"/>
          <w:szCs w:val="16"/>
        </w:rPr>
        <w:t>。</w:t>
      </w:r>
    </w:p>
    <w:p w14:paraId="62EC9F57" w14:textId="2C4CD7E9" w:rsidR="00971BB5" w:rsidRPr="00C137D0" w:rsidRDefault="00971BB5" w:rsidP="002D31C4">
      <w:pPr>
        <w:pStyle w:val="aff"/>
        <w:widowControl w:val="0"/>
        <w:numPr>
          <w:ilvl w:val="0"/>
          <w:numId w:val="6"/>
        </w:numPr>
        <w:autoSpaceDE w:val="0"/>
        <w:autoSpaceDN w:val="0"/>
        <w:adjustRightInd w:val="0"/>
        <w:spacing w:after="0" w:line="240" w:lineRule="auto"/>
        <w:ind w:left="0" w:firstLine="320"/>
        <w:rPr>
          <w:rFonts w:ascii="思源黑体 CN Regular" w:eastAsia="思源黑体 CN Regular" w:hAnsi="思源黑体 CN Regular" w:cs="Arial"/>
          <w:color w:val="3B3838"/>
          <w:sz w:val="16"/>
          <w:szCs w:val="16"/>
        </w:rPr>
      </w:pPr>
      <w:proofErr w:type="gramStart"/>
      <w:r w:rsidRPr="00C137D0">
        <w:rPr>
          <w:rFonts w:ascii="思源黑体 CN Regular" w:eastAsia="思源黑体 CN Regular" w:hAnsi="思源黑体 CN Regular" w:cs="Arial" w:hint="eastAsia"/>
          <w:color w:val="3B3838"/>
          <w:sz w:val="16"/>
          <w:szCs w:val="16"/>
        </w:rPr>
        <w:t>若微卫星</w:t>
      </w:r>
      <w:proofErr w:type="gramEnd"/>
      <w:r w:rsidRPr="00C137D0">
        <w:rPr>
          <w:rFonts w:ascii="思源黑体 CN Regular" w:eastAsia="思源黑体 CN Regular" w:hAnsi="思源黑体 CN Regular" w:cs="Arial" w:hint="eastAsia"/>
          <w:color w:val="3B3838"/>
          <w:sz w:val="16"/>
          <w:szCs w:val="16"/>
        </w:rPr>
        <w:t>分析未能通过内部算法质控，则该样本MSI状态无法评估。</w:t>
      </w:r>
    </w:p>
    <w:p w14:paraId="1C438689" w14:textId="77777777" w:rsidR="00976D0D" w:rsidRDefault="00976D0D">
      <w:pPr>
        <w:spacing w:after="0" w:line="240" w:lineRule="auto"/>
        <w:jc w:val="left"/>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smallCaps/>
          <w:color w:val="1654B0"/>
          <w:sz w:val="24"/>
          <w:szCs w:val="24"/>
        </w:rPr>
        <w:br w:type="page"/>
      </w:r>
    </w:p>
    <w:p w14:paraId="04FA219C" w14:textId="71D1E4CD" w:rsidR="00C765D2" w:rsidRPr="005E69C0" w:rsidRDefault="00C765D2" w:rsidP="00C765D2">
      <w:pPr>
        <w:pStyle w:val="4"/>
        <w:rPr>
          <w:rFonts w:ascii="思源黑体 CN Regular" w:eastAsia="思源黑体 CN Regular" w:hAnsi="思源黑体 CN Regular" w:cs="Arial"/>
          <w:b/>
          <w:bCs/>
          <w:smallCaps w:val="0"/>
          <w:color w:val="1654B0"/>
          <w:spacing w:val="0"/>
          <w:sz w:val="24"/>
          <w:szCs w:val="24"/>
        </w:rPr>
      </w:pPr>
      <w:r w:rsidRPr="005E69C0">
        <w:rPr>
          <w:rFonts w:ascii="思源黑体 CN Regular" w:eastAsia="思源黑体 CN Regular" w:hAnsi="思源黑体 CN Regular" w:cs="Arial"/>
          <w:b/>
          <w:bCs/>
          <w:smallCaps w:val="0"/>
          <w:color w:val="1654B0"/>
          <w:spacing w:val="0"/>
          <w:sz w:val="24"/>
          <w:szCs w:val="24"/>
        </w:rPr>
        <w:lastRenderedPageBreak/>
        <w:t>3.</w:t>
      </w:r>
      <w:r w:rsidR="00E42D64">
        <w:rPr>
          <w:rFonts w:ascii="思源黑体 CN Regular" w:eastAsia="思源黑体 CN Regular" w:hAnsi="思源黑体 CN Regular" w:cs="Arial" w:hint="eastAsia"/>
          <w:b/>
          <w:bCs/>
          <w:smallCaps w:val="0"/>
          <w:color w:val="1654B0"/>
          <w:spacing w:val="0"/>
          <w:sz w:val="24"/>
          <w:szCs w:val="24"/>
        </w:rPr>
        <w:t>3</w:t>
      </w:r>
      <w:r w:rsidRPr="005E69C0">
        <w:rPr>
          <w:rFonts w:ascii="思源黑体 CN Regular" w:eastAsia="思源黑体 CN Regular" w:hAnsi="思源黑体 CN Regular" w:cs="Arial"/>
          <w:b/>
          <w:bCs/>
          <w:smallCaps w:val="0"/>
          <w:color w:val="1654B0"/>
          <w:spacing w:val="0"/>
          <w:sz w:val="24"/>
          <w:szCs w:val="24"/>
        </w:rPr>
        <w:t xml:space="preserve"> </w:t>
      </w:r>
      <w:r w:rsidRPr="00C765D2">
        <w:rPr>
          <w:rFonts w:ascii="思源黑体 CN Regular" w:eastAsia="思源黑体 CN Regular" w:hAnsi="思源黑体 CN Regular" w:cs="Arial" w:hint="eastAsia"/>
          <w:b/>
          <w:bCs/>
          <w:smallCaps w:val="0"/>
          <w:color w:val="1654B0"/>
          <w:spacing w:val="0"/>
          <w:sz w:val="24"/>
          <w:szCs w:val="24"/>
        </w:rPr>
        <w:t>化疗药物相关标志物检测结果</w:t>
      </w:r>
    </w:p>
    <w:tbl>
      <w:tblPr>
        <w:tblW w:w="10632"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3544"/>
        <w:gridCol w:w="1418"/>
        <w:gridCol w:w="5670"/>
      </w:tblGrid>
      <w:tr w:rsidR="00BE1C0B" w14:paraId="0F71A26C" w14:textId="77777777" w:rsidTr="00BE1C0B">
        <w:trPr>
          <w:trHeight w:hRule="exact" w:val="454"/>
          <w:jc w:val="center"/>
        </w:trPr>
        <w:tc>
          <w:tcPr>
            <w:tcW w:w="3544" w:type="dxa"/>
            <w:tcBorders>
              <w:top w:val="nil"/>
              <w:left w:val="nil"/>
              <w:bottom w:val="dotted" w:sz="4" w:space="0" w:color="4472C4"/>
              <w:right w:val="nil"/>
            </w:tcBorders>
            <w:shd w:val="clear" w:color="auto" w:fill="548ED4"/>
            <w:vAlign w:val="center"/>
          </w:tcPr>
          <w:p w14:paraId="3A1A8283" w14:textId="77777777" w:rsidR="00BE1C0B" w:rsidRDefault="00BE1C0B" w:rsidP="00751C89">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基因位点</w:t>
            </w:r>
          </w:p>
        </w:tc>
        <w:tc>
          <w:tcPr>
            <w:tcW w:w="1418" w:type="dxa"/>
            <w:tcBorders>
              <w:top w:val="nil"/>
              <w:left w:val="nil"/>
              <w:bottom w:val="dotted" w:sz="4" w:space="0" w:color="4472C4"/>
              <w:right w:val="nil"/>
            </w:tcBorders>
            <w:shd w:val="clear" w:color="auto" w:fill="548ED4"/>
            <w:vAlign w:val="center"/>
          </w:tcPr>
          <w:p w14:paraId="260DC1A5" w14:textId="77777777" w:rsidR="00BE1C0B" w:rsidRDefault="00BE1C0B" w:rsidP="00751C89">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基因型</w:t>
            </w:r>
          </w:p>
        </w:tc>
        <w:tc>
          <w:tcPr>
            <w:tcW w:w="5670" w:type="dxa"/>
            <w:tcBorders>
              <w:top w:val="nil"/>
              <w:left w:val="nil"/>
              <w:bottom w:val="dotted" w:sz="4" w:space="0" w:color="4472C4"/>
              <w:right w:val="nil"/>
            </w:tcBorders>
            <w:shd w:val="clear" w:color="auto" w:fill="548ED4"/>
            <w:vAlign w:val="center"/>
          </w:tcPr>
          <w:p w14:paraId="78CA998D" w14:textId="77777777" w:rsidR="00BE1C0B" w:rsidRDefault="00BE1C0B" w:rsidP="00751C89">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r>
              <w:rPr>
                <w:rFonts w:ascii="思源黑体 CN Bold" w:eastAsia="思源黑体 CN Bold" w:hAnsi="思源黑体 CN Bold" w:cs="微软雅黑"/>
                <w:b/>
                <w:bCs/>
                <w:color w:val="FFFFFF"/>
              </w:rPr>
              <w:t>(</w:t>
            </w:r>
            <w:r>
              <w:rPr>
                <w:rFonts w:ascii="思源黑体 CN Bold" w:eastAsia="思源黑体 CN Bold" w:hAnsi="思源黑体 CN Bold" w:cs="微软雅黑" w:hint="eastAsia"/>
                <w:b/>
                <w:bCs/>
                <w:color w:val="FFFFFF"/>
              </w:rPr>
              <w:t>证据水平)</w:t>
            </w:r>
          </w:p>
        </w:tc>
      </w:tr>
      <w:tr w:rsidR="00BE1C0B" w14:paraId="54081BE5" w14:textId="77777777" w:rsidTr="00BE1C0B">
        <w:trPr>
          <w:trHeight w:val="510"/>
          <w:jc w:val="center"/>
        </w:trPr>
        <w:tc>
          <w:tcPr>
            <w:tcW w:w="10632" w:type="dxa"/>
            <w:gridSpan w:val="3"/>
            <w:tcBorders>
              <w:top w:val="dotted" w:sz="4" w:space="0" w:color="4472C4"/>
              <w:left w:val="nil"/>
              <w:bottom w:val="dotted" w:sz="4" w:space="0" w:color="4472C4"/>
              <w:right w:val="dotted" w:sz="4" w:space="0" w:color="4472C4"/>
            </w:tcBorders>
            <w:shd w:val="clear" w:color="auto" w:fill="DBE5F1"/>
            <w:vAlign w:val="center"/>
          </w:tcPr>
          <w:p w14:paraId="4EEF792A" w14:textId="2448F0D7" w:rsidR="00BE1C0B" w:rsidRPr="00954CC0" w:rsidRDefault="00BE1C0B" w:rsidP="00751C89">
            <w:pPr>
              <w:spacing w:after="0"/>
              <w:jc w:val="center"/>
              <w:rPr>
                <w:rFonts w:ascii="思源黑体 CN Normal" w:eastAsia="思源黑体 CN Normal" w:hAnsi="思源黑体 CN Normal"/>
                <w:bCs/>
                <w:iCs/>
                <w:color w:val="000000" w:themeColor="text1"/>
                <w:sz w:val="18"/>
                <w:szCs w:val="18"/>
              </w:rPr>
            </w:pPr>
            <w:r w:rsidRPr="000E2EA4">
              <w:rPr>
                <w:rFonts w:ascii="Arial" w:eastAsia="思源黑体 CN Medium" w:hAnsi="Arial" w:cs="Arial"/>
                <w:bCs/>
                <w:color w:val="3B3838"/>
                <w:sz w:val="18"/>
              </w:rPr>
              <w:t xml:space="preserve">{%tr for a in </w:t>
            </w:r>
            <w:proofErr w:type="spellStart"/>
            <w:proofErr w:type="gramStart"/>
            <w:r w:rsidRPr="000E2EA4">
              <w:rPr>
                <w:rFonts w:ascii="Arial" w:eastAsia="思源黑体 CN Medium" w:hAnsi="Arial" w:cs="Arial"/>
                <w:bCs/>
                <w:color w:val="3B3838"/>
                <w:sz w:val="18"/>
              </w:rPr>
              <w:t>chemo.dbsnp</w:t>
            </w:r>
            <w:proofErr w:type="gramEnd"/>
            <w:r w:rsidRPr="000E2EA4">
              <w:rPr>
                <w:rFonts w:ascii="Arial" w:eastAsia="思源黑体 CN Medium" w:hAnsi="Arial" w:cs="Arial"/>
                <w:bCs/>
                <w:color w:val="3B3838"/>
                <w:sz w:val="18"/>
              </w:rPr>
              <w:t>_simple_nosplitdrug</w:t>
            </w:r>
            <w:proofErr w:type="spellEnd"/>
            <w:r w:rsidRPr="000E2EA4">
              <w:rPr>
                <w:rFonts w:ascii="Arial" w:eastAsia="思源黑体 CN Medium" w:hAnsi="Arial" w:cs="Arial"/>
                <w:bCs/>
                <w:color w:val="3B3838"/>
                <w:sz w:val="18"/>
              </w:rPr>
              <w:t>%}</w:t>
            </w:r>
          </w:p>
        </w:tc>
      </w:tr>
      <w:tr w:rsidR="00BE1C0B" w14:paraId="6C49CD01" w14:textId="77777777" w:rsidTr="00BE1C0B">
        <w:trPr>
          <w:trHeight w:val="510"/>
          <w:jc w:val="center"/>
        </w:trPr>
        <w:tc>
          <w:tcPr>
            <w:tcW w:w="3544" w:type="dxa"/>
            <w:tcBorders>
              <w:top w:val="dotted" w:sz="4" w:space="0" w:color="4472C4"/>
              <w:left w:val="nil"/>
              <w:bottom w:val="dotted" w:sz="4" w:space="0" w:color="4472C4"/>
              <w:right w:val="dotted" w:sz="4" w:space="0" w:color="4472C4"/>
            </w:tcBorders>
            <w:shd w:val="clear" w:color="auto" w:fill="DBE5F1"/>
            <w:vAlign w:val="center"/>
          </w:tcPr>
          <w:p w14:paraId="083FC428" w14:textId="555B656F" w:rsidR="00BE1C0B" w:rsidRPr="00954CC0" w:rsidRDefault="00BE1C0B" w:rsidP="00D73CE3">
            <w:pPr>
              <w:spacing w:after="0"/>
              <w:jc w:val="center"/>
              <w:rPr>
                <w:rFonts w:ascii="思源黑体 CN Bold" w:eastAsia="思源黑体 CN Bold" w:hAnsi="思源黑体 CN Bold" w:cs="思源黑体 CN Light"/>
                <w:b/>
                <w:i/>
                <w:iCs/>
                <w:sz w:val="18"/>
                <w:szCs w:val="18"/>
              </w:rPr>
            </w:pPr>
            <w:r w:rsidRPr="00BE1C0B">
              <w:rPr>
                <w:rFonts w:ascii="思源黑体 CN Bold" w:eastAsia="思源黑体 CN Bold" w:hAnsi="思源黑体 CN Bold" w:cs="思源黑体 CN Light"/>
                <w:b/>
                <w:i/>
                <w:iCs/>
                <w:sz w:val="18"/>
                <w:szCs w:val="18"/>
              </w:rPr>
              <w:t>{{</w:t>
            </w:r>
            <w:proofErr w:type="spellStart"/>
            <w:proofErr w:type="gramStart"/>
            <w:r w:rsidRPr="00BE1C0B">
              <w:rPr>
                <w:rFonts w:ascii="思源黑体 CN Bold" w:eastAsia="思源黑体 CN Bold" w:hAnsi="思源黑体 CN Bold" w:cs="思源黑体 CN Light"/>
                <w:b/>
                <w:i/>
                <w:iCs/>
                <w:sz w:val="18"/>
                <w:szCs w:val="18"/>
              </w:rPr>
              <w:t>a.gene</w:t>
            </w:r>
            <w:proofErr w:type="gramEnd"/>
            <w:r w:rsidRPr="00BE1C0B">
              <w:rPr>
                <w:rFonts w:ascii="思源黑体 CN Bold" w:eastAsia="思源黑体 CN Bold" w:hAnsi="思源黑体 CN Bold" w:cs="思源黑体 CN Light"/>
                <w:b/>
                <w:i/>
                <w:iCs/>
                <w:sz w:val="18"/>
                <w:szCs w:val="18"/>
              </w:rPr>
              <w:t>_symbol</w:t>
            </w:r>
            <w:proofErr w:type="spellEnd"/>
            <w:r w:rsidRPr="00BE1C0B">
              <w:rPr>
                <w:rFonts w:ascii="思源黑体 CN Bold" w:eastAsia="思源黑体 CN Bold" w:hAnsi="思源黑体 CN Bold" w:cs="思源黑体 CN Light"/>
                <w:b/>
                <w:i/>
                <w:iCs/>
                <w:sz w:val="18"/>
                <w:szCs w:val="18"/>
              </w:rPr>
              <w:t>}}</w:t>
            </w:r>
            <w:r w:rsidR="007B2BB5">
              <w:rPr>
                <w:rFonts w:ascii="思源黑体 CN Bold" w:eastAsia="思源黑体 CN Bold" w:hAnsi="思源黑体 CN Bold" w:cs="思源黑体 CN Light"/>
                <w:b/>
                <w:i/>
                <w:iCs/>
                <w:sz w:val="18"/>
                <w:szCs w:val="18"/>
              </w:rPr>
              <w:t xml:space="preserve"> </w:t>
            </w:r>
            <w:r w:rsidR="00D73CE3">
              <w:rPr>
                <w:rFonts w:ascii="Arial" w:eastAsia="思源黑体 CN Medium" w:hAnsi="Arial" w:cs="Arial"/>
                <w:bCs/>
                <w:color w:val="3B3838"/>
                <w:sz w:val="18"/>
                <w:szCs w:val="18"/>
              </w:rPr>
              <w:t>(</w:t>
            </w:r>
            <w:r w:rsidRPr="00BE1C0B">
              <w:rPr>
                <w:rFonts w:ascii="Arial" w:eastAsia="思源黑体 CN Medium" w:hAnsi="Arial" w:cs="Arial"/>
                <w:bCs/>
                <w:color w:val="3B3838"/>
                <w:sz w:val="18"/>
                <w:szCs w:val="18"/>
              </w:rPr>
              <w:t>{{</w:t>
            </w:r>
            <w:proofErr w:type="spellStart"/>
            <w:r w:rsidRPr="00BE1C0B">
              <w:rPr>
                <w:rFonts w:ascii="Arial" w:eastAsia="思源黑体 CN Medium" w:hAnsi="Arial" w:cs="Arial"/>
                <w:bCs/>
                <w:color w:val="3B3838"/>
                <w:sz w:val="18"/>
                <w:szCs w:val="18"/>
              </w:rPr>
              <w:t>a.dbsnp</w:t>
            </w:r>
            <w:proofErr w:type="spellEnd"/>
            <w:r w:rsidRPr="00BE1C0B">
              <w:rPr>
                <w:rFonts w:ascii="Arial" w:eastAsia="思源黑体 CN Medium" w:hAnsi="Arial" w:cs="Arial"/>
                <w:bCs/>
                <w:color w:val="3B3838"/>
                <w:sz w:val="18"/>
                <w:szCs w:val="18"/>
              </w:rPr>
              <w:t>}}</w:t>
            </w:r>
            <w:r w:rsidR="00D73CE3">
              <w:rPr>
                <w:rFonts w:ascii="Arial" w:eastAsia="思源黑体 CN Medium" w:hAnsi="Arial" w:cs="Arial"/>
                <w:bCs/>
                <w:color w:val="3B3838"/>
                <w:sz w:val="18"/>
                <w:szCs w:val="18"/>
              </w:rPr>
              <w:t>)</w:t>
            </w:r>
          </w:p>
        </w:tc>
        <w:tc>
          <w:tcPr>
            <w:tcW w:w="1418"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1154E184" w14:textId="54F4EB51" w:rsidR="00BE1C0B" w:rsidRPr="00954CC0" w:rsidRDefault="00BE1C0B" w:rsidP="00BE1C0B">
            <w:pPr>
              <w:spacing w:after="0"/>
              <w:jc w:val="center"/>
              <w:rPr>
                <w:rFonts w:ascii="Arial" w:eastAsia="思源黑体 CN Medium" w:hAnsi="Arial" w:cs="Arial"/>
                <w:bCs/>
                <w:color w:val="3B3838"/>
                <w:sz w:val="18"/>
                <w:szCs w:val="18"/>
              </w:rPr>
            </w:pPr>
            <w:r w:rsidRPr="00BE1C0B">
              <w:rPr>
                <w:rFonts w:ascii="Arial" w:eastAsia="思源黑体 CN Medium" w:hAnsi="Arial" w:cs="Arial"/>
                <w:bCs/>
                <w:color w:val="3B3838"/>
                <w:sz w:val="18"/>
                <w:szCs w:val="18"/>
              </w:rPr>
              <w:t>{{</w:t>
            </w:r>
            <w:proofErr w:type="spellStart"/>
            <w:proofErr w:type="gramStart"/>
            <w:r w:rsidRPr="00BE1C0B">
              <w:rPr>
                <w:rFonts w:ascii="Arial" w:eastAsia="思源黑体 CN Medium" w:hAnsi="Arial" w:cs="Arial"/>
                <w:bCs/>
                <w:color w:val="3B3838"/>
                <w:sz w:val="18"/>
                <w:szCs w:val="18"/>
              </w:rPr>
              <w:t>a.genotype</w:t>
            </w:r>
            <w:proofErr w:type="spellEnd"/>
            <w:proofErr w:type="gramEnd"/>
            <w:r w:rsidRPr="00BE1C0B">
              <w:rPr>
                <w:rFonts w:ascii="Arial" w:eastAsia="思源黑体 CN Medium" w:hAnsi="Arial" w:cs="Arial"/>
                <w:bCs/>
                <w:color w:val="3B3838"/>
                <w:sz w:val="18"/>
                <w:szCs w:val="18"/>
              </w:rPr>
              <w:t>}}</w:t>
            </w:r>
          </w:p>
        </w:tc>
        <w:tc>
          <w:tcPr>
            <w:tcW w:w="567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22FF07B4" w14:textId="77777777" w:rsidR="00BE1C0B" w:rsidRPr="00BE1C0B" w:rsidRDefault="00BE1C0B" w:rsidP="00BE1C0B">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 xml:space="preserve">{%p for b in </w:t>
            </w:r>
            <w:proofErr w:type="spellStart"/>
            <w:proofErr w:type="gramStart"/>
            <w:r w:rsidRPr="00BE1C0B">
              <w:rPr>
                <w:rFonts w:ascii="思源黑体 CN Normal" w:eastAsia="思源黑体 CN Normal" w:hAnsi="思源黑体 CN Normal"/>
                <w:bCs/>
                <w:iCs/>
                <w:color w:val="000000" w:themeColor="text1"/>
                <w:sz w:val="18"/>
                <w:szCs w:val="18"/>
              </w:rPr>
              <w:t>a.inter</w:t>
            </w:r>
            <w:proofErr w:type="spellEnd"/>
            <w:proofErr w:type="gramEnd"/>
            <w:r w:rsidRPr="00BE1C0B">
              <w:rPr>
                <w:rFonts w:ascii="思源黑体 CN Normal" w:eastAsia="思源黑体 CN Normal" w:hAnsi="思源黑体 CN Normal"/>
                <w:bCs/>
                <w:iCs/>
                <w:color w:val="000000" w:themeColor="text1"/>
                <w:sz w:val="18"/>
                <w:szCs w:val="18"/>
              </w:rPr>
              <w:t>%}</w:t>
            </w:r>
          </w:p>
          <w:p w14:paraId="2CD74FD8" w14:textId="6743953A" w:rsidR="00BE1C0B" w:rsidRPr="00BE1C0B" w:rsidRDefault="00BE1C0B" w:rsidP="00BE1C0B">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{{b</w:t>
            </w:r>
            <w:proofErr w:type="gramStart"/>
            <w:r w:rsidRPr="00BE1C0B">
              <w:rPr>
                <w:rFonts w:ascii="思源黑体 CN Normal" w:eastAsia="思源黑体 CN Normal" w:hAnsi="思源黑体 CN Normal"/>
                <w:bCs/>
                <w:iCs/>
                <w:color w:val="000000" w:themeColor="text1"/>
                <w:sz w:val="18"/>
                <w:szCs w:val="18"/>
              </w:rPr>
              <w:t>}}</w:t>
            </w:r>
            <w:r>
              <w:rPr>
                <w:rFonts w:ascii="思源黑体 CN Normal" w:eastAsia="思源黑体 CN Normal" w:hAnsi="思源黑体 CN Normal"/>
                <w:bCs/>
                <w:iCs/>
                <w:color w:val="000000" w:themeColor="text1"/>
                <w:sz w:val="18"/>
                <w:szCs w:val="18"/>
              </w:rPr>
              <w:t>(</w:t>
            </w:r>
            <w:proofErr w:type="gramEnd"/>
            <w:r w:rsidRPr="00BE1C0B">
              <w:rPr>
                <w:rFonts w:ascii="思源黑体 CN Normal" w:eastAsia="思源黑体 CN Normal" w:hAnsi="思源黑体 CN Normal"/>
                <w:bCs/>
                <w:iCs/>
                <w:color w:val="000000" w:themeColor="text1"/>
                <w:sz w:val="18"/>
                <w:szCs w:val="18"/>
              </w:rPr>
              <w:t>{{</w:t>
            </w:r>
            <w:proofErr w:type="spellStart"/>
            <w:r w:rsidRPr="00BE1C0B">
              <w:rPr>
                <w:rFonts w:ascii="思源黑体 CN Normal" w:eastAsia="思源黑体 CN Normal" w:hAnsi="思源黑体 CN Normal"/>
                <w:bCs/>
                <w:iCs/>
                <w:color w:val="000000" w:themeColor="text1"/>
                <w:sz w:val="18"/>
                <w:szCs w:val="18"/>
              </w:rPr>
              <w:t>a.evi_level</w:t>
            </w:r>
            <w:proofErr w:type="spellEnd"/>
            <w:r w:rsidRPr="00BE1C0B">
              <w:rPr>
                <w:rFonts w:ascii="思源黑体 CN Normal" w:eastAsia="思源黑体 CN Normal" w:hAnsi="思源黑体 CN Normal"/>
                <w:bCs/>
                <w:iCs/>
                <w:color w:val="000000" w:themeColor="text1"/>
                <w:sz w:val="18"/>
                <w:szCs w:val="18"/>
              </w:rPr>
              <w:t>}}</w:t>
            </w:r>
            <w:r>
              <w:rPr>
                <w:rFonts w:ascii="思源黑体 CN Normal" w:eastAsia="思源黑体 CN Normal" w:hAnsi="思源黑体 CN Normal"/>
                <w:bCs/>
                <w:iCs/>
                <w:color w:val="000000" w:themeColor="text1"/>
                <w:sz w:val="18"/>
                <w:szCs w:val="18"/>
              </w:rPr>
              <w:t>)</w:t>
            </w:r>
          </w:p>
          <w:p w14:paraId="005C342A" w14:textId="5B1EE7EF" w:rsidR="00BE1C0B" w:rsidRPr="00954CC0" w:rsidRDefault="00BE1C0B" w:rsidP="00BE1C0B">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 xml:space="preserve">{%p </w:t>
            </w:r>
            <w:proofErr w:type="spellStart"/>
            <w:r w:rsidRPr="00BE1C0B">
              <w:rPr>
                <w:rFonts w:ascii="思源黑体 CN Normal" w:eastAsia="思源黑体 CN Normal" w:hAnsi="思源黑体 CN Normal"/>
                <w:bCs/>
                <w:iCs/>
                <w:color w:val="000000" w:themeColor="text1"/>
                <w:sz w:val="18"/>
                <w:szCs w:val="18"/>
              </w:rPr>
              <w:t>endfor</w:t>
            </w:r>
            <w:proofErr w:type="spellEnd"/>
            <w:r w:rsidRPr="00BE1C0B">
              <w:rPr>
                <w:rFonts w:ascii="思源黑体 CN Normal" w:eastAsia="思源黑体 CN Normal" w:hAnsi="思源黑体 CN Normal"/>
                <w:bCs/>
                <w:iCs/>
                <w:color w:val="000000" w:themeColor="text1"/>
                <w:sz w:val="18"/>
                <w:szCs w:val="18"/>
              </w:rPr>
              <w:t>%}</w:t>
            </w:r>
          </w:p>
        </w:tc>
      </w:tr>
      <w:tr w:rsidR="00BE1C0B" w14:paraId="21A91861" w14:textId="77777777" w:rsidTr="006460FB">
        <w:trPr>
          <w:trHeight w:val="510"/>
          <w:jc w:val="center"/>
        </w:trPr>
        <w:tc>
          <w:tcPr>
            <w:tcW w:w="10632" w:type="dxa"/>
            <w:gridSpan w:val="3"/>
            <w:tcBorders>
              <w:top w:val="dotted" w:sz="4" w:space="0" w:color="4472C4"/>
              <w:left w:val="nil"/>
              <w:bottom w:val="dotted" w:sz="4" w:space="0" w:color="4472C4"/>
              <w:right w:val="dotted" w:sz="4" w:space="0" w:color="4472C4"/>
            </w:tcBorders>
            <w:shd w:val="clear" w:color="auto" w:fill="DBE5F1"/>
            <w:vAlign w:val="center"/>
          </w:tcPr>
          <w:p w14:paraId="657A58AF" w14:textId="4CD863C9" w:rsidR="00BE1C0B" w:rsidRPr="00112A6E" w:rsidRDefault="00BE1C0B" w:rsidP="00BE1C0B">
            <w:pPr>
              <w:spacing w:after="0"/>
              <w:jc w:val="center"/>
              <w:rPr>
                <w:rFonts w:ascii="思源黑体 CN Normal" w:eastAsia="思源黑体 CN Normal" w:hAnsi="思源黑体 CN Normal"/>
                <w:b/>
                <w:iCs/>
                <w:color w:val="000000" w:themeColor="text1"/>
                <w:sz w:val="18"/>
                <w:szCs w:val="18"/>
              </w:rPr>
            </w:pPr>
            <w:r w:rsidRPr="003B1018">
              <w:rPr>
                <w:rFonts w:ascii="Arial" w:eastAsia="思源黑体 CN Medium" w:hAnsi="Arial" w:cs="Arial"/>
                <w:bCs/>
                <w:color w:val="3B3838"/>
                <w:sz w:val="18"/>
              </w:rPr>
              <w:t xml:space="preserve">{%tr </w:t>
            </w:r>
            <w:proofErr w:type="spellStart"/>
            <w:r w:rsidRPr="003B1018">
              <w:rPr>
                <w:rFonts w:ascii="Arial" w:eastAsia="思源黑体 CN Medium" w:hAnsi="Arial" w:cs="Arial"/>
                <w:bCs/>
                <w:color w:val="3B3838"/>
                <w:sz w:val="18"/>
              </w:rPr>
              <w:t>endfor</w:t>
            </w:r>
            <w:proofErr w:type="spellEnd"/>
            <w:r w:rsidRPr="003B1018">
              <w:rPr>
                <w:rFonts w:ascii="Arial" w:eastAsia="思源黑体 CN Medium" w:hAnsi="Arial" w:cs="Arial"/>
                <w:bCs/>
                <w:color w:val="3B3838"/>
                <w:sz w:val="18"/>
              </w:rPr>
              <w:t>%}</w:t>
            </w:r>
          </w:p>
        </w:tc>
      </w:tr>
    </w:tbl>
    <w:p w14:paraId="626AE686" w14:textId="77777777" w:rsidR="00BE1C0B" w:rsidRDefault="00BE1C0B" w:rsidP="00DA5360">
      <w:pPr>
        <w:pStyle w:val="Default"/>
        <w:snapToGrid w:val="0"/>
        <w:jc w:val="both"/>
        <w:rPr>
          <w:rFonts w:ascii="思源黑体 CN Regular" w:eastAsia="思源黑体 CN Regular" w:hAnsi="思源黑体 CN Regular" w:cs="Arial"/>
          <w:bCs/>
          <w:color w:val="3B3838"/>
          <w:sz w:val="18"/>
          <w:szCs w:val="18"/>
        </w:rPr>
      </w:pPr>
    </w:p>
    <w:p w14:paraId="089F8C02" w14:textId="1B03DFDC" w:rsidR="00DA5360" w:rsidRPr="00C137D0" w:rsidRDefault="00DA5360" w:rsidP="00DA5360">
      <w:pPr>
        <w:pStyle w:val="Default"/>
        <w:snapToGrid w:val="0"/>
        <w:jc w:val="both"/>
        <w:rPr>
          <w:rFonts w:ascii="思源黑体 CN Regular" w:eastAsia="思源黑体 CN Regular" w:hAnsi="思源黑体 CN Regular" w:cs="Arial"/>
          <w:bCs/>
          <w:color w:val="3B3838"/>
          <w:sz w:val="16"/>
          <w:szCs w:val="16"/>
        </w:rPr>
      </w:pPr>
      <w:r w:rsidRPr="00C137D0">
        <w:rPr>
          <w:rFonts w:ascii="思源黑体 CN Regular" w:eastAsia="思源黑体 CN Regular" w:hAnsi="思源黑体 CN Regular" w:cs="Arial"/>
          <w:bCs/>
          <w:color w:val="3B3838"/>
          <w:sz w:val="16"/>
          <w:szCs w:val="16"/>
        </w:rPr>
        <w:t>注：</w:t>
      </w:r>
    </w:p>
    <w:p w14:paraId="52779CA0" w14:textId="0AF6B298" w:rsidR="00DA5360" w:rsidRPr="00C137D0" w:rsidRDefault="00DA5360" w:rsidP="00DA5360">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w:t>
      </w:r>
      <w:r w:rsidRPr="00C137D0">
        <w:rPr>
          <w:rFonts w:ascii="思源黑体 CN Regular" w:eastAsia="思源黑体 CN Regular" w:hAnsi="思源黑体 CN Regular" w:cs="Arial" w:hint="eastAsia"/>
          <w:color w:val="3B3838"/>
          <w:sz w:val="16"/>
          <w:szCs w:val="16"/>
        </w:rPr>
        <w:tab/>
        <w:t>化疗药物证据水平划分依据参考</w:t>
      </w:r>
      <w:proofErr w:type="spellStart"/>
      <w:r w:rsidRPr="00C137D0">
        <w:rPr>
          <w:rFonts w:ascii="思源黑体 CN Regular" w:eastAsia="思源黑体 CN Regular" w:hAnsi="思源黑体 CN Regular" w:cs="Arial" w:hint="eastAsia"/>
          <w:color w:val="3B3838"/>
          <w:sz w:val="16"/>
          <w:szCs w:val="16"/>
        </w:rPr>
        <w:t>PharmGKB</w:t>
      </w:r>
      <w:proofErr w:type="spellEnd"/>
      <w:r w:rsidRPr="00C137D0">
        <w:rPr>
          <w:rFonts w:ascii="思源黑体 CN Regular" w:eastAsia="思源黑体 CN Regular" w:hAnsi="思源黑体 CN Regular" w:cs="Arial" w:hint="eastAsia"/>
          <w:color w:val="3B3838"/>
          <w:sz w:val="16"/>
          <w:szCs w:val="16"/>
        </w:rPr>
        <w:t>数据库，共分为1A/1B/2A/2B/3/4这6个等级：</w:t>
      </w:r>
    </w:p>
    <w:p w14:paraId="51C083EF"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1A级：由临床药物基因组</w:t>
      </w:r>
      <w:proofErr w:type="gramStart"/>
      <w:r w:rsidRPr="00C137D0">
        <w:rPr>
          <w:rFonts w:ascii="思源黑体 CN Regular" w:eastAsia="思源黑体 CN Regular" w:hAnsi="思源黑体 CN Regular" w:cs="Arial" w:hint="eastAsia"/>
          <w:color w:val="3B3838"/>
          <w:sz w:val="16"/>
          <w:szCs w:val="16"/>
        </w:rPr>
        <w:t>学实施</w:t>
      </w:r>
      <w:proofErr w:type="gramEnd"/>
      <w:r w:rsidRPr="00C137D0">
        <w:rPr>
          <w:rFonts w:ascii="思源黑体 CN Regular" w:eastAsia="思源黑体 CN Regular" w:hAnsi="思源黑体 CN Regular" w:cs="Arial" w:hint="eastAsia"/>
          <w:color w:val="3B3838"/>
          <w:sz w:val="16"/>
          <w:szCs w:val="16"/>
        </w:rPr>
        <w:t>联盟（CPIC）或遗传药理学指南认可，或者应用于其他主要卫生系统；</w:t>
      </w:r>
    </w:p>
    <w:p w14:paraId="6192518C"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1B级：注释基于多项有统计显著性的研究；</w:t>
      </w:r>
    </w:p>
    <w:p w14:paraId="454F4D03"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2A级：注释基于多项重复研究，并且该基因为明确的药物代谢基因；</w:t>
      </w:r>
    </w:p>
    <w:p w14:paraId="0E4A4E2D"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2B级：注释基于多项重复研究，但其中一些研究没有统计学意义或影响较小；</w:t>
      </w:r>
    </w:p>
    <w:p w14:paraId="53A5BEE8"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3级：</w:t>
      </w:r>
      <w:proofErr w:type="gramStart"/>
      <w:r w:rsidRPr="00C137D0">
        <w:rPr>
          <w:rFonts w:ascii="思源黑体 CN Regular" w:eastAsia="思源黑体 CN Regular" w:hAnsi="思源黑体 CN Regular" w:cs="Arial" w:hint="eastAsia"/>
          <w:color w:val="3B3838"/>
          <w:sz w:val="16"/>
          <w:szCs w:val="16"/>
        </w:rPr>
        <w:t>注释仅</w:t>
      </w:r>
      <w:proofErr w:type="gramEnd"/>
      <w:r w:rsidRPr="00C137D0">
        <w:rPr>
          <w:rFonts w:ascii="思源黑体 CN Regular" w:eastAsia="思源黑体 CN Regular" w:hAnsi="思源黑体 CN Regular" w:cs="Arial" w:hint="eastAsia"/>
          <w:color w:val="3B3838"/>
          <w:sz w:val="16"/>
          <w:szCs w:val="16"/>
        </w:rPr>
        <w:t>基于一项有显著性差异的研究，或多项研究但缺乏明显药效关联；</w:t>
      </w:r>
    </w:p>
    <w:p w14:paraId="1899AAB7"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4级：</w:t>
      </w:r>
      <w:proofErr w:type="gramStart"/>
      <w:r w:rsidRPr="00C137D0">
        <w:rPr>
          <w:rFonts w:ascii="思源黑体 CN Regular" w:eastAsia="思源黑体 CN Regular" w:hAnsi="思源黑体 CN Regular" w:cs="Arial" w:hint="eastAsia"/>
          <w:color w:val="3B3838"/>
          <w:sz w:val="16"/>
          <w:szCs w:val="16"/>
        </w:rPr>
        <w:t>注释仅</w:t>
      </w:r>
      <w:proofErr w:type="gramEnd"/>
      <w:r w:rsidRPr="00C137D0">
        <w:rPr>
          <w:rFonts w:ascii="思源黑体 CN Regular" w:eastAsia="思源黑体 CN Regular" w:hAnsi="思源黑体 CN Regular" w:cs="Arial" w:hint="eastAsia"/>
          <w:color w:val="3B3838"/>
          <w:sz w:val="16"/>
          <w:szCs w:val="16"/>
        </w:rPr>
        <w:t>基于病例报告，非权威性研究或体外分子功能研究。</w:t>
      </w:r>
    </w:p>
    <w:p w14:paraId="6BCACF2A" w14:textId="5A36FF8D" w:rsidR="00DA5360" w:rsidRPr="00C137D0" w:rsidRDefault="00DA5360" w:rsidP="00DA5360">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w:t>
      </w:r>
      <w:r w:rsidRPr="00C137D0">
        <w:rPr>
          <w:rFonts w:ascii="思源黑体 CN Regular" w:eastAsia="思源黑体 CN Regular" w:hAnsi="思源黑体 CN Regular" w:cs="Arial" w:hint="eastAsia"/>
          <w:color w:val="3B3838"/>
          <w:sz w:val="16"/>
          <w:szCs w:val="16"/>
        </w:rPr>
        <w:tab/>
        <w:t>如果同一个药物不同SNP位点对药物疗效或毒性预测的结论不一致，以证据水平级别高的为准。</w:t>
      </w:r>
    </w:p>
    <w:p w14:paraId="5C53D600" w14:textId="5685C775" w:rsidR="000425BE" w:rsidRPr="00C137D0" w:rsidRDefault="000425BE">
      <w:pPr>
        <w:spacing w:after="0" w:line="240" w:lineRule="auto"/>
        <w:jc w:val="left"/>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color w:val="3B3838"/>
          <w:sz w:val="16"/>
          <w:szCs w:val="16"/>
        </w:rPr>
        <w:br w:type="page"/>
      </w:r>
    </w:p>
    <w:bookmarkStart w:id="11" w:name="_Toc153812951"/>
    <w:p w14:paraId="3F33D6C9" w14:textId="6D90307B" w:rsidR="002C0684" w:rsidRDefault="002711C0">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6704" behindDoc="1" locked="0" layoutInCell="1" allowOverlap="1" wp14:anchorId="00CDB00D" wp14:editId="46061CAB">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702F7DB9" id="矩形 272" o:spid="_x0000_s1026" style="position:absolute;left:0;text-align:left;margin-left:-3.7pt;margin-top:3.6pt;width:16.3pt;height:20.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9B6A2A">
        <w:rPr>
          <w:rFonts w:ascii="Arial" w:eastAsia="思源黑体 CN Medium" w:hAnsi="Arial" w:cs="Arial" w:hint="eastAsia"/>
          <w:color w:val="FFFFFF"/>
        </w:rPr>
        <w:t>4</w:t>
      </w:r>
      <w:r>
        <w:rPr>
          <w:rFonts w:ascii="Arial" w:eastAsia="思源黑体 CN Medium" w:hAnsi="Arial" w:cs="Arial"/>
          <w:color w:val="FFFFFF"/>
        </w:rPr>
        <w:t>.</w:t>
      </w:r>
      <w:bookmarkEnd w:id="6"/>
      <w:bookmarkEnd w:id="7"/>
      <w:r w:rsidR="00E32170">
        <w:rPr>
          <w:rFonts w:ascii="Arial" w:eastAsia="思源黑体 CN Medium" w:hAnsi="Arial" w:cs="Arial"/>
          <w:color w:val="1654B0"/>
        </w:rPr>
        <w:tab/>
      </w:r>
      <w:r>
        <w:rPr>
          <w:rFonts w:ascii="Arial" w:eastAsia="思源黑体 CN Medium" w:hAnsi="Arial" w:cs="Arial"/>
          <w:color w:val="1654B0"/>
        </w:rPr>
        <w:t>样本质控情况</w:t>
      </w:r>
      <w:bookmarkStart w:id="12" w:name="_Hlk529200468"/>
      <w:bookmarkEnd w:id="11"/>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000" w:firstRow="0" w:lastRow="0" w:firstColumn="0" w:lastColumn="0" w:noHBand="0" w:noVBand="0"/>
      </w:tblPr>
      <w:tblGrid>
        <w:gridCol w:w="4687"/>
        <w:gridCol w:w="5518"/>
      </w:tblGrid>
      <w:tr w:rsidR="00BE1C0B" w14:paraId="19E04BD4" w14:textId="77777777" w:rsidTr="00751C89">
        <w:trPr>
          <w:trHeight w:val="397"/>
          <w:jc w:val="center"/>
        </w:trPr>
        <w:tc>
          <w:tcPr>
            <w:tcW w:w="4687" w:type="dxa"/>
            <w:tcBorders>
              <w:bottom w:val="dotted" w:sz="4" w:space="0" w:color="0000FF"/>
            </w:tcBorders>
            <w:shd w:val="clear" w:color="auto" w:fill="4472C4"/>
            <w:vAlign w:val="center"/>
          </w:tcPr>
          <w:p w14:paraId="3308D2DF" w14:textId="77777777" w:rsidR="00BE1C0B" w:rsidRDefault="00BE1C0B" w:rsidP="00751C89">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tcBorders>
              <w:bottom w:val="dotted" w:sz="4" w:space="0" w:color="0000FF"/>
            </w:tcBorders>
            <w:shd w:val="clear" w:color="auto" w:fill="4472C4"/>
            <w:vAlign w:val="center"/>
          </w:tcPr>
          <w:p w14:paraId="748E8063" w14:textId="77777777" w:rsidR="00BE1C0B" w:rsidRDefault="00BE1C0B" w:rsidP="00751C8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BE1C0B" w14:paraId="4B74B059"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CC9D337" w14:textId="77777777" w:rsidR="00BE1C0B" w:rsidRDefault="00BE1C0B" w:rsidP="00BE1C0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75B8BE97" w14:textId="5241C8ED" w:rsidR="00BE1C0B" w:rsidRDefault="00BE1C0B" w:rsidP="00BE1C0B">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sample.sample_id</w:t>
            </w:r>
            <w:proofErr w:type="spellEnd"/>
            <w:r w:rsidRPr="003501BD">
              <w:rPr>
                <w:rFonts w:ascii="思源黑体 CN Normal" w:eastAsia="思源黑体 CN Normal" w:hAnsi="思源黑体 CN Normal" w:cs="Arial"/>
                <w:color w:val="3B3838"/>
                <w:lang w:eastAsia="en-US"/>
              </w:rPr>
              <w:t>}}</w:t>
            </w:r>
          </w:p>
        </w:tc>
      </w:tr>
      <w:tr w:rsidR="00BE1C0B" w14:paraId="5E9279ED"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569E2C29" w14:textId="77777777" w:rsidR="00BE1C0B" w:rsidRDefault="00BE1C0B" w:rsidP="00BE1C0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0D10F4F8" w14:textId="0AE0F734" w:rsidR="00BE1C0B" w:rsidRDefault="00BE1C0B" w:rsidP="00BE1C0B">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sample.sample_type</w:t>
            </w:r>
            <w:proofErr w:type="spellEnd"/>
            <w:r w:rsidRPr="003501BD">
              <w:rPr>
                <w:rFonts w:ascii="思源黑体 CN Normal" w:eastAsia="思源黑体 CN Normal" w:hAnsi="思源黑体 CN Normal" w:cs="Arial"/>
                <w:color w:val="3B3838"/>
                <w:lang w:eastAsia="en-US"/>
              </w:rPr>
              <w:t>}}</w:t>
            </w:r>
          </w:p>
        </w:tc>
      </w:tr>
      <w:tr w:rsidR="00BE1C0B" w14:paraId="7731DEC4" w14:textId="77777777" w:rsidTr="00751C89">
        <w:trPr>
          <w:trHeight w:val="397"/>
          <w:jc w:val="center"/>
        </w:trPr>
        <w:tc>
          <w:tcPr>
            <w:tcW w:w="4687" w:type="dxa"/>
            <w:tcBorders>
              <w:top w:val="dotted" w:sz="4" w:space="0" w:color="0000FF"/>
              <w:bottom w:val="dotted" w:sz="4" w:space="0" w:color="0000FF"/>
            </w:tcBorders>
            <w:shd w:val="clear" w:color="auto" w:fill="4472C4"/>
            <w:vAlign w:val="center"/>
          </w:tcPr>
          <w:p w14:paraId="345C5CE7" w14:textId="77777777" w:rsidR="00BE1C0B" w:rsidRDefault="00BE1C0B" w:rsidP="00751C89">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样本及文库</w:t>
            </w:r>
            <w:r>
              <w:rPr>
                <w:rFonts w:ascii="Arial" w:eastAsia="思源黑体 CN Medium" w:hAnsi="Arial"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5664E1A8" w14:textId="77777777" w:rsidR="00BE1C0B" w:rsidRDefault="00BE1C0B" w:rsidP="00751C89">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BE1C0B" w14:paraId="10009F9F"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F3C0541"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4CA278C9" w14:textId="24CC009C"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 xml:space="preserve">{%if </w:t>
            </w:r>
            <w:proofErr w:type="spellStart"/>
            <w:r w:rsidRPr="00BE1C0B">
              <w:rPr>
                <w:rFonts w:ascii="思源黑体 CN Normal" w:eastAsia="思源黑体 CN Normal" w:hAnsi="思源黑体 CN Normal" w:cs="Arial"/>
                <w:color w:val="3B3838"/>
              </w:rPr>
              <w:t>sample.tumor_content</w:t>
            </w:r>
            <w:proofErr w:type="spellEnd"/>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sample.tumor_content|replace</w:t>
            </w:r>
            <w:proofErr w:type="spellEnd"/>
            <w:r w:rsidRPr="00BE1C0B">
              <w:rPr>
                <w:rFonts w:ascii="思源黑体 CN Normal" w:eastAsia="思源黑体 CN Normal" w:hAnsi="思源黑体 CN Normal" w:cs="Arial"/>
                <w:color w:val="3B3838"/>
              </w:rPr>
              <w:t xml:space="preserve">(“%”, “”)}}{%else%}{%if </w:t>
            </w:r>
            <w:proofErr w:type="spellStart"/>
            <w:r w:rsidRPr="00BE1C0B">
              <w:rPr>
                <w:rFonts w:ascii="思源黑体 CN Normal" w:eastAsia="思源黑体 CN Normal" w:hAnsi="思源黑体 CN Normal" w:cs="Arial"/>
                <w:color w:val="3B3838"/>
              </w:rPr>
              <w:t>lib_quality_control</w:t>
            </w:r>
            <w:proofErr w:type="spellEnd"/>
            <w:r w:rsidRPr="00BE1C0B">
              <w:rPr>
                <w:rFonts w:ascii="思源黑体 CN Normal" w:eastAsia="思源黑体 CN Normal" w:hAnsi="思源黑体 CN Normal" w:cs="Arial"/>
                <w:color w:val="3B3838"/>
              </w:rPr>
              <w:t xml:space="preserve"> and </w:t>
            </w:r>
            <w:proofErr w:type="spellStart"/>
            <w:r w:rsidRPr="00BE1C0B">
              <w:rPr>
                <w:rFonts w:ascii="思源黑体 CN Normal" w:eastAsia="思源黑体 CN Normal" w:hAnsi="思源黑体 CN Normal" w:cs="Arial"/>
                <w:color w:val="3B3838"/>
              </w:rPr>
              <w:t>lib_quality_control.lib_dna_qc</w:t>
            </w:r>
            <w:proofErr w:type="spellEnd"/>
            <w:r w:rsidRPr="00BE1C0B">
              <w:rPr>
                <w:rFonts w:ascii="思源黑体 CN Normal" w:eastAsia="思源黑体 CN Normal" w:hAnsi="思源黑体 CN Normal" w:cs="Arial"/>
                <w:color w:val="3B3838"/>
              </w:rPr>
              <w:t xml:space="preserve"> and lib_quality_control.lib_dna_qc.tumor_content%}{{lib_quality_control.lib_dna_qc.tumor_content|replace(“%”, “”)}}{%else%}/{%endif%}{%endif%}</w:t>
            </w:r>
            <w:r>
              <w:rPr>
                <w:rFonts w:ascii="思源黑体 CN Normal" w:eastAsia="思源黑体 CN Normal" w:hAnsi="思源黑体 CN Normal" w:cs="Arial"/>
                <w:color w:val="3B3838"/>
              </w:rPr>
              <w:t>(</w:t>
            </w:r>
            <w:r w:rsidRPr="009C3308">
              <w:rPr>
                <w:rFonts w:ascii="思源黑体 CN Normal" w:eastAsia="思源黑体 CN Normal" w:hAnsi="思源黑体 CN Normal" w:cs="Arial" w:hint="eastAsia"/>
                <w:color w:val="3B3838"/>
              </w:rPr>
              <w:t>≥20</w:t>
            </w:r>
            <w:r>
              <w:rPr>
                <w:rFonts w:ascii="思源黑体 CN Normal" w:eastAsia="思源黑体 CN Normal" w:hAnsi="思源黑体 CN Normal" w:cs="Arial"/>
                <w:color w:val="3B3838"/>
              </w:rPr>
              <w:t>)</w:t>
            </w:r>
          </w:p>
        </w:tc>
      </w:tr>
      <w:tr w:rsidR="00BE1C0B" w14:paraId="5669A7D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02F8601F"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0D8C3212" w14:textId="407C1526"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hint="eastAsia"/>
                <w:color w:val="3B3838"/>
              </w:rPr>
              <w:t xml:space="preserve">{%if </w:t>
            </w:r>
            <w:proofErr w:type="spellStart"/>
            <w:r w:rsidRPr="00BE1C0B">
              <w:rPr>
                <w:rFonts w:ascii="思源黑体 CN Normal" w:eastAsia="思源黑体 CN Normal" w:hAnsi="思源黑体 CN Normal" w:cs="Arial" w:hint="eastAsia"/>
                <w:color w:val="3B3838"/>
              </w:rPr>
              <w:t>lib_quality_control</w:t>
            </w:r>
            <w:proofErr w:type="spellEnd"/>
            <w:r w:rsidRPr="00BE1C0B">
              <w:rPr>
                <w:rFonts w:ascii="思源黑体 CN Normal" w:eastAsia="思源黑体 CN Normal" w:hAnsi="思源黑体 CN Normal" w:cs="Arial" w:hint="eastAsia"/>
                <w:color w:val="3B3838"/>
              </w:rPr>
              <w:t xml:space="preserve"> and </w:t>
            </w:r>
            <w:proofErr w:type="spellStart"/>
            <w:r w:rsidRPr="00BE1C0B">
              <w:rPr>
                <w:rFonts w:ascii="思源黑体 CN Normal" w:eastAsia="思源黑体 CN Normal" w:hAnsi="思源黑体 CN Normal" w:cs="Arial" w:hint="eastAsia"/>
                <w:color w:val="3B3838"/>
              </w:rPr>
              <w:t>lib_quality_control.lib_dna_qc</w:t>
            </w:r>
            <w:proofErr w:type="spellEnd"/>
            <w:r w:rsidRPr="00BE1C0B">
              <w:rPr>
                <w:rFonts w:ascii="思源黑体 CN Normal" w:eastAsia="思源黑体 CN Normal" w:hAnsi="思源黑体 CN Normal" w:cs="Arial" w:hint="eastAsia"/>
                <w:color w:val="3B3838"/>
              </w:rPr>
              <w:t xml:space="preserve"> and lib_quality_control.lib_dna_qc.dna_qty%}{{lib_quality_control.lib_dna_qc.dna_qty|replace(“.00”,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r>
              <w:rPr>
                <w:rFonts w:ascii="思源黑体 CN Normal" w:eastAsia="思源黑体 CN Normal" w:hAnsi="思源黑体 CN Normal" w:cs="Arial"/>
                <w:color w:val="3B3838"/>
              </w:rPr>
              <w:t>(</w:t>
            </w:r>
            <w:r w:rsidRPr="009C3308">
              <w:rPr>
                <w:rFonts w:ascii="思源黑体 CN Normal" w:eastAsia="思源黑体 CN Normal" w:hAnsi="思源黑体 CN Normal" w:cs="Arial" w:hint="eastAsia"/>
                <w:color w:val="3B3838"/>
              </w:rPr>
              <w:t>＞</w:t>
            </w:r>
            <w:r>
              <w:rPr>
                <w:rFonts w:ascii="思源黑体 CN Normal" w:eastAsia="思源黑体 CN Normal" w:hAnsi="思源黑体 CN Normal" w:cs="Arial" w:hint="eastAsia"/>
                <w:color w:val="3B3838"/>
              </w:rPr>
              <w:t>50</w:t>
            </w:r>
            <w:r>
              <w:rPr>
                <w:rFonts w:ascii="思源黑体 CN Normal" w:eastAsia="思源黑体 CN Normal" w:hAnsi="思源黑体 CN Normal" w:cs="Arial"/>
                <w:color w:val="3B3838"/>
              </w:rPr>
              <w:t>)</w:t>
            </w:r>
          </w:p>
        </w:tc>
      </w:tr>
      <w:tr w:rsidR="00BE1C0B" w14:paraId="3948C89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2E58E901"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文库浓度（ng/</w:t>
            </w:r>
            <w:proofErr w:type="spellStart"/>
            <w:r>
              <w:rPr>
                <w:rFonts w:ascii="思源黑体 CN Regular" w:eastAsia="思源黑体 CN Regular" w:hAnsi="思源黑体 CN Regular" w:cs="Arial" w:hint="eastAsia"/>
                <w:color w:val="3B3838"/>
              </w:rPr>
              <w:t>u</w:t>
            </w:r>
            <w:r>
              <w:rPr>
                <w:rFonts w:ascii="思源黑体 CN Regular" w:eastAsia="思源黑体 CN Regular" w:hAnsi="思源黑体 CN Regular" w:cs="Arial"/>
                <w:color w:val="3B3838"/>
              </w:rPr>
              <w:t>L</w:t>
            </w:r>
            <w:proofErr w:type="spellEnd"/>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3</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3EF958B" w14:textId="415F0655"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hint="eastAsia"/>
                <w:color w:val="3B3838"/>
              </w:rPr>
              <w:t xml:space="preserve">{%if </w:t>
            </w:r>
            <w:proofErr w:type="spellStart"/>
            <w:r w:rsidRPr="00BE1C0B">
              <w:rPr>
                <w:rFonts w:ascii="思源黑体 CN Normal" w:eastAsia="思源黑体 CN Normal" w:hAnsi="思源黑体 CN Normal" w:cs="Arial" w:hint="eastAsia"/>
                <w:color w:val="3B3838"/>
              </w:rPr>
              <w:t>lib_quality_control</w:t>
            </w:r>
            <w:proofErr w:type="spellEnd"/>
            <w:r w:rsidRPr="00BE1C0B">
              <w:rPr>
                <w:rFonts w:ascii="思源黑体 CN Normal" w:eastAsia="思源黑体 CN Normal" w:hAnsi="思源黑体 CN Normal" w:cs="Arial" w:hint="eastAsia"/>
                <w:color w:val="3B3838"/>
              </w:rPr>
              <w:t xml:space="preserve"> and </w:t>
            </w:r>
            <w:proofErr w:type="spellStart"/>
            <w:r w:rsidRPr="00BE1C0B">
              <w:rPr>
                <w:rFonts w:ascii="思源黑体 CN Normal" w:eastAsia="思源黑体 CN Normal" w:hAnsi="思源黑体 CN Normal" w:cs="Arial" w:hint="eastAsia"/>
                <w:color w:val="3B3838"/>
              </w:rPr>
              <w:t>lib_quality_control.lib_dna_qc</w:t>
            </w:r>
            <w:proofErr w:type="spellEnd"/>
            <w:r w:rsidRPr="00BE1C0B">
              <w:rPr>
                <w:rFonts w:ascii="思源黑体 CN Normal" w:eastAsia="思源黑体 CN Normal" w:hAnsi="思源黑体 CN Normal" w:cs="Arial" w:hint="eastAsia"/>
                <w:color w:val="3B3838"/>
              </w:rPr>
              <w:t xml:space="preserve"> and lib_quality_control.lib_dna_qc.library_concn%}{{lib_quality_control.lib_dna_qc.library_concn|replace(“.00”,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r>
              <w:rPr>
                <w:rFonts w:ascii="思源黑体 CN Normal" w:eastAsia="思源黑体 CN Normal" w:hAnsi="思源黑体 CN Normal" w:cs="Arial"/>
                <w:color w:val="3B3838"/>
              </w:rPr>
              <w:t>(</w:t>
            </w:r>
            <w:r w:rsidRPr="009C3308">
              <w:rPr>
                <w:rFonts w:ascii="思源黑体 CN Normal" w:eastAsia="思源黑体 CN Normal" w:hAnsi="思源黑体 CN Normal" w:cs="Arial" w:hint="eastAsia"/>
                <w:color w:val="3B3838"/>
              </w:rPr>
              <w:t>≥</w:t>
            </w:r>
            <w:r>
              <w:rPr>
                <w:rFonts w:ascii="思源黑体 CN Normal" w:eastAsia="思源黑体 CN Normal" w:hAnsi="思源黑体 CN Normal" w:cs="Arial" w:hint="eastAsia"/>
                <w:color w:val="3B3838"/>
              </w:rPr>
              <w:t>10</w:t>
            </w:r>
            <w:r>
              <w:rPr>
                <w:rFonts w:ascii="思源黑体 CN Normal" w:eastAsia="思源黑体 CN Normal" w:hAnsi="思源黑体 CN Normal" w:cs="Arial"/>
                <w:color w:val="3B3838"/>
              </w:rPr>
              <w:t xml:space="preserve">) </w:t>
            </w:r>
          </w:p>
        </w:tc>
      </w:tr>
      <w:tr w:rsidR="00BE1C0B" w14:paraId="19A24609"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3844338E"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rPr>
              <w:t>R</w:t>
            </w:r>
            <w:r>
              <w:rPr>
                <w:rFonts w:ascii="思源黑体 CN Regular" w:eastAsia="思源黑体 CN Regular" w:hAnsi="思源黑体 CN Regular" w:cs="Arial"/>
                <w:color w:val="3B3838"/>
              </w:rPr>
              <w:t>NA</w:t>
            </w:r>
            <w:r>
              <w:rPr>
                <w:rFonts w:ascii="思源黑体 CN Regular" w:eastAsia="思源黑体 CN Regular" w:hAnsi="思源黑体 CN Regular" w:cs="Arial"/>
                <w:color w:val="3B3838"/>
                <w:lang w:eastAsia="en-US"/>
              </w:rPr>
              <w:t>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2</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2B7A9B3D" w14:textId="5C976DFF" w:rsidR="00BE1C0B" w:rsidRDefault="00BE1C0B" w:rsidP="00D26702">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sidRPr="00BE1C0B">
              <w:rPr>
                <w:rFonts w:ascii="思源黑体 CN Normal" w:eastAsia="思源黑体 CN Normal" w:hAnsi="思源黑体 CN Normal" w:cs="Arial" w:hint="eastAsia"/>
                <w:color w:val="3B3838"/>
              </w:rPr>
              <w:t xml:space="preserve">{%if </w:t>
            </w:r>
            <w:proofErr w:type="spellStart"/>
            <w:r w:rsidRPr="00BE1C0B">
              <w:rPr>
                <w:rFonts w:ascii="思源黑体 CN Normal" w:eastAsia="思源黑体 CN Normal" w:hAnsi="思源黑体 CN Normal" w:cs="Arial" w:hint="eastAsia"/>
                <w:color w:val="3B3838"/>
              </w:rPr>
              <w:t>lib_quality_control</w:t>
            </w:r>
            <w:proofErr w:type="spellEnd"/>
            <w:r w:rsidRPr="00BE1C0B">
              <w:rPr>
                <w:rFonts w:ascii="思源黑体 CN Normal" w:eastAsia="思源黑体 CN Normal" w:hAnsi="思源黑体 CN Normal" w:cs="Arial" w:hint="eastAsia"/>
                <w:color w:val="3B3838"/>
              </w:rPr>
              <w:t xml:space="preserve"> and </w:t>
            </w:r>
            <w:proofErr w:type="spellStart"/>
            <w:r w:rsidRPr="00BE1C0B">
              <w:rPr>
                <w:rFonts w:ascii="思源黑体 CN Normal" w:eastAsia="思源黑体 CN Normal" w:hAnsi="思源黑体 CN Normal" w:cs="Arial" w:hint="eastAsia"/>
                <w:color w:val="3B3838"/>
              </w:rPr>
              <w:t>lib_quality_control.lib_dna_qc</w:t>
            </w:r>
            <w:proofErr w:type="spellEnd"/>
            <w:r w:rsidRPr="00BE1C0B">
              <w:rPr>
                <w:rFonts w:ascii="思源黑体 CN Normal" w:eastAsia="思源黑体 CN Normal" w:hAnsi="思源黑体 CN Normal" w:cs="Arial" w:hint="eastAsia"/>
                <w:color w:val="3B3838"/>
              </w:rPr>
              <w:t xml:space="preserve"> and lib_quality_control.lib_dna_qc.rna_qty%}{{lib_quality_control.lib_dna_qc.rna_qty|replace(“.00”,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proofErr w:type="gramStart"/>
            <w:r w:rsidRPr="00BE1C0B">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w:t>
            </w:r>
            <w:proofErr w:type="gramEnd"/>
            <w:r w:rsidRPr="009C3308">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30</w:t>
            </w:r>
            <w:r>
              <w:rPr>
                <w:rFonts w:ascii="思源黑体 CN Normal" w:eastAsia="思源黑体 CN Normal" w:hAnsi="思源黑体 CN Normal" w:cs="Arial"/>
                <w:color w:val="3B3838"/>
              </w:rPr>
              <w:t>)</w:t>
            </w:r>
          </w:p>
        </w:tc>
      </w:tr>
      <w:tr w:rsidR="00BE1C0B" w14:paraId="66C799BE" w14:textId="77777777" w:rsidTr="00751C89">
        <w:trPr>
          <w:trHeight w:val="397"/>
          <w:jc w:val="center"/>
        </w:trPr>
        <w:tc>
          <w:tcPr>
            <w:tcW w:w="4687" w:type="dxa"/>
            <w:tcBorders>
              <w:top w:val="dotted" w:sz="4" w:space="0" w:color="0000FF"/>
              <w:bottom w:val="dotted" w:sz="4" w:space="0" w:color="0000FF"/>
            </w:tcBorders>
            <w:shd w:val="clear" w:color="auto" w:fill="4472C4"/>
            <w:vAlign w:val="center"/>
          </w:tcPr>
          <w:p w14:paraId="016576B4" w14:textId="77777777" w:rsidR="00BE1C0B" w:rsidRDefault="00BE1C0B" w:rsidP="00751C89">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2C878A0B" w14:textId="77777777" w:rsidR="00BE1C0B" w:rsidRDefault="00BE1C0B" w:rsidP="00751C8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BE1C0B" w14:paraId="74E9CD29"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1261F9E3"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4</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53BC2BD1" w14:textId="3BCD6986"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qc.cleandata</w:t>
            </w:r>
            <w:proofErr w:type="gramEnd"/>
            <w:r w:rsidRPr="00BE1C0B">
              <w:rPr>
                <w:rFonts w:ascii="思源黑体 CN Normal" w:eastAsia="思源黑体 CN Normal" w:hAnsi="思源黑体 CN Normal" w:cs="Arial"/>
                <w:color w:val="3B3838"/>
              </w:rPr>
              <w:t>_q30|replace(“%”,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sidRPr="009C3308">
              <w:rPr>
                <w:rFonts w:ascii="思源黑体 CN Normal" w:eastAsia="思源黑体 CN Normal" w:hAnsi="思源黑体 CN Normal" w:cs="Arial" w:hint="eastAsia"/>
                <w:color w:val="3B3838"/>
              </w:rPr>
              <w:t>75</w:t>
            </w:r>
            <w:r>
              <w:rPr>
                <w:rFonts w:ascii="思源黑体 CN Normal" w:eastAsia="思源黑体 CN Normal" w:hAnsi="思源黑体 CN Normal" w:cs="Arial"/>
                <w:color w:val="3B3838"/>
              </w:rPr>
              <w:t>)</w:t>
            </w:r>
          </w:p>
        </w:tc>
      </w:tr>
      <w:tr w:rsidR="00BE1C0B" w14:paraId="7E4317A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8708EBD"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rPr>
              <w:t>比对率</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r>
              <w:rPr>
                <w:rFonts w:ascii="思源黑体 CN Regular" w:eastAsia="思源黑体 CN Regular" w:hAnsi="思源黑体 CN Regular" w:cs="Arial" w:hint="eastAsia"/>
                <w:color w:val="3B3838"/>
                <w:vertAlign w:val="superscript"/>
              </w:rPr>
              <w:t>5</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2120B16B" w14:textId="0D95D046"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qc.mapping</w:t>
            </w:r>
            <w:proofErr w:type="gramEnd"/>
            <w:r w:rsidRPr="00BE1C0B">
              <w:rPr>
                <w:rFonts w:ascii="思源黑体 CN Normal" w:eastAsia="思源黑体 CN Normal" w:hAnsi="思源黑体 CN Normal" w:cs="Arial"/>
                <w:color w:val="3B3838"/>
              </w:rPr>
              <w:t>_ratio|replace</w:t>
            </w:r>
            <w:proofErr w:type="spellEnd"/>
            <w:r w:rsidRPr="00BE1C0B">
              <w:rPr>
                <w:rFonts w:ascii="思源黑体 CN Normal" w:eastAsia="思源黑体 CN Normal" w:hAnsi="思源黑体 CN Normal" w:cs="Arial"/>
                <w:color w:val="3B3838"/>
              </w:rPr>
              <w:t>(“%”,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85</w:t>
            </w:r>
            <w:r>
              <w:rPr>
                <w:rFonts w:ascii="思源黑体 CN Normal" w:eastAsia="思源黑体 CN Normal" w:hAnsi="思源黑体 CN Normal" w:cs="Arial"/>
                <w:color w:val="3B3838"/>
              </w:rPr>
              <w:t>)</w:t>
            </w:r>
          </w:p>
        </w:tc>
      </w:tr>
      <w:tr w:rsidR="00BE1C0B" w14:paraId="0317A904"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6EEF744D"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rPr>
              <w:t>覆盖度</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6</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734D99F1" w14:textId="00CD4117"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qc.cover</w:t>
            </w:r>
            <w:proofErr w:type="gramEnd"/>
            <w:r w:rsidRPr="00BE1C0B">
              <w:rPr>
                <w:rFonts w:ascii="思源黑体 CN Normal" w:eastAsia="思源黑体 CN Normal" w:hAnsi="思源黑体 CN Normal" w:cs="Arial"/>
                <w:color w:val="3B3838"/>
              </w:rPr>
              <w:t>_ratio|replace</w:t>
            </w:r>
            <w:proofErr w:type="spellEnd"/>
            <w:r w:rsidRPr="00BE1C0B">
              <w:rPr>
                <w:rFonts w:ascii="思源黑体 CN Normal" w:eastAsia="思源黑体 CN Normal" w:hAnsi="思源黑体 CN Normal" w:cs="Arial"/>
                <w:color w:val="3B3838"/>
              </w:rPr>
              <w:t>(“%”,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sidRPr="009C3308">
              <w:rPr>
                <w:rFonts w:ascii="思源黑体 CN Normal" w:eastAsia="思源黑体 CN Normal" w:hAnsi="思源黑体 CN Normal" w:cs="Arial" w:hint="eastAsia"/>
                <w:color w:val="3B3838"/>
                <w:lang w:eastAsia="en-US"/>
              </w:rPr>
              <w:t>98</w:t>
            </w:r>
            <w:r>
              <w:rPr>
                <w:rFonts w:ascii="思源黑体 CN Normal" w:eastAsia="思源黑体 CN Normal" w:hAnsi="思源黑体 CN Normal" w:cs="Arial"/>
                <w:color w:val="3B3838"/>
                <w:lang w:eastAsia="en-US"/>
              </w:rPr>
              <w:t>)</w:t>
            </w:r>
          </w:p>
        </w:tc>
      </w:tr>
      <w:tr w:rsidR="00BE1C0B" w14:paraId="0BE347E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3DBBB8AC"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均</w:t>
            </w:r>
            <w:proofErr w:type="gramStart"/>
            <w:r>
              <w:rPr>
                <w:rFonts w:ascii="思源黑体 CN Regular" w:eastAsia="思源黑体 CN Regular" w:hAnsi="思源黑体 CN Regular" w:cs="Arial" w:hint="eastAsia"/>
                <w:color w:val="3B3838"/>
              </w:rPr>
              <w:t>一</w:t>
            </w:r>
            <w:proofErr w:type="gramEnd"/>
            <w:r>
              <w:rPr>
                <w:rFonts w:ascii="思源黑体 CN Regular" w:eastAsia="思源黑体 CN Regular" w:hAnsi="思源黑体 CN Regular" w:cs="Arial" w:hint="eastAsia"/>
                <w:color w:val="3B3838"/>
              </w:rPr>
              <w:t>性</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7</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65A87D7E" w14:textId="67F3BE28"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qc.uni</w:t>
            </w:r>
            <w:proofErr w:type="gramEnd"/>
            <w:r w:rsidRPr="00BE1C0B">
              <w:rPr>
                <w:rFonts w:ascii="思源黑体 CN Normal" w:eastAsia="思源黑体 CN Normal" w:hAnsi="思源黑体 CN Normal" w:cs="Arial"/>
                <w:color w:val="3B3838"/>
              </w:rPr>
              <w:t>20|replace(“%”,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85</w:t>
            </w:r>
            <w:r>
              <w:rPr>
                <w:rFonts w:ascii="思源黑体 CN Normal" w:eastAsia="思源黑体 CN Normal" w:hAnsi="思源黑体 CN Normal" w:cs="Arial"/>
                <w:color w:val="3B3838"/>
              </w:rPr>
              <w:t>)</w:t>
            </w:r>
          </w:p>
        </w:tc>
      </w:tr>
      <w:tr w:rsidR="00BE1C0B" w14:paraId="21062A2C"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294A4FCC"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FF0000"/>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rPr>
              <w:t>（X）</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8</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2E407A6" w14:textId="37BFFB20"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qc.depth</w:t>
            </w:r>
            <w:proofErr w:type="gramEnd"/>
            <w:r w:rsidRPr="00BE1C0B">
              <w:rPr>
                <w:rFonts w:ascii="思源黑体 CN Normal" w:eastAsia="思源黑体 CN Normal" w:hAnsi="思源黑体 CN Normal" w:cs="Arial"/>
                <w:color w:val="3B3838"/>
              </w:rPr>
              <w:t>_ssbc</w:t>
            </w:r>
            <w:proofErr w:type="spellEnd"/>
            <w:r w:rsidRPr="00BE1C0B">
              <w:rPr>
                <w:rFonts w:ascii="思源黑体 CN Normal" w:eastAsia="思源黑体 CN Normal" w:hAnsi="思源黑体 CN Normal" w:cs="Arial"/>
                <w:color w:val="3B3838"/>
              </w:rPr>
              <w:t>}}</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4</w:t>
            </w:r>
            <w:r w:rsidRPr="009C3308">
              <w:rPr>
                <w:rFonts w:ascii="思源黑体 CN Normal" w:eastAsia="思源黑体 CN Normal" w:hAnsi="思源黑体 CN Normal" w:cs="Arial" w:hint="eastAsia"/>
                <w:color w:val="3B3838"/>
                <w:lang w:eastAsia="en-US"/>
              </w:rPr>
              <w:t>00</w:t>
            </w:r>
            <w:r>
              <w:rPr>
                <w:rFonts w:ascii="思源黑体 CN Normal" w:eastAsia="思源黑体 CN Normal" w:hAnsi="思源黑体 CN Normal" w:cs="Arial"/>
                <w:color w:val="3B3838"/>
                <w:lang w:eastAsia="en-US"/>
              </w:rPr>
              <w:t>)</w:t>
            </w:r>
          </w:p>
        </w:tc>
      </w:tr>
      <w:tr w:rsidR="00885A55" w14:paraId="1AECD366"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20BA4B0" w14:textId="254969BE" w:rsidR="00885A55" w:rsidRDefault="00885A55" w:rsidP="00885A55">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平均测序深度（X）</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8</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53B9D352" w14:textId="08AAD436" w:rsidR="00885A55" w:rsidRPr="00BE1C0B" w:rsidRDefault="005A75C6" w:rsidP="00885A55">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qc.dna_data_qc.depth_</w:t>
            </w:r>
            <w:r>
              <w:rPr>
                <w:rFonts w:ascii="思源黑体 CN Normal" w:eastAsia="思源黑体 CN Normal" w:hAnsi="思源黑体 CN Normal" w:cs="Arial"/>
                <w:color w:val="3B3838"/>
              </w:rPr>
              <w:t>mean</w:t>
            </w:r>
            <w:proofErr w:type="spellEnd"/>
            <w:r w:rsidRPr="00BE1C0B">
              <w:rPr>
                <w:rFonts w:ascii="思源黑体 CN Normal" w:eastAsia="思源黑体 CN Normal" w:hAnsi="思源黑体 CN Normal" w:cs="Arial"/>
                <w:color w:val="3B3838"/>
              </w:rPr>
              <w:t>}}</w:t>
            </w:r>
            <w:r w:rsidR="00E45AAE" w:rsidRPr="00E45AAE">
              <w:rPr>
                <w:rFonts w:ascii="思源黑体 CN Normal" w:eastAsia="思源黑体 CN Normal" w:hAnsi="思源黑体 CN Normal" w:cs="Arial" w:hint="eastAsia"/>
                <w:color w:val="3B3838"/>
              </w:rPr>
              <w:t>(≥1000)</w:t>
            </w:r>
          </w:p>
        </w:tc>
      </w:tr>
      <w:tr w:rsidR="00BE1C0B" w14:paraId="777FB453"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048C9CAD"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sidRPr="00422196">
              <w:rPr>
                <w:rFonts w:ascii="思源黑体 CN Regular" w:eastAsia="思源黑体 CN Regular" w:hAnsi="思源黑体 CN Regular" w:cs="Arial" w:hint="eastAsia"/>
                <w:color w:val="3B3838"/>
              </w:rPr>
              <w:t>RNA内参绝对拷贝数</w:t>
            </w:r>
            <w:r>
              <w:rPr>
                <w:rFonts w:ascii="思源黑体 CN Regular" w:eastAsia="思源黑体 CN Regular" w:hAnsi="思源黑体 CN Regular" w:cs="Arial"/>
                <w:color w:val="3B3838"/>
              </w:rPr>
              <w:t>（</w:t>
            </w:r>
            <w:r w:rsidRPr="00422196">
              <w:rPr>
                <w:rFonts w:ascii="思源黑体 CN Regular" w:eastAsia="思源黑体 CN Regular" w:hAnsi="思源黑体 CN Regular" w:cs="Arial" w:hint="eastAsia"/>
                <w:color w:val="3B3838"/>
              </w:rPr>
              <w:t>条</w:t>
            </w:r>
            <w:r>
              <w:rPr>
                <w:rFonts w:ascii="思源黑体 CN Regular" w:eastAsia="思源黑体 CN Regular" w:hAnsi="思源黑体 CN Regular" w:cs="Arial"/>
                <w:color w:val="3B3838"/>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9</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1633F4A" w14:textId="0AED5642"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 xml:space="preserve">{%if </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qc.depth</w:t>
            </w:r>
            <w:proofErr w:type="gramEnd"/>
            <w:r w:rsidRPr="00BE1C0B">
              <w:rPr>
                <w:rFonts w:ascii="思源黑体 CN Normal" w:eastAsia="思源黑体 CN Normal" w:hAnsi="思源黑体 CN Normal" w:cs="Arial"/>
                <w:color w:val="3B3838"/>
              </w:rPr>
              <w:t>_rna_ctrl</w:t>
            </w:r>
            <w:proofErr w:type="spellEnd"/>
            <w:r w:rsidRPr="00BE1C0B">
              <w:rPr>
                <w:rFonts w:ascii="思源黑体 CN Normal" w:eastAsia="思源黑体 CN Normal" w:hAnsi="思源黑体 CN Normal" w:cs="Arial"/>
                <w:color w:val="3B3838"/>
              </w:rPr>
              <w:t xml:space="preserve"> %}{{qc.dna_data_qc.depth_rna_ctrl|replace(“.00”,””)}}{%else%}0{%endif%}</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2</w:t>
            </w:r>
            <w:r w:rsidRPr="009C3308">
              <w:rPr>
                <w:rFonts w:ascii="思源黑体 CN Normal" w:eastAsia="思源黑体 CN Normal" w:hAnsi="思源黑体 CN Normal" w:cs="Arial" w:hint="eastAsia"/>
                <w:color w:val="3B3838"/>
                <w:lang w:eastAsia="en-US"/>
              </w:rPr>
              <w:t>0</w:t>
            </w:r>
            <w:r>
              <w:rPr>
                <w:rFonts w:ascii="思源黑体 CN Normal" w:eastAsia="思源黑体 CN Normal" w:hAnsi="思源黑体 CN Normal" w:cs="Arial"/>
                <w:color w:val="3B3838"/>
                <w:lang w:eastAsia="en-US"/>
              </w:rPr>
              <w:t>)</w:t>
            </w:r>
          </w:p>
        </w:tc>
      </w:tr>
      <w:tr w:rsidR="00BE1C0B" w14:paraId="50AB8133" w14:textId="77777777" w:rsidTr="00751C89">
        <w:trPr>
          <w:trHeight w:val="397"/>
          <w:jc w:val="center"/>
        </w:trPr>
        <w:tc>
          <w:tcPr>
            <w:tcW w:w="4687" w:type="dxa"/>
            <w:tcBorders>
              <w:top w:val="dotted" w:sz="4" w:space="0" w:color="0000FF"/>
              <w:bottom w:val="dotted" w:sz="4" w:space="0" w:color="0000FF"/>
            </w:tcBorders>
            <w:shd w:val="clear" w:color="auto" w:fill="4472C4"/>
            <w:vAlign w:val="center"/>
          </w:tcPr>
          <w:p w14:paraId="7935C810" w14:textId="77777777" w:rsidR="00BE1C0B" w:rsidRDefault="00BE1C0B" w:rsidP="00751C89">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lastRenderedPageBreak/>
              <w:t>综合评估</w:t>
            </w:r>
          </w:p>
        </w:tc>
        <w:tc>
          <w:tcPr>
            <w:tcW w:w="5518" w:type="dxa"/>
            <w:tcBorders>
              <w:top w:val="dotted" w:sz="4" w:space="0" w:color="0000FF"/>
              <w:bottom w:val="dotted" w:sz="4" w:space="0" w:color="0000FF"/>
            </w:tcBorders>
            <w:shd w:val="clear" w:color="auto" w:fill="4472C4"/>
            <w:vAlign w:val="center"/>
          </w:tcPr>
          <w:p w14:paraId="1F490E04" w14:textId="77777777" w:rsidR="00BE1C0B" w:rsidRDefault="00BE1C0B" w:rsidP="00751C8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BE1C0B" w14:paraId="3568AC2B" w14:textId="77777777" w:rsidTr="00751C89">
        <w:trPr>
          <w:trHeight w:val="397"/>
          <w:jc w:val="center"/>
        </w:trPr>
        <w:tc>
          <w:tcPr>
            <w:tcW w:w="4687" w:type="dxa"/>
            <w:tcBorders>
              <w:top w:val="dotted" w:sz="4" w:space="0" w:color="0000FF"/>
              <w:bottom w:val="single" w:sz="4" w:space="0" w:color="4472C4"/>
            </w:tcBorders>
            <w:shd w:val="clear" w:color="auto" w:fill="FFFFFF"/>
            <w:vAlign w:val="center"/>
          </w:tcPr>
          <w:p w14:paraId="5E8861E2" w14:textId="77777777" w:rsidR="00BE1C0B" w:rsidRDefault="00BE1C0B" w:rsidP="00BE1C0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sidRPr="00B26962">
              <w:rPr>
                <w:rFonts w:ascii="思源黑体 CN Regular" w:eastAsia="思源黑体 CN Regular" w:hAnsi="思源黑体 CN Regular" w:cs="Arial"/>
                <w:color w:val="3B3838"/>
                <w:lang w:eastAsia="en-US"/>
              </w:rPr>
              <w:t>综合评估</w:t>
            </w:r>
            <w:proofErr w:type="spellEnd"/>
            <w:r w:rsidRPr="00B26962">
              <w:rPr>
                <w:rFonts w:ascii="思源黑体 CN Regular" w:eastAsia="思源黑体 CN Regular" w:hAnsi="思源黑体 CN Regular" w:cs="Arial"/>
                <w:color w:val="3B3838"/>
                <w:vertAlign w:val="superscript"/>
                <w:lang w:eastAsia="en-US"/>
              </w:rPr>
              <w:t>[</w:t>
            </w:r>
            <w:proofErr w:type="gramEnd"/>
            <w:r w:rsidRPr="00B26962">
              <w:rPr>
                <w:rFonts w:ascii="思源黑体 CN Regular" w:eastAsia="思源黑体 CN Regular" w:hAnsi="思源黑体 CN Regular" w:cs="Arial" w:hint="eastAsia"/>
                <w:color w:val="3B3838"/>
                <w:vertAlign w:val="superscript"/>
              </w:rPr>
              <w:t>10</w:t>
            </w:r>
            <w:r w:rsidRPr="00B26962">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single" w:sz="4" w:space="0" w:color="4472C4"/>
            </w:tcBorders>
            <w:shd w:val="clear" w:color="auto" w:fill="FFFFFF"/>
            <w:vAlign w:val="center"/>
          </w:tcPr>
          <w:p w14:paraId="7D2D1BB0"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 xml:space="preserve">{%p if </w:t>
            </w:r>
            <w:proofErr w:type="spellStart"/>
            <w:r w:rsidRPr="002914EE">
              <w:rPr>
                <w:rFonts w:ascii="思源黑体 CN Normal" w:eastAsia="思源黑体 CN Normal" w:hAnsi="思源黑体 CN Normal" w:cs="Arial"/>
                <w:color w:val="3B3838"/>
                <w:highlight w:val="yellow"/>
              </w:rPr>
              <w:t>qc.dna_data_</w:t>
            </w:r>
            <w:proofErr w:type="gramStart"/>
            <w:r w:rsidRPr="002914EE">
              <w:rPr>
                <w:rFonts w:ascii="思源黑体 CN Normal" w:eastAsia="思源黑体 CN Normal" w:hAnsi="思源黑体 CN Normal" w:cs="Arial"/>
                <w:color w:val="3B3838"/>
                <w:highlight w:val="yellow"/>
              </w:rPr>
              <w:t>qc.depth</w:t>
            </w:r>
            <w:proofErr w:type="gramEnd"/>
            <w:r w:rsidRPr="002914EE">
              <w:rPr>
                <w:rFonts w:ascii="思源黑体 CN Normal" w:eastAsia="思源黑体 CN Normal" w:hAnsi="思源黑体 CN Normal" w:cs="Arial"/>
                <w:color w:val="3B3838"/>
                <w:highlight w:val="yellow"/>
              </w:rPr>
              <w:t>_ssbc_num</w:t>
            </w:r>
            <w:proofErr w:type="spellEnd"/>
            <w:r w:rsidRPr="002914EE">
              <w:rPr>
                <w:rFonts w:ascii="思源黑体 CN Normal" w:eastAsia="思源黑体 CN Normal" w:hAnsi="思源黑体 CN Normal" w:cs="Arial"/>
                <w:color w:val="3B3838"/>
                <w:highlight w:val="yellow"/>
              </w:rPr>
              <w:t xml:space="preserve"> &gt;= 400 and qc.dna_data_qc.cleandata_q30_num &gt;= 0.75 and </w:t>
            </w:r>
            <w:proofErr w:type="spellStart"/>
            <w:r w:rsidRPr="002914EE">
              <w:rPr>
                <w:rFonts w:ascii="思源黑体 CN Normal" w:eastAsia="思源黑体 CN Normal" w:hAnsi="思源黑体 CN Normal" w:cs="Arial"/>
                <w:color w:val="3B3838"/>
                <w:highlight w:val="yellow"/>
              </w:rPr>
              <w:t>qc.dna_data_qc.depth_rna_ctrl_num</w:t>
            </w:r>
            <w:proofErr w:type="spellEnd"/>
            <w:r w:rsidRPr="002914EE">
              <w:rPr>
                <w:rFonts w:ascii="思源黑体 CN Normal" w:eastAsia="思源黑体 CN Normal" w:hAnsi="思源黑体 CN Normal" w:cs="Arial"/>
                <w:color w:val="3B3838"/>
                <w:highlight w:val="yellow"/>
              </w:rPr>
              <w:t xml:space="preserve"> &gt;= 20%}</w:t>
            </w:r>
          </w:p>
          <w:p w14:paraId="468C340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 xml:space="preserve">{%p if </w:t>
            </w:r>
            <w:proofErr w:type="spellStart"/>
            <w:proofErr w:type="gramStart"/>
            <w:r w:rsidRPr="002914EE">
              <w:rPr>
                <w:rFonts w:ascii="思源黑体 CN Normal" w:eastAsia="思源黑体 CN Normal" w:hAnsi="思源黑体 CN Normal" w:cs="Arial"/>
                <w:color w:val="3B3838"/>
                <w:highlight w:val="green"/>
              </w:rPr>
              <w:t>sample.tumor</w:t>
            </w:r>
            <w:proofErr w:type="gramEnd"/>
            <w:r w:rsidRPr="002914EE">
              <w:rPr>
                <w:rFonts w:ascii="思源黑体 CN Normal" w:eastAsia="思源黑体 CN Normal" w:hAnsi="思源黑体 CN Normal" w:cs="Arial"/>
                <w:color w:val="3B3838"/>
                <w:highlight w:val="green"/>
              </w:rPr>
              <w:t>_content</w:t>
            </w:r>
            <w:proofErr w:type="spellEnd"/>
            <w:r w:rsidRPr="002914EE">
              <w:rPr>
                <w:rFonts w:ascii="思源黑体 CN Normal" w:eastAsia="思源黑体 CN Normal" w:hAnsi="思源黑体 CN Normal" w:cs="Arial"/>
                <w:color w:val="3B3838"/>
                <w:highlight w:val="green"/>
              </w:rPr>
              <w:t>%}</w:t>
            </w:r>
          </w:p>
          <w:p w14:paraId="0BB42159"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 xml:space="preserve">{%p if </w:t>
            </w:r>
            <w:proofErr w:type="spellStart"/>
            <w:r w:rsidRPr="002914EE">
              <w:rPr>
                <w:rFonts w:ascii="思源黑体 CN Normal" w:eastAsia="思源黑体 CN Normal" w:hAnsi="思源黑体 CN Normal" w:cs="Arial"/>
                <w:color w:val="3B3838"/>
                <w:highlight w:val="magenta"/>
              </w:rPr>
              <w:t>lib_quality_control</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lib_quality_control.lib_dna_qc.dna_qty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lib_quality_control.lib_dna_qc.rna_qty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roofErr w:type="spellEnd"/>
            <w:r w:rsidRPr="002914EE">
              <w:rPr>
                <w:rFonts w:ascii="思源黑体 CN Normal" w:eastAsia="思源黑体 CN Normal" w:hAnsi="思源黑体 CN Normal" w:cs="Arial"/>
                <w:color w:val="3B3838"/>
                <w:highlight w:val="magenta"/>
              </w:rPr>
              <w:t>%}</w:t>
            </w:r>
          </w:p>
          <w:p w14:paraId="18700709"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sample.tumor_content|replace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 xml:space="preserve">)|float &gt;= 20 and </w:t>
            </w:r>
            <w:proofErr w:type="spellStart"/>
            <w:r w:rsidRPr="002914EE">
              <w:rPr>
                <w:rFonts w:ascii="思源黑体 CN Normal" w:eastAsia="思源黑体 CN Normal" w:hAnsi="思源黑体 CN Normal" w:cs="Arial" w:hint="eastAsia"/>
                <w:color w:val="3B3838"/>
              </w:rPr>
              <w:t>lib_quality_control.lib_dna_qc.dna_qty|float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 xml:space="preserve">0 and </w:t>
            </w:r>
            <w:proofErr w:type="spellStart"/>
            <w:r w:rsidRPr="002914EE">
              <w:rPr>
                <w:rFonts w:ascii="思源黑体 CN Normal" w:eastAsia="思源黑体 CN Normal" w:hAnsi="思源黑体 CN Normal" w:cs="Arial" w:hint="eastAsia"/>
                <w:color w:val="3B3838"/>
              </w:rPr>
              <w:t>lib_quality_control.lib_dna_qc.rna_qty|float</w:t>
            </w:r>
            <w:proofErr w:type="spellEnd"/>
            <w:r w:rsidRPr="002914EE">
              <w:rPr>
                <w:rFonts w:ascii="思源黑体 CN Normal" w:eastAsia="思源黑体 CN Normal" w:hAnsi="思源黑体 CN Normal" w:cs="Arial" w:hint="eastAsia"/>
                <w:color w:val="3B3838"/>
              </w:rPr>
              <w:t xml:space="preserve"> &gt;30 and </w:t>
            </w:r>
            <w:proofErr w:type="spellStart"/>
            <w:r w:rsidRPr="002914EE">
              <w:rPr>
                <w:rFonts w:ascii="思源黑体 CN Normal" w:eastAsia="思源黑体 CN Normal" w:hAnsi="思源黑体 CN Normal" w:cs="Arial" w:hint="eastAsia"/>
                <w:color w:val="3B3838"/>
              </w:rPr>
              <w:t>lib_quality_control.lib_dna_qc.library_concn|float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10</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1CCAA47C"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2514F61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sample.tumor_content|replace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)|float &gt;= 20%}合格（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30310641"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63C9ACCD"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{%p else%}</w:t>
            </w:r>
          </w:p>
          <w:p w14:paraId="4AF70F5C"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 xml:space="preserve">{%p if </w:t>
            </w:r>
            <w:proofErr w:type="spellStart"/>
            <w:r w:rsidRPr="002914EE">
              <w:rPr>
                <w:rFonts w:ascii="思源黑体 CN Normal" w:eastAsia="思源黑体 CN Normal" w:hAnsi="思源黑体 CN Normal" w:cs="Arial"/>
                <w:color w:val="3B3838"/>
                <w:highlight w:val="cyan"/>
              </w:rPr>
              <w:t>lib_quality_control</w:t>
            </w:r>
            <w:proofErr w:type="spellEnd"/>
            <w:r w:rsidRPr="002914EE">
              <w:rPr>
                <w:rFonts w:ascii="思源黑体 CN Normal" w:eastAsia="思源黑体 CN Normal" w:hAnsi="思源黑体 CN Normal" w:cs="Arial"/>
                <w:color w:val="3B3838"/>
                <w:highlight w:val="cyan"/>
              </w:rPr>
              <w:t xml:space="preserve"> and </w:t>
            </w:r>
            <w:proofErr w:type="spellStart"/>
            <w:r w:rsidRPr="002914EE">
              <w:rPr>
                <w:rFonts w:ascii="思源黑体 CN Normal" w:eastAsia="思源黑体 CN Normal" w:hAnsi="思源黑体 CN Normal" w:cs="Arial"/>
                <w:color w:val="3B3838"/>
                <w:highlight w:val="cyan"/>
              </w:rPr>
              <w:t>lib_quality_control.lib_dna_qc</w:t>
            </w:r>
            <w:proofErr w:type="spellEnd"/>
            <w:r w:rsidRPr="002914EE">
              <w:rPr>
                <w:rFonts w:ascii="思源黑体 CN Normal" w:eastAsia="思源黑体 CN Normal" w:hAnsi="思源黑体 CN Normal" w:cs="Arial"/>
                <w:color w:val="3B3838"/>
                <w:highlight w:val="cyan"/>
              </w:rPr>
              <w:t xml:space="preserve"> and </w:t>
            </w:r>
            <w:proofErr w:type="spellStart"/>
            <w:r w:rsidRPr="002914EE">
              <w:rPr>
                <w:rFonts w:ascii="思源黑体 CN Normal" w:eastAsia="思源黑体 CN Normal" w:hAnsi="思源黑体 CN Normal" w:cs="Arial"/>
                <w:color w:val="3B3838"/>
                <w:highlight w:val="cyan"/>
              </w:rPr>
              <w:t>lib_quality_control.lib_dna_</w:t>
            </w:r>
            <w:proofErr w:type="gramStart"/>
            <w:r w:rsidRPr="002914EE">
              <w:rPr>
                <w:rFonts w:ascii="思源黑体 CN Normal" w:eastAsia="思源黑体 CN Normal" w:hAnsi="思源黑体 CN Normal" w:cs="Arial"/>
                <w:color w:val="3B3838"/>
                <w:highlight w:val="cyan"/>
              </w:rPr>
              <w:t>qc.tumor</w:t>
            </w:r>
            <w:proofErr w:type="gramEnd"/>
            <w:r w:rsidRPr="002914EE">
              <w:rPr>
                <w:rFonts w:ascii="思源黑体 CN Normal" w:eastAsia="思源黑体 CN Normal" w:hAnsi="思源黑体 CN Normal" w:cs="Arial"/>
                <w:color w:val="3B3838"/>
                <w:highlight w:val="cyan"/>
              </w:rPr>
              <w:t>_content</w:t>
            </w:r>
            <w:proofErr w:type="spellEnd"/>
            <w:r w:rsidRPr="002914EE">
              <w:rPr>
                <w:rFonts w:ascii="思源黑体 CN Normal" w:eastAsia="思源黑体 CN Normal" w:hAnsi="思源黑体 CN Normal" w:cs="Arial"/>
                <w:color w:val="3B3838"/>
                <w:highlight w:val="cyan"/>
              </w:rPr>
              <w:t>%}</w:t>
            </w:r>
          </w:p>
          <w:p w14:paraId="031522EE"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 xml:space="preserve">{%p if </w:t>
            </w:r>
            <w:proofErr w:type="spellStart"/>
            <w:r w:rsidRPr="002914EE">
              <w:rPr>
                <w:rFonts w:ascii="思源黑体 CN Normal" w:eastAsia="思源黑体 CN Normal" w:hAnsi="思源黑体 CN Normal" w:cs="Arial"/>
                <w:color w:val="3B3838"/>
                <w:highlight w:val="magenta"/>
              </w:rPr>
              <w:t>lib_quality_control</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lib_quality_control.lib_dna_qc.dna_qty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lib_quality_control.lib_dna_qc.rna_qty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roofErr w:type="spellEnd"/>
            <w:r w:rsidRPr="002914EE">
              <w:rPr>
                <w:rFonts w:ascii="思源黑体 CN Normal" w:eastAsia="思源黑体 CN Normal" w:hAnsi="思源黑体 CN Normal" w:cs="Arial"/>
                <w:color w:val="3B3838"/>
                <w:highlight w:val="magenta"/>
              </w:rPr>
              <w:t>%}</w:t>
            </w:r>
          </w:p>
          <w:p w14:paraId="5CE9A427"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lib_quality_control.lib_dna_qc.tumor_content|replace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 xml:space="preserve">)|float &gt;= 20 and </w:t>
            </w:r>
            <w:proofErr w:type="spellStart"/>
            <w:r w:rsidRPr="002914EE">
              <w:rPr>
                <w:rFonts w:ascii="思源黑体 CN Normal" w:eastAsia="思源黑体 CN Normal" w:hAnsi="思源黑体 CN Normal" w:cs="Arial" w:hint="eastAsia"/>
                <w:color w:val="3B3838"/>
              </w:rPr>
              <w:t>lib_quality_control.lib_dna_qc.dna_qty|float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 xml:space="preserve">0 and </w:t>
            </w:r>
            <w:proofErr w:type="spellStart"/>
            <w:r w:rsidRPr="002914EE">
              <w:rPr>
                <w:rFonts w:ascii="思源黑体 CN Normal" w:eastAsia="思源黑体 CN Normal" w:hAnsi="思源黑体 CN Normal" w:cs="Arial" w:hint="eastAsia"/>
                <w:color w:val="3B3838"/>
              </w:rPr>
              <w:t>lib_quality_control.lib_dna_qc.rna_qty|float</w:t>
            </w:r>
            <w:proofErr w:type="spellEnd"/>
            <w:r w:rsidRPr="002914EE">
              <w:rPr>
                <w:rFonts w:ascii="思源黑体 CN Normal" w:eastAsia="思源黑体 CN Normal" w:hAnsi="思源黑体 CN Normal" w:cs="Arial" w:hint="eastAsia"/>
                <w:color w:val="3B3838"/>
              </w:rPr>
              <w:t xml:space="preserve"> &gt;30 and </w:t>
            </w:r>
            <w:proofErr w:type="spellStart"/>
            <w:r w:rsidRPr="002914EE">
              <w:rPr>
                <w:rFonts w:ascii="思源黑体 CN Normal" w:eastAsia="思源黑体 CN Normal" w:hAnsi="思源黑体 CN Normal" w:cs="Arial" w:hint="eastAsia"/>
                <w:color w:val="3B3838"/>
              </w:rPr>
              <w:t>lib_quality_control.lib_dna_qc.library_concn|float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10</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0A4B6602"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09950C2F"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lib_quality_control.lib_dna_qc.tumor_content|replace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)|float &gt;= 20%}合格（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3601160E"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62B7ECA7"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{%p else%}</w:t>
            </w:r>
          </w:p>
          <w:p w14:paraId="44FEAD24"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 xml:space="preserve">{%p if </w:t>
            </w:r>
            <w:proofErr w:type="spellStart"/>
            <w:r w:rsidRPr="002914EE">
              <w:rPr>
                <w:rFonts w:ascii="思源黑体 CN Normal" w:eastAsia="思源黑体 CN Normal" w:hAnsi="思源黑体 CN Normal" w:cs="Arial"/>
                <w:color w:val="3B3838"/>
                <w:highlight w:val="magenta"/>
              </w:rPr>
              <w:t>lib_quality_control</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lib_quality_control.lib_dna_qc.dna_qty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lib_quality_control.lib_dna_qc.rna_qty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roofErr w:type="spellEnd"/>
            <w:r w:rsidRPr="002914EE">
              <w:rPr>
                <w:rFonts w:ascii="思源黑体 CN Normal" w:eastAsia="思源黑体 CN Normal" w:hAnsi="思源黑体 CN Normal" w:cs="Arial"/>
                <w:color w:val="3B3838"/>
                <w:highlight w:val="magenta"/>
              </w:rPr>
              <w:t>%}</w:t>
            </w:r>
          </w:p>
          <w:p w14:paraId="79451C2F"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lastRenderedPageBreak/>
              <w:t xml:space="preserve">{%if </w:t>
            </w:r>
            <w:proofErr w:type="spellStart"/>
            <w:r w:rsidRPr="002914EE">
              <w:rPr>
                <w:rFonts w:ascii="思源黑体 CN Normal" w:eastAsia="思源黑体 CN Normal" w:hAnsi="思源黑体 CN Normal" w:cs="Arial" w:hint="eastAsia"/>
                <w:color w:val="3B3838"/>
              </w:rPr>
              <w:t>lib_quality_control.lib_dna_qc.dna_qty|float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 xml:space="preserve">0 and </w:t>
            </w:r>
            <w:proofErr w:type="spellStart"/>
            <w:r w:rsidRPr="002914EE">
              <w:rPr>
                <w:rFonts w:ascii="思源黑体 CN Normal" w:eastAsia="思源黑体 CN Normal" w:hAnsi="思源黑体 CN Normal" w:cs="Arial" w:hint="eastAsia"/>
                <w:color w:val="3B3838"/>
              </w:rPr>
              <w:t>lib_quality_control.lib_dna_qc.rna_qty|float</w:t>
            </w:r>
            <w:proofErr w:type="spellEnd"/>
            <w:r w:rsidRPr="002914EE">
              <w:rPr>
                <w:rFonts w:ascii="思源黑体 CN Normal" w:eastAsia="思源黑体 CN Normal" w:hAnsi="思源黑体 CN Normal" w:cs="Arial" w:hint="eastAsia"/>
                <w:color w:val="3B3838"/>
              </w:rPr>
              <w:t xml:space="preserve"> &gt;30 and </w:t>
            </w:r>
            <w:proofErr w:type="spellStart"/>
            <w:r w:rsidRPr="002914EE">
              <w:rPr>
                <w:rFonts w:ascii="思源黑体 CN Normal" w:eastAsia="思源黑体 CN Normal" w:hAnsi="思源黑体 CN Normal" w:cs="Arial" w:hint="eastAsia"/>
                <w:color w:val="3B3838"/>
              </w:rPr>
              <w:t>lib_quality_control.lib_dna_qc.library_concn|float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10</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6B573CAB"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0CBF673B"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w:t>
            </w:r>
          </w:p>
          <w:p w14:paraId="25E806B2"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5155A059"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{%p endif%}</w:t>
            </w:r>
          </w:p>
          <w:p w14:paraId="5CF54D5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{%p endif%}</w:t>
            </w:r>
          </w:p>
          <w:p w14:paraId="49A43E92"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{%p else%}</w:t>
            </w:r>
          </w:p>
          <w:p w14:paraId="3D01439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警戒</w:t>
            </w:r>
          </w:p>
          <w:p w14:paraId="31200B92" w14:textId="748A44C0"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{%p endif%}</w:t>
            </w:r>
          </w:p>
        </w:tc>
      </w:tr>
    </w:tbl>
    <w:p w14:paraId="68662E3D" w14:textId="77777777" w:rsidR="00BE1C0B" w:rsidRDefault="00BE1C0B">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459126DC" w14:textId="77777777"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6C8CA9CD" w14:textId="77777777"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[1] 肿瘤细胞含量（％）：肿瘤细胞含量检测结果仅针对送检样本且仅供参考，实际以就诊医院检测结果为准。送检组织不满足肿瘤细胞评估要求或送检血液/体液类型样本时，不做此项评估。</w:t>
      </w:r>
    </w:p>
    <w:p w14:paraId="6B5AFC2E" w14:textId="1F91396D"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[2] DNA 总量（ng）：送检样本提取的 DNA 总量</w:t>
      </w:r>
      <w:r w:rsidR="00F240FE" w:rsidRPr="00F240FE">
        <w:rPr>
          <w:rFonts w:ascii="思源黑体 CN Regular" w:eastAsia="思源黑体 CN Regular" w:hAnsi="思源黑体 CN Regular" w:cs="Arial" w:hint="eastAsia"/>
          <w:bCs/>
          <w:color w:val="3B3838"/>
          <w:sz w:val="16"/>
          <w:szCs w:val="16"/>
        </w:rPr>
        <w:t>；RNA总量（ng）: 送检样本提取的</w:t>
      </w:r>
      <w:r w:rsidR="00F240FE">
        <w:rPr>
          <w:rFonts w:ascii="思源黑体 CN Regular" w:eastAsia="思源黑体 CN Regular" w:hAnsi="思源黑体 CN Regular" w:cs="Arial" w:hint="eastAsia"/>
          <w:bCs/>
          <w:color w:val="3B3838"/>
          <w:sz w:val="16"/>
          <w:szCs w:val="16"/>
        </w:rPr>
        <w:t xml:space="preserve"> </w:t>
      </w:r>
      <w:r w:rsidR="00F240FE" w:rsidRPr="00F240FE">
        <w:rPr>
          <w:rFonts w:ascii="思源黑体 CN Regular" w:eastAsia="思源黑体 CN Regular" w:hAnsi="思源黑体 CN Regular" w:cs="Arial" w:hint="eastAsia"/>
          <w:bCs/>
          <w:color w:val="3B3838"/>
          <w:sz w:val="16"/>
          <w:szCs w:val="16"/>
        </w:rPr>
        <w:t>RNA</w:t>
      </w:r>
      <w:r w:rsidR="00F240FE">
        <w:rPr>
          <w:rFonts w:ascii="思源黑体 CN Regular" w:eastAsia="思源黑体 CN Regular" w:hAnsi="思源黑体 CN Regular" w:cs="Arial"/>
          <w:bCs/>
          <w:color w:val="3B3838"/>
          <w:sz w:val="16"/>
          <w:szCs w:val="16"/>
        </w:rPr>
        <w:t xml:space="preserve"> </w:t>
      </w:r>
      <w:r w:rsidR="00F240FE" w:rsidRPr="00F240FE">
        <w:rPr>
          <w:rFonts w:ascii="思源黑体 CN Regular" w:eastAsia="思源黑体 CN Regular" w:hAnsi="思源黑体 CN Regular" w:cs="Arial" w:hint="eastAsia"/>
          <w:bCs/>
          <w:color w:val="3B3838"/>
          <w:sz w:val="16"/>
          <w:szCs w:val="16"/>
        </w:rPr>
        <w:t>总量</w:t>
      </w:r>
      <w:r w:rsidR="00F240FE">
        <w:rPr>
          <w:rFonts w:ascii="思源黑体 CN Regular" w:eastAsia="思源黑体 CN Regular" w:hAnsi="思源黑体 CN Regular" w:cs="Arial" w:hint="eastAsia"/>
          <w:bCs/>
          <w:color w:val="3B3838"/>
          <w:sz w:val="16"/>
          <w:szCs w:val="16"/>
        </w:rPr>
        <w:t>。</w:t>
      </w:r>
    </w:p>
    <w:p w14:paraId="1C896155" w14:textId="2E1F9C93"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[3] </w:t>
      </w:r>
      <w:r w:rsidR="00314262" w:rsidRPr="00314262">
        <w:rPr>
          <w:rFonts w:ascii="思源黑体 CN Regular" w:eastAsia="思源黑体 CN Regular" w:hAnsi="思源黑体 CN Regular" w:cs="Arial" w:hint="eastAsia"/>
          <w:bCs/>
          <w:color w:val="3B3838"/>
          <w:sz w:val="16"/>
          <w:szCs w:val="16"/>
        </w:rPr>
        <w:t>文库浓度（ng/</w:t>
      </w:r>
      <w:proofErr w:type="spellStart"/>
      <w:r w:rsidR="00314262" w:rsidRPr="00314262">
        <w:rPr>
          <w:rFonts w:ascii="思源黑体 CN Regular" w:eastAsia="思源黑体 CN Regular" w:hAnsi="思源黑体 CN Regular" w:cs="Arial" w:hint="eastAsia"/>
          <w:bCs/>
          <w:color w:val="3B3838"/>
          <w:sz w:val="16"/>
          <w:szCs w:val="16"/>
        </w:rPr>
        <w:t>uL</w:t>
      </w:r>
      <w:proofErr w:type="spellEnd"/>
      <w:r w:rsidR="00314262" w:rsidRPr="00314262">
        <w:rPr>
          <w:rFonts w:ascii="思源黑体 CN Regular" w:eastAsia="思源黑体 CN Regular" w:hAnsi="思源黑体 CN Regular" w:cs="Arial" w:hint="eastAsia"/>
          <w:bCs/>
          <w:color w:val="3B3838"/>
          <w:sz w:val="16"/>
          <w:szCs w:val="16"/>
        </w:rPr>
        <w:t>）</w:t>
      </w:r>
      <w:r>
        <w:rPr>
          <w:rFonts w:ascii="思源黑体 CN Regular" w:eastAsia="思源黑体 CN Regular" w:hAnsi="思源黑体 CN Regular" w:cs="Arial"/>
          <w:bCs/>
          <w:color w:val="3B3838"/>
          <w:sz w:val="16"/>
          <w:szCs w:val="16"/>
        </w:rPr>
        <w:t>：</w:t>
      </w:r>
      <w:r w:rsidR="00803DFB" w:rsidRPr="00CA5720">
        <w:rPr>
          <w:rFonts w:ascii="思源黑体 CN Regular" w:eastAsia="思源黑体 CN Regular" w:hAnsi="思源黑体 CN Regular" w:cs="Arial" w:hint="eastAsia"/>
          <w:bCs/>
          <w:color w:val="3B3838"/>
          <w:sz w:val="16"/>
          <w:szCs w:val="16"/>
        </w:rPr>
        <w:t>文库构建完成后Qubit测定的浓度</w:t>
      </w:r>
      <w:r>
        <w:rPr>
          <w:rFonts w:ascii="思源黑体 CN Regular" w:eastAsia="思源黑体 CN Regular" w:hAnsi="思源黑体 CN Regular" w:cs="Arial"/>
          <w:bCs/>
          <w:color w:val="3B3838"/>
          <w:sz w:val="16"/>
          <w:szCs w:val="16"/>
        </w:rPr>
        <w:t>。</w:t>
      </w:r>
    </w:p>
    <w:p w14:paraId="5D67ADA7" w14:textId="77777777"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[4] Q30（％）：错误率&lt;0.1%的碱基占测序总数的百分比。</w:t>
      </w:r>
    </w:p>
    <w:p w14:paraId="3D3C1F9A" w14:textId="307E5472" w:rsidR="002409E7" w:rsidRDefault="002409E7" w:rsidP="002409E7">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[5] </w:t>
      </w:r>
      <w:r>
        <w:rPr>
          <w:rFonts w:ascii="思源黑体 CN Regular" w:eastAsia="思源黑体 CN Regular" w:hAnsi="思源黑体 CN Regular" w:cs="Arial" w:hint="eastAsia"/>
          <w:bCs/>
          <w:color w:val="3B3838"/>
          <w:sz w:val="16"/>
          <w:szCs w:val="16"/>
        </w:rPr>
        <w:t>比对率</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w:t>
      </w:r>
      <w:r w:rsidRPr="002409E7">
        <w:rPr>
          <w:rFonts w:ascii="思源黑体 CN Regular" w:eastAsia="思源黑体 CN Regular" w:hAnsi="思源黑体 CN Regular" w:cs="Arial" w:hint="eastAsia"/>
          <w:bCs/>
          <w:color w:val="3B3838"/>
          <w:sz w:val="16"/>
          <w:szCs w:val="16"/>
        </w:rPr>
        <w:t>可以比对至参考序列上的reads的比例</w:t>
      </w:r>
      <w:r>
        <w:rPr>
          <w:rFonts w:ascii="思源黑体 CN Regular" w:eastAsia="思源黑体 CN Regular" w:hAnsi="思源黑体 CN Regular" w:cs="Arial"/>
          <w:bCs/>
          <w:color w:val="3B3838"/>
          <w:sz w:val="16"/>
          <w:szCs w:val="16"/>
        </w:rPr>
        <w:t>。</w:t>
      </w:r>
    </w:p>
    <w:p w14:paraId="5A9B6B6E" w14:textId="77777777" w:rsidR="002409E7" w:rsidRDefault="002409E7" w:rsidP="002409E7">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 xml:space="preserve">] </w:t>
      </w:r>
      <w:r w:rsidRPr="00EC1B70">
        <w:rPr>
          <w:rFonts w:ascii="思源黑体 CN Regular" w:eastAsia="思源黑体 CN Regular" w:hAnsi="思源黑体 CN Regular" w:cs="Arial" w:hint="eastAsia"/>
          <w:bCs/>
          <w:color w:val="3B3838"/>
          <w:sz w:val="16"/>
          <w:szCs w:val="16"/>
        </w:rPr>
        <w:t>覆盖度</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：检测到的区域</w:t>
      </w:r>
      <w:proofErr w:type="gramStart"/>
      <w:r w:rsidRPr="00EC1B70">
        <w:rPr>
          <w:rFonts w:ascii="思源黑体 CN Regular" w:eastAsia="思源黑体 CN Regular" w:hAnsi="思源黑体 CN Regular" w:cs="Arial" w:hint="eastAsia"/>
          <w:bCs/>
          <w:color w:val="3B3838"/>
          <w:sz w:val="16"/>
          <w:szCs w:val="16"/>
        </w:rPr>
        <w:t>占目标</w:t>
      </w:r>
      <w:proofErr w:type="gramEnd"/>
      <w:r w:rsidRPr="00EC1B70">
        <w:rPr>
          <w:rFonts w:ascii="思源黑体 CN Regular" w:eastAsia="思源黑体 CN Regular" w:hAnsi="思源黑体 CN Regular" w:cs="Arial" w:hint="eastAsia"/>
          <w:bCs/>
          <w:color w:val="3B3838"/>
          <w:sz w:val="16"/>
          <w:szCs w:val="16"/>
        </w:rPr>
        <w:t>区域的比例</w:t>
      </w:r>
      <w:r>
        <w:rPr>
          <w:rFonts w:ascii="思源黑体 CN Regular" w:eastAsia="思源黑体 CN Regular" w:hAnsi="思源黑体 CN Regular" w:cs="Arial"/>
          <w:bCs/>
          <w:color w:val="3B3838"/>
          <w:sz w:val="16"/>
          <w:szCs w:val="16"/>
        </w:rPr>
        <w:t>。</w:t>
      </w:r>
    </w:p>
    <w:p w14:paraId="409991E8" w14:textId="30B35CD6" w:rsidR="002409E7" w:rsidRPr="002409E7" w:rsidRDefault="00D6202E">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[7] </w:t>
      </w:r>
      <w:r>
        <w:rPr>
          <w:rFonts w:ascii="思源黑体 CN Regular" w:eastAsia="思源黑体 CN Regular" w:hAnsi="思源黑体 CN Regular" w:cs="Arial" w:hint="eastAsia"/>
          <w:bCs/>
          <w:color w:val="3B3838"/>
          <w:sz w:val="16"/>
          <w:szCs w:val="16"/>
        </w:rPr>
        <w:t>均</w:t>
      </w:r>
      <w:proofErr w:type="gramStart"/>
      <w:r>
        <w:rPr>
          <w:rFonts w:ascii="思源黑体 CN Regular" w:eastAsia="思源黑体 CN Regular" w:hAnsi="思源黑体 CN Regular" w:cs="Arial" w:hint="eastAsia"/>
          <w:bCs/>
          <w:color w:val="3B3838"/>
          <w:sz w:val="16"/>
          <w:szCs w:val="16"/>
        </w:rPr>
        <w:t>一</w:t>
      </w:r>
      <w:proofErr w:type="gramEnd"/>
      <w:r>
        <w:rPr>
          <w:rFonts w:ascii="思源黑体 CN Regular" w:eastAsia="思源黑体 CN Regular" w:hAnsi="思源黑体 CN Regular" w:cs="Arial" w:hint="eastAsia"/>
          <w:bCs/>
          <w:color w:val="3B3838"/>
          <w:sz w:val="16"/>
          <w:szCs w:val="16"/>
        </w:rPr>
        <w:t>性</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w:t>
      </w:r>
      <w:r w:rsidRPr="00D6202E">
        <w:rPr>
          <w:rFonts w:ascii="思源黑体 CN Regular" w:eastAsia="思源黑体 CN Regular" w:hAnsi="思源黑体 CN Regular" w:cs="Arial" w:hint="eastAsia"/>
          <w:bCs/>
          <w:color w:val="3B3838"/>
          <w:sz w:val="16"/>
          <w:szCs w:val="16"/>
        </w:rPr>
        <w:t>测序深度超过20％平均深度的位点的比例</w:t>
      </w:r>
      <w:r>
        <w:rPr>
          <w:rFonts w:ascii="思源黑体 CN Regular" w:eastAsia="思源黑体 CN Regular" w:hAnsi="思源黑体 CN Regular" w:cs="Arial" w:hint="eastAsia"/>
          <w:bCs/>
          <w:color w:val="3B3838"/>
          <w:sz w:val="16"/>
          <w:szCs w:val="16"/>
        </w:rPr>
        <w:t>。</w:t>
      </w:r>
    </w:p>
    <w:p w14:paraId="32B93707" w14:textId="77777777" w:rsidR="00885A55" w:rsidRDefault="00885A55" w:rsidP="00885A55">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 xml:space="preserve">] </w:t>
      </w:r>
      <w:r w:rsidRPr="00EC1B70">
        <w:rPr>
          <w:rFonts w:ascii="思源黑体 CN Regular" w:eastAsia="思源黑体 CN Regular" w:hAnsi="思源黑体 CN Regular" w:cs="Arial" w:hint="eastAsia"/>
          <w:bCs/>
          <w:color w:val="3B3838"/>
          <w:sz w:val="16"/>
          <w:szCs w:val="16"/>
        </w:rPr>
        <w:t>平均</w:t>
      </w:r>
      <w:r w:rsidRPr="00314262">
        <w:rPr>
          <w:rFonts w:ascii="思源黑体 CN Regular" w:eastAsia="思源黑体 CN Regular" w:hAnsi="思源黑体 CN Regular" w:cs="Arial" w:hint="eastAsia"/>
          <w:bCs/>
          <w:color w:val="3B3838"/>
          <w:sz w:val="16"/>
          <w:szCs w:val="16"/>
        </w:rPr>
        <w:t>有效</w:t>
      </w:r>
      <w:r w:rsidRPr="00EC1B70">
        <w:rPr>
          <w:rFonts w:ascii="思源黑体 CN Regular" w:eastAsia="思源黑体 CN Regular" w:hAnsi="思源黑体 CN Regular" w:cs="Arial" w:hint="eastAsia"/>
          <w:bCs/>
          <w:color w:val="3B3838"/>
          <w:sz w:val="16"/>
          <w:szCs w:val="16"/>
        </w:rPr>
        <w:t>深度</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X</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w:t>
      </w:r>
      <w:r w:rsidRPr="009C398D">
        <w:rPr>
          <w:rFonts w:ascii="思源黑体 CN Regular" w:eastAsia="思源黑体 CN Regular" w:hAnsi="思源黑体 CN Regular" w:cs="Arial" w:hint="eastAsia"/>
          <w:bCs/>
          <w:color w:val="3B3838"/>
          <w:sz w:val="16"/>
          <w:szCs w:val="16"/>
        </w:rPr>
        <w:t>通过分子标签校正后的平均测序深度</w:t>
      </w:r>
      <w:r>
        <w:rPr>
          <w:rFonts w:ascii="思源黑体 CN Regular" w:eastAsia="思源黑体 CN Regular" w:hAnsi="思源黑体 CN Regular" w:cs="Arial" w:hint="eastAsia"/>
          <w:bCs/>
          <w:color w:val="3B3838"/>
          <w:sz w:val="16"/>
          <w:szCs w:val="16"/>
        </w:rPr>
        <w:t>；</w:t>
      </w:r>
      <w:r w:rsidRPr="00DC72A5">
        <w:rPr>
          <w:rFonts w:ascii="思源黑体 CN Regular" w:eastAsia="思源黑体 CN Regular" w:hAnsi="思源黑体 CN Regular" w:cs="Arial" w:hint="eastAsia"/>
          <w:bCs/>
          <w:color w:val="3B3838"/>
          <w:sz w:val="16"/>
          <w:szCs w:val="16"/>
        </w:rPr>
        <w:t>平均</w:t>
      </w:r>
      <w:r>
        <w:rPr>
          <w:rFonts w:ascii="思源黑体 CN Regular" w:eastAsia="思源黑体 CN Regular" w:hAnsi="思源黑体 CN Regular" w:cs="Arial" w:hint="eastAsia"/>
          <w:bCs/>
          <w:color w:val="3B3838"/>
          <w:sz w:val="16"/>
          <w:szCs w:val="16"/>
        </w:rPr>
        <w:t>测序</w:t>
      </w:r>
      <w:r w:rsidRPr="00DC72A5">
        <w:rPr>
          <w:rFonts w:ascii="思源黑体 CN Regular" w:eastAsia="思源黑体 CN Regular" w:hAnsi="思源黑体 CN Regular" w:cs="Arial" w:hint="eastAsia"/>
          <w:bCs/>
          <w:color w:val="3B3838"/>
          <w:sz w:val="16"/>
          <w:szCs w:val="16"/>
        </w:rPr>
        <w:t>深度</w:t>
      </w:r>
      <w:r>
        <w:rPr>
          <w:rFonts w:ascii="思源黑体 CN Regular" w:eastAsia="思源黑体 CN Regular" w:hAnsi="思源黑体 CN Regular" w:cs="Arial" w:hint="eastAsia"/>
          <w:bCs/>
          <w:color w:val="3B3838"/>
          <w:sz w:val="16"/>
          <w:szCs w:val="16"/>
        </w:rPr>
        <w:t>（X）</w:t>
      </w:r>
      <w:r w:rsidRPr="00DC72A5">
        <w:rPr>
          <w:rFonts w:ascii="思源黑体 CN Regular" w:eastAsia="思源黑体 CN Regular" w:hAnsi="思源黑体 CN Regular" w:cs="Arial" w:hint="eastAsia"/>
          <w:bCs/>
          <w:color w:val="3B3838"/>
          <w:sz w:val="16"/>
          <w:szCs w:val="16"/>
        </w:rPr>
        <w:t>：校正</w:t>
      </w:r>
      <w:proofErr w:type="gramStart"/>
      <w:r w:rsidRPr="00DC72A5">
        <w:rPr>
          <w:rFonts w:ascii="思源黑体 CN Regular" w:eastAsia="思源黑体 CN Regular" w:hAnsi="思源黑体 CN Regular" w:cs="Arial" w:hint="eastAsia"/>
          <w:bCs/>
          <w:color w:val="3B3838"/>
          <w:sz w:val="16"/>
          <w:szCs w:val="16"/>
        </w:rPr>
        <w:t>前目标</w:t>
      </w:r>
      <w:proofErr w:type="gramEnd"/>
      <w:r w:rsidRPr="00DC72A5">
        <w:rPr>
          <w:rFonts w:ascii="思源黑体 CN Regular" w:eastAsia="思源黑体 CN Regular" w:hAnsi="思源黑体 CN Regular" w:cs="Arial" w:hint="eastAsia"/>
          <w:bCs/>
          <w:color w:val="3B3838"/>
          <w:sz w:val="16"/>
          <w:szCs w:val="16"/>
        </w:rPr>
        <w:t>区域每个碱基被覆盖到的次数的平均值</w:t>
      </w:r>
      <w:r>
        <w:rPr>
          <w:rFonts w:ascii="思源黑体 CN Regular" w:eastAsia="思源黑体 CN Regular" w:hAnsi="思源黑体 CN Regular" w:cs="Arial" w:hint="eastAsia"/>
          <w:bCs/>
          <w:color w:val="3B3838"/>
          <w:sz w:val="16"/>
          <w:szCs w:val="16"/>
        </w:rPr>
        <w:t>。</w:t>
      </w:r>
    </w:p>
    <w:p w14:paraId="5BD4F743" w14:textId="0E00FAFD" w:rsidR="002C0684" w:rsidRDefault="00A82A49" w:rsidP="00EC1B7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00D6202E">
        <w:rPr>
          <w:rFonts w:ascii="思源黑体 CN Regular" w:eastAsia="思源黑体 CN Regular" w:hAnsi="思源黑体 CN Regular" w:cs="Arial" w:hint="eastAsia"/>
          <w:bCs/>
          <w:color w:val="3B3838"/>
          <w:sz w:val="16"/>
          <w:szCs w:val="16"/>
        </w:rPr>
        <w:t>9</w:t>
      </w:r>
      <w:r>
        <w:rPr>
          <w:rFonts w:ascii="思源黑体 CN Regular" w:eastAsia="思源黑体 CN Regular" w:hAnsi="思源黑体 CN Regular" w:cs="Arial"/>
          <w:bCs/>
          <w:color w:val="3B3838"/>
          <w:sz w:val="16"/>
          <w:szCs w:val="16"/>
        </w:rPr>
        <w:t>]</w:t>
      </w:r>
      <w:r w:rsidR="00422B24">
        <w:rPr>
          <w:rFonts w:ascii="思源黑体 CN Regular" w:eastAsia="思源黑体 CN Regular" w:hAnsi="思源黑体 CN Regular" w:cs="Arial"/>
          <w:bCs/>
          <w:color w:val="3B3838"/>
          <w:sz w:val="16"/>
          <w:szCs w:val="16"/>
        </w:rPr>
        <w:t xml:space="preserve"> </w:t>
      </w:r>
      <w:r w:rsidR="00314262" w:rsidRPr="00314262">
        <w:rPr>
          <w:rFonts w:ascii="思源黑体 CN Regular" w:eastAsia="思源黑体 CN Regular" w:hAnsi="思源黑体 CN Regular" w:cs="Arial" w:hint="eastAsia"/>
          <w:bCs/>
          <w:color w:val="3B3838"/>
          <w:sz w:val="16"/>
          <w:szCs w:val="16"/>
        </w:rPr>
        <w:t>RNA内参绝对拷贝数（条）</w:t>
      </w:r>
      <w:r w:rsidR="00422B24" w:rsidRPr="00EC1B70">
        <w:rPr>
          <w:rFonts w:ascii="思源黑体 CN Regular" w:eastAsia="思源黑体 CN Regular" w:hAnsi="思源黑体 CN Regular" w:cs="Arial" w:hint="eastAsia"/>
          <w:bCs/>
          <w:color w:val="3B3838"/>
          <w:sz w:val="16"/>
          <w:szCs w:val="16"/>
        </w:rPr>
        <w:t>：</w:t>
      </w:r>
      <w:r w:rsidR="009C398D" w:rsidRPr="009C398D">
        <w:rPr>
          <w:rFonts w:ascii="思源黑体 CN Regular" w:eastAsia="思源黑体 CN Regular" w:hAnsi="思源黑体 CN Regular" w:cs="Arial" w:hint="eastAsia"/>
          <w:bCs/>
          <w:color w:val="3B3838"/>
          <w:sz w:val="16"/>
          <w:szCs w:val="16"/>
        </w:rPr>
        <w:t>该拷贝数低于20时，可能是RNA质量较差或RNA反转录投入量不足，或RNA中含有抑制剂</w:t>
      </w:r>
      <w:r w:rsidR="00422B24">
        <w:rPr>
          <w:rFonts w:ascii="思源黑体 CN Regular" w:eastAsia="思源黑体 CN Regular" w:hAnsi="思源黑体 CN Regular" w:cs="Arial"/>
          <w:bCs/>
          <w:color w:val="3B3838"/>
          <w:sz w:val="16"/>
          <w:szCs w:val="16"/>
        </w:rPr>
        <w:t>。</w:t>
      </w:r>
    </w:p>
    <w:p w14:paraId="201DF21D" w14:textId="21A9F06C" w:rsidR="00F93466" w:rsidRDefault="00A82A49" w:rsidP="0052442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00D6202E">
        <w:rPr>
          <w:rFonts w:ascii="思源黑体 CN Regular" w:eastAsia="思源黑体 CN Regular" w:hAnsi="思源黑体 CN Regular" w:cs="Arial" w:hint="eastAsia"/>
          <w:bCs/>
          <w:color w:val="3B3838"/>
          <w:sz w:val="16"/>
          <w:szCs w:val="16"/>
        </w:rPr>
        <w:t>10</w:t>
      </w:r>
      <w:r>
        <w:rPr>
          <w:rFonts w:ascii="思源黑体 CN Regular" w:eastAsia="思源黑体 CN Regular" w:hAnsi="思源黑体 CN Regular" w:cs="Arial"/>
          <w:bCs/>
          <w:color w:val="3B3838"/>
          <w:sz w:val="16"/>
          <w:szCs w:val="16"/>
        </w:rPr>
        <w:t xml:space="preserve">] </w:t>
      </w:r>
      <w:r w:rsidR="00422B24">
        <w:rPr>
          <w:rFonts w:ascii="思源黑体 CN Regular" w:eastAsia="思源黑体 CN Regular" w:hAnsi="思源黑体 CN Regular" w:cs="Arial"/>
          <w:bCs/>
          <w:color w:val="3B3838"/>
          <w:sz w:val="16"/>
          <w:szCs w:val="16"/>
        </w:rPr>
        <w:t>综合评估：分为合格、警戒（风险预警）和不合格三个等级。样本质控评估为警戒或不合格都可能会影响此次检测的</w:t>
      </w:r>
      <w:r w:rsidR="00F354A4">
        <w:rPr>
          <w:rFonts w:ascii="思源黑体 CN Regular" w:eastAsia="思源黑体 CN Regular" w:hAnsi="思源黑体 CN Regular" w:cs="Arial" w:hint="eastAsia"/>
          <w:bCs/>
          <w:color w:val="3B3838"/>
          <w:sz w:val="16"/>
          <w:szCs w:val="16"/>
        </w:rPr>
        <w:t>灵敏度</w:t>
      </w:r>
      <w:r w:rsidR="00F354A4">
        <w:rPr>
          <w:rFonts w:ascii="思源黑体 CN Regular" w:eastAsia="思源黑体 CN Regular" w:hAnsi="思源黑体 CN Regular" w:cs="Arial"/>
          <w:bCs/>
          <w:color w:val="3B3838"/>
          <w:sz w:val="16"/>
          <w:szCs w:val="16"/>
        </w:rPr>
        <w:t>和</w:t>
      </w:r>
      <w:r w:rsidR="00F354A4">
        <w:rPr>
          <w:rFonts w:ascii="思源黑体 CN Regular" w:eastAsia="思源黑体 CN Regular" w:hAnsi="思源黑体 CN Regular" w:cs="Arial" w:hint="eastAsia"/>
          <w:bCs/>
          <w:color w:val="3B3838"/>
          <w:sz w:val="16"/>
          <w:szCs w:val="16"/>
        </w:rPr>
        <w:t>特异性</w:t>
      </w:r>
      <w:r w:rsidR="00D6202E">
        <w:rPr>
          <w:rFonts w:ascii="思源黑体 CN Regular" w:eastAsia="思源黑体 CN Regular" w:hAnsi="思源黑体 CN Regular" w:cs="Arial" w:hint="eastAsia"/>
          <w:bCs/>
          <w:color w:val="3B3838"/>
          <w:sz w:val="16"/>
          <w:szCs w:val="16"/>
        </w:rPr>
        <w:t>，</w:t>
      </w:r>
      <w:r w:rsidR="00A8459C">
        <w:rPr>
          <w:rFonts w:ascii="思源黑体 CN Regular" w:eastAsia="思源黑体 CN Regular" w:hAnsi="思源黑体 CN Regular" w:cs="Arial" w:hint="eastAsia"/>
          <w:bCs/>
          <w:color w:val="3B3838"/>
          <w:sz w:val="16"/>
          <w:szCs w:val="16"/>
        </w:rPr>
        <w:t>其中</w:t>
      </w:r>
      <w:r w:rsidR="00D6202E" w:rsidRPr="00D6202E">
        <w:rPr>
          <w:rFonts w:ascii="思源黑体 CN Regular" w:eastAsia="思源黑体 CN Regular" w:hAnsi="思源黑体 CN Regular" w:cs="Arial" w:hint="eastAsia"/>
          <w:bCs/>
          <w:color w:val="3B3838"/>
          <w:sz w:val="16"/>
          <w:szCs w:val="16"/>
        </w:rPr>
        <w:t>比对率、覆盖度</w:t>
      </w:r>
      <w:r w:rsidR="00885A55">
        <w:rPr>
          <w:rFonts w:ascii="思源黑体 CN Regular" w:eastAsia="思源黑体 CN Regular" w:hAnsi="思源黑体 CN Regular" w:cs="Arial" w:hint="eastAsia"/>
          <w:bCs/>
          <w:color w:val="3B3838"/>
          <w:sz w:val="16"/>
          <w:szCs w:val="16"/>
        </w:rPr>
        <w:t>、平均测序深度</w:t>
      </w:r>
      <w:r w:rsidR="00D6202E" w:rsidRPr="00D6202E">
        <w:rPr>
          <w:rFonts w:ascii="思源黑体 CN Regular" w:eastAsia="思源黑体 CN Regular" w:hAnsi="思源黑体 CN Regular" w:cs="Arial" w:hint="eastAsia"/>
          <w:bCs/>
          <w:color w:val="3B3838"/>
          <w:sz w:val="16"/>
          <w:szCs w:val="16"/>
        </w:rPr>
        <w:t>与均</w:t>
      </w:r>
      <w:proofErr w:type="gramStart"/>
      <w:r w:rsidR="00D6202E" w:rsidRPr="00D6202E">
        <w:rPr>
          <w:rFonts w:ascii="思源黑体 CN Regular" w:eastAsia="思源黑体 CN Regular" w:hAnsi="思源黑体 CN Regular" w:cs="Arial" w:hint="eastAsia"/>
          <w:bCs/>
          <w:color w:val="3B3838"/>
          <w:sz w:val="16"/>
          <w:szCs w:val="16"/>
        </w:rPr>
        <w:t>一</w:t>
      </w:r>
      <w:proofErr w:type="gramEnd"/>
      <w:r w:rsidR="00D6202E" w:rsidRPr="00D6202E">
        <w:rPr>
          <w:rFonts w:ascii="思源黑体 CN Regular" w:eastAsia="思源黑体 CN Regular" w:hAnsi="思源黑体 CN Regular" w:cs="Arial" w:hint="eastAsia"/>
          <w:bCs/>
          <w:color w:val="3B3838"/>
          <w:sz w:val="16"/>
          <w:szCs w:val="16"/>
        </w:rPr>
        <w:t>性为非必须质控项，结果仅供参考</w:t>
      </w:r>
      <w:r w:rsidR="00422B24">
        <w:rPr>
          <w:rFonts w:ascii="思源黑体 CN Regular" w:eastAsia="思源黑体 CN Regular" w:hAnsi="思源黑体 CN Regular" w:cs="Arial"/>
          <w:bCs/>
          <w:color w:val="3B3838"/>
          <w:sz w:val="16"/>
          <w:szCs w:val="16"/>
        </w:rPr>
        <w:t>。</w:t>
      </w:r>
      <w:r w:rsidR="00F93466">
        <w:rPr>
          <w:rFonts w:ascii="思源黑体 CN Regular" w:eastAsia="思源黑体 CN Regular" w:hAnsi="思源黑体 CN Regular" w:cs="Arial"/>
          <w:bCs/>
          <w:color w:val="3B3838"/>
          <w:sz w:val="16"/>
          <w:szCs w:val="16"/>
        </w:rPr>
        <w:br w:type="page"/>
      </w:r>
    </w:p>
    <w:bookmarkStart w:id="13" w:name="_Toc153812952"/>
    <w:p w14:paraId="785FBBC4" w14:textId="6848EB02" w:rsidR="002C0684" w:rsidRPr="004E7AC4" w:rsidRDefault="002711C0" w:rsidP="00FC3C6E">
      <w:pPr>
        <w:pStyle w:val="af9"/>
        <w:outlineLvl w:val="0"/>
        <w:rPr>
          <w:rFonts w:ascii="Arial" w:eastAsia="思源黑体 CN Medium" w:hAnsi="Arial" w:cs="Arial"/>
          <w:color w:val="FFFFFF"/>
        </w:rPr>
      </w:pPr>
      <w:r>
        <w:rPr>
          <w:rFonts w:ascii="Arial" w:eastAsia="思源黑体 CN Medium" w:hAnsi="Arial" w:cs="Arial" w:hint="eastAsia"/>
          <w:noProof/>
          <w:color w:val="FFFFFF"/>
        </w:rPr>
        <w:lastRenderedPageBreak/>
        <mc:AlternateContent>
          <mc:Choice Requires="wps">
            <w:drawing>
              <wp:anchor distT="0" distB="0" distL="114300" distR="114300" simplePos="0" relativeHeight="251659776" behindDoc="1" locked="0" layoutInCell="1" allowOverlap="1" wp14:anchorId="6DE7887C" wp14:editId="71CEC0C4">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52C4FE" w14:textId="77777777" w:rsidR="00E11EEB" w:rsidRDefault="00E11E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7887C" id="矩形 291" o:spid="_x0000_s1026" style="position:absolute;margin-left:-2.05pt;margin-top:3.15pt;width:16.3pt;height:20.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2752C4FE" w14:textId="77777777" w:rsidR="00E11EEB" w:rsidRDefault="00E11EEB"/>
                  </w:txbxContent>
                </v:textbox>
              </v:rect>
            </w:pict>
          </mc:Fallback>
        </mc:AlternateContent>
      </w:r>
      <w:r w:rsidR="009B6A2A">
        <w:rPr>
          <w:rFonts w:hint="eastAsia"/>
          <w:color w:val="FFFFFF"/>
        </w:rPr>
        <w:t>5</w:t>
      </w:r>
      <w:r w:rsidR="00810158">
        <w:rPr>
          <w:color w:val="FFFFFF"/>
        </w:rPr>
        <w:t>.</w:t>
      </w:r>
      <w:r w:rsidR="00810158" w:rsidRPr="00FC3C6E">
        <w:rPr>
          <w:color w:val="auto"/>
        </w:rPr>
        <w:tab/>
      </w:r>
      <w:r w:rsidRPr="00E11EEB">
        <w:rPr>
          <w:rFonts w:ascii="Arial" w:eastAsia="思源黑体 CN Medium" w:hAnsi="Arial" w:cs="Arial" w:hint="eastAsia"/>
          <w:color w:val="1654B0"/>
        </w:rPr>
        <w:t>检测局限性及说明</w:t>
      </w:r>
      <w:bookmarkEnd w:id="13"/>
    </w:p>
    <w:p w14:paraId="0BB336F5"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bookmarkStart w:id="14" w:name="_Hlk28026152"/>
      <w:r w:rsidRPr="00F10F9A">
        <w:rPr>
          <w:rFonts w:ascii="思源黑体 CN Regular" w:eastAsia="思源黑体 CN Regular" w:hAnsi="思源黑体 CN Regular" w:cs="Arial" w:hint="eastAsia"/>
          <w:bCs/>
          <w:color w:val="3B3838"/>
        </w:rPr>
        <w:t>本报告仅为临床诊断和治疗提供辅助参考，具体诊疗方案应由临床医生结合受检者的全面临床信息进行综合判定。</w:t>
      </w:r>
    </w:p>
    <w:p w14:paraId="75500614"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本报告中的变异分析及解读遵循相关指南和规范，基于已发表的文献和公开的数据库，随着科学研究的发展和数据库的更新，变异解读可能发生变更。</w:t>
      </w:r>
    </w:p>
    <w:p w14:paraId="1A062C7F"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本报告结果仅对本次送检样本负责。在肿瘤发展或治疗过程中可能出现获得性基因变异，从而使癌症的突变谱发生变化，同时肿瘤也可能存在肿瘤间和肿瘤内的异质性。</w:t>
      </w:r>
    </w:p>
    <w:p w14:paraId="79E5C818"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本检测不能用于确认或排除恶性肿瘤的存在。肿瘤是一种复杂的系统性疾病，评定是否为恶性肿瘤需要由临床医生综合多种检查结果进行判定。</w:t>
      </w:r>
    </w:p>
    <w:p w14:paraId="7F3A3740"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本报告中的基因变异和药物排序均不分先后，并且不对任何受检者承诺或保证会在某一药物治疗中有效或无效。</w:t>
      </w:r>
    </w:p>
    <w:p w14:paraId="7766A03C" w14:textId="3C05070E"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本检测适用于发现指定基因</w:t>
      </w:r>
      <w:r w:rsidR="00E80F73" w:rsidRPr="00E80F73">
        <w:rPr>
          <w:rFonts w:ascii="思源黑体 CN Regular" w:eastAsia="思源黑体 CN Regular" w:hAnsi="思源黑体 CN Regular" w:cs="Arial" w:hint="eastAsia"/>
          <w:bCs/>
          <w:color w:val="3B3838"/>
        </w:rPr>
        <w:t>DNA水平上的单核苷酸变异（SNV）、小片段插入/缺失（indel）以及拷贝数增加（CNA），在RNA水平上检测目标基因的结构变异（SV）</w:t>
      </w:r>
      <w:r w:rsidRPr="00F10F9A">
        <w:rPr>
          <w:rFonts w:ascii="思源黑体 CN Regular" w:eastAsia="思源黑体 CN Regular" w:hAnsi="思源黑体 CN Regular" w:cs="Arial" w:hint="eastAsia"/>
          <w:bCs/>
          <w:color w:val="3B3838"/>
        </w:rPr>
        <w:t>，不涉及DNA甲基化或蛋白质水平的检测。</w:t>
      </w:r>
      <w:r w:rsidR="006E77B1">
        <w:rPr>
          <w:rFonts w:ascii="思源黑体 CN Regular" w:eastAsia="思源黑体 CN Regular" w:hAnsi="思源黑体 CN Regular" w:cs="Arial" w:hint="eastAsia"/>
          <w:bCs/>
          <w:color w:val="3B3838"/>
        </w:rPr>
        <w:t>检出阴性</w:t>
      </w:r>
      <w:r w:rsidR="00782C8A" w:rsidRPr="00782C8A">
        <w:rPr>
          <w:rFonts w:ascii="思源黑体 CN Regular" w:eastAsia="思源黑体 CN Regular" w:hAnsi="思源黑体 CN Regular" w:cs="Arial" w:hint="eastAsia"/>
          <w:bCs/>
          <w:color w:val="3B3838"/>
        </w:rPr>
        <w:t>的情况不能排除存在低于现有检测方法检测下限的低丰度变异的可能。</w:t>
      </w:r>
    </w:p>
    <w:p w14:paraId="371E2618"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本检测不能排除由于染色体多倍体导致的CNV。CNV的检测敏感性受到组织样本中肿瘤细胞占比的影响，当组织中肿瘤细胞占比小于20%时，CNV的检测敏感性受限。</w:t>
      </w:r>
    </w:p>
    <w:p w14:paraId="1AA829C8"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w:t>
      </w:r>
      <w:proofErr w:type="gramStart"/>
      <w:r w:rsidRPr="00F10F9A">
        <w:rPr>
          <w:rFonts w:ascii="思源黑体 CN Regular" w:eastAsia="思源黑体 CN Regular" w:hAnsi="思源黑体 CN Regular" w:cs="Arial" w:hint="eastAsia"/>
          <w:bCs/>
          <w:color w:val="3B3838"/>
        </w:rPr>
        <w:t>检测仅</w:t>
      </w:r>
      <w:proofErr w:type="gramEnd"/>
      <w:r w:rsidRPr="00F10F9A">
        <w:rPr>
          <w:rFonts w:ascii="思源黑体 CN Regular" w:eastAsia="思源黑体 CN Regular" w:hAnsi="思源黑体 CN Regular" w:cs="Arial" w:hint="eastAsia"/>
          <w:bCs/>
          <w:color w:val="3B3838"/>
        </w:rPr>
        <w:t>包括肿瘤组织样本，未包括对照样本。变异是否为体细胞突变来源是基于综合了数据库和变异丰度的算法预测，不能完全排除罕见胚系突变来源的可能性。</w:t>
      </w:r>
    </w:p>
    <w:bookmarkEnd w:id="14"/>
    <w:p w14:paraId="4057A6F0" w14:textId="77777777" w:rsidR="002C0684" w:rsidRDefault="002C0684">
      <w:pPr>
        <w:spacing w:after="0" w:line="240" w:lineRule="auto"/>
        <w:rPr>
          <w:rFonts w:ascii="Arial" w:eastAsia="思源黑体 CN Medium" w:hAnsi="Arial" w:cs="Arial"/>
          <w:color w:val="3B3838"/>
          <w:sz w:val="12"/>
          <w:szCs w:val="12"/>
          <w:lang w:val="en-CA"/>
        </w:rPr>
      </w:pPr>
    </w:p>
    <w:p w14:paraId="7DAC1163" w14:textId="77777777" w:rsidR="002C0684" w:rsidRDefault="002C0684">
      <w:pPr>
        <w:spacing w:after="0" w:line="240" w:lineRule="auto"/>
        <w:rPr>
          <w:rFonts w:ascii="Arial" w:eastAsia="思源黑体 CN Medium" w:hAnsi="Arial" w:cs="Arial"/>
          <w:color w:val="3B3838"/>
          <w:sz w:val="12"/>
          <w:szCs w:val="12"/>
          <w:lang w:val="en-CA"/>
        </w:rPr>
      </w:pPr>
    </w:p>
    <w:p w14:paraId="3B77B56D" w14:textId="77777777" w:rsidR="00DD37DE" w:rsidRDefault="00DD37DE">
      <w:pPr>
        <w:spacing w:after="0" w:line="240" w:lineRule="auto"/>
        <w:rPr>
          <w:rFonts w:ascii="Arial" w:eastAsia="思源黑体 CN Medium" w:hAnsi="Arial" w:cs="Arial"/>
          <w:color w:val="3B3838"/>
          <w:sz w:val="12"/>
          <w:szCs w:val="12"/>
          <w:lang w:val="en-CA"/>
        </w:rPr>
      </w:pPr>
    </w:p>
    <w:p w14:paraId="67697DAF" w14:textId="77777777" w:rsidR="00DD37DE" w:rsidRDefault="00DD37DE">
      <w:pPr>
        <w:spacing w:after="0" w:line="240" w:lineRule="auto"/>
        <w:rPr>
          <w:rFonts w:ascii="Arial" w:eastAsia="思源黑体 CN Medium" w:hAnsi="Arial" w:cs="Arial"/>
          <w:color w:val="3B3838"/>
          <w:sz w:val="12"/>
          <w:szCs w:val="12"/>
          <w:lang w:val="en-CA"/>
        </w:rPr>
      </w:pPr>
    </w:p>
    <w:p w14:paraId="27C15F3F" w14:textId="77777777" w:rsidR="00DD37DE" w:rsidRDefault="00DD37DE">
      <w:pPr>
        <w:spacing w:after="0" w:line="240" w:lineRule="auto"/>
        <w:rPr>
          <w:rFonts w:ascii="Arial" w:eastAsia="思源黑体 CN Medium" w:hAnsi="Arial" w:cs="Arial"/>
          <w:color w:val="3B3838"/>
          <w:sz w:val="12"/>
          <w:szCs w:val="12"/>
          <w:lang w:val="en-CA"/>
        </w:rPr>
      </w:pPr>
    </w:p>
    <w:p w14:paraId="19A7A79A" w14:textId="77777777" w:rsidR="00DD37DE" w:rsidRDefault="00DD37DE">
      <w:pPr>
        <w:spacing w:after="0" w:line="240" w:lineRule="auto"/>
        <w:rPr>
          <w:rFonts w:ascii="Arial" w:eastAsia="思源黑体 CN Medium" w:hAnsi="Arial" w:cs="Arial"/>
          <w:color w:val="3B3838"/>
          <w:sz w:val="12"/>
          <w:szCs w:val="12"/>
          <w:lang w:val="en-CA"/>
        </w:rPr>
      </w:pPr>
    </w:p>
    <w:p w14:paraId="4CB87234" w14:textId="77777777" w:rsidR="00DD37DE" w:rsidRDefault="00DD37DE">
      <w:pPr>
        <w:spacing w:after="0" w:line="240" w:lineRule="auto"/>
        <w:rPr>
          <w:rFonts w:ascii="Arial" w:eastAsia="思源黑体 CN Medium" w:hAnsi="Arial" w:cs="Arial"/>
          <w:color w:val="3B3838"/>
          <w:sz w:val="12"/>
          <w:szCs w:val="12"/>
          <w:lang w:val="en-CA"/>
        </w:rPr>
      </w:pPr>
    </w:p>
    <w:p w14:paraId="7BB0AE6F" w14:textId="77777777" w:rsidR="00DD37DE" w:rsidRDefault="00DD37DE">
      <w:pPr>
        <w:spacing w:after="0" w:line="240" w:lineRule="auto"/>
        <w:rPr>
          <w:rFonts w:ascii="Arial" w:eastAsia="思源黑体 CN Medium" w:hAnsi="Arial" w:cs="Arial"/>
          <w:color w:val="3B3838"/>
          <w:sz w:val="12"/>
          <w:szCs w:val="12"/>
          <w:lang w:val="en-CA"/>
        </w:rPr>
      </w:pPr>
    </w:p>
    <w:p w14:paraId="3BB21E45" w14:textId="77777777" w:rsidR="00DD37DE" w:rsidRDefault="00DD37DE">
      <w:pPr>
        <w:spacing w:after="0" w:line="240" w:lineRule="auto"/>
        <w:rPr>
          <w:rFonts w:ascii="Arial" w:eastAsia="思源黑体 CN Medium" w:hAnsi="Arial" w:cs="Arial"/>
          <w:color w:val="3B3838"/>
          <w:sz w:val="12"/>
          <w:szCs w:val="12"/>
          <w:lang w:val="en-CA"/>
        </w:rPr>
      </w:pPr>
    </w:p>
    <w:p w14:paraId="2400BC5C" w14:textId="77777777" w:rsidR="00DD37DE" w:rsidRDefault="00DD37DE">
      <w:pPr>
        <w:spacing w:after="0" w:line="240" w:lineRule="auto"/>
        <w:rPr>
          <w:rFonts w:ascii="Arial" w:eastAsia="思源黑体 CN Medium" w:hAnsi="Arial" w:cs="Arial"/>
          <w:color w:val="3B3838"/>
          <w:sz w:val="12"/>
          <w:szCs w:val="12"/>
          <w:lang w:val="en-CA"/>
        </w:rPr>
      </w:pPr>
    </w:p>
    <w:p w14:paraId="7B2A90F3" w14:textId="77777777" w:rsidR="00DD37DE" w:rsidRDefault="00DD37DE">
      <w:pPr>
        <w:spacing w:after="0" w:line="240" w:lineRule="auto"/>
        <w:rPr>
          <w:rFonts w:ascii="Arial" w:eastAsia="思源黑体 CN Medium" w:hAnsi="Arial" w:cs="Arial"/>
          <w:color w:val="3B3838"/>
          <w:sz w:val="12"/>
          <w:szCs w:val="12"/>
          <w:lang w:val="en-CA"/>
        </w:rPr>
      </w:pPr>
    </w:p>
    <w:p w14:paraId="603C8D04" w14:textId="77777777" w:rsidR="00DD37DE" w:rsidRDefault="00DD37DE">
      <w:pPr>
        <w:spacing w:after="0" w:line="240" w:lineRule="auto"/>
        <w:rPr>
          <w:rFonts w:ascii="Arial" w:eastAsia="思源黑体 CN Medium" w:hAnsi="Arial" w:cs="Arial"/>
          <w:color w:val="3B3838"/>
          <w:sz w:val="12"/>
          <w:szCs w:val="12"/>
          <w:lang w:val="en-CA"/>
        </w:rPr>
      </w:pPr>
    </w:p>
    <w:p w14:paraId="66D59237" w14:textId="77777777" w:rsidR="00DD37DE" w:rsidRDefault="00DD37DE">
      <w:pPr>
        <w:spacing w:after="0" w:line="240" w:lineRule="auto"/>
        <w:rPr>
          <w:rFonts w:ascii="Arial" w:eastAsia="思源黑体 CN Medium" w:hAnsi="Arial" w:cs="Arial"/>
          <w:color w:val="3B3838"/>
          <w:sz w:val="12"/>
          <w:szCs w:val="12"/>
          <w:lang w:val="en-CA"/>
        </w:rPr>
      </w:pPr>
    </w:p>
    <w:p w14:paraId="6E6E07CA" w14:textId="77777777" w:rsidR="00DD37DE" w:rsidRDefault="00DD37DE">
      <w:pPr>
        <w:spacing w:after="0" w:line="240" w:lineRule="auto"/>
        <w:rPr>
          <w:rFonts w:ascii="Arial" w:eastAsia="思源黑体 CN Medium" w:hAnsi="Arial" w:cs="Arial"/>
          <w:color w:val="3B3838"/>
          <w:sz w:val="12"/>
          <w:szCs w:val="12"/>
          <w:lang w:val="en-CA"/>
        </w:rPr>
      </w:pPr>
    </w:p>
    <w:p w14:paraId="0F3A75B9" w14:textId="77777777" w:rsidR="00DD37DE" w:rsidRDefault="00DD37DE">
      <w:pPr>
        <w:spacing w:after="0" w:line="240" w:lineRule="auto"/>
        <w:rPr>
          <w:rFonts w:ascii="Arial" w:eastAsia="思源黑体 CN Medium" w:hAnsi="Arial" w:cs="Arial"/>
          <w:color w:val="3B3838"/>
          <w:sz w:val="12"/>
          <w:szCs w:val="12"/>
          <w:lang w:val="en-CA"/>
        </w:rPr>
      </w:pPr>
    </w:p>
    <w:p w14:paraId="606A4CA7" w14:textId="77777777" w:rsidR="00DD37DE" w:rsidRDefault="00DD37DE">
      <w:pPr>
        <w:spacing w:after="0" w:line="240" w:lineRule="auto"/>
        <w:rPr>
          <w:rFonts w:ascii="Arial" w:eastAsia="思源黑体 CN Medium" w:hAnsi="Arial" w:cs="Arial"/>
          <w:color w:val="3B3838"/>
          <w:sz w:val="12"/>
          <w:szCs w:val="12"/>
          <w:lang w:val="en-CA"/>
        </w:rPr>
      </w:pPr>
    </w:p>
    <w:p w14:paraId="78893AD6" w14:textId="77777777" w:rsidR="00DD37DE" w:rsidRDefault="00DD37DE">
      <w:pPr>
        <w:spacing w:after="0" w:line="240" w:lineRule="auto"/>
        <w:rPr>
          <w:rFonts w:ascii="Arial" w:eastAsia="思源黑体 CN Medium" w:hAnsi="Arial" w:cs="Arial"/>
          <w:color w:val="3B3838"/>
          <w:sz w:val="12"/>
          <w:szCs w:val="12"/>
          <w:lang w:val="en-CA"/>
        </w:rPr>
      </w:pPr>
    </w:p>
    <w:p w14:paraId="6259873F" w14:textId="77777777" w:rsidR="00DD37DE" w:rsidRDefault="00DD37DE">
      <w:pPr>
        <w:spacing w:after="0" w:line="240" w:lineRule="auto"/>
        <w:rPr>
          <w:rFonts w:ascii="Arial" w:eastAsia="思源黑体 CN Medium" w:hAnsi="Arial" w:cs="Arial"/>
          <w:color w:val="3B3838"/>
          <w:sz w:val="12"/>
          <w:szCs w:val="12"/>
          <w:lang w:val="en-CA"/>
        </w:rPr>
      </w:pPr>
    </w:p>
    <w:p w14:paraId="4D58998A" w14:textId="77777777" w:rsidR="00DD37DE" w:rsidRDefault="00DD37DE">
      <w:pPr>
        <w:spacing w:after="0" w:line="240" w:lineRule="auto"/>
        <w:rPr>
          <w:rFonts w:ascii="Arial" w:eastAsia="思源黑体 CN Medium" w:hAnsi="Arial" w:cs="Arial"/>
          <w:color w:val="3B3838"/>
          <w:sz w:val="12"/>
          <w:szCs w:val="12"/>
          <w:lang w:val="en-CA"/>
        </w:rPr>
      </w:pPr>
    </w:p>
    <w:p w14:paraId="3DA40EF6" w14:textId="77777777" w:rsidR="00DD37DE" w:rsidRDefault="00DD37DE">
      <w:pPr>
        <w:spacing w:after="0" w:line="240" w:lineRule="auto"/>
        <w:rPr>
          <w:rFonts w:ascii="Arial" w:eastAsia="思源黑体 CN Medium" w:hAnsi="Arial" w:cs="Arial"/>
          <w:color w:val="3B3838"/>
          <w:sz w:val="12"/>
          <w:szCs w:val="12"/>
          <w:lang w:val="en-CA"/>
        </w:rPr>
      </w:pPr>
    </w:p>
    <w:p w14:paraId="5405D554" w14:textId="77777777" w:rsidR="00DD37DE" w:rsidRDefault="00DD37DE">
      <w:pPr>
        <w:spacing w:after="0" w:line="240" w:lineRule="auto"/>
        <w:rPr>
          <w:rFonts w:ascii="Arial" w:eastAsia="思源黑体 CN Medium" w:hAnsi="Arial" w:cs="Arial"/>
          <w:color w:val="3B3838"/>
          <w:sz w:val="12"/>
          <w:szCs w:val="12"/>
          <w:lang w:val="en-CA"/>
        </w:rPr>
      </w:pPr>
    </w:p>
    <w:p w14:paraId="6EBB9FF9" w14:textId="77777777" w:rsidR="00DD37DE" w:rsidRDefault="00DD37DE">
      <w:pPr>
        <w:spacing w:after="0" w:line="240" w:lineRule="auto"/>
        <w:rPr>
          <w:rFonts w:ascii="Arial" w:eastAsia="思源黑体 CN Medium" w:hAnsi="Arial" w:cs="Arial"/>
          <w:color w:val="3B3838"/>
          <w:sz w:val="12"/>
          <w:szCs w:val="12"/>
          <w:lang w:val="en-CA"/>
        </w:rPr>
      </w:pPr>
    </w:p>
    <w:p w14:paraId="0ABB0F40" w14:textId="77777777" w:rsidR="00DD37DE" w:rsidRDefault="00DD37DE">
      <w:pPr>
        <w:spacing w:after="0" w:line="240" w:lineRule="auto"/>
        <w:rPr>
          <w:rFonts w:ascii="Arial" w:eastAsia="思源黑体 CN Medium" w:hAnsi="Arial" w:cs="Arial"/>
          <w:color w:val="3B3838"/>
          <w:sz w:val="12"/>
          <w:szCs w:val="12"/>
          <w:lang w:val="en-CA"/>
        </w:rPr>
      </w:pPr>
    </w:p>
    <w:p w14:paraId="77BC8AEC" w14:textId="77777777" w:rsidR="00DD37DE" w:rsidRDefault="00DD37DE">
      <w:pPr>
        <w:spacing w:after="0" w:line="240" w:lineRule="auto"/>
        <w:rPr>
          <w:rFonts w:ascii="Arial" w:eastAsia="思源黑体 CN Medium" w:hAnsi="Arial" w:cs="Arial"/>
          <w:color w:val="3B3838"/>
          <w:sz w:val="12"/>
          <w:szCs w:val="12"/>
          <w:lang w:val="en-CA"/>
        </w:rPr>
      </w:pPr>
    </w:p>
    <w:p w14:paraId="5397D613" w14:textId="77777777" w:rsidR="00DD37DE" w:rsidRDefault="00DD37DE">
      <w:pPr>
        <w:spacing w:after="0" w:line="240" w:lineRule="auto"/>
        <w:rPr>
          <w:rFonts w:ascii="Arial" w:eastAsia="思源黑体 CN Medium" w:hAnsi="Arial" w:cs="Arial"/>
          <w:color w:val="3B3838"/>
          <w:sz w:val="12"/>
          <w:szCs w:val="12"/>
          <w:lang w:val="en-CA"/>
        </w:rPr>
      </w:pPr>
    </w:p>
    <w:p w14:paraId="2C387B45" w14:textId="77777777" w:rsidR="00DD37DE" w:rsidRDefault="00DD37DE">
      <w:pPr>
        <w:spacing w:after="0" w:line="240" w:lineRule="auto"/>
        <w:rPr>
          <w:rFonts w:ascii="Arial" w:eastAsia="思源黑体 CN Medium" w:hAnsi="Arial" w:cs="Arial"/>
          <w:color w:val="3B3838"/>
          <w:sz w:val="12"/>
          <w:szCs w:val="12"/>
          <w:lang w:val="en-CA"/>
        </w:rPr>
      </w:pPr>
    </w:p>
    <w:p w14:paraId="133A1797" w14:textId="77777777" w:rsidR="00DD37DE" w:rsidRDefault="00DD37DE">
      <w:pPr>
        <w:spacing w:after="0" w:line="240" w:lineRule="auto"/>
        <w:rPr>
          <w:rFonts w:ascii="Arial" w:eastAsia="思源黑体 CN Medium" w:hAnsi="Arial" w:cs="Arial"/>
          <w:color w:val="3B3838"/>
          <w:sz w:val="12"/>
          <w:szCs w:val="12"/>
          <w:lang w:val="en-CA"/>
        </w:rPr>
      </w:pPr>
    </w:p>
    <w:p w14:paraId="5A825B9A" w14:textId="77777777" w:rsidR="00DD37DE" w:rsidRDefault="00DD37DE">
      <w:pPr>
        <w:spacing w:after="0" w:line="240" w:lineRule="auto"/>
        <w:rPr>
          <w:rFonts w:ascii="Arial" w:eastAsia="思源黑体 CN Medium" w:hAnsi="Arial" w:cs="Arial"/>
          <w:color w:val="3B3838"/>
          <w:sz w:val="12"/>
          <w:szCs w:val="12"/>
          <w:lang w:val="en-CA"/>
        </w:rPr>
      </w:pPr>
    </w:p>
    <w:p w14:paraId="7F337996" w14:textId="77777777" w:rsidR="00DD37DE" w:rsidRDefault="00DD37DE">
      <w:pPr>
        <w:spacing w:after="0" w:line="240" w:lineRule="auto"/>
        <w:rPr>
          <w:rFonts w:ascii="Arial" w:eastAsia="思源黑体 CN Medium" w:hAnsi="Arial" w:cs="Arial"/>
          <w:color w:val="3B3838"/>
          <w:sz w:val="12"/>
          <w:szCs w:val="12"/>
          <w:lang w:val="en-CA"/>
        </w:rPr>
      </w:pPr>
    </w:p>
    <w:p w14:paraId="5E81B877" w14:textId="77777777" w:rsidR="00DD37DE" w:rsidRDefault="00DD37DE">
      <w:pPr>
        <w:spacing w:after="0" w:line="240" w:lineRule="auto"/>
        <w:rPr>
          <w:rFonts w:ascii="Arial" w:eastAsia="思源黑体 CN Medium" w:hAnsi="Arial" w:cs="Arial"/>
          <w:color w:val="3B3838"/>
          <w:sz w:val="12"/>
          <w:szCs w:val="12"/>
          <w:lang w:val="en-CA"/>
        </w:rPr>
      </w:pPr>
    </w:p>
    <w:p w14:paraId="4767269A" w14:textId="77777777" w:rsidR="00DD37DE" w:rsidRDefault="00DD37DE">
      <w:pPr>
        <w:spacing w:after="0" w:line="240" w:lineRule="auto"/>
        <w:rPr>
          <w:rFonts w:ascii="Arial" w:eastAsia="思源黑体 CN Medium" w:hAnsi="Arial" w:cs="Arial"/>
          <w:color w:val="3B3838"/>
          <w:sz w:val="12"/>
          <w:szCs w:val="12"/>
          <w:lang w:val="en-CA"/>
        </w:rPr>
      </w:pPr>
    </w:p>
    <w:p w14:paraId="1DE321A9" w14:textId="77777777" w:rsidR="00DD37DE" w:rsidRDefault="00DD37DE">
      <w:pPr>
        <w:spacing w:after="0" w:line="240" w:lineRule="auto"/>
        <w:rPr>
          <w:rFonts w:ascii="Arial" w:eastAsia="思源黑体 CN Medium" w:hAnsi="Arial" w:cs="Arial"/>
          <w:color w:val="3B3838"/>
          <w:sz w:val="12"/>
          <w:szCs w:val="12"/>
          <w:lang w:val="en-CA"/>
        </w:rPr>
      </w:pPr>
    </w:p>
    <w:p w14:paraId="663D6985" w14:textId="77777777" w:rsidR="00DD37DE" w:rsidRDefault="00DD37DE">
      <w:pPr>
        <w:spacing w:after="0" w:line="240" w:lineRule="auto"/>
        <w:rPr>
          <w:rFonts w:ascii="Arial" w:eastAsia="思源黑体 CN Medium" w:hAnsi="Arial" w:cs="Arial"/>
          <w:color w:val="3B3838"/>
          <w:sz w:val="12"/>
          <w:szCs w:val="12"/>
          <w:lang w:val="en-CA"/>
        </w:rPr>
      </w:pPr>
    </w:p>
    <w:p w14:paraId="4CF9A90F" w14:textId="77777777" w:rsidR="00DD37DE" w:rsidRDefault="00DD37DE">
      <w:pPr>
        <w:spacing w:after="0" w:line="240" w:lineRule="auto"/>
        <w:rPr>
          <w:rFonts w:ascii="Arial" w:eastAsia="思源黑体 CN Medium" w:hAnsi="Arial" w:cs="Arial"/>
          <w:color w:val="3B3838"/>
          <w:sz w:val="12"/>
          <w:szCs w:val="12"/>
          <w:lang w:val="en-CA"/>
        </w:rPr>
      </w:pPr>
    </w:p>
    <w:p w14:paraId="046581F5" w14:textId="77777777" w:rsidR="00DD37DE" w:rsidRDefault="00DD37DE">
      <w:pPr>
        <w:spacing w:after="0" w:line="240" w:lineRule="auto"/>
        <w:rPr>
          <w:rFonts w:ascii="Arial" w:eastAsia="思源黑体 CN Medium" w:hAnsi="Arial" w:cs="Arial"/>
          <w:color w:val="3B3838"/>
          <w:sz w:val="12"/>
          <w:szCs w:val="12"/>
          <w:lang w:val="en-CA"/>
        </w:rPr>
      </w:pPr>
    </w:p>
    <w:p w14:paraId="4D23F8C0" w14:textId="108488E9" w:rsidR="002C0684" w:rsidRDefault="00A82A49">
      <w:pPr>
        <w:spacing w:beforeLines="50" w:before="120" w:line="240" w:lineRule="auto"/>
        <w:rPr>
          <w:rFonts w:ascii="微软雅黑" w:eastAsia="微软雅黑" w:hAnsi="微软雅黑" w:cs="Arial"/>
          <w:color w:val="3B3838"/>
          <w:sz w:val="24"/>
          <w:szCs w:val="24"/>
          <w:lang w:val="en-CA"/>
        </w:rPr>
      </w:pPr>
      <w:r>
        <w:rPr>
          <w:rFonts w:ascii="微软雅黑" w:eastAsia="微软雅黑" w:hAnsi="微软雅黑" w:hint="eastAsia"/>
          <w:color w:val="3B3838"/>
          <w:sz w:val="18"/>
          <w:szCs w:val="18"/>
        </w:rPr>
        <w:t>初检医师：                             数据分析：                            报告医师：                          报告日期：</w:t>
      </w:r>
      <w:r w:rsidR="00F03AC6" w:rsidRPr="00F03AC6">
        <w:rPr>
          <w:rFonts w:ascii="微软雅黑" w:eastAsia="微软雅黑" w:hAnsi="微软雅黑"/>
          <w:color w:val="3B3838"/>
          <w:sz w:val="18"/>
          <w:szCs w:val="18"/>
        </w:rPr>
        <w:t>{{</w:t>
      </w:r>
      <w:proofErr w:type="spellStart"/>
      <w:proofErr w:type="gramStart"/>
      <w:r w:rsidR="00F03AC6" w:rsidRPr="00F03AC6">
        <w:rPr>
          <w:rFonts w:ascii="微软雅黑" w:eastAsia="微软雅黑" w:hAnsi="微软雅黑"/>
          <w:color w:val="3B3838"/>
          <w:sz w:val="18"/>
          <w:szCs w:val="18"/>
        </w:rPr>
        <w:t>sample.report</w:t>
      </w:r>
      <w:proofErr w:type="gramEnd"/>
      <w:r w:rsidR="00F03AC6" w:rsidRPr="00F03AC6">
        <w:rPr>
          <w:rFonts w:ascii="微软雅黑" w:eastAsia="微软雅黑" w:hAnsi="微软雅黑"/>
          <w:color w:val="3B3838"/>
          <w:sz w:val="18"/>
          <w:szCs w:val="18"/>
        </w:rPr>
        <w:t>_date</w:t>
      </w:r>
      <w:proofErr w:type="spellEnd"/>
      <w:r w:rsidR="00F03AC6" w:rsidRPr="00F03AC6">
        <w:rPr>
          <w:rFonts w:ascii="微软雅黑" w:eastAsia="微软雅黑" w:hAnsi="微软雅黑"/>
          <w:color w:val="3B3838"/>
          <w:sz w:val="18"/>
          <w:szCs w:val="18"/>
        </w:rPr>
        <w:t>}}</w:t>
      </w:r>
    </w:p>
    <w:p w14:paraId="22312543" w14:textId="70425F70" w:rsidR="00F93466" w:rsidRDefault="00F93466">
      <w:pPr>
        <w:spacing w:after="0" w:line="240" w:lineRule="auto"/>
        <w:jc w:val="left"/>
        <w:rPr>
          <w:rFonts w:ascii="Arial" w:eastAsia="思源黑体 CN Medium" w:hAnsi="Arial" w:cs="Arial"/>
          <w:bCs/>
          <w:sz w:val="24"/>
          <w:szCs w:val="24"/>
          <w:lang w:val="en-CA"/>
        </w:rPr>
      </w:pPr>
      <w:r>
        <w:rPr>
          <w:rFonts w:ascii="Arial" w:eastAsia="思源黑体 CN Medium" w:hAnsi="Arial" w:cs="Arial"/>
          <w:bCs/>
          <w:sz w:val="24"/>
          <w:szCs w:val="24"/>
          <w:lang w:val="en-CA"/>
        </w:rPr>
        <w:br w:type="page"/>
      </w:r>
    </w:p>
    <w:bookmarkEnd w:id="12"/>
    <w:p w14:paraId="7466218D" w14:textId="77777777" w:rsidR="002C0684" w:rsidRDefault="002C0684">
      <w:pPr>
        <w:spacing w:after="0" w:line="240" w:lineRule="auto"/>
        <w:ind w:firstLineChars="2150" w:firstLine="4300"/>
        <w:jc w:val="right"/>
        <w:rPr>
          <w:rFonts w:ascii="Arial" w:eastAsia="思源黑体 CN Medium" w:hAnsi="Arial" w:cs="Arial"/>
          <w:lang w:val="en-CA"/>
        </w:rPr>
        <w:sectPr w:rsidR="002C0684" w:rsidSect="00C02ABC">
          <w:footerReference w:type="default" r:id="rId9"/>
          <w:footerReference w:type="first" r:id="rId10"/>
          <w:pgSz w:w="11907" w:h="16839"/>
          <w:pgMar w:top="1701" w:right="851" w:bottom="1701" w:left="851" w:header="567" w:footer="57" w:gutter="0"/>
          <w:pgNumType w:start="2"/>
          <w:cols w:space="720"/>
          <w:docGrid w:linePitch="360"/>
        </w:sectPr>
      </w:pPr>
    </w:p>
    <w:p w14:paraId="0D22107E" w14:textId="77777777" w:rsidR="002C0684" w:rsidRDefault="00A82A49">
      <w:pPr>
        <w:pStyle w:val="af9"/>
        <w:rPr>
          <w:rFonts w:ascii="Arial" w:eastAsia="思源黑体 CN Medium" w:hAnsi="Arial" w:cs="Arial"/>
          <w:color w:val="auto"/>
        </w:rPr>
      </w:pPr>
      <w:bookmarkStart w:id="15" w:name="_Hlk27488546"/>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p w14:paraId="6EDF6566" w14:textId="77777777" w:rsidR="007A1749" w:rsidRDefault="007A1749" w:rsidP="007A1749"/>
    <w:tbl>
      <w:tblPr>
        <w:tblW w:w="4913" w:type="pct"/>
        <w:jc w:val="center"/>
        <w:tblBorders>
          <w:top w:val="single" w:sz="4" w:space="0" w:color="4472C4"/>
          <w:bottom w:val="single" w:sz="4" w:space="0" w:color="4472C4"/>
          <w:insideH w:val="dotted" w:sz="4" w:space="0" w:color="0000FF"/>
          <w:insideV w:val="dotted" w:sz="4" w:space="0" w:color="0000FF"/>
        </w:tblBorders>
        <w:tblLook w:val="0000" w:firstRow="0" w:lastRow="0" w:firstColumn="0" w:lastColumn="0" w:noHBand="0" w:noVBand="0"/>
      </w:tblPr>
      <w:tblGrid>
        <w:gridCol w:w="1671"/>
        <w:gridCol w:w="1671"/>
        <w:gridCol w:w="1670"/>
        <w:gridCol w:w="1670"/>
        <w:gridCol w:w="1670"/>
        <w:gridCol w:w="1675"/>
      </w:tblGrid>
      <w:tr w:rsidR="00BE3F3D" w14:paraId="78481FE7" w14:textId="77777777">
        <w:trPr>
          <w:trHeight w:val="510"/>
          <w:jc w:val="center"/>
        </w:trPr>
        <w:tc>
          <w:tcPr>
            <w:tcW w:w="5000" w:type="pct"/>
            <w:gridSpan w:val="6"/>
            <w:tcBorders>
              <w:top w:val="dotted" w:sz="4" w:space="0" w:color="0000FF"/>
              <w:bottom w:val="dotted" w:sz="4" w:space="0" w:color="0000FF"/>
            </w:tcBorders>
            <w:shd w:val="clear" w:color="auto" w:fill="4472C4"/>
            <w:vAlign w:val="center"/>
          </w:tcPr>
          <w:p w14:paraId="0B41D9AB" w14:textId="4D85E833" w:rsidR="00BE3F3D" w:rsidRPr="00944C15" w:rsidRDefault="00BE3F3D">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44C15">
              <w:rPr>
                <w:rFonts w:ascii="Arial" w:eastAsia="思源黑体 CN Medium" w:hAnsi="Arial" w:cs="Arial" w:hint="eastAsia"/>
                <w:b/>
                <w:color w:val="FFFFFF"/>
                <w:lang w:val="en-CA"/>
              </w:rPr>
              <w:t>检测点突变与插入缺失变异的基因列表（</w:t>
            </w:r>
            <w:r w:rsidR="003D4AEA">
              <w:rPr>
                <w:rFonts w:ascii="Arial" w:eastAsia="思源黑体 CN Medium" w:hAnsi="Arial" w:cs="Arial" w:hint="eastAsia"/>
                <w:b/>
                <w:color w:val="FFFFFF"/>
                <w:lang w:val="en-CA"/>
              </w:rPr>
              <w:t>36</w:t>
            </w:r>
            <w:r w:rsidRPr="00944C15">
              <w:rPr>
                <w:rFonts w:ascii="Arial" w:eastAsia="思源黑体 CN Medium" w:hAnsi="Arial" w:cs="Arial" w:hint="eastAsia"/>
                <w:b/>
                <w:color w:val="FFFFFF"/>
                <w:lang w:val="en-CA"/>
              </w:rPr>
              <w:t>个基因）</w:t>
            </w:r>
          </w:p>
        </w:tc>
      </w:tr>
      <w:tr w:rsidR="003D4AEA" w14:paraId="15A3E885" w14:textId="77777777" w:rsidTr="00D77E6C">
        <w:trPr>
          <w:trHeight w:val="510"/>
          <w:jc w:val="center"/>
        </w:trPr>
        <w:tc>
          <w:tcPr>
            <w:tcW w:w="833" w:type="pct"/>
            <w:tcBorders>
              <w:top w:val="dotted" w:sz="4" w:space="0" w:color="0000FF"/>
              <w:bottom w:val="dotted" w:sz="4" w:space="0" w:color="0000FF"/>
            </w:tcBorders>
            <w:shd w:val="clear" w:color="auto" w:fill="auto"/>
            <w:vAlign w:val="center"/>
          </w:tcPr>
          <w:p w14:paraId="01FCD643" w14:textId="49ACD739" w:rsidR="003D4AEA" w:rsidRPr="00D77E6C" w:rsidRDefault="003D4AEA" w:rsidP="00D77E6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AKT1</w:t>
            </w:r>
          </w:p>
        </w:tc>
        <w:tc>
          <w:tcPr>
            <w:tcW w:w="833" w:type="pct"/>
            <w:tcBorders>
              <w:top w:val="dotted" w:sz="4" w:space="0" w:color="0000FF"/>
              <w:bottom w:val="dotted" w:sz="4" w:space="0" w:color="0000FF"/>
            </w:tcBorders>
            <w:shd w:val="clear" w:color="auto" w:fill="auto"/>
            <w:vAlign w:val="center"/>
          </w:tcPr>
          <w:p w14:paraId="5BB466D6" w14:textId="6021CDF2" w:rsidR="003D4AEA" w:rsidRPr="00D77E6C" w:rsidRDefault="003D4AEA" w:rsidP="00D77E6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ALK</w:t>
            </w:r>
            <w:r w:rsidR="000425BE">
              <w:rPr>
                <w:rFonts w:ascii="思源黑体 CN Regular" w:eastAsia="思源黑体 CN Regular" w:hAnsi="思源黑体 CN Regular" w:cs="宋体"/>
                <w:i/>
                <w:iCs/>
                <w:color w:val="3B3838"/>
                <w:sz w:val="21"/>
                <w:szCs w:val="21"/>
              </w:rPr>
              <w:t xml:space="preserve"> </w:t>
            </w:r>
            <w:r w:rsidR="000425BE" w:rsidRPr="00605037">
              <w:rPr>
                <w:rFonts w:hint="eastAsia"/>
              </w:rPr>
              <w:t>*</w:t>
            </w:r>
          </w:p>
        </w:tc>
        <w:tc>
          <w:tcPr>
            <w:tcW w:w="833" w:type="pct"/>
            <w:tcBorders>
              <w:top w:val="dotted" w:sz="4" w:space="0" w:color="0000FF"/>
              <w:bottom w:val="dotted" w:sz="4" w:space="0" w:color="0000FF"/>
            </w:tcBorders>
            <w:shd w:val="clear" w:color="auto" w:fill="auto"/>
            <w:vAlign w:val="center"/>
          </w:tcPr>
          <w:p w14:paraId="32D9F6D0" w14:textId="2C129B85" w:rsidR="003D4AEA" w:rsidRPr="00D77E6C" w:rsidRDefault="003D4AEA" w:rsidP="00D77E6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BRAF</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6EDE5696" w14:textId="4ABD50F4" w:rsidR="003D4AEA" w:rsidRPr="00D77E6C" w:rsidRDefault="003D4AEA" w:rsidP="00D77E6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CTNNB1</w:t>
            </w:r>
          </w:p>
        </w:tc>
        <w:tc>
          <w:tcPr>
            <w:tcW w:w="833" w:type="pct"/>
            <w:tcBorders>
              <w:top w:val="dotted" w:sz="4" w:space="0" w:color="0000FF"/>
              <w:bottom w:val="dotted" w:sz="4" w:space="0" w:color="0000FF"/>
            </w:tcBorders>
            <w:shd w:val="clear" w:color="auto" w:fill="auto"/>
            <w:vAlign w:val="center"/>
          </w:tcPr>
          <w:p w14:paraId="5ADE9747" w14:textId="744ED4AE" w:rsidR="003D4AEA" w:rsidRPr="00D77E6C" w:rsidRDefault="003D4AEA" w:rsidP="00D77E6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DDR2</w:t>
            </w:r>
          </w:p>
        </w:tc>
        <w:tc>
          <w:tcPr>
            <w:tcW w:w="835" w:type="pct"/>
            <w:tcBorders>
              <w:top w:val="dotted" w:sz="4" w:space="0" w:color="0000FF"/>
              <w:bottom w:val="dotted" w:sz="4" w:space="0" w:color="0000FF"/>
            </w:tcBorders>
            <w:shd w:val="clear" w:color="auto" w:fill="auto"/>
            <w:vAlign w:val="center"/>
          </w:tcPr>
          <w:p w14:paraId="62ACAE34" w14:textId="0F42146B" w:rsidR="003D4AEA" w:rsidRPr="00D77E6C" w:rsidRDefault="003D4AEA" w:rsidP="00D77E6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DPYD</w:t>
            </w:r>
          </w:p>
        </w:tc>
      </w:tr>
      <w:tr w:rsidR="003D4AEA" w14:paraId="089C70EE" w14:textId="77777777" w:rsidTr="003D4AEA">
        <w:trPr>
          <w:trHeight w:val="510"/>
          <w:jc w:val="center"/>
        </w:trPr>
        <w:tc>
          <w:tcPr>
            <w:tcW w:w="833" w:type="pct"/>
            <w:tcBorders>
              <w:top w:val="dotted" w:sz="4" w:space="0" w:color="0000FF"/>
              <w:bottom w:val="dotted" w:sz="4" w:space="0" w:color="0000FF"/>
            </w:tcBorders>
            <w:shd w:val="clear" w:color="auto" w:fill="auto"/>
            <w:vAlign w:val="center"/>
          </w:tcPr>
          <w:p w14:paraId="4C1BF1CF" w14:textId="07840954"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EGFR</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67187494" w14:textId="56EA7958"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ERBB2</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303D3E90" w14:textId="33072A66"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ESR1</w:t>
            </w:r>
          </w:p>
        </w:tc>
        <w:tc>
          <w:tcPr>
            <w:tcW w:w="833" w:type="pct"/>
            <w:tcBorders>
              <w:top w:val="dotted" w:sz="4" w:space="0" w:color="0000FF"/>
              <w:bottom w:val="dotted" w:sz="4" w:space="0" w:color="0000FF"/>
            </w:tcBorders>
            <w:shd w:val="clear" w:color="auto" w:fill="auto"/>
            <w:vAlign w:val="center"/>
          </w:tcPr>
          <w:p w14:paraId="3895EA43" w14:textId="53268A94"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FGFR1</w:t>
            </w:r>
          </w:p>
        </w:tc>
        <w:tc>
          <w:tcPr>
            <w:tcW w:w="833" w:type="pct"/>
            <w:tcBorders>
              <w:top w:val="dotted" w:sz="4" w:space="0" w:color="0000FF"/>
              <w:bottom w:val="dotted" w:sz="4" w:space="0" w:color="0000FF"/>
            </w:tcBorders>
            <w:shd w:val="clear" w:color="auto" w:fill="auto"/>
            <w:vAlign w:val="center"/>
          </w:tcPr>
          <w:p w14:paraId="4C220FFB" w14:textId="5BCCDF56"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FGFR2</w:t>
            </w:r>
          </w:p>
        </w:tc>
        <w:tc>
          <w:tcPr>
            <w:tcW w:w="835" w:type="pct"/>
            <w:tcBorders>
              <w:top w:val="dotted" w:sz="4" w:space="0" w:color="0000FF"/>
              <w:bottom w:val="dotted" w:sz="4" w:space="0" w:color="0000FF"/>
            </w:tcBorders>
            <w:shd w:val="clear" w:color="auto" w:fill="auto"/>
            <w:vAlign w:val="center"/>
          </w:tcPr>
          <w:p w14:paraId="6A48DEE9" w14:textId="5DA0BCB5"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FGFR3</w:t>
            </w:r>
          </w:p>
        </w:tc>
      </w:tr>
      <w:tr w:rsidR="003D4AEA" w14:paraId="37085A21" w14:textId="77777777" w:rsidTr="003D4AEA">
        <w:trPr>
          <w:trHeight w:val="510"/>
          <w:jc w:val="center"/>
        </w:trPr>
        <w:tc>
          <w:tcPr>
            <w:tcW w:w="833" w:type="pct"/>
            <w:tcBorders>
              <w:top w:val="dotted" w:sz="4" w:space="0" w:color="0000FF"/>
              <w:bottom w:val="dotted" w:sz="4" w:space="0" w:color="0000FF"/>
            </w:tcBorders>
            <w:shd w:val="clear" w:color="auto" w:fill="auto"/>
            <w:vAlign w:val="center"/>
          </w:tcPr>
          <w:p w14:paraId="19C5F0BD" w14:textId="27AC6266"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FGFR4</w:t>
            </w:r>
          </w:p>
        </w:tc>
        <w:tc>
          <w:tcPr>
            <w:tcW w:w="833" w:type="pct"/>
            <w:tcBorders>
              <w:top w:val="dotted" w:sz="4" w:space="0" w:color="0000FF"/>
              <w:bottom w:val="dotted" w:sz="4" w:space="0" w:color="0000FF"/>
            </w:tcBorders>
            <w:shd w:val="clear" w:color="auto" w:fill="auto"/>
            <w:vAlign w:val="center"/>
          </w:tcPr>
          <w:p w14:paraId="59B14EA3" w14:textId="1B47AE5D"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HRAS</w:t>
            </w:r>
          </w:p>
        </w:tc>
        <w:tc>
          <w:tcPr>
            <w:tcW w:w="833" w:type="pct"/>
            <w:tcBorders>
              <w:top w:val="dotted" w:sz="4" w:space="0" w:color="0000FF"/>
              <w:bottom w:val="dotted" w:sz="4" w:space="0" w:color="0000FF"/>
            </w:tcBorders>
            <w:shd w:val="clear" w:color="auto" w:fill="auto"/>
            <w:vAlign w:val="center"/>
          </w:tcPr>
          <w:p w14:paraId="0222A41A" w14:textId="27F8DEF5"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IDH1</w:t>
            </w:r>
          </w:p>
        </w:tc>
        <w:tc>
          <w:tcPr>
            <w:tcW w:w="833" w:type="pct"/>
            <w:tcBorders>
              <w:top w:val="dotted" w:sz="4" w:space="0" w:color="0000FF"/>
              <w:bottom w:val="dotted" w:sz="4" w:space="0" w:color="0000FF"/>
            </w:tcBorders>
            <w:shd w:val="clear" w:color="auto" w:fill="auto"/>
            <w:vAlign w:val="center"/>
          </w:tcPr>
          <w:p w14:paraId="05FE279B" w14:textId="118E2730"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IDH2</w:t>
            </w:r>
          </w:p>
        </w:tc>
        <w:tc>
          <w:tcPr>
            <w:tcW w:w="833" w:type="pct"/>
            <w:tcBorders>
              <w:top w:val="dotted" w:sz="4" w:space="0" w:color="0000FF"/>
              <w:bottom w:val="dotted" w:sz="4" w:space="0" w:color="0000FF"/>
            </w:tcBorders>
            <w:shd w:val="clear" w:color="auto" w:fill="auto"/>
            <w:vAlign w:val="center"/>
          </w:tcPr>
          <w:p w14:paraId="02421498" w14:textId="1627ACF6"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KEAP1</w:t>
            </w:r>
          </w:p>
        </w:tc>
        <w:tc>
          <w:tcPr>
            <w:tcW w:w="835" w:type="pct"/>
            <w:tcBorders>
              <w:top w:val="dotted" w:sz="4" w:space="0" w:color="0000FF"/>
              <w:bottom w:val="dotted" w:sz="4" w:space="0" w:color="0000FF"/>
            </w:tcBorders>
            <w:shd w:val="clear" w:color="auto" w:fill="auto"/>
            <w:vAlign w:val="center"/>
          </w:tcPr>
          <w:p w14:paraId="3C1CC6EE" w14:textId="0B232593"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KIT</w:t>
            </w:r>
          </w:p>
        </w:tc>
      </w:tr>
      <w:tr w:rsidR="003D4AEA" w14:paraId="11446FEE" w14:textId="77777777" w:rsidTr="003D4AEA">
        <w:trPr>
          <w:trHeight w:val="510"/>
          <w:jc w:val="center"/>
        </w:trPr>
        <w:tc>
          <w:tcPr>
            <w:tcW w:w="833" w:type="pct"/>
            <w:tcBorders>
              <w:top w:val="dotted" w:sz="4" w:space="0" w:color="0000FF"/>
              <w:bottom w:val="dotted" w:sz="4" w:space="0" w:color="0000FF"/>
            </w:tcBorders>
            <w:shd w:val="clear" w:color="auto" w:fill="auto"/>
            <w:vAlign w:val="center"/>
          </w:tcPr>
          <w:p w14:paraId="4DAE3AE2" w14:textId="61072404"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KRAS</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3015E152" w14:textId="01CFECC7"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MAP2K1</w:t>
            </w:r>
          </w:p>
        </w:tc>
        <w:tc>
          <w:tcPr>
            <w:tcW w:w="833" w:type="pct"/>
            <w:tcBorders>
              <w:top w:val="dotted" w:sz="4" w:space="0" w:color="0000FF"/>
              <w:bottom w:val="dotted" w:sz="4" w:space="0" w:color="0000FF"/>
            </w:tcBorders>
            <w:shd w:val="clear" w:color="auto" w:fill="auto"/>
            <w:vAlign w:val="center"/>
          </w:tcPr>
          <w:p w14:paraId="5271CBDF" w14:textId="6C42CC12"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MET</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72A715FB" w14:textId="4B27709E"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NFE2L2</w:t>
            </w:r>
          </w:p>
        </w:tc>
        <w:tc>
          <w:tcPr>
            <w:tcW w:w="833" w:type="pct"/>
            <w:tcBorders>
              <w:top w:val="dotted" w:sz="4" w:space="0" w:color="0000FF"/>
              <w:bottom w:val="dotted" w:sz="4" w:space="0" w:color="0000FF"/>
            </w:tcBorders>
            <w:shd w:val="clear" w:color="auto" w:fill="auto"/>
            <w:vAlign w:val="center"/>
          </w:tcPr>
          <w:p w14:paraId="0F033493" w14:textId="4AD32FCE"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NRAS</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5" w:type="pct"/>
            <w:tcBorders>
              <w:top w:val="dotted" w:sz="4" w:space="0" w:color="0000FF"/>
              <w:bottom w:val="dotted" w:sz="4" w:space="0" w:color="0000FF"/>
            </w:tcBorders>
            <w:shd w:val="clear" w:color="auto" w:fill="auto"/>
            <w:vAlign w:val="center"/>
          </w:tcPr>
          <w:p w14:paraId="09049E95" w14:textId="1661AA6D"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NTRK1</w:t>
            </w:r>
          </w:p>
        </w:tc>
      </w:tr>
      <w:tr w:rsidR="003D4AEA" w14:paraId="35C50AF2" w14:textId="77777777" w:rsidTr="003D4AEA">
        <w:trPr>
          <w:trHeight w:val="510"/>
          <w:jc w:val="center"/>
        </w:trPr>
        <w:tc>
          <w:tcPr>
            <w:tcW w:w="833" w:type="pct"/>
            <w:tcBorders>
              <w:top w:val="dotted" w:sz="4" w:space="0" w:color="0000FF"/>
              <w:bottom w:val="dotted" w:sz="4" w:space="0" w:color="0000FF"/>
            </w:tcBorders>
            <w:shd w:val="clear" w:color="auto" w:fill="auto"/>
            <w:vAlign w:val="center"/>
          </w:tcPr>
          <w:p w14:paraId="21369293" w14:textId="4DFBDF87"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NTRK2</w:t>
            </w:r>
          </w:p>
        </w:tc>
        <w:tc>
          <w:tcPr>
            <w:tcW w:w="833" w:type="pct"/>
            <w:tcBorders>
              <w:top w:val="dotted" w:sz="4" w:space="0" w:color="0000FF"/>
              <w:bottom w:val="dotted" w:sz="4" w:space="0" w:color="0000FF"/>
            </w:tcBorders>
            <w:shd w:val="clear" w:color="auto" w:fill="auto"/>
            <w:vAlign w:val="center"/>
          </w:tcPr>
          <w:p w14:paraId="45A1E2A0" w14:textId="52BB109D"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NTRK3</w:t>
            </w:r>
          </w:p>
        </w:tc>
        <w:tc>
          <w:tcPr>
            <w:tcW w:w="833" w:type="pct"/>
            <w:tcBorders>
              <w:top w:val="dotted" w:sz="4" w:space="0" w:color="0000FF"/>
              <w:bottom w:val="dotted" w:sz="4" w:space="0" w:color="0000FF"/>
            </w:tcBorders>
            <w:shd w:val="clear" w:color="auto" w:fill="auto"/>
            <w:vAlign w:val="center"/>
          </w:tcPr>
          <w:p w14:paraId="6E7FEA11" w14:textId="6D793751"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PDGFRA</w:t>
            </w:r>
          </w:p>
        </w:tc>
        <w:tc>
          <w:tcPr>
            <w:tcW w:w="833" w:type="pct"/>
            <w:tcBorders>
              <w:top w:val="dotted" w:sz="4" w:space="0" w:color="0000FF"/>
              <w:bottom w:val="dotted" w:sz="4" w:space="0" w:color="0000FF"/>
            </w:tcBorders>
            <w:shd w:val="clear" w:color="auto" w:fill="auto"/>
            <w:vAlign w:val="center"/>
          </w:tcPr>
          <w:p w14:paraId="3C437521" w14:textId="0F72133D"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PIK3CA</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02F13CA6" w14:textId="25D8DF59"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POLE</w:t>
            </w:r>
          </w:p>
        </w:tc>
        <w:tc>
          <w:tcPr>
            <w:tcW w:w="835" w:type="pct"/>
            <w:tcBorders>
              <w:top w:val="dotted" w:sz="4" w:space="0" w:color="0000FF"/>
              <w:bottom w:val="dotted" w:sz="4" w:space="0" w:color="0000FF"/>
            </w:tcBorders>
            <w:shd w:val="clear" w:color="auto" w:fill="auto"/>
            <w:vAlign w:val="center"/>
          </w:tcPr>
          <w:p w14:paraId="7BB04E9E" w14:textId="0BFD216B"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PTEN</w:t>
            </w:r>
          </w:p>
        </w:tc>
      </w:tr>
      <w:tr w:rsidR="003D4AEA" w14:paraId="5032AD57" w14:textId="77777777" w:rsidTr="003D4AEA">
        <w:trPr>
          <w:trHeight w:val="510"/>
          <w:jc w:val="center"/>
        </w:trPr>
        <w:tc>
          <w:tcPr>
            <w:tcW w:w="833" w:type="pct"/>
            <w:tcBorders>
              <w:top w:val="dotted" w:sz="4" w:space="0" w:color="0000FF"/>
              <w:bottom w:val="dotted" w:sz="4" w:space="0" w:color="0000FF"/>
            </w:tcBorders>
            <w:shd w:val="clear" w:color="auto" w:fill="auto"/>
            <w:vAlign w:val="center"/>
          </w:tcPr>
          <w:p w14:paraId="35B1D85F" w14:textId="2AA6A56E"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RB1</w:t>
            </w:r>
          </w:p>
        </w:tc>
        <w:tc>
          <w:tcPr>
            <w:tcW w:w="833" w:type="pct"/>
            <w:tcBorders>
              <w:top w:val="dotted" w:sz="4" w:space="0" w:color="0000FF"/>
              <w:bottom w:val="dotted" w:sz="4" w:space="0" w:color="0000FF"/>
            </w:tcBorders>
            <w:shd w:val="clear" w:color="auto" w:fill="auto"/>
            <w:vAlign w:val="center"/>
          </w:tcPr>
          <w:p w14:paraId="02C68523" w14:textId="4F21D485"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RET</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14EE5447" w14:textId="778BBFF5"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ROS1</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1623E2FE" w14:textId="080E2397"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STK11</w:t>
            </w:r>
          </w:p>
        </w:tc>
        <w:tc>
          <w:tcPr>
            <w:tcW w:w="833" w:type="pct"/>
            <w:tcBorders>
              <w:top w:val="dotted" w:sz="4" w:space="0" w:color="0000FF"/>
              <w:bottom w:val="dotted" w:sz="4" w:space="0" w:color="0000FF"/>
            </w:tcBorders>
            <w:shd w:val="clear" w:color="auto" w:fill="auto"/>
            <w:vAlign w:val="center"/>
          </w:tcPr>
          <w:p w14:paraId="79C7E16B" w14:textId="217806B0"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TP53</w:t>
            </w:r>
          </w:p>
        </w:tc>
        <w:tc>
          <w:tcPr>
            <w:tcW w:w="835" w:type="pct"/>
            <w:tcBorders>
              <w:top w:val="dotted" w:sz="4" w:space="0" w:color="0000FF"/>
              <w:bottom w:val="dotted" w:sz="4" w:space="0" w:color="0000FF"/>
            </w:tcBorders>
            <w:shd w:val="clear" w:color="auto" w:fill="auto"/>
            <w:vAlign w:val="center"/>
          </w:tcPr>
          <w:p w14:paraId="041FBA17" w14:textId="14A55592"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UGT1A1</w:t>
            </w:r>
          </w:p>
        </w:tc>
      </w:tr>
    </w:tbl>
    <w:p w14:paraId="7D6D46D4" w14:textId="77777777" w:rsidR="00BE3F3D" w:rsidRDefault="00BE3F3D" w:rsidP="007A1749"/>
    <w:tbl>
      <w:tblPr>
        <w:tblW w:w="4913" w:type="pct"/>
        <w:jc w:val="center"/>
        <w:tblBorders>
          <w:top w:val="single" w:sz="4" w:space="0" w:color="4472C4"/>
          <w:bottom w:val="single" w:sz="4" w:space="0" w:color="4472C4"/>
          <w:insideH w:val="dotted" w:sz="4" w:space="0" w:color="0000FF"/>
          <w:insideV w:val="dotted" w:sz="4" w:space="0" w:color="0000FF"/>
        </w:tblBorders>
        <w:tblLook w:val="0000" w:firstRow="0" w:lastRow="0" w:firstColumn="0" w:lastColumn="0" w:noHBand="0" w:noVBand="0"/>
      </w:tblPr>
      <w:tblGrid>
        <w:gridCol w:w="1671"/>
        <w:gridCol w:w="1671"/>
        <w:gridCol w:w="1670"/>
        <w:gridCol w:w="1670"/>
        <w:gridCol w:w="1670"/>
        <w:gridCol w:w="1675"/>
      </w:tblGrid>
      <w:tr w:rsidR="00BE3F3D" w14:paraId="7E6A5B9C" w14:textId="77777777">
        <w:trPr>
          <w:trHeight w:val="510"/>
          <w:jc w:val="center"/>
        </w:trPr>
        <w:tc>
          <w:tcPr>
            <w:tcW w:w="5000" w:type="pct"/>
            <w:gridSpan w:val="6"/>
            <w:tcBorders>
              <w:top w:val="dotted" w:sz="4" w:space="0" w:color="0000FF"/>
              <w:bottom w:val="dotted" w:sz="4" w:space="0" w:color="0000FF"/>
            </w:tcBorders>
            <w:shd w:val="clear" w:color="auto" w:fill="4472C4"/>
            <w:vAlign w:val="center"/>
          </w:tcPr>
          <w:p w14:paraId="64432188" w14:textId="56B2F268" w:rsidR="00BE3F3D" w:rsidRPr="00944C15" w:rsidRDefault="00BE3F3D">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BE3F3D">
              <w:rPr>
                <w:rFonts w:ascii="Arial" w:eastAsia="思源黑体 CN Medium" w:hAnsi="Arial" w:cs="Arial" w:hint="eastAsia"/>
                <w:b/>
                <w:color w:val="FFFFFF"/>
                <w:lang w:val="en-CA"/>
              </w:rPr>
              <w:t>检测拷贝数变异的基因列表（</w:t>
            </w:r>
            <w:r w:rsidR="00614CAC">
              <w:rPr>
                <w:rFonts w:ascii="Arial" w:eastAsia="思源黑体 CN Medium" w:hAnsi="Arial" w:cs="Arial" w:hint="eastAsia"/>
                <w:b/>
                <w:color w:val="FFFFFF"/>
                <w:lang w:val="en-CA"/>
              </w:rPr>
              <w:t>6</w:t>
            </w:r>
            <w:r w:rsidRPr="00BE3F3D">
              <w:rPr>
                <w:rFonts w:ascii="Arial" w:eastAsia="思源黑体 CN Medium" w:hAnsi="Arial" w:cs="Arial" w:hint="eastAsia"/>
                <w:b/>
                <w:color w:val="FFFFFF"/>
                <w:lang w:val="en-CA"/>
              </w:rPr>
              <w:t>个基因）</w:t>
            </w:r>
          </w:p>
        </w:tc>
      </w:tr>
      <w:tr w:rsidR="00614CAC" w14:paraId="3A24AE0A" w14:textId="77777777" w:rsidTr="00614CAC">
        <w:trPr>
          <w:trHeight w:val="510"/>
          <w:jc w:val="center"/>
        </w:trPr>
        <w:tc>
          <w:tcPr>
            <w:tcW w:w="833" w:type="pct"/>
            <w:tcBorders>
              <w:top w:val="dotted" w:sz="4" w:space="0" w:color="0000FF"/>
              <w:bottom w:val="dotted" w:sz="4" w:space="0" w:color="0000FF"/>
            </w:tcBorders>
            <w:shd w:val="clear" w:color="auto" w:fill="auto"/>
            <w:vAlign w:val="center"/>
          </w:tcPr>
          <w:p w14:paraId="51495D84" w14:textId="51190EEC"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CDK4</w:t>
            </w:r>
          </w:p>
        </w:tc>
        <w:tc>
          <w:tcPr>
            <w:tcW w:w="833" w:type="pct"/>
            <w:tcBorders>
              <w:top w:val="dotted" w:sz="4" w:space="0" w:color="0000FF"/>
              <w:bottom w:val="dotted" w:sz="4" w:space="0" w:color="0000FF"/>
            </w:tcBorders>
            <w:shd w:val="clear" w:color="auto" w:fill="auto"/>
            <w:vAlign w:val="center"/>
          </w:tcPr>
          <w:p w14:paraId="069575E3" w14:textId="64E4A510"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EGFR</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2ED82C47" w14:textId="04CA89F7"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ERBB2</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36277D14" w14:textId="05DB6206"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MET</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0535B1DE" w14:textId="78ACF2FD"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MYC</w:t>
            </w:r>
          </w:p>
        </w:tc>
        <w:tc>
          <w:tcPr>
            <w:tcW w:w="835" w:type="pct"/>
            <w:tcBorders>
              <w:top w:val="dotted" w:sz="4" w:space="0" w:color="0000FF"/>
              <w:bottom w:val="dotted" w:sz="4" w:space="0" w:color="0000FF"/>
            </w:tcBorders>
            <w:shd w:val="clear" w:color="auto" w:fill="auto"/>
            <w:vAlign w:val="center"/>
          </w:tcPr>
          <w:p w14:paraId="23F64794" w14:textId="1DF2D072"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NKX2-1</w:t>
            </w:r>
          </w:p>
        </w:tc>
      </w:tr>
    </w:tbl>
    <w:p w14:paraId="1EA57CEF" w14:textId="77777777" w:rsidR="00BE3F3D" w:rsidRPr="007A1749" w:rsidRDefault="00BE3F3D" w:rsidP="007A1749"/>
    <w:tbl>
      <w:tblPr>
        <w:tblW w:w="4913" w:type="pct"/>
        <w:jc w:val="center"/>
        <w:tblBorders>
          <w:top w:val="single" w:sz="4" w:space="0" w:color="4472C4"/>
          <w:bottom w:val="single" w:sz="4" w:space="0" w:color="4472C4"/>
          <w:insideH w:val="dotted" w:sz="4" w:space="0" w:color="0000FF"/>
          <w:insideV w:val="dotted" w:sz="4" w:space="0" w:color="0000FF"/>
        </w:tblBorders>
        <w:tblLook w:val="0000" w:firstRow="0" w:lastRow="0" w:firstColumn="0" w:lastColumn="0" w:noHBand="0" w:noVBand="0"/>
      </w:tblPr>
      <w:tblGrid>
        <w:gridCol w:w="1671"/>
        <w:gridCol w:w="1671"/>
        <w:gridCol w:w="1670"/>
        <w:gridCol w:w="1670"/>
        <w:gridCol w:w="1670"/>
        <w:gridCol w:w="1675"/>
      </w:tblGrid>
      <w:tr w:rsidR="007D434F" w14:paraId="6F66102B" w14:textId="77777777" w:rsidTr="00BE3F3D">
        <w:trPr>
          <w:trHeight w:val="510"/>
          <w:jc w:val="center"/>
        </w:trPr>
        <w:tc>
          <w:tcPr>
            <w:tcW w:w="5000" w:type="pct"/>
            <w:gridSpan w:val="6"/>
            <w:tcBorders>
              <w:top w:val="dotted" w:sz="4" w:space="0" w:color="0000FF"/>
              <w:bottom w:val="dotted" w:sz="4" w:space="0" w:color="0000FF"/>
            </w:tcBorders>
            <w:shd w:val="clear" w:color="auto" w:fill="4472C4"/>
            <w:vAlign w:val="center"/>
          </w:tcPr>
          <w:p w14:paraId="4DB68DAD" w14:textId="3298FA25" w:rsidR="007D434F" w:rsidRPr="00944C15" w:rsidRDefault="00BE3F3D" w:rsidP="00BE3F3D">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BE3F3D">
              <w:rPr>
                <w:rFonts w:ascii="Arial" w:eastAsia="思源黑体 CN Medium" w:hAnsi="Arial" w:cs="Arial" w:hint="eastAsia"/>
                <w:b/>
                <w:color w:val="FFFFFF"/>
                <w:lang w:val="en-CA"/>
              </w:rPr>
              <w:t>检测融合变异的基因列表（</w:t>
            </w:r>
            <w:r w:rsidR="005E7B29">
              <w:rPr>
                <w:rFonts w:ascii="Arial" w:eastAsia="思源黑体 CN Medium" w:hAnsi="Arial" w:cs="Arial" w:hint="eastAsia"/>
                <w:b/>
                <w:color w:val="FFFFFF"/>
                <w:lang w:val="en-CA"/>
              </w:rPr>
              <w:t>10</w:t>
            </w:r>
            <w:r w:rsidRPr="00BE3F3D">
              <w:rPr>
                <w:rFonts w:ascii="Arial" w:eastAsia="思源黑体 CN Medium" w:hAnsi="Arial" w:cs="Arial" w:hint="eastAsia"/>
                <w:b/>
                <w:color w:val="FFFFFF"/>
                <w:lang w:val="en-CA"/>
              </w:rPr>
              <w:t>个基因）</w:t>
            </w:r>
          </w:p>
        </w:tc>
      </w:tr>
      <w:tr w:rsidR="005E7B29" w14:paraId="560ED127" w14:textId="77777777" w:rsidTr="005E7B29">
        <w:trPr>
          <w:trHeight w:val="510"/>
          <w:jc w:val="center"/>
        </w:trPr>
        <w:tc>
          <w:tcPr>
            <w:tcW w:w="833" w:type="pct"/>
            <w:tcBorders>
              <w:top w:val="dotted" w:sz="4" w:space="0" w:color="0000FF"/>
              <w:bottom w:val="dotted" w:sz="4" w:space="0" w:color="0000FF"/>
            </w:tcBorders>
            <w:shd w:val="clear" w:color="auto" w:fill="auto"/>
            <w:vAlign w:val="center"/>
          </w:tcPr>
          <w:p w14:paraId="39873829" w14:textId="099DD192"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ALK</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13823E29" w14:textId="77AFDF17"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FGFR1</w:t>
            </w:r>
          </w:p>
        </w:tc>
        <w:tc>
          <w:tcPr>
            <w:tcW w:w="833" w:type="pct"/>
            <w:tcBorders>
              <w:top w:val="dotted" w:sz="4" w:space="0" w:color="0000FF"/>
              <w:bottom w:val="dotted" w:sz="4" w:space="0" w:color="0000FF"/>
            </w:tcBorders>
            <w:shd w:val="clear" w:color="auto" w:fill="auto"/>
            <w:vAlign w:val="center"/>
          </w:tcPr>
          <w:p w14:paraId="06976664" w14:textId="0F9EC4B5"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FGFR2</w:t>
            </w:r>
          </w:p>
        </w:tc>
        <w:tc>
          <w:tcPr>
            <w:tcW w:w="833" w:type="pct"/>
            <w:tcBorders>
              <w:top w:val="dotted" w:sz="4" w:space="0" w:color="0000FF"/>
              <w:bottom w:val="dotted" w:sz="4" w:space="0" w:color="0000FF"/>
            </w:tcBorders>
            <w:shd w:val="clear" w:color="auto" w:fill="auto"/>
            <w:vAlign w:val="center"/>
          </w:tcPr>
          <w:p w14:paraId="793FC658" w14:textId="58ED05A8"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FGFR3</w:t>
            </w:r>
          </w:p>
        </w:tc>
        <w:tc>
          <w:tcPr>
            <w:tcW w:w="833" w:type="pct"/>
            <w:tcBorders>
              <w:top w:val="dotted" w:sz="4" w:space="0" w:color="0000FF"/>
              <w:bottom w:val="dotted" w:sz="4" w:space="0" w:color="0000FF"/>
            </w:tcBorders>
            <w:shd w:val="clear" w:color="auto" w:fill="auto"/>
            <w:vAlign w:val="center"/>
          </w:tcPr>
          <w:p w14:paraId="0A5C187E" w14:textId="17FED6D3"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NRG1</w:t>
            </w:r>
          </w:p>
        </w:tc>
        <w:tc>
          <w:tcPr>
            <w:tcW w:w="835" w:type="pct"/>
            <w:tcBorders>
              <w:top w:val="dotted" w:sz="4" w:space="0" w:color="0000FF"/>
              <w:bottom w:val="dotted" w:sz="4" w:space="0" w:color="0000FF"/>
            </w:tcBorders>
            <w:shd w:val="clear" w:color="auto" w:fill="auto"/>
            <w:vAlign w:val="center"/>
          </w:tcPr>
          <w:p w14:paraId="1EA90AC4" w14:textId="2684197F"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NTRK1</w:t>
            </w:r>
          </w:p>
        </w:tc>
      </w:tr>
      <w:tr w:rsidR="005E7B29" w14:paraId="24E117D1" w14:textId="77777777" w:rsidTr="005E7B29">
        <w:trPr>
          <w:trHeight w:val="510"/>
          <w:jc w:val="center"/>
        </w:trPr>
        <w:tc>
          <w:tcPr>
            <w:tcW w:w="833" w:type="pct"/>
            <w:tcBorders>
              <w:top w:val="dotted" w:sz="4" w:space="0" w:color="0000FF"/>
              <w:bottom w:val="dotted" w:sz="4" w:space="0" w:color="0000FF"/>
            </w:tcBorders>
            <w:shd w:val="clear" w:color="auto" w:fill="auto"/>
            <w:vAlign w:val="center"/>
          </w:tcPr>
          <w:p w14:paraId="0D5A129C" w14:textId="60DC8ADC"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NTRK2</w:t>
            </w:r>
          </w:p>
        </w:tc>
        <w:tc>
          <w:tcPr>
            <w:tcW w:w="833" w:type="pct"/>
            <w:tcBorders>
              <w:top w:val="dotted" w:sz="4" w:space="0" w:color="0000FF"/>
              <w:bottom w:val="dotted" w:sz="4" w:space="0" w:color="0000FF"/>
            </w:tcBorders>
            <w:shd w:val="clear" w:color="auto" w:fill="auto"/>
            <w:vAlign w:val="center"/>
          </w:tcPr>
          <w:p w14:paraId="53889588" w14:textId="07C806CC"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NTRK3</w:t>
            </w:r>
          </w:p>
        </w:tc>
        <w:tc>
          <w:tcPr>
            <w:tcW w:w="833" w:type="pct"/>
            <w:tcBorders>
              <w:top w:val="dotted" w:sz="4" w:space="0" w:color="0000FF"/>
              <w:bottom w:val="dotted" w:sz="4" w:space="0" w:color="0000FF"/>
            </w:tcBorders>
            <w:shd w:val="clear" w:color="auto" w:fill="auto"/>
            <w:vAlign w:val="center"/>
          </w:tcPr>
          <w:p w14:paraId="39DD585A" w14:textId="1C81C976"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RET</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7B933548" w14:textId="25BB8173"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ROS1</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596FFB06" w14:textId="77777777"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c>
          <w:tcPr>
            <w:tcW w:w="835" w:type="pct"/>
            <w:tcBorders>
              <w:top w:val="dotted" w:sz="4" w:space="0" w:color="0000FF"/>
              <w:bottom w:val="dotted" w:sz="4" w:space="0" w:color="0000FF"/>
            </w:tcBorders>
            <w:shd w:val="clear" w:color="auto" w:fill="auto"/>
            <w:vAlign w:val="center"/>
          </w:tcPr>
          <w:p w14:paraId="37FDF65D" w14:textId="77777777"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r>
    </w:tbl>
    <w:p w14:paraId="117A97BE" w14:textId="77777777" w:rsidR="00BE3F3D" w:rsidRDefault="00BE3F3D"/>
    <w:p w14:paraId="25255FA4" w14:textId="77777777" w:rsidR="000425BE" w:rsidRDefault="000425BE" w:rsidP="000425BE">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t>注：</w:t>
      </w:r>
    </w:p>
    <w:p w14:paraId="271C0DF2" w14:textId="2FA341F0" w:rsidR="00BE3F3D" w:rsidRPr="000425BE" w:rsidRDefault="000425BE" w:rsidP="000425BE">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t>上述40个基因按照首字母顺序排列，标*的10个基因为这次主要检测的基因。</w:t>
      </w:r>
    </w:p>
    <w:p w14:paraId="7A4FC00C" w14:textId="42AA9492" w:rsidR="00F93466" w:rsidRDefault="00F93466">
      <w:pPr>
        <w:spacing w:after="0" w:line="240" w:lineRule="auto"/>
        <w:jc w:val="left"/>
        <w:rPr>
          <w:rFonts w:ascii="Arial" w:eastAsia="思源黑体 CN Medium" w:hAnsi="Arial" w:cs="Arial"/>
          <w:lang w:val="en-CA"/>
        </w:rPr>
      </w:pPr>
      <w:r>
        <w:rPr>
          <w:rFonts w:ascii="Arial" w:eastAsia="思源黑体 CN Medium" w:hAnsi="Arial" w:cs="Arial"/>
          <w:lang w:val="en-CA"/>
        </w:rPr>
        <w:br w:type="page"/>
      </w:r>
    </w:p>
    <w:bookmarkEnd w:id="15"/>
    <w:p w14:paraId="608782F8" w14:textId="58C60B4A" w:rsidR="002C0684" w:rsidRDefault="00C006A6">
      <w:pPr>
        <w:pStyle w:val="af9"/>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tblInd w:w="108" w:type="dxa"/>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000" w:firstRow="0" w:lastRow="0" w:firstColumn="0" w:lastColumn="0" w:noHBand="0" w:noVBand="0"/>
      </w:tblPr>
      <w:tblGrid>
        <w:gridCol w:w="2048"/>
        <w:gridCol w:w="3541"/>
        <w:gridCol w:w="4498"/>
      </w:tblGrid>
      <w:tr w:rsidR="00086956" w14:paraId="69394242" w14:textId="77777777" w:rsidTr="00086956">
        <w:trPr>
          <w:trHeight w:hRule="exact" w:val="454"/>
          <w:tblHeader/>
        </w:trPr>
        <w:tc>
          <w:tcPr>
            <w:tcW w:w="2048" w:type="dxa"/>
            <w:shd w:val="clear" w:color="auto" w:fill="4472C4"/>
          </w:tcPr>
          <w:p w14:paraId="2D27197F" w14:textId="77777777" w:rsidR="00086956" w:rsidRDefault="00086956" w:rsidP="00AE62D1">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突变基因</w:t>
            </w:r>
          </w:p>
        </w:tc>
        <w:tc>
          <w:tcPr>
            <w:tcW w:w="3541" w:type="dxa"/>
            <w:shd w:val="clear" w:color="auto" w:fill="4472C4"/>
          </w:tcPr>
          <w:p w14:paraId="5009DEEC" w14:textId="77777777" w:rsidR="00086956" w:rsidRDefault="00086956" w:rsidP="00AE62D1">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生物学特点与功能</w:t>
            </w:r>
          </w:p>
        </w:tc>
        <w:tc>
          <w:tcPr>
            <w:tcW w:w="4498" w:type="dxa"/>
            <w:shd w:val="clear" w:color="auto" w:fill="4472C4"/>
          </w:tcPr>
          <w:p w14:paraId="25B9F002" w14:textId="77777777" w:rsidR="00086956" w:rsidRDefault="00086956" w:rsidP="00AE62D1">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常见突变与肿瘤</w:t>
            </w:r>
          </w:p>
        </w:tc>
      </w:tr>
      <w:tr w:rsidR="00086956" w14:paraId="6653A177" w14:textId="77777777" w:rsidTr="00086956">
        <w:tc>
          <w:tcPr>
            <w:tcW w:w="2048" w:type="dxa"/>
            <w:vAlign w:val="center"/>
          </w:tcPr>
          <w:p w14:paraId="54AFCD65" w14:textId="77777777" w:rsidR="00086956" w:rsidRPr="00553447" w:rsidRDefault="00086956" w:rsidP="00AE62D1">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AKT1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77677959" w14:textId="2917CFBC" w:rsidR="00086956" w:rsidRPr="00553447" w:rsidRDefault="00AE25E5" w:rsidP="00AE62D1">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NM_001382430.1</w:t>
            </w:r>
          </w:p>
        </w:tc>
        <w:tc>
          <w:tcPr>
            <w:tcW w:w="3541" w:type="dxa"/>
          </w:tcPr>
          <w:p w14:paraId="57A74D7B"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基因（亦称为</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）编码一种丝苏氨酸特异性蛋白激酶，通过其丝苏氨酸激酶活性</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PI3K</w:t>
            </w:r>
            <w:r>
              <w:rPr>
                <w:rFonts w:ascii="Arial" w:eastAsia="思源黑体 CN Medium" w:hAnsi="Arial" w:cs="Arial" w:hint="eastAsia"/>
                <w:sz w:val="18"/>
                <w:szCs w:val="18"/>
                <w:lang w:val="en-CA"/>
              </w:rPr>
              <w:t>信号传导途径，参与细胞活力和增殖的控制，抑制细胞凋亡和促进细胞周期进展。</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基因上游信号途径为</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信号途径。</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激酶主要磷酸化位点为</w:t>
            </w:r>
            <w:r>
              <w:rPr>
                <w:rFonts w:ascii="Arial" w:eastAsia="思源黑体 CN Medium" w:hAnsi="Arial" w:cs="Arial" w:hint="eastAsia"/>
                <w:sz w:val="18"/>
                <w:szCs w:val="18"/>
                <w:lang w:val="en-CA"/>
              </w:rPr>
              <w:t>T308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PDK1</w:t>
            </w:r>
            <w:r>
              <w:rPr>
                <w:rFonts w:ascii="Arial" w:eastAsia="思源黑体 CN Medium" w:hAnsi="Arial" w:cs="Arial" w:hint="eastAsia"/>
                <w:sz w:val="18"/>
                <w:szCs w:val="18"/>
                <w:lang w:val="en-CA"/>
              </w:rPr>
              <w:t>磷酸化位点）和</w:t>
            </w:r>
            <w:r>
              <w:rPr>
                <w:rFonts w:ascii="Arial" w:eastAsia="思源黑体 CN Medium" w:hAnsi="Arial" w:cs="Arial" w:hint="eastAsia"/>
                <w:sz w:val="18"/>
                <w:szCs w:val="18"/>
                <w:lang w:val="en-CA"/>
              </w:rPr>
              <w:t>S473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DNA-PK</w:t>
            </w:r>
            <w:r>
              <w:rPr>
                <w:rFonts w:ascii="Arial" w:eastAsia="思源黑体 CN Medium" w:hAnsi="Arial" w:cs="Arial" w:hint="eastAsia"/>
                <w:sz w:val="18"/>
                <w:szCs w:val="18"/>
                <w:lang w:val="en-CA"/>
              </w:rPr>
              <w:t>磷酸化位点），可磷酸化激活多种底物，包括转录因子（如</w:t>
            </w:r>
            <w:r>
              <w:rPr>
                <w:rFonts w:ascii="Arial" w:eastAsia="思源黑体 CN Medium" w:hAnsi="Arial" w:cs="Arial" w:hint="eastAsia"/>
                <w:sz w:val="18"/>
                <w:szCs w:val="18"/>
                <w:lang w:val="en-CA"/>
              </w:rPr>
              <w:t>FOXO1</w:t>
            </w:r>
            <w:r>
              <w:rPr>
                <w:rFonts w:ascii="Arial" w:eastAsia="思源黑体 CN Medium" w:hAnsi="Arial" w:cs="Arial" w:hint="eastAsia"/>
                <w:sz w:val="18"/>
                <w:szCs w:val="18"/>
                <w:lang w:val="en-CA"/>
              </w:rPr>
              <w:t>）、激酶（</w:t>
            </w:r>
            <w:r>
              <w:rPr>
                <w:rFonts w:ascii="Arial" w:eastAsia="思源黑体 CN Medium" w:hAnsi="Arial" w:cs="Arial" w:hint="eastAsia"/>
                <w:sz w:val="18"/>
                <w:szCs w:val="18"/>
                <w:lang w:val="en-CA"/>
              </w:rPr>
              <w:t>GSK3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ASK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Chk1</w:t>
            </w:r>
            <w:r>
              <w:rPr>
                <w:rFonts w:ascii="Arial" w:eastAsia="思源黑体 CN Medium" w:hAnsi="Arial" w:cs="Arial" w:hint="eastAsia"/>
                <w:sz w:val="18"/>
                <w:szCs w:val="18"/>
                <w:lang w:val="en-CA"/>
              </w:rPr>
              <w:t>）及其他重要信号蛋白（如</w:t>
            </w:r>
            <w:r>
              <w:rPr>
                <w:rFonts w:ascii="Arial" w:eastAsia="思源黑体 CN Medium" w:hAnsi="Arial" w:cs="Arial" w:hint="eastAsia"/>
                <w:sz w:val="18"/>
                <w:szCs w:val="18"/>
                <w:lang w:val="en-CA"/>
              </w:rPr>
              <w:t>Bad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MDM2</w:t>
            </w:r>
            <w:r>
              <w:rPr>
                <w:rFonts w:ascii="Arial" w:eastAsia="思源黑体 CN Medium" w:hAnsi="Arial" w:cs="Arial" w:hint="eastAsia"/>
                <w:sz w:val="18"/>
                <w:szCs w:val="18"/>
                <w:lang w:val="en-CA"/>
              </w:rPr>
              <w:t>等）。</w:t>
            </w:r>
          </w:p>
        </w:tc>
        <w:tc>
          <w:tcPr>
            <w:tcW w:w="4498" w:type="dxa"/>
          </w:tcPr>
          <w:p w14:paraId="48545527"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参与的</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信号途径的组成型激活发生于乳腺癌、非小细胞肺癌、胃癌、胃肠道间质瘤等多种癌症中，其过度激活由</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基因扩增或激活突变引起。</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E71K</w:t>
            </w:r>
            <w:r>
              <w:rPr>
                <w:rFonts w:ascii="Arial" w:eastAsia="思源黑体 CN Medium" w:hAnsi="Arial" w:cs="Arial" w:hint="eastAsia"/>
                <w:sz w:val="18"/>
                <w:szCs w:val="18"/>
                <w:lang w:val="en-CA"/>
              </w:rPr>
              <w:t>突变激活其激酶活性，刺激下游信号传导，引发肿瘤细胞的转化，与乳腺癌、卵巢癌、结直肠癌等发生相关；该突变也出现在肺鳞癌和前列腺癌中。胃腺癌、肺癌、乳腺癌等多种癌症中曾报道</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基因的扩增和杂合缺失。在存在缺陷的免疫血清和纤维原细胞中，</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丝苏氨酸蛋白激酶催化活性降低，</w:t>
            </w:r>
            <w:proofErr w:type="gramStart"/>
            <w:r>
              <w:rPr>
                <w:rFonts w:ascii="Arial" w:eastAsia="思源黑体 CN Medium" w:hAnsi="Arial" w:cs="Arial" w:hint="eastAsia"/>
                <w:sz w:val="18"/>
                <w:szCs w:val="18"/>
                <w:lang w:val="en-CA"/>
              </w:rPr>
              <w:t>其普列</w:t>
            </w:r>
            <w:proofErr w:type="gramEnd"/>
            <w:r>
              <w:rPr>
                <w:rFonts w:ascii="Arial" w:eastAsia="思源黑体 CN Medium" w:hAnsi="Arial" w:cs="Arial" w:hint="eastAsia"/>
                <w:sz w:val="18"/>
                <w:szCs w:val="18"/>
                <w:lang w:val="en-CA"/>
              </w:rPr>
              <w:t>克底物同源结构</w:t>
            </w:r>
            <w:proofErr w:type="gramStart"/>
            <w:r>
              <w:rPr>
                <w:rFonts w:ascii="Arial" w:eastAsia="思源黑体 CN Medium" w:hAnsi="Arial" w:cs="Arial" w:hint="eastAsia"/>
                <w:sz w:val="18"/>
                <w:szCs w:val="18"/>
                <w:lang w:val="en-CA"/>
              </w:rPr>
              <w:t>域发生</w:t>
            </w:r>
            <w:proofErr w:type="gramEnd"/>
            <w:r>
              <w:rPr>
                <w:rFonts w:ascii="Arial" w:eastAsia="思源黑体 CN Medium" w:hAnsi="Arial" w:cs="Arial" w:hint="eastAsia"/>
                <w:sz w:val="18"/>
                <w:szCs w:val="18"/>
                <w:lang w:val="en-CA"/>
              </w:rPr>
              <w:t>突变可导致</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激酶活性丧失。</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存在多种选择性剪切转录产物，基因中存在的一个单核酸多态性突变与普罗特斯综合征的发生有关。</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组成型激活可引起卵巢癌细胞对紫杉醇的耐药。</w:t>
            </w:r>
          </w:p>
        </w:tc>
      </w:tr>
      <w:tr w:rsidR="00086956" w14:paraId="50FB3C4A" w14:textId="77777777" w:rsidTr="00086956">
        <w:tc>
          <w:tcPr>
            <w:tcW w:w="2048" w:type="dxa"/>
            <w:vAlign w:val="center"/>
          </w:tcPr>
          <w:p w14:paraId="34852965"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ALK</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391C74D"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NM_004304.5 </w:t>
            </w:r>
          </w:p>
        </w:tc>
        <w:tc>
          <w:tcPr>
            <w:tcW w:w="3541" w:type="dxa"/>
          </w:tcPr>
          <w:p w14:paraId="3A97DD58"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基因编码产物为间变性淋巴瘤激酶，为酪氨酸激酶受体家族（</w:t>
            </w:r>
            <w:r>
              <w:rPr>
                <w:rFonts w:ascii="Arial" w:eastAsia="思源黑体 CN Medium" w:hAnsi="Arial" w:cs="Arial" w:hint="eastAsia"/>
                <w:sz w:val="18"/>
                <w:szCs w:val="18"/>
                <w:lang w:val="en-CA"/>
              </w:rPr>
              <w:t>RTKs</w:t>
            </w:r>
            <w:r>
              <w:rPr>
                <w:rFonts w:ascii="Arial" w:eastAsia="思源黑体 CN Medium" w:hAnsi="Arial" w:cs="Arial" w:hint="eastAsia"/>
                <w:sz w:val="18"/>
                <w:szCs w:val="18"/>
                <w:lang w:val="en-CA"/>
              </w:rPr>
              <w:t>）成员，通过磷酸化信号转导作用将细胞表面的信号传递到胞内，参与多种重要细胞程序如细胞生长和分裂（增殖）或成熟（分化）。</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基因被认为参与调控了早期发育阶段神经元细胞的增殖，但其具体功能目前尚不清楚。</w:t>
            </w:r>
          </w:p>
        </w:tc>
        <w:tc>
          <w:tcPr>
            <w:tcW w:w="4498" w:type="dxa"/>
          </w:tcPr>
          <w:p w14:paraId="6F1342EC"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基因重排约占非小细胞肺癌发生的</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，不同种族的发生率无明显差异。临床数据表明，</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基因重排阳性还与</w:t>
            </w:r>
            <w:r>
              <w:rPr>
                <w:rFonts w:ascii="Arial" w:eastAsia="思源黑体 CN Medium" w:hAnsi="Arial" w:cs="Arial" w:hint="eastAsia"/>
                <w:sz w:val="18"/>
                <w:szCs w:val="18"/>
                <w:lang w:val="en-CA"/>
              </w:rPr>
              <w:t>EGFR-TKIs</w:t>
            </w:r>
            <w:r>
              <w:rPr>
                <w:rFonts w:ascii="Arial" w:eastAsia="思源黑体 CN Medium" w:hAnsi="Arial" w:cs="Arial" w:hint="eastAsia"/>
                <w:sz w:val="18"/>
                <w:szCs w:val="18"/>
                <w:lang w:val="en-CA"/>
              </w:rPr>
              <w:t>耐药相关。因此，美国</w:t>
            </w:r>
            <w:r>
              <w:rPr>
                <w:rFonts w:ascii="Arial" w:eastAsia="思源黑体 CN Medium" w:hAnsi="Arial" w:cs="Arial" w:hint="eastAsia"/>
                <w:sz w:val="18"/>
                <w:szCs w:val="18"/>
                <w:lang w:val="en-CA"/>
              </w:rPr>
              <w:t>FDA</w:t>
            </w:r>
            <w:r>
              <w:rPr>
                <w:rFonts w:ascii="Arial" w:eastAsia="思源黑体 CN Medium" w:hAnsi="Arial" w:cs="Arial" w:hint="eastAsia"/>
                <w:sz w:val="18"/>
                <w:szCs w:val="18"/>
                <w:lang w:val="en-CA"/>
              </w:rPr>
              <w:t>要求在非小细胞肺癌患者使用克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前进行</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基因重排检测。研究表明，</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基因重排检测阳性的肺癌患者可从克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中获益，检测</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重排是筛选克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合适患者的必要前提。</w:t>
            </w:r>
          </w:p>
        </w:tc>
      </w:tr>
      <w:tr w:rsidR="00086956" w14:paraId="572344EB" w14:textId="77777777" w:rsidTr="00086956">
        <w:tc>
          <w:tcPr>
            <w:tcW w:w="2048" w:type="dxa"/>
            <w:vAlign w:val="center"/>
          </w:tcPr>
          <w:p w14:paraId="4A1FD137"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BRAF</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1AA0545"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NM_004333.6 </w:t>
            </w:r>
          </w:p>
        </w:tc>
        <w:tc>
          <w:tcPr>
            <w:tcW w:w="3541" w:type="dxa"/>
          </w:tcPr>
          <w:p w14:paraId="3298FD30"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基因位于人类染色体</w:t>
            </w:r>
            <w:r>
              <w:rPr>
                <w:rFonts w:ascii="Arial" w:eastAsia="思源黑体 CN Medium" w:hAnsi="Arial" w:cs="Arial" w:hint="eastAsia"/>
                <w:sz w:val="18"/>
                <w:szCs w:val="18"/>
                <w:lang w:val="en-CA"/>
              </w:rPr>
              <w:t>7q34</w:t>
            </w:r>
            <w:r>
              <w:rPr>
                <w:rFonts w:ascii="Arial" w:eastAsia="思源黑体 CN Medium" w:hAnsi="Arial" w:cs="Arial" w:hint="eastAsia"/>
                <w:sz w:val="18"/>
                <w:szCs w:val="18"/>
                <w:lang w:val="en-CA"/>
              </w:rPr>
              <w:t>，编码</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通路中的丝苏氨酸蛋白激酶，该酶将信号从</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转导至</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MEK2</w:t>
            </w:r>
            <w:r>
              <w:rPr>
                <w:rFonts w:ascii="Arial" w:eastAsia="思源黑体 CN Medium" w:hAnsi="Arial" w:cs="Arial" w:hint="eastAsia"/>
                <w:sz w:val="18"/>
                <w:szCs w:val="18"/>
                <w:lang w:val="en-CA"/>
              </w:rPr>
              <w:t>，从而参与调控细胞内多种生物学事件。</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基因突变在多种恶性肿瘤细胞中都有报道。</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基因突变检测已被美国国家癌症综合网络（</w:t>
            </w:r>
            <w:r>
              <w:rPr>
                <w:rFonts w:ascii="Arial" w:eastAsia="思源黑体 CN Medium" w:hAnsi="Arial" w:cs="Arial" w:hint="eastAsia"/>
                <w:sz w:val="18"/>
                <w:szCs w:val="18"/>
                <w:lang w:val="en-CA"/>
              </w:rPr>
              <w:t>NCCN</w:t>
            </w:r>
            <w:r>
              <w:rPr>
                <w:rFonts w:ascii="Arial" w:eastAsia="思源黑体 CN Medium" w:hAnsi="Arial" w:cs="Arial" w:hint="eastAsia"/>
                <w:sz w:val="18"/>
                <w:szCs w:val="18"/>
                <w:lang w:val="en-CA"/>
              </w:rPr>
              <w:t>）列为《直肠癌临床治疗指南》临床用药必检项目。</w:t>
            </w:r>
          </w:p>
        </w:tc>
        <w:tc>
          <w:tcPr>
            <w:tcW w:w="4498" w:type="dxa"/>
          </w:tcPr>
          <w:p w14:paraId="3235DB1A"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在结直肠癌（</w:t>
            </w:r>
            <w:r>
              <w:rPr>
                <w:rFonts w:ascii="Arial" w:eastAsia="思源黑体 CN Medium" w:hAnsi="Arial" w:cs="Arial" w:hint="eastAsia"/>
                <w:sz w:val="18"/>
                <w:szCs w:val="18"/>
                <w:lang w:val="en-CA"/>
              </w:rPr>
              <w:t>CRC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突变率约为</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左右，这些突变主要发生于编码激活区的外显子</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上，其中约</w:t>
            </w:r>
            <w:r>
              <w:rPr>
                <w:rFonts w:ascii="Arial" w:eastAsia="思源黑体 CN Medium" w:hAnsi="Arial" w:cs="Arial" w:hint="eastAsia"/>
                <w:sz w:val="18"/>
                <w:szCs w:val="18"/>
                <w:lang w:val="en-CA"/>
              </w:rPr>
              <w:t>92%</w:t>
            </w:r>
            <w:r>
              <w:rPr>
                <w:rFonts w:ascii="Arial" w:eastAsia="思源黑体 CN Medium" w:hAnsi="Arial" w:cs="Arial" w:hint="eastAsia"/>
                <w:sz w:val="18"/>
                <w:szCs w:val="18"/>
                <w:lang w:val="en-CA"/>
              </w:rPr>
              <w:t>位于第</w:t>
            </w:r>
            <w:r>
              <w:rPr>
                <w:rFonts w:ascii="Arial" w:eastAsia="思源黑体 CN Medium" w:hAnsi="Arial" w:cs="Arial" w:hint="eastAsia"/>
                <w:sz w:val="18"/>
                <w:szCs w:val="18"/>
                <w:lang w:val="en-CA"/>
              </w:rPr>
              <w:t>1799</w:t>
            </w:r>
            <w:r>
              <w:rPr>
                <w:rFonts w:ascii="Arial" w:eastAsia="思源黑体 CN Medium" w:hAnsi="Arial" w:cs="Arial" w:hint="eastAsia"/>
                <w:sz w:val="18"/>
                <w:szCs w:val="18"/>
                <w:lang w:val="en-CA"/>
              </w:rPr>
              <w:t>位核苷酸上（</w:t>
            </w:r>
            <w:r>
              <w:rPr>
                <w:rFonts w:ascii="Arial" w:eastAsia="思源黑体 CN Medium" w:hAnsi="Arial" w:cs="Arial" w:hint="eastAsia"/>
                <w:sz w:val="18"/>
                <w:szCs w:val="18"/>
                <w:lang w:val="en-CA"/>
              </w:rPr>
              <w:t>c.1799T&gt;A</w:t>
            </w:r>
            <w:r>
              <w:rPr>
                <w:rFonts w:ascii="Arial" w:eastAsia="思源黑体 CN Medium" w:hAnsi="Arial" w:cs="Arial" w:hint="eastAsia"/>
                <w:sz w:val="18"/>
                <w:szCs w:val="18"/>
                <w:lang w:val="en-CA"/>
              </w:rPr>
              <w:t>），导致其编码的谷氨酸被缬氨酸取代（</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）。受到外源性</w:t>
            </w:r>
            <w:r>
              <w:rPr>
                <w:rFonts w:ascii="Arial" w:eastAsia="思源黑体 CN Medium" w:hAnsi="Arial" w:cs="Arial" w:hint="eastAsia"/>
                <w:sz w:val="18"/>
                <w:szCs w:val="18"/>
                <w:lang w:val="en-CA"/>
              </w:rPr>
              <w:t>BRAFV600E</w:t>
            </w:r>
            <w:r>
              <w:rPr>
                <w:rFonts w:ascii="Arial" w:eastAsia="思源黑体 CN Medium" w:hAnsi="Arial" w:cs="Arial" w:hint="eastAsia"/>
                <w:sz w:val="18"/>
                <w:szCs w:val="18"/>
                <w:lang w:val="en-CA"/>
              </w:rPr>
              <w:t>突变影响的</w:t>
            </w:r>
            <w:r>
              <w:rPr>
                <w:rFonts w:ascii="Arial" w:eastAsia="思源黑体 CN Medium" w:hAnsi="Arial" w:cs="Arial" w:hint="eastAsia"/>
                <w:sz w:val="18"/>
                <w:szCs w:val="18"/>
                <w:lang w:val="en-CA"/>
              </w:rPr>
              <w:t>CRC</w:t>
            </w:r>
            <w:r>
              <w:rPr>
                <w:rFonts w:ascii="Arial" w:eastAsia="思源黑体 CN Medium" w:hAnsi="Arial" w:cs="Arial" w:hint="eastAsia"/>
                <w:sz w:val="18"/>
                <w:szCs w:val="18"/>
                <w:lang w:val="en-CA"/>
              </w:rPr>
              <w:t>细胞，对于</w:t>
            </w:r>
            <w:proofErr w:type="gramStart"/>
            <w:r>
              <w:rPr>
                <w:rFonts w:ascii="Arial" w:eastAsia="思源黑体 CN Medium" w:hAnsi="Arial" w:cs="Arial" w:hint="eastAsia"/>
                <w:sz w:val="18"/>
                <w:szCs w:val="18"/>
                <w:lang w:val="en-CA"/>
              </w:rPr>
              <w:t>西妥昔单</w:t>
            </w:r>
            <w:proofErr w:type="gramEnd"/>
            <w:r>
              <w:rPr>
                <w:rFonts w:ascii="Arial" w:eastAsia="思源黑体 CN Medium" w:hAnsi="Arial" w:cs="Arial" w:hint="eastAsia"/>
                <w:sz w:val="18"/>
                <w:szCs w:val="18"/>
                <w:lang w:val="en-CA"/>
              </w:rPr>
              <w:t>抗和</w:t>
            </w:r>
            <w:proofErr w:type="gramStart"/>
            <w:r>
              <w:rPr>
                <w:rFonts w:ascii="Arial" w:eastAsia="思源黑体 CN Medium" w:hAnsi="Arial" w:cs="Arial" w:hint="eastAsia"/>
                <w:sz w:val="18"/>
                <w:szCs w:val="18"/>
                <w:lang w:val="en-CA"/>
              </w:rPr>
              <w:t>帕尼单抗这两种</w:t>
            </w:r>
            <w:proofErr w:type="gramEnd"/>
            <w:r>
              <w:rPr>
                <w:rFonts w:ascii="Arial" w:eastAsia="思源黑体 CN Medium" w:hAnsi="Arial" w:cs="Arial" w:hint="eastAsia"/>
                <w:sz w:val="18"/>
                <w:szCs w:val="18"/>
                <w:lang w:val="en-CA"/>
              </w:rPr>
              <w:t>药物的敏感性明显降低。</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基因无突变、</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基因突变的转移性结直肠癌患者对</w:t>
            </w:r>
            <w:proofErr w:type="gramStart"/>
            <w:r>
              <w:rPr>
                <w:rFonts w:ascii="Arial" w:eastAsia="思源黑体 CN Medium" w:hAnsi="Arial" w:cs="Arial" w:hint="eastAsia"/>
                <w:sz w:val="18"/>
                <w:szCs w:val="18"/>
                <w:lang w:val="en-CA"/>
              </w:rPr>
              <w:t>西妥昔单抗或帕尼单</w:t>
            </w:r>
            <w:proofErr w:type="gramEnd"/>
            <w:r>
              <w:rPr>
                <w:rFonts w:ascii="Arial" w:eastAsia="思源黑体 CN Medium" w:hAnsi="Arial" w:cs="Arial" w:hint="eastAsia"/>
                <w:sz w:val="18"/>
                <w:szCs w:val="18"/>
                <w:lang w:val="en-CA"/>
              </w:rPr>
              <w:t>抗治疗无反应，因此如果</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基因无突变时，必须排除</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基因突变，如果后者存在</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突变，则不应该给予抗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单抗治</w:t>
            </w:r>
            <w:r>
              <w:rPr>
                <w:rFonts w:ascii="Arial" w:eastAsia="思源黑体 CN Medium" w:hAnsi="Arial" w:cs="Arial" w:hint="eastAsia"/>
                <w:sz w:val="18"/>
                <w:szCs w:val="18"/>
                <w:lang w:val="en-CA"/>
              </w:rPr>
              <w:lastRenderedPageBreak/>
              <w:t>疗。因此检测肿瘤患者</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基因突变情况可用于指导</w:t>
            </w:r>
            <w:r>
              <w:rPr>
                <w:rFonts w:ascii="Arial" w:eastAsia="思源黑体 CN Medium" w:hAnsi="Arial" w:cs="Arial" w:hint="eastAsia"/>
                <w:sz w:val="18"/>
                <w:szCs w:val="18"/>
                <w:lang w:val="en-CA"/>
              </w:rPr>
              <w:t>EGFR-TKI</w:t>
            </w:r>
            <w:r>
              <w:rPr>
                <w:rFonts w:ascii="Arial" w:eastAsia="思源黑体 CN Medium" w:hAnsi="Arial" w:cs="Arial" w:hint="eastAsia"/>
                <w:sz w:val="18"/>
                <w:szCs w:val="18"/>
                <w:lang w:val="en-CA"/>
              </w:rPr>
              <w:t>的靶向用药。</w:t>
            </w:r>
            <w:proofErr w:type="gramStart"/>
            <w:r>
              <w:rPr>
                <w:rFonts w:ascii="Arial" w:eastAsia="思源黑体 CN Medium" w:hAnsi="Arial" w:cs="Arial" w:hint="eastAsia"/>
                <w:sz w:val="18"/>
                <w:szCs w:val="18"/>
                <w:lang w:val="en-CA"/>
              </w:rPr>
              <w:t>除结直肠癌</w:t>
            </w:r>
            <w:proofErr w:type="gramEnd"/>
            <w:r>
              <w:rPr>
                <w:rFonts w:ascii="Arial" w:eastAsia="思源黑体 CN Medium" w:hAnsi="Arial" w:cs="Arial" w:hint="eastAsia"/>
                <w:sz w:val="18"/>
                <w:szCs w:val="18"/>
                <w:lang w:val="en-CA"/>
              </w:rPr>
              <w:t>外，</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在恶性黑色素瘤、甲状腺癌、肺癌、肝癌及胰腺癌等均存在不同比例的突变，约</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黑色素瘤患者存在</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激活突变。</w:t>
            </w:r>
          </w:p>
        </w:tc>
      </w:tr>
      <w:tr w:rsidR="00086956" w14:paraId="23DDE693" w14:textId="77777777" w:rsidTr="00086956">
        <w:tc>
          <w:tcPr>
            <w:tcW w:w="2048" w:type="dxa"/>
            <w:vAlign w:val="center"/>
          </w:tcPr>
          <w:p w14:paraId="776EE57D"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CDK4</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466E830"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NM_000075.4 </w:t>
            </w:r>
          </w:p>
        </w:tc>
        <w:tc>
          <w:tcPr>
            <w:tcW w:w="3541" w:type="dxa"/>
          </w:tcPr>
          <w:p w14:paraId="2AE67C57"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分子是一种细胞周期依赖性激酶，是细胞周期</w:t>
            </w:r>
            <w:r>
              <w:rPr>
                <w:rFonts w:ascii="Arial" w:eastAsia="思源黑体 CN Medium" w:hAnsi="Arial" w:cs="Arial" w:hint="eastAsia"/>
                <w:sz w:val="18"/>
                <w:szCs w:val="18"/>
                <w:lang w:val="en-CA"/>
              </w:rPr>
              <w:t>G1-S</w:t>
            </w:r>
            <w:r>
              <w:rPr>
                <w:rFonts w:ascii="Arial" w:eastAsia="思源黑体 CN Medium" w:hAnsi="Arial" w:cs="Arial" w:hint="eastAsia"/>
                <w:sz w:val="18"/>
                <w:szCs w:val="18"/>
                <w:lang w:val="en-CA"/>
              </w:rPr>
              <w:t>期的调控中心。</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蛋白在</w:t>
            </w:r>
            <w:r>
              <w:rPr>
                <w:rFonts w:ascii="Arial" w:eastAsia="思源黑体 CN Medium" w:hAnsi="Arial" w:cs="Arial" w:hint="eastAsia"/>
                <w:sz w:val="18"/>
                <w:szCs w:val="18"/>
                <w:lang w:val="en-CA"/>
              </w:rPr>
              <w:t>G1</w:t>
            </w:r>
            <w:r>
              <w:rPr>
                <w:rFonts w:ascii="Arial" w:eastAsia="思源黑体 CN Medium" w:hAnsi="Arial" w:cs="Arial" w:hint="eastAsia"/>
                <w:sz w:val="18"/>
                <w:szCs w:val="18"/>
                <w:lang w:val="en-CA"/>
              </w:rPr>
              <w:t>中后期</w:t>
            </w:r>
            <w:proofErr w:type="gramStart"/>
            <w:r>
              <w:rPr>
                <w:rFonts w:ascii="Arial" w:eastAsia="思源黑体 CN Medium" w:hAnsi="Arial" w:cs="Arial" w:hint="eastAsia"/>
                <w:sz w:val="18"/>
                <w:szCs w:val="18"/>
                <w:lang w:val="en-CA"/>
              </w:rPr>
              <w:t>呈表达</w:t>
            </w:r>
            <w:proofErr w:type="gramEnd"/>
            <w:r>
              <w:rPr>
                <w:rFonts w:ascii="Arial" w:eastAsia="思源黑体 CN Medium" w:hAnsi="Arial" w:cs="Arial" w:hint="eastAsia"/>
                <w:sz w:val="18"/>
                <w:szCs w:val="18"/>
                <w:lang w:val="en-CA"/>
              </w:rPr>
              <w:t>高峰并与细胞周期蛋白</w:t>
            </w:r>
            <w:r>
              <w:rPr>
                <w:rFonts w:ascii="Arial" w:eastAsia="思源黑体 CN Medium" w:hAnsi="Arial" w:cs="Arial" w:hint="eastAsia"/>
                <w:sz w:val="18"/>
                <w:szCs w:val="18"/>
                <w:lang w:val="en-CA"/>
              </w:rPr>
              <w:t>D1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CD1</w:t>
            </w:r>
            <w:r>
              <w:rPr>
                <w:rFonts w:ascii="Arial" w:eastAsia="思源黑体 CN Medium" w:hAnsi="Arial" w:cs="Arial" w:hint="eastAsia"/>
                <w:sz w:val="18"/>
                <w:szCs w:val="18"/>
                <w:lang w:val="en-CA"/>
              </w:rPr>
              <w:t>）结合成复合体而被激活，</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基因产物磷酸化，从而促进细胞</w:t>
            </w:r>
            <w:r>
              <w:rPr>
                <w:rFonts w:ascii="Arial" w:eastAsia="思源黑体 CN Medium" w:hAnsi="Arial" w:cs="Arial" w:hint="eastAsia"/>
                <w:sz w:val="18"/>
                <w:szCs w:val="18"/>
                <w:lang w:val="en-CA"/>
              </w:rPr>
              <w:t>G1-S</w:t>
            </w:r>
            <w:r>
              <w:rPr>
                <w:rFonts w:ascii="Arial" w:eastAsia="思源黑体 CN Medium" w:hAnsi="Arial" w:cs="Arial" w:hint="eastAsia"/>
                <w:sz w:val="18"/>
                <w:szCs w:val="18"/>
                <w:lang w:val="en-CA"/>
              </w:rPr>
              <w:t>期的转化和细胞增殖。</w:t>
            </w:r>
          </w:p>
        </w:tc>
        <w:tc>
          <w:tcPr>
            <w:tcW w:w="4498" w:type="dxa"/>
          </w:tcPr>
          <w:p w14:paraId="673CD5AB"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基因在多种人类肿瘤中都被异常激活，其中包括乳腺癌、神经胶质瘤、黑色素瘤、肺癌、结直肠癌、胃癌等。</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基因与肿瘤相关突变为基因扩增，引起蛋白的过表达。</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表达与恶性肿瘤生物学行为和预后存在较密切关系。</w:t>
            </w:r>
          </w:p>
        </w:tc>
      </w:tr>
      <w:tr w:rsidR="00086956" w14:paraId="5C4315FD" w14:textId="77777777" w:rsidTr="00086956">
        <w:tc>
          <w:tcPr>
            <w:tcW w:w="2048" w:type="dxa"/>
            <w:vAlign w:val="center"/>
          </w:tcPr>
          <w:p w14:paraId="33ABD746"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CTNNB1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26E6322" w14:textId="1BCEE9F3" w:rsidR="00086956" w:rsidRDefault="001315CA" w:rsidP="00AE62D1">
            <w:pPr>
              <w:tabs>
                <w:tab w:val="left" w:pos="3495"/>
              </w:tabs>
              <w:spacing w:after="0" w:line="240" w:lineRule="auto"/>
              <w:rPr>
                <w:rFonts w:ascii="Arial" w:eastAsia="思源黑体 CN Medium" w:hAnsi="Arial" w:cs="Arial"/>
                <w:b/>
                <w:color w:val="006EC0"/>
                <w:sz w:val="21"/>
                <w:szCs w:val="21"/>
                <w:lang w:val="en-CA"/>
              </w:rPr>
            </w:pPr>
            <w:r w:rsidRPr="001315CA">
              <w:rPr>
                <w:rFonts w:ascii="Arial" w:eastAsia="思源黑体 CN Medium" w:hAnsi="Arial" w:cs="Arial"/>
                <w:b/>
                <w:color w:val="006EC0"/>
                <w:sz w:val="21"/>
                <w:szCs w:val="21"/>
                <w:lang w:val="en-CA"/>
              </w:rPr>
              <w:t>NM_001904.4</w:t>
            </w:r>
            <w:r w:rsidR="00086956">
              <w:rPr>
                <w:rFonts w:ascii="Arial" w:eastAsia="思源黑体 CN Medium" w:hAnsi="Arial" w:cs="Arial"/>
                <w:b/>
                <w:color w:val="006EC0"/>
                <w:sz w:val="21"/>
                <w:szCs w:val="21"/>
                <w:lang w:val="en-CA"/>
              </w:rPr>
              <w:t xml:space="preserve"> </w:t>
            </w:r>
          </w:p>
        </w:tc>
        <w:tc>
          <w:tcPr>
            <w:tcW w:w="3541" w:type="dxa"/>
          </w:tcPr>
          <w:p w14:paraId="3FDDECDD"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是一种原癌基因，编码产物为一种</w:t>
            </w:r>
            <w:proofErr w:type="gramStart"/>
            <w:r>
              <w:rPr>
                <w:rFonts w:ascii="Arial" w:eastAsia="思源黑体 CN Medium" w:hAnsi="Arial" w:cs="Arial" w:hint="eastAsia"/>
                <w:sz w:val="18"/>
                <w:szCs w:val="18"/>
                <w:lang w:val="en-CA"/>
              </w:rPr>
              <w:t>钙粘素</w:t>
            </w:r>
            <w:proofErr w:type="gramEnd"/>
            <w:r>
              <w:rPr>
                <w:rFonts w:ascii="Arial" w:eastAsia="思源黑体 CN Medium" w:hAnsi="Arial" w:cs="Arial" w:hint="eastAsia"/>
                <w:sz w:val="18"/>
                <w:szCs w:val="18"/>
                <w:lang w:val="en-CA"/>
              </w:rPr>
              <w:t>蛋白相关蛋白，</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导细胞间的粘附；作为</w:t>
            </w:r>
            <w:proofErr w:type="spellStart"/>
            <w:r>
              <w:rPr>
                <w:rFonts w:ascii="Arial" w:eastAsia="思源黑体 CN Medium" w:hAnsi="Arial" w:cs="Arial" w:hint="eastAsia"/>
                <w:sz w:val="18"/>
                <w:szCs w:val="18"/>
                <w:lang w:val="en-CA"/>
              </w:rPr>
              <w:t>Wnt</w:t>
            </w:r>
            <w:proofErr w:type="spellEnd"/>
            <w:r>
              <w:rPr>
                <w:rFonts w:ascii="Arial" w:eastAsia="思源黑体 CN Medium" w:hAnsi="Arial" w:cs="Arial" w:hint="eastAsia"/>
                <w:sz w:val="18"/>
                <w:szCs w:val="18"/>
                <w:lang w:val="en-CA"/>
              </w:rPr>
              <w:t>信号途径下游信号分子参与基因转录调控。</w:t>
            </w:r>
          </w:p>
        </w:tc>
        <w:tc>
          <w:tcPr>
            <w:tcW w:w="4498" w:type="dxa"/>
          </w:tcPr>
          <w:p w14:paraId="3FD4A823"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基因的突变被发现出现在多种癌症中，包括原发性肝癌、结直肠癌、卵巢癌、乳腺癌、肺癌和胶质母细胞瘤等，是结肠癌的发展过程中的关键基因。肾母细胞瘤中</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病例突变中超过一半数量涉及第</w:t>
            </w:r>
            <w:r>
              <w:rPr>
                <w:rFonts w:ascii="Arial" w:eastAsia="思源黑体 CN Medium" w:hAnsi="Arial" w:cs="Arial" w:hint="eastAsia"/>
                <w:sz w:val="18"/>
                <w:szCs w:val="18"/>
                <w:lang w:val="en-CA"/>
              </w:rPr>
              <w:t>45</w:t>
            </w:r>
            <w:r>
              <w:rPr>
                <w:rFonts w:ascii="Arial" w:eastAsia="思源黑体 CN Medium" w:hAnsi="Arial" w:cs="Arial" w:hint="eastAsia"/>
                <w:sz w:val="18"/>
                <w:szCs w:val="18"/>
                <w:lang w:val="en-CA"/>
              </w:rPr>
              <w:t>位点的丝氨酸编码子（</w:t>
            </w:r>
            <w:r>
              <w:rPr>
                <w:rFonts w:ascii="Arial" w:eastAsia="思源黑体 CN Medium" w:hAnsi="Arial" w:cs="Arial" w:hint="eastAsia"/>
                <w:sz w:val="18"/>
                <w:szCs w:val="18"/>
                <w:lang w:val="en-CA"/>
              </w:rPr>
              <w:t>TCT</w:t>
            </w:r>
            <w:r>
              <w:rPr>
                <w:rFonts w:ascii="Arial" w:eastAsia="思源黑体 CN Medium" w:hAnsi="Arial" w:cs="Arial" w:hint="eastAsia"/>
                <w:sz w:val="18"/>
                <w:szCs w:val="18"/>
                <w:lang w:val="en-CA"/>
              </w:rPr>
              <w:t>），剩余突变包括：</w:t>
            </w:r>
            <w:r>
              <w:rPr>
                <w:rFonts w:ascii="Arial" w:eastAsia="思源黑体 CN Medium" w:hAnsi="Arial" w:cs="Arial" w:hint="eastAsia"/>
                <w:sz w:val="18"/>
                <w:szCs w:val="18"/>
                <w:lang w:val="en-CA"/>
              </w:rPr>
              <w:t>T41A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H36P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Y333F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L335I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V343M</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N387K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W383R</w:t>
            </w:r>
            <w:r>
              <w:rPr>
                <w:rFonts w:ascii="Arial" w:eastAsia="思源黑体 CN Medium" w:hAnsi="Arial" w:cs="Arial" w:hint="eastAsia"/>
                <w:sz w:val="18"/>
                <w:szCs w:val="18"/>
                <w:lang w:val="en-CA"/>
              </w:rPr>
              <w:t>。结肠癌细胞株</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的序列分析中发现，</w:t>
            </w:r>
            <w:r>
              <w:rPr>
                <w:rFonts w:ascii="Arial" w:eastAsia="思源黑体 CN Medium" w:hAnsi="Arial" w:cs="Arial" w:hint="eastAsia"/>
                <w:sz w:val="18"/>
                <w:szCs w:val="18"/>
                <w:lang w:val="en-CA"/>
              </w:rPr>
              <w:t>TCT116</w:t>
            </w:r>
            <w:r>
              <w:rPr>
                <w:rFonts w:ascii="Arial" w:eastAsia="思源黑体 CN Medium" w:hAnsi="Arial" w:cs="Arial" w:hint="eastAsia"/>
                <w:sz w:val="18"/>
                <w:szCs w:val="18"/>
                <w:lang w:val="en-CA"/>
              </w:rPr>
              <w:t>细胞株中存在</w:t>
            </w:r>
            <w:r>
              <w:rPr>
                <w:rFonts w:ascii="Arial" w:eastAsia="思源黑体 CN Medium" w:hAnsi="Arial" w:cs="Arial" w:hint="eastAsia"/>
                <w:sz w:val="18"/>
                <w:szCs w:val="18"/>
                <w:lang w:val="en-CA"/>
              </w:rPr>
              <w:t>Ser45</w:t>
            </w:r>
            <w:r>
              <w:rPr>
                <w:rFonts w:ascii="Arial" w:eastAsia="思源黑体 CN Medium" w:hAnsi="Arial" w:cs="Arial" w:hint="eastAsia"/>
                <w:sz w:val="18"/>
                <w:szCs w:val="18"/>
                <w:lang w:val="en-CA"/>
              </w:rPr>
              <w:t>密码子的缺失，而</w:t>
            </w:r>
            <w:r>
              <w:rPr>
                <w:rFonts w:ascii="Arial" w:eastAsia="思源黑体 CN Medium" w:hAnsi="Arial" w:cs="Arial" w:hint="eastAsia"/>
                <w:sz w:val="18"/>
                <w:szCs w:val="18"/>
                <w:lang w:val="en-CA"/>
              </w:rPr>
              <w:t>SW48</w:t>
            </w:r>
            <w:r>
              <w:rPr>
                <w:rFonts w:ascii="Arial" w:eastAsia="思源黑体 CN Medium" w:hAnsi="Arial" w:cs="Arial" w:hint="eastAsia"/>
                <w:sz w:val="18"/>
                <w:szCs w:val="18"/>
                <w:lang w:val="en-CA"/>
              </w:rPr>
              <w:t>细胞株则存在</w:t>
            </w:r>
            <w:r>
              <w:rPr>
                <w:rFonts w:ascii="Arial" w:eastAsia="思源黑体 CN Medium" w:hAnsi="Arial" w:cs="Arial" w:hint="eastAsia"/>
                <w:sz w:val="18"/>
                <w:szCs w:val="18"/>
                <w:lang w:val="en-CA"/>
              </w:rPr>
              <w:t>S33Y</w:t>
            </w:r>
            <w:r>
              <w:rPr>
                <w:rFonts w:ascii="Arial" w:eastAsia="思源黑体 CN Medium" w:hAnsi="Arial" w:cs="Arial" w:hint="eastAsia"/>
                <w:sz w:val="18"/>
                <w:szCs w:val="18"/>
                <w:lang w:val="en-CA"/>
              </w:rPr>
              <w:t>点突变。原发性肝癌有</w:t>
            </w:r>
            <w:r>
              <w:rPr>
                <w:rFonts w:ascii="Arial" w:eastAsia="思源黑体 CN Medium" w:hAnsi="Arial" w:cs="Arial" w:hint="eastAsia"/>
                <w:sz w:val="18"/>
                <w:szCs w:val="18"/>
                <w:lang w:val="en-CA"/>
              </w:rPr>
              <w:t>34%</w:t>
            </w:r>
            <w:r>
              <w:rPr>
                <w:rFonts w:ascii="Arial" w:eastAsia="思源黑体 CN Medium" w:hAnsi="Arial" w:cs="Arial" w:hint="eastAsia"/>
                <w:sz w:val="18"/>
                <w:szCs w:val="18"/>
                <w:lang w:val="en-CA"/>
              </w:rPr>
              <w:t>的肝癌组织中有</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外显子的缺失或错义突变，在甲状腺肿瘤</w:t>
            </w:r>
            <w:proofErr w:type="spellStart"/>
            <w:r>
              <w:rPr>
                <w:rFonts w:ascii="Arial" w:eastAsia="思源黑体 CN Medium" w:hAnsi="Arial" w:cs="Arial" w:hint="eastAsia"/>
                <w:sz w:val="18"/>
                <w:szCs w:val="18"/>
                <w:lang w:val="en-CA"/>
              </w:rPr>
              <w:t>pDTC</w:t>
            </w:r>
            <w:proofErr w:type="spellEnd"/>
            <w:r>
              <w:rPr>
                <w:rFonts w:ascii="Arial" w:eastAsia="思源黑体 CN Medium" w:hAnsi="Arial" w:cs="Arial" w:hint="eastAsia"/>
                <w:sz w:val="18"/>
                <w:szCs w:val="18"/>
                <w:lang w:val="en-CA"/>
              </w:rPr>
              <w:t>与</w:t>
            </w:r>
            <w:proofErr w:type="spellStart"/>
            <w:r>
              <w:rPr>
                <w:rFonts w:ascii="Arial" w:eastAsia="思源黑体 CN Medium" w:hAnsi="Arial" w:cs="Arial" w:hint="eastAsia"/>
                <w:sz w:val="18"/>
                <w:szCs w:val="18"/>
                <w:lang w:val="en-CA"/>
              </w:rPr>
              <w:t>aDTC</w:t>
            </w:r>
            <w:proofErr w:type="spellEnd"/>
            <w:r>
              <w:rPr>
                <w:rFonts w:ascii="Arial" w:eastAsia="思源黑体 CN Medium" w:hAnsi="Arial" w:cs="Arial" w:hint="eastAsia"/>
                <w:sz w:val="18"/>
                <w:szCs w:val="18"/>
                <w:lang w:val="en-CA"/>
              </w:rPr>
              <w:t>中分别有</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66%</w:t>
            </w:r>
            <w:r>
              <w:rPr>
                <w:rFonts w:ascii="Arial" w:eastAsia="思源黑体 CN Medium" w:hAnsi="Arial" w:cs="Arial" w:hint="eastAsia"/>
                <w:sz w:val="18"/>
                <w:szCs w:val="18"/>
                <w:lang w:val="en-CA"/>
              </w:rPr>
              <w:t>的发生率。</w:t>
            </w:r>
          </w:p>
        </w:tc>
      </w:tr>
      <w:tr w:rsidR="00086956" w14:paraId="070BC34C" w14:textId="77777777" w:rsidTr="00086956">
        <w:tc>
          <w:tcPr>
            <w:tcW w:w="2048" w:type="dxa"/>
            <w:vAlign w:val="center"/>
          </w:tcPr>
          <w:p w14:paraId="67263DAD"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DDR2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11904D1"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NM_006182.4 </w:t>
            </w:r>
          </w:p>
        </w:tc>
        <w:tc>
          <w:tcPr>
            <w:tcW w:w="3541" w:type="dxa"/>
          </w:tcPr>
          <w:p w14:paraId="77DAA023"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基因编码产物为一种</w:t>
            </w:r>
            <w:proofErr w:type="gramStart"/>
            <w:r>
              <w:rPr>
                <w:rFonts w:ascii="Arial" w:eastAsia="思源黑体 CN Medium" w:hAnsi="Arial" w:cs="Arial" w:hint="eastAsia"/>
                <w:sz w:val="18"/>
                <w:szCs w:val="18"/>
                <w:lang w:val="en-CA"/>
              </w:rPr>
              <w:t>含有网柄菌凝素</w:t>
            </w:r>
            <w:proofErr w:type="gramEnd"/>
            <w:r>
              <w:rPr>
                <w:rFonts w:ascii="Arial" w:eastAsia="思源黑体 CN Medium" w:hAnsi="Arial" w:cs="Arial" w:hint="eastAsia"/>
                <w:sz w:val="18"/>
                <w:szCs w:val="18"/>
                <w:lang w:val="en-CA"/>
              </w:rPr>
              <w:t>结构域的酪氨酸激酶受体（</w:t>
            </w:r>
            <w:r>
              <w:rPr>
                <w:rFonts w:ascii="Arial" w:eastAsia="思源黑体 CN Medium" w:hAnsi="Arial" w:cs="Arial" w:hint="eastAsia"/>
                <w:sz w:val="18"/>
                <w:szCs w:val="18"/>
                <w:lang w:val="en-CA"/>
              </w:rPr>
              <w:t>RTK</w:t>
            </w:r>
            <w:r>
              <w:rPr>
                <w:rFonts w:ascii="Arial" w:eastAsia="思源黑体 CN Medium" w:hAnsi="Arial" w:cs="Arial" w:hint="eastAsia"/>
                <w:sz w:val="18"/>
                <w:szCs w:val="18"/>
                <w:lang w:val="en-CA"/>
              </w:rPr>
              <w:t>），通过磷酸化信号转导参与调控细胞生长、分化和代谢。</w:t>
            </w:r>
          </w:p>
        </w:tc>
        <w:tc>
          <w:tcPr>
            <w:tcW w:w="4498" w:type="dxa"/>
          </w:tcPr>
          <w:p w14:paraId="193E533B"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的肺鳞状细胞癌和细胞系中发现了</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基因的突变。非小细胞肺癌中</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突变率为</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，且均见于鳞癌，鳞癌</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的突变率为</w:t>
            </w:r>
            <w:r>
              <w:rPr>
                <w:rFonts w:ascii="Arial" w:eastAsia="思源黑体 CN Medium" w:hAnsi="Arial" w:cs="Arial" w:hint="eastAsia"/>
                <w:sz w:val="18"/>
                <w:szCs w:val="18"/>
                <w:lang w:val="en-CA"/>
              </w:rPr>
              <w:t>3.3%</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c.350T&gt;C(p.M117T)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c.2039G&gt;T(p.R680L)</w:t>
            </w:r>
            <w:r>
              <w:rPr>
                <w:rFonts w:ascii="Arial" w:eastAsia="思源黑体 CN Medium" w:hAnsi="Arial" w:cs="Arial" w:hint="eastAsia"/>
                <w:sz w:val="18"/>
                <w:szCs w:val="18"/>
                <w:lang w:val="en-CA"/>
              </w:rPr>
              <w:t>分别位于</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基因的盘状结构区和激酶区，导致其功能紊乱，促进肿瘤细胞的生长。</w:t>
            </w:r>
          </w:p>
        </w:tc>
      </w:tr>
      <w:tr w:rsidR="00086956" w14:paraId="50581241" w14:textId="77777777" w:rsidTr="00086956">
        <w:tc>
          <w:tcPr>
            <w:tcW w:w="2048" w:type="dxa"/>
            <w:vAlign w:val="center"/>
          </w:tcPr>
          <w:p w14:paraId="42243FE8"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DPYD</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3B46CD2"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NM_000110.4 </w:t>
            </w:r>
          </w:p>
        </w:tc>
        <w:tc>
          <w:tcPr>
            <w:tcW w:w="3541" w:type="dxa"/>
          </w:tcPr>
          <w:p w14:paraId="3BBF56FB"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作为</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分解过程的关键酶，其活性高低直接决定了</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进入合成代谢和产生核苷酸类似物的量。药代动力学研究也显示</w:t>
            </w: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活性缺乏可导致</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体内清除受阻，半衰期显著延长，分解减弱而合成</w:t>
            </w:r>
            <w:r>
              <w:rPr>
                <w:rFonts w:ascii="Arial" w:eastAsia="思源黑体 CN Medium" w:hAnsi="Arial" w:cs="Arial" w:hint="eastAsia"/>
                <w:sz w:val="18"/>
                <w:szCs w:val="18"/>
                <w:lang w:val="en-CA"/>
              </w:rPr>
              <w:lastRenderedPageBreak/>
              <w:t>增加，导致</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在血浆中浓度的升高，细胞毒性也相应增强，从而引起毒副反应的发生。</w:t>
            </w:r>
          </w:p>
        </w:tc>
        <w:tc>
          <w:tcPr>
            <w:tcW w:w="4498" w:type="dxa"/>
          </w:tcPr>
          <w:p w14:paraId="3678B8D8"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迄今为止已确定</w:t>
            </w: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基因有近</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种不同的突变和多态性，其中导致</w:t>
            </w: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失活的最常见突变为一个剪切位点突变（</w:t>
            </w:r>
            <w:r>
              <w:rPr>
                <w:rFonts w:ascii="Arial" w:eastAsia="思源黑体 CN Medium" w:hAnsi="Arial" w:cs="Arial" w:hint="eastAsia"/>
                <w:sz w:val="18"/>
                <w:szCs w:val="18"/>
                <w:lang w:val="en-CA"/>
              </w:rPr>
              <w:t>IVS14+1G&gt;A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DPYD*2A</w:t>
            </w:r>
            <w:r>
              <w:rPr>
                <w:rFonts w:ascii="Arial" w:eastAsia="思源黑体 CN Medium" w:hAnsi="Arial" w:cs="Arial" w:hint="eastAsia"/>
                <w:sz w:val="18"/>
                <w:szCs w:val="18"/>
                <w:lang w:val="en-CA"/>
              </w:rPr>
              <w:t>），可造成外显子</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缺失，使得</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的合成途径活跃、降解代谢减慢，</w:t>
            </w:r>
            <w:r>
              <w:rPr>
                <w:rFonts w:ascii="Arial" w:eastAsia="思源黑体 CN Medium" w:hAnsi="Arial" w:cs="Arial" w:hint="eastAsia"/>
                <w:sz w:val="18"/>
                <w:szCs w:val="18"/>
                <w:lang w:val="en-CA"/>
              </w:rPr>
              <w:lastRenderedPageBreak/>
              <w:t>其活性代谢产物的累积可以导致血液、神经以及消化系统的毒性，这些严重毒副作用有时甚至是致命的。</w:t>
            </w:r>
          </w:p>
        </w:tc>
      </w:tr>
      <w:tr w:rsidR="00086956" w14:paraId="69F1DDB5" w14:textId="77777777" w:rsidTr="00086956">
        <w:tc>
          <w:tcPr>
            <w:tcW w:w="2048" w:type="dxa"/>
            <w:vAlign w:val="center"/>
          </w:tcPr>
          <w:p w14:paraId="5DC13502"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EGFR</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81B6F0F"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NM_005228.5 </w:t>
            </w:r>
          </w:p>
        </w:tc>
        <w:tc>
          <w:tcPr>
            <w:tcW w:w="3541" w:type="dxa"/>
          </w:tcPr>
          <w:p w14:paraId="2F806A6B"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（表皮生长因子受体）是原癌基因</w:t>
            </w:r>
            <w:r>
              <w:rPr>
                <w:rFonts w:ascii="Arial" w:eastAsia="思源黑体 CN Medium" w:hAnsi="Arial" w:cs="Arial" w:hint="eastAsia"/>
                <w:sz w:val="18"/>
                <w:szCs w:val="18"/>
                <w:lang w:val="en-CA"/>
              </w:rPr>
              <w:t>c-erbB1</w:t>
            </w:r>
            <w:r>
              <w:rPr>
                <w:rFonts w:ascii="Arial" w:eastAsia="思源黑体 CN Medium" w:hAnsi="Arial" w:cs="Arial" w:hint="eastAsia"/>
                <w:sz w:val="18"/>
                <w:szCs w:val="18"/>
                <w:lang w:val="en-CA"/>
              </w:rPr>
              <w:t>的表达产物，是表皮生长因子受体（</w:t>
            </w:r>
            <w:r>
              <w:rPr>
                <w:rFonts w:ascii="Arial" w:eastAsia="思源黑体 CN Medium" w:hAnsi="Arial" w:cs="Arial" w:hint="eastAsia"/>
                <w:sz w:val="18"/>
                <w:szCs w:val="18"/>
                <w:lang w:val="en-CA"/>
              </w:rPr>
              <w:t>HER</w:t>
            </w:r>
            <w:r>
              <w:rPr>
                <w:rFonts w:ascii="Arial" w:eastAsia="思源黑体 CN Medium" w:hAnsi="Arial" w:cs="Arial" w:hint="eastAsia"/>
                <w:sz w:val="18"/>
                <w:szCs w:val="18"/>
                <w:lang w:val="en-CA"/>
              </w:rPr>
              <w:t>）家族成员之一，普遍表达于人体的表皮细胞和基质细胞，在</w:t>
            </w:r>
            <w:proofErr w:type="gramStart"/>
            <w:r>
              <w:rPr>
                <w:rFonts w:ascii="Arial" w:eastAsia="思源黑体 CN Medium" w:hAnsi="Arial" w:cs="Arial" w:hint="eastAsia"/>
                <w:sz w:val="18"/>
                <w:szCs w:val="18"/>
                <w:lang w:val="en-CA"/>
              </w:rPr>
              <w:t>膜信息</w:t>
            </w:r>
            <w:proofErr w:type="gramEnd"/>
            <w:r>
              <w:rPr>
                <w:rFonts w:ascii="Arial" w:eastAsia="思源黑体 CN Medium" w:hAnsi="Arial" w:cs="Arial" w:hint="eastAsia"/>
                <w:sz w:val="18"/>
                <w:szCs w:val="18"/>
                <w:lang w:val="en-CA"/>
              </w:rPr>
              <w:t>转换中起重要作用，并在多种人类恶性肿瘤中高表达。其所</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导的信号转导效应具有多向性，包括增殖、迁移、细胞分化和内环境的稳定等，并与细胞的再生和恶性肿瘤的发生、发展密切相关。</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基因的突变和扩增，引起的</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蛋白激酶功能缺失或其相关信号通路中关键因子的活性或细胞定位异常，均会引起肿瘤、糖尿病、免疫缺陷及心血管疾病的发生。</w:t>
            </w:r>
          </w:p>
        </w:tc>
        <w:tc>
          <w:tcPr>
            <w:tcW w:w="4498" w:type="dxa"/>
          </w:tcPr>
          <w:p w14:paraId="6C7F47C9"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美国国家癌症综合网络（</w:t>
            </w:r>
            <w:r>
              <w:rPr>
                <w:rFonts w:ascii="Arial" w:eastAsia="思源黑体 CN Medium" w:hAnsi="Arial" w:cs="Arial" w:hint="eastAsia"/>
                <w:sz w:val="18"/>
                <w:szCs w:val="18"/>
                <w:lang w:val="en-CA"/>
              </w:rPr>
              <w:t>NCCN</w:t>
            </w:r>
            <w:r>
              <w:rPr>
                <w:rFonts w:ascii="Arial" w:eastAsia="思源黑体 CN Medium" w:hAnsi="Arial" w:cs="Arial" w:hint="eastAsia"/>
                <w:sz w:val="18"/>
                <w:szCs w:val="18"/>
                <w:lang w:val="en-CA"/>
              </w:rPr>
              <w:t>）癌症治疗指南中明确指出：</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突变，尤其是外显子</w:t>
            </w:r>
            <w:r>
              <w:rPr>
                <w:rFonts w:ascii="Arial" w:eastAsia="思源黑体 CN Medium" w:hAnsi="Arial" w:cs="Arial" w:hint="eastAsia"/>
                <w:sz w:val="18"/>
                <w:szCs w:val="18"/>
                <w:lang w:val="en-CA"/>
              </w:rPr>
              <w:t>19</w:t>
            </w:r>
            <w:r>
              <w:rPr>
                <w:rFonts w:ascii="Arial" w:eastAsia="思源黑体 CN Medium" w:hAnsi="Arial" w:cs="Arial" w:hint="eastAsia"/>
                <w:sz w:val="18"/>
                <w:szCs w:val="18"/>
                <w:lang w:val="en-CA"/>
              </w:rPr>
              <w:t>的缺失突变和外显子</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L858R</w:t>
            </w:r>
            <w:r>
              <w:rPr>
                <w:rFonts w:ascii="Arial" w:eastAsia="思源黑体 CN Medium" w:hAnsi="Arial" w:cs="Arial" w:hint="eastAsia"/>
                <w:sz w:val="18"/>
                <w:szCs w:val="18"/>
                <w:lang w:val="en-CA"/>
              </w:rPr>
              <w:t>突变，可导致</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通路过度激活，与肿瘤对酪氨酸激酶抑制剂（</w:t>
            </w:r>
            <w:r>
              <w:rPr>
                <w:rFonts w:ascii="Arial" w:eastAsia="思源黑体 CN Medium" w:hAnsi="Arial" w:cs="Arial" w:hint="eastAsia"/>
                <w:sz w:val="18"/>
                <w:szCs w:val="18"/>
                <w:lang w:val="en-CA"/>
              </w:rPr>
              <w:t>TKIs</w:t>
            </w:r>
            <w:r>
              <w:rPr>
                <w:rFonts w:ascii="Arial" w:eastAsia="思源黑体 CN Medium" w:hAnsi="Arial" w:cs="Arial" w:hint="eastAsia"/>
                <w:sz w:val="18"/>
                <w:szCs w:val="18"/>
                <w:lang w:val="en-CA"/>
              </w:rPr>
              <w:t>）如吉非</w:t>
            </w:r>
            <w:proofErr w:type="gramStart"/>
            <w:r>
              <w:rPr>
                <w:rFonts w:ascii="Arial" w:eastAsia="思源黑体 CN Medium" w:hAnsi="Arial" w:cs="Arial" w:hint="eastAsia"/>
                <w:sz w:val="18"/>
                <w:szCs w:val="18"/>
                <w:lang w:val="en-CA"/>
              </w:rPr>
              <w:t>替尼治疗</w:t>
            </w:r>
            <w:proofErr w:type="gramEnd"/>
            <w:r>
              <w:rPr>
                <w:rFonts w:ascii="Arial" w:eastAsia="思源黑体 CN Medium" w:hAnsi="Arial" w:cs="Arial" w:hint="eastAsia"/>
                <w:sz w:val="18"/>
                <w:szCs w:val="18"/>
                <w:lang w:val="en-CA"/>
              </w:rPr>
              <w:t>敏感性有重要关系。因此</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的基因突变检测对于指导这些患者选择能否选用</w:t>
            </w:r>
            <w:r>
              <w:rPr>
                <w:rFonts w:ascii="Arial" w:eastAsia="思源黑体 CN Medium" w:hAnsi="Arial" w:cs="Arial" w:hint="eastAsia"/>
                <w:sz w:val="18"/>
                <w:szCs w:val="18"/>
                <w:lang w:val="en-CA"/>
              </w:rPr>
              <w:t>TKIs</w:t>
            </w:r>
            <w:r>
              <w:rPr>
                <w:rFonts w:ascii="Arial" w:eastAsia="思源黑体 CN Medium" w:hAnsi="Arial" w:cs="Arial" w:hint="eastAsia"/>
                <w:sz w:val="18"/>
                <w:szCs w:val="18"/>
                <w:lang w:val="en-CA"/>
              </w:rPr>
              <w:t>治疗具有重要意义。</w:t>
            </w:r>
            <w:r>
              <w:rPr>
                <w:rFonts w:ascii="Arial" w:eastAsia="思源黑体 CN Medium" w:hAnsi="Arial" w:cs="Arial" w:hint="eastAsia"/>
                <w:sz w:val="18"/>
                <w:szCs w:val="18"/>
                <w:lang w:val="en-CA"/>
              </w:rPr>
              <w:t>EGFR T790M</w:t>
            </w:r>
            <w:r>
              <w:rPr>
                <w:rFonts w:ascii="Arial" w:eastAsia="思源黑体 CN Medium" w:hAnsi="Arial" w:cs="Arial" w:hint="eastAsia"/>
                <w:sz w:val="18"/>
                <w:szCs w:val="18"/>
                <w:lang w:val="en-CA"/>
              </w:rPr>
              <w:t>突变会导致病人对常见</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抑制剂</w:t>
            </w:r>
            <w:proofErr w:type="gramStart"/>
            <w:r>
              <w:rPr>
                <w:rFonts w:ascii="Arial" w:eastAsia="思源黑体 CN Medium" w:hAnsi="Arial" w:cs="Arial" w:hint="eastAsia"/>
                <w:sz w:val="18"/>
                <w:szCs w:val="18"/>
                <w:lang w:val="en-CA"/>
              </w:rPr>
              <w:t>特</w:t>
            </w:r>
            <w:proofErr w:type="gramEnd"/>
            <w:r>
              <w:rPr>
                <w:rFonts w:ascii="Arial" w:eastAsia="思源黑体 CN Medium" w:hAnsi="Arial" w:cs="Arial" w:hint="eastAsia"/>
                <w:sz w:val="18"/>
                <w:szCs w:val="18"/>
                <w:lang w:val="en-CA"/>
              </w:rPr>
              <w:t>罗凯</w:t>
            </w:r>
            <w:proofErr w:type="gramStart"/>
            <w:r>
              <w:rPr>
                <w:rFonts w:ascii="Arial" w:eastAsia="思源黑体 CN Medium" w:hAnsi="Arial" w:cs="Arial" w:hint="eastAsia"/>
                <w:sz w:val="18"/>
                <w:szCs w:val="18"/>
                <w:lang w:val="en-CA"/>
              </w:rPr>
              <w:t>和易瑞沙产生</w:t>
            </w:r>
            <w:proofErr w:type="gramEnd"/>
            <w:r>
              <w:rPr>
                <w:rFonts w:ascii="Arial" w:eastAsia="思源黑体 CN Medium" w:hAnsi="Arial" w:cs="Arial" w:hint="eastAsia"/>
                <w:sz w:val="18"/>
                <w:szCs w:val="18"/>
                <w:lang w:val="en-CA"/>
              </w:rPr>
              <w:t>抗药性。携带</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酪氨酸激酶基因编码区外显子</w:t>
            </w:r>
            <w:r>
              <w:rPr>
                <w:rFonts w:ascii="Arial" w:eastAsia="思源黑体 CN Medium" w:hAnsi="Arial" w:cs="Arial" w:hint="eastAsia"/>
                <w:sz w:val="18"/>
                <w:szCs w:val="18"/>
                <w:lang w:val="en-CA"/>
              </w:rPr>
              <w:t>19</w:t>
            </w:r>
            <w:r>
              <w:rPr>
                <w:rFonts w:ascii="Arial" w:eastAsia="思源黑体 CN Medium" w:hAnsi="Arial" w:cs="Arial" w:hint="eastAsia"/>
                <w:sz w:val="18"/>
                <w:szCs w:val="18"/>
                <w:lang w:val="en-CA"/>
              </w:rPr>
              <w:t>缺失或外显子</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突变的肺癌患者，靶</w:t>
            </w:r>
            <w:proofErr w:type="gramStart"/>
            <w:r>
              <w:rPr>
                <w:rFonts w:ascii="Arial" w:eastAsia="思源黑体 CN Medium" w:hAnsi="Arial" w:cs="Arial" w:hint="eastAsia"/>
                <w:sz w:val="18"/>
                <w:szCs w:val="18"/>
                <w:lang w:val="en-CA"/>
              </w:rPr>
              <w:t>向药物易瑞沙</w:t>
            </w:r>
            <w:proofErr w:type="gramEnd"/>
            <w:r>
              <w:rPr>
                <w:rFonts w:ascii="Arial" w:eastAsia="思源黑体 CN Medium" w:hAnsi="Arial" w:cs="Arial" w:hint="eastAsia"/>
                <w:sz w:val="18"/>
                <w:szCs w:val="18"/>
                <w:lang w:val="en-CA"/>
              </w:rPr>
              <w:t>的有效率高达</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以上。</w:t>
            </w:r>
          </w:p>
        </w:tc>
      </w:tr>
      <w:tr w:rsidR="00086956" w14:paraId="67E8D654" w14:textId="77777777" w:rsidTr="00086956">
        <w:tc>
          <w:tcPr>
            <w:tcW w:w="2048" w:type="dxa"/>
            <w:vAlign w:val="center"/>
          </w:tcPr>
          <w:p w14:paraId="7ED353F9" w14:textId="77777777" w:rsidR="00086956" w:rsidRPr="00553447" w:rsidRDefault="00086956" w:rsidP="00AE62D1">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ERBB2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0C4974E4" w14:textId="11EA1CF2" w:rsidR="00086956" w:rsidRPr="00553447" w:rsidRDefault="00AE25E5" w:rsidP="00AE62D1">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NM_004448.4</w:t>
            </w:r>
          </w:p>
        </w:tc>
        <w:tc>
          <w:tcPr>
            <w:tcW w:w="3541" w:type="dxa"/>
          </w:tcPr>
          <w:p w14:paraId="79160500"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（又名</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p185</w:t>
            </w:r>
            <w:r>
              <w:rPr>
                <w:rFonts w:ascii="Arial" w:eastAsia="思源黑体 CN Medium" w:hAnsi="Arial" w:cs="Arial" w:hint="eastAsia"/>
                <w:sz w:val="18"/>
                <w:szCs w:val="18"/>
                <w:lang w:val="en-CA"/>
              </w:rPr>
              <w:t>）是具有受体酪氨酸激酶（</w:t>
            </w:r>
            <w:r>
              <w:rPr>
                <w:rFonts w:ascii="Arial" w:eastAsia="思源黑体 CN Medium" w:hAnsi="Arial" w:cs="Arial" w:hint="eastAsia"/>
                <w:sz w:val="18"/>
                <w:szCs w:val="18"/>
                <w:lang w:val="en-CA"/>
              </w:rPr>
              <w:t>RTKs</w:t>
            </w:r>
            <w:r>
              <w:rPr>
                <w:rFonts w:ascii="Arial" w:eastAsia="思源黑体 CN Medium" w:hAnsi="Arial" w:cs="Arial" w:hint="eastAsia"/>
                <w:sz w:val="18"/>
                <w:szCs w:val="18"/>
                <w:lang w:val="en-CA"/>
              </w:rPr>
              <w:t>）活性的跨膜糖蛋白，属于表皮生长因子受体（</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）家族，又称表皮生长因子受体</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）。当</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基因扩增和蛋白过表达时，可不需配体激活，直接诱导</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形成同二聚体或异二聚体，活化受体酪氨酸激酶，激活下游信号通路，促进肿瘤细胞的增殖和侵袭转移。由于</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表达于肿瘤细胞的表面，而在成人正常组织中不表达或者仅有极低表达，使之成为一个良好的药物靶点，是乳腺癌中常用的基因标志物之一。</w:t>
            </w:r>
          </w:p>
        </w:tc>
        <w:tc>
          <w:tcPr>
            <w:tcW w:w="4498" w:type="dxa"/>
          </w:tcPr>
          <w:p w14:paraId="5CCAB75A"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癌基因的激活机制为扩增、过量表达及点突变，</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基因体细胞突变多发生在其激酶结构域中。</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基因插入突变几乎</w:t>
            </w:r>
            <w:proofErr w:type="gramStart"/>
            <w:r>
              <w:rPr>
                <w:rFonts w:ascii="Arial" w:eastAsia="思源黑体 CN Medium" w:hAnsi="Arial" w:cs="Arial" w:hint="eastAsia"/>
                <w:sz w:val="18"/>
                <w:szCs w:val="18"/>
                <w:lang w:val="en-CA"/>
              </w:rPr>
              <w:t>全发生</w:t>
            </w:r>
            <w:proofErr w:type="gramEnd"/>
            <w:r>
              <w:rPr>
                <w:rFonts w:ascii="Arial" w:eastAsia="思源黑体 CN Medium" w:hAnsi="Arial" w:cs="Arial" w:hint="eastAsia"/>
                <w:sz w:val="18"/>
                <w:szCs w:val="18"/>
                <w:lang w:val="en-CA"/>
              </w:rPr>
              <w:t>在肺癌中，如非小细胞肺癌中发生的非移码插入突变</w:t>
            </w:r>
            <w:r>
              <w:rPr>
                <w:rFonts w:ascii="Arial" w:eastAsia="思源黑体 CN Medium" w:hAnsi="Arial" w:cs="Arial" w:hint="eastAsia"/>
                <w:sz w:val="18"/>
                <w:szCs w:val="18"/>
                <w:lang w:val="en-CA"/>
              </w:rPr>
              <w:t>c.2324_2325ins12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p.A775_G776insYVMA</w:t>
            </w:r>
            <w:r>
              <w:rPr>
                <w:rFonts w:ascii="Arial" w:eastAsia="思源黑体 CN Medium" w:hAnsi="Arial" w:cs="Arial" w:hint="eastAsia"/>
                <w:sz w:val="18"/>
                <w:szCs w:val="18"/>
                <w:lang w:val="en-CA"/>
              </w:rPr>
              <w:t>），双碱基颠换突变</w:t>
            </w:r>
            <w:r>
              <w:rPr>
                <w:rFonts w:ascii="Arial" w:eastAsia="思源黑体 CN Medium" w:hAnsi="Arial" w:cs="Arial" w:hint="eastAsia"/>
                <w:sz w:val="18"/>
                <w:szCs w:val="18"/>
                <w:lang w:val="en-CA"/>
              </w:rPr>
              <w:t>c.2263_2264TT&gt;CC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p.L755P</w:t>
            </w:r>
            <w:r>
              <w:rPr>
                <w:rFonts w:ascii="Arial" w:eastAsia="思源黑体 CN Medium" w:hAnsi="Arial" w:cs="Arial" w:hint="eastAsia"/>
                <w:sz w:val="18"/>
                <w:szCs w:val="18"/>
                <w:lang w:val="en-CA"/>
              </w:rPr>
              <w:t>）；另外常见突变包括</w:t>
            </w:r>
            <w:r>
              <w:rPr>
                <w:rFonts w:ascii="Arial" w:eastAsia="思源黑体 CN Medium" w:hAnsi="Arial" w:cs="Arial" w:hint="eastAsia"/>
                <w:sz w:val="18"/>
                <w:szCs w:val="18"/>
                <w:lang w:val="en-CA"/>
              </w:rPr>
              <w:t>c.929C&gt;T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p.S310F</w:t>
            </w:r>
            <w:r>
              <w:rPr>
                <w:rFonts w:ascii="Arial" w:eastAsia="思源黑体 CN Medium" w:hAnsi="Arial" w:cs="Arial" w:hint="eastAsia"/>
                <w:sz w:val="18"/>
                <w:szCs w:val="18"/>
                <w:lang w:val="en-CA"/>
              </w:rPr>
              <w:t>，肺癌、乳腺癌、卵巢癌、胃癌、大肠癌）等。</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基因过表达与膀胱癌、乳腺癌、肺癌、子宫颈鳞状细胞癌、结肠直肠癌、胆管癌、胰腺癌、前列腺癌、唾液腺瘤、卵巢癌等多种肿瘤的发生发展及预后相关。</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mRNA</w:t>
            </w:r>
            <w:r>
              <w:rPr>
                <w:rFonts w:ascii="Arial" w:eastAsia="思源黑体 CN Medium" w:hAnsi="Arial" w:cs="Arial" w:hint="eastAsia"/>
                <w:sz w:val="18"/>
                <w:szCs w:val="18"/>
                <w:lang w:val="en-CA"/>
              </w:rPr>
              <w:t>表达水平与临床靶</w:t>
            </w:r>
            <w:proofErr w:type="gramStart"/>
            <w:r>
              <w:rPr>
                <w:rFonts w:ascii="Arial" w:eastAsia="思源黑体 CN Medium" w:hAnsi="Arial" w:cs="Arial" w:hint="eastAsia"/>
                <w:sz w:val="18"/>
                <w:szCs w:val="18"/>
                <w:lang w:val="en-CA"/>
              </w:rPr>
              <w:t>向药物曲妥珠单</w:t>
            </w:r>
            <w:proofErr w:type="gramEnd"/>
            <w:r>
              <w:rPr>
                <w:rFonts w:ascii="Arial" w:eastAsia="思源黑体 CN Medium" w:hAnsi="Arial" w:cs="Arial" w:hint="eastAsia"/>
                <w:sz w:val="18"/>
                <w:szCs w:val="18"/>
                <w:lang w:val="en-CA"/>
              </w:rPr>
              <w:t>抗或拉</w:t>
            </w:r>
            <w:proofErr w:type="gramStart"/>
            <w:r>
              <w:rPr>
                <w:rFonts w:ascii="Arial" w:eastAsia="思源黑体 CN Medium" w:hAnsi="Arial" w:cs="Arial" w:hint="eastAsia"/>
                <w:sz w:val="18"/>
                <w:szCs w:val="18"/>
                <w:lang w:val="en-CA"/>
              </w:rPr>
              <w:t>帕替尼</w:t>
            </w:r>
            <w:proofErr w:type="gramEnd"/>
            <w:r>
              <w:rPr>
                <w:rFonts w:ascii="Arial" w:eastAsia="思源黑体 CN Medium" w:hAnsi="Arial" w:cs="Arial" w:hint="eastAsia"/>
                <w:sz w:val="18"/>
                <w:szCs w:val="18"/>
                <w:lang w:val="en-CA"/>
              </w:rPr>
              <w:t>疗效正相关。</w:t>
            </w:r>
          </w:p>
        </w:tc>
      </w:tr>
      <w:tr w:rsidR="00F1773D" w14:paraId="01879C0E" w14:textId="77777777" w:rsidTr="00086956">
        <w:tc>
          <w:tcPr>
            <w:tcW w:w="2048" w:type="dxa"/>
            <w:vAlign w:val="center"/>
          </w:tcPr>
          <w:p w14:paraId="1BC96160" w14:textId="77777777" w:rsidR="00F1773D" w:rsidRPr="00553447" w:rsidRDefault="006D24C6" w:rsidP="00AE62D1">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 xml:space="preserve">ESR1 </w:t>
            </w:r>
            <w:r w:rsidRPr="00553447">
              <w:rPr>
                <w:rFonts w:ascii="Arial" w:eastAsia="思源黑体 CN Medium" w:hAnsi="Arial" w:cs="Arial" w:hint="eastAsia"/>
                <w:b/>
                <w:color w:val="006EC0"/>
                <w:sz w:val="21"/>
                <w:szCs w:val="21"/>
                <w:lang w:val="en-CA"/>
              </w:rPr>
              <w:t>基因</w:t>
            </w:r>
          </w:p>
          <w:p w14:paraId="0949ED59" w14:textId="00C83E5A" w:rsidR="006D24C6" w:rsidRPr="00553447" w:rsidRDefault="00AE25E5" w:rsidP="00AE62D1">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NM_000125.4</w:t>
            </w:r>
          </w:p>
        </w:tc>
        <w:tc>
          <w:tcPr>
            <w:tcW w:w="3541" w:type="dxa"/>
          </w:tcPr>
          <w:p w14:paraId="74231EFC" w14:textId="605A9A7B" w:rsidR="00F1773D" w:rsidRDefault="006D24C6" w:rsidP="00AE62D1">
            <w:pPr>
              <w:autoSpaceDE w:val="0"/>
              <w:autoSpaceDN w:val="0"/>
              <w:adjustRightInd w:val="0"/>
              <w:spacing w:after="0" w:line="240" w:lineRule="auto"/>
              <w:rPr>
                <w:rFonts w:ascii="Arial" w:eastAsia="思源黑体 CN Medium" w:hAnsi="Arial" w:cs="Arial"/>
                <w:sz w:val="18"/>
                <w:szCs w:val="18"/>
                <w:lang w:val="en-CA"/>
              </w:rPr>
            </w:pPr>
            <w:r w:rsidRPr="006D24C6">
              <w:rPr>
                <w:rFonts w:ascii="Arial" w:eastAsia="思源黑体 CN Medium" w:hAnsi="Arial" w:cs="Arial" w:hint="eastAsia"/>
                <w:sz w:val="18"/>
                <w:szCs w:val="18"/>
                <w:lang w:val="en-CA"/>
              </w:rPr>
              <w:t>ESR1</w:t>
            </w:r>
            <w:r w:rsidRPr="006D24C6">
              <w:rPr>
                <w:rFonts w:ascii="Arial" w:eastAsia="思源黑体 CN Medium" w:hAnsi="Arial" w:cs="Arial" w:hint="eastAsia"/>
                <w:sz w:val="18"/>
                <w:szCs w:val="18"/>
                <w:lang w:val="en-CA"/>
              </w:rPr>
              <w:t>基因属于原癌基因，编码一种雌激素受体蛋白</w:t>
            </w:r>
            <w:r w:rsidRPr="006D24C6">
              <w:rPr>
                <w:rFonts w:ascii="Arial" w:eastAsia="思源黑体 CN Medium" w:hAnsi="Arial" w:cs="Arial" w:hint="eastAsia"/>
                <w:sz w:val="18"/>
                <w:szCs w:val="18"/>
                <w:lang w:val="en-CA"/>
              </w:rPr>
              <w:t>ER</w:t>
            </w:r>
            <w:r w:rsidRPr="006D24C6">
              <w:rPr>
                <w:rFonts w:ascii="Arial" w:eastAsia="思源黑体 CN Medium" w:hAnsi="Arial" w:cs="Arial" w:hint="eastAsia"/>
                <w:sz w:val="18"/>
                <w:szCs w:val="18"/>
                <w:lang w:val="en-CA"/>
              </w:rPr>
              <w:t>α，属于类固醇激素信号通路的成员，在细胞分化、增殖和生长等多种生物进程中发挥重要作用。</w:t>
            </w:r>
          </w:p>
        </w:tc>
        <w:tc>
          <w:tcPr>
            <w:tcW w:w="4498" w:type="dxa"/>
          </w:tcPr>
          <w:p w14:paraId="02689779" w14:textId="6D2426AC" w:rsidR="00F1773D" w:rsidRDefault="0051445F" w:rsidP="00AE62D1">
            <w:pPr>
              <w:autoSpaceDE w:val="0"/>
              <w:autoSpaceDN w:val="0"/>
              <w:adjustRightInd w:val="0"/>
              <w:spacing w:after="0" w:line="240" w:lineRule="auto"/>
              <w:rPr>
                <w:rFonts w:ascii="Arial" w:eastAsia="思源黑体 CN Medium" w:hAnsi="Arial" w:cs="Arial"/>
                <w:sz w:val="18"/>
                <w:szCs w:val="18"/>
                <w:lang w:val="en-CA"/>
              </w:rPr>
            </w:pPr>
            <w:r w:rsidRPr="006D24C6">
              <w:rPr>
                <w:rFonts w:ascii="Arial" w:eastAsia="思源黑体 CN Medium" w:hAnsi="Arial" w:cs="Arial" w:hint="eastAsia"/>
                <w:sz w:val="18"/>
                <w:szCs w:val="18"/>
                <w:lang w:val="en-CA"/>
              </w:rPr>
              <w:t>ESR1</w:t>
            </w:r>
            <w:r w:rsidRPr="006D24C6">
              <w:rPr>
                <w:rFonts w:ascii="Arial" w:eastAsia="思源黑体 CN Medium" w:hAnsi="Arial" w:cs="Arial" w:hint="eastAsia"/>
                <w:sz w:val="18"/>
                <w:szCs w:val="18"/>
                <w:lang w:val="en-CA"/>
              </w:rPr>
              <w:t>基因突变在多种肿瘤中均有报道，如乳腺癌、子宫内膜癌和胃癌等。</w:t>
            </w:r>
            <w:r w:rsidR="00446599" w:rsidRPr="00446599">
              <w:rPr>
                <w:rFonts w:ascii="Arial" w:eastAsia="思源黑体 CN Medium" w:hAnsi="Arial" w:cs="Arial" w:hint="eastAsia"/>
                <w:sz w:val="18"/>
                <w:szCs w:val="18"/>
                <w:lang w:val="en-CA"/>
              </w:rPr>
              <w:t>ESR1</w:t>
            </w:r>
            <w:r w:rsidR="00446599" w:rsidRPr="00446599">
              <w:rPr>
                <w:rFonts w:ascii="Arial" w:eastAsia="思源黑体 CN Medium" w:hAnsi="Arial" w:cs="Arial" w:hint="eastAsia"/>
                <w:sz w:val="18"/>
                <w:szCs w:val="18"/>
                <w:lang w:val="en-CA"/>
              </w:rPr>
              <w:t>突变在接受过芳香化酶抑制剂（</w:t>
            </w:r>
            <w:r w:rsidR="00446599" w:rsidRPr="00446599">
              <w:rPr>
                <w:rFonts w:ascii="Arial" w:eastAsia="思源黑体 CN Medium" w:hAnsi="Arial" w:cs="Arial" w:hint="eastAsia"/>
                <w:sz w:val="18"/>
                <w:szCs w:val="18"/>
                <w:lang w:val="en-CA"/>
              </w:rPr>
              <w:t>AI</w:t>
            </w:r>
            <w:r w:rsidR="00446599" w:rsidRPr="00446599">
              <w:rPr>
                <w:rFonts w:ascii="Arial" w:eastAsia="思源黑体 CN Medium" w:hAnsi="Arial" w:cs="Arial" w:hint="eastAsia"/>
                <w:sz w:val="18"/>
                <w:szCs w:val="18"/>
                <w:lang w:val="en-CA"/>
              </w:rPr>
              <w:t>）治疗、特别是</w:t>
            </w:r>
            <w:r w:rsidR="00446599" w:rsidRPr="00446599">
              <w:rPr>
                <w:rFonts w:ascii="Arial" w:eastAsia="思源黑体 CN Medium" w:hAnsi="Arial" w:cs="Arial" w:hint="eastAsia"/>
                <w:sz w:val="18"/>
                <w:szCs w:val="18"/>
                <w:lang w:val="en-CA"/>
              </w:rPr>
              <w:t>AI</w:t>
            </w:r>
            <w:r w:rsidR="00446599" w:rsidRPr="00446599">
              <w:rPr>
                <w:rFonts w:ascii="Arial" w:eastAsia="思源黑体 CN Medium" w:hAnsi="Arial" w:cs="Arial" w:hint="eastAsia"/>
                <w:sz w:val="18"/>
                <w:szCs w:val="18"/>
                <w:lang w:val="en-CA"/>
              </w:rPr>
              <w:t>耐药后的转移性乳腺癌患者中富集。接受过内分泌治疗的转移性子宫内膜癌患者中也可见</w:t>
            </w:r>
            <w:r w:rsidR="00446599" w:rsidRPr="00446599">
              <w:rPr>
                <w:rFonts w:ascii="Arial" w:eastAsia="思源黑体 CN Medium" w:hAnsi="Arial" w:cs="Arial" w:hint="eastAsia"/>
                <w:sz w:val="18"/>
                <w:szCs w:val="18"/>
                <w:lang w:val="en-CA"/>
              </w:rPr>
              <w:t>ESR1</w:t>
            </w:r>
            <w:r w:rsidR="00446599" w:rsidRPr="00446599">
              <w:rPr>
                <w:rFonts w:ascii="Arial" w:eastAsia="思源黑体 CN Medium" w:hAnsi="Arial" w:cs="Arial" w:hint="eastAsia"/>
                <w:sz w:val="18"/>
                <w:szCs w:val="18"/>
                <w:lang w:val="en-CA"/>
              </w:rPr>
              <w:t>热点耐药突变。携带</w:t>
            </w:r>
            <w:r w:rsidR="00446599" w:rsidRPr="00446599">
              <w:rPr>
                <w:rFonts w:ascii="Arial" w:eastAsia="思源黑体 CN Medium" w:hAnsi="Arial" w:cs="Arial" w:hint="eastAsia"/>
                <w:sz w:val="18"/>
                <w:szCs w:val="18"/>
                <w:lang w:val="en-CA"/>
              </w:rPr>
              <w:t>ESR1</w:t>
            </w:r>
            <w:r w:rsidR="00446599" w:rsidRPr="00446599">
              <w:rPr>
                <w:rFonts w:ascii="Arial" w:eastAsia="思源黑体 CN Medium" w:hAnsi="Arial" w:cs="Arial" w:hint="eastAsia"/>
                <w:sz w:val="18"/>
                <w:szCs w:val="18"/>
                <w:lang w:val="en-CA"/>
              </w:rPr>
              <w:t>活化突变如</w:t>
            </w:r>
            <w:r w:rsidR="00446599" w:rsidRPr="00446599">
              <w:rPr>
                <w:rFonts w:ascii="Arial" w:eastAsia="思源黑体 CN Medium" w:hAnsi="Arial" w:cs="Arial" w:hint="eastAsia"/>
                <w:sz w:val="18"/>
                <w:szCs w:val="18"/>
                <w:lang w:val="en-CA"/>
              </w:rPr>
              <w:lastRenderedPageBreak/>
              <w:t>E380Q</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S463P</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V534E</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P535H</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L536Q/R</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Y537C/N/S</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D538G</w:t>
            </w:r>
            <w:r w:rsidR="00446599" w:rsidRPr="00446599">
              <w:rPr>
                <w:rFonts w:ascii="Arial" w:eastAsia="思源黑体 CN Medium" w:hAnsi="Arial" w:cs="Arial" w:hint="eastAsia"/>
                <w:sz w:val="18"/>
                <w:szCs w:val="18"/>
                <w:lang w:val="en-CA"/>
              </w:rPr>
              <w:t>的乳腺癌患者可能对</w:t>
            </w:r>
            <w:r w:rsidR="00446599" w:rsidRPr="00446599">
              <w:rPr>
                <w:rFonts w:ascii="Arial" w:eastAsia="思源黑体 CN Medium" w:hAnsi="Arial" w:cs="Arial" w:hint="eastAsia"/>
                <w:sz w:val="18"/>
                <w:szCs w:val="18"/>
                <w:lang w:val="en-CA"/>
              </w:rPr>
              <w:t>AI</w:t>
            </w:r>
            <w:r w:rsidR="00446599" w:rsidRPr="00446599">
              <w:rPr>
                <w:rFonts w:ascii="Arial" w:eastAsia="思源黑体 CN Medium" w:hAnsi="Arial" w:cs="Arial" w:hint="eastAsia"/>
                <w:sz w:val="18"/>
                <w:szCs w:val="18"/>
                <w:lang w:val="en-CA"/>
              </w:rPr>
              <w:t>类内分泌治疗耐药，但可能对</w:t>
            </w:r>
            <w:r w:rsidR="00446599" w:rsidRPr="00446599">
              <w:rPr>
                <w:rFonts w:ascii="Arial" w:eastAsia="思源黑体 CN Medium" w:hAnsi="Arial" w:cs="Arial" w:hint="eastAsia"/>
                <w:sz w:val="18"/>
                <w:szCs w:val="18"/>
                <w:lang w:val="en-CA"/>
              </w:rPr>
              <w:t>SERD</w:t>
            </w:r>
            <w:r w:rsidR="00446599" w:rsidRPr="00446599">
              <w:rPr>
                <w:rFonts w:ascii="Arial" w:eastAsia="思源黑体 CN Medium" w:hAnsi="Arial" w:cs="Arial" w:hint="eastAsia"/>
                <w:sz w:val="18"/>
                <w:szCs w:val="18"/>
                <w:lang w:val="en-CA"/>
              </w:rPr>
              <w:t>（选择性雌激素受体下调剂）</w:t>
            </w:r>
            <w:proofErr w:type="gramStart"/>
            <w:r w:rsidR="00446599" w:rsidRPr="00446599">
              <w:rPr>
                <w:rFonts w:ascii="Arial" w:eastAsia="思源黑体 CN Medium" w:hAnsi="Arial" w:cs="Arial" w:hint="eastAsia"/>
                <w:sz w:val="18"/>
                <w:szCs w:val="18"/>
                <w:lang w:val="en-CA"/>
              </w:rPr>
              <w:t>氟维司群</w:t>
            </w:r>
            <w:proofErr w:type="gramEnd"/>
            <w:r w:rsidR="00446599" w:rsidRPr="00446599">
              <w:rPr>
                <w:rFonts w:ascii="Arial" w:eastAsia="思源黑体 CN Medium" w:hAnsi="Arial" w:cs="Arial" w:hint="eastAsia"/>
                <w:sz w:val="18"/>
                <w:szCs w:val="18"/>
                <w:lang w:val="en-CA"/>
              </w:rPr>
              <w:t>联合</w:t>
            </w:r>
            <w:r w:rsidR="00446599" w:rsidRPr="00446599">
              <w:rPr>
                <w:rFonts w:ascii="Arial" w:eastAsia="思源黑体 CN Medium" w:hAnsi="Arial" w:cs="Arial" w:hint="eastAsia"/>
                <w:sz w:val="18"/>
                <w:szCs w:val="18"/>
                <w:lang w:val="en-CA"/>
              </w:rPr>
              <w:t>CDK4/6</w:t>
            </w:r>
            <w:r w:rsidR="00446599" w:rsidRPr="00446599">
              <w:rPr>
                <w:rFonts w:ascii="Arial" w:eastAsia="思源黑体 CN Medium" w:hAnsi="Arial" w:cs="Arial" w:hint="eastAsia"/>
                <w:sz w:val="18"/>
                <w:szCs w:val="18"/>
                <w:lang w:val="en-CA"/>
              </w:rPr>
              <w:t>抑制剂、或新一代</w:t>
            </w:r>
            <w:r w:rsidR="00446599" w:rsidRPr="00446599">
              <w:rPr>
                <w:rFonts w:ascii="Arial" w:eastAsia="思源黑体 CN Medium" w:hAnsi="Arial" w:cs="Arial" w:hint="eastAsia"/>
                <w:sz w:val="18"/>
                <w:szCs w:val="18"/>
                <w:lang w:val="en-CA"/>
              </w:rPr>
              <w:t>SERD</w:t>
            </w:r>
            <w:r w:rsidR="00446599" w:rsidRPr="00446599">
              <w:rPr>
                <w:rFonts w:ascii="Arial" w:eastAsia="思源黑体 CN Medium" w:hAnsi="Arial" w:cs="Arial" w:hint="eastAsia"/>
                <w:sz w:val="18"/>
                <w:szCs w:val="18"/>
                <w:lang w:val="en-CA"/>
              </w:rPr>
              <w:t>抑制剂如</w:t>
            </w:r>
            <w:r w:rsidR="00446599" w:rsidRPr="00446599">
              <w:rPr>
                <w:rFonts w:ascii="Arial" w:eastAsia="思源黑体 CN Medium" w:hAnsi="Arial" w:cs="Arial" w:hint="eastAsia"/>
                <w:sz w:val="18"/>
                <w:szCs w:val="18"/>
                <w:lang w:val="en-CA"/>
              </w:rPr>
              <w:t>AZD9496</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ARN-810</w:t>
            </w:r>
            <w:r w:rsidR="00446599" w:rsidRPr="00446599">
              <w:rPr>
                <w:rFonts w:ascii="Arial" w:eastAsia="思源黑体 CN Medium" w:hAnsi="Arial" w:cs="Arial" w:hint="eastAsia"/>
                <w:sz w:val="18"/>
                <w:szCs w:val="18"/>
                <w:lang w:val="en-CA"/>
              </w:rPr>
              <w:t>等敏感。</w:t>
            </w:r>
            <w:r w:rsidR="00446599" w:rsidRPr="00446599">
              <w:rPr>
                <w:rFonts w:ascii="Arial" w:eastAsia="思源黑体 CN Medium" w:hAnsi="Arial" w:cs="Arial" w:hint="eastAsia"/>
                <w:sz w:val="18"/>
                <w:szCs w:val="18"/>
                <w:lang w:val="en-CA"/>
              </w:rPr>
              <w:t xml:space="preserve"> ESR1</w:t>
            </w:r>
            <w:r w:rsidR="00446599" w:rsidRPr="00446599">
              <w:rPr>
                <w:rFonts w:ascii="Arial" w:eastAsia="思源黑体 CN Medium" w:hAnsi="Arial" w:cs="Arial" w:hint="eastAsia"/>
                <w:sz w:val="18"/>
                <w:szCs w:val="18"/>
                <w:lang w:val="en-CA"/>
              </w:rPr>
              <w:t>融合可见于部分恶性肿瘤如乳腺癌、血管中心性胶质瘤等。</w:t>
            </w:r>
            <w:r w:rsidR="00446599" w:rsidRPr="00446599">
              <w:rPr>
                <w:rFonts w:ascii="Arial" w:eastAsia="思源黑体 CN Medium" w:hAnsi="Arial" w:cs="Arial" w:hint="eastAsia"/>
                <w:sz w:val="18"/>
                <w:szCs w:val="18"/>
                <w:lang w:val="en-CA"/>
              </w:rPr>
              <w:t>ESR1</w:t>
            </w:r>
            <w:r w:rsidR="00446599" w:rsidRPr="00446599">
              <w:rPr>
                <w:rFonts w:ascii="Arial" w:eastAsia="思源黑体 CN Medium" w:hAnsi="Arial" w:cs="Arial" w:hint="eastAsia"/>
                <w:sz w:val="18"/>
                <w:szCs w:val="18"/>
                <w:lang w:val="en-CA"/>
              </w:rPr>
              <w:t>融合也被证实与内分泌治疗耐药和乳腺癌转移相关。其中最常见的</w:t>
            </w:r>
            <w:r w:rsidR="00446599" w:rsidRPr="00446599">
              <w:rPr>
                <w:rFonts w:ascii="Arial" w:eastAsia="思源黑体 CN Medium" w:hAnsi="Arial" w:cs="Arial" w:hint="eastAsia"/>
                <w:sz w:val="18"/>
                <w:szCs w:val="18"/>
                <w:lang w:val="en-CA"/>
              </w:rPr>
              <w:t>ESR1</w:t>
            </w:r>
            <w:r w:rsidR="00446599" w:rsidRPr="00446599">
              <w:rPr>
                <w:rFonts w:ascii="Arial" w:eastAsia="思源黑体 CN Medium" w:hAnsi="Arial" w:cs="Arial" w:hint="eastAsia"/>
                <w:sz w:val="18"/>
                <w:szCs w:val="18"/>
                <w:lang w:val="en-CA"/>
              </w:rPr>
              <w:t>融合形式为</w:t>
            </w:r>
            <w:r w:rsidR="00446599" w:rsidRPr="00446599">
              <w:rPr>
                <w:rFonts w:ascii="Arial" w:eastAsia="思源黑体 CN Medium" w:hAnsi="Arial" w:cs="Arial" w:hint="eastAsia"/>
                <w:sz w:val="18"/>
                <w:szCs w:val="18"/>
                <w:lang w:val="en-CA"/>
              </w:rPr>
              <w:t>ESR1-CCDC170</w:t>
            </w:r>
            <w:r w:rsidR="00446599" w:rsidRPr="00446599">
              <w:rPr>
                <w:rFonts w:ascii="Arial" w:eastAsia="思源黑体 CN Medium" w:hAnsi="Arial" w:cs="Arial" w:hint="eastAsia"/>
                <w:sz w:val="18"/>
                <w:szCs w:val="18"/>
                <w:lang w:val="en-CA"/>
              </w:rPr>
              <w:t>，在</w:t>
            </w:r>
            <w:r w:rsidR="00446599" w:rsidRPr="00446599">
              <w:rPr>
                <w:rFonts w:ascii="Arial" w:eastAsia="思源黑体 CN Medium" w:hAnsi="Arial" w:cs="Arial" w:hint="eastAsia"/>
                <w:sz w:val="18"/>
                <w:szCs w:val="18"/>
                <w:lang w:val="en-CA"/>
              </w:rPr>
              <w:t>6%-8%</w:t>
            </w:r>
            <w:r w:rsidR="00446599" w:rsidRPr="00446599">
              <w:rPr>
                <w:rFonts w:ascii="Arial" w:eastAsia="思源黑体 CN Medium" w:hAnsi="Arial" w:cs="Arial" w:hint="eastAsia"/>
                <w:sz w:val="18"/>
                <w:szCs w:val="18"/>
                <w:lang w:val="en-CA"/>
              </w:rPr>
              <w:t>的</w:t>
            </w:r>
            <w:r w:rsidR="00446599" w:rsidRPr="00446599">
              <w:rPr>
                <w:rFonts w:ascii="Arial" w:eastAsia="思源黑体 CN Medium" w:hAnsi="Arial" w:cs="Arial" w:hint="eastAsia"/>
                <w:sz w:val="18"/>
                <w:szCs w:val="18"/>
                <w:lang w:val="en-CA"/>
              </w:rPr>
              <w:t>luminal B</w:t>
            </w:r>
            <w:r w:rsidR="00446599" w:rsidRPr="00446599">
              <w:rPr>
                <w:rFonts w:ascii="Arial" w:eastAsia="思源黑体 CN Medium" w:hAnsi="Arial" w:cs="Arial" w:hint="eastAsia"/>
                <w:sz w:val="18"/>
                <w:szCs w:val="18"/>
                <w:lang w:val="en-CA"/>
              </w:rPr>
              <w:t>型乳腺癌中可被检出，并与内分泌治疗后更差的临床结局相关。细胞系研究发现，</w:t>
            </w:r>
            <w:r w:rsidR="00446599" w:rsidRPr="00446599">
              <w:rPr>
                <w:rFonts w:ascii="Arial" w:eastAsia="思源黑体 CN Medium" w:hAnsi="Arial" w:cs="Arial" w:hint="eastAsia"/>
                <w:sz w:val="18"/>
                <w:szCs w:val="18"/>
                <w:lang w:val="en-CA"/>
              </w:rPr>
              <w:t>ESR1-CCDC170</w:t>
            </w:r>
            <w:r w:rsidR="00446599" w:rsidRPr="00446599">
              <w:rPr>
                <w:rFonts w:ascii="Arial" w:eastAsia="思源黑体 CN Medium" w:hAnsi="Arial" w:cs="Arial" w:hint="eastAsia"/>
                <w:sz w:val="18"/>
                <w:szCs w:val="18"/>
                <w:lang w:val="en-CA"/>
              </w:rPr>
              <w:t>融合对内分泌治疗（他</w:t>
            </w:r>
            <w:proofErr w:type="gramStart"/>
            <w:r w:rsidR="00446599" w:rsidRPr="00446599">
              <w:rPr>
                <w:rFonts w:ascii="Arial" w:eastAsia="思源黑体 CN Medium" w:hAnsi="Arial" w:cs="Arial" w:hint="eastAsia"/>
                <w:sz w:val="18"/>
                <w:szCs w:val="18"/>
                <w:lang w:val="en-CA"/>
              </w:rPr>
              <w:t>莫昔芬或氟维司群</w:t>
            </w:r>
            <w:proofErr w:type="gramEnd"/>
            <w:r w:rsidR="00446599" w:rsidRPr="00446599">
              <w:rPr>
                <w:rFonts w:ascii="Arial" w:eastAsia="思源黑体 CN Medium" w:hAnsi="Arial" w:cs="Arial" w:hint="eastAsia"/>
                <w:sz w:val="18"/>
                <w:szCs w:val="18"/>
                <w:lang w:val="en-CA"/>
              </w:rPr>
              <w:t>）联合</w:t>
            </w:r>
            <w:r w:rsidR="00446599" w:rsidRPr="00446599">
              <w:rPr>
                <w:rFonts w:ascii="Arial" w:eastAsia="思源黑体 CN Medium" w:hAnsi="Arial" w:cs="Arial" w:hint="eastAsia"/>
                <w:sz w:val="18"/>
                <w:szCs w:val="18"/>
                <w:lang w:val="en-CA"/>
              </w:rPr>
              <w:t>HER2</w:t>
            </w:r>
            <w:r w:rsidR="00446599" w:rsidRPr="00446599">
              <w:rPr>
                <w:rFonts w:ascii="Arial" w:eastAsia="思源黑体 CN Medium" w:hAnsi="Arial" w:cs="Arial" w:hint="eastAsia"/>
                <w:sz w:val="18"/>
                <w:szCs w:val="18"/>
                <w:lang w:val="en-CA"/>
              </w:rPr>
              <w:t>抑制剂拉</w:t>
            </w:r>
            <w:proofErr w:type="gramStart"/>
            <w:r w:rsidR="00446599" w:rsidRPr="00446599">
              <w:rPr>
                <w:rFonts w:ascii="Arial" w:eastAsia="思源黑体 CN Medium" w:hAnsi="Arial" w:cs="Arial" w:hint="eastAsia"/>
                <w:sz w:val="18"/>
                <w:szCs w:val="18"/>
                <w:lang w:val="en-CA"/>
              </w:rPr>
              <w:t>帕替尼</w:t>
            </w:r>
            <w:proofErr w:type="gramEnd"/>
            <w:r w:rsidR="00446599" w:rsidRPr="00446599">
              <w:rPr>
                <w:rFonts w:ascii="Arial" w:eastAsia="思源黑体 CN Medium" w:hAnsi="Arial" w:cs="Arial" w:hint="eastAsia"/>
                <w:sz w:val="18"/>
                <w:szCs w:val="18"/>
                <w:lang w:val="en-CA"/>
              </w:rPr>
              <w:t>或</w:t>
            </w:r>
            <w:r w:rsidR="00446599" w:rsidRPr="00446599">
              <w:rPr>
                <w:rFonts w:ascii="Arial" w:eastAsia="思源黑体 CN Medium" w:hAnsi="Arial" w:cs="Arial" w:hint="eastAsia"/>
                <w:sz w:val="18"/>
                <w:szCs w:val="18"/>
                <w:lang w:val="en-CA"/>
              </w:rPr>
              <w:t>SRC</w:t>
            </w:r>
            <w:r w:rsidR="00446599" w:rsidRPr="00446599">
              <w:rPr>
                <w:rFonts w:ascii="Arial" w:eastAsia="思源黑体 CN Medium" w:hAnsi="Arial" w:cs="Arial" w:hint="eastAsia"/>
                <w:sz w:val="18"/>
                <w:szCs w:val="18"/>
                <w:lang w:val="en-CA"/>
              </w:rPr>
              <w:t>抑制剂</w:t>
            </w:r>
            <w:proofErr w:type="spellStart"/>
            <w:r w:rsidR="00446599" w:rsidRPr="00446599">
              <w:rPr>
                <w:rFonts w:ascii="Arial" w:eastAsia="思源黑体 CN Medium" w:hAnsi="Arial" w:cs="Arial" w:hint="eastAsia"/>
                <w:sz w:val="18"/>
                <w:szCs w:val="18"/>
                <w:lang w:val="en-CA"/>
              </w:rPr>
              <w:t>dasatinib</w:t>
            </w:r>
            <w:proofErr w:type="spellEnd"/>
            <w:r w:rsidR="00446599" w:rsidRPr="00446599">
              <w:rPr>
                <w:rFonts w:ascii="Arial" w:eastAsia="思源黑体 CN Medium" w:hAnsi="Arial" w:cs="Arial" w:hint="eastAsia"/>
                <w:sz w:val="18"/>
                <w:szCs w:val="18"/>
                <w:lang w:val="en-CA"/>
              </w:rPr>
              <w:t>高度敏感。也有体外实验发现，</w:t>
            </w:r>
            <w:r w:rsidR="00446599" w:rsidRPr="00446599">
              <w:rPr>
                <w:rFonts w:ascii="Arial" w:eastAsia="思源黑体 CN Medium" w:hAnsi="Arial" w:cs="Arial" w:hint="eastAsia"/>
                <w:sz w:val="18"/>
                <w:szCs w:val="18"/>
                <w:lang w:val="en-CA"/>
              </w:rPr>
              <w:t>ESR1-YAP1</w:t>
            </w:r>
            <w:r w:rsidR="00446599" w:rsidRPr="00446599">
              <w:rPr>
                <w:rFonts w:ascii="Arial" w:eastAsia="思源黑体 CN Medium" w:hAnsi="Arial" w:cs="Arial" w:hint="eastAsia"/>
                <w:sz w:val="18"/>
                <w:szCs w:val="18"/>
                <w:lang w:val="en-CA"/>
              </w:rPr>
              <w:t>或</w:t>
            </w:r>
            <w:r w:rsidR="00446599" w:rsidRPr="00446599">
              <w:rPr>
                <w:rFonts w:ascii="Arial" w:eastAsia="思源黑体 CN Medium" w:hAnsi="Arial" w:cs="Arial" w:hint="eastAsia"/>
                <w:sz w:val="18"/>
                <w:szCs w:val="18"/>
                <w:lang w:val="en-CA"/>
              </w:rPr>
              <w:t>ESR1-PCDH11X</w:t>
            </w:r>
            <w:r w:rsidR="00446599" w:rsidRPr="00446599">
              <w:rPr>
                <w:rFonts w:ascii="Arial" w:eastAsia="思源黑体 CN Medium" w:hAnsi="Arial" w:cs="Arial" w:hint="eastAsia"/>
                <w:sz w:val="18"/>
                <w:szCs w:val="18"/>
                <w:lang w:val="en-CA"/>
              </w:rPr>
              <w:t>融合对</w:t>
            </w:r>
            <w:r w:rsidR="00446599" w:rsidRPr="00446599">
              <w:rPr>
                <w:rFonts w:ascii="Arial" w:eastAsia="思源黑体 CN Medium" w:hAnsi="Arial" w:cs="Arial" w:hint="eastAsia"/>
                <w:sz w:val="18"/>
                <w:szCs w:val="18"/>
                <w:lang w:val="en-CA"/>
              </w:rPr>
              <w:t>CDK4/6</w:t>
            </w:r>
            <w:r w:rsidR="00446599" w:rsidRPr="00446599">
              <w:rPr>
                <w:rFonts w:ascii="Arial" w:eastAsia="思源黑体 CN Medium" w:hAnsi="Arial" w:cs="Arial" w:hint="eastAsia"/>
                <w:sz w:val="18"/>
                <w:szCs w:val="18"/>
                <w:lang w:val="en-CA"/>
              </w:rPr>
              <w:t>抑制剂</w:t>
            </w:r>
            <w:proofErr w:type="spellStart"/>
            <w:r w:rsidR="00446599" w:rsidRPr="00446599">
              <w:rPr>
                <w:rFonts w:ascii="Arial" w:eastAsia="思源黑体 CN Medium" w:hAnsi="Arial" w:cs="Arial" w:hint="eastAsia"/>
                <w:sz w:val="18"/>
                <w:szCs w:val="18"/>
                <w:lang w:val="en-CA"/>
              </w:rPr>
              <w:t>palbociclib</w:t>
            </w:r>
            <w:proofErr w:type="spellEnd"/>
            <w:r w:rsidR="00446599" w:rsidRPr="00446599">
              <w:rPr>
                <w:rFonts w:ascii="Arial" w:eastAsia="思源黑体 CN Medium" w:hAnsi="Arial" w:cs="Arial" w:hint="eastAsia"/>
                <w:sz w:val="18"/>
                <w:szCs w:val="18"/>
                <w:lang w:val="en-CA"/>
              </w:rPr>
              <w:t>敏感。</w:t>
            </w:r>
          </w:p>
        </w:tc>
      </w:tr>
      <w:tr w:rsidR="00086956" w14:paraId="16B1752A" w14:textId="77777777" w:rsidTr="00086956">
        <w:tc>
          <w:tcPr>
            <w:tcW w:w="2048" w:type="dxa"/>
            <w:vAlign w:val="center"/>
          </w:tcPr>
          <w:p w14:paraId="1AC00AB4"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FGFR1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4675A68" w14:textId="32FD5CB2" w:rsidR="00086956" w:rsidRDefault="008A6CEE" w:rsidP="00AE62D1">
            <w:pPr>
              <w:tabs>
                <w:tab w:val="left" w:pos="3495"/>
              </w:tabs>
              <w:spacing w:after="0" w:line="240" w:lineRule="auto"/>
              <w:rPr>
                <w:rFonts w:ascii="Arial" w:eastAsia="思源黑体 CN Medium" w:hAnsi="Arial" w:cs="Arial"/>
                <w:b/>
                <w:color w:val="006EC0"/>
                <w:sz w:val="21"/>
                <w:szCs w:val="21"/>
                <w:lang w:val="en-CA"/>
              </w:rPr>
            </w:pPr>
            <w:r w:rsidRPr="008A6CEE">
              <w:rPr>
                <w:rFonts w:ascii="Arial" w:eastAsia="思源黑体 CN Medium" w:hAnsi="Arial" w:cs="Arial"/>
                <w:b/>
                <w:color w:val="006EC0"/>
                <w:sz w:val="21"/>
                <w:szCs w:val="21"/>
                <w:lang w:val="en-CA"/>
              </w:rPr>
              <w:t>NM_023110.3</w:t>
            </w:r>
            <w:r w:rsidR="00086956">
              <w:rPr>
                <w:rFonts w:ascii="Arial" w:eastAsia="思源黑体 CN Medium" w:hAnsi="Arial" w:cs="Arial"/>
                <w:b/>
                <w:color w:val="006EC0"/>
                <w:sz w:val="21"/>
                <w:szCs w:val="21"/>
                <w:lang w:val="en-CA"/>
              </w:rPr>
              <w:t xml:space="preserve"> </w:t>
            </w:r>
          </w:p>
        </w:tc>
        <w:tc>
          <w:tcPr>
            <w:tcW w:w="3541" w:type="dxa"/>
          </w:tcPr>
          <w:p w14:paraId="1C041868"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编码成纤维细胞生长因子受体</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，是酪氨酸激酶受体家族成员之一。涉及干细胞骨髓增生障碍、间变性大细胞淋巴瘤等疾病。</w:t>
            </w:r>
          </w:p>
        </w:tc>
        <w:tc>
          <w:tcPr>
            <w:tcW w:w="4498" w:type="dxa"/>
          </w:tcPr>
          <w:p w14:paraId="64291257"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肺癌、磷状细胞癌标本中存在</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基因大量扩增。</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在</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例多形性腺瘤中</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例检出基因突变，</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例腺样囊性癌组织中</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例检出突变，且发现突变基因位于</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胞内段</w:t>
            </w:r>
            <w:proofErr w:type="gramStart"/>
            <w:r>
              <w:rPr>
                <w:rFonts w:ascii="Arial" w:eastAsia="思源黑体 CN Medium" w:hAnsi="Arial" w:cs="Arial" w:hint="eastAsia"/>
                <w:sz w:val="18"/>
                <w:szCs w:val="18"/>
                <w:lang w:val="en-CA"/>
              </w:rPr>
              <w:t>的近膜区</w:t>
            </w:r>
            <w:proofErr w:type="gramEnd"/>
            <w:r>
              <w:rPr>
                <w:rFonts w:ascii="Arial" w:eastAsia="思源黑体 CN Medium" w:hAnsi="Arial" w:cs="Arial" w:hint="eastAsia"/>
                <w:sz w:val="18"/>
                <w:szCs w:val="18"/>
                <w:lang w:val="en-CA"/>
              </w:rPr>
              <w:t>及部分激酶Ⅰ区。</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细胞内段激酶活性区的突变可能造成</w:t>
            </w:r>
            <w:r>
              <w:rPr>
                <w:rFonts w:ascii="Arial" w:eastAsia="思源黑体 CN Medium" w:hAnsi="Arial" w:cs="Arial" w:hint="eastAsia"/>
                <w:sz w:val="18"/>
                <w:szCs w:val="18"/>
                <w:lang w:val="en-CA"/>
              </w:rPr>
              <w:t>bFGF-FGFR1</w:t>
            </w:r>
            <w:r>
              <w:rPr>
                <w:rFonts w:ascii="Arial" w:eastAsia="思源黑体 CN Medium" w:hAnsi="Arial" w:cs="Arial" w:hint="eastAsia"/>
                <w:sz w:val="18"/>
                <w:szCs w:val="18"/>
                <w:lang w:val="en-CA"/>
              </w:rPr>
              <w:t>信号传递异常，进而参与延腺肿瘤的发生发展。</w:t>
            </w:r>
          </w:p>
        </w:tc>
      </w:tr>
      <w:tr w:rsidR="008A6CEE" w14:paraId="0FD0F0E7" w14:textId="77777777" w:rsidTr="00086956">
        <w:tc>
          <w:tcPr>
            <w:tcW w:w="2048" w:type="dxa"/>
            <w:vAlign w:val="center"/>
          </w:tcPr>
          <w:p w14:paraId="28A0ADDD" w14:textId="0D8B0EC3" w:rsidR="008A6CEE" w:rsidRPr="00553447" w:rsidRDefault="008A6CEE" w:rsidP="008A6CEE">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FGFR2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50676D94" w14:textId="4FCAC6C6" w:rsidR="008A6CEE" w:rsidRPr="00006595" w:rsidRDefault="008A6CEE" w:rsidP="008A6CEE">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NM_000141.</w:t>
            </w:r>
            <w:r w:rsidR="00AE25E5" w:rsidRPr="00553447">
              <w:rPr>
                <w:rFonts w:ascii="Arial" w:eastAsia="思源黑体 CN Medium" w:hAnsi="Arial" w:cs="Arial" w:hint="eastAsia"/>
                <w:b/>
                <w:color w:val="006EC0"/>
                <w:sz w:val="21"/>
                <w:szCs w:val="21"/>
                <w:lang w:val="en-CA"/>
              </w:rPr>
              <w:t>5</w:t>
            </w:r>
          </w:p>
        </w:tc>
        <w:tc>
          <w:tcPr>
            <w:tcW w:w="3541" w:type="dxa"/>
          </w:tcPr>
          <w:p w14:paraId="2AE3A554" w14:textId="4F173C1F" w:rsidR="008A6CEE" w:rsidRDefault="00280CC4" w:rsidP="008A6CEE">
            <w:pPr>
              <w:autoSpaceDE w:val="0"/>
              <w:autoSpaceDN w:val="0"/>
              <w:adjustRightInd w:val="0"/>
              <w:spacing w:after="0" w:line="240" w:lineRule="auto"/>
              <w:rPr>
                <w:rFonts w:ascii="Arial" w:eastAsia="思源黑体 CN Medium" w:hAnsi="Arial" w:cs="Arial"/>
                <w:sz w:val="18"/>
                <w:szCs w:val="18"/>
                <w:lang w:val="en-CA"/>
              </w:rPr>
            </w:pPr>
            <w:r w:rsidRPr="00280CC4">
              <w:rPr>
                <w:rFonts w:ascii="Arial" w:eastAsia="思源黑体 CN Medium" w:hAnsi="Arial" w:cs="Arial" w:hint="eastAsia"/>
                <w:sz w:val="18"/>
                <w:szCs w:val="18"/>
                <w:lang w:val="en-CA"/>
              </w:rPr>
              <w:t>FGFR2</w:t>
            </w:r>
            <w:r w:rsidRPr="00280CC4">
              <w:rPr>
                <w:rFonts w:ascii="Arial" w:eastAsia="思源黑体 CN Medium" w:hAnsi="Arial" w:cs="Arial" w:hint="eastAsia"/>
                <w:sz w:val="18"/>
                <w:szCs w:val="18"/>
                <w:lang w:val="en-CA"/>
              </w:rPr>
              <w:t>基因属于原癌基因，编码的蛋白为成纤维细胞生长因子受体（</w:t>
            </w:r>
            <w:r w:rsidRPr="00280CC4">
              <w:rPr>
                <w:rFonts w:ascii="Arial" w:eastAsia="思源黑体 CN Medium" w:hAnsi="Arial" w:cs="Arial" w:hint="eastAsia"/>
                <w:sz w:val="18"/>
                <w:szCs w:val="18"/>
                <w:lang w:val="en-CA"/>
              </w:rPr>
              <w:t>FGFR</w:t>
            </w:r>
            <w:r w:rsidRPr="00280CC4">
              <w:rPr>
                <w:rFonts w:ascii="Arial" w:eastAsia="思源黑体 CN Medium" w:hAnsi="Arial" w:cs="Arial" w:hint="eastAsia"/>
                <w:sz w:val="18"/>
                <w:szCs w:val="18"/>
                <w:lang w:val="en-CA"/>
              </w:rPr>
              <w:t>）家族成员之一。</w:t>
            </w:r>
            <w:r w:rsidRPr="00280CC4">
              <w:rPr>
                <w:rFonts w:ascii="Arial" w:eastAsia="思源黑体 CN Medium" w:hAnsi="Arial" w:cs="Arial" w:hint="eastAsia"/>
                <w:sz w:val="18"/>
                <w:szCs w:val="18"/>
                <w:lang w:val="en-CA"/>
              </w:rPr>
              <w:t>FGFR</w:t>
            </w:r>
            <w:r w:rsidRPr="00280CC4">
              <w:rPr>
                <w:rFonts w:ascii="Arial" w:eastAsia="思源黑体 CN Medium" w:hAnsi="Arial" w:cs="Arial" w:hint="eastAsia"/>
                <w:sz w:val="18"/>
                <w:szCs w:val="18"/>
                <w:lang w:val="en-CA"/>
              </w:rPr>
              <w:t>蛋白的胞外段可与成纤维细胞生长因子结合，并启动下游的信号通路，最终影响细胞的分裂与分化。</w:t>
            </w:r>
          </w:p>
        </w:tc>
        <w:tc>
          <w:tcPr>
            <w:tcW w:w="4498" w:type="dxa"/>
          </w:tcPr>
          <w:p w14:paraId="7A4A4F4B" w14:textId="04805B9B" w:rsidR="008A6CEE" w:rsidRDefault="00D23983" w:rsidP="008A6CEE">
            <w:pPr>
              <w:autoSpaceDE w:val="0"/>
              <w:autoSpaceDN w:val="0"/>
              <w:adjustRightInd w:val="0"/>
              <w:spacing w:after="0" w:line="240" w:lineRule="auto"/>
              <w:rPr>
                <w:rFonts w:ascii="Arial" w:eastAsia="思源黑体 CN Medium" w:hAnsi="Arial" w:cs="Arial"/>
                <w:sz w:val="18"/>
                <w:szCs w:val="18"/>
                <w:lang w:val="en-CA"/>
              </w:rPr>
            </w:pPr>
            <w:r w:rsidRPr="00D23983">
              <w:rPr>
                <w:rFonts w:ascii="Arial" w:eastAsia="思源黑体 CN Medium" w:hAnsi="Arial" w:cs="Arial" w:hint="eastAsia"/>
                <w:sz w:val="18"/>
                <w:szCs w:val="18"/>
                <w:lang w:val="en-CA"/>
              </w:rPr>
              <w:t>TCGA</w:t>
            </w:r>
            <w:r w:rsidRPr="00D23983">
              <w:rPr>
                <w:rFonts w:ascii="Arial" w:eastAsia="思源黑体 CN Medium" w:hAnsi="Arial" w:cs="Arial" w:hint="eastAsia"/>
                <w:sz w:val="18"/>
                <w:szCs w:val="18"/>
                <w:lang w:val="en-CA"/>
              </w:rPr>
              <w:t>数据显示，</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突变较常见于子宫内膜癌、黑色素瘤、胆管癌、腺样囊性癌等，在肺腺癌和肺鳞癌中突变频率分别</w:t>
            </w:r>
            <w:r w:rsidRPr="00D23983">
              <w:rPr>
                <w:rFonts w:ascii="Arial" w:eastAsia="思源黑体 CN Medium" w:hAnsi="Arial" w:cs="Arial" w:hint="eastAsia"/>
                <w:sz w:val="18"/>
                <w:szCs w:val="18"/>
                <w:lang w:val="en-CA"/>
              </w:rPr>
              <w:t>~2%</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4%</w:t>
            </w:r>
            <w:r w:rsidR="003722BE">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拷贝数扩增见于胃癌、卵巢癌、胰腺癌等。有研究显示，三重血管激酶（</w:t>
            </w:r>
            <w:r w:rsidRPr="00D23983">
              <w:rPr>
                <w:rFonts w:ascii="Arial" w:eastAsia="思源黑体 CN Medium" w:hAnsi="Arial" w:cs="Arial" w:hint="eastAsia"/>
                <w:sz w:val="18"/>
                <w:szCs w:val="18"/>
                <w:lang w:val="en-CA"/>
              </w:rPr>
              <w:t>VEGFR1/2/3</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FGFR1/2/3</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PDGFR</w:t>
            </w:r>
            <w:r w:rsidRPr="00D23983">
              <w:rPr>
                <w:rFonts w:ascii="Arial" w:eastAsia="思源黑体 CN Medium" w:hAnsi="Arial" w:cs="Arial" w:hint="eastAsia"/>
                <w:sz w:val="18"/>
                <w:szCs w:val="18"/>
                <w:lang w:val="en-CA"/>
              </w:rPr>
              <w:t>α</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β）抑制剂尼达尼布对</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融合型胆管癌细胞、</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扩增型胃癌及乳腺癌细胞、</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突变型子宫内膜癌细胞敏感。</w:t>
            </w:r>
            <w:r w:rsidR="00280CC4" w:rsidRPr="00280CC4">
              <w:rPr>
                <w:rFonts w:ascii="Arial" w:eastAsia="思源黑体 CN Medium" w:hAnsi="Arial" w:cs="Arial" w:hint="eastAsia"/>
                <w:sz w:val="18"/>
                <w:szCs w:val="18"/>
                <w:lang w:val="en-CA"/>
              </w:rPr>
              <w:t>FDA</w:t>
            </w:r>
            <w:r w:rsidR="00280CC4" w:rsidRPr="00280CC4">
              <w:rPr>
                <w:rFonts w:ascii="Arial" w:eastAsia="思源黑体 CN Medium" w:hAnsi="Arial" w:cs="Arial" w:hint="eastAsia"/>
                <w:sz w:val="18"/>
                <w:szCs w:val="18"/>
                <w:lang w:val="en-CA"/>
              </w:rPr>
              <w:t>批准</w:t>
            </w:r>
            <w:proofErr w:type="gramStart"/>
            <w:r w:rsidR="00280CC4" w:rsidRPr="00280CC4">
              <w:rPr>
                <w:rFonts w:ascii="Arial" w:eastAsia="思源黑体 CN Medium" w:hAnsi="Arial" w:cs="Arial" w:hint="eastAsia"/>
                <w:sz w:val="18"/>
                <w:szCs w:val="18"/>
                <w:lang w:val="en-CA"/>
              </w:rPr>
              <w:t>厄达替尼用于</w:t>
            </w:r>
            <w:proofErr w:type="gramEnd"/>
            <w:r w:rsidR="00280CC4" w:rsidRPr="00280CC4">
              <w:rPr>
                <w:rFonts w:ascii="Arial" w:eastAsia="思源黑体 CN Medium" w:hAnsi="Arial" w:cs="Arial" w:hint="eastAsia"/>
                <w:sz w:val="18"/>
                <w:szCs w:val="18"/>
                <w:lang w:val="en-CA"/>
              </w:rPr>
              <w:t>携带</w:t>
            </w:r>
            <w:r w:rsidR="00280CC4" w:rsidRPr="00280CC4">
              <w:rPr>
                <w:rFonts w:ascii="Arial" w:eastAsia="思源黑体 CN Medium" w:hAnsi="Arial" w:cs="Arial" w:hint="eastAsia"/>
                <w:sz w:val="18"/>
                <w:szCs w:val="18"/>
                <w:lang w:val="en-CA"/>
              </w:rPr>
              <w:t>FGFR3</w:t>
            </w:r>
            <w:r w:rsidR="00280CC4" w:rsidRPr="00280CC4">
              <w:rPr>
                <w:rFonts w:ascii="Arial" w:eastAsia="思源黑体 CN Medium" w:hAnsi="Arial" w:cs="Arial" w:hint="eastAsia"/>
                <w:sz w:val="18"/>
                <w:szCs w:val="18"/>
                <w:lang w:val="en-CA"/>
              </w:rPr>
              <w:t>或</w:t>
            </w:r>
            <w:r w:rsidR="00280CC4" w:rsidRPr="00280CC4">
              <w:rPr>
                <w:rFonts w:ascii="Arial" w:eastAsia="思源黑体 CN Medium" w:hAnsi="Arial" w:cs="Arial" w:hint="eastAsia"/>
                <w:sz w:val="18"/>
                <w:szCs w:val="18"/>
                <w:lang w:val="en-CA"/>
              </w:rPr>
              <w:t>FGFR2</w:t>
            </w:r>
            <w:r w:rsidR="00280CC4" w:rsidRPr="00280CC4">
              <w:rPr>
                <w:rFonts w:ascii="Arial" w:eastAsia="思源黑体 CN Medium" w:hAnsi="Arial" w:cs="Arial" w:hint="eastAsia"/>
                <w:sz w:val="18"/>
                <w:szCs w:val="18"/>
                <w:lang w:val="en-CA"/>
              </w:rPr>
              <w:t>基因变异且既往至少接受过一线含铂化疗（包括</w:t>
            </w:r>
            <w:r w:rsidR="00280CC4" w:rsidRPr="00280CC4">
              <w:rPr>
                <w:rFonts w:ascii="Arial" w:eastAsia="思源黑体 CN Medium" w:hAnsi="Arial" w:cs="Arial" w:hint="eastAsia"/>
                <w:sz w:val="18"/>
                <w:szCs w:val="18"/>
                <w:lang w:val="en-CA"/>
              </w:rPr>
              <w:t>12</w:t>
            </w:r>
            <w:r w:rsidR="00280CC4" w:rsidRPr="00280CC4">
              <w:rPr>
                <w:rFonts w:ascii="Arial" w:eastAsia="思源黑体 CN Medium" w:hAnsi="Arial" w:cs="Arial" w:hint="eastAsia"/>
                <w:sz w:val="18"/>
                <w:szCs w:val="18"/>
                <w:lang w:val="en-CA"/>
              </w:rPr>
              <w:t>月以内的新辅助或辅助含铂化疗）期间或之后进展的局部晚期或转移性尿路上皮癌成年患者。</w:t>
            </w:r>
            <w:r w:rsidR="00280CC4" w:rsidRPr="00280CC4">
              <w:rPr>
                <w:rFonts w:ascii="Arial" w:eastAsia="思源黑体 CN Medium" w:hAnsi="Arial" w:cs="Arial" w:hint="eastAsia"/>
                <w:sz w:val="18"/>
                <w:szCs w:val="18"/>
                <w:lang w:val="en-CA"/>
              </w:rPr>
              <w:t>FDA</w:t>
            </w:r>
            <w:r w:rsidR="00280CC4" w:rsidRPr="00280CC4">
              <w:rPr>
                <w:rFonts w:ascii="Arial" w:eastAsia="思源黑体 CN Medium" w:hAnsi="Arial" w:cs="Arial" w:hint="eastAsia"/>
                <w:sz w:val="18"/>
                <w:szCs w:val="18"/>
                <w:lang w:val="en-CA"/>
              </w:rPr>
              <w:t>批准</w:t>
            </w:r>
            <w:proofErr w:type="spellStart"/>
            <w:r w:rsidR="00280CC4" w:rsidRPr="00280CC4">
              <w:rPr>
                <w:rFonts w:ascii="Arial" w:eastAsia="思源黑体 CN Medium" w:hAnsi="Arial" w:cs="Arial" w:hint="eastAsia"/>
                <w:sz w:val="18"/>
                <w:szCs w:val="18"/>
                <w:lang w:val="en-CA"/>
              </w:rPr>
              <w:t>infigratinib</w:t>
            </w:r>
            <w:proofErr w:type="spellEnd"/>
            <w:r w:rsidR="00280CC4" w:rsidRPr="00280CC4">
              <w:rPr>
                <w:rFonts w:ascii="Arial" w:eastAsia="思源黑体 CN Medium" w:hAnsi="Arial" w:cs="Arial" w:hint="eastAsia"/>
                <w:sz w:val="18"/>
                <w:szCs w:val="18"/>
                <w:lang w:val="en-CA"/>
              </w:rPr>
              <w:t>、</w:t>
            </w:r>
            <w:proofErr w:type="spellStart"/>
            <w:r w:rsidR="00280CC4" w:rsidRPr="00280CC4">
              <w:rPr>
                <w:rFonts w:ascii="Arial" w:eastAsia="思源黑体 CN Medium" w:hAnsi="Arial" w:cs="Arial" w:hint="eastAsia"/>
                <w:sz w:val="18"/>
                <w:szCs w:val="18"/>
                <w:lang w:val="en-CA"/>
              </w:rPr>
              <w:t>pemigatinib</w:t>
            </w:r>
            <w:proofErr w:type="spellEnd"/>
            <w:r w:rsidR="00280CC4" w:rsidRPr="00280CC4">
              <w:rPr>
                <w:rFonts w:ascii="Arial" w:eastAsia="思源黑体 CN Medium" w:hAnsi="Arial" w:cs="Arial" w:hint="eastAsia"/>
                <w:sz w:val="18"/>
                <w:szCs w:val="18"/>
                <w:lang w:val="en-CA"/>
              </w:rPr>
              <w:t>用于既往接受过治疗且携带</w:t>
            </w:r>
            <w:r w:rsidR="00280CC4" w:rsidRPr="00280CC4">
              <w:rPr>
                <w:rFonts w:ascii="Arial" w:eastAsia="思源黑体 CN Medium" w:hAnsi="Arial" w:cs="Arial" w:hint="eastAsia"/>
                <w:sz w:val="18"/>
                <w:szCs w:val="18"/>
                <w:lang w:val="en-CA"/>
              </w:rPr>
              <w:lastRenderedPageBreak/>
              <w:t>FGFR2</w:t>
            </w:r>
            <w:r w:rsidR="00280CC4" w:rsidRPr="00280CC4">
              <w:rPr>
                <w:rFonts w:ascii="Arial" w:eastAsia="思源黑体 CN Medium" w:hAnsi="Arial" w:cs="Arial" w:hint="eastAsia"/>
                <w:sz w:val="18"/>
                <w:szCs w:val="18"/>
                <w:lang w:val="en-CA"/>
              </w:rPr>
              <w:t>基因融合或其它重排类型的不可切除局部晚期或转移性胆管癌成人患者。</w:t>
            </w:r>
          </w:p>
        </w:tc>
      </w:tr>
      <w:tr w:rsidR="008A6CEE" w14:paraId="229EEAE9" w14:textId="77777777" w:rsidTr="00086956">
        <w:tc>
          <w:tcPr>
            <w:tcW w:w="2048" w:type="dxa"/>
            <w:vAlign w:val="center"/>
          </w:tcPr>
          <w:p w14:paraId="30E892C4" w14:textId="77777777" w:rsidR="008A6CEE" w:rsidRPr="00553447" w:rsidRDefault="008A6CEE" w:rsidP="008A6CEE">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FGFR3</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6553401E" w14:textId="4260F566" w:rsidR="008A6CEE" w:rsidRPr="00553447" w:rsidRDefault="008A6CEE" w:rsidP="008A6CEE">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NM_000142.</w:t>
            </w:r>
            <w:r w:rsidR="00AE25E5" w:rsidRPr="00553447">
              <w:rPr>
                <w:rFonts w:ascii="Arial" w:eastAsia="思源黑体 CN Medium" w:hAnsi="Arial" w:cs="Arial" w:hint="eastAsia"/>
                <w:b/>
                <w:color w:val="006EC0"/>
                <w:sz w:val="21"/>
                <w:szCs w:val="21"/>
                <w:lang w:val="en-CA"/>
              </w:rPr>
              <w:t>5</w:t>
            </w:r>
          </w:p>
        </w:tc>
        <w:tc>
          <w:tcPr>
            <w:tcW w:w="3541" w:type="dxa"/>
          </w:tcPr>
          <w:p w14:paraId="45CFB3B6" w14:textId="77777777" w:rsidR="008A6CEE" w:rsidRDefault="008A6CEE" w:rsidP="008A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基因编码成纤维细胞生长因子受体</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，该蛋白是四种成纤维细胞生长因子受体家族中的一员，这些受体具有相似的结构和功能，在细胞生长和分裂的调节</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增殖</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，细胞类型的确定，血管的形成</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血管生成</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，伤口愈合和胚胎发育中发挥重要作用。</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基因突变与一些常染色体显性遗传疾病如致死性侏儒症、软骨发育不全等有关。</w:t>
            </w:r>
          </w:p>
        </w:tc>
        <w:tc>
          <w:tcPr>
            <w:tcW w:w="4498" w:type="dxa"/>
          </w:tcPr>
          <w:p w14:paraId="4C2E2DC6" w14:textId="77777777" w:rsidR="008A6CEE" w:rsidRDefault="008A6CEE" w:rsidP="008A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在原发</w:t>
            </w:r>
            <w:r>
              <w:rPr>
                <w:rFonts w:ascii="Arial" w:eastAsia="思源黑体 CN Medium" w:hAnsi="Arial" w:cs="Arial" w:hint="eastAsia"/>
                <w:sz w:val="18"/>
                <w:szCs w:val="18"/>
                <w:lang w:val="en-CA"/>
              </w:rPr>
              <w:t>pT1</w:t>
            </w:r>
            <w:r>
              <w:rPr>
                <w:rFonts w:ascii="Arial" w:eastAsia="思源黑体 CN Medium" w:hAnsi="Arial" w:cs="Arial" w:hint="eastAsia"/>
                <w:sz w:val="18"/>
                <w:szCs w:val="18"/>
                <w:lang w:val="en-CA"/>
              </w:rPr>
              <w:t>膀胱癌中的突变频率为</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48/120</w:t>
            </w:r>
            <w:r>
              <w:rPr>
                <w:rFonts w:ascii="Arial" w:eastAsia="思源黑体 CN Medium" w:hAnsi="Arial" w:cs="Arial" w:hint="eastAsia"/>
                <w:sz w:val="18"/>
                <w:szCs w:val="18"/>
                <w:lang w:val="en-CA"/>
              </w:rPr>
              <w:t>），大多数</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为单个点突变，膀胱癌（</w:t>
            </w:r>
            <w:r>
              <w:rPr>
                <w:rFonts w:ascii="Arial" w:eastAsia="思源黑体 CN Medium" w:hAnsi="Arial" w:cs="Arial" w:hint="eastAsia"/>
                <w:sz w:val="18"/>
                <w:szCs w:val="18"/>
                <w:lang w:val="en-CA"/>
              </w:rPr>
              <w:t>BC</w:t>
            </w:r>
            <w:r>
              <w:rPr>
                <w:rFonts w:ascii="Arial" w:eastAsia="思源黑体 CN Medium" w:hAnsi="Arial" w:cs="Arial" w:hint="eastAsia"/>
                <w:sz w:val="18"/>
                <w:szCs w:val="18"/>
                <w:lang w:val="en-CA"/>
              </w:rPr>
              <w:t>）中最常见的突变点是</w:t>
            </w:r>
            <w:r>
              <w:rPr>
                <w:rFonts w:ascii="Arial" w:eastAsia="思源黑体 CN Medium" w:hAnsi="Arial" w:cs="Arial" w:hint="eastAsia"/>
                <w:sz w:val="18"/>
                <w:szCs w:val="18"/>
                <w:lang w:val="en-CA"/>
              </w:rPr>
              <w:t>S249C</w:t>
            </w:r>
            <w:r>
              <w:rPr>
                <w:rFonts w:ascii="Arial" w:eastAsia="思源黑体 CN Medium" w:hAnsi="Arial" w:cs="Arial" w:hint="eastAsia"/>
                <w:sz w:val="18"/>
                <w:szCs w:val="18"/>
                <w:lang w:val="en-CA"/>
              </w:rPr>
              <w:t>（占</w:t>
            </w:r>
            <w:r>
              <w:rPr>
                <w:rFonts w:ascii="Arial" w:eastAsia="思源黑体 CN Medium" w:hAnsi="Arial" w:cs="Arial" w:hint="eastAsia"/>
                <w:sz w:val="18"/>
                <w:szCs w:val="18"/>
                <w:lang w:val="en-CA"/>
              </w:rPr>
              <w:t>56%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基因突变的</w:t>
            </w:r>
            <w:r>
              <w:rPr>
                <w:rFonts w:ascii="Arial" w:eastAsia="思源黑体 CN Medium" w:hAnsi="Arial" w:cs="Arial" w:hint="eastAsia"/>
                <w:sz w:val="18"/>
                <w:szCs w:val="18"/>
                <w:lang w:val="en-CA"/>
              </w:rPr>
              <w:t>BC</w:t>
            </w:r>
            <w:r>
              <w:rPr>
                <w:rFonts w:ascii="Arial" w:eastAsia="思源黑体 CN Medium" w:hAnsi="Arial" w:cs="Arial" w:hint="eastAsia"/>
                <w:sz w:val="18"/>
                <w:szCs w:val="18"/>
                <w:lang w:val="en-CA"/>
              </w:rPr>
              <w:t>患者</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表达水平显著升高，</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表达水平高的患者与</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表达水平低的患者相比，无进展生存期更好。尿路癌变组织中常检测到的错义突变：</w:t>
            </w:r>
            <w:r>
              <w:rPr>
                <w:rFonts w:ascii="Arial" w:eastAsia="思源黑体 CN Medium" w:hAnsi="Arial" w:cs="Arial" w:hint="eastAsia"/>
                <w:sz w:val="18"/>
                <w:szCs w:val="18"/>
                <w:lang w:val="en-CA"/>
              </w:rPr>
              <w:t>c.746C&gt;G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c.1118A&gt;G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c.742C&gt;T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c.1108G&gt;T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c.1111A&gt;T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c.1948A&gt;G</w:t>
            </w:r>
            <w:r>
              <w:rPr>
                <w:rFonts w:ascii="Arial" w:eastAsia="思源黑体 CN Medium" w:hAnsi="Arial" w:cs="Arial" w:hint="eastAsia"/>
                <w:sz w:val="18"/>
                <w:szCs w:val="18"/>
                <w:lang w:val="en-CA"/>
              </w:rPr>
              <w:t>。约</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多发性骨髓瘤（</w:t>
            </w:r>
            <w:r>
              <w:rPr>
                <w:rFonts w:ascii="Arial" w:eastAsia="思源黑体 CN Medium" w:hAnsi="Arial" w:cs="Arial" w:hint="eastAsia"/>
                <w:sz w:val="18"/>
                <w:szCs w:val="18"/>
                <w:lang w:val="en-CA"/>
              </w:rPr>
              <w:t>MM</w:t>
            </w:r>
            <w:r>
              <w:rPr>
                <w:rFonts w:ascii="Arial" w:eastAsia="思源黑体 CN Medium" w:hAnsi="Arial" w:cs="Arial" w:hint="eastAsia"/>
                <w:sz w:val="18"/>
                <w:szCs w:val="18"/>
                <w:lang w:val="en-CA"/>
              </w:rPr>
              <w:t>）的患者发生</w:t>
            </w:r>
            <w:r>
              <w:rPr>
                <w:rFonts w:ascii="Arial" w:eastAsia="思源黑体 CN Medium" w:hAnsi="Arial" w:cs="Arial" w:hint="eastAsia"/>
                <w:sz w:val="18"/>
                <w:szCs w:val="18"/>
                <w:lang w:val="en-CA"/>
              </w:rPr>
              <w:t>t(4;14)(p16.3;q32.3)</w:t>
            </w:r>
            <w:r>
              <w:rPr>
                <w:rFonts w:ascii="Arial" w:eastAsia="思源黑体 CN Medium" w:hAnsi="Arial" w:cs="Arial" w:hint="eastAsia"/>
                <w:sz w:val="18"/>
                <w:szCs w:val="18"/>
                <w:lang w:val="en-CA"/>
              </w:rPr>
              <w:t>易位，导致</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过度表达从而激活突变致瘤。</w:t>
            </w:r>
          </w:p>
        </w:tc>
      </w:tr>
      <w:tr w:rsidR="00280CC4" w14:paraId="5EC70550" w14:textId="77777777" w:rsidTr="00086956">
        <w:tc>
          <w:tcPr>
            <w:tcW w:w="2048" w:type="dxa"/>
            <w:vAlign w:val="center"/>
          </w:tcPr>
          <w:p w14:paraId="344791ED" w14:textId="219AFF81"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FGFR4</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55983E00" w14:textId="6C5D0B72" w:rsidR="00280CC4" w:rsidRPr="00553447" w:rsidRDefault="0069058D"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NM_213647.3</w:t>
            </w:r>
            <w:r w:rsidR="00280CC4" w:rsidRPr="00553447">
              <w:rPr>
                <w:rFonts w:ascii="Arial" w:eastAsia="思源黑体 CN Medium" w:hAnsi="Arial" w:cs="Arial"/>
                <w:b/>
                <w:color w:val="006EC0"/>
                <w:sz w:val="21"/>
                <w:szCs w:val="21"/>
                <w:lang w:val="en-CA"/>
              </w:rPr>
              <w:t xml:space="preserve"> </w:t>
            </w:r>
          </w:p>
        </w:tc>
        <w:tc>
          <w:tcPr>
            <w:tcW w:w="3541" w:type="dxa"/>
          </w:tcPr>
          <w:p w14:paraId="4C8F6C6D" w14:textId="519CDBA0" w:rsidR="00280CC4" w:rsidRDefault="00B840FC" w:rsidP="00280CC4">
            <w:pPr>
              <w:autoSpaceDE w:val="0"/>
              <w:autoSpaceDN w:val="0"/>
              <w:adjustRightInd w:val="0"/>
              <w:spacing w:after="0" w:line="240" w:lineRule="auto"/>
              <w:rPr>
                <w:rFonts w:ascii="Arial" w:eastAsia="思源黑体 CN Medium" w:hAnsi="Arial" w:cs="Arial"/>
                <w:sz w:val="18"/>
                <w:szCs w:val="18"/>
                <w:lang w:val="en-CA"/>
              </w:rPr>
            </w:pPr>
            <w:r w:rsidRPr="00B840FC">
              <w:rPr>
                <w:rFonts w:ascii="Arial" w:eastAsia="思源黑体 CN Medium" w:hAnsi="Arial" w:cs="Arial" w:hint="eastAsia"/>
                <w:sz w:val="18"/>
                <w:szCs w:val="18"/>
                <w:lang w:val="en-CA"/>
              </w:rPr>
              <w:t>FGFR4</w:t>
            </w:r>
            <w:r w:rsidRPr="00B840FC">
              <w:rPr>
                <w:rFonts w:ascii="Arial" w:eastAsia="思源黑体 CN Medium" w:hAnsi="Arial" w:cs="Arial" w:hint="eastAsia"/>
                <w:sz w:val="18"/>
                <w:szCs w:val="18"/>
                <w:lang w:val="en-CA"/>
              </w:rPr>
              <w:t>（成纤维细胞生长因子受体</w:t>
            </w:r>
            <w:r w:rsidRPr="00B840FC">
              <w:rPr>
                <w:rFonts w:ascii="Arial" w:eastAsia="思源黑体 CN Medium" w:hAnsi="Arial" w:cs="Arial" w:hint="eastAsia"/>
                <w:sz w:val="18"/>
                <w:szCs w:val="18"/>
                <w:lang w:val="en-CA"/>
              </w:rPr>
              <w:t>4</w:t>
            </w:r>
            <w:r w:rsidRPr="00B840FC">
              <w:rPr>
                <w:rFonts w:ascii="Arial" w:eastAsia="思源黑体 CN Medium" w:hAnsi="Arial" w:cs="Arial" w:hint="eastAsia"/>
                <w:sz w:val="18"/>
                <w:szCs w:val="18"/>
                <w:lang w:val="en-CA"/>
              </w:rPr>
              <w:t>）是一种与配体</w:t>
            </w:r>
            <w:r w:rsidRPr="00B840FC">
              <w:rPr>
                <w:rFonts w:ascii="Arial" w:eastAsia="思源黑体 CN Medium" w:hAnsi="Arial" w:cs="Arial" w:hint="eastAsia"/>
                <w:sz w:val="18"/>
                <w:szCs w:val="18"/>
                <w:lang w:val="en-CA"/>
              </w:rPr>
              <w:t>FGF19</w:t>
            </w:r>
            <w:r w:rsidRPr="00B840FC">
              <w:rPr>
                <w:rFonts w:ascii="Arial" w:eastAsia="思源黑体 CN Medium" w:hAnsi="Arial" w:cs="Arial" w:hint="eastAsia"/>
                <w:sz w:val="18"/>
                <w:szCs w:val="18"/>
                <w:lang w:val="en-CA"/>
              </w:rPr>
              <w:t>结合后激活的受体酪氨酸激酶，其激活后可激活</w:t>
            </w:r>
            <w:r w:rsidRPr="00B840FC">
              <w:rPr>
                <w:rFonts w:ascii="Arial" w:eastAsia="思源黑体 CN Medium" w:hAnsi="Arial" w:cs="Arial" w:hint="eastAsia"/>
                <w:sz w:val="18"/>
                <w:szCs w:val="18"/>
                <w:lang w:val="en-CA"/>
              </w:rPr>
              <w:t>RAS-MAPK</w:t>
            </w:r>
            <w:r w:rsidRPr="00B840FC">
              <w:rPr>
                <w:rFonts w:ascii="Arial" w:eastAsia="思源黑体 CN Medium" w:hAnsi="Arial" w:cs="Arial" w:hint="eastAsia"/>
                <w:sz w:val="18"/>
                <w:szCs w:val="18"/>
                <w:lang w:val="en-CA"/>
              </w:rPr>
              <w:t>、</w:t>
            </w:r>
            <w:r w:rsidRPr="00B840FC">
              <w:rPr>
                <w:rFonts w:ascii="Arial" w:eastAsia="思源黑体 CN Medium" w:hAnsi="Arial" w:cs="Arial" w:hint="eastAsia"/>
                <w:sz w:val="18"/>
                <w:szCs w:val="18"/>
                <w:lang w:val="en-CA"/>
              </w:rPr>
              <w:t>PI3K-AKT</w:t>
            </w:r>
            <w:r w:rsidRPr="00B840FC">
              <w:rPr>
                <w:rFonts w:ascii="Arial" w:eastAsia="思源黑体 CN Medium" w:hAnsi="Arial" w:cs="Arial" w:hint="eastAsia"/>
                <w:sz w:val="18"/>
                <w:szCs w:val="18"/>
                <w:lang w:val="en-CA"/>
              </w:rPr>
              <w:t>和</w:t>
            </w:r>
            <w:r w:rsidRPr="00B840FC">
              <w:rPr>
                <w:rFonts w:ascii="Arial" w:eastAsia="思源黑体 CN Medium" w:hAnsi="Arial" w:cs="Arial" w:hint="eastAsia"/>
                <w:sz w:val="18"/>
                <w:szCs w:val="18"/>
                <w:lang w:val="en-CA"/>
              </w:rPr>
              <w:t>STAT</w:t>
            </w:r>
            <w:r w:rsidRPr="00B840FC">
              <w:rPr>
                <w:rFonts w:ascii="Arial" w:eastAsia="思源黑体 CN Medium" w:hAnsi="Arial" w:cs="Arial" w:hint="eastAsia"/>
                <w:sz w:val="18"/>
                <w:szCs w:val="18"/>
                <w:lang w:val="en-CA"/>
              </w:rPr>
              <w:t>信号通路，并在胚胎发育和组织修复中发挥作用。</w:t>
            </w:r>
          </w:p>
        </w:tc>
        <w:tc>
          <w:tcPr>
            <w:tcW w:w="4498" w:type="dxa"/>
          </w:tcPr>
          <w:p w14:paraId="353F770D" w14:textId="2CC676BF" w:rsidR="00280CC4" w:rsidRDefault="00B840FC" w:rsidP="00280CC4">
            <w:pPr>
              <w:autoSpaceDE w:val="0"/>
              <w:autoSpaceDN w:val="0"/>
              <w:adjustRightInd w:val="0"/>
              <w:spacing w:after="0" w:line="240" w:lineRule="auto"/>
              <w:rPr>
                <w:rFonts w:ascii="Arial" w:eastAsia="思源黑体 CN Medium" w:hAnsi="Arial" w:cs="Arial"/>
                <w:sz w:val="18"/>
                <w:szCs w:val="18"/>
                <w:lang w:val="en-CA"/>
              </w:rPr>
            </w:pPr>
            <w:r w:rsidRPr="00280CC4">
              <w:rPr>
                <w:rFonts w:ascii="Arial" w:eastAsia="思源黑体 CN Medium" w:hAnsi="Arial" w:cs="Arial" w:hint="eastAsia"/>
                <w:sz w:val="18"/>
                <w:szCs w:val="18"/>
                <w:lang w:val="en-CA"/>
              </w:rPr>
              <w:t>FGFR4</w:t>
            </w:r>
            <w:r w:rsidRPr="00280CC4">
              <w:rPr>
                <w:rFonts w:ascii="Arial" w:eastAsia="思源黑体 CN Medium" w:hAnsi="Arial" w:cs="Arial" w:hint="eastAsia"/>
                <w:sz w:val="18"/>
                <w:szCs w:val="18"/>
                <w:lang w:val="en-CA"/>
              </w:rPr>
              <w:t>在肿瘤中的功能变化可能导致细胞增殖的增加与细胞凋亡的减少。</w:t>
            </w:r>
            <w:r w:rsidRPr="00B840FC">
              <w:rPr>
                <w:rFonts w:ascii="Arial" w:eastAsia="思源黑体 CN Medium" w:hAnsi="Arial" w:cs="Arial" w:hint="eastAsia"/>
                <w:sz w:val="18"/>
                <w:szCs w:val="18"/>
                <w:lang w:val="en-CA"/>
              </w:rPr>
              <w:t>在结直肠癌、肝细胞癌、乳腺癌、口咽鳞癌和胰腺癌中报道过</w:t>
            </w:r>
            <w:r w:rsidR="00C87FA9" w:rsidRPr="00B840FC">
              <w:rPr>
                <w:rFonts w:ascii="Arial" w:eastAsia="思源黑体 CN Medium" w:hAnsi="Arial" w:cs="Arial" w:hint="eastAsia"/>
                <w:sz w:val="18"/>
                <w:szCs w:val="18"/>
                <w:lang w:val="en-CA"/>
              </w:rPr>
              <w:t>FGFR4</w:t>
            </w:r>
            <w:r w:rsidRPr="00B840FC">
              <w:rPr>
                <w:rFonts w:ascii="Arial" w:eastAsia="思源黑体 CN Medium" w:hAnsi="Arial" w:cs="Arial" w:hint="eastAsia"/>
                <w:sz w:val="18"/>
                <w:szCs w:val="18"/>
                <w:lang w:val="en-CA"/>
              </w:rPr>
              <w:t>过表达。</w:t>
            </w:r>
            <w:r w:rsidRPr="00B840FC">
              <w:rPr>
                <w:rFonts w:ascii="Arial" w:eastAsia="思源黑体 CN Medium" w:hAnsi="Arial" w:cs="Arial" w:hint="eastAsia"/>
                <w:sz w:val="18"/>
                <w:szCs w:val="18"/>
                <w:lang w:val="en-CA"/>
              </w:rPr>
              <w:t>FGFR4</w:t>
            </w:r>
            <w:r w:rsidRPr="00B840FC">
              <w:rPr>
                <w:rFonts w:ascii="Arial" w:eastAsia="思源黑体 CN Medium" w:hAnsi="Arial" w:cs="Arial" w:hint="eastAsia"/>
                <w:sz w:val="18"/>
                <w:szCs w:val="18"/>
                <w:lang w:val="en-CA"/>
              </w:rPr>
              <w:t>突变在胃癌中有报道，某些突变可能导致对</w:t>
            </w:r>
            <w:r w:rsidRPr="00B840FC">
              <w:rPr>
                <w:rFonts w:ascii="Arial" w:eastAsia="思源黑体 CN Medium" w:hAnsi="Arial" w:cs="Arial" w:hint="eastAsia"/>
                <w:sz w:val="18"/>
                <w:szCs w:val="18"/>
                <w:lang w:val="en-CA"/>
              </w:rPr>
              <w:t>FGFR</w:t>
            </w:r>
            <w:r w:rsidRPr="00B840FC">
              <w:rPr>
                <w:rFonts w:ascii="Arial" w:eastAsia="思源黑体 CN Medium" w:hAnsi="Arial" w:cs="Arial" w:hint="eastAsia"/>
                <w:sz w:val="18"/>
                <w:szCs w:val="18"/>
                <w:lang w:val="en-CA"/>
              </w:rPr>
              <w:t>抑制剂耐药。</w:t>
            </w:r>
            <w:r w:rsidRPr="00B840FC">
              <w:rPr>
                <w:rFonts w:ascii="Arial" w:eastAsia="思源黑体 CN Medium" w:hAnsi="Arial" w:cs="Arial" w:hint="eastAsia"/>
                <w:sz w:val="18"/>
                <w:szCs w:val="18"/>
                <w:lang w:val="en-CA"/>
              </w:rPr>
              <w:t xml:space="preserve">  </w:t>
            </w:r>
          </w:p>
        </w:tc>
      </w:tr>
      <w:tr w:rsidR="00280CC4" w14:paraId="19F8CAA2" w14:textId="77777777" w:rsidTr="00086956">
        <w:tc>
          <w:tcPr>
            <w:tcW w:w="2048" w:type="dxa"/>
            <w:vAlign w:val="center"/>
          </w:tcPr>
          <w:p w14:paraId="649D5EAA" w14:textId="77777777"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HRAS</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044593D3" w14:textId="3DAE3AFC" w:rsidR="00280CC4" w:rsidRPr="00553447" w:rsidRDefault="00AE25E5"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NM_005343.4</w:t>
            </w:r>
          </w:p>
        </w:tc>
        <w:tc>
          <w:tcPr>
            <w:tcW w:w="3541" w:type="dxa"/>
          </w:tcPr>
          <w:p w14:paraId="7C44C6FD"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原癌基因家族主要成员之一，编码蛋白可与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结合，具有</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酶活性，在细胞内信号传递和细胞增殖、分化、凋亡等基本生理功能中起着关键和核心作用，其突变（</w:t>
            </w:r>
            <w:r>
              <w:rPr>
                <w:rFonts w:ascii="Arial" w:eastAsia="思源黑体 CN Medium" w:hAnsi="Arial" w:cs="Arial" w:hint="eastAsia"/>
                <w:sz w:val="18"/>
                <w:szCs w:val="18"/>
                <w:lang w:val="en-CA"/>
              </w:rPr>
              <w:t>G12D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G12A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G12S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G13D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K117R</w:t>
            </w:r>
            <w:r>
              <w:rPr>
                <w:rFonts w:ascii="Arial" w:eastAsia="思源黑体 CN Medium" w:hAnsi="Arial" w:cs="Arial" w:hint="eastAsia"/>
                <w:sz w:val="18"/>
                <w:szCs w:val="18"/>
                <w:lang w:val="en-CA"/>
              </w:rPr>
              <w:t>）可引起科斯特洛综合症，包括细胞生长异常、智力迟钝、皮肤和骨骼异常以及易发肿瘤等临床特征。作为一个常见的癌基因，</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基因缺陷参与了众多肿瘤的发生，包括膀胱癌、滤泡甲状腺癌、口腔鳞状细胞癌、胃癌、非小细胞肺癌等，同时可作为判断肿瘤侵袭性程度的可靠生物学指标。</w:t>
            </w:r>
          </w:p>
        </w:tc>
        <w:tc>
          <w:tcPr>
            <w:tcW w:w="4498" w:type="dxa"/>
          </w:tcPr>
          <w:p w14:paraId="7592C0BB"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膀胱癌患者</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基因体细胞突变</w:t>
            </w:r>
            <w:r>
              <w:rPr>
                <w:rFonts w:ascii="Arial" w:eastAsia="思源黑体 CN Medium" w:hAnsi="Arial" w:cs="Arial" w:hint="eastAsia"/>
                <w:sz w:val="18"/>
                <w:szCs w:val="18"/>
                <w:lang w:val="en-CA"/>
              </w:rPr>
              <w:t>G12V</w:t>
            </w:r>
            <w:r>
              <w:rPr>
                <w:rFonts w:ascii="Arial" w:eastAsia="思源黑体 CN Medium" w:hAnsi="Arial" w:cs="Arial" w:hint="eastAsia"/>
                <w:sz w:val="18"/>
                <w:szCs w:val="18"/>
                <w:lang w:val="en-CA"/>
              </w:rPr>
              <w:t>是一种激活突变，激活下游信号途径，引起细胞分裂不受控制，导致肿瘤发生，并能增加治疗后的复发风险。</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基因的激活突变还与甲状腺癌（</w:t>
            </w:r>
            <w:r>
              <w:rPr>
                <w:rFonts w:ascii="Arial" w:eastAsia="思源黑体 CN Medium" w:hAnsi="Arial" w:cs="Arial" w:hint="eastAsia"/>
                <w:sz w:val="18"/>
                <w:szCs w:val="18"/>
                <w:lang w:val="en-CA"/>
              </w:rPr>
              <w:t>Q61K</w:t>
            </w:r>
            <w:r>
              <w:rPr>
                <w:rFonts w:ascii="Arial" w:eastAsia="思源黑体 CN Medium" w:hAnsi="Arial" w:cs="Arial" w:hint="eastAsia"/>
                <w:sz w:val="18"/>
                <w:szCs w:val="18"/>
                <w:lang w:val="en-CA"/>
              </w:rPr>
              <w:t>）和肾癌发生相关。</w:t>
            </w:r>
            <w:r>
              <w:rPr>
                <w:rFonts w:ascii="Arial" w:eastAsia="思源黑体 CN Medium" w:hAnsi="Arial" w:cs="Arial" w:hint="eastAsia"/>
                <w:sz w:val="18"/>
                <w:szCs w:val="18"/>
                <w:lang w:val="en-CA"/>
              </w:rPr>
              <w:t>G12V</w:t>
            </w:r>
            <w:r>
              <w:rPr>
                <w:rFonts w:ascii="Arial" w:eastAsia="思源黑体 CN Medium" w:hAnsi="Arial" w:cs="Arial" w:hint="eastAsia"/>
                <w:sz w:val="18"/>
                <w:szCs w:val="18"/>
                <w:lang w:val="en-CA"/>
              </w:rPr>
              <w:t>突变在肾母细胞瘤（</w:t>
            </w:r>
            <w:r>
              <w:rPr>
                <w:rFonts w:ascii="Arial" w:eastAsia="思源黑体 CN Medium" w:hAnsi="Arial" w:cs="Arial" w:hint="eastAsia"/>
                <w:sz w:val="18"/>
                <w:szCs w:val="18"/>
                <w:lang w:val="en-CA"/>
              </w:rPr>
              <w:t>Wilms</w:t>
            </w:r>
            <w:r>
              <w:rPr>
                <w:rFonts w:ascii="Arial" w:eastAsia="思源黑体 CN Medium" w:hAnsi="Arial" w:cs="Arial" w:hint="eastAsia"/>
                <w:sz w:val="18"/>
                <w:szCs w:val="18"/>
                <w:lang w:val="en-CA"/>
              </w:rPr>
              <w:t>肿瘤）发生频率为</w:t>
            </w:r>
            <w:r>
              <w:rPr>
                <w:rFonts w:ascii="Arial" w:eastAsia="思源黑体 CN Medium" w:hAnsi="Arial" w:cs="Arial" w:hint="eastAsia"/>
                <w:sz w:val="18"/>
                <w:szCs w:val="18"/>
                <w:lang w:val="en-CA"/>
              </w:rPr>
              <w:t>42%</w:t>
            </w:r>
            <w:r>
              <w:rPr>
                <w:rFonts w:ascii="Arial" w:eastAsia="思源黑体 CN Medium" w:hAnsi="Arial" w:cs="Arial" w:hint="eastAsia"/>
                <w:sz w:val="18"/>
                <w:szCs w:val="18"/>
                <w:lang w:val="en-CA"/>
              </w:rPr>
              <w:t>。另外</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基因表达水平的升高与肿瘤的发生相关。垂体腺瘤研究表明</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在侵袭性垂体腺瘤组织中的表达量显著高于非侵袭垂体腺瘤组织。</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表达升高可能引起基质金属蛋白酶的分泌，从而使垂体腺瘤细胞外基质降解，参与其侵袭性行为的发生。</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过表达能通过直接抑制自噬相关基因</w:t>
            </w:r>
            <w:r>
              <w:rPr>
                <w:rFonts w:ascii="Arial" w:eastAsia="思源黑体 CN Medium" w:hAnsi="Arial" w:cs="Arial" w:hint="eastAsia"/>
                <w:sz w:val="18"/>
                <w:szCs w:val="18"/>
                <w:lang w:val="en-CA"/>
              </w:rPr>
              <w:t>Beclin-1</w:t>
            </w:r>
            <w:r>
              <w:rPr>
                <w:rFonts w:ascii="Arial" w:eastAsia="思源黑体 CN Medium" w:hAnsi="Arial" w:cs="Arial" w:hint="eastAsia"/>
                <w:sz w:val="18"/>
                <w:szCs w:val="18"/>
                <w:lang w:val="en-CA"/>
              </w:rPr>
              <w:t>的表达，抑制自噬溶酶体的形成，引起细胞自噬性死亡水平降低，导致肿瘤恶性增殖。卵巢肿瘤中</w:t>
            </w:r>
            <w:r>
              <w:rPr>
                <w:rFonts w:ascii="Arial" w:eastAsia="思源黑体 CN Medium" w:hAnsi="Arial" w:cs="Arial" w:hint="eastAsia"/>
                <w:sz w:val="18"/>
                <w:szCs w:val="18"/>
                <w:lang w:val="en-CA"/>
              </w:rPr>
              <w:t>H-</w:t>
            </w:r>
            <w:proofErr w:type="spellStart"/>
            <w:r>
              <w:rPr>
                <w:rFonts w:ascii="Arial" w:eastAsia="思源黑体 CN Medium" w:hAnsi="Arial" w:cs="Arial" w:hint="eastAsia"/>
                <w:sz w:val="18"/>
                <w:szCs w:val="18"/>
                <w:lang w:val="en-CA"/>
              </w:rPr>
              <w:t>ras</w:t>
            </w:r>
            <w:proofErr w:type="spellEnd"/>
            <w:r>
              <w:rPr>
                <w:rFonts w:ascii="Arial" w:eastAsia="思源黑体 CN Medium" w:hAnsi="Arial" w:cs="Arial" w:hint="eastAsia"/>
                <w:sz w:val="18"/>
                <w:szCs w:val="18"/>
                <w:lang w:val="en-CA"/>
              </w:rPr>
              <w:t>的表达抑制了阿霉素诱导的细胞凋亡并促进细胞的永生化，并可能是人类肿瘤对阿霉素治疗缺乏敏感性的原因。</w:t>
            </w:r>
          </w:p>
        </w:tc>
      </w:tr>
      <w:tr w:rsidR="00280CC4" w14:paraId="041C70F3" w14:textId="77777777" w:rsidTr="00086956">
        <w:tc>
          <w:tcPr>
            <w:tcW w:w="2048" w:type="dxa"/>
            <w:vAlign w:val="center"/>
          </w:tcPr>
          <w:p w14:paraId="788276B3" w14:textId="77777777"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IDH1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4010A6AA" w14:textId="3C14AA20"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NM_005896.</w:t>
            </w:r>
            <w:r w:rsidR="00AE25E5" w:rsidRPr="00553447">
              <w:rPr>
                <w:rFonts w:ascii="Arial" w:eastAsia="思源黑体 CN Medium" w:hAnsi="Arial" w:cs="Arial" w:hint="eastAsia"/>
                <w:b/>
                <w:color w:val="006EC0"/>
                <w:sz w:val="21"/>
                <w:szCs w:val="21"/>
                <w:lang w:val="en-CA"/>
              </w:rPr>
              <w:t>4</w:t>
            </w:r>
          </w:p>
        </w:tc>
        <w:tc>
          <w:tcPr>
            <w:tcW w:w="3541" w:type="dxa"/>
          </w:tcPr>
          <w:p w14:paraId="59D6A87D"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位于胞浆和过氧化物酶体内，编码三羧酸循环中的异柠檬酸脱氢酶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，该酶水解异柠檬酸盐为α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酮戊二酸，并产生三羧酸循环中</w:t>
            </w:r>
            <w:r>
              <w:rPr>
                <w:rFonts w:ascii="Arial" w:eastAsia="思源黑体 CN Medium" w:hAnsi="Arial" w:cs="Arial" w:hint="eastAsia"/>
                <w:sz w:val="18"/>
                <w:szCs w:val="18"/>
                <w:lang w:val="en-CA"/>
              </w:rPr>
              <w:t>NADPH</w:t>
            </w:r>
            <w:r>
              <w:rPr>
                <w:rFonts w:ascii="Arial" w:eastAsia="思源黑体 CN Medium" w:hAnsi="Arial" w:cs="Arial" w:hint="eastAsia"/>
                <w:sz w:val="18"/>
                <w:szCs w:val="18"/>
                <w:lang w:val="en-CA"/>
              </w:rPr>
              <w:t>，调控组蛋白和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突变。基因发生突变后，会导致</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将α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酮戊二酸转变成了一种称作</w:t>
            </w:r>
            <w:r>
              <w:rPr>
                <w:rFonts w:ascii="Arial" w:eastAsia="思源黑体 CN Medium" w:hAnsi="Arial" w:cs="Arial" w:hint="eastAsia"/>
                <w:sz w:val="18"/>
                <w:szCs w:val="18"/>
                <w:lang w:val="en-CA"/>
              </w:rPr>
              <w:t>r-2-hydroxyglutarate</w:t>
            </w:r>
            <w:r>
              <w:rPr>
                <w:rFonts w:ascii="Arial" w:eastAsia="思源黑体 CN Medium" w:hAnsi="Arial" w:cs="Arial" w:hint="eastAsia"/>
                <w:sz w:val="18"/>
                <w:szCs w:val="18"/>
                <w:lang w:val="en-CA"/>
              </w:rPr>
              <w:t>的不同寻常的代谢产物。研究表明，这种代谢产物能产生竞争，由此降低了α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酮戊二酸依赖性酶的活性，导致染色质高度甲基化。这种超</w:t>
            </w:r>
            <w:proofErr w:type="gramStart"/>
            <w:r>
              <w:rPr>
                <w:rFonts w:ascii="Arial" w:eastAsia="思源黑体 CN Medium" w:hAnsi="Arial" w:cs="Arial" w:hint="eastAsia"/>
                <w:sz w:val="18"/>
                <w:szCs w:val="18"/>
                <w:lang w:val="en-CA"/>
              </w:rPr>
              <w:t>甲基化被认为</w:t>
            </w:r>
            <w:proofErr w:type="gramEnd"/>
            <w:r>
              <w:rPr>
                <w:rFonts w:ascii="Arial" w:eastAsia="思源黑体 CN Medium" w:hAnsi="Arial" w:cs="Arial" w:hint="eastAsia"/>
                <w:sz w:val="18"/>
                <w:szCs w:val="18"/>
                <w:lang w:val="en-CA"/>
              </w:rPr>
              <w:t>干扰了正常的细胞分化，导致未成熟细胞增殖，而引发癌症。</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基因突变可作为</w:t>
            </w:r>
            <w:r>
              <w:rPr>
                <w:rFonts w:ascii="Arial" w:eastAsia="思源黑体 CN Medium" w:hAnsi="Arial" w:cs="Arial" w:hint="eastAsia"/>
                <w:sz w:val="18"/>
                <w:szCs w:val="18"/>
                <w:lang w:val="en-CA"/>
              </w:rPr>
              <w:t xml:space="preserve">WHO II </w:t>
            </w:r>
            <w:r>
              <w:rPr>
                <w:rFonts w:ascii="Arial" w:eastAsia="思源黑体 CN Medium" w:hAnsi="Arial" w:cs="Arial" w:hint="eastAsia"/>
                <w:sz w:val="18"/>
                <w:szCs w:val="18"/>
                <w:lang w:val="en-CA"/>
              </w:rPr>
              <w:t>级和</w:t>
            </w:r>
            <w:r>
              <w:rPr>
                <w:rFonts w:ascii="Arial" w:eastAsia="思源黑体 CN Medium" w:hAnsi="Arial" w:cs="Arial" w:hint="eastAsia"/>
                <w:sz w:val="18"/>
                <w:szCs w:val="18"/>
                <w:lang w:val="en-CA"/>
              </w:rPr>
              <w:t>III</w:t>
            </w:r>
            <w:r>
              <w:rPr>
                <w:rFonts w:ascii="Arial" w:eastAsia="思源黑体 CN Medium" w:hAnsi="Arial" w:cs="Arial" w:hint="eastAsia"/>
                <w:sz w:val="18"/>
                <w:szCs w:val="18"/>
                <w:lang w:val="en-CA"/>
              </w:rPr>
              <w:t>级星形细胞肿瘤、少突胶质细胞瘤以及</w:t>
            </w:r>
            <w:r>
              <w:rPr>
                <w:rFonts w:ascii="Arial" w:eastAsia="思源黑体 CN Medium" w:hAnsi="Arial" w:cs="Arial" w:hint="eastAsia"/>
                <w:sz w:val="18"/>
                <w:szCs w:val="18"/>
                <w:lang w:val="en-CA"/>
              </w:rPr>
              <w:t xml:space="preserve">IV </w:t>
            </w:r>
            <w:r>
              <w:rPr>
                <w:rFonts w:ascii="Arial" w:eastAsia="思源黑体 CN Medium" w:hAnsi="Arial" w:cs="Arial" w:hint="eastAsia"/>
                <w:sz w:val="18"/>
                <w:szCs w:val="18"/>
                <w:lang w:val="en-CA"/>
              </w:rPr>
              <w:t>级胶质母细胞瘤的诊断标志，并且与相对较好的预后有关，对于临床试验的风险分层有重要作用。</w:t>
            </w:r>
            <w:r>
              <w:rPr>
                <w:rFonts w:ascii="Arial" w:eastAsia="思源黑体 CN Medium" w:hAnsi="Arial" w:cs="Arial" w:hint="eastAsia"/>
                <w:sz w:val="18"/>
                <w:szCs w:val="18"/>
                <w:lang w:val="en-CA"/>
              </w:rPr>
              <w:t xml:space="preserve"> </w:t>
            </w:r>
            <w:r>
              <w:rPr>
                <w:rFonts w:ascii="Arial" w:eastAsia="思源黑体 CN Medium" w:hAnsi="Arial" w:cs="Arial" w:hint="eastAsia"/>
                <w:sz w:val="18"/>
                <w:szCs w:val="18"/>
                <w:lang w:val="en-CA"/>
              </w:rPr>
              <w:t>但在透明细胞肝癌中，携带</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基因突变的患者预后较差。</w:t>
            </w:r>
          </w:p>
        </w:tc>
        <w:tc>
          <w:tcPr>
            <w:tcW w:w="4498" w:type="dxa"/>
          </w:tcPr>
          <w:p w14:paraId="1B0AB05C"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胶质瘤病例样本中</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基因突变的平均突变率高达</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以上，主要发生在星形细胞瘤（Ⅱ级）、少突胶质细胞瘤（Ⅱ级）、少突星形细胞瘤（Ⅱ级）、间变型少突胶质细胞瘤（Ⅲ级）、继发性胶质母细胞瘤（Ⅳ级）中，在毛细胞型星形细胞瘤（Ⅰ级）中并未发现突变，原发性胶质瘤母细胞（Ⅳ级）中偏低（</w:t>
            </w:r>
            <w:r>
              <w:rPr>
                <w:rFonts w:ascii="Arial" w:eastAsia="思源黑体 CN Medium" w:hAnsi="Arial" w:cs="Arial" w:hint="eastAsia"/>
                <w:sz w:val="18"/>
                <w:szCs w:val="18"/>
                <w:lang w:val="en-CA"/>
              </w:rPr>
              <w:t>7.7%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的神经胶质瘤样本中</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基因存在</w:t>
            </w:r>
            <w:r>
              <w:rPr>
                <w:rFonts w:ascii="Arial" w:eastAsia="思源黑体 CN Medium" w:hAnsi="Arial" w:cs="Arial" w:hint="eastAsia"/>
                <w:sz w:val="18"/>
                <w:szCs w:val="18"/>
                <w:lang w:val="en-CA"/>
              </w:rPr>
              <w:t>p.R132H</w:t>
            </w:r>
            <w:r>
              <w:rPr>
                <w:rFonts w:ascii="Arial" w:eastAsia="思源黑体 CN Medium" w:hAnsi="Arial" w:cs="Arial" w:hint="eastAsia"/>
                <w:sz w:val="18"/>
                <w:szCs w:val="18"/>
                <w:lang w:val="en-CA"/>
              </w:rPr>
              <w:t>突变，导致细胞内α酮戊二酸水平下降，一系列的反应导致了细胞缺氧诱导因子（</w:t>
            </w:r>
            <w:r>
              <w:rPr>
                <w:rFonts w:ascii="Arial" w:eastAsia="思源黑体 CN Medium" w:hAnsi="Arial" w:cs="Arial" w:hint="eastAsia"/>
                <w:sz w:val="18"/>
                <w:szCs w:val="18"/>
                <w:lang w:val="en-CA"/>
              </w:rPr>
              <w:t>HIF</w:t>
            </w:r>
            <w:r>
              <w:rPr>
                <w:rFonts w:ascii="Arial" w:eastAsia="思源黑体 CN Medium" w:hAnsi="Arial" w:cs="Arial" w:hint="eastAsia"/>
                <w:sz w:val="18"/>
                <w:szCs w:val="18"/>
                <w:lang w:val="en-CA"/>
              </w:rPr>
              <w:t>）的稳定性增加，从而激活了</w:t>
            </w:r>
            <w:r>
              <w:rPr>
                <w:rFonts w:ascii="Arial" w:eastAsia="思源黑体 CN Medium" w:hAnsi="Arial" w:cs="Arial" w:hint="eastAsia"/>
                <w:sz w:val="18"/>
                <w:szCs w:val="18"/>
                <w:lang w:val="en-CA"/>
              </w:rPr>
              <w:t>HIF</w:t>
            </w:r>
            <w:r>
              <w:rPr>
                <w:rFonts w:ascii="Arial" w:eastAsia="思源黑体 CN Medium" w:hAnsi="Arial" w:cs="Arial" w:hint="eastAsia"/>
                <w:sz w:val="18"/>
                <w:szCs w:val="18"/>
                <w:lang w:val="en-CA"/>
              </w:rPr>
              <w:t>信号通路，最终可能促进肿瘤生长。</w:t>
            </w:r>
            <w:r>
              <w:rPr>
                <w:rFonts w:ascii="Arial" w:eastAsia="思源黑体 CN Medium" w:hAnsi="Arial" w:cs="Arial" w:hint="eastAsia"/>
                <w:sz w:val="18"/>
                <w:szCs w:val="18"/>
                <w:lang w:val="en-CA"/>
              </w:rPr>
              <w:t>p.R132H</w:t>
            </w:r>
            <w:r>
              <w:rPr>
                <w:rFonts w:ascii="Arial" w:eastAsia="思源黑体 CN Medium" w:hAnsi="Arial" w:cs="Arial" w:hint="eastAsia"/>
                <w:sz w:val="18"/>
                <w:szCs w:val="18"/>
                <w:lang w:val="en-CA"/>
              </w:rPr>
              <w:t>突变增强了</w:t>
            </w:r>
            <w:r>
              <w:rPr>
                <w:rFonts w:ascii="Arial" w:eastAsia="思源黑体 CN Medium" w:hAnsi="Arial" w:cs="Arial" w:hint="eastAsia"/>
                <w:sz w:val="18"/>
                <w:szCs w:val="18"/>
                <w:lang w:val="en-CA"/>
              </w:rPr>
              <w:t>U251</w:t>
            </w:r>
            <w:r>
              <w:rPr>
                <w:rFonts w:ascii="Arial" w:eastAsia="思源黑体 CN Medium" w:hAnsi="Arial" w:cs="Arial" w:hint="eastAsia"/>
                <w:sz w:val="18"/>
                <w:szCs w:val="18"/>
                <w:lang w:val="en-CA"/>
              </w:rPr>
              <w:t>细胞对于化疗药物敏感性。该突变以较低的比例出现在急性髓性白血病</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，胰腺癌</w:t>
            </w:r>
            <w:r>
              <w:rPr>
                <w:rFonts w:ascii="Arial" w:eastAsia="思源黑体 CN Medium" w:hAnsi="Arial" w:cs="Arial" w:hint="eastAsia"/>
                <w:sz w:val="18"/>
                <w:szCs w:val="18"/>
                <w:lang w:val="en-CA"/>
              </w:rPr>
              <w:t>2.7%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急性淋巴细胞白血病</w:t>
            </w:r>
            <w:r>
              <w:rPr>
                <w:rFonts w:ascii="Arial" w:eastAsia="思源黑体 CN Medium" w:hAnsi="Arial" w:cs="Arial" w:hint="eastAsia"/>
                <w:sz w:val="18"/>
                <w:szCs w:val="18"/>
                <w:lang w:val="en-CA"/>
              </w:rPr>
              <w:t>1.7%</w:t>
            </w:r>
            <w:r>
              <w:rPr>
                <w:rFonts w:ascii="Arial" w:eastAsia="思源黑体 CN Medium" w:hAnsi="Arial" w:cs="Arial" w:hint="eastAsia"/>
                <w:sz w:val="18"/>
                <w:szCs w:val="18"/>
                <w:lang w:val="en-CA"/>
              </w:rPr>
              <w:t>，在甲状腺癌中也有个案报道。</w:t>
            </w:r>
          </w:p>
        </w:tc>
      </w:tr>
      <w:tr w:rsidR="00280CC4" w14:paraId="3B8BCAE2" w14:textId="77777777" w:rsidTr="00086956">
        <w:tc>
          <w:tcPr>
            <w:tcW w:w="2048" w:type="dxa"/>
            <w:vAlign w:val="center"/>
          </w:tcPr>
          <w:p w14:paraId="5225BE3E" w14:textId="77777777"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IDH2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0D00318F" w14:textId="2E5F76FF" w:rsidR="00280CC4" w:rsidRPr="00553447" w:rsidRDefault="00402170"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NM_002168.</w:t>
            </w:r>
            <w:r w:rsidR="00AE25E5" w:rsidRPr="00553447">
              <w:rPr>
                <w:rFonts w:ascii="Arial" w:eastAsia="思源黑体 CN Medium" w:hAnsi="Arial" w:cs="Arial" w:hint="eastAsia"/>
                <w:b/>
                <w:color w:val="006EC0"/>
                <w:sz w:val="21"/>
                <w:szCs w:val="21"/>
                <w:lang w:val="en-CA"/>
              </w:rPr>
              <w:t>4</w:t>
            </w:r>
          </w:p>
        </w:tc>
        <w:tc>
          <w:tcPr>
            <w:tcW w:w="3541" w:type="dxa"/>
          </w:tcPr>
          <w:p w14:paraId="5B79F70A"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基因编码一种与</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有同源性的线粒体蛋白，属于</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家族蛋白，催化异柠檬酸的脱酸反应，在物质代谢与能量代谢中有重要作用。</w:t>
            </w:r>
          </w:p>
        </w:tc>
        <w:tc>
          <w:tcPr>
            <w:tcW w:w="4498" w:type="dxa"/>
          </w:tcPr>
          <w:p w14:paraId="71072E65"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突变均为杂合型点突变，主要导致其编码的精氨酸（</w:t>
            </w:r>
            <w:r>
              <w:rPr>
                <w:rFonts w:ascii="Arial" w:eastAsia="思源黑体 CN Medium" w:hAnsi="Arial" w:cs="Arial" w:hint="eastAsia"/>
                <w:sz w:val="18"/>
                <w:szCs w:val="18"/>
                <w:lang w:val="en-CA"/>
              </w:rPr>
              <w:t>R</w:t>
            </w:r>
            <w:r>
              <w:rPr>
                <w:rFonts w:ascii="Arial" w:eastAsia="思源黑体 CN Medium" w:hAnsi="Arial" w:cs="Arial" w:hint="eastAsia"/>
                <w:sz w:val="18"/>
                <w:szCs w:val="18"/>
                <w:lang w:val="en-CA"/>
              </w:rPr>
              <w:t>）被其他氨基酸替代而最终影响蛋白质功能。</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基因突变涉及到</w:t>
            </w:r>
            <w:r>
              <w:rPr>
                <w:rFonts w:ascii="Arial" w:eastAsia="思源黑体 CN Medium" w:hAnsi="Arial" w:cs="Arial" w:hint="eastAsia"/>
                <w:sz w:val="18"/>
                <w:szCs w:val="18"/>
                <w:lang w:val="en-CA"/>
              </w:rPr>
              <w:t>140</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172</w:t>
            </w:r>
            <w:r>
              <w:rPr>
                <w:rFonts w:ascii="Arial" w:eastAsia="思源黑体 CN Medium" w:hAnsi="Arial" w:cs="Arial" w:hint="eastAsia"/>
                <w:sz w:val="18"/>
                <w:szCs w:val="18"/>
                <w:lang w:val="en-CA"/>
              </w:rPr>
              <w:t>位的精氨酸，此种突变与</w:t>
            </w:r>
            <w:r>
              <w:rPr>
                <w:rFonts w:ascii="Arial" w:eastAsia="思源黑体 CN Medium" w:hAnsi="Arial" w:cs="Arial" w:hint="eastAsia"/>
                <w:sz w:val="18"/>
                <w:szCs w:val="18"/>
                <w:lang w:val="en-CA"/>
              </w:rPr>
              <w:t>R132IDH1</w:t>
            </w:r>
            <w:r>
              <w:rPr>
                <w:rFonts w:ascii="Arial" w:eastAsia="思源黑体 CN Medium" w:hAnsi="Arial" w:cs="Arial" w:hint="eastAsia"/>
                <w:sz w:val="18"/>
                <w:szCs w:val="18"/>
                <w:lang w:val="en-CA"/>
              </w:rPr>
              <w:t>有相似性，在没有</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突变的恶性胶质瘤中已经被报道，且</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突变发生率高于</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R132IDH1</w:t>
            </w:r>
            <w:r>
              <w:rPr>
                <w:rFonts w:ascii="Arial" w:eastAsia="思源黑体 CN Medium" w:hAnsi="Arial" w:cs="Arial" w:hint="eastAsia"/>
                <w:sz w:val="18"/>
                <w:szCs w:val="18"/>
                <w:lang w:val="en-CA"/>
              </w:rPr>
              <w:t>突变类似，</w:t>
            </w:r>
            <w:r>
              <w:rPr>
                <w:rFonts w:ascii="Arial" w:eastAsia="思源黑体 CN Medium" w:hAnsi="Arial" w:cs="Arial" w:hint="eastAsia"/>
                <w:sz w:val="18"/>
                <w:szCs w:val="18"/>
                <w:lang w:val="en-CA"/>
              </w:rPr>
              <w:t>R140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R172IDH2</w:t>
            </w:r>
            <w:r>
              <w:rPr>
                <w:rFonts w:ascii="Arial" w:eastAsia="思源黑体 CN Medium" w:hAnsi="Arial" w:cs="Arial" w:hint="eastAsia"/>
                <w:sz w:val="18"/>
                <w:szCs w:val="18"/>
                <w:lang w:val="en-CA"/>
              </w:rPr>
              <w:t>突变能减弱</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中依赖</w:t>
            </w:r>
            <w:r>
              <w:rPr>
                <w:rFonts w:ascii="Arial" w:eastAsia="思源黑体 CN Medium" w:hAnsi="Arial" w:cs="Arial" w:hint="eastAsia"/>
                <w:sz w:val="18"/>
                <w:szCs w:val="18"/>
                <w:lang w:val="en-CA"/>
              </w:rPr>
              <w:t>NADP+</w:t>
            </w:r>
            <w:r>
              <w:rPr>
                <w:rFonts w:ascii="Arial" w:eastAsia="思源黑体 CN Medium" w:hAnsi="Arial" w:cs="Arial" w:hint="eastAsia"/>
                <w:sz w:val="18"/>
                <w:szCs w:val="18"/>
                <w:lang w:val="en-CA"/>
              </w:rPr>
              <w:t>的酶活性。在</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突变体的酶活性导致与癌症相关的</w:t>
            </w:r>
            <w:r>
              <w:rPr>
                <w:rFonts w:ascii="Arial" w:eastAsia="思源黑体 CN Medium" w:hAnsi="Arial" w:cs="Arial" w:hint="eastAsia"/>
                <w:sz w:val="18"/>
                <w:szCs w:val="18"/>
                <w:lang w:val="en-CA"/>
              </w:rPr>
              <w:t>2-HG</w:t>
            </w:r>
            <w:r>
              <w:rPr>
                <w:rFonts w:ascii="Arial" w:eastAsia="思源黑体 CN Medium" w:hAnsi="Arial" w:cs="Arial" w:hint="eastAsia"/>
                <w:sz w:val="18"/>
                <w:szCs w:val="18"/>
                <w:lang w:val="en-CA"/>
              </w:rPr>
              <w:t>代谢产物的聚集，可能继而触发脑肿瘤。另外</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体细胞突变被发存在于内生软骨瘤病和</w:t>
            </w:r>
            <w:proofErr w:type="spellStart"/>
            <w:r>
              <w:rPr>
                <w:rFonts w:ascii="Arial" w:eastAsia="思源黑体 CN Medium" w:hAnsi="Arial" w:cs="Arial" w:hint="eastAsia"/>
                <w:sz w:val="18"/>
                <w:szCs w:val="18"/>
                <w:lang w:val="en-CA"/>
              </w:rPr>
              <w:t>Maffucci</w:t>
            </w:r>
            <w:proofErr w:type="spellEnd"/>
            <w:r>
              <w:rPr>
                <w:rFonts w:ascii="Arial" w:eastAsia="思源黑体 CN Medium" w:hAnsi="Arial" w:cs="Arial" w:hint="eastAsia"/>
                <w:sz w:val="18"/>
                <w:szCs w:val="18"/>
                <w:lang w:val="en-CA"/>
              </w:rPr>
              <w:t>综合征中。</w:t>
            </w:r>
          </w:p>
        </w:tc>
      </w:tr>
      <w:tr w:rsidR="00280CC4" w14:paraId="10FF16CE" w14:textId="77777777" w:rsidTr="00086956">
        <w:tc>
          <w:tcPr>
            <w:tcW w:w="2048" w:type="dxa"/>
            <w:vAlign w:val="center"/>
          </w:tcPr>
          <w:p w14:paraId="0D51D82C" w14:textId="77777777" w:rsidR="00280CC4" w:rsidRDefault="00280CC4" w:rsidP="00280CC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KEAP1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7DEBB4C" w14:textId="1171CB58" w:rsidR="00280CC4" w:rsidRDefault="00402170" w:rsidP="00280CC4">
            <w:pPr>
              <w:tabs>
                <w:tab w:val="left" w:pos="3495"/>
              </w:tabs>
              <w:spacing w:after="0" w:line="240" w:lineRule="auto"/>
              <w:rPr>
                <w:rFonts w:ascii="Arial" w:eastAsia="思源黑体 CN Medium" w:hAnsi="Arial" w:cs="Arial"/>
                <w:b/>
                <w:color w:val="006EC0"/>
                <w:sz w:val="21"/>
                <w:szCs w:val="21"/>
                <w:lang w:val="en-CA"/>
              </w:rPr>
            </w:pPr>
            <w:r w:rsidRPr="00402170">
              <w:rPr>
                <w:rFonts w:ascii="Arial" w:eastAsia="思源黑体 CN Medium" w:hAnsi="Arial" w:cs="Arial"/>
                <w:b/>
                <w:color w:val="006EC0"/>
                <w:sz w:val="21"/>
                <w:szCs w:val="21"/>
                <w:lang w:val="en-CA"/>
              </w:rPr>
              <w:t>NM_203500.2</w:t>
            </w:r>
            <w:r w:rsidR="00280CC4">
              <w:rPr>
                <w:rFonts w:ascii="Arial" w:eastAsia="思源黑体 CN Medium" w:hAnsi="Arial" w:cs="Arial"/>
                <w:b/>
                <w:color w:val="006EC0"/>
                <w:sz w:val="21"/>
                <w:szCs w:val="21"/>
                <w:lang w:val="en-CA"/>
              </w:rPr>
              <w:t xml:space="preserve"> </w:t>
            </w:r>
          </w:p>
        </w:tc>
        <w:tc>
          <w:tcPr>
            <w:tcW w:w="3541" w:type="dxa"/>
          </w:tcPr>
          <w:p w14:paraId="56C405A2"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KEAP1</w:t>
            </w:r>
            <w:r>
              <w:rPr>
                <w:rFonts w:ascii="Arial" w:eastAsia="思源黑体 CN Medium" w:hAnsi="Arial" w:cs="Arial" w:hint="eastAsia"/>
                <w:sz w:val="18"/>
                <w:szCs w:val="18"/>
                <w:lang w:val="en-CA"/>
              </w:rPr>
              <w:t>基因编码的蛋白参与</w:t>
            </w:r>
            <w:r>
              <w:rPr>
                <w:rFonts w:ascii="Arial" w:eastAsia="思源黑体 CN Medium" w:hAnsi="Arial" w:cs="Arial" w:hint="eastAsia"/>
                <w:sz w:val="18"/>
                <w:szCs w:val="18"/>
                <w:lang w:val="en-CA"/>
              </w:rPr>
              <w:t>NF-E2</w:t>
            </w:r>
            <w:r>
              <w:rPr>
                <w:rFonts w:ascii="Arial" w:eastAsia="思源黑体 CN Medium" w:hAnsi="Arial" w:cs="Arial" w:hint="eastAsia"/>
                <w:sz w:val="18"/>
                <w:szCs w:val="18"/>
                <w:lang w:val="en-CA"/>
              </w:rPr>
              <w:t>相关因子</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至细胞核的传递，是一种促进</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蛋白酶体依赖性降解的</w:t>
            </w:r>
            <w:r>
              <w:rPr>
                <w:rFonts w:ascii="Arial" w:eastAsia="思源黑体 CN Medium" w:hAnsi="Arial" w:cs="Arial" w:hint="eastAsia"/>
                <w:sz w:val="18"/>
                <w:szCs w:val="18"/>
                <w:lang w:val="en-CA"/>
              </w:rPr>
              <w:t>E3</w:t>
            </w:r>
            <w:proofErr w:type="gramStart"/>
            <w:r>
              <w:rPr>
                <w:rFonts w:ascii="Arial" w:eastAsia="思源黑体 CN Medium" w:hAnsi="Arial" w:cs="Arial" w:hint="eastAsia"/>
                <w:sz w:val="18"/>
                <w:szCs w:val="18"/>
                <w:lang w:val="en-CA"/>
              </w:rPr>
              <w:t>泛素连接酶</w:t>
            </w:r>
            <w:proofErr w:type="gramEnd"/>
            <w:r>
              <w:rPr>
                <w:rFonts w:ascii="Arial" w:eastAsia="思源黑体 CN Medium" w:hAnsi="Arial" w:cs="Arial" w:hint="eastAsia"/>
                <w:sz w:val="18"/>
                <w:szCs w:val="18"/>
                <w:lang w:val="en-CA"/>
              </w:rPr>
              <w:t>，该基因可作为肿瘤抑制因子发挥作用。其体细胞突变通常发生在肿瘤患者中，可导致对</w:t>
            </w:r>
            <w:r>
              <w:rPr>
                <w:rFonts w:ascii="Arial" w:eastAsia="思源黑体 CN Medium" w:hAnsi="Arial" w:cs="Arial" w:hint="eastAsia"/>
                <w:sz w:val="18"/>
                <w:szCs w:val="18"/>
                <w:lang w:val="en-CA"/>
              </w:rPr>
              <w:lastRenderedPageBreak/>
              <w:t>转录活性、抗氧化反应和元素</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导的解毒酶基因表达的抑制。</w:t>
            </w:r>
          </w:p>
        </w:tc>
        <w:tc>
          <w:tcPr>
            <w:tcW w:w="4498" w:type="dxa"/>
          </w:tcPr>
          <w:p w14:paraId="39190C71"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该基因的错义突变、无义突变和移码突变在肺癌、胃癌和肠癌中均有报道。有报道表明该基因</w:t>
            </w:r>
            <w:r>
              <w:rPr>
                <w:rFonts w:ascii="Arial" w:eastAsia="思源黑体 CN Medium" w:hAnsi="Arial" w:cs="Arial" w:hint="eastAsia"/>
                <w:sz w:val="18"/>
                <w:szCs w:val="18"/>
                <w:lang w:val="en-CA"/>
              </w:rPr>
              <w:t>R554Q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W544C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N469fs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P318fs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G333C</w:t>
            </w:r>
            <w:r>
              <w:rPr>
                <w:rFonts w:ascii="Arial" w:eastAsia="思源黑体 CN Medium" w:hAnsi="Arial" w:cs="Arial" w:hint="eastAsia"/>
                <w:sz w:val="18"/>
                <w:szCs w:val="18"/>
                <w:lang w:val="en-CA"/>
              </w:rPr>
              <w:t>突变可抑制</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活性及对</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的结合能力；</w:t>
            </w:r>
            <w:r>
              <w:rPr>
                <w:rFonts w:ascii="Arial" w:eastAsia="思源黑体 CN Medium" w:hAnsi="Arial" w:cs="Arial" w:hint="eastAsia"/>
                <w:sz w:val="18"/>
                <w:szCs w:val="18"/>
                <w:lang w:val="en-CA"/>
              </w:rPr>
              <w:t>R320Q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R470C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G423V</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D422N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G186R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S243C</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V155F</w:t>
            </w:r>
            <w:proofErr w:type="gramStart"/>
            <w:r>
              <w:rPr>
                <w:rFonts w:ascii="Arial" w:eastAsia="思源黑体 CN Medium" w:hAnsi="Arial" w:cs="Arial" w:hint="eastAsia"/>
                <w:sz w:val="18"/>
                <w:szCs w:val="18"/>
                <w:lang w:val="en-CA"/>
              </w:rPr>
              <w:t>突变仍</w:t>
            </w:r>
            <w:proofErr w:type="gramEnd"/>
            <w:r>
              <w:rPr>
                <w:rFonts w:ascii="Arial" w:eastAsia="思源黑体 CN Medium" w:hAnsi="Arial" w:cs="Arial" w:hint="eastAsia"/>
                <w:sz w:val="18"/>
                <w:szCs w:val="18"/>
                <w:lang w:val="en-CA"/>
              </w:rPr>
              <w:t>保</w:t>
            </w:r>
            <w:r>
              <w:rPr>
                <w:rFonts w:ascii="Arial" w:eastAsia="思源黑体 CN Medium" w:hAnsi="Arial" w:cs="Arial" w:hint="eastAsia"/>
                <w:sz w:val="18"/>
                <w:szCs w:val="18"/>
                <w:lang w:val="en-CA"/>
              </w:rPr>
              <w:lastRenderedPageBreak/>
              <w:t>持了</w:t>
            </w:r>
            <w:r>
              <w:rPr>
                <w:rFonts w:ascii="Arial" w:eastAsia="思源黑体 CN Medium" w:hAnsi="Arial" w:cs="Arial" w:hint="eastAsia"/>
                <w:sz w:val="18"/>
                <w:szCs w:val="18"/>
                <w:lang w:val="en-CA"/>
              </w:rPr>
              <w:t>KEAP1</w:t>
            </w:r>
            <w:proofErr w:type="gramStart"/>
            <w:r>
              <w:rPr>
                <w:rFonts w:ascii="Arial" w:eastAsia="思源黑体 CN Medium" w:hAnsi="Arial" w:cs="Arial" w:hint="eastAsia"/>
                <w:sz w:val="18"/>
                <w:szCs w:val="18"/>
                <w:lang w:val="en-CA"/>
              </w:rPr>
              <w:t>泛素化</w:t>
            </w:r>
            <w:proofErr w:type="gramEnd"/>
            <w:r>
              <w:rPr>
                <w:rFonts w:ascii="Arial" w:eastAsia="思源黑体 CN Medium" w:hAnsi="Arial" w:cs="Arial" w:hint="eastAsia"/>
                <w:sz w:val="18"/>
                <w:szCs w:val="18"/>
                <w:lang w:val="en-CA"/>
              </w:rPr>
              <w:t>结合</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的能力，但不抑制</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活性。</w:t>
            </w:r>
          </w:p>
        </w:tc>
      </w:tr>
      <w:tr w:rsidR="00280CC4" w14:paraId="448769AC" w14:textId="77777777" w:rsidTr="00086956">
        <w:tc>
          <w:tcPr>
            <w:tcW w:w="2048" w:type="dxa"/>
            <w:vAlign w:val="center"/>
          </w:tcPr>
          <w:p w14:paraId="251AA8D1" w14:textId="77777777"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KIT</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0ACB1473" w14:textId="51EA8C79"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NM_000222.</w:t>
            </w:r>
            <w:r w:rsidR="00AE25E5" w:rsidRPr="00553447">
              <w:rPr>
                <w:rFonts w:ascii="Arial" w:eastAsia="思源黑体 CN Medium" w:hAnsi="Arial" w:cs="Arial" w:hint="eastAsia"/>
                <w:b/>
                <w:color w:val="006EC0"/>
                <w:sz w:val="21"/>
                <w:szCs w:val="21"/>
                <w:lang w:val="en-CA"/>
              </w:rPr>
              <w:t>3</w:t>
            </w:r>
          </w:p>
        </w:tc>
        <w:tc>
          <w:tcPr>
            <w:tcW w:w="3541" w:type="dxa"/>
          </w:tcPr>
          <w:p w14:paraId="2BDC2DEF"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基因又称</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，为原癌基因，位于人类染色体</w:t>
            </w:r>
            <w:r>
              <w:rPr>
                <w:rFonts w:ascii="Arial" w:eastAsia="思源黑体 CN Medium" w:hAnsi="Arial" w:cs="Arial" w:hint="eastAsia"/>
                <w:sz w:val="18"/>
                <w:szCs w:val="18"/>
                <w:lang w:val="en-CA"/>
              </w:rPr>
              <w:t>4q12-13</w:t>
            </w:r>
            <w:r>
              <w:rPr>
                <w:rFonts w:ascii="Arial" w:eastAsia="思源黑体 CN Medium" w:hAnsi="Arial" w:cs="Arial" w:hint="eastAsia"/>
                <w:sz w:val="18"/>
                <w:szCs w:val="18"/>
                <w:lang w:val="en-CA"/>
              </w:rPr>
              <w:t>；其产物是一种跨膜糖蛋白（</w:t>
            </w:r>
            <w:r>
              <w:rPr>
                <w:rFonts w:ascii="Arial" w:eastAsia="思源黑体 CN Medium" w:hAnsi="Arial" w:cs="Arial" w:hint="eastAsia"/>
                <w:sz w:val="18"/>
                <w:szCs w:val="18"/>
                <w:lang w:val="en-CA"/>
              </w:rPr>
              <w:t>CD117</w:t>
            </w:r>
            <w:r>
              <w:rPr>
                <w:rFonts w:ascii="Arial" w:eastAsia="思源黑体 CN Medium" w:hAnsi="Arial" w:cs="Arial" w:hint="eastAsia"/>
                <w:sz w:val="18"/>
                <w:szCs w:val="18"/>
                <w:lang w:val="en-CA"/>
              </w:rPr>
              <w:t>），属于受体酪氨酸激酶家族。</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基因表达产物及其配体是人类多种组织细胞生长发育的重要调控因素，与多种实体肿瘤及血液病的发生密切相关。胃肠道间质肿瘤（</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）是消化道最常见的</w:t>
            </w:r>
            <w:proofErr w:type="gramStart"/>
            <w:r>
              <w:rPr>
                <w:rFonts w:ascii="Arial" w:eastAsia="思源黑体 CN Medium" w:hAnsi="Arial" w:cs="Arial" w:hint="eastAsia"/>
                <w:sz w:val="18"/>
                <w:szCs w:val="18"/>
                <w:lang w:val="en-CA"/>
              </w:rPr>
              <w:t>间叶源性</w:t>
            </w:r>
            <w:proofErr w:type="gramEnd"/>
            <w:r>
              <w:rPr>
                <w:rFonts w:ascii="Arial" w:eastAsia="思源黑体 CN Medium" w:hAnsi="Arial" w:cs="Arial" w:hint="eastAsia"/>
                <w:sz w:val="18"/>
                <w:szCs w:val="18"/>
                <w:lang w:val="en-CA"/>
              </w:rPr>
              <w:t>肿瘤，绝大部分均表达</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蛋白。在分子层面上，大部分的</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均存在</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基因突变，从而导致</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蛋白的活化不需要配体</w:t>
            </w:r>
            <w:r>
              <w:rPr>
                <w:rFonts w:ascii="Arial" w:eastAsia="思源黑体 CN Medium" w:hAnsi="Arial" w:cs="Arial" w:hint="eastAsia"/>
                <w:sz w:val="18"/>
                <w:szCs w:val="18"/>
                <w:lang w:val="en-CA"/>
              </w:rPr>
              <w:t>SCF</w:t>
            </w:r>
            <w:r>
              <w:rPr>
                <w:rFonts w:ascii="Arial" w:eastAsia="思源黑体 CN Medium" w:hAnsi="Arial" w:cs="Arial" w:hint="eastAsia"/>
                <w:sz w:val="18"/>
                <w:szCs w:val="18"/>
                <w:lang w:val="en-CA"/>
              </w:rPr>
              <w:t>参与就能刺激肿瘤细胞的持续增殖和抗凋亡信号的失控。</w:t>
            </w:r>
          </w:p>
        </w:tc>
        <w:tc>
          <w:tcPr>
            <w:tcW w:w="4498" w:type="dxa"/>
          </w:tcPr>
          <w:p w14:paraId="38DAFF78"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基因可发生功能缺失或功能获得性突变，多发生于外显子</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基因体细胞突变可见于侵袭性系统性肥大细胞增生症、肥大细胞白血病、骨髓增生性疾病、结肠癌、胃肠道间质肿瘤及生殖细胞瘤等肿瘤中，种系突变则可发生于家族性胃肠道间质肿瘤中。</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基因突变是导致</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蛋白高度表达的原因，突变率约为</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，且突变形式多样，其中位于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Lys550-Val560</w:t>
            </w:r>
            <w:r>
              <w:rPr>
                <w:rFonts w:ascii="Arial" w:eastAsia="思源黑体 CN Medium" w:hAnsi="Arial" w:cs="Arial" w:hint="eastAsia"/>
                <w:sz w:val="18"/>
                <w:szCs w:val="18"/>
                <w:lang w:val="en-CA"/>
              </w:rPr>
              <w:t>区段的变异最为常见（约占</w:t>
            </w:r>
            <w:r>
              <w:rPr>
                <w:rFonts w:ascii="Arial" w:eastAsia="思源黑体 CN Medium" w:hAnsi="Arial" w:cs="Arial" w:hint="eastAsia"/>
                <w:sz w:val="18"/>
                <w:szCs w:val="18"/>
                <w:lang w:val="en-CA"/>
              </w:rPr>
              <w:t>60-70%</w:t>
            </w:r>
            <w:r>
              <w:rPr>
                <w:rFonts w:ascii="Arial" w:eastAsia="思源黑体 CN Medium" w:hAnsi="Arial" w:cs="Arial" w:hint="eastAsia"/>
                <w:sz w:val="18"/>
                <w:szCs w:val="18"/>
                <w:lang w:val="en-CA"/>
              </w:rPr>
              <w:t>）；位于</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Ala502-Tyr503</w:t>
            </w:r>
            <w:r>
              <w:rPr>
                <w:rFonts w:ascii="Arial" w:eastAsia="思源黑体 CN Medium" w:hAnsi="Arial" w:cs="Arial" w:hint="eastAsia"/>
                <w:sz w:val="18"/>
                <w:szCs w:val="18"/>
                <w:lang w:val="en-CA"/>
              </w:rPr>
              <w:t>区段的</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碱基重复突变约占</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。检测</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基因突变对于指导</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患者的合理用药，具有重要的参考价值。</w:t>
            </w:r>
          </w:p>
        </w:tc>
      </w:tr>
      <w:tr w:rsidR="00280CC4" w14:paraId="3AACB374" w14:textId="77777777" w:rsidTr="00086956">
        <w:tc>
          <w:tcPr>
            <w:tcW w:w="2048" w:type="dxa"/>
            <w:vAlign w:val="center"/>
          </w:tcPr>
          <w:p w14:paraId="218ACB04" w14:textId="77777777"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KRAS</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649B1C43" w14:textId="427BC61E" w:rsidR="00280CC4" w:rsidRPr="00553447" w:rsidRDefault="00AE25E5"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NM_004985.5</w:t>
            </w:r>
          </w:p>
        </w:tc>
        <w:tc>
          <w:tcPr>
            <w:tcW w:w="3541" w:type="dxa"/>
          </w:tcPr>
          <w:p w14:paraId="2D981EF1"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基因编码一种膜结合型的蛋白，定位于细胞膜内侧；同时位于</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信号通路上，对于肿瘤的发生及发展是非常重要。正常情况下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结合没有活性，当细胞外的生长分化因子把信号传导到</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蛋白时，增强了其与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结合活性，使蛋白和</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结合成为激活状态，信号系统开放。肿瘤细胞的生长、增殖、血管生成等过程都需要细胞内蛋白进行信号传导，而</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基因是传导蛋白的决定因素，在这条传导通路中起着重要的开关作用，从而影响肿瘤的生长和扩散。</w:t>
            </w:r>
          </w:p>
        </w:tc>
        <w:tc>
          <w:tcPr>
            <w:tcW w:w="4498" w:type="dxa"/>
          </w:tcPr>
          <w:p w14:paraId="3FE7CCE8"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基因可以是正常状态（称为野生型）或异常状态（突变型）。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基因耐药性突变主要在密码子</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位密码子位点上碱基突</w:t>
            </w:r>
            <w:proofErr w:type="gramStart"/>
            <w:r>
              <w:rPr>
                <w:rFonts w:ascii="Arial" w:eastAsia="思源黑体 CN Medium" w:hAnsi="Arial" w:cs="Arial" w:hint="eastAsia"/>
                <w:sz w:val="18"/>
                <w:szCs w:val="18"/>
                <w:lang w:val="en-CA"/>
              </w:rPr>
              <w:t>变造成</w:t>
            </w:r>
            <w:proofErr w:type="gramEnd"/>
            <w:r>
              <w:rPr>
                <w:rFonts w:ascii="Arial" w:eastAsia="思源黑体 CN Medium" w:hAnsi="Arial" w:cs="Arial" w:hint="eastAsia"/>
                <w:sz w:val="18"/>
                <w:szCs w:val="18"/>
                <w:lang w:val="en-CA"/>
              </w:rPr>
              <w:t>的氨基酸突变（</w:t>
            </w:r>
            <w:r>
              <w:rPr>
                <w:rFonts w:ascii="Arial" w:eastAsia="思源黑体 CN Medium" w:hAnsi="Arial" w:cs="Arial" w:hint="eastAsia"/>
                <w:sz w:val="18"/>
                <w:szCs w:val="18"/>
                <w:lang w:val="en-CA"/>
              </w:rPr>
              <w:t>p.G12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p.Q61</w:t>
            </w:r>
            <w:r>
              <w:rPr>
                <w:rFonts w:ascii="Arial" w:eastAsia="思源黑体 CN Medium" w:hAnsi="Arial" w:cs="Arial" w:hint="eastAsia"/>
                <w:sz w:val="18"/>
                <w:szCs w:val="18"/>
                <w:lang w:val="en-CA"/>
              </w:rPr>
              <w:t>），与</w:t>
            </w:r>
            <w:proofErr w:type="gramStart"/>
            <w:r>
              <w:rPr>
                <w:rFonts w:ascii="Arial" w:eastAsia="思源黑体 CN Medium" w:hAnsi="Arial" w:cs="Arial" w:hint="eastAsia"/>
                <w:sz w:val="18"/>
                <w:szCs w:val="18"/>
                <w:lang w:val="en-CA"/>
              </w:rPr>
              <w:t>西妥昔单</w:t>
            </w:r>
            <w:proofErr w:type="gramEnd"/>
            <w:r>
              <w:rPr>
                <w:rFonts w:ascii="Arial" w:eastAsia="思源黑体 CN Medium" w:hAnsi="Arial" w:cs="Arial" w:hint="eastAsia"/>
                <w:sz w:val="18"/>
                <w:szCs w:val="18"/>
                <w:lang w:val="en-CA"/>
              </w:rPr>
              <w:t>抗、</w:t>
            </w:r>
            <w:proofErr w:type="gramStart"/>
            <w:r>
              <w:rPr>
                <w:rFonts w:ascii="Arial" w:eastAsia="思源黑体 CN Medium" w:hAnsi="Arial" w:cs="Arial" w:hint="eastAsia"/>
                <w:sz w:val="18"/>
                <w:szCs w:val="18"/>
                <w:lang w:val="en-CA"/>
              </w:rPr>
              <w:t>帕尼单抗</w:t>
            </w:r>
            <w:proofErr w:type="gramEnd"/>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EGFR-TKIs</w:t>
            </w:r>
            <w:r>
              <w:rPr>
                <w:rFonts w:ascii="Arial" w:eastAsia="思源黑体 CN Medium" w:hAnsi="Arial" w:cs="Arial" w:hint="eastAsia"/>
                <w:sz w:val="18"/>
                <w:szCs w:val="18"/>
                <w:lang w:val="en-CA"/>
              </w:rPr>
              <w:t>的耐药有关，其中</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位密码子耐药性</w:t>
            </w:r>
            <w:proofErr w:type="gramStart"/>
            <w:r>
              <w:rPr>
                <w:rFonts w:ascii="Arial" w:eastAsia="思源黑体 CN Medium" w:hAnsi="Arial" w:cs="Arial" w:hint="eastAsia"/>
                <w:sz w:val="18"/>
                <w:szCs w:val="18"/>
                <w:lang w:val="en-CA"/>
              </w:rPr>
              <w:t>突变占</w:t>
            </w:r>
            <w:proofErr w:type="gramEnd"/>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以上，</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号密码子的突变小于</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突变型编码异常的蛋白，刺激促进恶性肿瘤细胞的生长和扩散；并且不受上游</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的信号影响，所以对抗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治疗效果差。当</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呈突变状态并且持续活化，阻断</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就可能无法影响到下游事件的发生，肿瘤会持续生长、增殖以及扩散。因此，用单克隆抗体阻断</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对于那些野生型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的肿瘤会更加有效。</w:t>
            </w:r>
          </w:p>
        </w:tc>
      </w:tr>
      <w:tr w:rsidR="00280CC4" w14:paraId="7171F156" w14:textId="77777777" w:rsidTr="00086956">
        <w:tc>
          <w:tcPr>
            <w:tcW w:w="2048" w:type="dxa"/>
            <w:vAlign w:val="center"/>
          </w:tcPr>
          <w:p w14:paraId="43929451" w14:textId="77777777"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MAP2K1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6950C6F5" w14:textId="5E2125C1" w:rsidR="00280CC4" w:rsidRPr="00553447" w:rsidRDefault="00AE25E5"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NM_002755.4</w:t>
            </w:r>
          </w:p>
        </w:tc>
        <w:tc>
          <w:tcPr>
            <w:tcW w:w="3541" w:type="dxa"/>
          </w:tcPr>
          <w:p w14:paraId="5AED958B"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基因编码促分裂原活化蛋白激酶激酶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蛋白激酶），属于双重特异性蛋白激酶家族成员，是一种有丝分裂原激活蛋白（</w:t>
            </w:r>
            <w:r>
              <w:rPr>
                <w:rFonts w:ascii="Arial" w:eastAsia="思源黑体 CN Medium" w:hAnsi="Arial" w:cs="Arial" w:hint="eastAsia"/>
                <w:sz w:val="18"/>
                <w:szCs w:val="18"/>
                <w:lang w:val="en-CA"/>
              </w:rPr>
              <w:t>MAP</w:t>
            </w:r>
            <w:r>
              <w:rPr>
                <w:rFonts w:ascii="Arial" w:eastAsia="思源黑体 CN Medium" w:hAnsi="Arial" w:cs="Arial" w:hint="eastAsia"/>
                <w:sz w:val="18"/>
                <w:szCs w:val="18"/>
                <w:lang w:val="en-CA"/>
              </w:rPr>
              <w:t>）激酶</w:t>
            </w:r>
            <w:proofErr w:type="gramStart"/>
            <w:r>
              <w:rPr>
                <w:rFonts w:ascii="Arial" w:eastAsia="思源黑体 CN Medium" w:hAnsi="Arial" w:cs="Arial" w:hint="eastAsia"/>
                <w:sz w:val="18"/>
                <w:szCs w:val="18"/>
                <w:lang w:val="en-CA"/>
              </w:rPr>
              <w:t>激酶</w:t>
            </w:r>
            <w:proofErr w:type="gramEnd"/>
            <w:r>
              <w:rPr>
                <w:rFonts w:ascii="Arial" w:eastAsia="思源黑体 CN Medium" w:hAnsi="Arial" w:cs="Arial" w:hint="eastAsia"/>
                <w:sz w:val="18"/>
                <w:szCs w:val="18"/>
                <w:lang w:val="en-CA"/>
              </w:rPr>
              <w:t>，通过传导胞外和</w:t>
            </w:r>
            <w:proofErr w:type="gramStart"/>
            <w:r>
              <w:rPr>
                <w:rFonts w:ascii="Arial" w:eastAsia="思源黑体 CN Medium" w:hAnsi="Arial" w:cs="Arial" w:hint="eastAsia"/>
                <w:sz w:val="18"/>
                <w:szCs w:val="18"/>
                <w:lang w:val="en-CA"/>
              </w:rPr>
              <w:t>胞内</w:t>
            </w:r>
            <w:proofErr w:type="gramEnd"/>
            <w:r>
              <w:rPr>
                <w:rFonts w:ascii="Arial" w:eastAsia="思源黑体 CN Medium" w:hAnsi="Arial" w:cs="Arial" w:hint="eastAsia"/>
                <w:sz w:val="18"/>
                <w:szCs w:val="18"/>
                <w:lang w:val="en-CA"/>
              </w:rPr>
              <w:t>信号刺激蛋白激酶活性。作为</w:t>
            </w:r>
            <w:r>
              <w:rPr>
                <w:rFonts w:ascii="Arial" w:eastAsia="思源黑体 CN Medium" w:hAnsi="Arial" w:cs="Arial" w:hint="eastAsia"/>
                <w:sz w:val="18"/>
                <w:szCs w:val="18"/>
                <w:lang w:val="en-CA"/>
              </w:rPr>
              <w:t>MAP</w:t>
            </w:r>
            <w:r>
              <w:rPr>
                <w:rFonts w:ascii="Arial" w:eastAsia="思源黑体 CN Medium" w:hAnsi="Arial" w:cs="Arial" w:hint="eastAsia"/>
                <w:sz w:val="18"/>
                <w:szCs w:val="18"/>
                <w:lang w:val="en-CA"/>
              </w:rPr>
              <w:t>激酶信号转到途径中关键的组成成分，</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参与细胞增殖、分化、基因</w:t>
            </w:r>
            <w:r>
              <w:rPr>
                <w:rFonts w:ascii="Arial" w:eastAsia="思源黑体 CN Medium" w:hAnsi="Arial" w:cs="Arial" w:hint="eastAsia"/>
                <w:sz w:val="18"/>
                <w:szCs w:val="18"/>
                <w:lang w:val="en-CA"/>
              </w:rPr>
              <w:lastRenderedPageBreak/>
              <w:t>转录调控和发育过程。</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基因突变可引起常染色体显性遗传的心脸皮</w:t>
            </w:r>
            <w:proofErr w:type="gramStart"/>
            <w:r>
              <w:rPr>
                <w:rFonts w:ascii="Arial" w:eastAsia="思源黑体 CN Medium" w:hAnsi="Arial" w:cs="Arial" w:hint="eastAsia"/>
                <w:sz w:val="18"/>
                <w:szCs w:val="18"/>
                <w:lang w:val="en-CA"/>
              </w:rPr>
              <w:t>肤</w:t>
            </w:r>
            <w:proofErr w:type="gramEnd"/>
            <w:r>
              <w:rPr>
                <w:rFonts w:ascii="Arial" w:eastAsia="思源黑体 CN Medium" w:hAnsi="Arial" w:cs="Arial" w:hint="eastAsia"/>
                <w:sz w:val="18"/>
                <w:szCs w:val="18"/>
                <w:lang w:val="en-CA"/>
              </w:rPr>
              <w:t>综合症（</w:t>
            </w:r>
            <w:r>
              <w:rPr>
                <w:rFonts w:ascii="Arial" w:eastAsia="思源黑体 CN Medium" w:hAnsi="Arial" w:cs="Arial" w:hint="eastAsia"/>
                <w:sz w:val="18"/>
                <w:szCs w:val="18"/>
                <w:lang w:val="en-CA"/>
              </w:rPr>
              <w:t>CFC</w:t>
            </w:r>
            <w:r>
              <w:rPr>
                <w:rFonts w:ascii="Arial" w:eastAsia="思源黑体 CN Medium" w:hAnsi="Arial" w:cs="Arial" w:hint="eastAsia"/>
                <w:sz w:val="18"/>
                <w:szCs w:val="18"/>
                <w:lang w:val="en-CA"/>
              </w:rPr>
              <w:t>），包括</w:t>
            </w:r>
            <w:r>
              <w:rPr>
                <w:rFonts w:ascii="Arial" w:eastAsia="思源黑体 CN Medium" w:hAnsi="Arial" w:cs="Arial" w:hint="eastAsia"/>
                <w:sz w:val="18"/>
                <w:szCs w:val="18"/>
                <w:lang w:val="en-CA"/>
              </w:rPr>
              <w:t>158T&gt;C(F53S)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389A&gt;G(Y130C)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383G&gt;T(G129V)</w:t>
            </w:r>
            <w:r>
              <w:rPr>
                <w:rFonts w:ascii="Arial" w:eastAsia="思源黑体 CN Medium" w:hAnsi="Arial" w:cs="Arial" w:hint="eastAsia"/>
                <w:sz w:val="18"/>
                <w:szCs w:val="18"/>
                <w:lang w:val="en-CA"/>
              </w:rPr>
              <w:t>，前两种突变对</w:t>
            </w:r>
            <w:r>
              <w:rPr>
                <w:rFonts w:ascii="Arial" w:eastAsia="思源黑体 CN Medium" w:hAnsi="Arial" w:cs="Arial" w:hint="eastAsia"/>
                <w:sz w:val="18"/>
                <w:szCs w:val="18"/>
                <w:lang w:val="en-CA"/>
              </w:rPr>
              <w:t>MEK</w:t>
            </w:r>
            <w:r>
              <w:rPr>
                <w:rFonts w:ascii="Arial" w:eastAsia="思源黑体 CN Medium" w:hAnsi="Arial" w:cs="Arial" w:hint="eastAsia"/>
                <w:sz w:val="18"/>
                <w:szCs w:val="18"/>
                <w:lang w:val="en-CA"/>
              </w:rPr>
              <w:t>抑制剂</w:t>
            </w:r>
            <w:r>
              <w:rPr>
                <w:rFonts w:ascii="Arial" w:eastAsia="思源黑体 CN Medium" w:hAnsi="Arial" w:cs="Arial" w:hint="eastAsia"/>
                <w:sz w:val="18"/>
                <w:szCs w:val="18"/>
                <w:lang w:val="en-CA"/>
              </w:rPr>
              <w:t>U1026</w:t>
            </w:r>
            <w:r>
              <w:rPr>
                <w:rFonts w:ascii="Arial" w:eastAsia="思源黑体 CN Medium" w:hAnsi="Arial" w:cs="Arial" w:hint="eastAsia"/>
                <w:sz w:val="18"/>
                <w:szCs w:val="18"/>
                <w:lang w:val="en-CA"/>
              </w:rPr>
              <w:t>敏感。</w:t>
            </w:r>
          </w:p>
        </w:tc>
        <w:tc>
          <w:tcPr>
            <w:tcW w:w="4498" w:type="dxa"/>
          </w:tcPr>
          <w:p w14:paraId="678EEEF4"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MAP2K1</w:t>
            </w:r>
            <w:r>
              <w:rPr>
                <w:rFonts w:ascii="Arial" w:eastAsia="思源黑体 CN Medium" w:hAnsi="Arial" w:cs="Arial" w:hint="eastAsia"/>
                <w:sz w:val="18"/>
                <w:szCs w:val="18"/>
                <w:lang w:val="en-CA"/>
              </w:rPr>
              <w:t>基因在原发胶质母细胞瘤中的表达明显下调；酪氨酸激酶受体通路相关基因中</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系统基因的表达差异可能与原发胶质母细胞瘤的发生、发展密切相关。非典型性</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突变黑色素瘤中存在功能获得性</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基因突变引起蛋白</w:t>
            </w:r>
            <w:r>
              <w:rPr>
                <w:rFonts w:ascii="Arial" w:eastAsia="思源黑体 CN Medium" w:hAnsi="Arial" w:cs="Arial" w:hint="eastAsia"/>
                <w:sz w:val="18"/>
                <w:szCs w:val="18"/>
                <w:lang w:val="en-CA"/>
              </w:rPr>
              <w:t>p.Glu203Lys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p.Pro124Ser</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ERK</w:t>
            </w:r>
            <w:r>
              <w:rPr>
                <w:rFonts w:ascii="Arial" w:eastAsia="思源黑体 CN Medium" w:hAnsi="Arial" w:cs="Arial" w:hint="eastAsia"/>
                <w:sz w:val="18"/>
                <w:szCs w:val="18"/>
                <w:lang w:val="en-CA"/>
              </w:rPr>
              <w:t>（细胞外信号调节酶）组成性磷酸化和对</w:t>
            </w:r>
            <w:r>
              <w:rPr>
                <w:rFonts w:ascii="Arial" w:eastAsia="思源黑体 CN Medium" w:hAnsi="Arial" w:cs="Arial" w:hint="eastAsia"/>
                <w:sz w:val="18"/>
                <w:szCs w:val="18"/>
                <w:lang w:val="en-CA"/>
              </w:rPr>
              <w:t>MEK</w:t>
            </w:r>
            <w:r>
              <w:rPr>
                <w:rFonts w:ascii="Arial" w:eastAsia="思源黑体 CN Medium" w:hAnsi="Arial" w:cs="Arial" w:hint="eastAsia"/>
                <w:sz w:val="18"/>
                <w:szCs w:val="18"/>
                <w:lang w:val="en-CA"/>
              </w:rPr>
              <w:t>抑制剂的抗性。硬性胃癌中检测出</w:t>
            </w:r>
            <w:r>
              <w:rPr>
                <w:rFonts w:ascii="Arial" w:eastAsia="思源黑体 CN Medium" w:hAnsi="Arial" w:cs="Arial" w:hint="eastAsia"/>
                <w:sz w:val="18"/>
                <w:szCs w:val="18"/>
                <w:lang w:val="en-CA"/>
              </w:rPr>
              <w:lastRenderedPageBreak/>
              <w:t>MAP2K1</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Q56P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D67N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R47Q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R49L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I204T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P306H</w:t>
            </w:r>
            <w:r>
              <w:rPr>
                <w:rFonts w:ascii="Arial" w:eastAsia="思源黑体 CN Medium" w:hAnsi="Arial" w:cs="Arial" w:hint="eastAsia"/>
                <w:sz w:val="18"/>
                <w:szCs w:val="18"/>
                <w:lang w:val="en-CA"/>
              </w:rPr>
              <w:t>，上皮性细胞瘤中</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为激活突变，增加</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促增殖能力；以上突变的发生可作为</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抑制剂靶标。</w:t>
            </w:r>
          </w:p>
        </w:tc>
      </w:tr>
      <w:tr w:rsidR="00280CC4" w14:paraId="5EF2BCA6" w14:textId="77777777" w:rsidTr="00086956">
        <w:tc>
          <w:tcPr>
            <w:tcW w:w="2048" w:type="dxa"/>
            <w:vAlign w:val="center"/>
          </w:tcPr>
          <w:p w14:paraId="77DDE623" w14:textId="77777777" w:rsidR="00280CC4" w:rsidRDefault="00280CC4" w:rsidP="00280CC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MET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6D2BE4F" w14:textId="77777777" w:rsidR="00280CC4" w:rsidRDefault="00280CC4" w:rsidP="00280CC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NM_000245.4 </w:t>
            </w:r>
          </w:p>
        </w:tc>
        <w:tc>
          <w:tcPr>
            <w:tcW w:w="3541" w:type="dxa"/>
          </w:tcPr>
          <w:p w14:paraId="2DDB9E43"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基因编码肝细胞生长因子受体，属于酪氨酸激酶，在肺癌、结肠癌、肝癌、直肠癌、胃癌、肾癌、卵巢癌、乳腺癌以及前列腺癌等组织中呈现扩增和过表达等现象。在对靶</w:t>
            </w:r>
            <w:proofErr w:type="gramStart"/>
            <w:r>
              <w:rPr>
                <w:rFonts w:ascii="Arial" w:eastAsia="思源黑体 CN Medium" w:hAnsi="Arial" w:cs="Arial" w:hint="eastAsia"/>
                <w:sz w:val="18"/>
                <w:szCs w:val="18"/>
                <w:lang w:val="en-CA"/>
              </w:rPr>
              <w:t>向药物</w:t>
            </w:r>
            <w:proofErr w:type="gramEnd"/>
            <w:r>
              <w:rPr>
                <w:rFonts w:ascii="Arial" w:eastAsia="思源黑体 CN Medium" w:hAnsi="Arial" w:cs="Arial" w:hint="eastAsia"/>
                <w:sz w:val="18"/>
                <w:szCs w:val="18"/>
                <w:lang w:val="en-CA"/>
              </w:rPr>
              <w:t>治疗产生抗药性的患者中也出现</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基因的扩增。</w:t>
            </w:r>
          </w:p>
        </w:tc>
        <w:tc>
          <w:tcPr>
            <w:tcW w:w="4498" w:type="dxa"/>
          </w:tcPr>
          <w:p w14:paraId="5D5347B4"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研究显示，</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扩增与非小细胞肺癌患者的不良预后相关，携带</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扩增的患者总生存率较低。有研究显示，</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扩增与</w:t>
            </w:r>
            <w:proofErr w:type="gramStart"/>
            <w:r>
              <w:rPr>
                <w:rFonts w:ascii="Arial" w:eastAsia="思源黑体 CN Medium" w:hAnsi="Arial" w:cs="Arial" w:hint="eastAsia"/>
                <w:sz w:val="18"/>
                <w:szCs w:val="18"/>
                <w:lang w:val="en-CA"/>
              </w:rPr>
              <w:t>吉非替尼和</w:t>
            </w:r>
            <w:proofErr w:type="gramEnd"/>
            <w:r>
              <w:rPr>
                <w:rFonts w:ascii="Arial" w:eastAsia="思源黑体 CN Medium" w:hAnsi="Arial" w:cs="Arial" w:hint="eastAsia"/>
                <w:sz w:val="18"/>
                <w:szCs w:val="18"/>
                <w:lang w:val="en-CA"/>
              </w:rPr>
              <w:t>埃</w:t>
            </w:r>
            <w:proofErr w:type="gramStart"/>
            <w:r>
              <w:rPr>
                <w:rFonts w:ascii="Arial" w:eastAsia="思源黑体 CN Medium" w:hAnsi="Arial" w:cs="Arial" w:hint="eastAsia"/>
                <w:sz w:val="18"/>
                <w:szCs w:val="18"/>
                <w:lang w:val="en-CA"/>
              </w:rPr>
              <w:t>罗替尼患者</w:t>
            </w:r>
            <w:proofErr w:type="gramEnd"/>
            <w:r>
              <w:rPr>
                <w:rFonts w:ascii="Arial" w:eastAsia="思源黑体 CN Medium" w:hAnsi="Arial" w:cs="Arial" w:hint="eastAsia"/>
                <w:sz w:val="18"/>
                <w:szCs w:val="18"/>
                <w:lang w:val="en-CA"/>
              </w:rPr>
              <w:t>抗药性相关，长期接受吉非</w:t>
            </w:r>
            <w:proofErr w:type="gramStart"/>
            <w:r>
              <w:rPr>
                <w:rFonts w:ascii="Arial" w:eastAsia="思源黑体 CN Medium" w:hAnsi="Arial" w:cs="Arial" w:hint="eastAsia"/>
                <w:sz w:val="18"/>
                <w:szCs w:val="18"/>
                <w:lang w:val="en-CA"/>
              </w:rPr>
              <w:t>替尼治疗</w:t>
            </w:r>
            <w:proofErr w:type="gramEnd"/>
            <w:r>
              <w:rPr>
                <w:rFonts w:ascii="Arial" w:eastAsia="思源黑体 CN Medium" w:hAnsi="Arial" w:cs="Arial" w:hint="eastAsia"/>
                <w:sz w:val="18"/>
                <w:szCs w:val="18"/>
                <w:lang w:val="en-CA"/>
              </w:rPr>
              <w:t>的非小细胞癌患者中，恶性程度比较高的肿瘤患者</w:t>
            </w:r>
            <w:r>
              <w:rPr>
                <w:rFonts w:ascii="Arial" w:eastAsia="思源黑体 CN Medium" w:hAnsi="Arial" w:cs="Arial" w:hint="eastAsia"/>
                <w:sz w:val="18"/>
                <w:szCs w:val="18"/>
                <w:lang w:val="en-CA"/>
              </w:rPr>
              <w:t>c-MET</w:t>
            </w:r>
            <w:r>
              <w:rPr>
                <w:rFonts w:ascii="Arial" w:eastAsia="思源黑体 CN Medium" w:hAnsi="Arial" w:cs="Arial" w:hint="eastAsia"/>
                <w:sz w:val="18"/>
                <w:szCs w:val="18"/>
                <w:lang w:val="en-CA"/>
              </w:rPr>
              <w:t>基因扩增率较高。</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原癌基因的种系突变与</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型遗传性乳头状肾癌（</w:t>
            </w:r>
            <w:r>
              <w:rPr>
                <w:rFonts w:ascii="Arial" w:eastAsia="思源黑体 CN Medium" w:hAnsi="Arial" w:cs="Arial" w:hint="eastAsia"/>
                <w:sz w:val="18"/>
                <w:szCs w:val="18"/>
                <w:lang w:val="en-CA"/>
              </w:rPr>
              <w:t>HPRC</w:t>
            </w:r>
            <w:r>
              <w:rPr>
                <w:rFonts w:ascii="Arial" w:eastAsia="思源黑体 CN Medium" w:hAnsi="Arial" w:cs="Arial" w:hint="eastAsia"/>
                <w:sz w:val="18"/>
                <w:szCs w:val="18"/>
                <w:lang w:val="en-CA"/>
              </w:rPr>
              <w:t>），已知的</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个错义突变集中在第</w:t>
            </w:r>
            <w:r>
              <w:rPr>
                <w:rFonts w:ascii="Arial" w:eastAsia="思源黑体 CN Medium" w:hAnsi="Arial" w:cs="Arial" w:hint="eastAsia"/>
                <w:sz w:val="18"/>
                <w:szCs w:val="18"/>
                <w:lang w:val="en-CA"/>
              </w:rPr>
              <w:t>16-19</w:t>
            </w:r>
            <w:r>
              <w:rPr>
                <w:rFonts w:ascii="Arial" w:eastAsia="思源黑体 CN Medium" w:hAnsi="Arial" w:cs="Arial" w:hint="eastAsia"/>
                <w:sz w:val="18"/>
                <w:szCs w:val="18"/>
                <w:lang w:val="en-CA"/>
              </w:rPr>
              <w:t>外显子的酪氨酸激酶结构域中（</w:t>
            </w:r>
            <w:r>
              <w:rPr>
                <w:rFonts w:ascii="Arial" w:eastAsia="思源黑体 CN Medium" w:hAnsi="Arial" w:cs="Arial" w:hint="eastAsia"/>
                <w:sz w:val="18"/>
                <w:szCs w:val="18"/>
                <w:lang w:val="en-CA"/>
              </w:rPr>
              <w:t>V1110I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H1112R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H1112Y</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M1149T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V1206L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V1238I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D1246N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Y1248C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Y1248D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M1268T</w:t>
            </w:r>
            <w:r>
              <w:rPr>
                <w:rFonts w:ascii="Arial" w:eastAsia="思源黑体 CN Medium" w:hAnsi="Arial" w:cs="Arial" w:hint="eastAsia"/>
                <w:sz w:val="18"/>
                <w:szCs w:val="18"/>
                <w:lang w:val="en-CA"/>
              </w:rPr>
              <w:t>）。这些突变大多导致</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激酶组成型激活，导致肿瘤细胞的形成和淋巴节转移。</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的散发性乳头状肾癌中发现</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基因酪氨酸激酶结构域中的体细胞突变，儿童肝细胞癌、胃癌、胶质瘤及淋巴节转移性头颈鳞癌中也曾报道其体细胞突变。</w:t>
            </w:r>
          </w:p>
        </w:tc>
      </w:tr>
      <w:tr w:rsidR="00280CC4" w14:paraId="5480FC64" w14:textId="77777777" w:rsidTr="00086956">
        <w:tc>
          <w:tcPr>
            <w:tcW w:w="2048" w:type="dxa"/>
            <w:vAlign w:val="center"/>
          </w:tcPr>
          <w:p w14:paraId="334B7159" w14:textId="77777777" w:rsidR="00280CC4" w:rsidRDefault="00280CC4" w:rsidP="00280CC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MYC</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0482B09" w14:textId="12A1CE16" w:rsidR="00280CC4" w:rsidRDefault="007D6234" w:rsidP="00280CC4">
            <w:pPr>
              <w:tabs>
                <w:tab w:val="left" w:pos="3495"/>
              </w:tabs>
              <w:spacing w:after="0" w:line="240" w:lineRule="auto"/>
              <w:rPr>
                <w:rFonts w:ascii="Arial" w:eastAsia="思源黑体 CN Medium" w:hAnsi="Arial" w:cs="Arial"/>
                <w:b/>
                <w:color w:val="006EC0"/>
                <w:sz w:val="21"/>
                <w:szCs w:val="21"/>
                <w:lang w:val="en-CA"/>
              </w:rPr>
            </w:pPr>
            <w:r w:rsidRPr="007D6234">
              <w:rPr>
                <w:rFonts w:ascii="Arial" w:eastAsia="思源黑体 CN Medium" w:hAnsi="Arial" w:cs="Arial"/>
                <w:b/>
                <w:color w:val="006EC0"/>
                <w:sz w:val="21"/>
                <w:szCs w:val="21"/>
                <w:lang w:val="en-CA"/>
              </w:rPr>
              <w:t>NM_002467.6</w:t>
            </w:r>
            <w:r w:rsidR="00280CC4">
              <w:rPr>
                <w:rFonts w:ascii="Arial" w:eastAsia="思源黑体 CN Medium" w:hAnsi="Arial" w:cs="Arial"/>
                <w:b/>
                <w:color w:val="006EC0"/>
                <w:sz w:val="21"/>
                <w:szCs w:val="21"/>
                <w:lang w:val="en-CA"/>
              </w:rPr>
              <w:t xml:space="preserve"> </w:t>
            </w:r>
          </w:p>
        </w:tc>
        <w:tc>
          <w:tcPr>
            <w:tcW w:w="3541" w:type="dxa"/>
          </w:tcPr>
          <w:p w14:paraId="1BA7F1F5"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MYC</w:t>
            </w:r>
            <w:r>
              <w:rPr>
                <w:rFonts w:ascii="Arial" w:eastAsia="思源黑体 CN Medium" w:hAnsi="Arial" w:cs="Arial" w:hint="eastAsia"/>
                <w:sz w:val="18"/>
                <w:szCs w:val="18"/>
                <w:lang w:val="en-CA"/>
              </w:rPr>
              <w:t>是最早被鉴定的一组核内原癌基因，包括</w:t>
            </w:r>
            <w:r>
              <w:rPr>
                <w:rFonts w:ascii="Arial" w:eastAsia="思源黑体 CN Medium" w:hAnsi="Arial" w:cs="Arial" w:hint="eastAsia"/>
                <w:sz w:val="18"/>
                <w:szCs w:val="18"/>
                <w:lang w:val="en-CA"/>
              </w:rPr>
              <w:t>C-</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，编码多功能核磷蛋白核转录因子，接受来自细胞表明生长信号，刺激基因表达，能够促进细胞增殖，永生化，去分化和转化等，其突变、过表达，重排与易位与多种造血性肿瘤、白血病与淋巴瘤相关。</w:t>
            </w:r>
          </w:p>
        </w:tc>
        <w:tc>
          <w:tcPr>
            <w:tcW w:w="4498" w:type="dxa"/>
          </w:tcPr>
          <w:p w14:paraId="14F9F6E2"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伯基特淋巴瘤中</w:t>
            </w:r>
            <w:proofErr w:type="spellStart"/>
            <w:r>
              <w:rPr>
                <w:rFonts w:ascii="Arial" w:eastAsia="思源黑体 CN Medium" w:hAnsi="Arial" w:cs="Arial" w:hint="eastAsia"/>
                <w:sz w:val="18"/>
                <w:szCs w:val="18"/>
                <w:lang w:val="en-CA"/>
              </w:rPr>
              <w:t>cMYC</w:t>
            </w:r>
            <w:proofErr w:type="spellEnd"/>
            <w:r>
              <w:rPr>
                <w:rFonts w:ascii="Arial" w:eastAsia="思源黑体 CN Medium" w:hAnsi="Arial" w:cs="Arial" w:hint="eastAsia"/>
                <w:sz w:val="18"/>
                <w:szCs w:val="18"/>
                <w:lang w:val="en-CA"/>
              </w:rPr>
              <w:t>基因通过易位与免疫球蛋白基因（</w:t>
            </w:r>
            <w:proofErr w:type="spellStart"/>
            <w:r>
              <w:rPr>
                <w:rFonts w:ascii="Arial" w:eastAsia="思源黑体 CN Medium" w:hAnsi="Arial" w:cs="Arial" w:hint="eastAsia"/>
                <w:sz w:val="18"/>
                <w:szCs w:val="18"/>
                <w:lang w:val="en-CA"/>
              </w:rPr>
              <w:t>IgH</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IgK</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IgL</w:t>
            </w:r>
            <w:proofErr w:type="spellEnd"/>
            <w:r>
              <w:rPr>
                <w:rFonts w:ascii="Arial" w:eastAsia="思源黑体 CN Medium" w:hAnsi="Arial" w:cs="Arial" w:hint="eastAsia"/>
                <w:sz w:val="18"/>
                <w:szCs w:val="18"/>
                <w:lang w:val="en-CA"/>
              </w:rPr>
              <w:t>）融合发生激活。</w:t>
            </w:r>
            <w:r>
              <w:rPr>
                <w:rFonts w:ascii="Arial" w:eastAsia="思源黑体 CN Medium" w:hAnsi="Arial" w:cs="Arial" w:hint="eastAsia"/>
                <w:sz w:val="18"/>
                <w:szCs w:val="18"/>
                <w:lang w:val="en-CA"/>
              </w:rPr>
              <w:t>MYC</w:t>
            </w:r>
            <w:r>
              <w:rPr>
                <w:rFonts w:ascii="Arial" w:eastAsia="思源黑体 CN Medium" w:hAnsi="Arial" w:cs="Arial" w:hint="eastAsia"/>
                <w:sz w:val="18"/>
                <w:szCs w:val="18"/>
                <w:lang w:val="en-CA"/>
              </w:rPr>
              <w:t>基因扩增与多种肿瘤相关，包括乳腺癌、宫颈癌、大肠癌、头颈鳞状细胞癌、黑色素瘤、非霍奇金淋巴瘤、肝癌、胃癌和卵巢癌等。</w:t>
            </w:r>
          </w:p>
        </w:tc>
      </w:tr>
      <w:tr w:rsidR="007849B4" w14:paraId="64A64FBD" w14:textId="77777777" w:rsidTr="00086956">
        <w:tc>
          <w:tcPr>
            <w:tcW w:w="2048" w:type="dxa"/>
            <w:vAlign w:val="center"/>
          </w:tcPr>
          <w:p w14:paraId="4B59D669" w14:textId="66E72F5B" w:rsidR="007849B4" w:rsidRPr="00C77413" w:rsidRDefault="007849B4" w:rsidP="007849B4">
            <w:pPr>
              <w:tabs>
                <w:tab w:val="left" w:pos="3495"/>
              </w:tabs>
              <w:spacing w:after="0" w:line="240" w:lineRule="auto"/>
              <w:rPr>
                <w:rFonts w:ascii="Arial" w:eastAsia="思源黑体 CN Medium" w:hAnsi="Arial" w:cs="Arial"/>
                <w:b/>
                <w:color w:val="006EC0"/>
                <w:sz w:val="21"/>
                <w:szCs w:val="21"/>
                <w:lang w:val="en-CA"/>
              </w:rPr>
            </w:pPr>
            <w:r w:rsidRPr="00C77413">
              <w:rPr>
                <w:rFonts w:ascii="Arial" w:eastAsia="思源黑体 CN Medium" w:hAnsi="Arial" w:cs="Arial"/>
                <w:b/>
                <w:color w:val="006EC0"/>
                <w:sz w:val="21"/>
                <w:szCs w:val="21"/>
                <w:lang w:val="en-CA"/>
              </w:rPr>
              <w:t>NFE2L2</w:t>
            </w:r>
            <w:r w:rsidRPr="00C77413">
              <w:rPr>
                <w:rFonts w:ascii="Arial" w:eastAsia="思源黑体 CN Medium" w:hAnsi="Arial" w:cs="Arial" w:hint="eastAsia"/>
                <w:b/>
                <w:color w:val="006EC0"/>
                <w:sz w:val="21"/>
                <w:szCs w:val="21"/>
                <w:lang w:val="en-CA"/>
              </w:rPr>
              <w:t>基因</w:t>
            </w:r>
            <w:r w:rsidRPr="00C77413">
              <w:rPr>
                <w:rFonts w:ascii="Arial" w:eastAsia="思源黑体 CN Medium" w:hAnsi="Arial" w:cs="Arial" w:hint="eastAsia"/>
                <w:b/>
                <w:color w:val="006EC0"/>
                <w:sz w:val="21"/>
                <w:szCs w:val="21"/>
                <w:lang w:val="en-CA"/>
              </w:rPr>
              <w:t xml:space="preserve"> </w:t>
            </w:r>
          </w:p>
          <w:p w14:paraId="154E03C9" w14:textId="71F12B3E" w:rsidR="007849B4" w:rsidRPr="00C77413" w:rsidRDefault="00FA6AF5" w:rsidP="007849B4">
            <w:pPr>
              <w:tabs>
                <w:tab w:val="left" w:pos="3495"/>
              </w:tabs>
              <w:spacing w:after="0" w:line="240" w:lineRule="auto"/>
              <w:rPr>
                <w:rFonts w:ascii="Arial" w:eastAsia="思源黑体 CN Medium" w:hAnsi="Arial" w:cs="Arial"/>
                <w:b/>
                <w:color w:val="006EC0"/>
                <w:sz w:val="21"/>
                <w:szCs w:val="21"/>
                <w:lang w:val="en-CA"/>
              </w:rPr>
            </w:pPr>
            <w:r w:rsidRPr="00C77413">
              <w:rPr>
                <w:rFonts w:ascii="Arial" w:eastAsia="思源黑体 CN Medium" w:hAnsi="Arial" w:cs="Arial"/>
                <w:b/>
                <w:color w:val="006EC0"/>
                <w:sz w:val="21"/>
                <w:szCs w:val="21"/>
                <w:lang w:val="en-CA"/>
              </w:rPr>
              <w:t>NM_006164.5</w:t>
            </w:r>
            <w:r w:rsidR="007849B4" w:rsidRPr="00C77413">
              <w:rPr>
                <w:rFonts w:ascii="Arial" w:eastAsia="思源黑体 CN Medium" w:hAnsi="Arial" w:cs="Arial"/>
                <w:b/>
                <w:color w:val="006EC0"/>
                <w:sz w:val="21"/>
                <w:szCs w:val="21"/>
                <w:lang w:val="en-CA"/>
              </w:rPr>
              <w:t xml:space="preserve"> </w:t>
            </w:r>
          </w:p>
        </w:tc>
        <w:tc>
          <w:tcPr>
            <w:tcW w:w="3541" w:type="dxa"/>
          </w:tcPr>
          <w:p w14:paraId="6CF3E346" w14:textId="58CCFBEB" w:rsidR="007849B4" w:rsidRPr="00C77413" w:rsidRDefault="007849B4" w:rsidP="007849B4">
            <w:pPr>
              <w:autoSpaceDE w:val="0"/>
              <w:autoSpaceDN w:val="0"/>
              <w:adjustRightInd w:val="0"/>
              <w:spacing w:after="0" w:line="240" w:lineRule="auto"/>
              <w:rPr>
                <w:rFonts w:ascii="Arial" w:eastAsia="思源黑体 CN Medium" w:hAnsi="Arial" w:cs="Arial"/>
                <w:sz w:val="18"/>
                <w:szCs w:val="18"/>
                <w:lang w:val="en-CA"/>
              </w:rPr>
            </w:pPr>
            <w:r w:rsidRPr="00C77413">
              <w:rPr>
                <w:rFonts w:ascii="Arial" w:eastAsia="思源黑体 CN Medium" w:hAnsi="Arial" w:cs="Arial" w:hint="eastAsia"/>
                <w:sz w:val="18"/>
                <w:szCs w:val="18"/>
                <w:lang w:val="en-CA"/>
              </w:rPr>
              <w:t>NFE2L2</w:t>
            </w:r>
            <w:r w:rsidRPr="00C77413">
              <w:rPr>
                <w:rFonts w:ascii="Arial" w:eastAsia="思源黑体 CN Medium" w:hAnsi="Arial" w:cs="Arial" w:hint="eastAsia"/>
                <w:sz w:val="18"/>
                <w:szCs w:val="18"/>
                <w:lang w:val="en-CA"/>
              </w:rPr>
              <w:t>，核因子红样</w:t>
            </w:r>
            <w:r w:rsidRPr="00C77413">
              <w:rPr>
                <w:rFonts w:ascii="Arial" w:eastAsia="思源黑体 CN Medium" w:hAnsi="Arial" w:cs="Arial" w:hint="eastAsia"/>
                <w:sz w:val="18"/>
                <w:szCs w:val="18"/>
                <w:lang w:val="en-CA"/>
              </w:rPr>
              <w:t>2 like 2</w:t>
            </w:r>
            <w:r w:rsidRPr="00C77413">
              <w:rPr>
                <w:rFonts w:ascii="Arial" w:eastAsia="思源黑体 CN Medium" w:hAnsi="Arial" w:cs="Arial" w:hint="eastAsia"/>
                <w:sz w:val="18"/>
                <w:szCs w:val="18"/>
                <w:lang w:val="en-CA"/>
              </w:rPr>
              <w:t>，编码</w:t>
            </w:r>
            <w:r w:rsidRPr="00C77413">
              <w:rPr>
                <w:rFonts w:ascii="Arial" w:eastAsia="思源黑体 CN Medium" w:hAnsi="Arial" w:cs="Arial" w:hint="eastAsia"/>
                <w:sz w:val="18"/>
                <w:szCs w:val="18"/>
                <w:lang w:val="en-CA"/>
              </w:rPr>
              <w:t>NRF2</w:t>
            </w:r>
            <w:r w:rsidRPr="00C77413">
              <w:rPr>
                <w:rFonts w:ascii="Arial" w:eastAsia="思源黑体 CN Medium" w:hAnsi="Arial" w:cs="Arial" w:hint="eastAsia"/>
                <w:sz w:val="18"/>
                <w:szCs w:val="18"/>
                <w:lang w:val="en-CA"/>
              </w:rPr>
              <w:t>，在应激反应中调节抗氧化基因的表达，并受</w:t>
            </w:r>
            <w:r w:rsidRPr="00C77413">
              <w:rPr>
                <w:rFonts w:ascii="Arial" w:eastAsia="思源黑体 CN Medium" w:hAnsi="Arial" w:cs="Arial" w:hint="eastAsia"/>
                <w:sz w:val="18"/>
                <w:szCs w:val="18"/>
                <w:lang w:val="en-CA"/>
              </w:rPr>
              <w:t>KEAP1</w:t>
            </w:r>
            <w:r w:rsidRPr="00C77413">
              <w:rPr>
                <w:rFonts w:ascii="Arial" w:eastAsia="思源黑体 CN Medium" w:hAnsi="Arial" w:cs="Arial" w:hint="eastAsia"/>
                <w:sz w:val="18"/>
                <w:szCs w:val="18"/>
                <w:lang w:val="en-CA"/>
              </w:rPr>
              <w:t>调控。</w:t>
            </w:r>
            <w:r w:rsidRPr="00C77413">
              <w:rPr>
                <w:rFonts w:ascii="Arial" w:eastAsia="思源黑体 CN Medium" w:hAnsi="Arial" w:cs="Arial" w:hint="eastAsia"/>
                <w:sz w:val="18"/>
                <w:szCs w:val="18"/>
                <w:lang w:val="en-CA"/>
              </w:rPr>
              <w:t xml:space="preserve"> </w:t>
            </w:r>
          </w:p>
        </w:tc>
        <w:tc>
          <w:tcPr>
            <w:tcW w:w="4498" w:type="dxa"/>
          </w:tcPr>
          <w:p w14:paraId="6362E98A" w14:textId="7D4D64BE" w:rsidR="007849B4" w:rsidRDefault="000217ED" w:rsidP="007849B4">
            <w:pPr>
              <w:autoSpaceDE w:val="0"/>
              <w:autoSpaceDN w:val="0"/>
              <w:adjustRightInd w:val="0"/>
              <w:spacing w:after="0" w:line="240" w:lineRule="auto"/>
              <w:rPr>
                <w:rFonts w:ascii="Arial" w:eastAsia="思源黑体 CN Medium" w:hAnsi="Arial" w:cs="Arial"/>
                <w:sz w:val="18"/>
                <w:szCs w:val="18"/>
                <w:lang w:val="en-CA"/>
              </w:rPr>
            </w:pPr>
            <w:r w:rsidRPr="00C77413">
              <w:rPr>
                <w:rFonts w:ascii="Arial" w:eastAsia="思源黑体 CN Medium" w:hAnsi="Arial" w:cs="Arial" w:hint="eastAsia"/>
                <w:sz w:val="18"/>
                <w:szCs w:val="18"/>
                <w:lang w:val="en-CA"/>
              </w:rPr>
              <w:t>NFE2L2</w:t>
            </w:r>
            <w:r w:rsidRPr="00C77413">
              <w:rPr>
                <w:rFonts w:ascii="Arial" w:eastAsia="思源黑体 CN Medium" w:hAnsi="Arial" w:cs="Arial" w:hint="eastAsia"/>
                <w:sz w:val="18"/>
                <w:szCs w:val="18"/>
                <w:lang w:val="en-CA"/>
              </w:rPr>
              <w:t>突变局限于编码</w:t>
            </w:r>
            <w:r w:rsidRPr="00C77413">
              <w:rPr>
                <w:rFonts w:ascii="Arial" w:eastAsia="思源黑体 CN Medium" w:hAnsi="Arial" w:cs="Arial" w:hint="eastAsia"/>
                <w:sz w:val="18"/>
                <w:szCs w:val="18"/>
                <w:lang w:val="en-CA"/>
              </w:rPr>
              <w:t>Neh2</w:t>
            </w:r>
            <w:r w:rsidRPr="00C77413">
              <w:rPr>
                <w:rFonts w:ascii="Arial" w:eastAsia="思源黑体 CN Medium" w:hAnsi="Arial" w:cs="Arial" w:hint="eastAsia"/>
                <w:sz w:val="18"/>
                <w:szCs w:val="18"/>
                <w:lang w:val="en-CA"/>
              </w:rPr>
              <w:t>结构域的</w:t>
            </w:r>
            <w:r w:rsidRPr="00C77413">
              <w:rPr>
                <w:rFonts w:ascii="Arial" w:eastAsia="思源黑体 CN Medium" w:hAnsi="Arial" w:cs="Arial" w:hint="eastAsia"/>
                <w:sz w:val="18"/>
                <w:szCs w:val="18"/>
                <w:lang w:val="en-CA"/>
              </w:rPr>
              <w:t>2</w:t>
            </w:r>
            <w:r w:rsidRPr="00C77413">
              <w:rPr>
                <w:rFonts w:ascii="Arial" w:eastAsia="思源黑体 CN Medium" w:hAnsi="Arial" w:cs="Arial" w:hint="eastAsia"/>
                <w:sz w:val="18"/>
                <w:szCs w:val="18"/>
                <w:lang w:val="en-CA"/>
              </w:rPr>
              <w:t>号外显子热点区域（</w:t>
            </w:r>
            <w:r w:rsidRPr="00C77413">
              <w:rPr>
                <w:rFonts w:ascii="Arial" w:eastAsia="思源黑体 CN Medium" w:hAnsi="Arial" w:cs="Arial" w:hint="eastAsia"/>
                <w:sz w:val="18"/>
                <w:szCs w:val="18"/>
                <w:lang w:val="en-CA"/>
              </w:rPr>
              <w:t>aa.1-86</w:t>
            </w:r>
            <w:r w:rsidRPr="00C77413">
              <w:rPr>
                <w:rFonts w:ascii="Arial" w:eastAsia="思源黑体 CN Medium" w:hAnsi="Arial" w:cs="Arial" w:hint="eastAsia"/>
                <w:sz w:val="18"/>
                <w:szCs w:val="18"/>
                <w:lang w:val="en-CA"/>
              </w:rPr>
              <w:t>），为</w:t>
            </w:r>
            <w:r w:rsidRPr="00C77413">
              <w:rPr>
                <w:rFonts w:ascii="Arial" w:eastAsia="思源黑体 CN Medium" w:hAnsi="Arial" w:cs="Arial" w:hint="eastAsia"/>
                <w:sz w:val="18"/>
                <w:szCs w:val="18"/>
                <w:lang w:val="en-CA"/>
              </w:rPr>
              <w:t>Keap1</w:t>
            </w:r>
            <w:r w:rsidRPr="00C77413">
              <w:rPr>
                <w:rFonts w:ascii="Arial" w:eastAsia="思源黑体 CN Medium" w:hAnsi="Arial" w:cs="Arial" w:hint="eastAsia"/>
                <w:sz w:val="18"/>
                <w:szCs w:val="18"/>
                <w:lang w:val="en-CA"/>
              </w:rPr>
              <w:t>结合位点。该区域突变可破坏</w:t>
            </w:r>
            <w:r w:rsidRPr="00C77413">
              <w:rPr>
                <w:rFonts w:ascii="Arial" w:eastAsia="思源黑体 CN Medium" w:hAnsi="Arial" w:cs="Arial" w:hint="eastAsia"/>
                <w:sz w:val="18"/>
                <w:szCs w:val="18"/>
                <w:lang w:val="en-CA"/>
              </w:rPr>
              <w:t>Keap1</w:t>
            </w:r>
            <w:r w:rsidRPr="00C77413">
              <w:rPr>
                <w:rFonts w:ascii="Arial" w:eastAsia="思源黑体 CN Medium" w:hAnsi="Arial" w:cs="Arial" w:hint="eastAsia"/>
                <w:sz w:val="18"/>
                <w:szCs w:val="18"/>
                <w:lang w:val="en-CA"/>
              </w:rPr>
              <w:t>结合，导致</w:t>
            </w:r>
            <w:r w:rsidRPr="00C77413">
              <w:rPr>
                <w:rFonts w:ascii="Arial" w:eastAsia="思源黑体 CN Medium" w:hAnsi="Arial" w:cs="Arial" w:hint="eastAsia"/>
                <w:sz w:val="18"/>
                <w:szCs w:val="18"/>
                <w:lang w:val="en-CA"/>
              </w:rPr>
              <w:t>Nrf2</w:t>
            </w:r>
            <w:r w:rsidRPr="00C77413">
              <w:rPr>
                <w:rFonts w:ascii="Arial" w:eastAsia="思源黑体 CN Medium" w:hAnsi="Arial" w:cs="Arial" w:hint="eastAsia"/>
                <w:sz w:val="18"/>
                <w:szCs w:val="18"/>
                <w:lang w:val="en-CA"/>
              </w:rPr>
              <w:t>核转位并通过调节</w:t>
            </w:r>
            <w:proofErr w:type="spellStart"/>
            <w:r w:rsidRPr="00C77413">
              <w:rPr>
                <w:rFonts w:ascii="Arial" w:eastAsia="思源黑体 CN Medium" w:hAnsi="Arial" w:cs="Arial" w:hint="eastAsia"/>
                <w:sz w:val="18"/>
                <w:szCs w:val="18"/>
                <w:lang w:val="en-CA"/>
              </w:rPr>
              <w:t>RagD</w:t>
            </w:r>
            <w:proofErr w:type="spellEnd"/>
            <w:r w:rsidRPr="00C77413">
              <w:rPr>
                <w:rFonts w:ascii="Arial" w:eastAsia="思源黑体 CN Medium" w:hAnsi="Arial" w:cs="Arial" w:hint="eastAsia"/>
                <w:sz w:val="18"/>
                <w:szCs w:val="18"/>
                <w:lang w:val="en-CA"/>
              </w:rPr>
              <w:t>增强</w:t>
            </w:r>
            <w:r w:rsidRPr="00C77413">
              <w:rPr>
                <w:rFonts w:ascii="Arial" w:eastAsia="思源黑体 CN Medium" w:hAnsi="Arial" w:cs="Arial" w:hint="eastAsia"/>
                <w:sz w:val="18"/>
                <w:szCs w:val="18"/>
                <w:lang w:val="en-CA"/>
              </w:rPr>
              <w:t>mTOR</w:t>
            </w:r>
            <w:r w:rsidRPr="00C77413">
              <w:rPr>
                <w:rFonts w:ascii="Arial" w:eastAsia="思源黑体 CN Medium" w:hAnsi="Arial" w:cs="Arial" w:hint="eastAsia"/>
                <w:sz w:val="18"/>
                <w:szCs w:val="18"/>
                <w:lang w:val="en-CA"/>
              </w:rPr>
              <w:t>信号传导。</w:t>
            </w:r>
            <w:r w:rsidR="00FA6AF5" w:rsidRPr="00C77413">
              <w:rPr>
                <w:rFonts w:ascii="Arial" w:eastAsia="思源黑体 CN Medium" w:hAnsi="Arial" w:cs="Arial" w:hint="eastAsia"/>
                <w:sz w:val="18"/>
                <w:szCs w:val="18"/>
                <w:lang w:val="en-CA"/>
              </w:rPr>
              <w:t>NFE2L2</w:t>
            </w:r>
            <w:r w:rsidR="00FA6AF5" w:rsidRPr="00C77413">
              <w:rPr>
                <w:rFonts w:ascii="Arial" w:eastAsia="思源黑体 CN Medium" w:hAnsi="Arial" w:cs="Arial" w:hint="eastAsia"/>
                <w:sz w:val="18"/>
                <w:szCs w:val="18"/>
                <w:lang w:val="en-CA"/>
              </w:rPr>
              <w:t>获得的功能突变已在肺癌中被观察到，并且通常与化疗</w:t>
            </w:r>
            <w:r w:rsidR="0074316F" w:rsidRPr="00C77413">
              <w:rPr>
                <w:rFonts w:ascii="Arial" w:eastAsia="思源黑体 CN Medium" w:hAnsi="Arial" w:cs="Arial" w:hint="eastAsia"/>
                <w:sz w:val="18"/>
                <w:szCs w:val="18"/>
                <w:lang w:val="en-CA"/>
              </w:rPr>
              <w:t>、</w:t>
            </w:r>
            <w:r w:rsidR="00FA6AF5" w:rsidRPr="00C77413">
              <w:rPr>
                <w:rFonts w:ascii="Arial" w:eastAsia="思源黑体 CN Medium" w:hAnsi="Arial" w:cs="Arial" w:hint="eastAsia"/>
                <w:sz w:val="18"/>
                <w:szCs w:val="18"/>
                <w:lang w:val="en-CA"/>
              </w:rPr>
              <w:t>放疗耐药相关。</w:t>
            </w:r>
          </w:p>
        </w:tc>
      </w:tr>
      <w:tr w:rsidR="007849B4" w14:paraId="4D5C2127" w14:textId="77777777" w:rsidTr="00086956">
        <w:tc>
          <w:tcPr>
            <w:tcW w:w="2048" w:type="dxa"/>
            <w:vAlign w:val="center"/>
          </w:tcPr>
          <w:p w14:paraId="0280E7EC" w14:textId="00A6D5E8" w:rsidR="007849B4" w:rsidRPr="00A0075A" w:rsidRDefault="007849B4" w:rsidP="007849B4">
            <w:pPr>
              <w:tabs>
                <w:tab w:val="left" w:pos="3495"/>
              </w:tabs>
              <w:spacing w:after="0" w:line="240" w:lineRule="auto"/>
              <w:rPr>
                <w:rFonts w:ascii="Arial" w:eastAsia="思源黑体 CN Medium" w:hAnsi="Arial" w:cs="Arial"/>
                <w:b/>
                <w:color w:val="006EC0"/>
                <w:sz w:val="21"/>
                <w:szCs w:val="21"/>
                <w:lang w:val="en-CA"/>
              </w:rPr>
            </w:pPr>
            <w:r w:rsidRPr="00A0075A">
              <w:rPr>
                <w:rFonts w:ascii="Arial" w:eastAsia="思源黑体 CN Medium" w:hAnsi="Arial" w:cs="Arial"/>
                <w:b/>
                <w:color w:val="006EC0"/>
                <w:sz w:val="21"/>
                <w:szCs w:val="21"/>
                <w:lang w:val="en-CA"/>
              </w:rPr>
              <w:t>NKX2-1</w:t>
            </w:r>
            <w:r w:rsidRPr="00A0075A">
              <w:rPr>
                <w:rFonts w:ascii="Arial" w:eastAsia="思源黑体 CN Medium" w:hAnsi="Arial" w:cs="Arial" w:hint="eastAsia"/>
                <w:b/>
                <w:color w:val="006EC0"/>
                <w:sz w:val="21"/>
                <w:szCs w:val="21"/>
                <w:lang w:val="en-CA"/>
              </w:rPr>
              <w:t>基因</w:t>
            </w:r>
            <w:r w:rsidRPr="00A0075A">
              <w:rPr>
                <w:rFonts w:ascii="Arial" w:eastAsia="思源黑体 CN Medium" w:hAnsi="Arial" w:cs="Arial" w:hint="eastAsia"/>
                <w:b/>
                <w:color w:val="006EC0"/>
                <w:sz w:val="21"/>
                <w:szCs w:val="21"/>
                <w:lang w:val="en-CA"/>
              </w:rPr>
              <w:t xml:space="preserve"> </w:t>
            </w:r>
          </w:p>
          <w:p w14:paraId="1F3D9033" w14:textId="2198302C" w:rsidR="007849B4" w:rsidRPr="00A0075A" w:rsidRDefault="00FA6AF5" w:rsidP="007849B4">
            <w:pPr>
              <w:tabs>
                <w:tab w:val="left" w:pos="3495"/>
              </w:tabs>
              <w:spacing w:after="0" w:line="240" w:lineRule="auto"/>
              <w:rPr>
                <w:rFonts w:ascii="Arial" w:eastAsia="思源黑体 CN Medium" w:hAnsi="Arial" w:cs="Arial"/>
                <w:b/>
                <w:color w:val="006EC0"/>
                <w:sz w:val="21"/>
                <w:szCs w:val="21"/>
                <w:lang w:val="en-CA"/>
              </w:rPr>
            </w:pPr>
            <w:r w:rsidRPr="00A0075A">
              <w:rPr>
                <w:rFonts w:ascii="Arial" w:eastAsia="思源黑体 CN Medium" w:hAnsi="Arial" w:cs="Arial"/>
                <w:b/>
                <w:color w:val="006EC0"/>
                <w:sz w:val="21"/>
                <w:szCs w:val="21"/>
                <w:lang w:val="en-CA"/>
              </w:rPr>
              <w:t>NM_001079668.3</w:t>
            </w:r>
            <w:r w:rsidR="007849B4" w:rsidRPr="00A0075A">
              <w:rPr>
                <w:rFonts w:ascii="Arial" w:eastAsia="思源黑体 CN Medium" w:hAnsi="Arial" w:cs="Arial"/>
                <w:b/>
                <w:color w:val="006EC0"/>
                <w:sz w:val="21"/>
                <w:szCs w:val="21"/>
                <w:lang w:val="en-CA"/>
              </w:rPr>
              <w:t xml:space="preserve"> </w:t>
            </w:r>
          </w:p>
        </w:tc>
        <w:tc>
          <w:tcPr>
            <w:tcW w:w="3541" w:type="dxa"/>
          </w:tcPr>
          <w:p w14:paraId="17D1B81E" w14:textId="7DC8981E" w:rsidR="007849B4" w:rsidRDefault="007849B4" w:rsidP="007849B4">
            <w:pPr>
              <w:autoSpaceDE w:val="0"/>
              <w:autoSpaceDN w:val="0"/>
              <w:adjustRightInd w:val="0"/>
              <w:spacing w:after="0" w:line="240" w:lineRule="auto"/>
              <w:rPr>
                <w:rFonts w:ascii="Arial" w:eastAsia="思源黑体 CN Medium" w:hAnsi="Arial" w:cs="Arial"/>
                <w:sz w:val="18"/>
                <w:szCs w:val="18"/>
                <w:lang w:val="en-CA"/>
              </w:rPr>
            </w:pPr>
            <w:r w:rsidRPr="007849B4">
              <w:rPr>
                <w:rFonts w:ascii="Arial" w:eastAsia="思源黑体 CN Medium" w:hAnsi="Arial" w:cs="Arial" w:hint="eastAsia"/>
                <w:sz w:val="18"/>
                <w:szCs w:val="18"/>
                <w:lang w:val="en-CA"/>
              </w:rPr>
              <w:t>NKX2-1</w:t>
            </w:r>
            <w:r w:rsidRPr="007849B4">
              <w:rPr>
                <w:rFonts w:ascii="Arial" w:eastAsia="思源黑体 CN Medium" w:hAnsi="Arial" w:cs="Arial" w:hint="eastAsia"/>
                <w:sz w:val="18"/>
                <w:szCs w:val="18"/>
                <w:lang w:val="en-CA"/>
              </w:rPr>
              <w:t>基因编码一种转录因子，参与甲状腺、肺和脑的发育，其基于不同细胞状</w:t>
            </w:r>
            <w:r w:rsidRPr="007849B4">
              <w:rPr>
                <w:rFonts w:ascii="Arial" w:eastAsia="思源黑体 CN Medium" w:hAnsi="Arial" w:cs="Arial" w:hint="eastAsia"/>
                <w:sz w:val="18"/>
                <w:szCs w:val="18"/>
                <w:lang w:val="en-CA"/>
              </w:rPr>
              <w:lastRenderedPageBreak/>
              <w:t>态（环境），既可以作为原癌基因也可以作为抑癌基因。</w:t>
            </w:r>
            <w:r w:rsidR="0007739F" w:rsidRPr="0007739F">
              <w:rPr>
                <w:rFonts w:ascii="Arial" w:eastAsia="思源黑体 CN Medium" w:hAnsi="Arial" w:cs="Arial" w:hint="eastAsia"/>
                <w:sz w:val="18"/>
                <w:szCs w:val="18"/>
                <w:lang w:val="en-CA"/>
              </w:rPr>
              <w:t>NKX2-1</w:t>
            </w:r>
            <w:r w:rsidR="0007739F" w:rsidRPr="0007739F">
              <w:rPr>
                <w:rFonts w:ascii="Arial" w:eastAsia="思源黑体 CN Medium" w:hAnsi="Arial" w:cs="Arial" w:hint="eastAsia"/>
                <w:sz w:val="18"/>
                <w:szCs w:val="18"/>
                <w:lang w:val="en-CA"/>
              </w:rPr>
              <w:t>选择性的表达于胚胎和成熟肺组织、甲状腺上皮细胞，并广泛分别于前脑腹侧。</w:t>
            </w:r>
          </w:p>
        </w:tc>
        <w:tc>
          <w:tcPr>
            <w:tcW w:w="4498" w:type="dxa"/>
          </w:tcPr>
          <w:p w14:paraId="6391043A" w14:textId="7A4EAF31" w:rsidR="007849B4" w:rsidRDefault="0007739F" w:rsidP="007849B4">
            <w:pPr>
              <w:autoSpaceDE w:val="0"/>
              <w:autoSpaceDN w:val="0"/>
              <w:adjustRightInd w:val="0"/>
              <w:spacing w:after="0" w:line="240" w:lineRule="auto"/>
              <w:rPr>
                <w:rFonts w:ascii="Arial" w:eastAsia="思源黑体 CN Medium" w:hAnsi="Arial" w:cs="Arial"/>
                <w:sz w:val="18"/>
                <w:szCs w:val="18"/>
                <w:lang w:val="en-CA"/>
              </w:rPr>
            </w:pPr>
            <w:r w:rsidRPr="0007739F">
              <w:rPr>
                <w:rFonts w:ascii="Arial" w:eastAsia="思源黑体 CN Medium" w:hAnsi="Arial" w:cs="Arial" w:hint="eastAsia"/>
                <w:sz w:val="18"/>
                <w:szCs w:val="18"/>
                <w:lang w:val="en-CA"/>
              </w:rPr>
              <w:lastRenderedPageBreak/>
              <w:t>NKX2-1</w:t>
            </w:r>
            <w:r w:rsidRPr="0007739F">
              <w:rPr>
                <w:rFonts w:ascii="Arial" w:eastAsia="思源黑体 CN Medium" w:hAnsi="Arial" w:cs="Arial" w:hint="eastAsia"/>
                <w:sz w:val="18"/>
                <w:szCs w:val="18"/>
                <w:lang w:val="en-CA"/>
              </w:rPr>
              <w:t>扩增最常见于肺癌，其发生频率约为肺腺癌</w:t>
            </w:r>
            <w:r w:rsidRPr="0007739F">
              <w:rPr>
                <w:rFonts w:ascii="Arial" w:eastAsia="思源黑体 CN Medium" w:hAnsi="Arial" w:cs="Arial" w:hint="eastAsia"/>
                <w:sz w:val="18"/>
                <w:szCs w:val="18"/>
                <w:lang w:val="en-CA"/>
              </w:rPr>
              <w:t>14%</w:t>
            </w:r>
            <w:r w:rsidRPr="0007739F">
              <w:rPr>
                <w:rFonts w:ascii="Arial" w:eastAsia="思源黑体 CN Medium" w:hAnsi="Arial" w:cs="Arial" w:hint="eastAsia"/>
                <w:sz w:val="18"/>
                <w:szCs w:val="18"/>
                <w:lang w:val="en-CA"/>
              </w:rPr>
              <w:t>、肺鳞癌</w:t>
            </w:r>
            <w:r w:rsidRPr="0007739F">
              <w:rPr>
                <w:rFonts w:ascii="Arial" w:eastAsia="思源黑体 CN Medium" w:hAnsi="Arial" w:cs="Arial" w:hint="eastAsia"/>
                <w:sz w:val="18"/>
                <w:szCs w:val="18"/>
                <w:lang w:val="en-CA"/>
              </w:rPr>
              <w:t>5%</w:t>
            </w:r>
            <w:r w:rsidRPr="0007739F">
              <w:rPr>
                <w:rFonts w:ascii="Arial" w:eastAsia="思源黑体 CN Medium" w:hAnsi="Arial" w:cs="Arial" w:hint="eastAsia"/>
                <w:sz w:val="18"/>
                <w:szCs w:val="18"/>
                <w:lang w:val="en-CA"/>
              </w:rPr>
              <w:t>、前列腺腺癌</w:t>
            </w:r>
            <w:r w:rsidRPr="0007739F">
              <w:rPr>
                <w:rFonts w:ascii="Arial" w:eastAsia="思源黑体 CN Medium" w:hAnsi="Arial" w:cs="Arial" w:hint="eastAsia"/>
                <w:sz w:val="18"/>
                <w:szCs w:val="18"/>
                <w:lang w:val="en-CA"/>
              </w:rPr>
              <w:t>6%</w:t>
            </w:r>
            <w:r w:rsidRPr="0007739F">
              <w:rPr>
                <w:rFonts w:ascii="Arial" w:eastAsia="思源黑体 CN Medium" w:hAnsi="Arial" w:cs="Arial" w:hint="eastAsia"/>
                <w:sz w:val="18"/>
                <w:szCs w:val="18"/>
                <w:lang w:val="en-CA"/>
              </w:rPr>
              <w:t>、低分化及未分化</w:t>
            </w:r>
            <w:r w:rsidRPr="0007739F">
              <w:rPr>
                <w:rFonts w:ascii="Arial" w:eastAsia="思源黑体 CN Medium" w:hAnsi="Arial" w:cs="Arial" w:hint="eastAsia"/>
                <w:sz w:val="18"/>
                <w:szCs w:val="18"/>
                <w:lang w:val="en-CA"/>
              </w:rPr>
              <w:lastRenderedPageBreak/>
              <w:t>甲状腺癌</w:t>
            </w:r>
            <w:r w:rsidRPr="0007739F">
              <w:rPr>
                <w:rFonts w:ascii="Arial" w:eastAsia="思源黑体 CN Medium" w:hAnsi="Arial" w:cs="Arial" w:hint="eastAsia"/>
                <w:sz w:val="18"/>
                <w:szCs w:val="18"/>
                <w:lang w:val="en-CA"/>
              </w:rPr>
              <w:t>4%</w:t>
            </w:r>
            <w:r w:rsidRPr="0007739F">
              <w:rPr>
                <w:rFonts w:ascii="Arial" w:eastAsia="思源黑体 CN Medium" w:hAnsi="Arial" w:cs="Arial" w:hint="eastAsia"/>
                <w:sz w:val="18"/>
                <w:szCs w:val="18"/>
                <w:lang w:val="en-CA"/>
              </w:rPr>
              <w:t>。</w:t>
            </w:r>
            <w:r w:rsidRPr="0007739F">
              <w:rPr>
                <w:rFonts w:ascii="Arial" w:eastAsia="思源黑体 CN Medium" w:hAnsi="Arial" w:cs="Arial" w:hint="eastAsia"/>
                <w:sz w:val="18"/>
                <w:szCs w:val="18"/>
                <w:lang w:val="en-CA"/>
              </w:rPr>
              <w:t>NKX2-1</w:t>
            </w:r>
            <w:r w:rsidRPr="0007739F">
              <w:rPr>
                <w:rFonts w:ascii="Arial" w:eastAsia="思源黑体 CN Medium" w:hAnsi="Arial" w:cs="Arial" w:hint="eastAsia"/>
                <w:sz w:val="18"/>
                <w:szCs w:val="18"/>
                <w:lang w:val="en-CA"/>
              </w:rPr>
              <w:t>突变可见于约</w:t>
            </w:r>
            <w:r w:rsidRPr="0007739F">
              <w:rPr>
                <w:rFonts w:ascii="Arial" w:eastAsia="思源黑体 CN Medium" w:hAnsi="Arial" w:cs="Arial" w:hint="eastAsia"/>
                <w:sz w:val="18"/>
                <w:szCs w:val="18"/>
                <w:lang w:val="en-CA"/>
              </w:rPr>
              <w:t>9%</w:t>
            </w:r>
            <w:r w:rsidRPr="0007739F">
              <w:rPr>
                <w:rFonts w:ascii="Arial" w:eastAsia="思源黑体 CN Medium" w:hAnsi="Arial" w:cs="Arial" w:hint="eastAsia"/>
                <w:sz w:val="18"/>
                <w:szCs w:val="18"/>
                <w:lang w:val="en-CA"/>
              </w:rPr>
              <w:t>胰腺腺泡细胞癌、</w:t>
            </w:r>
            <w:r w:rsidRPr="0007739F">
              <w:rPr>
                <w:rFonts w:ascii="Arial" w:eastAsia="思源黑体 CN Medium" w:hAnsi="Arial" w:cs="Arial" w:hint="eastAsia"/>
                <w:sz w:val="18"/>
                <w:szCs w:val="18"/>
                <w:lang w:val="en-CA"/>
              </w:rPr>
              <w:t>5%</w:t>
            </w:r>
            <w:r w:rsidRPr="0007739F">
              <w:rPr>
                <w:rFonts w:ascii="Arial" w:eastAsia="思源黑体 CN Medium" w:hAnsi="Arial" w:cs="Arial" w:hint="eastAsia"/>
                <w:sz w:val="18"/>
                <w:szCs w:val="18"/>
                <w:lang w:val="en-CA"/>
              </w:rPr>
              <w:t>子宫癌肉瘤，而在其他肿瘤少见。</w:t>
            </w:r>
            <w:r w:rsidR="00A0075A" w:rsidRPr="007849B4">
              <w:rPr>
                <w:rFonts w:ascii="Arial" w:eastAsia="思源黑体 CN Medium" w:hAnsi="Arial" w:cs="Arial" w:hint="eastAsia"/>
                <w:sz w:val="18"/>
                <w:szCs w:val="18"/>
                <w:lang w:val="en-CA"/>
              </w:rPr>
              <w:t>NKX2-1</w:t>
            </w:r>
            <w:r w:rsidR="00A0075A" w:rsidRPr="007849B4">
              <w:rPr>
                <w:rFonts w:ascii="Arial" w:eastAsia="思源黑体 CN Medium" w:hAnsi="Arial" w:cs="Arial" w:hint="eastAsia"/>
                <w:sz w:val="18"/>
                <w:szCs w:val="18"/>
                <w:lang w:val="en-CA"/>
              </w:rPr>
              <w:t>基因扩增可能与肺腺癌预后相关。</w:t>
            </w:r>
          </w:p>
        </w:tc>
      </w:tr>
      <w:tr w:rsidR="007849B4" w14:paraId="6F53B7BA" w14:textId="77777777" w:rsidTr="00086956">
        <w:tc>
          <w:tcPr>
            <w:tcW w:w="2048" w:type="dxa"/>
            <w:vAlign w:val="center"/>
          </w:tcPr>
          <w:p w14:paraId="6AB03096" w14:textId="77777777" w:rsidR="007849B4" w:rsidRDefault="007849B4" w:rsidP="007849B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NRAS</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444E155" w14:textId="77777777" w:rsidR="007849B4" w:rsidRDefault="007849B4" w:rsidP="007849B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NM_002524.5 </w:t>
            </w:r>
          </w:p>
        </w:tc>
        <w:tc>
          <w:tcPr>
            <w:tcW w:w="3541" w:type="dxa"/>
          </w:tcPr>
          <w:p w14:paraId="61853080" w14:textId="77777777" w:rsidR="007849B4" w:rsidRDefault="007849B4" w:rsidP="007849B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基因属于</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基因家族，又名成神经细胞瘤鼠肉瘤癌基因，首次从成神经细胞瘤中分离得到。</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基因编码蛋白为</w:t>
            </w:r>
            <w:r>
              <w:rPr>
                <w:rFonts w:ascii="Arial" w:eastAsia="思源黑体 CN Medium" w:hAnsi="Arial" w:cs="Arial" w:hint="eastAsia"/>
                <w:sz w:val="18"/>
                <w:szCs w:val="18"/>
                <w:lang w:val="en-CA"/>
              </w:rPr>
              <w:t>p21Ras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p21</w:t>
            </w:r>
            <w:r>
              <w:rPr>
                <w:rFonts w:ascii="Arial" w:eastAsia="思源黑体 CN Medium" w:hAnsi="Arial" w:cs="Arial" w:hint="eastAsia"/>
                <w:sz w:val="18"/>
                <w:szCs w:val="18"/>
                <w:lang w:val="en-CA"/>
              </w:rPr>
              <w:t>是一种膜结合</w:t>
            </w:r>
            <w:r>
              <w:rPr>
                <w:rFonts w:ascii="Arial" w:eastAsia="思源黑体 CN Medium" w:hAnsi="Arial" w:cs="Arial" w:hint="eastAsia"/>
                <w:sz w:val="18"/>
                <w:szCs w:val="18"/>
                <w:lang w:val="en-CA"/>
              </w:rPr>
              <w:t>G</w:t>
            </w:r>
            <w:r>
              <w:rPr>
                <w:rFonts w:ascii="Arial" w:eastAsia="思源黑体 CN Medium" w:hAnsi="Arial" w:cs="Arial" w:hint="eastAsia"/>
                <w:sz w:val="18"/>
                <w:szCs w:val="18"/>
                <w:lang w:val="en-CA"/>
              </w:rPr>
              <w:t>蛋白，参与信号传导途径。在正常细胞中，</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以非活化状态（</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结合型）存在，当受到外源信号刺激，</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发生磷酸化，构象改变而成为活化的</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结合型，刺激下游信号传导，导致肿瘤的发生。</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基因突变与体细胞直肠癌、滤泡性甲状腺癌、自身免疫淋巴细胞增生症、</w:t>
            </w:r>
            <w:r>
              <w:rPr>
                <w:rFonts w:ascii="Arial" w:eastAsia="思源黑体 CN Medium" w:hAnsi="Arial" w:cs="Arial" w:hint="eastAsia"/>
                <w:sz w:val="18"/>
                <w:szCs w:val="18"/>
                <w:lang w:val="en-CA"/>
              </w:rPr>
              <w:t>Noonan</w:t>
            </w:r>
            <w:r>
              <w:rPr>
                <w:rFonts w:ascii="Arial" w:eastAsia="思源黑体 CN Medium" w:hAnsi="Arial" w:cs="Arial" w:hint="eastAsia"/>
                <w:sz w:val="18"/>
                <w:szCs w:val="18"/>
                <w:lang w:val="en-CA"/>
              </w:rPr>
              <w:t>综合症以及青少年</w:t>
            </w:r>
            <w:proofErr w:type="gramStart"/>
            <w:r>
              <w:rPr>
                <w:rFonts w:ascii="Arial" w:eastAsia="思源黑体 CN Medium" w:hAnsi="Arial" w:cs="Arial" w:hint="eastAsia"/>
                <w:sz w:val="18"/>
                <w:szCs w:val="18"/>
                <w:lang w:val="en-CA"/>
              </w:rPr>
              <w:t>髓</w:t>
            </w:r>
            <w:proofErr w:type="gramEnd"/>
            <w:r>
              <w:rPr>
                <w:rFonts w:ascii="Arial" w:eastAsia="思源黑体 CN Medium" w:hAnsi="Arial" w:cs="Arial" w:hint="eastAsia"/>
                <w:sz w:val="18"/>
                <w:szCs w:val="18"/>
                <w:lang w:val="en-CA"/>
              </w:rPr>
              <w:t>单核细胞白血病相关。</w:t>
            </w:r>
          </w:p>
        </w:tc>
        <w:tc>
          <w:tcPr>
            <w:tcW w:w="4498" w:type="dxa"/>
          </w:tcPr>
          <w:p w14:paraId="4DA2884C" w14:textId="77777777" w:rsidR="007849B4" w:rsidRDefault="007849B4" w:rsidP="007849B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基因最常见的激活方式为编码区内点突变。研究显示，超过</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的恶性黑色素瘤患者存在</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基因突变，且突变主要位于第</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位密码子，其中尤以第</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位密码子突变率最高。这些位点的</w:t>
            </w:r>
            <w:proofErr w:type="gramStart"/>
            <w:r>
              <w:rPr>
                <w:rFonts w:ascii="Arial" w:eastAsia="思源黑体 CN Medium" w:hAnsi="Arial" w:cs="Arial" w:hint="eastAsia"/>
                <w:sz w:val="18"/>
                <w:szCs w:val="18"/>
                <w:lang w:val="en-CA"/>
              </w:rPr>
              <w:t>致瘤性点突变</w:t>
            </w:r>
            <w:proofErr w:type="gramEnd"/>
            <w:r>
              <w:rPr>
                <w:rFonts w:ascii="Arial" w:eastAsia="思源黑体 CN Medium" w:hAnsi="Arial" w:cs="Arial" w:hint="eastAsia"/>
                <w:sz w:val="18"/>
                <w:szCs w:val="18"/>
                <w:lang w:val="en-CA"/>
              </w:rPr>
              <w:t>降低了</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蛋白水解</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为</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的能力，其结果导致</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持续性结合，引起下游通路持续性激活，使细胞产生不依赖于生长因子的恶性增殖，导致</w:t>
            </w:r>
            <w:proofErr w:type="gramStart"/>
            <w:r>
              <w:rPr>
                <w:rFonts w:ascii="Arial" w:eastAsia="思源黑体 CN Medium" w:hAnsi="Arial" w:cs="Arial" w:hint="eastAsia"/>
                <w:sz w:val="18"/>
                <w:szCs w:val="18"/>
                <w:lang w:val="en-CA"/>
              </w:rPr>
              <w:t>了恶黑的</w:t>
            </w:r>
            <w:proofErr w:type="gramEnd"/>
            <w:r>
              <w:rPr>
                <w:rFonts w:ascii="Arial" w:eastAsia="思源黑体 CN Medium" w:hAnsi="Arial" w:cs="Arial" w:hint="eastAsia"/>
                <w:sz w:val="18"/>
                <w:szCs w:val="18"/>
                <w:lang w:val="en-CA"/>
              </w:rPr>
              <w:t>发生。</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基因突变在骨髓增生异常综合症（</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）检出率达</w:t>
            </w:r>
            <w:r>
              <w:rPr>
                <w:rFonts w:ascii="Arial" w:eastAsia="思源黑体 CN Medium" w:hAnsi="Arial" w:cs="Arial" w:hint="eastAsia"/>
                <w:sz w:val="18"/>
                <w:szCs w:val="18"/>
                <w:lang w:val="en-CA"/>
              </w:rPr>
              <w:t>20%-50%</w:t>
            </w:r>
            <w:r>
              <w:rPr>
                <w:rFonts w:ascii="Arial" w:eastAsia="思源黑体 CN Medium" w:hAnsi="Arial" w:cs="Arial" w:hint="eastAsia"/>
                <w:sz w:val="18"/>
                <w:szCs w:val="18"/>
                <w:lang w:val="en-CA"/>
              </w:rPr>
              <w:t>，其中</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基因第</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密码子突变最为多见。</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NRas61</w:t>
            </w:r>
            <w:r>
              <w:rPr>
                <w:rFonts w:ascii="Arial" w:eastAsia="思源黑体 CN Medium" w:hAnsi="Arial" w:cs="Arial" w:hint="eastAsia"/>
                <w:sz w:val="18"/>
                <w:szCs w:val="18"/>
                <w:lang w:val="en-CA"/>
              </w:rPr>
              <w:t>突变率（</w:t>
            </w:r>
            <w:r>
              <w:rPr>
                <w:rFonts w:ascii="Arial" w:eastAsia="思源黑体 CN Medium" w:hAnsi="Arial" w:cs="Arial" w:hint="eastAsia"/>
                <w:sz w:val="18"/>
                <w:szCs w:val="18"/>
                <w:lang w:val="en-CA"/>
              </w:rPr>
              <w:t>4.17%</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NRas12-13</w:t>
            </w:r>
            <w:r>
              <w:rPr>
                <w:rFonts w:ascii="Arial" w:eastAsia="思源黑体 CN Medium" w:hAnsi="Arial" w:cs="Arial" w:hint="eastAsia"/>
                <w:sz w:val="18"/>
                <w:szCs w:val="18"/>
                <w:lang w:val="en-CA"/>
              </w:rPr>
              <w:t>突变率（</w:t>
            </w:r>
            <w:r>
              <w:rPr>
                <w:rFonts w:ascii="Arial" w:eastAsia="思源黑体 CN Medium" w:hAnsi="Arial" w:cs="Arial" w:hint="eastAsia"/>
                <w:sz w:val="18"/>
                <w:szCs w:val="18"/>
                <w:lang w:val="en-CA"/>
              </w:rPr>
              <w:t>4.17%</w:t>
            </w:r>
            <w:r>
              <w:rPr>
                <w:rFonts w:ascii="Arial" w:eastAsia="思源黑体 CN Medium" w:hAnsi="Arial" w:cs="Arial" w:hint="eastAsia"/>
                <w:sz w:val="18"/>
                <w:szCs w:val="18"/>
                <w:lang w:val="en-CA"/>
              </w:rPr>
              <w:t>）可能是</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发生发展的原因之一；可能是通过突变导致编码的</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蛋白构型改变，使其处于功能持续活化状态，从而激活</w:t>
            </w:r>
            <w:r>
              <w:rPr>
                <w:rFonts w:ascii="Arial" w:eastAsia="思源黑体 CN Medium" w:hAnsi="Arial" w:cs="Arial" w:hint="eastAsia"/>
                <w:sz w:val="18"/>
                <w:szCs w:val="18"/>
                <w:lang w:val="en-CA"/>
              </w:rPr>
              <w:t>Raf-</w:t>
            </w:r>
            <w:proofErr w:type="spellStart"/>
            <w:r>
              <w:rPr>
                <w:rFonts w:ascii="Arial" w:eastAsia="思源黑体 CN Medium" w:hAnsi="Arial" w:cs="Arial" w:hint="eastAsia"/>
                <w:sz w:val="18"/>
                <w:szCs w:val="18"/>
                <w:lang w:val="en-CA"/>
              </w:rPr>
              <w:t>Mek</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Erk</w:t>
            </w:r>
            <w:proofErr w:type="spellEnd"/>
            <w:r>
              <w:rPr>
                <w:rFonts w:ascii="Arial" w:eastAsia="思源黑体 CN Medium" w:hAnsi="Arial" w:cs="Arial" w:hint="eastAsia"/>
                <w:sz w:val="18"/>
                <w:szCs w:val="18"/>
                <w:lang w:val="en-CA"/>
              </w:rPr>
              <w:t>增殖和</w:t>
            </w:r>
            <w:r>
              <w:rPr>
                <w:rFonts w:ascii="Arial" w:eastAsia="思源黑体 CN Medium" w:hAnsi="Arial" w:cs="Arial" w:hint="eastAsia"/>
                <w:sz w:val="18"/>
                <w:szCs w:val="18"/>
                <w:lang w:val="en-CA"/>
              </w:rPr>
              <w:t>P13K-Akt</w:t>
            </w:r>
            <w:r>
              <w:rPr>
                <w:rFonts w:ascii="Arial" w:eastAsia="思源黑体 CN Medium" w:hAnsi="Arial" w:cs="Arial" w:hint="eastAsia"/>
                <w:sz w:val="18"/>
                <w:szCs w:val="18"/>
                <w:lang w:val="en-CA"/>
              </w:rPr>
              <w:t>抗凋亡两条途径等下游信号传导通路，最终导致</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的发生。</w:t>
            </w:r>
          </w:p>
        </w:tc>
      </w:tr>
      <w:tr w:rsidR="00465A6B" w14:paraId="5AA1AF60" w14:textId="77777777" w:rsidTr="00086956">
        <w:tc>
          <w:tcPr>
            <w:tcW w:w="2048" w:type="dxa"/>
            <w:vAlign w:val="center"/>
          </w:tcPr>
          <w:p w14:paraId="01C5C61A" w14:textId="405B7A8A" w:rsidR="00465A6B" w:rsidRPr="008F3BF4" w:rsidRDefault="00465A6B" w:rsidP="00465A6B">
            <w:pPr>
              <w:tabs>
                <w:tab w:val="left" w:pos="3495"/>
              </w:tabs>
              <w:spacing w:after="0" w:line="240" w:lineRule="auto"/>
              <w:rPr>
                <w:rFonts w:ascii="Arial" w:eastAsia="思源黑体 CN Medium" w:hAnsi="Arial" w:cs="Arial"/>
                <w:b/>
                <w:color w:val="006EC0"/>
                <w:sz w:val="21"/>
                <w:szCs w:val="21"/>
                <w:lang w:val="en-CA"/>
              </w:rPr>
            </w:pPr>
            <w:r w:rsidRPr="008F3BF4">
              <w:rPr>
                <w:rFonts w:ascii="Arial" w:eastAsia="思源黑体 CN Medium" w:hAnsi="Arial" w:cs="Arial"/>
                <w:b/>
                <w:color w:val="006EC0"/>
                <w:sz w:val="21"/>
                <w:szCs w:val="21"/>
                <w:lang w:val="en-CA"/>
              </w:rPr>
              <w:t>NRG1</w:t>
            </w:r>
            <w:r w:rsidRPr="008F3BF4">
              <w:rPr>
                <w:rFonts w:ascii="Arial" w:eastAsia="思源黑体 CN Medium" w:hAnsi="Arial" w:cs="Arial" w:hint="eastAsia"/>
                <w:b/>
                <w:color w:val="006EC0"/>
                <w:sz w:val="21"/>
                <w:szCs w:val="21"/>
                <w:lang w:val="en-CA"/>
              </w:rPr>
              <w:t>基因</w:t>
            </w:r>
            <w:r w:rsidRPr="008F3BF4">
              <w:rPr>
                <w:rFonts w:ascii="Arial" w:eastAsia="思源黑体 CN Medium" w:hAnsi="Arial" w:cs="Arial" w:hint="eastAsia"/>
                <w:b/>
                <w:color w:val="006EC0"/>
                <w:sz w:val="21"/>
                <w:szCs w:val="21"/>
                <w:lang w:val="en-CA"/>
              </w:rPr>
              <w:t xml:space="preserve"> </w:t>
            </w:r>
          </w:p>
          <w:p w14:paraId="4ABFA18D" w14:textId="65B29CB0" w:rsidR="00465A6B" w:rsidRPr="008F3BF4" w:rsidRDefault="00350097" w:rsidP="00465A6B">
            <w:pPr>
              <w:tabs>
                <w:tab w:val="left" w:pos="3495"/>
              </w:tabs>
              <w:spacing w:after="0" w:line="240" w:lineRule="auto"/>
              <w:rPr>
                <w:rFonts w:ascii="Arial" w:eastAsia="思源黑体 CN Medium" w:hAnsi="Arial" w:cs="Arial"/>
                <w:b/>
                <w:color w:val="006EC0"/>
                <w:sz w:val="21"/>
                <w:szCs w:val="21"/>
                <w:lang w:val="en-CA"/>
              </w:rPr>
            </w:pPr>
            <w:r w:rsidRPr="008F3BF4">
              <w:rPr>
                <w:rFonts w:ascii="Arial" w:eastAsia="思源黑体 CN Medium" w:hAnsi="Arial" w:cs="Arial"/>
                <w:b/>
                <w:color w:val="006EC0"/>
                <w:sz w:val="21"/>
                <w:szCs w:val="21"/>
                <w:lang w:val="en-CA"/>
              </w:rPr>
              <w:t>NM_013964.5</w:t>
            </w:r>
            <w:r w:rsidR="00465A6B" w:rsidRPr="008F3BF4">
              <w:rPr>
                <w:rFonts w:ascii="Arial" w:eastAsia="思源黑体 CN Medium" w:hAnsi="Arial" w:cs="Arial"/>
                <w:b/>
                <w:color w:val="006EC0"/>
                <w:sz w:val="21"/>
                <w:szCs w:val="21"/>
                <w:lang w:val="en-CA"/>
              </w:rPr>
              <w:t xml:space="preserve"> </w:t>
            </w:r>
          </w:p>
        </w:tc>
        <w:tc>
          <w:tcPr>
            <w:tcW w:w="3541" w:type="dxa"/>
          </w:tcPr>
          <w:p w14:paraId="34A57EF5" w14:textId="68ACF833" w:rsidR="00465A6B" w:rsidRDefault="004A540A" w:rsidP="00465A6B">
            <w:pPr>
              <w:autoSpaceDE w:val="0"/>
              <w:autoSpaceDN w:val="0"/>
              <w:adjustRightInd w:val="0"/>
              <w:spacing w:after="0" w:line="240" w:lineRule="auto"/>
              <w:rPr>
                <w:rFonts w:ascii="Arial" w:eastAsia="思源黑体 CN Medium" w:hAnsi="Arial" w:cs="Arial"/>
                <w:sz w:val="18"/>
                <w:szCs w:val="18"/>
                <w:lang w:val="en-CA"/>
              </w:rPr>
            </w:pP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基因属于原癌基因，编码的蛋白是一种能与</w:t>
            </w:r>
            <w:r w:rsidRPr="004A540A">
              <w:rPr>
                <w:rFonts w:ascii="Arial" w:eastAsia="思源黑体 CN Medium" w:hAnsi="Arial" w:cs="Arial" w:hint="eastAsia"/>
                <w:sz w:val="18"/>
                <w:szCs w:val="18"/>
                <w:lang w:val="en-CA"/>
              </w:rPr>
              <w:t>Erbb3</w:t>
            </w:r>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Her3</w:t>
            </w:r>
            <w:r w:rsidRPr="004A540A">
              <w:rPr>
                <w:rFonts w:ascii="Arial" w:eastAsia="思源黑体 CN Medium" w:hAnsi="Arial" w:cs="Arial" w:hint="eastAsia"/>
                <w:sz w:val="18"/>
                <w:szCs w:val="18"/>
                <w:lang w:val="en-CA"/>
              </w:rPr>
              <w:t>）和</w:t>
            </w:r>
            <w:r w:rsidRPr="004A540A">
              <w:rPr>
                <w:rFonts w:ascii="Arial" w:eastAsia="思源黑体 CN Medium" w:hAnsi="Arial" w:cs="Arial" w:hint="eastAsia"/>
                <w:sz w:val="18"/>
                <w:szCs w:val="18"/>
                <w:lang w:val="en-CA"/>
              </w:rPr>
              <w:t>Erbb4</w:t>
            </w:r>
            <w:r w:rsidRPr="004A540A">
              <w:rPr>
                <w:rFonts w:ascii="Arial" w:eastAsia="思源黑体 CN Medium" w:hAnsi="Arial" w:cs="Arial" w:hint="eastAsia"/>
                <w:sz w:val="18"/>
                <w:szCs w:val="18"/>
                <w:lang w:val="en-CA"/>
              </w:rPr>
              <w:t>结合的配体，它们与其他</w:t>
            </w:r>
            <w:r w:rsidRPr="004A540A">
              <w:rPr>
                <w:rFonts w:ascii="Arial" w:eastAsia="思源黑体 CN Medium" w:hAnsi="Arial" w:cs="Arial" w:hint="eastAsia"/>
                <w:sz w:val="18"/>
                <w:szCs w:val="18"/>
                <w:lang w:val="en-CA"/>
              </w:rPr>
              <w:t>ERBB</w:t>
            </w:r>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HER</w:t>
            </w:r>
            <w:r w:rsidRPr="004A540A">
              <w:rPr>
                <w:rFonts w:ascii="Arial" w:eastAsia="思源黑体 CN Medium" w:hAnsi="Arial" w:cs="Arial" w:hint="eastAsia"/>
                <w:sz w:val="18"/>
                <w:szCs w:val="18"/>
                <w:lang w:val="en-CA"/>
              </w:rPr>
              <w:t>）家族受体结合后形成二聚体，并可能导致下游信号通路的激活。</w:t>
            </w: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融合已被证明与</w:t>
            </w:r>
            <w:r w:rsidRPr="004A540A">
              <w:rPr>
                <w:rFonts w:ascii="Arial" w:eastAsia="思源黑体 CN Medium" w:hAnsi="Arial" w:cs="Arial" w:hint="eastAsia"/>
                <w:sz w:val="18"/>
                <w:szCs w:val="18"/>
                <w:lang w:val="en-CA"/>
              </w:rPr>
              <w:t>Erbb3</w:t>
            </w:r>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Her3</w:t>
            </w:r>
            <w:r w:rsidRPr="004A540A">
              <w:rPr>
                <w:rFonts w:ascii="Arial" w:eastAsia="思源黑体 CN Medium" w:hAnsi="Arial" w:cs="Arial" w:hint="eastAsia"/>
                <w:sz w:val="18"/>
                <w:szCs w:val="18"/>
                <w:lang w:val="en-CA"/>
              </w:rPr>
              <w:t>）结合，导致</w:t>
            </w:r>
            <w:r w:rsidRPr="004A540A">
              <w:rPr>
                <w:rFonts w:ascii="Arial" w:eastAsia="思源黑体 CN Medium" w:hAnsi="Arial" w:cs="Arial" w:hint="eastAsia"/>
                <w:sz w:val="18"/>
                <w:szCs w:val="18"/>
                <w:lang w:val="en-CA"/>
              </w:rPr>
              <w:t>erbbb3-Erbb2</w:t>
            </w:r>
            <w:r w:rsidRPr="004A540A">
              <w:rPr>
                <w:rFonts w:ascii="Arial" w:eastAsia="思源黑体 CN Medium" w:hAnsi="Arial" w:cs="Arial" w:hint="eastAsia"/>
                <w:sz w:val="18"/>
                <w:szCs w:val="18"/>
                <w:lang w:val="en-CA"/>
              </w:rPr>
              <w:t>异二聚体的形成，并已在肺腺癌中被发现。</w:t>
            </w:r>
          </w:p>
        </w:tc>
        <w:tc>
          <w:tcPr>
            <w:tcW w:w="4498" w:type="dxa"/>
          </w:tcPr>
          <w:p w14:paraId="4C044396" w14:textId="6958DBD3" w:rsidR="00465A6B" w:rsidRDefault="00761B67" w:rsidP="00465A6B">
            <w:pPr>
              <w:autoSpaceDE w:val="0"/>
              <w:autoSpaceDN w:val="0"/>
              <w:adjustRightInd w:val="0"/>
              <w:spacing w:after="0" w:line="240" w:lineRule="auto"/>
              <w:rPr>
                <w:rFonts w:ascii="Arial" w:eastAsia="思源黑体 CN Medium" w:hAnsi="Arial" w:cs="Arial"/>
                <w:sz w:val="18"/>
                <w:szCs w:val="18"/>
                <w:lang w:val="en-CA"/>
              </w:rPr>
            </w:pPr>
            <w:r w:rsidRPr="00761B67">
              <w:rPr>
                <w:rFonts w:ascii="Arial" w:eastAsia="思源黑体 CN Medium" w:hAnsi="Arial" w:cs="Arial" w:hint="eastAsia"/>
                <w:sz w:val="18"/>
                <w:szCs w:val="18"/>
                <w:lang w:val="en-CA"/>
              </w:rPr>
              <w:t>NRG1</w:t>
            </w:r>
            <w:r w:rsidRPr="00761B67">
              <w:rPr>
                <w:rFonts w:ascii="Arial" w:eastAsia="思源黑体 CN Medium" w:hAnsi="Arial" w:cs="Arial" w:hint="eastAsia"/>
                <w:sz w:val="18"/>
                <w:szCs w:val="18"/>
                <w:lang w:val="en-CA"/>
              </w:rPr>
              <w:t>可与多个基因形成融合，</w:t>
            </w:r>
            <w:r w:rsidR="007B40D1" w:rsidRPr="007B40D1">
              <w:rPr>
                <w:rFonts w:ascii="Arial" w:eastAsia="思源黑体 CN Medium" w:hAnsi="Arial" w:cs="Arial" w:hint="eastAsia"/>
                <w:sz w:val="18"/>
                <w:szCs w:val="18"/>
                <w:lang w:val="en-CA"/>
              </w:rPr>
              <w:t>其中以</w:t>
            </w:r>
            <w:r w:rsidR="007B40D1" w:rsidRPr="007B40D1">
              <w:rPr>
                <w:rFonts w:ascii="Arial" w:eastAsia="思源黑体 CN Medium" w:hAnsi="Arial" w:cs="Arial" w:hint="eastAsia"/>
                <w:sz w:val="18"/>
                <w:szCs w:val="18"/>
                <w:lang w:val="en-CA"/>
              </w:rPr>
              <w:t>CD74-NRG1</w:t>
            </w:r>
            <w:r w:rsidR="007B40D1" w:rsidRPr="007B40D1">
              <w:rPr>
                <w:rFonts w:ascii="Arial" w:eastAsia="思源黑体 CN Medium" w:hAnsi="Arial" w:cs="Arial" w:hint="eastAsia"/>
                <w:sz w:val="18"/>
                <w:szCs w:val="18"/>
                <w:lang w:val="en-CA"/>
              </w:rPr>
              <w:t>融合最为常见。</w:t>
            </w:r>
            <w:r w:rsidR="00B50548" w:rsidRPr="00B50548">
              <w:rPr>
                <w:rFonts w:ascii="Arial" w:eastAsia="思源黑体 CN Medium" w:hAnsi="Arial" w:cs="Arial" w:hint="eastAsia"/>
                <w:sz w:val="18"/>
                <w:szCs w:val="18"/>
                <w:lang w:val="en-CA"/>
              </w:rPr>
              <w:t>由</w:t>
            </w:r>
            <w:r w:rsidR="00B50548" w:rsidRPr="00B50548">
              <w:rPr>
                <w:rFonts w:ascii="Arial" w:eastAsia="思源黑体 CN Medium" w:hAnsi="Arial" w:cs="Arial" w:hint="eastAsia"/>
                <w:sz w:val="18"/>
                <w:szCs w:val="18"/>
                <w:lang w:val="en-CA"/>
              </w:rPr>
              <w:t>NRG1</w:t>
            </w:r>
            <w:r w:rsidR="00B50548" w:rsidRPr="00B50548">
              <w:rPr>
                <w:rFonts w:ascii="Arial" w:eastAsia="思源黑体 CN Medium" w:hAnsi="Arial" w:cs="Arial" w:hint="eastAsia"/>
                <w:sz w:val="18"/>
                <w:szCs w:val="18"/>
                <w:lang w:val="en-CA"/>
              </w:rPr>
              <w:t>融合驱动的肿瘤的发生率较低，发生率不到</w:t>
            </w:r>
            <w:r w:rsidR="00B50548" w:rsidRPr="00B50548">
              <w:rPr>
                <w:rFonts w:ascii="Arial" w:eastAsia="思源黑体 CN Medium" w:hAnsi="Arial" w:cs="Arial" w:hint="eastAsia"/>
                <w:sz w:val="18"/>
                <w:szCs w:val="18"/>
                <w:lang w:val="en-CA"/>
              </w:rPr>
              <w:t>1</w:t>
            </w:r>
            <w:r w:rsidR="00B50548" w:rsidRPr="00B50548">
              <w:rPr>
                <w:rFonts w:ascii="Arial" w:eastAsia="思源黑体 CN Medium" w:hAnsi="Arial" w:cs="Arial" w:hint="eastAsia"/>
                <w:sz w:val="18"/>
                <w:szCs w:val="18"/>
                <w:lang w:val="en-CA"/>
              </w:rPr>
              <w:t>％，但在浸润性黏液腺癌</w:t>
            </w:r>
            <w:r w:rsidR="00B50548" w:rsidRPr="00B50548">
              <w:rPr>
                <w:rFonts w:ascii="Arial" w:eastAsia="思源黑体 CN Medium" w:hAnsi="Arial" w:cs="Arial" w:hint="eastAsia"/>
                <w:sz w:val="18"/>
                <w:szCs w:val="18"/>
                <w:lang w:val="en-CA"/>
              </w:rPr>
              <w:t>(IMA)</w:t>
            </w:r>
            <w:r w:rsidR="00B50548" w:rsidRPr="00B50548">
              <w:rPr>
                <w:rFonts w:ascii="Arial" w:eastAsia="思源黑体 CN Medium" w:hAnsi="Arial" w:cs="Arial" w:hint="eastAsia"/>
                <w:sz w:val="18"/>
                <w:szCs w:val="18"/>
                <w:lang w:val="en-CA"/>
              </w:rPr>
              <w:t>中发生率最高</w:t>
            </w:r>
            <w:r w:rsidR="00341525">
              <w:rPr>
                <w:rFonts w:ascii="Arial" w:eastAsia="思源黑体 CN Medium" w:hAnsi="Arial" w:cs="Arial" w:hint="eastAsia"/>
                <w:sz w:val="18"/>
                <w:szCs w:val="18"/>
                <w:lang w:val="en-CA"/>
              </w:rPr>
              <w:t>，</w:t>
            </w:r>
            <w:r w:rsidR="00341525" w:rsidRPr="00341525">
              <w:rPr>
                <w:rFonts w:ascii="Arial" w:eastAsia="思源黑体 CN Medium" w:hAnsi="Arial" w:cs="Arial" w:hint="eastAsia"/>
                <w:sz w:val="18"/>
                <w:szCs w:val="18"/>
                <w:lang w:val="en-CA"/>
              </w:rPr>
              <w:t>亦可见于胆囊癌、胰腺癌、肾细胞癌、卵巢癌、乳腺癌、肉瘤、膀胱癌、结直肠癌等</w:t>
            </w:r>
            <w:r w:rsidRPr="00761B67">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2021</w:t>
            </w:r>
            <w:r w:rsidRPr="004A540A">
              <w:rPr>
                <w:rFonts w:ascii="Arial" w:eastAsia="思源黑体 CN Medium" w:hAnsi="Arial" w:cs="Arial" w:hint="eastAsia"/>
                <w:sz w:val="18"/>
                <w:szCs w:val="18"/>
                <w:lang w:val="en-CA"/>
              </w:rPr>
              <w:t>年</w:t>
            </w:r>
            <w:r w:rsidRPr="004A540A">
              <w:rPr>
                <w:rFonts w:ascii="Arial" w:eastAsia="思源黑体 CN Medium" w:hAnsi="Arial" w:cs="Arial" w:hint="eastAsia"/>
                <w:sz w:val="18"/>
                <w:szCs w:val="18"/>
                <w:lang w:val="en-CA"/>
              </w:rPr>
              <w:t>1</w:t>
            </w:r>
            <w:r w:rsidRPr="004A540A">
              <w:rPr>
                <w:rFonts w:ascii="Arial" w:eastAsia="思源黑体 CN Medium" w:hAnsi="Arial" w:cs="Arial" w:hint="eastAsia"/>
                <w:sz w:val="18"/>
                <w:szCs w:val="18"/>
                <w:lang w:val="en-CA"/>
              </w:rPr>
              <w:t>月，</w:t>
            </w:r>
            <w:r w:rsidRPr="004A540A">
              <w:rPr>
                <w:rFonts w:ascii="Arial" w:eastAsia="思源黑体 CN Medium" w:hAnsi="Arial" w:cs="Arial" w:hint="eastAsia"/>
                <w:sz w:val="18"/>
                <w:szCs w:val="18"/>
                <w:lang w:val="en-CA"/>
              </w:rPr>
              <w:t>FDA</w:t>
            </w:r>
            <w:r w:rsidRPr="004A540A">
              <w:rPr>
                <w:rFonts w:ascii="Arial" w:eastAsia="思源黑体 CN Medium" w:hAnsi="Arial" w:cs="Arial" w:hint="eastAsia"/>
                <w:sz w:val="18"/>
                <w:szCs w:val="18"/>
                <w:lang w:val="en-CA"/>
              </w:rPr>
              <w:t>已授予</w:t>
            </w:r>
            <w:proofErr w:type="spellStart"/>
            <w:r w:rsidRPr="004A540A">
              <w:rPr>
                <w:rFonts w:ascii="Arial" w:eastAsia="思源黑体 CN Medium" w:hAnsi="Arial" w:cs="Arial" w:hint="eastAsia"/>
                <w:sz w:val="18"/>
                <w:szCs w:val="18"/>
                <w:lang w:val="en-CA"/>
              </w:rPr>
              <w:t>Zenocutuzumab</w:t>
            </w:r>
            <w:proofErr w:type="spellEnd"/>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Zeno</w:t>
            </w:r>
            <w:r w:rsidRPr="004A540A">
              <w:rPr>
                <w:rFonts w:ascii="Arial" w:eastAsia="思源黑体 CN Medium" w:hAnsi="Arial" w:cs="Arial" w:hint="eastAsia"/>
                <w:sz w:val="18"/>
                <w:szCs w:val="18"/>
                <w:lang w:val="en-CA"/>
              </w:rPr>
              <w:t>）快速通道资格，用于治疗接受标准疗法后发生进展的携带</w:t>
            </w: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基因融合的转移性实体瘤患者（</w:t>
            </w: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癌症）。</w:t>
            </w:r>
          </w:p>
        </w:tc>
      </w:tr>
      <w:tr w:rsidR="00465A6B" w14:paraId="78CD63EF" w14:textId="77777777" w:rsidTr="00086956">
        <w:tc>
          <w:tcPr>
            <w:tcW w:w="2048" w:type="dxa"/>
            <w:vAlign w:val="center"/>
          </w:tcPr>
          <w:p w14:paraId="79BC5EE4" w14:textId="77777777" w:rsidR="00465A6B" w:rsidRPr="00553447" w:rsidRDefault="00465A6B" w:rsidP="00465A6B">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NTRK1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4A9148A3" w14:textId="6CE18014" w:rsidR="00465A6B" w:rsidRPr="00AE25E5" w:rsidRDefault="00AE25E5" w:rsidP="00465A6B">
            <w:pPr>
              <w:tabs>
                <w:tab w:val="left" w:pos="3495"/>
              </w:tabs>
              <w:spacing w:after="0" w:line="240" w:lineRule="auto"/>
              <w:rPr>
                <w:rFonts w:ascii="Arial" w:eastAsia="思源黑体 CN Medium" w:hAnsi="Arial" w:cs="Arial"/>
                <w:b/>
                <w:color w:val="006EC0"/>
                <w:sz w:val="21"/>
                <w:szCs w:val="21"/>
                <w:highlight w:val="yellow"/>
                <w:lang w:val="en-CA"/>
              </w:rPr>
            </w:pPr>
            <w:r w:rsidRPr="00553447">
              <w:rPr>
                <w:rFonts w:ascii="Arial" w:eastAsia="思源黑体 CN Medium" w:hAnsi="Arial" w:cs="Arial"/>
                <w:b/>
                <w:color w:val="006EC0"/>
                <w:sz w:val="21"/>
                <w:szCs w:val="21"/>
                <w:lang w:val="en-CA"/>
              </w:rPr>
              <w:t>NM_002529.4</w:t>
            </w:r>
          </w:p>
        </w:tc>
        <w:tc>
          <w:tcPr>
            <w:tcW w:w="3541" w:type="dxa"/>
          </w:tcPr>
          <w:p w14:paraId="429C8023" w14:textId="77777777" w:rsidR="00465A6B" w:rsidRDefault="00465A6B" w:rsidP="00465A6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基因编码一种含酪氨酸激酶（</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）的受体，即细胞表面跨膜蛋白</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神经生长因子（</w:t>
            </w:r>
            <w:r>
              <w:rPr>
                <w:rFonts w:ascii="Arial" w:eastAsia="思源黑体 CN Medium" w:hAnsi="Arial" w:cs="Arial" w:hint="eastAsia"/>
                <w:sz w:val="18"/>
                <w:szCs w:val="18"/>
                <w:lang w:val="en-CA"/>
              </w:rPr>
              <w:t>NGF</w:t>
            </w:r>
            <w:r>
              <w:rPr>
                <w:rFonts w:ascii="Arial" w:eastAsia="思源黑体 CN Medium" w:hAnsi="Arial" w:cs="Arial" w:hint="eastAsia"/>
                <w:sz w:val="18"/>
                <w:szCs w:val="18"/>
                <w:lang w:val="en-CA"/>
              </w:rPr>
              <w:t>）受体，它在中枢和外周神经系统的生长、发育和成熟过程中扮演着非常重要的作用，在神经损伤后的修复中也起着关键作用，是</w:t>
            </w:r>
            <w:proofErr w:type="gramStart"/>
            <w:r>
              <w:rPr>
                <w:rFonts w:ascii="Arial" w:eastAsia="思源黑体 CN Medium" w:hAnsi="Arial" w:cs="Arial" w:hint="eastAsia"/>
                <w:sz w:val="18"/>
                <w:szCs w:val="18"/>
                <w:lang w:val="en-CA"/>
              </w:rPr>
              <w:t>一类正</w:t>
            </w:r>
            <w:proofErr w:type="gramEnd"/>
            <w:r>
              <w:rPr>
                <w:rFonts w:ascii="Arial" w:eastAsia="思源黑体 CN Medium" w:hAnsi="Arial" w:cs="Arial" w:hint="eastAsia"/>
                <w:sz w:val="18"/>
                <w:szCs w:val="18"/>
                <w:lang w:val="en-CA"/>
              </w:rPr>
              <w:lastRenderedPageBreak/>
              <w:t>性调节作用受体，它还促进淋巴细胞、角化细胞和前列腺细胞的增殖分化。</w:t>
            </w:r>
          </w:p>
        </w:tc>
        <w:tc>
          <w:tcPr>
            <w:tcW w:w="4498" w:type="dxa"/>
          </w:tcPr>
          <w:p w14:paraId="08ECA046" w14:textId="77777777" w:rsidR="00465A6B" w:rsidRDefault="00465A6B" w:rsidP="00465A6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在甲状腺乳头状癌（</w:t>
            </w:r>
            <w:r>
              <w:rPr>
                <w:rFonts w:ascii="Arial" w:eastAsia="思源黑体 CN Medium" w:hAnsi="Arial" w:cs="Arial" w:hint="eastAsia"/>
                <w:sz w:val="18"/>
                <w:szCs w:val="18"/>
                <w:lang w:val="en-CA"/>
              </w:rPr>
              <w:t>PTC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基因其</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区域与其他基因</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端相连接，从而发生</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基因重排，形成</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的重排基因，导致癌症的发生，包括</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NTRK1-TPM3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TRK-T1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TRK-T2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NTRK1-TPR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TRK-T3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NTRK1-TFG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致癌基因在甲状腺恶变过程中起着直接作用，并且是癌变进程中早期事件，</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可作为判断甲状腺结节良恶性病变一</w:t>
            </w:r>
            <w:r>
              <w:rPr>
                <w:rFonts w:ascii="Arial" w:eastAsia="思源黑体 CN Medium" w:hAnsi="Arial" w:cs="Arial" w:hint="eastAsia"/>
                <w:sz w:val="18"/>
                <w:szCs w:val="18"/>
                <w:lang w:val="en-CA"/>
              </w:rPr>
              <w:lastRenderedPageBreak/>
              <w:t>项指标。携带</w:t>
            </w:r>
            <w:r>
              <w:rPr>
                <w:rFonts w:ascii="Arial" w:eastAsia="思源黑体 CN Medium" w:hAnsi="Arial" w:cs="Arial" w:hint="eastAsia"/>
                <w:sz w:val="18"/>
                <w:szCs w:val="18"/>
                <w:lang w:val="en-CA"/>
              </w:rPr>
              <w:t>TRK-T1</w:t>
            </w:r>
            <w:r>
              <w:rPr>
                <w:rFonts w:ascii="Arial" w:eastAsia="思源黑体 CN Medium" w:hAnsi="Arial" w:cs="Arial" w:hint="eastAsia"/>
                <w:sz w:val="18"/>
                <w:szCs w:val="18"/>
                <w:lang w:val="en-CA"/>
              </w:rPr>
              <w:t>的转基因小鼠甲状腺滤泡上皮细胞可出现增生和恶变为乳头状癌。</w:t>
            </w:r>
            <w:r>
              <w:rPr>
                <w:rFonts w:ascii="Arial" w:eastAsia="思源黑体 CN Medium" w:hAnsi="Arial" w:cs="Arial" w:hint="eastAsia"/>
                <w:sz w:val="18"/>
                <w:szCs w:val="18"/>
                <w:lang w:val="en-CA"/>
              </w:rPr>
              <w:t>MPRIP-NTRK1(M21;N14)</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CD74-NTRK1(C8;N12)</w:t>
            </w:r>
            <w:r>
              <w:rPr>
                <w:rFonts w:ascii="Arial" w:eastAsia="思源黑体 CN Medium" w:hAnsi="Arial" w:cs="Arial" w:hint="eastAsia"/>
                <w:sz w:val="18"/>
                <w:szCs w:val="18"/>
                <w:lang w:val="en-CA"/>
              </w:rPr>
              <w:t>融合基因是肺腺癌的致癌基因，是肺癌新的癌基因靶点。</w:t>
            </w:r>
          </w:p>
        </w:tc>
      </w:tr>
      <w:tr w:rsidR="004A5D4F" w14:paraId="49E0F03A" w14:textId="77777777" w:rsidTr="00086956">
        <w:tc>
          <w:tcPr>
            <w:tcW w:w="2048" w:type="dxa"/>
            <w:vAlign w:val="center"/>
          </w:tcPr>
          <w:p w14:paraId="7BA3AAD3" w14:textId="4A4AD5C8" w:rsidR="004A5D4F" w:rsidRPr="00553447" w:rsidRDefault="004A5D4F" w:rsidP="004A5D4F">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NTRK</w:t>
            </w:r>
            <w:r w:rsidR="007B40D1" w:rsidRPr="00553447">
              <w:rPr>
                <w:rFonts w:ascii="Arial" w:eastAsia="思源黑体 CN Medium" w:hAnsi="Arial" w:cs="Arial" w:hint="eastAsia"/>
                <w:b/>
                <w:color w:val="006EC0"/>
                <w:sz w:val="21"/>
                <w:szCs w:val="21"/>
                <w:lang w:val="en-CA"/>
              </w:rPr>
              <w:t>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1D4DD005" w14:textId="3EAD34E4" w:rsidR="004A5D4F" w:rsidRPr="00553447" w:rsidRDefault="00AE25E5" w:rsidP="004A5D4F">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NM_006180.6</w:t>
            </w:r>
          </w:p>
        </w:tc>
        <w:tc>
          <w:tcPr>
            <w:tcW w:w="3541" w:type="dxa"/>
          </w:tcPr>
          <w:p w14:paraId="4D321BA5" w14:textId="41C1FDC1" w:rsidR="004A5D4F" w:rsidRDefault="001553B5"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w:t>
            </w:r>
            <w:r>
              <w:rPr>
                <w:rFonts w:ascii="Arial" w:eastAsia="思源黑体 CN Medium" w:hAnsi="Arial" w:cs="Arial"/>
                <w:sz w:val="18"/>
                <w:szCs w:val="18"/>
                <w:lang w:val="en-CA"/>
              </w:rPr>
              <w:t>B</w:t>
            </w:r>
            <w:r>
              <w:rPr>
                <w:rFonts w:ascii="Arial" w:eastAsia="思源黑体 CN Medium" w:hAnsi="Arial" w:cs="Arial" w:hint="eastAsia"/>
                <w:sz w:val="18"/>
                <w:szCs w:val="18"/>
                <w:lang w:val="en-CA"/>
              </w:rPr>
              <w:t>。</w:t>
            </w:r>
            <w:r w:rsidR="004A5D4F" w:rsidRPr="004A5D4F">
              <w:rPr>
                <w:rFonts w:ascii="Arial" w:eastAsia="思源黑体 CN Medium" w:hAnsi="Arial" w:cs="Arial" w:hint="eastAsia"/>
                <w:sz w:val="18"/>
                <w:szCs w:val="18"/>
                <w:lang w:val="en-CA"/>
              </w:rPr>
              <w:t>NTRK2</w:t>
            </w:r>
            <w:r w:rsidR="00616D52" w:rsidRPr="00616D52">
              <w:rPr>
                <w:rFonts w:ascii="Arial" w:eastAsia="思源黑体 CN Medium" w:hAnsi="Arial" w:cs="Arial" w:hint="eastAsia"/>
                <w:sz w:val="18"/>
                <w:szCs w:val="18"/>
                <w:lang w:val="en-CA"/>
              </w:rPr>
              <w:t>是脑源性神经营养因子（</w:t>
            </w:r>
            <w:r w:rsidR="00616D52" w:rsidRPr="00616D52">
              <w:rPr>
                <w:rFonts w:ascii="Arial" w:eastAsia="思源黑体 CN Medium" w:hAnsi="Arial" w:cs="Arial" w:hint="eastAsia"/>
                <w:sz w:val="18"/>
                <w:szCs w:val="18"/>
                <w:lang w:val="en-CA"/>
              </w:rPr>
              <w:t>brain-derived neurotrophic factor, BDNF</w:t>
            </w:r>
            <w:r w:rsidR="00616D52" w:rsidRPr="00616D52">
              <w:rPr>
                <w:rFonts w:ascii="Arial" w:eastAsia="思源黑体 CN Medium" w:hAnsi="Arial" w:cs="Arial" w:hint="eastAsia"/>
                <w:sz w:val="18"/>
                <w:szCs w:val="18"/>
                <w:lang w:val="en-CA"/>
              </w:rPr>
              <w:t>）的受体，也是数种神经营养素（</w:t>
            </w:r>
            <w:proofErr w:type="spellStart"/>
            <w:r w:rsidR="00616D52" w:rsidRPr="00616D52">
              <w:rPr>
                <w:rFonts w:ascii="Arial" w:eastAsia="思源黑体 CN Medium" w:hAnsi="Arial" w:cs="Arial" w:hint="eastAsia"/>
                <w:sz w:val="18"/>
                <w:szCs w:val="18"/>
                <w:lang w:val="en-CA"/>
              </w:rPr>
              <w:t>neurotrophin</w:t>
            </w:r>
            <w:proofErr w:type="spellEnd"/>
            <w:r w:rsidR="00B94042">
              <w:rPr>
                <w:rFonts w:ascii="Arial" w:eastAsia="思源黑体 CN Medium" w:hAnsi="Arial" w:cs="Arial" w:hint="eastAsia"/>
                <w:sz w:val="18"/>
                <w:szCs w:val="18"/>
                <w:lang w:val="en-CA"/>
              </w:rPr>
              <w:t>，</w:t>
            </w:r>
            <w:proofErr w:type="gramStart"/>
            <w:r w:rsidR="00616D52" w:rsidRPr="00616D52">
              <w:rPr>
                <w:rFonts w:ascii="Arial" w:eastAsia="思源黑体 CN Medium" w:hAnsi="Arial" w:cs="Arial" w:hint="eastAsia"/>
                <w:sz w:val="18"/>
                <w:szCs w:val="18"/>
                <w:lang w:val="en-CA"/>
              </w:rPr>
              <w:t>介</w:t>
            </w:r>
            <w:proofErr w:type="gramEnd"/>
            <w:r w:rsidR="00616D52" w:rsidRPr="00616D52">
              <w:rPr>
                <w:rFonts w:ascii="Arial" w:eastAsia="思源黑体 CN Medium" w:hAnsi="Arial" w:cs="Arial" w:hint="eastAsia"/>
                <w:sz w:val="18"/>
                <w:szCs w:val="18"/>
                <w:lang w:val="en-CA"/>
              </w:rPr>
              <w:t>导特定细胞群体生存及分化的小分子生长因子</w:t>
            </w:r>
            <w:r w:rsidR="00B94042">
              <w:rPr>
                <w:rFonts w:ascii="Arial" w:eastAsia="思源黑体 CN Medium" w:hAnsi="Arial" w:cs="Arial" w:hint="eastAsia"/>
                <w:sz w:val="18"/>
                <w:szCs w:val="18"/>
                <w:lang w:val="en-CA"/>
              </w:rPr>
              <w:t>）</w:t>
            </w:r>
            <w:r w:rsidR="00616D52" w:rsidRPr="00616D52">
              <w:rPr>
                <w:rFonts w:ascii="Arial" w:eastAsia="思源黑体 CN Medium" w:hAnsi="Arial" w:cs="Arial" w:hint="eastAsia"/>
                <w:sz w:val="18"/>
                <w:szCs w:val="18"/>
                <w:lang w:val="en-CA"/>
              </w:rPr>
              <w:t>的高亲和力催化型受体。该蛋白定位于细胞表面，接受来自神经营养素或其他细胞的生长信号，发生自磷酸化并磷酸化激活下游</w:t>
            </w:r>
            <w:r w:rsidR="00616D52" w:rsidRPr="00616D52">
              <w:rPr>
                <w:rFonts w:ascii="Arial" w:eastAsia="思源黑体 CN Medium" w:hAnsi="Arial" w:cs="Arial" w:hint="eastAsia"/>
                <w:sz w:val="18"/>
                <w:szCs w:val="18"/>
                <w:lang w:val="en-CA"/>
              </w:rPr>
              <w:t>MAPK</w:t>
            </w:r>
            <w:r w:rsidR="00616D52" w:rsidRPr="00616D52">
              <w:rPr>
                <w:rFonts w:ascii="Arial" w:eastAsia="思源黑体 CN Medium" w:hAnsi="Arial" w:cs="Arial" w:hint="eastAsia"/>
                <w:sz w:val="18"/>
                <w:szCs w:val="18"/>
                <w:lang w:val="en-CA"/>
              </w:rPr>
              <w:t>等信号通路</w:t>
            </w:r>
            <w:r w:rsidR="004A5D4F" w:rsidRPr="004A5D4F">
              <w:rPr>
                <w:rFonts w:ascii="Arial" w:eastAsia="思源黑体 CN Medium" w:hAnsi="Arial" w:cs="Arial" w:hint="eastAsia"/>
                <w:sz w:val="18"/>
                <w:szCs w:val="18"/>
                <w:lang w:val="en-CA"/>
              </w:rPr>
              <w:t>，导致细胞生长和分化。</w:t>
            </w:r>
          </w:p>
        </w:tc>
        <w:tc>
          <w:tcPr>
            <w:tcW w:w="4498" w:type="dxa"/>
          </w:tcPr>
          <w:p w14:paraId="165B5BE4" w14:textId="409B3BE0" w:rsidR="004A5D4F" w:rsidRDefault="00B94042" w:rsidP="004A5D4F">
            <w:pPr>
              <w:autoSpaceDE w:val="0"/>
              <w:autoSpaceDN w:val="0"/>
              <w:adjustRightInd w:val="0"/>
              <w:spacing w:after="0" w:line="240" w:lineRule="auto"/>
              <w:rPr>
                <w:rFonts w:ascii="Arial" w:eastAsia="思源黑体 CN Medium" w:hAnsi="Arial" w:cs="Arial"/>
                <w:sz w:val="18"/>
                <w:szCs w:val="18"/>
                <w:lang w:val="en-CA"/>
              </w:rPr>
            </w:pPr>
            <w:r w:rsidRPr="00B94042">
              <w:rPr>
                <w:rFonts w:ascii="Arial" w:eastAsia="思源黑体 CN Medium" w:hAnsi="Arial" w:cs="Arial" w:hint="eastAsia"/>
                <w:sz w:val="18"/>
                <w:szCs w:val="18"/>
                <w:lang w:val="en-CA"/>
              </w:rPr>
              <w:t>NTRK</w:t>
            </w:r>
            <w:r w:rsidRPr="00B94042">
              <w:rPr>
                <w:rFonts w:ascii="Arial" w:eastAsia="思源黑体 CN Medium" w:hAnsi="Arial" w:cs="Arial" w:hint="eastAsia"/>
                <w:sz w:val="18"/>
                <w:szCs w:val="18"/>
                <w:lang w:val="en-CA"/>
              </w:rPr>
              <w:t>融合在实体瘤中整体发生率较低，以</w:t>
            </w:r>
            <w:r w:rsidRPr="00B94042">
              <w:rPr>
                <w:rFonts w:ascii="Arial" w:eastAsia="思源黑体 CN Medium" w:hAnsi="Arial" w:cs="Arial" w:hint="eastAsia"/>
                <w:sz w:val="18"/>
                <w:szCs w:val="18"/>
                <w:lang w:val="en-CA"/>
              </w:rPr>
              <w:t>NTRK2</w:t>
            </w:r>
            <w:r w:rsidRPr="00B94042">
              <w:rPr>
                <w:rFonts w:ascii="Arial" w:eastAsia="思源黑体 CN Medium" w:hAnsi="Arial" w:cs="Arial" w:hint="eastAsia"/>
                <w:sz w:val="18"/>
                <w:szCs w:val="18"/>
                <w:lang w:val="en-CA"/>
              </w:rPr>
              <w:t>融合尤甚。仅在在某些罕见肿瘤（如唾液腺乳腺样分泌癌、分泌型乳腺癌、婴儿型纤维肉瘤等）中观察到</w:t>
            </w:r>
            <w:r w:rsidRPr="00B94042">
              <w:rPr>
                <w:rFonts w:ascii="Arial" w:eastAsia="思源黑体 CN Medium" w:hAnsi="Arial" w:cs="Arial" w:hint="eastAsia"/>
                <w:sz w:val="18"/>
                <w:szCs w:val="18"/>
                <w:lang w:val="en-CA"/>
              </w:rPr>
              <w:t>NTRK</w:t>
            </w:r>
            <w:r w:rsidRPr="00B94042">
              <w:rPr>
                <w:rFonts w:ascii="Arial" w:eastAsia="思源黑体 CN Medium" w:hAnsi="Arial" w:cs="Arial" w:hint="eastAsia"/>
                <w:sz w:val="18"/>
                <w:szCs w:val="18"/>
                <w:lang w:val="en-CA"/>
              </w:rPr>
              <w:t>融合高频发生，而常见肿瘤均为低频出现。</w:t>
            </w:r>
            <w:r w:rsidR="0007073D" w:rsidRPr="0007073D">
              <w:rPr>
                <w:rFonts w:ascii="Arial" w:eastAsia="思源黑体 CN Medium" w:hAnsi="Arial" w:cs="Arial" w:hint="eastAsia"/>
                <w:sz w:val="18"/>
                <w:szCs w:val="18"/>
                <w:lang w:val="en-CA"/>
              </w:rPr>
              <w:t>NTRK2</w:t>
            </w:r>
            <w:r w:rsidR="0007073D" w:rsidRPr="0007073D">
              <w:rPr>
                <w:rFonts w:ascii="Arial" w:eastAsia="思源黑体 CN Medium" w:hAnsi="Arial" w:cs="Arial" w:hint="eastAsia"/>
                <w:sz w:val="18"/>
                <w:szCs w:val="18"/>
                <w:lang w:val="en-CA"/>
              </w:rPr>
              <w:t>的某些错义突变可能导致对</w:t>
            </w:r>
            <w:r w:rsidR="0007073D" w:rsidRPr="0007073D">
              <w:rPr>
                <w:rFonts w:ascii="Arial" w:eastAsia="思源黑体 CN Medium" w:hAnsi="Arial" w:cs="Arial" w:hint="eastAsia"/>
                <w:sz w:val="18"/>
                <w:szCs w:val="18"/>
                <w:lang w:val="en-CA"/>
              </w:rPr>
              <w:t>TRK</w:t>
            </w:r>
            <w:r w:rsidR="0007073D" w:rsidRPr="0007073D">
              <w:rPr>
                <w:rFonts w:ascii="Arial" w:eastAsia="思源黑体 CN Medium" w:hAnsi="Arial" w:cs="Arial" w:hint="eastAsia"/>
                <w:sz w:val="18"/>
                <w:szCs w:val="18"/>
                <w:lang w:val="en-CA"/>
              </w:rPr>
              <w:t>抑制的耐药性。</w:t>
            </w:r>
            <w:r w:rsidR="0007073D" w:rsidRPr="004A5D4F">
              <w:rPr>
                <w:rFonts w:ascii="Arial" w:eastAsia="思源黑体 CN Medium" w:hAnsi="Arial" w:cs="Arial" w:hint="eastAsia"/>
                <w:sz w:val="18"/>
                <w:szCs w:val="18"/>
                <w:lang w:val="en-CA"/>
              </w:rPr>
              <w:t>NTRK</w:t>
            </w:r>
            <w:r w:rsidR="0007073D" w:rsidRPr="004A5D4F">
              <w:rPr>
                <w:rFonts w:ascii="Arial" w:eastAsia="思源黑体 CN Medium" w:hAnsi="Arial" w:cs="Arial" w:hint="eastAsia"/>
                <w:sz w:val="18"/>
                <w:szCs w:val="18"/>
                <w:lang w:val="en-CA"/>
              </w:rPr>
              <w:t>基因融合的实体瘤患者对</w:t>
            </w:r>
            <w:proofErr w:type="gramStart"/>
            <w:r w:rsidR="0007073D" w:rsidRPr="004A5D4F">
              <w:rPr>
                <w:rFonts w:ascii="Arial" w:eastAsia="思源黑体 CN Medium" w:hAnsi="Arial" w:cs="Arial" w:hint="eastAsia"/>
                <w:sz w:val="18"/>
                <w:szCs w:val="18"/>
                <w:lang w:val="en-CA"/>
              </w:rPr>
              <w:t>恩曲替尼</w:t>
            </w:r>
            <w:proofErr w:type="gramEnd"/>
            <w:r w:rsidR="0007073D" w:rsidRPr="004A5D4F">
              <w:rPr>
                <w:rFonts w:ascii="Arial" w:eastAsia="思源黑体 CN Medium" w:hAnsi="Arial" w:cs="Arial" w:hint="eastAsia"/>
                <w:sz w:val="18"/>
                <w:szCs w:val="18"/>
                <w:lang w:val="en-CA"/>
              </w:rPr>
              <w:t>、拉</w:t>
            </w:r>
            <w:proofErr w:type="gramStart"/>
            <w:r w:rsidR="0007073D" w:rsidRPr="004A5D4F">
              <w:rPr>
                <w:rFonts w:ascii="Arial" w:eastAsia="思源黑体 CN Medium" w:hAnsi="Arial" w:cs="Arial" w:hint="eastAsia"/>
                <w:sz w:val="18"/>
                <w:szCs w:val="18"/>
                <w:lang w:val="en-CA"/>
              </w:rPr>
              <w:t>罗替尼</w:t>
            </w:r>
            <w:proofErr w:type="gramEnd"/>
            <w:r w:rsidR="0007073D" w:rsidRPr="004A5D4F">
              <w:rPr>
                <w:rFonts w:ascii="Arial" w:eastAsia="思源黑体 CN Medium" w:hAnsi="Arial" w:cs="Arial" w:hint="eastAsia"/>
                <w:sz w:val="18"/>
                <w:szCs w:val="18"/>
                <w:lang w:val="en-CA"/>
              </w:rPr>
              <w:t>等敏感。</w:t>
            </w:r>
          </w:p>
        </w:tc>
      </w:tr>
      <w:tr w:rsidR="004A5D4F" w14:paraId="24470810" w14:textId="77777777" w:rsidTr="00086956">
        <w:tc>
          <w:tcPr>
            <w:tcW w:w="2048" w:type="dxa"/>
            <w:vAlign w:val="center"/>
          </w:tcPr>
          <w:p w14:paraId="7A7FC51A" w14:textId="77777777" w:rsidR="004A5D4F" w:rsidRPr="00553447" w:rsidRDefault="004A5D4F" w:rsidP="004A5D4F">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NTRK3</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12B96B43" w14:textId="29F7CE97" w:rsidR="004A5D4F" w:rsidRPr="00553447" w:rsidRDefault="00AE25E5" w:rsidP="004A5D4F">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NM_001012338.3</w:t>
            </w:r>
          </w:p>
        </w:tc>
        <w:tc>
          <w:tcPr>
            <w:tcW w:w="3541" w:type="dxa"/>
          </w:tcPr>
          <w:p w14:paraId="6E54A3B5" w14:textId="77777777" w:rsidR="004A5D4F" w:rsidRDefault="004A5D4F"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表达主要见于神经元细胞和神经外胚叶肿瘤。</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可以发生致癌性基因重排，形成</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肿瘤蛋白，其作用机制与</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肿瘤蛋白非常相似，可在分泌型乳腺癌、先天性纤维肉瘤、先天中胚层肾瘤等多种肿瘤类型中检测出。</w:t>
            </w:r>
          </w:p>
        </w:tc>
        <w:tc>
          <w:tcPr>
            <w:tcW w:w="4498" w:type="dxa"/>
          </w:tcPr>
          <w:p w14:paraId="401943B3" w14:textId="77777777" w:rsidR="004A5D4F" w:rsidRDefault="004A5D4F"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约有</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急性</w:t>
            </w:r>
            <w:proofErr w:type="gramStart"/>
            <w:r>
              <w:rPr>
                <w:rFonts w:ascii="Arial" w:eastAsia="思源黑体 CN Medium" w:hAnsi="Arial" w:cs="Arial" w:hint="eastAsia"/>
                <w:sz w:val="18"/>
                <w:szCs w:val="18"/>
                <w:lang w:val="en-CA"/>
              </w:rPr>
              <w:t>髓</w:t>
            </w:r>
            <w:proofErr w:type="gramEnd"/>
            <w:r>
              <w:rPr>
                <w:rFonts w:ascii="Arial" w:eastAsia="思源黑体 CN Medium" w:hAnsi="Arial" w:cs="Arial" w:hint="eastAsia"/>
                <w:sz w:val="18"/>
                <w:szCs w:val="18"/>
                <w:lang w:val="en-CA"/>
              </w:rPr>
              <w:t>细胞白血病</w:t>
            </w:r>
            <w:r>
              <w:rPr>
                <w:rFonts w:ascii="Arial" w:eastAsia="思源黑体 CN Medium" w:hAnsi="Arial" w:cs="Arial" w:hint="eastAsia"/>
                <w:sz w:val="18"/>
                <w:szCs w:val="18"/>
                <w:lang w:val="en-CA"/>
              </w:rPr>
              <w:t>AML-M2</w:t>
            </w:r>
            <w:r>
              <w:rPr>
                <w:rFonts w:ascii="Arial" w:eastAsia="思源黑体 CN Medium" w:hAnsi="Arial" w:cs="Arial" w:hint="eastAsia"/>
                <w:sz w:val="18"/>
                <w:szCs w:val="18"/>
                <w:lang w:val="en-CA"/>
              </w:rPr>
              <w:t>患者存在</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w:t>
            </w:r>
            <w:r>
              <w:rPr>
                <w:rFonts w:ascii="Arial" w:eastAsia="思源黑体 CN Medium" w:hAnsi="Arial" w:cs="Arial" w:hint="eastAsia"/>
                <w:sz w:val="18"/>
                <w:szCs w:val="18"/>
                <w:lang w:val="en-CA"/>
              </w:rPr>
              <w:t>t(12;15)(p12;q25)</w:t>
            </w:r>
            <w:r>
              <w:rPr>
                <w:rFonts w:ascii="Arial" w:eastAsia="思源黑体 CN Medium" w:hAnsi="Arial" w:cs="Arial" w:hint="eastAsia"/>
                <w:sz w:val="18"/>
                <w:szCs w:val="18"/>
                <w:lang w:val="en-CA"/>
              </w:rPr>
              <w:t>；表达</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融合基因患者目前的标准化疗方案效果不佳，为难治性白血病，患者预后不良。融合基因</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在分泌型乳腺癌中的表达率为</w:t>
            </w:r>
            <w:r>
              <w:rPr>
                <w:rFonts w:ascii="Arial" w:eastAsia="思源黑体 CN Medium" w:hAnsi="Arial" w:cs="Arial" w:hint="eastAsia"/>
                <w:sz w:val="18"/>
                <w:szCs w:val="18"/>
                <w:lang w:val="en-CA"/>
              </w:rPr>
              <w:t>90.9%</w:t>
            </w:r>
            <w:r>
              <w:rPr>
                <w:rFonts w:ascii="Arial" w:eastAsia="思源黑体 CN Medium" w:hAnsi="Arial" w:cs="Arial" w:hint="eastAsia"/>
                <w:sz w:val="18"/>
                <w:szCs w:val="18"/>
                <w:lang w:val="en-CA"/>
              </w:rPr>
              <w:t>，特异性达</w:t>
            </w:r>
            <w:r>
              <w:rPr>
                <w:rFonts w:ascii="Arial" w:eastAsia="思源黑体 CN Medium" w:hAnsi="Arial" w:cs="Arial" w:hint="eastAsia"/>
                <w:sz w:val="18"/>
                <w:szCs w:val="18"/>
                <w:lang w:val="en-CA"/>
              </w:rPr>
              <w:t>100%</w:t>
            </w:r>
            <w:r>
              <w:rPr>
                <w:rFonts w:ascii="Arial" w:eastAsia="思源黑体 CN Medium" w:hAnsi="Arial" w:cs="Arial" w:hint="eastAsia"/>
                <w:sz w:val="18"/>
                <w:szCs w:val="18"/>
                <w:lang w:val="en-CA"/>
              </w:rPr>
              <w:t>。食管癌组织标本中验证</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基因的断裂频率为</w:t>
            </w:r>
            <w:r>
              <w:rPr>
                <w:rFonts w:ascii="Arial" w:eastAsia="思源黑体 CN Medium" w:hAnsi="Arial" w:cs="Arial" w:hint="eastAsia"/>
                <w:sz w:val="18"/>
                <w:szCs w:val="18"/>
                <w:lang w:val="en-CA"/>
              </w:rPr>
              <w:t>14.7%</w:t>
            </w:r>
            <w:r>
              <w:rPr>
                <w:rFonts w:ascii="Arial" w:eastAsia="思源黑体 CN Medium" w:hAnsi="Arial" w:cs="Arial" w:hint="eastAsia"/>
                <w:sz w:val="18"/>
                <w:szCs w:val="18"/>
                <w:lang w:val="en-CA"/>
              </w:rPr>
              <w:t>，位于</w:t>
            </w:r>
            <w:r>
              <w:rPr>
                <w:rFonts w:ascii="Arial" w:eastAsia="思源黑体 CN Medium" w:hAnsi="Arial" w:cs="Arial" w:hint="eastAsia"/>
                <w:sz w:val="18"/>
                <w:szCs w:val="18"/>
                <w:lang w:val="en-CA"/>
              </w:rPr>
              <w:t>15q25.3</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基因与</w:t>
            </w:r>
            <w:r>
              <w:rPr>
                <w:rFonts w:ascii="Arial" w:eastAsia="思源黑体 CN Medium" w:hAnsi="Arial" w:cs="Arial" w:hint="eastAsia"/>
                <w:sz w:val="18"/>
                <w:szCs w:val="18"/>
                <w:lang w:val="en-CA"/>
              </w:rPr>
              <w:t>5q32</w:t>
            </w:r>
            <w:r>
              <w:rPr>
                <w:rFonts w:ascii="Arial" w:eastAsia="思源黑体 CN Medium" w:hAnsi="Arial" w:cs="Arial" w:hint="eastAsia"/>
                <w:sz w:val="18"/>
                <w:szCs w:val="18"/>
                <w:lang w:val="en-CA"/>
              </w:rPr>
              <w:t>上的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序列通过</w:t>
            </w:r>
            <w:r>
              <w:rPr>
                <w:rFonts w:ascii="Arial" w:eastAsia="思源黑体 CN Medium" w:hAnsi="Arial" w:cs="Arial" w:hint="eastAsia"/>
                <w:sz w:val="18"/>
                <w:szCs w:val="18"/>
                <w:lang w:val="en-CA"/>
              </w:rPr>
              <w:t>t(5;15)</w:t>
            </w:r>
            <w:r>
              <w:rPr>
                <w:rFonts w:ascii="Arial" w:eastAsia="思源黑体 CN Medium" w:hAnsi="Arial" w:cs="Arial" w:hint="eastAsia"/>
                <w:sz w:val="18"/>
                <w:szCs w:val="18"/>
                <w:lang w:val="en-CA"/>
              </w:rPr>
              <w:t>形成融合转录本。</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融合基因是婴儿纤维肉瘤的致癌基因。</w:t>
            </w:r>
          </w:p>
        </w:tc>
      </w:tr>
      <w:tr w:rsidR="004A5D4F" w14:paraId="7CA74DB7" w14:textId="77777777" w:rsidTr="00086956">
        <w:tc>
          <w:tcPr>
            <w:tcW w:w="2048" w:type="dxa"/>
            <w:vAlign w:val="center"/>
          </w:tcPr>
          <w:p w14:paraId="3ACA09F2" w14:textId="77777777" w:rsidR="004A5D4F" w:rsidRDefault="004A5D4F" w:rsidP="004A5D4F">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PDGFRA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3EC6167" w14:textId="77777777" w:rsidR="004A5D4F" w:rsidRDefault="004A5D4F" w:rsidP="004A5D4F">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NM_006206.6 </w:t>
            </w:r>
          </w:p>
        </w:tc>
        <w:tc>
          <w:tcPr>
            <w:tcW w:w="3541" w:type="dxa"/>
          </w:tcPr>
          <w:p w14:paraId="4E619A1D" w14:textId="77777777" w:rsidR="004A5D4F" w:rsidRDefault="004A5D4F"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为原癌基因，编码血小板源生长因子受体α，在器官发育、伤口愈合及肿瘤发展等方面起重要作用；其在胃肠道间质瘤（</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）中有较大表达概率，常作为</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诊断的指标物质。</w:t>
            </w:r>
          </w:p>
        </w:tc>
        <w:tc>
          <w:tcPr>
            <w:tcW w:w="4498" w:type="dxa"/>
          </w:tcPr>
          <w:p w14:paraId="11622161" w14:textId="77777777" w:rsidR="004A5D4F" w:rsidRDefault="004A5D4F"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在突变的类型中，</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中最常见的单发</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的突变是点突变</w:t>
            </w:r>
            <w:r>
              <w:rPr>
                <w:rFonts w:ascii="Arial" w:eastAsia="思源黑体 CN Medium" w:hAnsi="Arial" w:cs="Arial" w:hint="eastAsia"/>
                <w:sz w:val="18"/>
                <w:szCs w:val="18"/>
                <w:lang w:val="en-CA"/>
              </w:rPr>
              <w:t>D842V</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62.6%</w:t>
            </w:r>
            <w:r>
              <w:rPr>
                <w:rFonts w:ascii="Arial" w:eastAsia="思源黑体 CN Medium" w:hAnsi="Arial" w:cs="Arial" w:hint="eastAsia"/>
                <w:sz w:val="18"/>
                <w:szCs w:val="18"/>
                <w:lang w:val="en-CA"/>
              </w:rPr>
              <w:t>），导致第</w:t>
            </w:r>
            <w:r>
              <w:rPr>
                <w:rFonts w:ascii="Arial" w:eastAsia="思源黑体 CN Medium" w:hAnsi="Arial" w:cs="Arial" w:hint="eastAsia"/>
                <w:sz w:val="18"/>
                <w:szCs w:val="18"/>
                <w:lang w:val="en-CA"/>
              </w:rPr>
              <w:t>842</w:t>
            </w:r>
            <w:r>
              <w:rPr>
                <w:rFonts w:ascii="Arial" w:eastAsia="思源黑体 CN Medium" w:hAnsi="Arial" w:cs="Arial" w:hint="eastAsia"/>
                <w:sz w:val="18"/>
                <w:szCs w:val="18"/>
                <w:lang w:val="en-CA"/>
              </w:rPr>
              <w:t>位天门冬氨酸为缬氨酸所取代；最常见的移码突变是缺失突变</w:t>
            </w:r>
            <w:r>
              <w:rPr>
                <w:rFonts w:ascii="Arial" w:eastAsia="思源黑体 CN Medium" w:hAnsi="Arial" w:cs="Arial" w:hint="eastAsia"/>
                <w:sz w:val="18"/>
                <w:szCs w:val="18"/>
                <w:lang w:val="en-CA"/>
              </w:rPr>
              <w:t>DIMH842-845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IMHD843-846</w:t>
            </w:r>
            <w:r>
              <w:rPr>
                <w:rFonts w:ascii="Arial" w:eastAsia="思源黑体 CN Medium" w:hAnsi="Arial" w:cs="Arial" w:hint="eastAsia"/>
                <w:sz w:val="18"/>
                <w:szCs w:val="18"/>
                <w:lang w:val="en-CA"/>
              </w:rPr>
              <w:t>，而这两种突变在蛋白表达上相同，占所有</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突变的</w:t>
            </w:r>
            <w:r>
              <w:rPr>
                <w:rFonts w:ascii="Arial" w:eastAsia="思源黑体 CN Medium" w:hAnsi="Arial" w:cs="Arial" w:hint="eastAsia"/>
                <w:sz w:val="18"/>
                <w:szCs w:val="18"/>
                <w:lang w:val="en-CA"/>
              </w:rPr>
              <w:t>14.9%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外显子</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的突变十分少见，主要表现为错义突变，导致第</w:t>
            </w:r>
            <w:r>
              <w:rPr>
                <w:rFonts w:ascii="Arial" w:eastAsia="思源黑体 CN Medium" w:hAnsi="Arial" w:cs="Arial" w:hint="eastAsia"/>
                <w:sz w:val="18"/>
                <w:szCs w:val="18"/>
                <w:lang w:val="en-CA"/>
              </w:rPr>
              <w:t>561</w:t>
            </w:r>
            <w:r>
              <w:rPr>
                <w:rFonts w:ascii="Arial" w:eastAsia="思源黑体 CN Medium" w:hAnsi="Arial" w:cs="Arial" w:hint="eastAsia"/>
                <w:sz w:val="18"/>
                <w:szCs w:val="18"/>
                <w:lang w:val="en-CA"/>
              </w:rPr>
              <w:t>位缬氨酸为天门冬氨酸所取代（</w:t>
            </w:r>
            <w:r>
              <w:rPr>
                <w:rFonts w:ascii="Arial" w:eastAsia="思源黑体 CN Medium" w:hAnsi="Arial" w:cs="Arial" w:hint="eastAsia"/>
                <w:sz w:val="18"/>
                <w:szCs w:val="18"/>
                <w:lang w:val="en-CA"/>
              </w:rPr>
              <w:t>V561D</w:t>
            </w:r>
            <w:r>
              <w:rPr>
                <w:rFonts w:ascii="Arial" w:eastAsia="思源黑体 CN Medium" w:hAnsi="Arial" w:cs="Arial" w:hint="eastAsia"/>
                <w:sz w:val="18"/>
                <w:szCs w:val="18"/>
                <w:lang w:val="en-CA"/>
              </w:rPr>
              <w:t>），但是密码子第</w:t>
            </w:r>
            <w:r>
              <w:rPr>
                <w:rFonts w:ascii="Arial" w:eastAsia="思源黑体 CN Medium" w:hAnsi="Arial" w:cs="Arial" w:hint="eastAsia"/>
                <w:sz w:val="18"/>
                <w:szCs w:val="18"/>
                <w:lang w:val="en-CA"/>
              </w:rPr>
              <w:t>561</w:t>
            </w:r>
            <w:r>
              <w:rPr>
                <w:rFonts w:ascii="Arial" w:eastAsia="思源黑体 CN Medium" w:hAnsi="Arial" w:cs="Arial" w:hint="eastAsia"/>
                <w:sz w:val="18"/>
                <w:szCs w:val="18"/>
                <w:lang w:val="en-CA"/>
              </w:rPr>
              <w:t>位缬氨酸周围的结构内缺失及插入突变也有报道。影响外显子</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的错义突变导致第</w:t>
            </w:r>
            <w:r>
              <w:rPr>
                <w:rFonts w:ascii="Arial" w:eastAsia="思源黑体 CN Medium" w:hAnsi="Arial" w:cs="Arial" w:hint="eastAsia"/>
                <w:sz w:val="18"/>
                <w:szCs w:val="18"/>
                <w:lang w:val="en-CA"/>
              </w:rPr>
              <w:t>659</w:t>
            </w:r>
            <w:r>
              <w:rPr>
                <w:rFonts w:ascii="Arial" w:eastAsia="思源黑体 CN Medium" w:hAnsi="Arial" w:cs="Arial" w:hint="eastAsia"/>
                <w:sz w:val="18"/>
                <w:szCs w:val="18"/>
                <w:lang w:val="en-CA"/>
              </w:rPr>
              <w:t>位天门冬酰胺为赖氨酸或酪氨酸所取代，并且可能与</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蛋白表达减低有关。</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外显子发生</w:t>
            </w:r>
            <w:r>
              <w:rPr>
                <w:rFonts w:ascii="Arial" w:eastAsia="思源黑体 CN Medium" w:hAnsi="Arial" w:cs="Arial" w:hint="eastAsia"/>
                <w:sz w:val="18"/>
                <w:szCs w:val="18"/>
                <w:lang w:val="en-CA"/>
              </w:rPr>
              <w:lastRenderedPageBreak/>
              <w:t>突变的</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病例对格</w:t>
            </w:r>
            <w:proofErr w:type="gramStart"/>
            <w:r>
              <w:rPr>
                <w:rFonts w:ascii="Arial" w:eastAsia="思源黑体 CN Medium" w:hAnsi="Arial" w:cs="Arial" w:hint="eastAsia"/>
                <w:sz w:val="18"/>
                <w:szCs w:val="18"/>
                <w:lang w:val="en-CA"/>
              </w:rPr>
              <w:t>列卫治疗</w:t>
            </w:r>
            <w:proofErr w:type="gramEnd"/>
            <w:r>
              <w:rPr>
                <w:rFonts w:ascii="Arial" w:eastAsia="思源黑体 CN Medium" w:hAnsi="Arial" w:cs="Arial" w:hint="eastAsia"/>
                <w:sz w:val="18"/>
                <w:szCs w:val="18"/>
                <w:lang w:val="en-CA"/>
              </w:rPr>
              <w:t>敏感。</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基因突变位点</w:t>
            </w:r>
            <w:r>
              <w:rPr>
                <w:rFonts w:ascii="Arial" w:eastAsia="思源黑体 CN Medium" w:hAnsi="Arial" w:cs="Arial" w:hint="eastAsia"/>
                <w:sz w:val="18"/>
                <w:szCs w:val="18"/>
                <w:lang w:val="en-CA"/>
              </w:rPr>
              <w:t>L839P</w:t>
            </w:r>
            <w:r>
              <w:rPr>
                <w:rFonts w:ascii="Arial" w:eastAsia="思源黑体 CN Medium" w:hAnsi="Arial" w:cs="Arial" w:hint="eastAsia"/>
                <w:sz w:val="18"/>
                <w:szCs w:val="18"/>
                <w:lang w:val="en-CA"/>
              </w:rPr>
              <w:t>是胃肠道间质瘤中一个新突变。</w:t>
            </w:r>
          </w:p>
        </w:tc>
      </w:tr>
      <w:tr w:rsidR="004A5D4F" w14:paraId="2DFF67A0" w14:textId="77777777" w:rsidTr="00086956">
        <w:tc>
          <w:tcPr>
            <w:tcW w:w="2048" w:type="dxa"/>
            <w:vAlign w:val="center"/>
          </w:tcPr>
          <w:p w14:paraId="6C64A730" w14:textId="77777777" w:rsidR="004A5D4F" w:rsidRDefault="004A5D4F" w:rsidP="004A5D4F">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PIK3CA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C6ECC01" w14:textId="77777777" w:rsidR="004A5D4F" w:rsidRDefault="004A5D4F" w:rsidP="004A5D4F">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NM_006218.4 </w:t>
            </w:r>
          </w:p>
        </w:tc>
        <w:tc>
          <w:tcPr>
            <w:tcW w:w="3541" w:type="dxa"/>
          </w:tcPr>
          <w:p w14:paraId="71952E08" w14:textId="77777777" w:rsidR="004A5D4F" w:rsidRDefault="004A5D4F"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基因是一种原癌基因，编码产物为</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磷脂酰肌醇激酶</w:t>
            </w:r>
            <w:r>
              <w:rPr>
                <w:rFonts w:ascii="Arial" w:eastAsia="思源黑体 CN Medium" w:hAnsi="Arial" w:cs="Arial" w:hint="eastAsia"/>
                <w:sz w:val="18"/>
                <w:szCs w:val="18"/>
                <w:lang w:val="en-CA"/>
              </w:rPr>
              <w:t>I3K</w:t>
            </w:r>
            <w:r>
              <w:rPr>
                <w:rFonts w:ascii="Arial" w:eastAsia="思源黑体 CN Medium" w:hAnsi="Arial" w:cs="Arial" w:hint="eastAsia"/>
                <w:sz w:val="18"/>
                <w:szCs w:val="18"/>
                <w:lang w:val="en-CA"/>
              </w:rPr>
              <w:t>的催化亚基</w:t>
            </w:r>
            <w:r>
              <w:rPr>
                <w:rFonts w:ascii="Arial" w:eastAsia="思源黑体 CN Medium" w:hAnsi="Arial" w:cs="Arial" w:hint="eastAsia"/>
                <w:sz w:val="18"/>
                <w:szCs w:val="18"/>
                <w:lang w:val="en-CA"/>
              </w:rPr>
              <w:t>p110</w:t>
            </w:r>
            <w:r>
              <w:rPr>
                <w:rFonts w:ascii="Arial" w:eastAsia="思源黑体 CN Medium" w:hAnsi="Arial" w:cs="Arial" w:hint="eastAsia"/>
                <w:sz w:val="18"/>
                <w:szCs w:val="18"/>
                <w:lang w:val="en-CA"/>
              </w:rPr>
              <w:t>α，可参与细胞存活、运动、黏附和凋亡等多种细胞生理功能的调节，对细胞的生长、形状变化和运动等能够发挥指导作用。研究显示，</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基因的突变主要发生在肿瘤即将侵入其他组织的时候，可能会导致脂质激酶活性增强，引发一系列细胞变化</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使正常细胞的生长失去控制，结果产生癌变。</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基因突变在多种人类癌症中发生突变，可作为</w:t>
            </w:r>
            <w:proofErr w:type="gramStart"/>
            <w:r>
              <w:rPr>
                <w:rFonts w:ascii="Arial" w:eastAsia="思源黑体 CN Medium" w:hAnsi="Arial" w:cs="Arial" w:hint="eastAsia"/>
                <w:sz w:val="18"/>
                <w:szCs w:val="18"/>
                <w:lang w:val="en-CA"/>
              </w:rPr>
              <w:t>药靶用于</w:t>
            </w:r>
            <w:proofErr w:type="gramEnd"/>
            <w:r>
              <w:rPr>
                <w:rFonts w:ascii="Arial" w:eastAsia="思源黑体 CN Medium" w:hAnsi="Arial" w:cs="Arial" w:hint="eastAsia"/>
                <w:sz w:val="18"/>
                <w:szCs w:val="18"/>
                <w:lang w:val="en-CA"/>
              </w:rPr>
              <w:t>治疗癌症。</w:t>
            </w:r>
          </w:p>
        </w:tc>
        <w:tc>
          <w:tcPr>
            <w:tcW w:w="4498" w:type="dxa"/>
          </w:tcPr>
          <w:p w14:paraId="0313E9DD" w14:textId="77777777" w:rsidR="004A5D4F" w:rsidRDefault="004A5D4F"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突变在多个外显子中均有发现，但主要发生在激酶和螺旋两个结构域，其中最常见的突变位于外显子</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，最常见的</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种突变为</w:t>
            </w:r>
            <w:r>
              <w:rPr>
                <w:rFonts w:ascii="Arial" w:eastAsia="思源黑体 CN Medium" w:hAnsi="Arial" w:cs="Arial" w:hint="eastAsia"/>
                <w:sz w:val="18"/>
                <w:szCs w:val="18"/>
                <w:lang w:val="en-CA"/>
              </w:rPr>
              <w:t>p.E542K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p.E545D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p.E545K</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p.H1047R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这些突变不仅可以减少细胞的凋亡还可以促进肿瘤的浸润、提高其下游激酶</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的活性。研究发现，有</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突变的肿瘤细胞会对</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通路的靶</w:t>
            </w:r>
            <w:proofErr w:type="gramStart"/>
            <w:r>
              <w:rPr>
                <w:rFonts w:ascii="Arial" w:eastAsia="思源黑体 CN Medium" w:hAnsi="Arial" w:cs="Arial" w:hint="eastAsia"/>
                <w:sz w:val="18"/>
                <w:szCs w:val="18"/>
                <w:lang w:val="en-CA"/>
              </w:rPr>
              <w:t>向药物</w:t>
            </w:r>
            <w:proofErr w:type="gramEnd"/>
            <w:r>
              <w:rPr>
                <w:rFonts w:ascii="Arial" w:eastAsia="思源黑体 CN Medium" w:hAnsi="Arial" w:cs="Arial" w:hint="eastAsia"/>
                <w:sz w:val="18"/>
                <w:szCs w:val="18"/>
                <w:lang w:val="en-CA"/>
              </w:rPr>
              <w:t>产生耐药性。</w:t>
            </w:r>
          </w:p>
        </w:tc>
      </w:tr>
      <w:tr w:rsidR="006E5660" w14:paraId="7CFAADA3" w14:textId="77777777" w:rsidTr="00086956">
        <w:tc>
          <w:tcPr>
            <w:tcW w:w="2048" w:type="dxa"/>
            <w:vAlign w:val="center"/>
          </w:tcPr>
          <w:p w14:paraId="4480A1B6" w14:textId="450D7043" w:rsidR="006E5660" w:rsidRPr="00726B76" w:rsidRDefault="006E5660" w:rsidP="006E5660">
            <w:pPr>
              <w:tabs>
                <w:tab w:val="left" w:pos="3495"/>
              </w:tabs>
              <w:spacing w:after="0" w:line="240" w:lineRule="auto"/>
              <w:rPr>
                <w:rFonts w:ascii="Arial" w:eastAsia="思源黑体 CN Medium" w:hAnsi="Arial" w:cs="Arial"/>
                <w:b/>
                <w:color w:val="006EC0"/>
                <w:sz w:val="21"/>
                <w:szCs w:val="21"/>
                <w:lang w:val="en-CA"/>
              </w:rPr>
            </w:pPr>
            <w:r w:rsidRPr="00726B76">
              <w:rPr>
                <w:rFonts w:ascii="Arial" w:eastAsia="思源黑体 CN Medium" w:hAnsi="Arial" w:cs="Arial" w:hint="eastAsia"/>
                <w:b/>
                <w:color w:val="006EC0"/>
                <w:sz w:val="21"/>
                <w:szCs w:val="21"/>
                <w:lang w:val="en-CA"/>
              </w:rPr>
              <w:t>P</w:t>
            </w:r>
            <w:r w:rsidRPr="00726B76">
              <w:rPr>
                <w:rFonts w:ascii="Arial" w:eastAsia="思源黑体 CN Medium" w:hAnsi="Arial" w:cs="Arial"/>
                <w:b/>
                <w:color w:val="006EC0"/>
                <w:sz w:val="21"/>
                <w:szCs w:val="21"/>
                <w:lang w:val="en-CA"/>
              </w:rPr>
              <w:t>OLE</w:t>
            </w:r>
            <w:r w:rsidRPr="00726B76">
              <w:rPr>
                <w:rFonts w:ascii="Arial" w:eastAsia="思源黑体 CN Medium" w:hAnsi="Arial" w:cs="Arial" w:hint="eastAsia"/>
                <w:b/>
                <w:color w:val="006EC0"/>
                <w:sz w:val="21"/>
                <w:szCs w:val="21"/>
                <w:lang w:val="en-CA"/>
              </w:rPr>
              <w:t>基因</w:t>
            </w:r>
            <w:r w:rsidRPr="00726B76">
              <w:rPr>
                <w:rFonts w:ascii="Arial" w:eastAsia="思源黑体 CN Medium" w:hAnsi="Arial" w:cs="Arial" w:hint="eastAsia"/>
                <w:b/>
                <w:color w:val="006EC0"/>
                <w:sz w:val="21"/>
                <w:szCs w:val="21"/>
                <w:lang w:val="en-CA"/>
              </w:rPr>
              <w:t xml:space="preserve"> </w:t>
            </w:r>
          </w:p>
          <w:p w14:paraId="58112B22" w14:textId="08B86922" w:rsidR="006E5660" w:rsidRPr="00726B76" w:rsidRDefault="00E62B18" w:rsidP="006E5660">
            <w:pPr>
              <w:tabs>
                <w:tab w:val="left" w:pos="3495"/>
              </w:tabs>
              <w:spacing w:after="0" w:line="240" w:lineRule="auto"/>
              <w:rPr>
                <w:rFonts w:ascii="Arial" w:eastAsia="思源黑体 CN Medium" w:hAnsi="Arial" w:cs="Arial"/>
                <w:b/>
                <w:color w:val="006EC0"/>
                <w:sz w:val="21"/>
                <w:szCs w:val="21"/>
                <w:lang w:val="en-CA"/>
              </w:rPr>
            </w:pPr>
            <w:r w:rsidRPr="00726B76">
              <w:rPr>
                <w:rFonts w:ascii="Arial" w:eastAsia="思源黑体 CN Medium" w:hAnsi="Arial" w:cs="Arial"/>
                <w:b/>
                <w:color w:val="006EC0"/>
                <w:sz w:val="21"/>
                <w:szCs w:val="21"/>
                <w:lang w:val="en-CA"/>
              </w:rPr>
              <w:t>NM_006231.4</w:t>
            </w:r>
            <w:r w:rsidR="006E5660" w:rsidRPr="00726B76">
              <w:rPr>
                <w:rFonts w:ascii="Arial" w:eastAsia="思源黑体 CN Medium" w:hAnsi="Arial" w:cs="Arial"/>
                <w:b/>
                <w:color w:val="006EC0"/>
                <w:sz w:val="21"/>
                <w:szCs w:val="21"/>
                <w:lang w:val="en-CA"/>
              </w:rPr>
              <w:t xml:space="preserve"> </w:t>
            </w:r>
          </w:p>
        </w:tc>
        <w:tc>
          <w:tcPr>
            <w:tcW w:w="3541" w:type="dxa"/>
          </w:tcPr>
          <w:p w14:paraId="25B0A6EC" w14:textId="223C857E" w:rsidR="006E5660" w:rsidRDefault="00740828" w:rsidP="006E5660">
            <w:pPr>
              <w:autoSpaceDE w:val="0"/>
              <w:autoSpaceDN w:val="0"/>
              <w:adjustRightInd w:val="0"/>
              <w:spacing w:after="0" w:line="240" w:lineRule="auto"/>
              <w:rPr>
                <w:rFonts w:ascii="Arial" w:eastAsia="思源黑体 CN Medium" w:hAnsi="Arial" w:cs="Arial"/>
                <w:sz w:val="18"/>
                <w:szCs w:val="18"/>
                <w:lang w:val="en-CA"/>
              </w:rPr>
            </w:pP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基因编码</w:t>
            </w:r>
            <w:r w:rsidRPr="00740828">
              <w:rPr>
                <w:rFonts w:ascii="Arial" w:eastAsia="思源黑体 CN Medium" w:hAnsi="Arial" w:cs="Arial" w:hint="eastAsia"/>
                <w:sz w:val="18"/>
                <w:szCs w:val="18"/>
                <w:lang w:val="en-CA"/>
              </w:rPr>
              <w:t>DNA</w:t>
            </w:r>
            <w:r w:rsidRPr="00740828">
              <w:rPr>
                <w:rFonts w:ascii="Arial" w:eastAsia="思源黑体 CN Medium" w:hAnsi="Arial" w:cs="Arial" w:hint="eastAsia"/>
                <w:sz w:val="18"/>
                <w:szCs w:val="18"/>
                <w:lang w:val="en-CA"/>
              </w:rPr>
              <w:t>聚合酶ε的催化亚基（</w:t>
            </w:r>
            <w:r w:rsidRPr="00740828">
              <w:rPr>
                <w:rFonts w:ascii="Arial" w:eastAsia="思源黑体 CN Medium" w:hAnsi="Arial" w:cs="Arial" w:hint="eastAsia"/>
                <w:sz w:val="18"/>
                <w:szCs w:val="18"/>
                <w:lang w:val="en-CA"/>
              </w:rPr>
              <w:t>DNA Polymerase Epsilon, Catalytic Subunit</w:t>
            </w:r>
            <w:r w:rsidRPr="00740828">
              <w:rPr>
                <w:rFonts w:ascii="Arial" w:eastAsia="思源黑体 CN Medium" w:hAnsi="Arial" w:cs="Arial" w:hint="eastAsia"/>
                <w:sz w:val="18"/>
                <w:szCs w:val="18"/>
                <w:lang w:val="en-CA"/>
              </w:rPr>
              <w:t>），具有</w:t>
            </w:r>
            <w:r w:rsidRPr="00740828">
              <w:rPr>
                <w:rFonts w:ascii="Arial" w:eastAsia="思源黑体 CN Medium" w:hAnsi="Arial" w:cs="Arial" w:hint="eastAsia"/>
                <w:sz w:val="18"/>
                <w:szCs w:val="18"/>
                <w:lang w:val="en-CA"/>
              </w:rPr>
              <w:t>5'</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3'DNA</w:t>
            </w:r>
            <w:r w:rsidRPr="00740828">
              <w:rPr>
                <w:rFonts w:ascii="Arial" w:eastAsia="思源黑体 CN Medium" w:hAnsi="Arial" w:cs="Arial" w:hint="eastAsia"/>
                <w:sz w:val="18"/>
                <w:szCs w:val="18"/>
                <w:lang w:val="en-CA"/>
              </w:rPr>
              <w:t>聚合酶活性和</w:t>
            </w:r>
            <w:r w:rsidRPr="00740828">
              <w:rPr>
                <w:rFonts w:ascii="Arial" w:eastAsia="思源黑体 CN Medium" w:hAnsi="Arial" w:cs="Arial" w:hint="eastAsia"/>
                <w:sz w:val="18"/>
                <w:szCs w:val="18"/>
                <w:lang w:val="en-CA"/>
              </w:rPr>
              <w:t>3'</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5'</w:t>
            </w:r>
            <w:r w:rsidRPr="00740828">
              <w:rPr>
                <w:rFonts w:ascii="Arial" w:eastAsia="思源黑体 CN Medium" w:hAnsi="Arial" w:cs="Arial" w:hint="eastAsia"/>
                <w:sz w:val="18"/>
                <w:szCs w:val="18"/>
                <w:lang w:val="en-CA"/>
              </w:rPr>
              <w:t>核酸外切酶活性，对</w:t>
            </w:r>
            <w:r w:rsidRPr="00740828">
              <w:rPr>
                <w:rFonts w:ascii="Arial" w:eastAsia="思源黑体 CN Medium" w:hAnsi="Arial" w:cs="Arial" w:hint="eastAsia"/>
                <w:sz w:val="18"/>
                <w:szCs w:val="18"/>
                <w:lang w:val="en-CA"/>
              </w:rPr>
              <w:t>DNA</w:t>
            </w:r>
            <w:r w:rsidRPr="00740828">
              <w:rPr>
                <w:rFonts w:ascii="Arial" w:eastAsia="思源黑体 CN Medium" w:hAnsi="Arial" w:cs="Arial" w:hint="eastAsia"/>
                <w:sz w:val="18"/>
                <w:szCs w:val="18"/>
                <w:lang w:val="en-CA"/>
              </w:rPr>
              <w:t>复制和校正具有重要作用。其中，具有校正活性的结构域为</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的核酸外切酶结构域（</w:t>
            </w:r>
            <w:r w:rsidRPr="00740828">
              <w:rPr>
                <w:rFonts w:ascii="Arial" w:eastAsia="思源黑体 CN Medium" w:hAnsi="Arial" w:cs="Arial" w:hint="eastAsia"/>
                <w:sz w:val="18"/>
                <w:szCs w:val="18"/>
                <w:lang w:val="en-CA"/>
              </w:rPr>
              <w:t>exonuclease domain</w:t>
            </w:r>
            <w:r w:rsidRPr="00740828">
              <w:rPr>
                <w:rFonts w:ascii="Arial" w:eastAsia="思源黑体 CN Medium" w:hAnsi="Arial" w:cs="Arial" w:hint="eastAsia"/>
                <w:sz w:val="18"/>
                <w:szCs w:val="18"/>
                <w:lang w:val="en-CA"/>
              </w:rPr>
              <w:t>），也称为校正结构域（</w:t>
            </w:r>
            <w:r w:rsidRPr="00740828">
              <w:rPr>
                <w:rFonts w:ascii="Arial" w:eastAsia="思源黑体 CN Medium" w:hAnsi="Arial" w:cs="Arial" w:hint="eastAsia"/>
                <w:sz w:val="18"/>
                <w:szCs w:val="18"/>
                <w:lang w:val="en-CA"/>
              </w:rPr>
              <w:t>proofreading domain</w:t>
            </w:r>
            <w:r w:rsidRPr="00740828">
              <w:rPr>
                <w:rFonts w:ascii="Arial" w:eastAsia="思源黑体 CN Medium" w:hAnsi="Arial" w:cs="Arial" w:hint="eastAsia"/>
                <w:sz w:val="18"/>
                <w:szCs w:val="18"/>
                <w:lang w:val="en-CA"/>
              </w:rPr>
              <w:t>），能够及时识别并切除复制过程中产生的错误碱基。编码</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核酸外切酶结构域的突变（</w:t>
            </w:r>
            <w:r w:rsidRPr="00740828">
              <w:rPr>
                <w:rFonts w:ascii="Arial" w:eastAsia="思源黑体 CN Medium" w:hAnsi="Arial" w:cs="Arial" w:hint="eastAsia"/>
                <w:sz w:val="18"/>
                <w:szCs w:val="18"/>
                <w:lang w:val="en-CA"/>
              </w:rPr>
              <w:t>exonuclease domain mutation</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EDM</w:t>
            </w:r>
            <w:r w:rsidRPr="00740828">
              <w:rPr>
                <w:rFonts w:ascii="Arial" w:eastAsia="思源黑体 CN Medium" w:hAnsi="Arial" w:cs="Arial" w:hint="eastAsia"/>
                <w:sz w:val="18"/>
                <w:szCs w:val="18"/>
                <w:lang w:val="en-CA"/>
              </w:rPr>
              <w:t>）将导致</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校正功能缺失，使得突变基因在细胞中大量累积，形成独特的分子表型。</w:t>
            </w:r>
          </w:p>
        </w:tc>
        <w:tc>
          <w:tcPr>
            <w:tcW w:w="4498" w:type="dxa"/>
          </w:tcPr>
          <w:p w14:paraId="050070F9" w14:textId="724592C7" w:rsidR="006E5660" w:rsidRDefault="00740828" w:rsidP="006E5660">
            <w:pPr>
              <w:autoSpaceDE w:val="0"/>
              <w:autoSpaceDN w:val="0"/>
              <w:adjustRightInd w:val="0"/>
              <w:spacing w:after="0" w:line="240" w:lineRule="auto"/>
              <w:rPr>
                <w:rFonts w:ascii="Arial" w:eastAsia="思源黑体 CN Medium" w:hAnsi="Arial" w:cs="Arial"/>
                <w:sz w:val="18"/>
                <w:szCs w:val="18"/>
                <w:lang w:val="en-CA"/>
              </w:rPr>
            </w:pP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或</w:t>
            </w:r>
            <w:r w:rsidRPr="00740828">
              <w:rPr>
                <w:rFonts w:ascii="Arial" w:eastAsia="思源黑体 CN Medium" w:hAnsi="Arial" w:cs="Arial" w:hint="eastAsia"/>
                <w:sz w:val="18"/>
                <w:szCs w:val="18"/>
                <w:lang w:val="en-CA"/>
              </w:rPr>
              <w:t>POLD1</w:t>
            </w:r>
            <w:r w:rsidRPr="00740828">
              <w:rPr>
                <w:rFonts w:ascii="Arial" w:eastAsia="思源黑体 CN Medium" w:hAnsi="Arial" w:cs="Arial" w:hint="eastAsia"/>
                <w:sz w:val="18"/>
                <w:szCs w:val="18"/>
                <w:lang w:val="en-CA"/>
              </w:rPr>
              <w:t>基因核酸外切酶结构域的胚系突变可导致聚合酶校正相关性息肉病（</w:t>
            </w:r>
            <w:r w:rsidRPr="00740828">
              <w:rPr>
                <w:rFonts w:ascii="Arial" w:eastAsia="思源黑体 CN Medium" w:hAnsi="Arial" w:cs="Arial" w:hint="eastAsia"/>
                <w:sz w:val="18"/>
                <w:szCs w:val="18"/>
                <w:lang w:val="en-CA"/>
              </w:rPr>
              <w:t>polymerase proofreading associated polyposis</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PPAP</w:t>
            </w:r>
            <w:r w:rsidRPr="00740828">
              <w:rPr>
                <w:rFonts w:ascii="Arial" w:eastAsia="思源黑体 CN Medium" w:hAnsi="Arial" w:cs="Arial" w:hint="eastAsia"/>
                <w:sz w:val="18"/>
                <w:szCs w:val="18"/>
                <w:lang w:val="en-CA"/>
              </w:rPr>
              <w:t>），为家族性显性遗传，好发于年轻、微卫星稳定（</w:t>
            </w:r>
            <w:r w:rsidRPr="00740828">
              <w:rPr>
                <w:rFonts w:ascii="Arial" w:eastAsia="思源黑体 CN Medium" w:hAnsi="Arial" w:cs="Arial" w:hint="eastAsia"/>
                <w:sz w:val="18"/>
                <w:szCs w:val="18"/>
                <w:lang w:val="en-CA"/>
              </w:rPr>
              <w:t>MSS</w:t>
            </w:r>
            <w:r w:rsidRPr="00740828">
              <w:rPr>
                <w:rFonts w:ascii="Arial" w:eastAsia="思源黑体 CN Medium" w:hAnsi="Arial" w:cs="Arial" w:hint="eastAsia"/>
                <w:sz w:val="18"/>
                <w:szCs w:val="18"/>
                <w:lang w:val="en-CA"/>
              </w:rPr>
              <w:t>）的家族性结肠癌患者。</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核酸外切酶结构域体细胞突变（</w:t>
            </w:r>
            <w:r w:rsidRPr="00740828">
              <w:rPr>
                <w:rFonts w:ascii="Arial" w:eastAsia="思源黑体 CN Medium" w:hAnsi="Arial" w:cs="Arial" w:hint="eastAsia"/>
                <w:sz w:val="18"/>
                <w:szCs w:val="18"/>
                <w:lang w:val="en-CA"/>
              </w:rPr>
              <w:t>EDM</w:t>
            </w:r>
            <w:r w:rsidRPr="00740828">
              <w:rPr>
                <w:rFonts w:ascii="Arial" w:eastAsia="思源黑体 CN Medium" w:hAnsi="Arial" w:cs="Arial" w:hint="eastAsia"/>
                <w:sz w:val="18"/>
                <w:szCs w:val="18"/>
                <w:lang w:val="en-CA"/>
              </w:rPr>
              <w:t>）最常发生在子宫内膜癌（</w:t>
            </w:r>
            <w:r w:rsidRPr="00740828">
              <w:rPr>
                <w:rFonts w:ascii="Arial" w:eastAsia="思源黑体 CN Medium" w:hAnsi="Arial" w:cs="Arial" w:hint="eastAsia"/>
                <w:sz w:val="18"/>
                <w:szCs w:val="18"/>
                <w:lang w:val="en-CA"/>
              </w:rPr>
              <w:t>7-12%</w:t>
            </w:r>
            <w:r w:rsidRPr="00740828">
              <w:rPr>
                <w:rFonts w:ascii="Arial" w:eastAsia="思源黑体 CN Medium" w:hAnsi="Arial" w:cs="Arial" w:hint="eastAsia"/>
                <w:sz w:val="18"/>
                <w:szCs w:val="18"/>
                <w:lang w:val="en-CA"/>
              </w:rPr>
              <w:t>）、结肠癌（</w:t>
            </w:r>
            <w:r w:rsidRPr="00740828">
              <w:rPr>
                <w:rFonts w:ascii="Arial" w:eastAsia="思源黑体 CN Medium" w:hAnsi="Arial" w:cs="Arial" w:hint="eastAsia"/>
                <w:sz w:val="18"/>
                <w:szCs w:val="18"/>
                <w:lang w:val="en-CA"/>
              </w:rPr>
              <w:t>1-2%</w:t>
            </w:r>
            <w:r w:rsidRPr="00740828">
              <w:rPr>
                <w:rFonts w:ascii="Arial" w:eastAsia="思源黑体 CN Medium" w:hAnsi="Arial" w:cs="Arial" w:hint="eastAsia"/>
                <w:sz w:val="18"/>
                <w:szCs w:val="18"/>
                <w:lang w:val="en-CA"/>
              </w:rPr>
              <w:t>）、脑部肿瘤、胃癌及胰腺癌中，已知功能性高频热点突变包括</w:t>
            </w:r>
            <w:r w:rsidRPr="00740828">
              <w:rPr>
                <w:rFonts w:ascii="Arial" w:eastAsia="思源黑体 CN Medium" w:hAnsi="Arial" w:cs="Arial" w:hint="eastAsia"/>
                <w:sz w:val="18"/>
                <w:szCs w:val="18"/>
                <w:lang w:val="en-CA"/>
              </w:rPr>
              <w:t>P286R</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S459F</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V411L</w:t>
            </w:r>
            <w:r w:rsidRPr="00740828">
              <w:rPr>
                <w:rFonts w:ascii="Arial" w:eastAsia="思源黑体 CN Medium" w:hAnsi="Arial" w:cs="Arial" w:hint="eastAsia"/>
                <w:sz w:val="18"/>
                <w:szCs w:val="18"/>
                <w:lang w:val="en-CA"/>
              </w:rPr>
              <w:t>等。</w:t>
            </w:r>
            <w:r w:rsidRPr="00740828">
              <w:rPr>
                <w:rFonts w:ascii="Arial" w:eastAsia="思源黑体 CN Medium" w:hAnsi="Arial" w:cs="Arial" w:hint="eastAsia"/>
                <w:sz w:val="18"/>
                <w:szCs w:val="18"/>
                <w:lang w:val="en-CA"/>
              </w:rPr>
              <w:t>TCGA</w:t>
            </w:r>
            <w:r w:rsidRPr="00740828">
              <w:rPr>
                <w:rFonts w:ascii="Arial" w:eastAsia="思源黑体 CN Medium" w:hAnsi="Arial" w:cs="Arial" w:hint="eastAsia"/>
                <w:sz w:val="18"/>
                <w:szCs w:val="18"/>
                <w:lang w:val="en-CA"/>
              </w:rPr>
              <w:t>数据显示，携带</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核酸</w:t>
            </w:r>
            <w:proofErr w:type="gramStart"/>
            <w:r w:rsidRPr="00740828">
              <w:rPr>
                <w:rFonts w:ascii="Arial" w:eastAsia="思源黑体 CN Medium" w:hAnsi="Arial" w:cs="Arial" w:hint="eastAsia"/>
                <w:sz w:val="18"/>
                <w:szCs w:val="18"/>
                <w:lang w:val="en-CA"/>
              </w:rPr>
              <w:t>外切酶区突变</w:t>
            </w:r>
            <w:proofErr w:type="gramEnd"/>
            <w:r w:rsidRPr="00740828">
              <w:rPr>
                <w:rFonts w:ascii="Arial" w:eastAsia="思源黑体 CN Medium" w:hAnsi="Arial" w:cs="Arial" w:hint="eastAsia"/>
                <w:sz w:val="18"/>
                <w:szCs w:val="18"/>
                <w:lang w:val="en-CA"/>
              </w:rPr>
              <w:t>的结直肠癌或子宫内膜癌均具有极高的体细胞突变负荷，为超强突变表型（</w:t>
            </w:r>
            <w:proofErr w:type="spellStart"/>
            <w:r w:rsidRPr="00740828">
              <w:rPr>
                <w:rFonts w:ascii="Arial" w:eastAsia="思源黑体 CN Medium" w:hAnsi="Arial" w:cs="Arial" w:hint="eastAsia"/>
                <w:sz w:val="18"/>
                <w:szCs w:val="18"/>
                <w:lang w:val="en-CA"/>
              </w:rPr>
              <w:t>ultramutated</w:t>
            </w:r>
            <w:proofErr w:type="spellEnd"/>
            <w:r w:rsidRPr="00740828">
              <w:rPr>
                <w:rFonts w:ascii="Arial" w:eastAsia="思源黑体 CN Medium" w:hAnsi="Arial" w:cs="Arial" w:hint="eastAsia"/>
                <w:sz w:val="18"/>
                <w:szCs w:val="18"/>
                <w:lang w:val="en-CA"/>
              </w:rPr>
              <w:t xml:space="preserve"> phenotype</w:t>
            </w:r>
            <w:r w:rsidRPr="00740828">
              <w:rPr>
                <w:rFonts w:ascii="Arial" w:eastAsia="思源黑体 CN Medium" w:hAnsi="Arial" w:cs="Arial" w:hint="eastAsia"/>
                <w:sz w:val="18"/>
                <w:szCs w:val="18"/>
                <w:lang w:val="en-CA"/>
              </w:rPr>
              <w:t>），比错配修复功能缺陷（</w:t>
            </w:r>
            <w:proofErr w:type="spellStart"/>
            <w:r w:rsidRPr="00740828">
              <w:rPr>
                <w:rFonts w:ascii="Arial" w:eastAsia="思源黑体 CN Medium" w:hAnsi="Arial" w:cs="Arial" w:hint="eastAsia"/>
                <w:sz w:val="18"/>
                <w:szCs w:val="18"/>
                <w:lang w:val="en-CA"/>
              </w:rPr>
              <w:t>dMMR</w:t>
            </w:r>
            <w:proofErr w:type="spellEnd"/>
            <w:r w:rsidRPr="00740828">
              <w:rPr>
                <w:rFonts w:ascii="Arial" w:eastAsia="思源黑体 CN Medium" w:hAnsi="Arial" w:cs="Arial" w:hint="eastAsia"/>
                <w:sz w:val="18"/>
                <w:szCs w:val="18"/>
                <w:lang w:val="en-CA"/>
              </w:rPr>
              <w:t>）导致的强突变表型（</w:t>
            </w:r>
            <w:r w:rsidRPr="00740828">
              <w:rPr>
                <w:rFonts w:ascii="Arial" w:eastAsia="思源黑体 CN Medium" w:hAnsi="Arial" w:cs="Arial" w:hint="eastAsia"/>
                <w:sz w:val="18"/>
                <w:szCs w:val="18"/>
                <w:lang w:val="en-CA"/>
              </w:rPr>
              <w:t>hypermutated phenotype</w:t>
            </w:r>
            <w:r w:rsidRPr="00740828">
              <w:rPr>
                <w:rFonts w:ascii="Arial" w:eastAsia="思源黑体 CN Medium" w:hAnsi="Arial" w:cs="Arial" w:hint="eastAsia"/>
                <w:sz w:val="18"/>
                <w:szCs w:val="18"/>
                <w:lang w:val="en-CA"/>
              </w:rPr>
              <w:t>）相关突变负荷还高出一个数量级。其中，</w:t>
            </w:r>
            <w:r w:rsidRPr="00740828">
              <w:rPr>
                <w:rFonts w:ascii="Arial" w:eastAsia="思源黑体 CN Medium" w:hAnsi="Arial" w:cs="Arial" w:hint="eastAsia"/>
                <w:sz w:val="18"/>
                <w:szCs w:val="18"/>
                <w:lang w:val="en-CA"/>
              </w:rPr>
              <w:t>POLE P286R</w:t>
            </w:r>
            <w:r w:rsidRPr="00740828">
              <w:rPr>
                <w:rFonts w:ascii="Arial" w:eastAsia="思源黑体 CN Medium" w:hAnsi="Arial" w:cs="Arial" w:hint="eastAsia"/>
                <w:sz w:val="18"/>
                <w:szCs w:val="18"/>
                <w:lang w:val="en-CA"/>
              </w:rPr>
              <w:t>突变是已知的导致超突变肿瘤的最常见变异。</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热点</w:t>
            </w:r>
            <w:r w:rsidRPr="00740828">
              <w:rPr>
                <w:rFonts w:ascii="Arial" w:eastAsia="思源黑体 CN Medium" w:hAnsi="Arial" w:cs="Arial" w:hint="eastAsia"/>
                <w:sz w:val="18"/>
                <w:szCs w:val="18"/>
                <w:lang w:val="en-CA"/>
              </w:rPr>
              <w:t>EDM</w:t>
            </w:r>
            <w:r w:rsidRPr="00740828">
              <w:rPr>
                <w:rFonts w:ascii="Arial" w:eastAsia="思源黑体 CN Medium" w:hAnsi="Arial" w:cs="Arial" w:hint="eastAsia"/>
                <w:sz w:val="18"/>
                <w:szCs w:val="18"/>
                <w:lang w:val="en-CA"/>
              </w:rPr>
              <w:t>患者由于肿瘤基因组存在超高频突变，往往合并多个</w:t>
            </w:r>
            <w:r w:rsidRPr="00740828">
              <w:rPr>
                <w:rFonts w:ascii="Arial" w:eastAsia="思源黑体 CN Medium" w:hAnsi="Arial" w:cs="Arial" w:hint="eastAsia"/>
                <w:sz w:val="18"/>
                <w:szCs w:val="18"/>
                <w:lang w:val="en-CA"/>
              </w:rPr>
              <w:t>DNA</w:t>
            </w:r>
            <w:r w:rsidRPr="00740828">
              <w:rPr>
                <w:rFonts w:ascii="Arial" w:eastAsia="思源黑体 CN Medium" w:hAnsi="Arial" w:cs="Arial" w:hint="eastAsia"/>
                <w:sz w:val="18"/>
                <w:szCs w:val="18"/>
                <w:lang w:val="en-CA"/>
              </w:rPr>
              <w:t>损伤修复基因（</w:t>
            </w:r>
            <w:r w:rsidRPr="00740828">
              <w:rPr>
                <w:rFonts w:ascii="Arial" w:eastAsia="思源黑体 CN Medium" w:hAnsi="Arial" w:cs="Arial" w:hint="eastAsia"/>
                <w:sz w:val="18"/>
                <w:szCs w:val="18"/>
                <w:lang w:val="en-CA"/>
              </w:rPr>
              <w:t>MMR/DDR</w:t>
            </w:r>
            <w:r w:rsidRPr="00740828">
              <w:rPr>
                <w:rFonts w:ascii="Arial" w:eastAsia="思源黑体 CN Medium" w:hAnsi="Arial" w:cs="Arial" w:hint="eastAsia"/>
                <w:sz w:val="18"/>
                <w:szCs w:val="18"/>
                <w:lang w:val="en-CA"/>
              </w:rPr>
              <w:t>）的</w:t>
            </w:r>
            <w:r w:rsidRPr="00740828">
              <w:rPr>
                <w:rFonts w:ascii="Arial" w:eastAsia="思源黑体 CN Medium" w:hAnsi="Arial" w:cs="Arial" w:hint="eastAsia"/>
                <w:sz w:val="18"/>
                <w:szCs w:val="18"/>
                <w:lang w:val="en-CA"/>
              </w:rPr>
              <w:t>SNV</w:t>
            </w:r>
            <w:r w:rsidRPr="00740828">
              <w:rPr>
                <w:rFonts w:ascii="Arial" w:eastAsia="思源黑体 CN Medium" w:hAnsi="Arial" w:cs="Arial" w:hint="eastAsia"/>
                <w:sz w:val="18"/>
                <w:szCs w:val="18"/>
                <w:lang w:val="en-CA"/>
              </w:rPr>
              <w:t>无义突变，但仍表现为</w:t>
            </w:r>
            <w:r w:rsidRPr="00740828">
              <w:rPr>
                <w:rFonts w:ascii="Arial" w:eastAsia="思源黑体 CN Medium" w:hAnsi="Arial" w:cs="Arial" w:hint="eastAsia"/>
                <w:sz w:val="18"/>
                <w:szCs w:val="18"/>
                <w:lang w:val="en-CA"/>
              </w:rPr>
              <w:t>MSS</w:t>
            </w:r>
            <w:r w:rsidRPr="00740828">
              <w:rPr>
                <w:rFonts w:ascii="Arial" w:eastAsia="思源黑体 CN Medium" w:hAnsi="Arial" w:cs="Arial" w:hint="eastAsia"/>
                <w:sz w:val="18"/>
                <w:szCs w:val="18"/>
                <w:lang w:val="en-CA"/>
              </w:rPr>
              <w:t>表型，故此类</w:t>
            </w:r>
            <w:r w:rsidRPr="00740828">
              <w:rPr>
                <w:rFonts w:ascii="Arial" w:eastAsia="思源黑体 CN Medium" w:hAnsi="Arial" w:cs="Arial" w:hint="eastAsia"/>
                <w:sz w:val="18"/>
                <w:szCs w:val="18"/>
                <w:lang w:val="en-CA"/>
              </w:rPr>
              <w:t>MMR/DDR</w:t>
            </w:r>
            <w:r w:rsidRPr="00740828">
              <w:rPr>
                <w:rFonts w:ascii="Arial" w:eastAsia="思源黑体 CN Medium" w:hAnsi="Arial" w:cs="Arial" w:hint="eastAsia"/>
                <w:sz w:val="18"/>
                <w:szCs w:val="18"/>
                <w:lang w:val="en-CA"/>
              </w:rPr>
              <w:t>突变或应视为非驱动变异。</w:t>
            </w:r>
            <w:r w:rsidR="00726B76">
              <w:rPr>
                <w:rFonts w:ascii="Arial" w:eastAsia="思源黑体 CN Medium" w:hAnsi="Arial" w:cs="Arial" w:hint="eastAsia"/>
                <w:sz w:val="18"/>
                <w:szCs w:val="18"/>
                <w:lang w:val="en-CA"/>
              </w:rPr>
              <w:t>有</w:t>
            </w:r>
            <w:r w:rsidRPr="00740828">
              <w:rPr>
                <w:rFonts w:ascii="Arial" w:eastAsia="思源黑体 CN Medium" w:hAnsi="Arial" w:cs="Arial" w:hint="eastAsia"/>
                <w:sz w:val="18"/>
                <w:szCs w:val="18"/>
                <w:lang w:val="en-CA"/>
              </w:rPr>
              <w:t>报道显示，携带</w:t>
            </w:r>
            <w:r w:rsidRPr="00740828">
              <w:rPr>
                <w:rFonts w:ascii="Arial" w:eastAsia="思源黑体 CN Medium" w:hAnsi="Arial" w:cs="Arial" w:hint="eastAsia"/>
                <w:sz w:val="18"/>
                <w:szCs w:val="18"/>
                <w:lang w:val="en-CA"/>
              </w:rPr>
              <w:t>POLE-EDM</w:t>
            </w:r>
            <w:r w:rsidRPr="00740828">
              <w:rPr>
                <w:rFonts w:ascii="Arial" w:eastAsia="思源黑体 CN Medium" w:hAnsi="Arial" w:cs="Arial" w:hint="eastAsia"/>
                <w:sz w:val="18"/>
                <w:szCs w:val="18"/>
                <w:lang w:val="en-CA"/>
              </w:rPr>
              <w:t>的晚期肿瘤（包括结直肠</w:t>
            </w:r>
            <w:r w:rsidRPr="00740828">
              <w:rPr>
                <w:rFonts w:ascii="Arial" w:eastAsia="思源黑体 CN Medium" w:hAnsi="Arial" w:cs="Arial" w:hint="eastAsia"/>
                <w:sz w:val="18"/>
                <w:szCs w:val="18"/>
                <w:lang w:val="en-CA"/>
              </w:rPr>
              <w:lastRenderedPageBreak/>
              <w:t>癌、子宫内膜癌等）可能对免疫检查点抑制剂治疗敏感。</w:t>
            </w:r>
          </w:p>
        </w:tc>
      </w:tr>
      <w:tr w:rsidR="006E5660" w14:paraId="466F2AFC" w14:textId="77777777" w:rsidTr="00086956">
        <w:tc>
          <w:tcPr>
            <w:tcW w:w="2048" w:type="dxa"/>
            <w:vAlign w:val="center"/>
          </w:tcPr>
          <w:p w14:paraId="6E327F51"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PTEN</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24B4548"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NM_000314.8 </w:t>
            </w:r>
          </w:p>
        </w:tc>
        <w:tc>
          <w:tcPr>
            <w:tcW w:w="3541" w:type="dxa"/>
          </w:tcPr>
          <w:p w14:paraId="3CADA290"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是具有磷酸酯酶活性的抑癌基因，在细胞的分化、增殖和凋亡过程中起重要作用，并参与细胞的黏附和运动。其不仅能诱导细胞凋亡及抑制细胞有丝分裂，还能调节细胞黏附、转移、分化等。目前发现在多种恶性肿瘤组织和肿瘤细胞系中有</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基因的缺失或突变及蛋白表达异常。</w:t>
            </w:r>
          </w:p>
        </w:tc>
        <w:tc>
          <w:tcPr>
            <w:tcW w:w="4498" w:type="dxa"/>
          </w:tcPr>
          <w:p w14:paraId="6C424C1F"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肺癌患者发生</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失活突变或功能缺失可引起</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激活，导致</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突变型患者对</w:t>
            </w:r>
            <w:proofErr w:type="gramStart"/>
            <w:r>
              <w:rPr>
                <w:rFonts w:ascii="Arial" w:eastAsia="思源黑体 CN Medium" w:hAnsi="Arial" w:cs="Arial" w:hint="eastAsia"/>
                <w:sz w:val="18"/>
                <w:szCs w:val="18"/>
                <w:lang w:val="en-CA"/>
              </w:rPr>
              <w:t>厄洛替尼产生</w:t>
            </w:r>
            <w:proofErr w:type="gramEnd"/>
            <w:r>
              <w:rPr>
                <w:rFonts w:ascii="Arial" w:eastAsia="思源黑体 CN Medium" w:hAnsi="Arial" w:cs="Arial" w:hint="eastAsia"/>
                <w:sz w:val="18"/>
                <w:szCs w:val="18"/>
                <w:lang w:val="en-CA"/>
              </w:rPr>
              <w:t>耐药。</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表达也可预测</w:t>
            </w:r>
            <w:proofErr w:type="gramStart"/>
            <w:r>
              <w:rPr>
                <w:rFonts w:ascii="Arial" w:eastAsia="思源黑体 CN Medium" w:hAnsi="Arial" w:cs="Arial" w:hint="eastAsia"/>
                <w:sz w:val="18"/>
                <w:szCs w:val="18"/>
                <w:lang w:val="en-CA"/>
              </w:rPr>
              <w:t>曲妥珠单</w:t>
            </w:r>
            <w:proofErr w:type="gramEnd"/>
            <w:r>
              <w:rPr>
                <w:rFonts w:ascii="Arial" w:eastAsia="思源黑体 CN Medium" w:hAnsi="Arial" w:cs="Arial" w:hint="eastAsia"/>
                <w:sz w:val="18"/>
                <w:szCs w:val="18"/>
                <w:lang w:val="en-CA"/>
              </w:rPr>
              <w:t>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单抗及</w:t>
            </w:r>
            <w:r>
              <w:rPr>
                <w:rFonts w:ascii="Arial" w:eastAsia="思源黑体 CN Medium" w:hAnsi="Arial" w:cs="Arial" w:hint="eastAsia"/>
                <w:sz w:val="18"/>
                <w:szCs w:val="18"/>
                <w:lang w:val="en-CA"/>
              </w:rPr>
              <w:t>EGFR-TKI</w:t>
            </w:r>
            <w:r>
              <w:rPr>
                <w:rFonts w:ascii="Arial" w:eastAsia="思源黑体 CN Medium" w:hAnsi="Arial" w:cs="Arial" w:hint="eastAsia"/>
                <w:sz w:val="18"/>
                <w:szCs w:val="18"/>
                <w:lang w:val="en-CA"/>
              </w:rPr>
              <w:t>疗效，</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低表达的患者，接受上述药物治疗预后较差。Ⅰ型子宫内膜癌中，</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外显子的</w:t>
            </w:r>
            <w:r>
              <w:rPr>
                <w:rFonts w:ascii="Arial" w:eastAsia="思源黑体 CN Medium" w:hAnsi="Arial" w:cs="Arial" w:hint="eastAsia"/>
                <w:sz w:val="18"/>
                <w:szCs w:val="18"/>
                <w:lang w:val="en-CA"/>
              </w:rPr>
              <w:t>Poly(A)</w:t>
            </w:r>
            <w:r>
              <w:rPr>
                <w:rFonts w:ascii="Arial" w:eastAsia="思源黑体 CN Medium" w:hAnsi="Arial" w:cs="Arial" w:hint="eastAsia"/>
                <w:sz w:val="18"/>
                <w:szCs w:val="18"/>
                <w:lang w:val="en-CA"/>
              </w:rPr>
              <w:t>区域突变和微卫星不稳定性（</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）是重要的分子事件，二者在内膜癌中高度相关，可能存在由于</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核苷酸重复序列突变增加的致癌途径。</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基因突变多为插入、缺失突变或者点突变等，可发生在其</w:t>
            </w:r>
            <w:r>
              <w:rPr>
                <w:rFonts w:ascii="Arial" w:eastAsia="思源黑体 CN Medium" w:hAnsi="Arial" w:cs="Arial" w:hint="eastAsia"/>
                <w:sz w:val="18"/>
                <w:szCs w:val="18"/>
                <w:lang w:val="en-CA"/>
              </w:rPr>
              <w:t>N</w:t>
            </w:r>
            <w:r>
              <w:rPr>
                <w:rFonts w:ascii="Arial" w:eastAsia="思源黑体 CN Medium" w:hAnsi="Arial" w:cs="Arial" w:hint="eastAsia"/>
                <w:sz w:val="18"/>
                <w:szCs w:val="18"/>
                <w:lang w:val="en-CA"/>
              </w:rPr>
              <w:t>末端、</w:t>
            </w:r>
            <w:proofErr w:type="spellStart"/>
            <w:r>
              <w:rPr>
                <w:rFonts w:ascii="Arial" w:eastAsia="思源黑体 CN Medium" w:hAnsi="Arial" w:cs="Arial" w:hint="eastAsia"/>
                <w:sz w:val="18"/>
                <w:szCs w:val="18"/>
                <w:lang w:val="en-CA"/>
              </w:rPr>
              <w:t>DSPc</w:t>
            </w:r>
            <w:proofErr w:type="spellEnd"/>
            <w:r>
              <w:rPr>
                <w:rFonts w:ascii="Arial" w:eastAsia="思源黑体 CN Medium" w:hAnsi="Arial" w:cs="Arial" w:hint="eastAsia"/>
                <w:sz w:val="18"/>
                <w:szCs w:val="18"/>
                <w:lang w:val="en-CA"/>
              </w:rPr>
              <w:t>磷酸化催化结构域和</w:t>
            </w:r>
            <w:r>
              <w:rPr>
                <w:rFonts w:ascii="Arial" w:eastAsia="思源黑体 CN Medium" w:hAnsi="Arial" w:cs="Arial" w:hint="eastAsia"/>
                <w:sz w:val="18"/>
                <w:szCs w:val="18"/>
                <w:lang w:val="en-CA"/>
              </w:rPr>
              <w:t>C2</w:t>
            </w:r>
            <w:r>
              <w:rPr>
                <w:rFonts w:ascii="Arial" w:eastAsia="思源黑体 CN Medium" w:hAnsi="Arial" w:cs="Arial" w:hint="eastAsia"/>
                <w:sz w:val="18"/>
                <w:szCs w:val="18"/>
                <w:lang w:val="en-CA"/>
              </w:rPr>
              <w:t>结构域及</w:t>
            </w:r>
            <w:r>
              <w:rPr>
                <w:rFonts w:ascii="Arial" w:eastAsia="思源黑体 CN Medium" w:hAnsi="Arial" w:cs="Arial" w:hint="eastAsia"/>
                <w:sz w:val="18"/>
                <w:szCs w:val="18"/>
                <w:lang w:val="en-CA"/>
              </w:rPr>
              <w:t>C</w:t>
            </w:r>
            <w:r>
              <w:rPr>
                <w:rFonts w:ascii="Arial" w:eastAsia="思源黑体 CN Medium" w:hAnsi="Arial" w:cs="Arial" w:hint="eastAsia"/>
                <w:sz w:val="18"/>
                <w:szCs w:val="18"/>
                <w:lang w:val="en-CA"/>
              </w:rPr>
              <w:t>末端。</w:t>
            </w:r>
          </w:p>
        </w:tc>
      </w:tr>
      <w:tr w:rsidR="006E5660" w14:paraId="46A8C372" w14:textId="77777777" w:rsidTr="00086956">
        <w:tc>
          <w:tcPr>
            <w:tcW w:w="2048" w:type="dxa"/>
            <w:vAlign w:val="center"/>
          </w:tcPr>
          <w:p w14:paraId="3D9ED361" w14:textId="77777777" w:rsidR="006E5660" w:rsidRPr="00553447" w:rsidRDefault="006E5660" w:rsidP="006E5660">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RB1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1120062F" w14:textId="0362A171" w:rsidR="006E5660" w:rsidRDefault="00AE25E5" w:rsidP="006E5660">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NM_000321.3</w:t>
            </w:r>
          </w:p>
        </w:tc>
        <w:tc>
          <w:tcPr>
            <w:tcW w:w="3541" w:type="dxa"/>
          </w:tcPr>
          <w:p w14:paraId="1499F9AA"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视网膜母细胞瘤（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）是婴幼儿最常见的眼科肿瘤，也是一种致死性肿瘤。视网膜母细胞瘤基因</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）是人类第一个分离克隆的抑癌基因，确认为视网膜母细胞瘤（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）的唯一致病基因。</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基因是细胞周期的负调控因子，通过与转录因子结合调节细胞增殖和分化所需基因的表达，从而维持细胞生长发育的平衡。</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基因的突变不仅存在于视网膜母细胞瘤患者中，而且见于许多恶性肿瘤，如小细胞肺癌、骨肉瘤、膀胱癌、胰腺癌和乳腺癌等。大量研究表明，</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的抑癌作用与其对细胞周期、细胞分化、细胞衰老、细胞凋亡和生长抑制等的调控是密切相关的。</w:t>
            </w:r>
          </w:p>
        </w:tc>
        <w:tc>
          <w:tcPr>
            <w:tcW w:w="4498" w:type="dxa"/>
          </w:tcPr>
          <w:p w14:paraId="720BB842"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基因种系突变可引起遗传性的成视网膜细胞瘤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。其突变类型包括点突变、缺失、插入、易位、剪接突变以及各种复杂突变，但不存在突变热点。大多数突变导致的</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是完全外显性，仅少数表现低外显率和低表达。</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基因种系突变可发生在几乎整个基因组范围内。</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等位基因的体细胞突变可导致零散性单眼视网膜细胞瘤，包括杂合突变和</w:t>
            </w:r>
            <w:r>
              <w:rPr>
                <w:rFonts w:ascii="Arial" w:eastAsia="思源黑体 CN Medium" w:hAnsi="Arial" w:cs="Arial" w:hint="eastAsia"/>
                <w:sz w:val="18"/>
                <w:szCs w:val="18"/>
                <w:lang w:val="en-CA"/>
              </w:rPr>
              <w:t>CpG</w:t>
            </w:r>
            <w:r>
              <w:rPr>
                <w:rFonts w:ascii="Arial" w:eastAsia="思源黑体 CN Medium" w:hAnsi="Arial" w:cs="Arial" w:hint="eastAsia"/>
                <w:sz w:val="18"/>
                <w:szCs w:val="18"/>
                <w:lang w:val="en-CA"/>
              </w:rPr>
              <w:t>岛高甲基化。体细胞突变包括缺失（多个碱基甚至整个外显子或内含子）、点突变（如剪切位点突变），涉及启动子区域、外显子及内含子。</w:t>
            </w:r>
            <w:r>
              <w:rPr>
                <w:rFonts w:ascii="Arial" w:eastAsia="思源黑体 CN Medium" w:hAnsi="Arial" w:cs="Arial" w:hint="eastAsia"/>
                <w:sz w:val="18"/>
                <w:szCs w:val="18"/>
                <w:lang w:val="en-CA"/>
              </w:rPr>
              <w:t>19.4%</w:t>
            </w:r>
            <w:r>
              <w:rPr>
                <w:rFonts w:ascii="Arial" w:eastAsia="思源黑体 CN Medium" w:hAnsi="Arial" w:cs="Arial" w:hint="eastAsia"/>
                <w:sz w:val="18"/>
                <w:szCs w:val="18"/>
                <w:lang w:val="en-CA"/>
              </w:rPr>
              <w:t>的印度脑癌患者</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个内含子发生杂合性丢失，肢端黑色素瘤衍生细胞系出现</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基因点突变（</w:t>
            </w:r>
            <w:r>
              <w:rPr>
                <w:rFonts w:ascii="Arial" w:eastAsia="思源黑体 CN Medium" w:hAnsi="Arial" w:cs="Arial" w:hint="eastAsia"/>
                <w:sz w:val="18"/>
                <w:szCs w:val="18"/>
                <w:lang w:val="en-CA"/>
              </w:rPr>
              <w:t>c.C1411T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以上的小细胞肺癌都存在</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基因异常。</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基因的种系突变和体细胞突变均可导致肉瘤的易感性，如软组织肉瘤和骨肉瘤。</w:t>
            </w:r>
          </w:p>
        </w:tc>
      </w:tr>
      <w:tr w:rsidR="006E5660" w14:paraId="75519D73" w14:textId="77777777" w:rsidTr="00086956">
        <w:tc>
          <w:tcPr>
            <w:tcW w:w="2048" w:type="dxa"/>
            <w:vAlign w:val="center"/>
          </w:tcPr>
          <w:p w14:paraId="283C019D"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RET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116A4ED"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NM_020975.6 </w:t>
            </w:r>
          </w:p>
        </w:tc>
        <w:tc>
          <w:tcPr>
            <w:tcW w:w="3541" w:type="dxa"/>
          </w:tcPr>
          <w:p w14:paraId="7CC1D71C"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基因编码一种跨膜受体和酪氨酸蛋白激酶家族成员，在神经系统的发育、神经嵴器官和组织的发育中起重要作用。编码的受体通过与配体结合，可激活下游信号通路，这些通路在细胞分化、生长、迁移</w:t>
            </w:r>
            <w:r>
              <w:rPr>
                <w:rFonts w:ascii="Arial" w:eastAsia="思源黑体 CN Medium" w:hAnsi="Arial" w:cs="Arial" w:hint="eastAsia"/>
                <w:sz w:val="18"/>
                <w:szCs w:val="18"/>
                <w:lang w:val="en-CA"/>
              </w:rPr>
              <w:lastRenderedPageBreak/>
              <w:t>和生存中发挥重要作用。</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蛋白也是正常肾脏发育和精子形成所必需的。</w:t>
            </w:r>
          </w:p>
        </w:tc>
        <w:tc>
          <w:tcPr>
            <w:tcW w:w="4498" w:type="dxa"/>
          </w:tcPr>
          <w:p w14:paraId="33664429"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RET</w:t>
            </w:r>
            <w:r>
              <w:rPr>
                <w:rFonts w:ascii="Arial" w:eastAsia="思源黑体 CN Medium" w:hAnsi="Arial" w:cs="Arial" w:hint="eastAsia"/>
                <w:sz w:val="18"/>
                <w:szCs w:val="18"/>
                <w:lang w:val="en-CA"/>
              </w:rPr>
              <w:t>基因的</w:t>
            </w:r>
            <w:r>
              <w:rPr>
                <w:rFonts w:ascii="Arial" w:eastAsia="思源黑体 CN Medium" w:hAnsi="Arial" w:cs="Arial" w:hint="eastAsia"/>
                <w:sz w:val="18"/>
                <w:szCs w:val="18"/>
                <w:lang w:val="en-CA"/>
              </w:rPr>
              <w:t>rs1799939</w:t>
            </w:r>
            <w:r>
              <w:rPr>
                <w:rFonts w:ascii="Arial" w:eastAsia="思源黑体 CN Medium" w:hAnsi="Arial" w:cs="Arial" w:hint="eastAsia"/>
                <w:sz w:val="18"/>
                <w:szCs w:val="18"/>
                <w:lang w:val="en-CA"/>
              </w:rPr>
              <w:t>位点多态性可以增加患甲状腺癌的风险。</w:t>
            </w:r>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多发内分泌腺瘤病</w:t>
            </w:r>
            <w:r>
              <w:rPr>
                <w:rFonts w:ascii="Arial" w:eastAsia="思源黑体 CN Medium" w:hAnsi="Arial" w:cs="Arial" w:hint="eastAsia"/>
                <w:sz w:val="18"/>
                <w:szCs w:val="18"/>
                <w:lang w:val="en-CA"/>
              </w:rPr>
              <w:t>2A</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2B</w:t>
            </w:r>
            <w:r>
              <w:rPr>
                <w:rFonts w:ascii="Arial" w:eastAsia="思源黑体 CN Medium" w:hAnsi="Arial" w:cs="Arial" w:hint="eastAsia"/>
                <w:sz w:val="18"/>
                <w:szCs w:val="18"/>
                <w:lang w:val="en-CA"/>
              </w:rPr>
              <w:t>型（</w:t>
            </w:r>
            <w:r>
              <w:rPr>
                <w:rFonts w:ascii="Arial" w:eastAsia="思源黑体 CN Medium" w:hAnsi="Arial" w:cs="Arial" w:hint="eastAsia"/>
                <w:sz w:val="18"/>
                <w:szCs w:val="18"/>
                <w:lang w:val="en-CA"/>
              </w:rPr>
              <w:t>MEN2A</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2B</w:t>
            </w:r>
            <w:r>
              <w:rPr>
                <w:rFonts w:ascii="Arial" w:eastAsia="思源黑体 CN Medium" w:hAnsi="Arial" w:cs="Arial" w:hint="eastAsia"/>
                <w:sz w:val="18"/>
                <w:szCs w:val="18"/>
                <w:lang w:val="en-CA"/>
              </w:rPr>
              <w:t>）家系患者</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原癌基因错义突变主要发生在外显子</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（密码子</w:t>
            </w:r>
            <w:r>
              <w:rPr>
                <w:rFonts w:ascii="Arial" w:eastAsia="思源黑体 CN Medium" w:hAnsi="Arial" w:cs="Arial" w:hint="eastAsia"/>
                <w:sz w:val="18"/>
                <w:szCs w:val="18"/>
                <w:lang w:val="en-CA"/>
              </w:rPr>
              <w:t>609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630</w:t>
            </w:r>
            <w:r>
              <w:rPr>
                <w:rFonts w:ascii="Arial" w:eastAsia="思源黑体 CN Medium" w:hAnsi="Arial" w:cs="Arial" w:hint="eastAsia"/>
                <w:sz w:val="18"/>
                <w:szCs w:val="18"/>
                <w:lang w:val="en-CA"/>
              </w:rPr>
              <w:t>）和外显子</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（密码子</w:t>
            </w:r>
            <w:r>
              <w:rPr>
                <w:rFonts w:ascii="Arial" w:eastAsia="思源黑体 CN Medium" w:hAnsi="Arial" w:cs="Arial" w:hint="eastAsia"/>
                <w:sz w:val="18"/>
                <w:szCs w:val="18"/>
                <w:lang w:val="en-CA"/>
              </w:rPr>
              <w:t>634</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52%</w:t>
            </w:r>
            <w:r>
              <w:rPr>
                <w:rFonts w:ascii="Arial" w:eastAsia="思源黑体 CN Medium" w:hAnsi="Arial" w:cs="Arial" w:hint="eastAsia"/>
                <w:sz w:val="18"/>
                <w:szCs w:val="18"/>
                <w:lang w:val="en-CA"/>
              </w:rPr>
              <w:t>涉及密码子</w:t>
            </w:r>
            <w:r>
              <w:rPr>
                <w:rFonts w:ascii="Arial" w:eastAsia="思源黑体 CN Medium" w:hAnsi="Arial" w:cs="Arial" w:hint="eastAsia"/>
                <w:sz w:val="18"/>
                <w:szCs w:val="18"/>
                <w:lang w:val="en-CA"/>
              </w:rPr>
              <w:t>634</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MEN2A</w:t>
            </w:r>
            <w:r>
              <w:rPr>
                <w:rFonts w:ascii="Arial" w:eastAsia="思源黑体 CN Medium" w:hAnsi="Arial" w:cs="Arial" w:hint="eastAsia"/>
                <w:sz w:val="18"/>
                <w:szCs w:val="18"/>
                <w:lang w:val="en-CA"/>
              </w:rPr>
              <w:t>突变为</w:t>
            </w:r>
            <w:r>
              <w:rPr>
                <w:rFonts w:ascii="Arial" w:eastAsia="思源黑体 CN Medium" w:hAnsi="Arial" w:cs="Arial" w:hint="eastAsia"/>
                <w:sz w:val="18"/>
                <w:szCs w:val="18"/>
                <w:lang w:val="en-CA"/>
              </w:rPr>
              <w:t>p.Cys634Arg</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t>26%</w:t>
            </w:r>
            <w:r>
              <w:rPr>
                <w:rFonts w:ascii="Arial" w:eastAsia="思源黑体 CN Medium" w:hAnsi="Arial" w:cs="Arial" w:hint="eastAsia"/>
                <w:sz w:val="18"/>
                <w:szCs w:val="18"/>
                <w:lang w:val="en-CA"/>
              </w:rPr>
              <w:t>为</w:t>
            </w:r>
            <w:r>
              <w:rPr>
                <w:rFonts w:ascii="Arial" w:eastAsia="思源黑体 CN Medium" w:hAnsi="Arial" w:cs="Arial" w:hint="eastAsia"/>
                <w:sz w:val="18"/>
                <w:szCs w:val="18"/>
                <w:lang w:val="en-CA"/>
              </w:rPr>
              <w:t>p.Cys634Tyr</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lastRenderedPageBreak/>
              <w:t>临床上主要表现为与</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蛋白功能异常激活性疾病。两种突变</w:t>
            </w:r>
            <w:r>
              <w:rPr>
                <w:rFonts w:ascii="Arial" w:eastAsia="思源黑体 CN Medium" w:hAnsi="Arial" w:cs="Arial" w:hint="eastAsia"/>
                <w:sz w:val="18"/>
                <w:szCs w:val="18"/>
                <w:lang w:val="en-CA"/>
              </w:rPr>
              <w:t>MTC</w:t>
            </w:r>
            <w:r>
              <w:rPr>
                <w:rFonts w:ascii="Arial" w:eastAsia="思源黑体 CN Medium" w:hAnsi="Arial" w:cs="Arial" w:hint="eastAsia"/>
                <w:sz w:val="18"/>
                <w:szCs w:val="18"/>
                <w:lang w:val="en-CA"/>
              </w:rPr>
              <w:t>的进展程度不同，</w:t>
            </w:r>
            <w:r>
              <w:rPr>
                <w:rFonts w:ascii="Arial" w:eastAsia="思源黑体 CN Medium" w:hAnsi="Arial" w:cs="Arial" w:hint="eastAsia"/>
                <w:sz w:val="18"/>
                <w:szCs w:val="18"/>
                <w:lang w:val="en-CA"/>
              </w:rPr>
              <w:t>p.Cys634Arg</w:t>
            </w:r>
            <w:r>
              <w:rPr>
                <w:rFonts w:ascii="Arial" w:eastAsia="思源黑体 CN Medium" w:hAnsi="Arial" w:cs="Arial" w:hint="eastAsia"/>
                <w:sz w:val="18"/>
                <w:szCs w:val="18"/>
                <w:lang w:val="en-CA"/>
              </w:rPr>
              <w:t>突变比</w:t>
            </w:r>
            <w:r>
              <w:rPr>
                <w:rFonts w:ascii="Arial" w:eastAsia="思源黑体 CN Medium" w:hAnsi="Arial" w:cs="Arial" w:hint="eastAsia"/>
                <w:sz w:val="18"/>
                <w:szCs w:val="18"/>
                <w:lang w:val="en-CA"/>
              </w:rPr>
              <w:t>p.Cys634Tyr</w:t>
            </w:r>
            <w:r>
              <w:rPr>
                <w:rFonts w:ascii="Arial" w:eastAsia="思源黑体 CN Medium" w:hAnsi="Arial" w:cs="Arial" w:hint="eastAsia"/>
                <w:sz w:val="18"/>
                <w:szCs w:val="18"/>
                <w:lang w:val="en-CA"/>
              </w:rPr>
              <w:t>突变更常见，更早发生转移。分别是位于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号外显子的</w:t>
            </w:r>
            <w:r>
              <w:rPr>
                <w:rFonts w:ascii="Arial" w:eastAsia="思源黑体 CN Medium" w:hAnsi="Arial" w:cs="Arial" w:hint="eastAsia"/>
                <w:sz w:val="18"/>
                <w:szCs w:val="18"/>
                <w:lang w:val="en-CA"/>
              </w:rPr>
              <w:t>p.C634R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p.G691S</w:t>
            </w:r>
            <w:r>
              <w:rPr>
                <w:rFonts w:ascii="Arial" w:eastAsia="思源黑体 CN Medium" w:hAnsi="Arial" w:cs="Arial" w:hint="eastAsia"/>
                <w:sz w:val="18"/>
                <w:szCs w:val="18"/>
                <w:lang w:val="en-CA"/>
              </w:rPr>
              <w:t>和位于</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号外显子的</w:t>
            </w:r>
            <w:r>
              <w:rPr>
                <w:rFonts w:ascii="Arial" w:eastAsia="思源黑体 CN Medium" w:hAnsi="Arial" w:cs="Arial" w:hint="eastAsia"/>
                <w:sz w:val="18"/>
                <w:szCs w:val="18"/>
                <w:lang w:val="en-CA"/>
              </w:rPr>
              <w:t>p.R982C</w:t>
            </w:r>
            <w:r>
              <w:rPr>
                <w:rFonts w:ascii="Arial" w:eastAsia="思源黑体 CN Medium" w:hAnsi="Arial" w:cs="Arial" w:hint="eastAsia"/>
                <w:sz w:val="18"/>
                <w:szCs w:val="18"/>
                <w:lang w:val="en-CA"/>
              </w:rPr>
              <w:t>。非小细胞肺癌</w:t>
            </w:r>
            <w:r>
              <w:rPr>
                <w:rFonts w:ascii="Arial" w:eastAsia="思源黑体 CN Medium" w:hAnsi="Arial" w:cs="Arial" w:hint="eastAsia"/>
                <w:sz w:val="18"/>
                <w:szCs w:val="18"/>
                <w:lang w:val="en-CA"/>
              </w:rPr>
              <w:t>NSCLC</w:t>
            </w:r>
            <w:r>
              <w:rPr>
                <w:rFonts w:ascii="Arial" w:eastAsia="思源黑体 CN Medium" w:hAnsi="Arial" w:cs="Arial" w:hint="eastAsia"/>
                <w:sz w:val="18"/>
                <w:szCs w:val="18"/>
                <w:lang w:val="en-CA"/>
              </w:rPr>
              <w:t>中新发现的一个</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号染色体上驱动蛋白家族基因</w:t>
            </w:r>
            <w:r>
              <w:rPr>
                <w:rFonts w:ascii="Arial" w:eastAsia="思源黑体 CN Medium" w:hAnsi="Arial" w:cs="Arial" w:hint="eastAsia"/>
                <w:sz w:val="18"/>
                <w:szCs w:val="18"/>
                <w:lang w:val="en-CA"/>
              </w:rPr>
              <w:t>KIF5B</w:t>
            </w:r>
            <w:r>
              <w:rPr>
                <w:rFonts w:ascii="Arial" w:eastAsia="思源黑体 CN Medium" w:hAnsi="Arial" w:cs="Arial" w:hint="eastAsia"/>
                <w:sz w:val="18"/>
                <w:szCs w:val="18"/>
                <w:lang w:val="en-CA"/>
              </w:rPr>
              <w:t>和受体酪氨酸激酶基因</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之间形成的融合驱动基因</w:t>
            </w:r>
            <w:r>
              <w:rPr>
                <w:rFonts w:ascii="Arial" w:eastAsia="思源黑体 CN Medium" w:hAnsi="Arial" w:cs="Arial" w:hint="eastAsia"/>
                <w:sz w:val="18"/>
                <w:szCs w:val="18"/>
                <w:lang w:val="en-CA"/>
              </w:rPr>
              <w:t>KIF5B-RET</w:t>
            </w:r>
            <w:r>
              <w:rPr>
                <w:rFonts w:ascii="Arial" w:eastAsia="思源黑体 CN Medium" w:hAnsi="Arial" w:cs="Arial" w:hint="eastAsia"/>
                <w:sz w:val="18"/>
                <w:szCs w:val="18"/>
                <w:lang w:val="en-CA"/>
              </w:rPr>
              <w:t>，由</w:t>
            </w:r>
            <w:r>
              <w:rPr>
                <w:rFonts w:ascii="Arial" w:eastAsia="思源黑体 CN Medium" w:hAnsi="Arial" w:cs="Arial" w:hint="eastAsia"/>
                <w:sz w:val="18"/>
                <w:szCs w:val="18"/>
                <w:lang w:val="en-CA"/>
              </w:rPr>
              <w:t>inv(10)(p11;q11)</w:t>
            </w:r>
            <w:r>
              <w:rPr>
                <w:rFonts w:ascii="Arial" w:eastAsia="思源黑体 CN Medium" w:hAnsi="Arial" w:cs="Arial" w:hint="eastAsia"/>
                <w:sz w:val="18"/>
                <w:szCs w:val="18"/>
                <w:lang w:val="en-CA"/>
              </w:rPr>
              <w:t>引起，导致</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原癌基因的高表达。</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激酶抑制</w:t>
            </w:r>
            <w:proofErr w:type="gramStart"/>
            <w:r>
              <w:rPr>
                <w:rFonts w:ascii="Arial" w:eastAsia="思源黑体 CN Medium" w:hAnsi="Arial" w:cs="Arial" w:hint="eastAsia"/>
                <w:sz w:val="18"/>
                <w:szCs w:val="18"/>
                <w:lang w:val="en-CA"/>
              </w:rPr>
              <w:t>剂凡德他</w:t>
            </w:r>
            <w:proofErr w:type="gramEnd"/>
            <w:r>
              <w:rPr>
                <w:rFonts w:ascii="Arial" w:eastAsia="思源黑体 CN Medium" w:hAnsi="Arial" w:cs="Arial" w:hint="eastAsia"/>
                <w:sz w:val="18"/>
                <w:szCs w:val="18"/>
                <w:lang w:val="en-CA"/>
              </w:rPr>
              <w:t>尼可抑制</w:t>
            </w:r>
            <w:r>
              <w:rPr>
                <w:rFonts w:ascii="Arial" w:eastAsia="思源黑体 CN Medium" w:hAnsi="Arial" w:cs="Arial" w:hint="eastAsia"/>
                <w:sz w:val="18"/>
                <w:szCs w:val="18"/>
                <w:lang w:val="en-CA"/>
              </w:rPr>
              <w:t>KIF5B-RET</w:t>
            </w:r>
            <w:r>
              <w:rPr>
                <w:rFonts w:ascii="Arial" w:eastAsia="思源黑体 CN Medium" w:hAnsi="Arial" w:cs="Arial" w:hint="eastAsia"/>
                <w:sz w:val="18"/>
                <w:szCs w:val="18"/>
                <w:lang w:val="en-CA"/>
              </w:rPr>
              <w:t>融合基因锚定的</w:t>
            </w:r>
            <w:r>
              <w:rPr>
                <w:rFonts w:ascii="Arial" w:eastAsia="思源黑体 CN Medium" w:hAnsi="Arial" w:cs="Arial" w:hint="eastAsia"/>
                <w:sz w:val="18"/>
                <w:szCs w:val="18"/>
                <w:lang w:val="en-CA"/>
              </w:rPr>
              <w:t>NIH3T3</w:t>
            </w:r>
            <w:r>
              <w:rPr>
                <w:rFonts w:ascii="Arial" w:eastAsia="思源黑体 CN Medium" w:hAnsi="Arial" w:cs="Arial" w:hint="eastAsia"/>
                <w:sz w:val="18"/>
                <w:szCs w:val="18"/>
                <w:lang w:val="en-CA"/>
              </w:rPr>
              <w:t>细胞的生长活性。</w:t>
            </w:r>
          </w:p>
        </w:tc>
      </w:tr>
      <w:tr w:rsidR="006E5660" w14:paraId="6634A3D8" w14:textId="77777777" w:rsidTr="00086956">
        <w:tc>
          <w:tcPr>
            <w:tcW w:w="2048" w:type="dxa"/>
            <w:vAlign w:val="center"/>
          </w:tcPr>
          <w:p w14:paraId="57124CB2"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ROS1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41535AF"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NM_002944.2 </w:t>
            </w:r>
          </w:p>
        </w:tc>
        <w:tc>
          <w:tcPr>
            <w:tcW w:w="3541" w:type="dxa"/>
          </w:tcPr>
          <w:p w14:paraId="6CB95F6D"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基因编码一种受体酪氨酸激酶（</w:t>
            </w:r>
            <w:r>
              <w:rPr>
                <w:rFonts w:ascii="Arial" w:eastAsia="思源黑体 CN Medium" w:hAnsi="Arial" w:cs="Arial" w:hint="eastAsia"/>
                <w:sz w:val="18"/>
                <w:szCs w:val="18"/>
                <w:lang w:val="en-CA"/>
              </w:rPr>
              <w:t>RTK</w:t>
            </w:r>
            <w:r>
              <w:rPr>
                <w:rFonts w:ascii="Arial" w:eastAsia="思源黑体 CN Medium" w:hAnsi="Arial" w:cs="Arial" w:hint="eastAsia"/>
                <w:sz w:val="18"/>
                <w:szCs w:val="18"/>
                <w:lang w:val="en-CA"/>
              </w:rPr>
              <w:t>），在上皮细胞分化和近附睾上皮区域化中起作用，可激活多种与细胞分化、增殖、生长和存活相关的下游信号通路，包括</w:t>
            </w:r>
            <w:r>
              <w:rPr>
                <w:rFonts w:ascii="Arial" w:eastAsia="思源黑体 CN Medium" w:hAnsi="Arial" w:cs="Arial" w:hint="eastAsia"/>
                <w:sz w:val="18"/>
                <w:szCs w:val="18"/>
                <w:lang w:val="en-CA"/>
              </w:rPr>
              <w:t>PI3K-mTOR</w:t>
            </w:r>
            <w:r>
              <w:rPr>
                <w:rFonts w:ascii="Arial" w:eastAsia="思源黑体 CN Medium" w:hAnsi="Arial" w:cs="Arial" w:hint="eastAsia"/>
                <w:sz w:val="18"/>
                <w:szCs w:val="18"/>
                <w:lang w:val="en-CA"/>
              </w:rPr>
              <w:t>信号通路。可以通过磷酸化和激活转录因子</w:t>
            </w:r>
            <w:r>
              <w:rPr>
                <w:rFonts w:ascii="Arial" w:eastAsia="思源黑体 CN Medium" w:hAnsi="Arial" w:cs="Arial" w:hint="eastAsia"/>
                <w:sz w:val="18"/>
                <w:szCs w:val="18"/>
                <w:lang w:val="en-CA"/>
              </w:rPr>
              <w:t>STAT3</w:t>
            </w:r>
            <w:r>
              <w:rPr>
                <w:rFonts w:ascii="Arial" w:eastAsia="思源黑体 CN Medium" w:hAnsi="Arial" w:cs="Arial" w:hint="eastAsia"/>
                <w:sz w:val="18"/>
                <w:szCs w:val="18"/>
                <w:lang w:val="en-CA"/>
              </w:rPr>
              <w:t>来控制锚定无关的细胞生长。</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PTPN11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VAV3</w:t>
            </w:r>
            <w:r>
              <w:rPr>
                <w:rFonts w:ascii="Arial" w:eastAsia="思源黑体 CN Medium" w:hAnsi="Arial" w:cs="Arial" w:hint="eastAsia"/>
                <w:sz w:val="18"/>
                <w:szCs w:val="18"/>
                <w:lang w:val="en-CA"/>
              </w:rPr>
              <w:t>的磷酸化。其中</w:t>
            </w:r>
            <w:r>
              <w:rPr>
                <w:rFonts w:ascii="Arial" w:eastAsia="思源黑体 CN Medium" w:hAnsi="Arial" w:cs="Arial" w:hint="eastAsia"/>
                <w:sz w:val="18"/>
                <w:szCs w:val="18"/>
                <w:lang w:val="en-CA"/>
              </w:rPr>
              <w:t>PTPN11</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PI3K-mTOR</w:t>
            </w:r>
            <w:r>
              <w:rPr>
                <w:rFonts w:ascii="Arial" w:eastAsia="思源黑体 CN Medium" w:hAnsi="Arial" w:cs="Arial" w:hint="eastAsia"/>
                <w:sz w:val="18"/>
                <w:szCs w:val="18"/>
                <w:lang w:val="en-CA"/>
              </w:rPr>
              <w:t>信号通路的激活因子，</w:t>
            </w:r>
            <w:r>
              <w:rPr>
                <w:rFonts w:ascii="Arial" w:eastAsia="思源黑体 CN Medium" w:hAnsi="Arial" w:cs="Arial" w:hint="eastAsia"/>
                <w:sz w:val="18"/>
                <w:szCs w:val="18"/>
                <w:lang w:val="en-CA"/>
              </w:rPr>
              <w:t>VAV3</w:t>
            </w:r>
            <w:r>
              <w:rPr>
                <w:rFonts w:ascii="Arial" w:eastAsia="思源黑体 CN Medium" w:hAnsi="Arial" w:cs="Arial" w:hint="eastAsia"/>
                <w:sz w:val="18"/>
                <w:szCs w:val="18"/>
                <w:lang w:val="en-CA"/>
              </w:rPr>
              <w:t>是一种鸟嘌呤核苷酸交换因子，可激活其他下游信号蛋白，包括</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MAPK1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MAPK3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IRS1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PLCG2</w:t>
            </w:r>
            <w:r>
              <w:rPr>
                <w:rFonts w:ascii="Arial" w:eastAsia="思源黑体 CN Medium" w:hAnsi="Arial" w:cs="Arial" w:hint="eastAsia"/>
                <w:sz w:val="18"/>
                <w:szCs w:val="18"/>
                <w:lang w:val="en-CA"/>
              </w:rPr>
              <w:t>。</w:t>
            </w:r>
          </w:p>
        </w:tc>
        <w:tc>
          <w:tcPr>
            <w:tcW w:w="4498" w:type="dxa"/>
          </w:tcPr>
          <w:p w14:paraId="1E8EC552"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肺癌患者</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基因发生重排阳性率约</w:t>
            </w:r>
            <w:r>
              <w:rPr>
                <w:rFonts w:ascii="Arial" w:eastAsia="思源黑体 CN Medium" w:hAnsi="Arial" w:cs="Arial" w:hint="eastAsia"/>
                <w:sz w:val="18"/>
                <w:szCs w:val="18"/>
                <w:lang w:val="en-CA"/>
              </w:rPr>
              <w:t>0.8-1.7%</w:t>
            </w:r>
            <w:r>
              <w:rPr>
                <w:rFonts w:ascii="Arial" w:eastAsia="思源黑体 CN Medium" w:hAnsi="Arial" w:cs="Arial" w:hint="eastAsia"/>
                <w:sz w:val="18"/>
                <w:szCs w:val="18"/>
                <w:lang w:val="en-CA"/>
              </w:rPr>
              <w:t>。临床前及临床研究均表明，</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基因重排的局部晚期或转移性非小细胞肺癌能够从克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中获益，检测</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重排是筛选克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合适患者的重要前提。因此，专家</w:t>
            </w:r>
            <w:proofErr w:type="gramStart"/>
            <w:r>
              <w:rPr>
                <w:rFonts w:ascii="Arial" w:eastAsia="思源黑体 CN Medium" w:hAnsi="Arial" w:cs="Arial" w:hint="eastAsia"/>
                <w:sz w:val="18"/>
                <w:szCs w:val="18"/>
                <w:lang w:val="en-CA"/>
              </w:rPr>
              <w:t>推荐非</w:t>
            </w:r>
            <w:proofErr w:type="gramEnd"/>
            <w:r>
              <w:rPr>
                <w:rFonts w:ascii="Arial" w:eastAsia="思源黑体 CN Medium" w:hAnsi="Arial" w:cs="Arial" w:hint="eastAsia"/>
                <w:sz w:val="18"/>
                <w:szCs w:val="18"/>
                <w:lang w:val="en-CA"/>
              </w:rPr>
              <w:t>小细胞肺癌患者接受克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之前，进行</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基因重排检测，以提高临床治疗的针对性。</w:t>
            </w:r>
          </w:p>
        </w:tc>
      </w:tr>
      <w:tr w:rsidR="006E5660" w14:paraId="44AAD2EB" w14:textId="77777777" w:rsidTr="00086956">
        <w:tc>
          <w:tcPr>
            <w:tcW w:w="2048" w:type="dxa"/>
            <w:vAlign w:val="center"/>
          </w:tcPr>
          <w:p w14:paraId="6DB4C46F"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STK11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AE0C0A6"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NM_000455.5 </w:t>
            </w:r>
          </w:p>
        </w:tc>
        <w:tc>
          <w:tcPr>
            <w:tcW w:w="3541" w:type="dxa"/>
          </w:tcPr>
          <w:p w14:paraId="2B4B708E"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proofErr w:type="spellStart"/>
            <w:r>
              <w:rPr>
                <w:rFonts w:ascii="Arial" w:eastAsia="思源黑体 CN Medium" w:hAnsi="Arial" w:cs="Arial" w:hint="eastAsia"/>
                <w:sz w:val="18"/>
                <w:szCs w:val="18"/>
                <w:lang w:val="en-CA"/>
              </w:rPr>
              <w:t>Petuz-Jeghers</w:t>
            </w:r>
            <w:proofErr w:type="spellEnd"/>
            <w:r>
              <w:rPr>
                <w:rFonts w:ascii="Arial" w:eastAsia="思源黑体 CN Medium" w:hAnsi="Arial" w:cs="Arial" w:hint="eastAsia"/>
                <w:sz w:val="18"/>
                <w:szCs w:val="18"/>
                <w:lang w:val="en-CA"/>
              </w:rPr>
              <w:t>综合征（</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）是一种常染色体显性遗传性疾病，具有明显的胃肠道多发错构瘤性息肉以及恶性肿瘤易感性。</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基因（也称</w:t>
            </w:r>
            <w:r>
              <w:rPr>
                <w:rFonts w:ascii="Arial" w:eastAsia="思源黑体 CN Medium" w:hAnsi="Arial" w:cs="Arial" w:hint="eastAsia"/>
                <w:sz w:val="18"/>
                <w:szCs w:val="18"/>
                <w:lang w:val="en-CA"/>
              </w:rPr>
              <w:t>LKB1</w:t>
            </w:r>
            <w:r>
              <w:rPr>
                <w:rFonts w:ascii="Arial" w:eastAsia="思源黑体 CN Medium" w:hAnsi="Arial" w:cs="Arial" w:hint="eastAsia"/>
                <w:sz w:val="18"/>
                <w:szCs w:val="18"/>
                <w:lang w:val="en-CA"/>
              </w:rPr>
              <w:t>基因）位于染色体</w:t>
            </w:r>
            <w:r>
              <w:rPr>
                <w:rFonts w:ascii="Arial" w:eastAsia="思源黑体 CN Medium" w:hAnsi="Arial" w:cs="Arial" w:hint="eastAsia"/>
                <w:sz w:val="18"/>
                <w:szCs w:val="18"/>
                <w:lang w:val="en-CA"/>
              </w:rPr>
              <w:t>19p13.3</w:t>
            </w:r>
            <w:r>
              <w:rPr>
                <w:rFonts w:ascii="Arial" w:eastAsia="思源黑体 CN Medium" w:hAnsi="Arial" w:cs="Arial" w:hint="eastAsia"/>
                <w:sz w:val="18"/>
                <w:szCs w:val="18"/>
                <w:lang w:val="en-CA"/>
              </w:rPr>
              <w:t>，为一种抑癌基因，编码一种丝苏氨酸蛋白激酶，在体内广泛表达，只有与</w:t>
            </w:r>
            <w:r>
              <w:rPr>
                <w:rFonts w:ascii="Arial" w:eastAsia="思源黑体 CN Medium" w:hAnsi="Arial" w:cs="Arial" w:hint="eastAsia"/>
                <w:sz w:val="18"/>
                <w:szCs w:val="18"/>
                <w:lang w:val="en-CA"/>
              </w:rPr>
              <w:t>STRAD</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MO25</w:t>
            </w:r>
            <w:r>
              <w:rPr>
                <w:rFonts w:ascii="Arial" w:eastAsia="思源黑体 CN Medium" w:hAnsi="Arial" w:cs="Arial" w:hint="eastAsia"/>
                <w:sz w:val="18"/>
                <w:szCs w:val="18"/>
                <w:lang w:val="en-CA"/>
              </w:rPr>
              <w:t>结合形成一种完整的复合物才能发挥正常的生物学效应，涉及细胞代谢、细胞极性、细胞凋亡和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损伤响应。</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蛋白通过与</w:t>
            </w:r>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互</w:t>
            </w:r>
            <w:proofErr w:type="gramStart"/>
            <w:r>
              <w:rPr>
                <w:rFonts w:ascii="Arial" w:eastAsia="思源黑体 CN Medium" w:hAnsi="Arial" w:cs="Arial" w:hint="eastAsia"/>
                <w:sz w:val="18"/>
                <w:szCs w:val="18"/>
                <w:lang w:val="en-CA"/>
              </w:rPr>
              <w:t>作参与</w:t>
            </w:r>
            <w:proofErr w:type="gramEnd"/>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依赖性细胞凋亡途径。</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基因的</w:t>
            </w:r>
            <w:r>
              <w:rPr>
                <w:rFonts w:ascii="Arial" w:eastAsia="思源黑体 CN Medium" w:hAnsi="Arial" w:cs="Arial" w:hint="eastAsia"/>
                <w:sz w:val="18"/>
                <w:szCs w:val="18"/>
                <w:lang w:val="en-CA"/>
              </w:rPr>
              <w:lastRenderedPageBreak/>
              <w:t>突变可导致</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的主要致病基因。</w:t>
            </w:r>
          </w:p>
        </w:tc>
        <w:tc>
          <w:tcPr>
            <w:tcW w:w="4498" w:type="dxa"/>
          </w:tcPr>
          <w:p w14:paraId="0829BFAC"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STK11</w:t>
            </w:r>
            <w:r>
              <w:rPr>
                <w:rFonts w:ascii="Arial" w:eastAsia="思源黑体 CN Medium" w:hAnsi="Arial" w:cs="Arial" w:hint="eastAsia"/>
                <w:sz w:val="18"/>
                <w:szCs w:val="18"/>
                <w:lang w:val="en-CA"/>
              </w:rPr>
              <w:t>基因突变多发生在其激酶区域，该区域是其行使正常功能的关键结构域。非小细胞肺癌中含有</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频发性体细胞突变，导致</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蛋白的失活，促进肺癌发生、发展和转移，进而可能发展为鳞状细胞癌。</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t>G163D</w:t>
            </w:r>
            <w:r>
              <w:rPr>
                <w:rFonts w:ascii="Arial" w:eastAsia="思源黑体 CN Medium" w:hAnsi="Arial" w:cs="Arial" w:hint="eastAsia"/>
                <w:sz w:val="18"/>
                <w:szCs w:val="18"/>
                <w:lang w:val="en-CA"/>
              </w:rPr>
              <w:t>）导致蛋白缺失与睾丸生殖细胞瘤的发生相关。散发性恶性黑色素瘤中</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基因突变引起氨基酸的改变（</w:t>
            </w:r>
            <w:r>
              <w:rPr>
                <w:rFonts w:ascii="Arial" w:eastAsia="思源黑体 CN Medium" w:hAnsi="Arial" w:cs="Arial" w:hint="eastAsia"/>
                <w:sz w:val="18"/>
                <w:szCs w:val="18"/>
                <w:lang w:val="en-CA"/>
              </w:rPr>
              <w:t>Y49D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D194Y</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蛋白催化亚基活性受到影响；以及</w:t>
            </w:r>
            <w:proofErr w:type="gramStart"/>
            <w:r>
              <w:rPr>
                <w:rFonts w:ascii="Arial" w:eastAsia="思源黑体 CN Medium" w:hAnsi="Arial" w:cs="Arial" w:hint="eastAsia"/>
                <w:sz w:val="18"/>
                <w:szCs w:val="18"/>
                <w:lang w:val="en-CA"/>
              </w:rPr>
              <w:t>外显子跳读和</w:t>
            </w:r>
            <w:proofErr w:type="gramEnd"/>
            <w:r>
              <w:rPr>
                <w:rFonts w:ascii="Arial" w:eastAsia="思源黑体 CN Medium" w:hAnsi="Arial" w:cs="Arial" w:hint="eastAsia"/>
                <w:sz w:val="18"/>
                <w:szCs w:val="18"/>
                <w:lang w:val="en-CA"/>
              </w:rPr>
              <w:t>内含子保留引起的第</w:t>
            </w:r>
            <w:r>
              <w:rPr>
                <w:rFonts w:ascii="Arial" w:eastAsia="思源黑体 CN Medium" w:hAnsi="Arial" w:cs="Arial" w:hint="eastAsia"/>
                <w:sz w:val="18"/>
                <w:szCs w:val="18"/>
                <w:lang w:val="en-CA"/>
              </w:rPr>
              <w:t>170</w:t>
            </w:r>
            <w:r>
              <w:rPr>
                <w:rFonts w:ascii="Arial" w:eastAsia="思源黑体 CN Medium" w:hAnsi="Arial" w:cs="Arial" w:hint="eastAsia"/>
                <w:sz w:val="18"/>
                <w:szCs w:val="18"/>
                <w:lang w:val="en-CA"/>
              </w:rPr>
              <w:t>位氨基酸密码子发生无义突变为终止密码子（</w:t>
            </w:r>
            <w:r>
              <w:rPr>
                <w:rFonts w:ascii="Arial" w:eastAsia="思源黑体 CN Medium" w:hAnsi="Arial" w:cs="Arial" w:hint="eastAsia"/>
                <w:sz w:val="18"/>
                <w:szCs w:val="18"/>
                <w:lang w:val="en-CA"/>
              </w:rPr>
              <w:t>G170X</w:t>
            </w:r>
            <w:r>
              <w:rPr>
                <w:rFonts w:ascii="Arial" w:eastAsia="思源黑体 CN Medium" w:hAnsi="Arial" w:cs="Arial" w:hint="eastAsia"/>
                <w:sz w:val="18"/>
                <w:szCs w:val="18"/>
                <w:lang w:val="en-CA"/>
              </w:rPr>
              <w:t>），产生截短蛋白。原发性黑色素瘤中发现</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基因错义突变（</w:t>
            </w:r>
            <w:r>
              <w:rPr>
                <w:rFonts w:ascii="Arial" w:eastAsia="思源黑体 CN Medium" w:hAnsi="Arial" w:cs="Arial" w:hint="eastAsia"/>
                <w:sz w:val="18"/>
                <w:szCs w:val="18"/>
                <w:lang w:val="en-CA"/>
              </w:rPr>
              <w:t>G135R</w:t>
            </w:r>
            <w:r>
              <w:rPr>
                <w:rFonts w:ascii="Arial" w:eastAsia="思源黑体 CN Medium" w:hAnsi="Arial" w:cs="Arial" w:hint="eastAsia"/>
                <w:sz w:val="18"/>
                <w:szCs w:val="18"/>
                <w:lang w:val="en-CA"/>
              </w:rPr>
              <w:t>）杂合缺失。胰腺癌中常见的</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基因突变包括外显子</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发</w:t>
            </w:r>
            <w:r>
              <w:rPr>
                <w:rFonts w:ascii="Arial" w:eastAsia="思源黑体 CN Medium" w:hAnsi="Arial" w:cs="Arial" w:hint="eastAsia"/>
                <w:sz w:val="18"/>
                <w:szCs w:val="18"/>
                <w:lang w:val="en-CA"/>
              </w:rPr>
              <w:lastRenderedPageBreak/>
              <w:t>生的无义突变（</w:t>
            </w:r>
            <w:r>
              <w:rPr>
                <w:rFonts w:ascii="Arial" w:eastAsia="思源黑体 CN Medium" w:hAnsi="Arial" w:cs="Arial" w:hint="eastAsia"/>
                <w:sz w:val="18"/>
                <w:szCs w:val="18"/>
                <w:lang w:val="en-CA"/>
              </w:rPr>
              <w:t>Y36X</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激酶催化结构域的</w:t>
            </w:r>
            <w:r>
              <w:rPr>
                <w:rFonts w:ascii="Arial" w:eastAsia="思源黑体 CN Medium" w:hAnsi="Arial" w:cs="Arial" w:hint="eastAsia"/>
                <w:sz w:val="18"/>
                <w:szCs w:val="18"/>
                <w:lang w:val="en-CA"/>
              </w:rPr>
              <w:t>1bp</w:t>
            </w:r>
            <w:r>
              <w:rPr>
                <w:rFonts w:ascii="Arial" w:eastAsia="思源黑体 CN Medium" w:hAnsi="Arial" w:cs="Arial" w:hint="eastAsia"/>
                <w:sz w:val="18"/>
                <w:szCs w:val="18"/>
                <w:lang w:val="en-CA"/>
              </w:rPr>
              <w:t>碱基缺失引起的外显子</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序列</w:t>
            </w:r>
            <w:r>
              <w:rPr>
                <w:rFonts w:ascii="Arial" w:eastAsia="思源黑体 CN Medium" w:hAnsi="Arial" w:cs="Arial" w:hint="eastAsia"/>
                <w:sz w:val="18"/>
                <w:szCs w:val="18"/>
                <w:lang w:val="en-CA"/>
              </w:rPr>
              <w:t>37</w:t>
            </w:r>
            <w:r>
              <w:rPr>
                <w:rFonts w:ascii="Arial" w:eastAsia="思源黑体 CN Medium" w:hAnsi="Arial" w:cs="Arial" w:hint="eastAsia"/>
                <w:sz w:val="18"/>
                <w:szCs w:val="18"/>
                <w:lang w:val="en-CA"/>
              </w:rPr>
              <w:t>位、</w:t>
            </w:r>
            <w:r>
              <w:rPr>
                <w:rFonts w:ascii="Arial" w:eastAsia="思源黑体 CN Medium" w:hAnsi="Arial" w:cs="Arial" w:hint="eastAsia"/>
                <w:sz w:val="18"/>
                <w:szCs w:val="18"/>
                <w:lang w:val="en-CA"/>
              </w:rPr>
              <w:t>217</w:t>
            </w:r>
            <w:r>
              <w:rPr>
                <w:rFonts w:ascii="Arial" w:eastAsia="思源黑体 CN Medium" w:hAnsi="Arial" w:cs="Arial" w:hint="eastAsia"/>
                <w:sz w:val="18"/>
                <w:szCs w:val="18"/>
                <w:lang w:val="en-CA"/>
              </w:rPr>
              <w:t>位和外显子</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序列</w:t>
            </w:r>
            <w:r>
              <w:rPr>
                <w:rFonts w:ascii="Arial" w:eastAsia="思源黑体 CN Medium" w:hAnsi="Arial" w:cs="Arial" w:hint="eastAsia"/>
                <w:sz w:val="18"/>
                <w:szCs w:val="18"/>
                <w:lang w:val="en-CA"/>
              </w:rPr>
              <w:t>312</w:t>
            </w:r>
            <w:r>
              <w:rPr>
                <w:rFonts w:ascii="Arial" w:eastAsia="思源黑体 CN Medium" w:hAnsi="Arial" w:cs="Arial" w:hint="eastAsia"/>
                <w:sz w:val="18"/>
                <w:szCs w:val="18"/>
                <w:lang w:val="en-CA"/>
              </w:rPr>
              <w:t>位氨基酸移码突变。在中国人</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患者中</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基因突变的检出率为三分之一。突变位点比较广泛，三分之二集中在第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外显子。两代以上发病的家系突变率为</w:t>
            </w:r>
            <w:r>
              <w:rPr>
                <w:rFonts w:ascii="Arial" w:eastAsia="思源黑体 CN Medium" w:hAnsi="Arial" w:cs="Arial" w:hint="eastAsia"/>
                <w:sz w:val="18"/>
                <w:szCs w:val="18"/>
                <w:lang w:val="en-CA"/>
              </w:rPr>
              <w:t>66.7%</w:t>
            </w:r>
            <w:r>
              <w:rPr>
                <w:rFonts w:ascii="Arial" w:eastAsia="思源黑体 CN Medium" w:hAnsi="Arial" w:cs="Arial" w:hint="eastAsia"/>
                <w:sz w:val="18"/>
                <w:szCs w:val="18"/>
                <w:lang w:val="en-CA"/>
              </w:rPr>
              <w:t>，散发病例突变率为</w:t>
            </w:r>
            <w:r>
              <w:rPr>
                <w:rFonts w:ascii="Arial" w:eastAsia="思源黑体 CN Medium" w:hAnsi="Arial" w:cs="Arial" w:hint="eastAsia"/>
                <w:sz w:val="18"/>
                <w:szCs w:val="18"/>
                <w:lang w:val="en-CA"/>
              </w:rPr>
              <w:t>16.7%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基因第</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号外显子的第</w:t>
            </w:r>
            <w:r>
              <w:rPr>
                <w:rFonts w:ascii="Arial" w:eastAsia="思源黑体 CN Medium" w:hAnsi="Arial" w:cs="Arial" w:hint="eastAsia"/>
                <w:sz w:val="18"/>
                <w:szCs w:val="18"/>
                <w:lang w:val="en-CA"/>
              </w:rPr>
              <w:t>460</w:t>
            </w:r>
            <w:r>
              <w:rPr>
                <w:rFonts w:ascii="Arial" w:eastAsia="思源黑体 CN Medium" w:hAnsi="Arial" w:cs="Arial" w:hint="eastAsia"/>
                <w:sz w:val="18"/>
                <w:szCs w:val="18"/>
                <w:lang w:val="en-CA"/>
              </w:rPr>
              <w:t>位错义突变，即</w:t>
            </w:r>
            <w:r>
              <w:rPr>
                <w:rFonts w:ascii="Arial" w:eastAsia="思源黑体 CN Medium" w:hAnsi="Arial" w:cs="Arial" w:hint="eastAsia"/>
                <w:sz w:val="18"/>
                <w:szCs w:val="18"/>
                <w:lang w:val="en-CA"/>
              </w:rPr>
              <w:t>460C&gt;G(H154D)</w:t>
            </w:r>
            <w:r>
              <w:rPr>
                <w:rFonts w:ascii="Arial" w:eastAsia="思源黑体 CN Medium" w:hAnsi="Arial" w:cs="Arial" w:hint="eastAsia"/>
                <w:sz w:val="18"/>
                <w:szCs w:val="18"/>
                <w:lang w:val="en-CA"/>
              </w:rPr>
              <w:t>，该突变位点位于具有催化活性的激酶区，导致激酶活性的降低或缺失。</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蛋白激酶的第</w:t>
            </w:r>
            <w:r>
              <w:rPr>
                <w:rFonts w:ascii="Arial" w:eastAsia="思源黑体 CN Medium" w:hAnsi="Arial" w:cs="Arial" w:hint="eastAsia"/>
                <w:sz w:val="18"/>
                <w:szCs w:val="18"/>
                <w:lang w:val="en-CA"/>
              </w:rPr>
              <w:t>84</w:t>
            </w:r>
            <w:r>
              <w:rPr>
                <w:rFonts w:ascii="Arial" w:eastAsia="思源黑体 CN Medium" w:hAnsi="Arial" w:cs="Arial" w:hint="eastAsia"/>
                <w:sz w:val="18"/>
                <w:szCs w:val="18"/>
                <w:lang w:val="en-CA"/>
              </w:rPr>
              <w:t>位形成了终止密码子且在第</w:t>
            </w:r>
            <w:r>
              <w:rPr>
                <w:rFonts w:ascii="Arial" w:eastAsia="思源黑体 CN Medium" w:hAnsi="Arial" w:cs="Arial" w:hint="eastAsia"/>
                <w:sz w:val="18"/>
                <w:szCs w:val="18"/>
                <w:lang w:val="en-CA"/>
              </w:rPr>
              <w:t>354</w:t>
            </w:r>
            <w:r>
              <w:rPr>
                <w:rFonts w:ascii="Arial" w:eastAsia="思源黑体 CN Medium" w:hAnsi="Arial" w:cs="Arial" w:hint="eastAsia"/>
                <w:sz w:val="18"/>
                <w:szCs w:val="18"/>
                <w:lang w:val="en-CA"/>
              </w:rPr>
              <w:t>位出现氨基酸的置换，这类突变导致其蛋白功能的改变有待深入研究。</w:t>
            </w:r>
          </w:p>
        </w:tc>
      </w:tr>
      <w:tr w:rsidR="006E5660" w14:paraId="29133504" w14:textId="77777777" w:rsidTr="00086956">
        <w:tc>
          <w:tcPr>
            <w:tcW w:w="2048" w:type="dxa"/>
            <w:vAlign w:val="center"/>
          </w:tcPr>
          <w:p w14:paraId="77D59463" w14:textId="77777777" w:rsidR="006E5660" w:rsidRPr="00553447" w:rsidRDefault="006E5660" w:rsidP="006E5660">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TP53</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57AAA1CF" w14:textId="7B2114E6"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NM_000546.</w:t>
            </w:r>
            <w:r w:rsidR="00AE25E5" w:rsidRPr="00553447">
              <w:rPr>
                <w:rFonts w:ascii="Arial" w:eastAsia="思源黑体 CN Medium" w:hAnsi="Arial" w:cs="Arial" w:hint="eastAsia"/>
                <w:b/>
                <w:color w:val="006EC0"/>
                <w:sz w:val="21"/>
                <w:szCs w:val="21"/>
                <w:lang w:val="en-CA"/>
              </w:rPr>
              <w:t>6</w:t>
            </w:r>
          </w:p>
        </w:tc>
        <w:tc>
          <w:tcPr>
            <w:tcW w:w="3541" w:type="dxa"/>
          </w:tcPr>
          <w:p w14:paraId="480E682D"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基因是人类肿瘤中发生变异频率最高的重要抑癌基因，编码</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蛋白是一个转录因子，可通过转录活化区与通用转录因子结合并相互作用，大多数组织和细胞有</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表达，正常情况下</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可以控制细胞循环周期、调节转录、</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复制和诱导细胞程序死亡及抗血管生成。</w:t>
            </w:r>
          </w:p>
        </w:tc>
        <w:tc>
          <w:tcPr>
            <w:tcW w:w="4498" w:type="dxa"/>
          </w:tcPr>
          <w:p w14:paraId="6BBF685A"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缺失失活与半数以上（约</w:t>
            </w:r>
            <w:r>
              <w:rPr>
                <w:rFonts w:ascii="Arial" w:eastAsia="思源黑体 CN Medium" w:hAnsi="Arial" w:cs="Arial" w:hint="eastAsia"/>
                <w:sz w:val="18"/>
                <w:szCs w:val="18"/>
                <w:lang w:val="en-CA"/>
              </w:rPr>
              <w:t>60%</w:t>
            </w:r>
            <w:r>
              <w:rPr>
                <w:rFonts w:ascii="Arial" w:eastAsia="思源黑体 CN Medium" w:hAnsi="Arial" w:cs="Arial" w:hint="eastAsia"/>
                <w:sz w:val="18"/>
                <w:szCs w:val="18"/>
                <w:lang w:val="en-CA"/>
              </w:rPr>
              <w:t>）癌症的发生发展密切相关。</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基因突变多为错义突变（</w:t>
            </w:r>
            <w:r>
              <w:rPr>
                <w:rFonts w:ascii="Arial" w:eastAsia="思源黑体 CN Medium" w:hAnsi="Arial" w:cs="Arial" w:hint="eastAsia"/>
                <w:sz w:val="18"/>
                <w:szCs w:val="18"/>
                <w:lang w:val="en-CA"/>
              </w:rPr>
              <w:t>75%</w:t>
            </w:r>
            <w:r>
              <w:rPr>
                <w:rFonts w:ascii="Arial" w:eastAsia="思源黑体 CN Medium" w:hAnsi="Arial" w:cs="Arial" w:hint="eastAsia"/>
                <w:sz w:val="18"/>
                <w:szCs w:val="18"/>
                <w:lang w:val="en-CA"/>
              </w:rPr>
              <w:t>），最常发生于位于</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外显子的保守区，对应氨基酸</w:t>
            </w:r>
            <w:r>
              <w:rPr>
                <w:rFonts w:ascii="Arial" w:eastAsia="思源黑体 CN Medium" w:hAnsi="Arial" w:cs="Arial" w:hint="eastAsia"/>
                <w:sz w:val="18"/>
                <w:szCs w:val="18"/>
                <w:lang w:val="en-CA"/>
              </w:rPr>
              <w:t>175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248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273</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282</w:t>
            </w:r>
            <w:r>
              <w:rPr>
                <w:rFonts w:ascii="Arial" w:eastAsia="思源黑体 CN Medium" w:hAnsi="Arial" w:cs="Arial" w:hint="eastAsia"/>
                <w:sz w:val="18"/>
                <w:szCs w:val="18"/>
                <w:lang w:val="en-CA"/>
              </w:rPr>
              <w:t>位为错义突变热点区域；未发生突变等位基因常发生丢失。遗传性</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突变能够引发</w:t>
            </w:r>
            <w:r>
              <w:rPr>
                <w:rFonts w:ascii="Arial" w:eastAsia="思源黑体 CN Medium" w:hAnsi="Arial" w:cs="Arial" w:hint="eastAsia"/>
                <w:sz w:val="18"/>
                <w:szCs w:val="18"/>
                <w:lang w:val="en-CA"/>
              </w:rPr>
              <w:t>Li-Fraumeni</w:t>
            </w:r>
            <w:r>
              <w:rPr>
                <w:rFonts w:ascii="Arial" w:eastAsia="思源黑体 CN Medium" w:hAnsi="Arial" w:cs="Arial" w:hint="eastAsia"/>
                <w:sz w:val="18"/>
                <w:szCs w:val="18"/>
                <w:lang w:val="en-CA"/>
              </w:rPr>
              <w:t>综合征（</w:t>
            </w:r>
            <w:r>
              <w:rPr>
                <w:rFonts w:ascii="Arial" w:eastAsia="思源黑体 CN Medium" w:hAnsi="Arial" w:cs="Arial" w:hint="eastAsia"/>
                <w:sz w:val="18"/>
                <w:szCs w:val="18"/>
                <w:lang w:val="en-CA"/>
              </w:rPr>
              <w:t>LFS</w:t>
            </w:r>
            <w:r>
              <w:rPr>
                <w:rFonts w:ascii="Arial" w:eastAsia="思源黑体 CN Medium" w:hAnsi="Arial" w:cs="Arial" w:hint="eastAsia"/>
                <w:sz w:val="18"/>
                <w:szCs w:val="18"/>
                <w:lang w:val="en-CA"/>
              </w:rPr>
              <w:t>），其中</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种系突变携带者并发癌症为乳腺癌、软组织与骨肉瘤、脑瘤（星形细胞瘤）和肾上腺皮质癌。</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突变还发生于包括</w:t>
            </w:r>
            <w:r>
              <w:rPr>
                <w:rFonts w:ascii="Arial" w:eastAsia="思源黑体 CN Medium" w:hAnsi="Arial" w:cs="Arial" w:hint="eastAsia"/>
                <w:sz w:val="18"/>
                <w:szCs w:val="18"/>
                <w:lang w:val="en-CA"/>
              </w:rPr>
              <w:t>CML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ANLL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B-NHL</w:t>
            </w:r>
            <w:r>
              <w:rPr>
                <w:rFonts w:ascii="Arial" w:eastAsia="思源黑体 CN Medium" w:hAnsi="Arial" w:cs="Arial" w:hint="eastAsia"/>
                <w:sz w:val="18"/>
                <w:szCs w:val="18"/>
                <w:lang w:val="en-CA"/>
              </w:rPr>
              <w:t>在内的多种恶性血液肿瘤以及黑色素瘤、基底细胞癌、鳞状细胞癌等皮肤癌等多种类型肿瘤及恶性肿瘤。</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突变是多种癌症预后不良的标志，如乳腺癌。</w:t>
            </w:r>
          </w:p>
        </w:tc>
      </w:tr>
      <w:tr w:rsidR="006E5660" w14:paraId="008D8B08" w14:textId="77777777" w:rsidTr="00086956">
        <w:tc>
          <w:tcPr>
            <w:tcW w:w="2048" w:type="dxa"/>
            <w:vAlign w:val="center"/>
          </w:tcPr>
          <w:p w14:paraId="3DBE1BE4"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UGT1A1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140C3C8"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NM_000463.3 </w:t>
            </w:r>
          </w:p>
        </w:tc>
        <w:tc>
          <w:tcPr>
            <w:tcW w:w="3541" w:type="dxa"/>
          </w:tcPr>
          <w:p w14:paraId="6CA3B435"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UDP-</w:t>
            </w:r>
            <w:r>
              <w:rPr>
                <w:rFonts w:ascii="Arial" w:eastAsia="思源黑体 CN Medium" w:hAnsi="Arial" w:cs="Arial" w:hint="eastAsia"/>
                <w:sz w:val="18"/>
                <w:szCs w:val="18"/>
                <w:lang w:val="en-CA"/>
              </w:rPr>
              <w:t>葡糖醛酸基转移酶，参与类固醇、胆红素、激素和药物等葡萄</w:t>
            </w:r>
            <w:proofErr w:type="gramStart"/>
            <w:r>
              <w:rPr>
                <w:rFonts w:ascii="Arial" w:eastAsia="思源黑体 CN Medium" w:hAnsi="Arial" w:cs="Arial" w:hint="eastAsia"/>
                <w:sz w:val="18"/>
                <w:szCs w:val="18"/>
                <w:lang w:val="en-CA"/>
              </w:rPr>
              <w:t>苷</w:t>
            </w:r>
            <w:proofErr w:type="gramEnd"/>
            <w:r>
              <w:rPr>
                <w:rFonts w:ascii="Arial" w:eastAsia="思源黑体 CN Medium" w:hAnsi="Arial" w:cs="Arial" w:hint="eastAsia"/>
                <w:sz w:val="18"/>
                <w:szCs w:val="18"/>
                <w:lang w:val="en-CA"/>
              </w:rPr>
              <w:t>酸化代谢过程。</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基因突变可导致</w:t>
            </w:r>
            <w:proofErr w:type="spellStart"/>
            <w:r>
              <w:rPr>
                <w:rFonts w:ascii="Arial" w:eastAsia="思源黑体 CN Medium" w:hAnsi="Arial" w:cs="Arial" w:hint="eastAsia"/>
                <w:sz w:val="18"/>
                <w:szCs w:val="18"/>
                <w:lang w:val="en-CA"/>
              </w:rPr>
              <w:t>Crigler</w:t>
            </w:r>
            <w:proofErr w:type="spellEnd"/>
            <w:r>
              <w:rPr>
                <w:rFonts w:ascii="Arial" w:eastAsia="思源黑体 CN Medium" w:hAnsi="Arial" w:cs="Arial" w:hint="eastAsia"/>
                <w:sz w:val="18"/>
                <w:szCs w:val="18"/>
                <w:lang w:val="en-CA"/>
              </w:rPr>
              <w:t>-Najjar</w:t>
            </w:r>
            <w:r>
              <w:rPr>
                <w:rFonts w:ascii="Arial" w:eastAsia="思源黑体 CN Medium" w:hAnsi="Arial" w:cs="Arial" w:hint="eastAsia"/>
                <w:sz w:val="18"/>
                <w:szCs w:val="18"/>
                <w:lang w:val="en-CA"/>
              </w:rPr>
              <w:t>综合征和</w:t>
            </w:r>
            <w:r>
              <w:rPr>
                <w:rFonts w:ascii="Arial" w:eastAsia="思源黑体 CN Medium" w:hAnsi="Arial" w:cs="Arial" w:hint="eastAsia"/>
                <w:sz w:val="18"/>
                <w:szCs w:val="18"/>
                <w:lang w:val="en-CA"/>
              </w:rPr>
              <w:t>Gilbert</w:t>
            </w:r>
            <w:r>
              <w:rPr>
                <w:rFonts w:ascii="Arial" w:eastAsia="思源黑体 CN Medium" w:hAnsi="Arial" w:cs="Arial" w:hint="eastAsia"/>
                <w:sz w:val="18"/>
                <w:szCs w:val="18"/>
                <w:lang w:val="en-CA"/>
              </w:rPr>
              <w:t>综合症（先天性非溶血性黄疸）的发生。</w:t>
            </w:r>
          </w:p>
        </w:tc>
        <w:tc>
          <w:tcPr>
            <w:tcW w:w="4498" w:type="dxa"/>
          </w:tcPr>
          <w:p w14:paraId="5F454C50"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突变型杂合子</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较野生型灭活</w:t>
            </w:r>
            <w:r>
              <w:rPr>
                <w:rFonts w:ascii="Arial" w:eastAsia="思源黑体 CN Medium" w:hAnsi="Arial" w:cs="Arial" w:hint="eastAsia"/>
                <w:sz w:val="18"/>
                <w:szCs w:val="18"/>
                <w:lang w:val="en-CA"/>
              </w:rPr>
              <w:t>SN-38</w:t>
            </w:r>
            <w:r>
              <w:rPr>
                <w:rFonts w:ascii="Arial" w:eastAsia="思源黑体 CN Medium" w:hAnsi="Arial" w:cs="Arial" w:hint="eastAsia"/>
                <w:sz w:val="18"/>
                <w:szCs w:val="18"/>
                <w:lang w:val="en-CA"/>
              </w:rPr>
              <w:t>的能力稍低，而突变纯合子</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灭活</w:t>
            </w:r>
            <w:r>
              <w:rPr>
                <w:rFonts w:ascii="Arial" w:eastAsia="思源黑体 CN Medium" w:hAnsi="Arial" w:cs="Arial" w:hint="eastAsia"/>
                <w:sz w:val="18"/>
                <w:szCs w:val="18"/>
                <w:lang w:val="en-CA"/>
              </w:rPr>
              <w:t>SN-38</w:t>
            </w:r>
            <w:r>
              <w:rPr>
                <w:rFonts w:ascii="Arial" w:eastAsia="思源黑体 CN Medium" w:hAnsi="Arial" w:cs="Arial" w:hint="eastAsia"/>
                <w:sz w:val="18"/>
                <w:szCs w:val="18"/>
                <w:lang w:val="en-CA"/>
              </w:rPr>
              <w:t>的能力则仅是野生型的</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，因此更容易产生毒副作用；并且突变型患者比野生型患者更早出现副作用。有研究显示</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211G&gt;A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UGT1A1-6</w:t>
            </w:r>
            <w:r>
              <w:rPr>
                <w:rFonts w:ascii="Arial" w:eastAsia="思源黑体 CN Medium" w:hAnsi="Arial" w:cs="Arial" w:hint="eastAsia"/>
                <w:sz w:val="18"/>
                <w:szCs w:val="18"/>
                <w:lang w:val="en-CA"/>
              </w:rPr>
              <w:t>）突变使</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的葡萄糖醛酸化的能力下降</w:t>
            </w:r>
            <w:r>
              <w:rPr>
                <w:rFonts w:ascii="Arial" w:eastAsia="思源黑体 CN Medium" w:hAnsi="Arial" w:cs="Arial" w:hint="eastAsia"/>
                <w:sz w:val="18"/>
                <w:szCs w:val="18"/>
                <w:lang w:val="en-CA"/>
              </w:rPr>
              <w:t>70%</w:t>
            </w:r>
            <w:r>
              <w:rPr>
                <w:rFonts w:ascii="Arial" w:eastAsia="思源黑体 CN Medium" w:hAnsi="Arial" w:cs="Arial" w:hint="eastAsia"/>
                <w:sz w:val="18"/>
                <w:szCs w:val="18"/>
                <w:lang w:val="en-CA"/>
              </w:rPr>
              <w:t>，其突变频率在东亚人群中（日本、韩国和中国）约为</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，而在白人和非洲人中没有发现这一突变。多个亚洲人群的临床研究结果都证明</w:t>
            </w:r>
            <w:r>
              <w:rPr>
                <w:rFonts w:ascii="Arial" w:eastAsia="思源黑体 CN Medium" w:hAnsi="Arial" w:cs="Arial" w:hint="eastAsia"/>
                <w:sz w:val="18"/>
                <w:szCs w:val="18"/>
                <w:lang w:val="en-CA"/>
              </w:rPr>
              <w:t>211G&gt;A</w:t>
            </w:r>
            <w:r>
              <w:rPr>
                <w:rFonts w:ascii="Arial" w:eastAsia="思源黑体 CN Medium" w:hAnsi="Arial" w:cs="Arial" w:hint="eastAsia"/>
                <w:sz w:val="18"/>
                <w:szCs w:val="18"/>
                <w:lang w:val="en-CA"/>
              </w:rPr>
              <w:t>突变与</w:t>
            </w:r>
            <w:proofErr w:type="gramStart"/>
            <w:r>
              <w:rPr>
                <w:rFonts w:ascii="Arial" w:eastAsia="思源黑体 CN Medium" w:hAnsi="Arial" w:cs="Arial" w:hint="eastAsia"/>
                <w:sz w:val="18"/>
                <w:szCs w:val="18"/>
                <w:lang w:val="en-CA"/>
              </w:rPr>
              <w:t>伊立替康的</w:t>
            </w:r>
            <w:proofErr w:type="gramEnd"/>
            <w:r>
              <w:rPr>
                <w:rFonts w:ascii="Arial" w:eastAsia="思源黑体 CN Medium" w:hAnsi="Arial" w:cs="Arial" w:hint="eastAsia"/>
                <w:sz w:val="18"/>
                <w:szCs w:val="18"/>
                <w:lang w:val="en-CA"/>
              </w:rPr>
              <w:t>毒副作用风险增</w:t>
            </w:r>
            <w:r>
              <w:rPr>
                <w:rFonts w:ascii="Arial" w:eastAsia="思源黑体 CN Medium" w:hAnsi="Arial" w:cs="Arial" w:hint="eastAsia"/>
                <w:sz w:val="18"/>
                <w:szCs w:val="18"/>
                <w:lang w:val="en-CA"/>
              </w:rPr>
              <w:lastRenderedPageBreak/>
              <w:t>加显著相关；杂合突变和纯合突变的毒副作用可分别达到</w:t>
            </w:r>
            <w:r>
              <w:rPr>
                <w:rFonts w:ascii="Arial" w:eastAsia="思源黑体 CN Medium" w:hAnsi="Arial" w:cs="Arial" w:hint="eastAsia"/>
                <w:sz w:val="18"/>
                <w:szCs w:val="18"/>
                <w:lang w:val="en-CA"/>
              </w:rPr>
              <w:t>12.5%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w:t>
            </w:r>
          </w:p>
        </w:tc>
      </w:tr>
    </w:tbl>
    <w:p w14:paraId="70B4996A" w14:textId="77777777" w:rsidR="00086956" w:rsidRPr="00086956" w:rsidRDefault="00086956" w:rsidP="00086956">
      <w:pPr>
        <w:rPr>
          <w:lang w:val="en-CA"/>
        </w:rPr>
      </w:pPr>
    </w:p>
    <w:p w14:paraId="0D757F81" w14:textId="77777777" w:rsidR="00C137D0" w:rsidRDefault="00C137D0" w:rsidP="00C137D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t>注：</w:t>
      </w:r>
    </w:p>
    <w:p w14:paraId="3726AD78" w14:textId="70D38AA0" w:rsidR="005319DF" w:rsidRPr="00DD37DE" w:rsidRDefault="00631941" w:rsidP="00DD37DE">
      <w:pPr>
        <w:ind w:firstLineChars="177" w:firstLine="283"/>
      </w:pPr>
      <w:r w:rsidRPr="00631941">
        <w:rPr>
          <w:rFonts w:ascii="思源黑体 CN Regular" w:eastAsia="思源黑体 CN Regular" w:hAnsi="思源黑体 CN Regular" w:cs="Arial" w:hint="eastAsia"/>
          <w:bCs/>
          <w:color w:val="3B3838"/>
          <w:sz w:val="16"/>
          <w:szCs w:val="16"/>
        </w:rPr>
        <w:t>基因名后面的NM编号为分析注释时所采用的转录本编号（</w:t>
      </w:r>
      <w:proofErr w:type="spellStart"/>
      <w:r w:rsidRPr="00631941">
        <w:rPr>
          <w:rFonts w:ascii="思源黑体 CN Regular" w:eastAsia="思源黑体 CN Regular" w:hAnsi="思源黑体 CN Regular" w:cs="Arial" w:hint="eastAsia"/>
          <w:bCs/>
          <w:color w:val="3B3838"/>
          <w:sz w:val="16"/>
          <w:szCs w:val="16"/>
        </w:rPr>
        <w:t>RefSeq</w:t>
      </w:r>
      <w:proofErr w:type="spellEnd"/>
      <w:r w:rsidRPr="00631941">
        <w:rPr>
          <w:rFonts w:ascii="思源黑体 CN Regular" w:eastAsia="思源黑体 CN Regular" w:hAnsi="思源黑体 CN Regular" w:cs="Arial" w:hint="eastAsia"/>
          <w:bCs/>
          <w:color w:val="3B3838"/>
          <w:sz w:val="16"/>
          <w:szCs w:val="16"/>
        </w:rPr>
        <w:t>）</w:t>
      </w:r>
    </w:p>
    <w:sectPr w:rsidR="005319DF" w:rsidRPr="00DD37DE" w:rsidSect="00C02ABC">
      <w:footerReference w:type="default" r:id="rId11"/>
      <w:headerReference w:type="first" r:id="rId12"/>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73710" w14:textId="77777777" w:rsidR="00475E6F" w:rsidRDefault="00475E6F">
      <w:pPr>
        <w:spacing w:after="0" w:line="240" w:lineRule="auto"/>
      </w:pPr>
      <w:r>
        <w:separator/>
      </w:r>
    </w:p>
  </w:endnote>
  <w:endnote w:type="continuationSeparator" w:id="0">
    <w:p w14:paraId="25E0C70D" w14:textId="77777777" w:rsidR="00475E6F" w:rsidRDefault="00475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000" w:firstRow="0" w:lastRow="0" w:firstColumn="0" w:lastColumn="0" w:noHBand="0" w:noVBand="0"/>
    </w:tblPr>
    <w:tblGrid>
      <w:gridCol w:w="8505"/>
      <w:gridCol w:w="1668"/>
    </w:tblGrid>
    <w:tr w:rsidR="00DF2AB4" w14:paraId="668E30F5" w14:textId="77777777" w:rsidTr="00D73CE3">
      <w:trPr>
        <w:trHeight w:val="567"/>
      </w:trPr>
      <w:tc>
        <w:tcPr>
          <w:tcW w:w="8505" w:type="dxa"/>
          <w:vAlign w:val="center"/>
        </w:tcPr>
        <w:p w14:paraId="241446B2" w14:textId="40B87A8B" w:rsidR="00DF2AB4" w:rsidRDefault="008D3788">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891B5B">
            <w:rPr>
              <w:rFonts w:ascii="思源黑体 CN Regular" w:eastAsia="思源黑体 CN Regular" w:hAnsi="思源黑体 CN Regular" w:hint="eastAsia"/>
              <w:bCs/>
              <w:color w:val="000000"/>
              <w:sz w:val="15"/>
              <w:szCs w:val="15"/>
              <w:lang w:val="en-CA"/>
            </w:rPr>
            <w:t xml:space="preserve">{%if </w:t>
          </w:r>
          <w:proofErr w:type="spellStart"/>
          <w:r w:rsidR="00891B5B">
            <w:rPr>
              <w:rFonts w:ascii="思源黑体 CN Regular" w:eastAsia="思源黑体 CN Regular" w:hAnsi="思源黑体 CN Regular" w:hint="eastAsia"/>
              <w:bCs/>
              <w:color w:val="000000"/>
              <w:sz w:val="15"/>
              <w:szCs w:val="15"/>
              <w:lang w:val="en-CA"/>
            </w:rPr>
            <w:t>sample.</w:t>
          </w:r>
          <w:r w:rsidR="00891B5B" w:rsidRPr="003B6A36">
            <w:rPr>
              <w:rFonts w:ascii="思源黑体 CN Regular" w:eastAsia="思源黑体 CN Regular" w:hAnsi="思源黑体 CN Regular"/>
              <w:bCs/>
              <w:color w:val="000000"/>
              <w:sz w:val="15"/>
              <w:szCs w:val="15"/>
              <w:lang w:val="en-CA"/>
            </w:rPr>
            <w:t>report_system_version</w:t>
          </w:r>
          <w:proofErr w:type="spellEnd"/>
          <w:r w:rsidR="00891B5B">
            <w:rPr>
              <w:rFonts w:ascii="思源黑体 CN Regular" w:eastAsia="思源黑体 CN Regular" w:hAnsi="思源黑体 CN Regular" w:hint="eastAsia"/>
              <w:bCs/>
              <w:color w:val="000000"/>
              <w:sz w:val="15"/>
              <w:szCs w:val="15"/>
              <w:lang w:val="en-CA"/>
            </w:rPr>
            <w:t xml:space="preserve"> %}{{</w:t>
          </w:r>
          <w:proofErr w:type="spellStart"/>
          <w:r w:rsidR="00891B5B">
            <w:rPr>
              <w:rFonts w:ascii="思源黑体 CN Regular" w:eastAsia="思源黑体 CN Regular" w:hAnsi="思源黑体 CN Regular" w:hint="eastAsia"/>
              <w:bCs/>
              <w:color w:val="000000"/>
              <w:sz w:val="15"/>
              <w:szCs w:val="15"/>
              <w:lang w:val="en-CA"/>
            </w:rPr>
            <w:t>sample.</w:t>
          </w:r>
          <w:r w:rsidR="00891B5B" w:rsidRPr="003B6A36">
            <w:rPr>
              <w:rFonts w:ascii="思源黑体 CN Regular" w:eastAsia="思源黑体 CN Regular" w:hAnsi="思源黑体 CN Regular"/>
              <w:bCs/>
              <w:color w:val="000000"/>
              <w:sz w:val="15"/>
              <w:szCs w:val="15"/>
              <w:lang w:val="en-CA"/>
            </w:rPr>
            <w:t>report_system_version</w:t>
          </w:r>
          <w:proofErr w:type="spellEnd"/>
          <w:r w:rsidR="00891B5B">
            <w:rPr>
              <w:rFonts w:ascii="思源黑体 CN Regular" w:eastAsia="思源黑体 CN Regular" w:hAnsi="思源黑体 CN Regular" w:hint="eastAsia"/>
              <w:bCs/>
              <w:color w:val="000000"/>
              <w:sz w:val="15"/>
              <w:szCs w:val="15"/>
              <w:lang w:val="en-CA"/>
            </w:rPr>
            <w:t>}}{%else%}</w:t>
          </w:r>
          <w:r w:rsidR="00891B5B" w:rsidRPr="00BB1C8B">
            <w:rPr>
              <w:rFonts w:ascii="思源黑体 CN Regular" w:eastAsia="思源黑体 CN Regular" w:hAnsi="思源黑体 CN Regular"/>
              <w:bCs/>
              <w:color w:val="000000"/>
              <w:sz w:val="15"/>
              <w:szCs w:val="15"/>
              <w:lang w:val="en-CA"/>
            </w:rPr>
            <w:t>v3.1.1.1018</w:t>
          </w:r>
          <w:r w:rsidR="00891B5B">
            <w:rPr>
              <w:rFonts w:ascii="思源黑体 CN Regular" w:eastAsia="思源黑体 CN Regular" w:hAnsi="思源黑体 CN Regular" w:hint="eastAsia"/>
              <w:bCs/>
              <w:color w:val="000000"/>
              <w:sz w:val="15"/>
              <w:szCs w:val="15"/>
              <w:lang w:val="en-CA"/>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Pr>
              <w:rFonts w:ascii="思源黑体 CN Regular" w:eastAsia="思源黑体 CN Regular" w:hAnsi="思源黑体 CN Regular" w:hint="eastAsia"/>
              <w:bCs/>
              <w:color w:val="000000"/>
              <w:sz w:val="15"/>
              <w:szCs w:val="15"/>
              <w:lang w:val="en-CA"/>
            </w:rPr>
            <w:t>{{</w:t>
          </w:r>
          <w:proofErr w:type="spellStart"/>
          <w:r>
            <w:rPr>
              <w:rFonts w:ascii="思源黑体 CN Regular" w:eastAsia="思源黑体 CN Regular" w:hAnsi="思源黑体 CN Regular"/>
              <w:bCs/>
              <w:color w:val="000000"/>
              <w:sz w:val="15"/>
              <w:szCs w:val="15"/>
              <w:lang w:val="en-CA"/>
            </w:rPr>
            <w:t>sample.</w:t>
          </w:r>
          <w:r w:rsidRPr="00122E0F">
            <w:rPr>
              <w:rFonts w:ascii="思源黑体 CN Regular" w:eastAsia="思源黑体 CN Regular" w:hAnsi="思源黑体 CN Regular"/>
              <w:bCs/>
              <w:color w:val="000000"/>
              <w:sz w:val="15"/>
              <w:szCs w:val="15"/>
              <w:lang w:val="en-CA"/>
            </w:rPr>
            <w:t>analysis_ve</w:t>
          </w:r>
          <w:r w:rsidR="00DB7FAE">
            <w:rPr>
              <w:rFonts w:ascii="思源黑体 CN Regular" w:eastAsia="思源黑体 CN Regular" w:hAnsi="思源黑体 CN Regular" w:hint="eastAsia"/>
              <w:bCs/>
              <w:color w:val="000000"/>
              <w:sz w:val="15"/>
              <w:szCs w:val="15"/>
              <w:lang w:val="en-CA"/>
            </w:rPr>
            <w:t>r</w:t>
          </w:r>
          <w:r w:rsidRPr="00122E0F">
            <w:rPr>
              <w:rFonts w:ascii="思源黑体 CN Regular" w:eastAsia="思源黑体 CN Regular" w:hAnsi="思源黑体 CN Regular"/>
              <w:bCs/>
              <w:color w:val="000000"/>
              <w:sz w:val="15"/>
              <w:szCs w:val="15"/>
              <w:lang w:val="en-CA"/>
            </w:rPr>
            <w:t>sion</w:t>
          </w:r>
          <w:proofErr w:type="spellEnd"/>
          <w:r>
            <w:rPr>
              <w:rFonts w:ascii="思源黑体 CN Regular" w:eastAsia="思源黑体 CN Regular" w:hAnsi="思源黑体 CN Regular" w:hint="eastAsia"/>
              <w:bCs/>
              <w:color w:val="000000"/>
              <w:sz w:val="15"/>
              <w:szCs w:val="15"/>
              <w:lang w:val="en-CA"/>
            </w:rPr>
            <w:t>}}</w:t>
          </w:r>
        </w:p>
      </w:tc>
      <w:tc>
        <w:tcPr>
          <w:tcW w:w="1668" w:type="dxa"/>
          <w:vAlign w:val="center"/>
        </w:tcPr>
        <w:p w14:paraId="38E8E54B" w14:textId="77777777" w:rsidR="00DF2AB4" w:rsidRDefault="00DF2AB4">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77F90B1B" w14:textId="77777777" w:rsidR="002C0684" w:rsidRDefault="002C068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85CB9" w14:textId="77777777" w:rsidR="002C0684" w:rsidRDefault="002C0684">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000" w:firstRow="0" w:lastRow="0" w:firstColumn="0" w:lastColumn="0" w:noHBand="0" w:noVBand="0"/>
    </w:tblPr>
    <w:tblGrid>
      <w:gridCol w:w="8505"/>
      <w:gridCol w:w="1668"/>
    </w:tblGrid>
    <w:tr w:rsidR="001973DF" w14:paraId="4E31A74B" w14:textId="77777777" w:rsidTr="00D73CE3">
      <w:trPr>
        <w:trHeight w:val="567"/>
      </w:trPr>
      <w:tc>
        <w:tcPr>
          <w:tcW w:w="8505" w:type="dxa"/>
          <w:vAlign w:val="center"/>
        </w:tcPr>
        <w:p w14:paraId="3C222C87" w14:textId="5FF4EDC6" w:rsidR="001973DF" w:rsidRDefault="00DB7FAE">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1877A2">
            <w:rPr>
              <w:rFonts w:ascii="思源黑体 CN Regular" w:eastAsia="思源黑体 CN Regular" w:hAnsi="思源黑体 CN Regular" w:hint="eastAsia"/>
              <w:bCs/>
              <w:color w:val="000000"/>
              <w:sz w:val="15"/>
              <w:szCs w:val="15"/>
              <w:lang w:val="en-CA"/>
            </w:rPr>
            <w:t xml:space="preserve">{%if </w:t>
          </w:r>
          <w:proofErr w:type="spellStart"/>
          <w:r w:rsidR="001877A2">
            <w:rPr>
              <w:rFonts w:ascii="思源黑体 CN Regular" w:eastAsia="思源黑体 CN Regular" w:hAnsi="思源黑体 CN Regular" w:hint="eastAsia"/>
              <w:bCs/>
              <w:color w:val="000000"/>
              <w:sz w:val="15"/>
              <w:szCs w:val="15"/>
              <w:lang w:val="en-CA"/>
            </w:rPr>
            <w:t>sample.</w:t>
          </w:r>
          <w:r w:rsidR="001877A2" w:rsidRPr="003B6A36">
            <w:rPr>
              <w:rFonts w:ascii="思源黑体 CN Regular" w:eastAsia="思源黑体 CN Regular" w:hAnsi="思源黑体 CN Regular"/>
              <w:bCs/>
              <w:color w:val="000000"/>
              <w:sz w:val="15"/>
              <w:szCs w:val="15"/>
              <w:lang w:val="en-CA"/>
            </w:rPr>
            <w:t>report_system_version</w:t>
          </w:r>
          <w:proofErr w:type="spellEnd"/>
          <w:r w:rsidR="001877A2">
            <w:rPr>
              <w:rFonts w:ascii="思源黑体 CN Regular" w:eastAsia="思源黑体 CN Regular" w:hAnsi="思源黑体 CN Regular" w:hint="eastAsia"/>
              <w:bCs/>
              <w:color w:val="000000"/>
              <w:sz w:val="15"/>
              <w:szCs w:val="15"/>
              <w:lang w:val="en-CA"/>
            </w:rPr>
            <w:t xml:space="preserve"> %}{{</w:t>
          </w:r>
          <w:proofErr w:type="spellStart"/>
          <w:r w:rsidR="001877A2">
            <w:rPr>
              <w:rFonts w:ascii="思源黑体 CN Regular" w:eastAsia="思源黑体 CN Regular" w:hAnsi="思源黑体 CN Regular" w:hint="eastAsia"/>
              <w:bCs/>
              <w:color w:val="000000"/>
              <w:sz w:val="15"/>
              <w:szCs w:val="15"/>
              <w:lang w:val="en-CA"/>
            </w:rPr>
            <w:t>sample.</w:t>
          </w:r>
          <w:r w:rsidR="001877A2" w:rsidRPr="003B6A36">
            <w:rPr>
              <w:rFonts w:ascii="思源黑体 CN Regular" w:eastAsia="思源黑体 CN Regular" w:hAnsi="思源黑体 CN Regular"/>
              <w:bCs/>
              <w:color w:val="000000"/>
              <w:sz w:val="15"/>
              <w:szCs w:val="15"/>
              <w:lang w:val="en-CA"/>
            </w:rPr>
            <w:t>report_system_version</w:t>
          </w:r>
          <w:proofErr w:type="spellEnd"/>
          <w:r w:rsidR="001877A2">
            <w:rPr>
              <w:rFonts w:ascii="思源黑体 CN Regular" w:eastAsia="思源黑体 CN Regular" w:hAnsi="思源黑体 CN Regular" w:hint="eastAsia"/>
              <w:bCs/>
              <w:color w:val="000000"/>
              <w:sz w:val="15"/>
              <w:szCs w:val="15"/>
              <w:lang w:val="en-CA"/>
            </w:rPr>
            <w:t>}}{%else%}</w:t>
          </w:r>
          <w:r w:rsidR="001877A2" w:rsidRPr="00BB1C8B">
            <w:rPr>
              <w:rFonts w:ascii="思源黑体 CN Regular" w:eastAsia="思源黑体 CN Regular" w:hAnsi="思源黑体 CN Regular"/>
              <w:bCs/>
              <w:color w:val="000000"/>
              <w:sz w:val="15"/>
              <w:szCs w:val="15"/>
              <w:lang w:val="en-CA"/>
            </w:rPr>
            <w:t>v3.1.1.1018</w:t>
          </w:r>
          <w:r w:rsidR="001877A2">
            <w:rPr>
              <w:rFonts w:ascii="思源黑体 CN Regular" w:eastAsia="思源黑体 CN Regular" w:hAnsi="思源黑体 CN Regular" w:hint="eastAsia"/>
              <w:bCs/>
              <w:color w:val="000000"/>
              <w:sz w:val="15"/>
              <w:szCs w:val="15"/>
              <w:lang w:val="en-CA"/>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Pr>
              <w:rFonts w:ascii="思源黑体 CN Regular" w:eastAsia="思源黑体 CN Regular" w:hAnsi="思源黑体 CN Regular" w:hint="eastAsia"/>
              <w:bCs/>
              <w:color w:val="000000"/>
              <w:sz w:val="15"/>
              <w:szCs w:val="15"/>
              <w:lang w:val="en-CA"/>
            </w:rPr>
            <w:t>{{</w:t>
          </w:r>
          <w:proofErr w:type="spellStart"/>
          <w:r>
            <w:rPr>
              <w:rFonts w:ascii="思源黑体 CN Regular" w:eastAsia="思源黑体 CN Regular" w:hAnsi="思源黑体 CN Regular"/>
              <w:bCs/>
              <w:color w:val="000000"/>
              <w:sz w:val="15"/>
              <w:szCs w:val="15"/>
              <w:lang w:val="en-CA"/>
            </w:rPr>
            <w:t>sample.</w:t>
          </w:r>
          <w:r w:rsidRPr="00122E0F">
            <w:rPr>
              <w:rFonts w:ascii="思源黑体 CN Regular" w:eastAsia="思源黑体 CN Regular" w:hAnsi="思源黑体 CN Regular"/>
              <w:bCs/>
              <w:color w:val="000000"/>
              <w:sz w:val="15"/>
              <w:szCs w:val="15"/>
              <w:lang w:val="en-CA"/>
            </w:rPr>
            <w:t>analysis_ve</w:t>
          </w:r>
          <w:r>
            <w:rPr>
              <w:rFonts w:ascii="思源黑体 CN Regular" w:eastAsia="思源黑体 CN Regular" w:hAnsi="思源黑体 CN Regular" w:hint="eastAsia"/>
              <w:bCs/>
              <w:color w:val="000000"/>
              <w:sz w:val="15"/>
              <w:szCs w:val="15"/>
              <w:lang w:val="en-CA"/>
            </w:rPr>
            <w:t>r</w:t>
          </w:r>
          <w:r w:rsidRPr="00122E0F">
            <w:rPr>
              <w:rFonts w:ascii="思源黑体 CN Regular" w:eastAsia="思源黑体 CN Regular" w:hAnsi="思源黑体 CN Regular"/>
              <w:bCs/>
              <w:color w:val="000000"/>
              <w:sz w:val="15"/>
              <w:szCs w:val="15"/>
              <w:lang w:val="en-CA"/>
            </w:rPr>
            <w:t>sion</w:t>
          </w:r>
          <w:proofErr w:type="spellEnd"/>
          <w:r>
            <w:rPr>
              <w:rFonts w:ascii="思源黑体 CN Regular" w:eastAsia="思源黑体 CN Regular" w:hAnsi="思源黑体 CN Regular" w:hint="eastAsia"/>
              <w:bCs/>
              <w:color w:val="000000"/>
              <w:sz w:val="15"/>
              <w:szCs w:val="15"/>
              <w:lang w:val="en-CA"/>
            </w:rPr>
            <w:t>}}</w:t>
          </w:r>
        </w:p>
      </w:tc>
      <w:tc>
        <w:tcPr>
          <w:tcW w:w="1668" w:type="dxa"/>
          <w:vAlign w:val="center"/>
        </w:tcPr>
        <w:p w14:paraId="06130DAA" w14:textId="77777777" w:rsidR="001973DF" w:rsidRDefault="001973DF">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61EBD856" w14:textId="77777777" w:rsidR="002C0684" w:rsidRDefault="002C068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8296F" w14:textId="77777777" w:rsidR="00475E6F" w:rsidRDefault="00475E6F">
      <w:pPr>
        <w:spacing w:after="0" w:line="240" w:lineRule="auto"/>
      </w:pPr>
      <w:r>
        <w:separator/>
      </w:r>
    </w:p>
  </w:footnote>
  <w:footnote w:type="continuationSeparator" w:id="0">
    <w:p w14:paraId="13B8AABF" w14:textId="77777777" w:rsidR="00475E6F" w:rsidRDefault="00475E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BE106" w14:textId="77777777" w:rsidR="00EC4350" w:rsidRDefault="00EC4350" w:rsidP="00EC4350">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6432" behindDoc="0" locked="0" layoutInCell="1" allowOverlap="1" wp14:anchorId="5863F0F7" wp14:editId="0D2028D9">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646471ED" w14:textId="77777777" w:rsidR="00EC4350" w:rsidRDefault="00EC4350" w:rsidP="00EC4350">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7C738DA0" w14:textId="77777777" w:rsidR="00EC4350" w:rsidRDefault="00EC4350" w:rsidP="00EC4350">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EC4350" w14:paraId="6BC3FA3D" w14:textId="77777777" w:rsidTr="00722B04">
      <w:tc>
        <w:tcPr>
          <w:tcW w:w="3589" w:type="dxa"/>
          <w:vAlign w:val="center"/>
        </w:tcPr>
        <w:p w14:paraId="780D2EFA" w14:textId="77777777" w:rsidR="00EC4350" w:rsidRDefault="00EC4350" w:rsidP="00EC4350">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proofErr w:type="spellEnd"/>
          <w:r>
            <w:rPr>
              <w:rFonts w:ascii="Microsoft Sans Serif" w:hAnsi="Microsoft Sans Serif" w:cs="Microsoft Sans Serif"/>
              <w:sz w:val="22"/>
              <w:szCs w:val="22"/>
            </w:rPr>
            <w:t>}}</w:t>
          </w:r>
        </w:p>
      </w:tc>
      <w:tc>
        <w:tcPr>
          <w:tcW w:w="3184" w:type="dxa"/>
          <w:vAlign w:val="center"/>
        </w:tcPr>
        <w:p w14:paraId="2CD036C4" w14:textId="77777777" w:rsidR="00EC4350" w:rsidRDefault="00EC4350" w:rsidP="00EC4350">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4AD1C01D" w14:textId="77777777" w:rsidR="00EC4350" w:rsidRDefault="00EC4350" w:rsidP="00EC4350">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19844030" w14:textId="77777777" w:rsidR="002C0684" w:rsidRDefault="002C0684">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4C01" w14:textId="3EF20EE7" w:rsidR="002C0684" w:rsidRDefault="002711C0" w:rsidP="00330CBF">
    <w:pPr>
      <w:spacing w:line="440" w:lineRule="exact"/>
      <w:ind w:firstLine="720"/>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7C6BFD67" wp14:editId="6A3CF0E2">
          <wp:simplePos x="0" y="0"/>
          <wp:positionH relativeFrom="column">
            <wp:posOffset>144780</wp:posOffset>
          </wp:positionH>
          <wp:positionV relativeFrom="paragraph">
            <wp:posOffset>-13335</wp:posOffset>
          </wp:positionV>
          <wp:extent cx="1028700" cy="824230"/>
          <wp:effectExtent l="0" t="0" r="0" b="0"/>
          <wp:wrapSquare wrapText="bothSides"/>
          <wp:docPr id="667226441" name="图片 667226441"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8242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软雅黑" w:eastAsia="微软雅黑" w:hAnsi="微软雅黑" w:hint="eastAsia"/>
        <w:sz w:val="44"/>
        <w:szCs w:val="44"/>
      </w:rPr>
      <w:t>温州医科大学附属第一医院</w:t>
    </w:r>
  </w:p>
  <w:p w14:paraId="4514B933" w14:textId="2704FCB4" w:rsidR="002C0684" w:rsidRDefault="00A82A49" w:rsidP="00330CBF">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4711B683" w14:textId="77777777" w:rsidR="002C0684" w:rsidRDefault="00A82A49">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3D48E7" w14:paraId="5C861025" w14:textId="77777777" w:rsidTr="00712417">
      <w:tc>
        <w:tcPr>
          <w:tcW w:w="3589" w:type="dxa"/>
          <w:vAlign w:val="center"/>
        </w:tcPr>
        <w:p w14:paraId="6EE87974" w14:textId="77777777" w:rsidR="003D48E7" w:rsidRDefault="003D48E7" w:rsidP="003D48E7">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proofErr w:type="spellEnd"/>
          <w:r>
            <w:rPr>
              <w:rFonts w:ascii="Microsoft Sans Serif" w:hAnsi="Microsoft Sans Serif" w:cs="Microsoft Sans Serif"/>
              <w:sz w:val="22"/>
              <w:szCs w:val="22"/>
            </w:rPr>
            <w:t>}}</w:t>
          </w:r>
        </w:p>
      </w:tc>
      <w:tc>
        <w:tcPr>
          <w:tcW w:w="3184" w:type="dxa"/>
          <w:vAlign w:val="center"/>
        </w:tcPr>
        <w:p w14:paraId="67884CDA" w14:textId="77777777" w:rsidR="003D48E7" w:rsidRDefault="003D48E7" w:rsidP="003D48E7">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2F92ED1" w14:textId="77777777" w:rsidR="003D48E7" w:rsidRDefault="003D48E7" w:rsidP="003D48E7">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74D62715" w14:textId="77777777" w:rsidR="002C0684" w:rsidRPr="009E4233" w:rsidRDefault="002C0684" w:rsidP="009E4233">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07AC" w14:textId="026B71B0" w:rsidR="002C0684" w:rsidRDefault="002C0684">
    <w:pPr>
      <w:pStyle w:val="a7"/>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7FD9"/>
    <w:multiLevelType w:val="hybridMultilevel"/>
    <w:tmpl w:val="DE0035DC"/>
    <w:lvl w:ilvl="0" w:tplc="78780A0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133F02A4"/>
    <w:multiLevelType w:val="hybridMultilevel"/>
    <w:tmpl w:val="D706A8F6"/>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3C8C9468"/>
    <w:multiLevelType w:val="singleLevel"/>
    <w:tmpl w:val="3C8C9468"/>
    <w:lvl w:ilvl="0">
      <w:start w:val="1"/>
      <w:numFmt w:val="decimal"/>
      <w:lvlText w:val="%1."/>
      <w:lvlJc w:val="left"/>
      <w:rPr>
        <w:color w:val="FFFFFF"/>
      </w:rPr>
    </w:lvl>
  </w:abstractNum>
  <w:abstractNum w:abstractNumId="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68524C6B"/>
    <w:multiLevelType w:val="hybridMultilevel"/>
    <w:tmpl w:val="B29E0274"/>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5"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5"/>
  </w:num>
  <w:num w:numId="3">
    <w:abstractNumId w:val="4"/>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A4NzIyN2MxYTlmMzQ1NGE2MjU5NWRkMjhlOGMxYTAifQ=="/>
  </w:docVars>
  <w:rsids>
    <w:rsidRoot w:val="00172A27"/>
    <w:rsid w:val="0000096F"/>
    <w:rsid w:val="000024E3"/>
    <w:rsid w:val="00003079"/>
    <w:rsid w:val="00003364"/>
    <w:rsid w:val="000035C9"/>
    <w:rsid w:val="00004621"/>
    <w:rsid w:val="00004837"/>
    <w:rsid w:val="00006595"/>
    <w:rsid w:val="00006891"/>
    <w:rsid w:val="00006A93"/>
    <w:rsid w:val="000117C2"/>
    <w:rsid w:val="00013169"/>
    <w:rsid w:val="0001351D"/>
    <w:rsid w:val="00013A22"/>
    <w:rsid w:val="00013E32"/>
    <w:rsid w:val="00014ABE"/>
    <w:rsid w:val="00015BB6"/>
    <w:rsid w:val="00016822"/>
    <w:rsid w:val="00016D4C"/>
    <w:rsid w:val="00020326"/>
    <w:rsid w:val="000217ED"/>
    <w:rsid w:val="00023CD1"/>
    <w:rsid w:val="0002402D"/>
    <w:rsid w:val="00025078"/>
    <w:rsid w:val="000261A8"/>
    <w:rsid w:val="00026CF6"/>
    <w:rsid w:val="0002743E"/>
    <w:rsid w:val="0002753A"/>
    <w:rsid w:val="00027954"/>
    <w:rsid w:val="000302AB"/>
    <w:rsid w:val="000307E4"/>
    <w:rsid w:val="000307F8"/>
    <w:rsid w:val="000309D4"/>
    <w:rsid w:val="00030B76"/>
    <w:rsid w:val="00032EDC"/>
    <w:rsid w:val="00033906"/>
    <w:rsid w:val="00035983"/>
    <w:rsid w:val="00035C78"/>
    <w:rsid w:val="0003711F"/>
    <w:rsid w:val="00037A77"/>
    <w:rsid w:val="00041A04"/>
    <w:rsid w:val="00041CB3"/>
    <w:rsid w:val="000425BE"/>
    <w:rsid w:val="0004326F"/>
    <w:rsid w:val="000442FD"/>
    <w:rsid w:val="000447A6"/>
    <w:rsid w:val="0004578D"/>
    <w:rsid w:val="00045A91"/>
    <w:rsid w:val="0004774F"/>
    <w:rsid w:val="00047C87"/>
    <w:rsid w:val="00051667"/>
    <w:rsid w:val="00052F73"/>
    <w:rsid w:val="00053282"/>
    <w:rsid w:val="000539E8"/>
    <w:rsid w:val="00053BF1"/>
    <w:rsid w:val="00054F36"/>
    <w:rsid w:val="0005654E"/>
    <w:rsid w:val="00056B09"/>
    <w:rsid w:val="00056E7F"/>
    <w:rsid w:val="000571CB"/>
    <w:rsid w:val="000601E1"/>
    <w:rsid w:val="00060295"/>
    <w:rsid w:val="000610B0"/>
    <w:rsid w:val="000612A6"/>
    <w:rsid w:val="0006141B"/>
    <w:rsid w:val="000618CF"/>
    <w:rsid w:val="00061A06"/>
    <w:rsid w:val="00062C53"/>
    <w:rsid w:val="00063FFB"/>
    <w:rsid w:val="00066546"/>
    <w:rsid w:val="00067668"/>
    <w:rsid w:val="0007025B"/>
    <w:rsid w:val="0007073D"/>
    <w:rsid w:val="0007344B"/>
    <w:rsid w:val="000736FB"/>
    <w:rsid w:val="00074A33"/>
    <w:rsid w:val="00074A9C"/>
    <w:rsid w:val="000757F6"/>
    <w:rsid w:val="00076224"/>
    <w:rsid w:val="00076DAA"/>
    <w:rsid w:val="00076FE7"/>
    <w:rsid w:val="0007739F"/>
    <w:rsid w:val="00077484"/>
    <w:rsid w:val="0008084F"/>
    <w:rsid w:val="000808AE"/>
    <w:rsid w:val="00081B7E"/>
    <w:rsid w:val="00081D44"/>
    <w:rsid w:val="0008229D"/>
    <w:rsid w:val="000833BF"/>
    <w:rsid w:val="00085EA1"/>
    <w:rsid w:val="00086086"/>
    <w:rsid w:val="000866FE"/>
    <w:rsid w:val="00086956"/>
    <w:rsid w:val="00086B21"/>
    <w:rsid w:val="0008725C"/>
    <w:rsid w:val="00087975"/>
    <w:rsid w:val="00087E2E"/>
    <w:rsid w:val="0009006E"/>
    <w:rsid w:val="00090D2E"/>
    <w:rsid w:val="00090FBC"/>
    <w:rsid w:val="00091CE3"/>
    <w:rsid w:val="00092572"/>
    <w:rsid w:val="00092A88"/>
    <w:rsid w:val="00092B7D"/>
    <w:rsid w:val="00093803"/>
    <w:rsid w:val="00094E07"/>
    <w:rsid w:val="00094F96"/>
    <w:rsid w:val="000952AB"/>
    <w:rsid w:val="0009530C"/>
    <w:rsid w:val="000955C7"/>
    <w:rsid w:val="00095EA7"/>
    <w:rsid w:val="00097976"/>
    <w:rsid w:val="000979CE"/>
    <w:rsid w:val="00097A90"/>
    <w:rsid w:val="00097BAC"/>
    <w:rsid w:val="00097F6B"/>
    <w:rsid w:val="000A0AF9"/>
    <w:rsid w:val="000A0B8B"/>
    <w:rsid w:val="000A267F"/>
    <w:rsid w:val="000A2ABF"/>
    <w:rsid w:val="000A339A"/>
    <w:rsid w:val="000A3F0E"/>
    <w:rsid w:val="000A5B16"/>
    <w:rsid w:val="000A5C9C"/>
    <w:rsid w:val="000A633D"/>
    <w:rsid w:val="000A7729"/>
    <w:rsid w:val="000B0AD2"/>
    <w:rsid w:val="000B0F5D"/>
    <w:rsid w:val="000B167F"/>
    <w:rsid w:val="000B2D3B"/>
    <w:rsid w:val="000B3706"/>
    <w:rsid w:val="000B38D8"/>
    <w:rsid w:val="000B4820"/>
    <w:rsid w:val="000B4CEE"/>
    <w:rsid w:val="000B5389"/>
    <w:rsid w:val="000B581B"/>
    <w:rsid w:val="000B6B26"/>
    <w:rsid w:val="000B6DD7"/>
    <w:rsid w:val="000B7906"/>
    <w:rsid w:val="000B7C1F"/>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633F"/>
    <w:rsid w:val="000C6A3D"/>
    <w:rsid w:val="000C6D91"/>
    <w:rsid w:val="000C764D"/>
    <w:rsid w:val="000D1A7F"/>
    <w:rsid w:val="000D1FD8"/>
    <w:rsid w:val="000D2090"/>
    <w:rsid w:val="000D2450"/>
    <w:rsid w:val="000D2D0B"/>
    <w:rsid w:val="000D32D7"/>
    <w:rsid w:val="000D4021"/>
    <w:rsid w:val="000D425D"/>
    <w:rsid w:val="000D4542"/>
    <w:rsid w:val="000D466A"/>
    <w:rsid w:val="000D53F5"/>
    <w:rsid w:val="000D5838"/>
    <w:rsid w:val="000D5DDE"/>
    <w:rsid w:val="000D64C6"/>
    <w:rsid w:val="000D6F0E"/>
    <w:rsid w:val="000D6F82"/>
    <w:rsid w:val="000D743E"/>
    <w:rsid w:val="000E1518"/>
    <w:rsid w:val="000E20E7"/>
    <w:rsid w:val="000E2CE9"/>
    <w:rsid w:val="000E2EA4"/>
    <w:rsid w:val="000E342A"/>
    <w:rsid w:val="000E3871"/>
    <w:rsid w:val="000E42E7"/>
    <w:rsid w:val="000E43F3"/>
    <w:rsid w:val="000E4F7A"/>
    <w:rsid w:val="000E5E49"/>
    <w:rsid w:val="000F252C"/>
    <w:rsid w:val="000F3868"/>
    <w:rsid w:val="000F48A3"/>
    <w:rsid w:val="000F4B87"/>
    <w:rsid w:val="000F4E6F"/>
    <w:rsid w:val="000F528E"/>
    <w:rsid w:val="000F5636"/>
    <w:rsid w:val="000F5927"/>
    <w:rsid w:val="000F5DB8"/>
    <w:rsid w:val="000F76C0"/>
    <w:rsid w:val="000F78C2"/>
    <w:rsid w:val="000F7AC0"/>
    <w:rsid w:val="000F7D73"/>
    <w:rsid w:val="00100334"/>
    <w:rsid w:val="00100459"/>
    <w:rsid w:val="0010048F"/>
    <w:rsid w:val="00100EBF"/>
    <w:rsid w:val="001015AC"/>
    <w:rsid w:val="00101628"/>
    <w:rsid w:val="00102D4F"/>
    <w:rsid w:val="001035D6"/>
    <w:rsid w:val="00103FCA"/>
    <w:rsid w:val="00104492"/>
    <w:rsid w:val="00104EF6"/>
    <w:rsid w:val="0010527A"/>
    <w:rsid w:val="0010611D"/>
    <w:rsid w:val="00106775"/>
    <w:rsid w:val="00110058"/>
    <w:rsid w:val="00112171"/>
    <w:rsid w:val="00112E25"/>
    <w:rsid w:val="00113263"/>
    <w:rsid w:val="0011422C"/>
    <w:rsid w:val="00114941"/>
    <w:rsid w:val="001160E8"/>
    <w:rsid w:val="0011631B"/>
    <w:rsid w:val="001164F5"/>
    <w:rsid w:val="00117463"/>
    <w:rsid w:val="001176EB"/>
    <w:rsid w:val="001209D9"/>
    <w:rsid w:val="00122560"/>
    <w:rsid w:val="001226F9"/>
    <w:rsid w:val="00122957"/>
    <w:rsid w:val="00123080"/>
    <w:rsid w:val="0012401D"/>
    <w:rsid w:val="00124901"/>
    <w:rsid w:val="00124C2A"/>
    <w:rsid w:val="00124E07"/>
    <w:rsid w:val="00125589"/>
    <w:rsid w:val="001258FA"/>
    <w:rsid w:val="00126156"/>
    <w:rsid w:val="00126DED"/>
    <w:rsid w:val="00127207"/>
    <w:rsid w:val="0013057B"/>
    <w:rsid w:val="00130D84"/>
    <w:rsid w:val="001315CA"/>
    <w:rsid w:val="001321AB"/>
    <w:rsid w:val="00132CE3"/>
    <w:rsid w:val="00134B93"/>
    <w:rsid w:val="001351EF"/>
    <w:rsid w:val="00135368"/>
    <w:rsid w:val="00135D61"/>
    <w:rsid w:val="00135D85"/>
    <w:rsid w:val="001361AD"/>
    <w:rsid w:val="001361BA"/>
    <w:rsid w:val="0013627A"/>
    <w:rsid w:val="00137698"/>
    <w:rsid w:val="00140F87"/>
    <w:rsid w:val="00142547"/>
    <w:rsid w:val="00142985"/>
    <w:rsid w:val="00142C11"/>
    <w:rsid w:val="00143B0A"/>
    <w:rsid w:val="00143E4E"/>
    <w:rsid w:val="001448B9"/>
    <w:rsid w:val="00144E4B"/>
    <w:rsid w:val="0014647E"/>
    <w:rsid w:val="00146E59"/>
    <w:rsid w:val="00150494"/>
    <w:rsid w:val="00150A96"/>
    <w:rsid w:val="00151018"/>
    <w:rsid w:val="00151127"/>
    <w:rsid w:val="0015258A"/>
    <w:rsid w:val="00152BAC"/>
    <w:rsid w:val="00153978"/>
    <w:rsid w:val="00154664"/>
    <w:rsid w:val="00154D3D"/>
    <w:rsid w:val="0015525F"/>
    <w:rsid w:val="001553B5"/>
    <w:rsid w:val="001564D1"/>
    <w:rsid w:val="001579EF"/>
    <w:rsid w:val="00157CB9"/>
    <w:rsid w:val="00160CA4"/>
    <w:rsid w:val="0016174F"/>
    <w:rsid w:val="00164818"/>
    <w:rsid w:val="0016719B"/>
    <w:rsid w:val="0016787B"/>
    <w:rsid w:val="00167971"/>
    <w:rsid w:val="00167C24"/>
    <w:rsid w:val="0017079F"/>
    <w:rsid w:val="00170F32"/>
    <w:rsid w:val="001719A8"/>
    <w:rsid w:val="00172706"/>
    <w:rsid w:val="0017293C"/>
    <w:rsid w:val="00172A27"/>
    <w:rsid w:val="00173873"/>
    <w:rsid w:val="001738A5"/>
    <w:rsid w:val="0017425D"/>
    <w:rsid w:val="001747FC"/>
    <w:rsid w:val="001750EA"/>
    <w:rsid w:val="00175923"/>
    <w:rsid w:val="00176DDA"/>
    <w:rsid w:val="0017701A"/>
    <w:rsid w:val="0017752B"/>
    <w:rsid w:val="00180BC3"/>
    <w:rsid w:val="00180DB7"/>
    <w:rsid w:val="0018231B"/>
    <w:rsid w:val="00182755"/>
    <w:rsid w:val="00182EAE"/>
    <w:rsid w:val="00183A15"/>
    <w:rsid w:val="0018485C"/>
    <w:rsid w:val="00184BE0"/>
    <w:rsid w:val="00184FAC"/>
    <w:rsid w:val="00185D37"/>
    <w:rsid w:val="001877A2"/>
    <w:rsid w:val="00187C1A"/>
    <w:rsid w:val="00187D21"/>
    <w:rsid w:val="001903B6"/>
    <w:rsid w:val="00191324"/>
    <w:rsid w:val="00191D72"/>
    <w:rsid w:val="00192682"/>
    <w:rsid w:val="001943EC"/>
    <w:rsid w:val="00195187"/>
    <w:rsid w:val="00195F05"/>
    <w:rsid w:val="00195F20"/>
    <w:rsid w:val="001960E1"/>
    <w:rsid w:val="001973DF"/>
    <w:rsid w:val="00197431"/>
    <w:rsid w:val="00197EA4"/>
    <w:rsid w:val="001A047C"/>
    <w:rsid w:val="001A193B"/>
    <w:rsid w:val="001A19C8"/>
    <w:rsid w:val="001A2248"/>
    <w:rsid w:val="001A270E"/>
    <w:rsid w:val="001A28E4"/>
    <w:rsid w:val="001A3E97"/>
    <w:rsid w:val="001A4C5B"/>
    <w:rsid w:val="001A523F"/>
    <w:rsid w:val="001A5F0A"/>
    <w:rsid w:val="001A7E4E"/>
    <w:rsid w:val="001B0304"/>
    <w:rsid w:val="001B1246"/>
    <w:rsid w:val="001B1305"/>
    <w:rsid w:val="001B17E7"/>
    <w:rsid w:val="001B199B"/>
    <w:rsid w:val="001B32A7"/>
    <w:rsid w:val="001B3ADC"/>
    <w:rsid w:val="001B3C61"/>
    <w:rsid w:val="001B400D"/>
    <w:rsid w:val="001B43BE"/>
    <w:rsid w:val="001B43E7"/>
    <w:rsid w:val="001B535B"/>
    <w:rsid w:val="001B5B13"/>
    <w:rsid w:val="001B74B4"/>
    <w:rsid w:val="001B7E54"/>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733E"/>
    <w:rsid w:val="001D082A"/>
    <w:rsid w:val="001D0BA9"/>
    <w:rsid w:val="001D0BDA"/>
    <w:rsid w:val="001D149C"/>
    <w:rsid w:val="001D18F5"/>
    <w:rsid w:val="001D1C5B"/>
    <w:rsid w:val="001D2F20"/>
    <w:rsid w:val="001D3E8A"/>
    <w:rsid w:val="001D43BF"/>
    <w:rsid w:val="001D4845"/>
    <w:rsid w:val="001D48F1"/>
    <w:rsid w:val="001D4DC9"/>
    <w:rsid w:val="001D4E4E"/>
    <w:rsid w:val="001D5558"/>
    <w:rsid w:val="001D6AED"/>
    <w:rsid w:val="001E018D"/>
    <w:rsid w:val="001E0449"/>
    <w:rsid w:val="001E09A9"/>
    <w:rsid w:val="001E166D"/>
    <w:rsid w:val="001E1783"/>
    <w:rsid w:val="001E2A71"/>
    <w:rsid w:val="001E4018"/>
    <w:rsid w:val="001E4EB6"/>
    <w:rsid w:val="001E5077"/>
    <w:rsid w:val="001E57BF"/>
    <w:rsid w:val="001E5A24"/>
    <w:rsid w:val="001E5B0F"/>
    <w:rsid w:val="001E6AAE"/>
    <w:rsid w:val="001E7936"/>
    <w:rsid w:val="001F02E6"/>
    <w:rsid w:val="001F09E9"/>
    <w:rsid w:val="001F1999"/>
    <w:rsid w:val="001F36D5"/>
    <w:rsid w:val="001F5E19"/>
    <w:rsid w:val="001F5FAB"/>
    <w:rsid w:val="001F631F"/>
    <w:rsid w:val="001F6B47"/>
    <w:rsid w:val="001F6CF5"/>
    <w:rsid w:val="001F7739"/>
    <w:rsid w:val="00201C96"/>
    <w:rsid w:val="0020223D"/>
    <w:rsid w:val="002026DC"/>
    <w:rsid w:val="00203CB6"/>
    <w:rsid w:val="00205F3F"/>
    <w:rsid w:val="00206A91"/>
    <w:rsid w:val="00206DF7"/>
    <w:rsid w:val="00211292"/>
    <w:rsid w:val="00212F0F"/>
    <w:rsid w:val="002163BB"/>
    <w:rsid w:val="0021668E"/>
    <w:rsid w:val="00216839"/>
    <w:rsid w:val="002173F1"/>
    <w:rsid w:val="00217D72"/>
    <w:rsid w:val="00220523"/>
    <w:rsid w:val="002211CD"/>
    <w:rsid w:val="002213E8"/>
    <w:rsid w:val="0022180F"/>
    <w:rsid w:val="002222B9"/>
    <w:rsid w:val="00222601"/>
    <w:rsid w:val="00222BBC"/>
    <w:rsid w:val="00223080"/>
    <w:rsid w:val="00223492"/>
    <w:rsid w:val="00223A6D"/>
    <w:rsid w:val="002243FD"/>
    <w:rsid w:val="00224FE8"/>
    <w:rsid w:val="0022507A"/>
    <w:rsid w:val="00225B4D"/>
    <w:rsid w:val="00225CCC"/>
    <w:rsid w:val="00226958"/>
    <w:rsid w:val="00226B29"/>
    <w:rsid w:val="00231523"/>
    <w:rsid w:val="00231933"/>
    <w:rsid w:val="00231975"/>
    <w:rsid w:val="00231AE8"/>
    <w:rsid w:val="00231C8A"/>
    <w:rsid w:val="00235F49"/>
    <w:rsid w:val="00236753"/>
    <w:rsid w:val="00236957"/>
    <w:rsid w:val="002369EF"/>
    <w:rsid w:val="0024008D"/>
    <w:rsid w:val="002409E7"/>
    <w:rsid w:val="00240F5E"/>
    <w:rsid w:val="002414DA"/>
    <w:rsid w:val="0024178C"/>
    <w:rsid w:val="00241A25"/>
    <w:rsid w:val="0024204F"/>
    <w:rsid w:val="0024217F"/>
    <w:rsid w:val="0024226F"/>
    <w:rsid w:val="002427FB"/>
    <w:rsid w:val="00244466"/>
    <w:rsid w:val="00246019"/>
    <w:rsid w:val="00246F60"/>
    <w:rsid w:val="00246F8C"/>
    <w:rsid w:val="002526DF"/>
    <w:rsid w:val="00253CD2"/>
    <w:rsid w:val="00253F58"/>
    <w:rsid w:val="00255ADE"/>
    <w:rsid w:val="00255C0F"/>
    <w:rsid w:val="002562D3"/>
    <w:rsid w:val="00257484"/>
    <w:rsid w:val="00257951"/>
    <w:rsid w:val="00257DF2"/>
    <w:rsid w:val="00257F34"/>
    <w:rsid w:val="00257FA9"/>
    <w:rsid w:val="002601CE"/>
    <w:rsid w:val="00260EAC"/>
    <w:rsid w:val="0026140B"/>
    <w:rsid w:val="002622C0"/>
    <w:rsid w:val="002622F4"/>
    <w:rsid w:val="0026231C"/>
    <w:rsid w:val="00263190"/>
    <w:rsid w:val="00263497"/>
    <w:rsid w:val="00263A55"/>
    <w:rsid w:val="002674A7"/>
    <w:rsid w:val="002677A4"/>
    <w:rsid w:val="00267BBB"/>
    <w:rsid w:val="00270578"/>
    <w:rsid w:val="00270AC7"/>
    <w:rsid w:val="002711C0"/>
    <w:rsid w:val="00271FBD"/>
    <w:rsid w:val="002725CF"/>
    <w:rsid w:val="00272E26"/>
    <w:rsid w:val="002736CF"/>
    <w:rsid w:val="00273CEC"/>
    <w:rsid w:val="00273F11"/>
    <w:rsid w:val="00274E20"/>
    <w:rsid w:val="00274FC9"/>
    <w:rsid w:val="00275E16"/>
    <w:rsid w:val="00276D66"/>
    <w:rsid w:val="002775A0"/>
    <w:rsid w:val="002775DA"/>
    <w:rsid w:val="00280893"/>
    <w:rsid w:val="00280CC4"/>
    <w:rsid w:val="00282479"/>
    <w:rsid w:val="00283503"/>
    <w:rsid w:val="0028368A"/>
    <w:rsid w:val="00284986"/>
    <w:rsid w:val="00284FF9"/>
    <w:rsid w:val="002853AD"/>
    <w:rsid w:val="002863D7"/>
    <w:rsid w:val="0028697B"/>
    <w:rsid w:val="00287624"/>
    <w:rsid w:val="002914EE"/>
    <w:rsid w:val="00293E27"/>
    <w:rsid w:val="00294E95"/>
    <w:rsid w:val="00295634"/>
    <w:rsid w:val="00295A75"/>
    <w:rsid w:val="00296B1D"/>
    <w:rsid w:val="00297D6E"/>
    <w:rsid w:val="002A0398"/>
    <w:rsid w:val="002A06E4"/>
    <w:rsid w:val="002A1F41"/>
    <w:rsid w:val="002A2C17"/>
    <w:rsid w:val="002A35FB"/>
    <w:rsid w:val="002A3F12"/>
    <w:rsid w:val="002A4067"/>
    <w:rsid w:val="002A583F"/>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6C46"/>
    <w:rsid w:val="002B74B4"/>
    <w:rsid w:val="002C0684"/>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3A40"/>
    <w:rsid w:val="002D3C71"/>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5F8"/>
    <w:rsid w:val="002F0663"/>
    <w:rsid w:val="002F11CB"/>
    <w:rsid w:val="002F1A13"/>
    <w:rsid w:val="002F2413"/>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0F90"/>
    <w:rsid w:val="003111F2"/>
    <w:rsid w:val="00311771"/>
    <w:rsid w:val="0031245E"/>
    <w:rsid w:val="00313473"/>
    <w:rsid w:val="00313AAE"/>
    <w:rsid w:val="00313C5D"/>
    <w:rsid w:val="00313F10"/>
    <w:rsid w:val="00313FCD"/>
    <w:rsid w:val="00314262"/>
    <w:rsid w:val="0031577E"/>
    <w:rsid w:val="003162A4"/>
    <w:rsid w:val="00316DF6"/>
    <w:rsid w:val="003178BA"/>
    <w:rsid w:val="00317C65"/>
    <w:rsid w:val="0032095C"/>
    <w:rsid w:val="00322346"/>
    <w:rsid w:val="00322756"/>
    <w:rsid w:val="003230AF"/>
    <w:rsid w:val="00323594"/>
    <w:rsid w:val="0032558B"/>
    <w:rsid w:val="00325E31"/>
    <w:rsid w:val="003306BA"/>
    <w:rsid w:val="00330B7F"/>
    <w:rsid w:val="00330CBF"/>
    <w:rsid w:val="00330DAE"/>
    <w:rsid w:val="003311A9"/>
    <w:rsid w:val="003318B5"/>
    <w:rsid w:val="00332195"/>
    <w:rsid w:val="00332275"/>
    <w:rsid w:val="00333399"/>
    <w:rsid w:val="003337BB"/>
    <w:rsid w:val="00333937"/>
    <w:rsid w:val="00333B26"/>
    <w:rsid w:val="00334218"/>
    <w:rsid w:val="00334D22"/>
    <w:rsid w:val="003354DB"/>
    <w:rsid w:val="00336536"/>
    <w:rsid w:val="00336CAB"/>
    <w:rsid w:val="003370D9"/>
    <w:rsid w:val="003378D9"/>
    <w:rsid w:val="003403B2"/>
    <w:rsid w:val="003414DE"/>
    <w:rsid w:val="00341525"/>
    <w:rsid w:val="00342A3C"/>
    <w:rsid w:val="00342F54"/>
    <w:rsid w:val="00343EF7"/>
    <w:rsid w:val="00344E0D"/>
    <w:rsid w:val="00345A8B"/>
    <w:rsid w:val="003460E4"/>
    <w:rsid w:val="0034689B"/>
    <w:rsid w:val="0034748A"/>
    <w:rsid w:val="00350097"/>
    <w:rsid w:val="003501C7"/>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851"/>
    <w:rsid w:val="00362BB8"/>
    <w:rsid w:val="003632B8"/>
    <w:rsid w:val="003636DE"/>
    <w:rsid w:val="00365277"/>
    <w:rsid w:val="00366A85"/>
    <w:rsid w:val="00366AB9"/>
    <w:rsid w:val="003675D4"/>
    <w:rsid w:val="00367A2B"/>
    <w:rsid w:val="003700E7"/>
    <w:rsid w:val="00370561"/>
    <w:rsid w:val="00371280"/>
    <w:rsid w:val="003718C2"/>
    <w:rsid w:val="00371C6D"/>
    <w:rsid w:val="003722BE"/>
    <w:rsid w:val="003722FF"/>
    <w:rsid w:val="003724FB"/>
    <w:rsid w:val="00372A14"/>
    <w:rsid w:val="00372F15"/>
    <w:rsid w:val="00374EC5"/>
    <w:rsid w:val="00374F56"/>
    <w:rsid w:val="003750CC"/>
    <w:rsid w:val="003751EE"/>
    <w:rsid w:val="00376880"/>
    <w:rsid w:val="003778C7"/>
    <w:rsid w:val="003833E2"/>
    <w:rsid w:val="00383711"/>
    <w:rsid w:val="00384491"/>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7B52"/>
    <w:rsid w:val="00397D07"/>
    <w:rsid w:val="003A0586"/>
    <w:rsid w:val="003A0A2D"/>
    <w:rsid w:val="003A36C7"/>
    <w:rsid w:val="003A37AC"/>
    <w:rsid w:val="003A3918"/>
    <w:rsid w:val="003A427E"/>
    <w:rsid w:val="003A48DD"/>
    <w:rsid w:val="003A5DD8"/>
    <w:rsid w:val="003A68BD"/>
    <w:rsid w:val="003A72EA"/>
    <w:rsid w:val="003A7866"/>
    <w:rsid w:val="003A7E8D"/>
    <w:rsid w:val="003B0027"/>
    <w:rsid w:val="003B0202"/>
    <w:rsid w:val="003B02F8"/>
    <w:rsid w:val="003B0A97"/>
    <w:rsid w:val="003B0FDB"/>
    <w:rsid w:val="003B1018"/>
    <w:rsid w:val="003B220B"/>
    <w:rsid w:val="003B28BE"/>
    <w:rsid w:val="003B361F"/>
    <w:rsid w:val="003B374F"/>
    <w:rsid w:val="003B39BF"/>
    <w:rsid w:val="003B445A"/>
    <w:rsid w:val="003B4ED0"/>
    <w:rsid w:val="003B69DC"/>
    <w:rsid w:val="003B6A58"/>
    <w:rsid w:val="003B6AAE"/>
    <w:rsid w:val="003B7200"/>
    <w:rsid w:val="003B730B"/>
    <w:rsid w:val="003C1188"/>
    <w:rsid w:val="003C145C"/>
    <w:rsid w:val="003C146F"/>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6C5"/>
    <w:rsid w:val="003D38FE"/>
    <w:rsid w:val="003D43AF"/>
    <w:rsid w:val="003D47FE"/>
    <w:rsid w:val="003D48E7"/>
    <w:rsid w:val="003D4AEA"/>
    <w:rsid w:val="003D6D4A"/>
    <w:rsid w:val="003D74B8"/>
    <w:rsid w:val="003E2D2E"/>
    <w:rsid w:val="003E3F24"/>
    <w:rsid w:val="003E42BD"/>
    <w:rsid w:val="003E4322"/>
    <w:rsid w:val="003E48C8"/>
    <w:rsid w:val="003E4BDB"/>
    <w:rsid w:val="003E7225"/>
    <w:rsid w:val="003E78DA"/>
    <w:rsid w:val="003F0937"/>
    <w:rsid w:val="003F0DF7"/>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170"/>
    <w:rsid w:val="00402EC3"/>
    <w:rsid w:val="00403351"/>
    <w:rsid w:val="00403910"/>
    <w:rsid w:val="00403DA6"/>
    <w:rsid w:val="00404DBA"/>
    <w:rsid w:val="00405333"/>
    <w:rsid w:val="004054C2"/>
    <w:rsid w:val="004056AD"/>
    <w:rsid w:val="004056BF"/>
    <w:rsid w:val="00405D6C"/>
    <w:rsid w:val="0040606E"/>
    <w:rsid w:val="00406CDF"/>
    <w:rsid w:val="00406E44"/>
    <w:rsid w:val="00407410"/>
    <w:rsid w:val="0040743F"/>
    <w:rsid w:val="004077BF"/>
    <w:rsid w:val="004102E2"/>
    <w:rsid w:val="00410C6A"/>
    <w:rsid w:val="0041112B"/>
    <w:rsid w:val="0041185D"/>
    <w:rsid w:val="004119F0"/>
    <w:rsid w:val="0041370D"/>
    <w:rsid w:val="00413E70"/>
    <w:rsid w:val="00414035"/>
    <w:rsid w:val="0041447E"/>
    <w:rsid w:val="0041486B"/>
    <w:rsid w:val="00414B1D"/>
    <w:rsid w:val="00414FA8"/>
    <w:rsid w:val="0041557A"/>
    <w:rsid w:val="00417295"/>
    <w:rsid w:val="004174B8"/>
    <w:rsid w:val="004179C6"/>
    <w:rsid w:val="00421628"/>
    <w:rsid w:val="00421682"/>
    <w:rsid w:val="00422196"/>
    <w:rsid w:val="004222B1"/>
    <w:rsid w:val="0042265B"/>
    <w:rsid w:val="00422B24"/>
    <w:rsid w:val="004246B1"/>
    <w:rsid w:val="00425044"/>
    <w:rsid w:val="00425F60"/>
    <w:rsid w:val="004260D8"/>
    <w:rsid w:val="0042662D"/>
    <w:rsid w:val="00426969"/>
    <w:rsid w:val="0042696A"/>
    <w:rsid w:val="00432F48"/>
    <w:rsid w:val="00433123"/>
    <w:rsid w:val="00433DB9"/>
    <w:rsid w:val="00434189"/>
    <w:rsid w:val="0043481C"/>
    <w:rsid w:val="00434B5A"/>
    <w:rsid w:val="004353B1"/>
    <w:rsid w:val="00435926"/>
    <w:rsid w:val="00435F91"/>
    <w:rsid w:val="0043685B"/>
    <w:rsid w:val="00437C5D"/>
    <w:rsid w:val="00440777"/>
    <w:rsid w:val="00440E86"/>
    <w:rsid w:val="0044173B"/>
    <w:rsid w:val="004423F5"/>
    <w:rsid w:val="00442E64"/>
    <w:rsid w:val="004434E7"/>
    <w:rsid w:val="00443EFA"/>
    <w:rsid w:val="0044442B"/>
    <w:rsid w:val="004449D4"/>
    <w:rsid w:val="00445B46"/>
    <w:rsid w:val="004461CD"/>
    <w:rsid w:val="004464FF"/>
    <w:rsid w:val="00446599"/>
    <w:rsid w:val="00447095"/>
    <w:rsid w:val="004509F2"/>
    <w:rsid w:val="0045281D"/>
    <w:rsid w:val="00452D85"/>
    <w:rsid w:val="00453917"/>
    <w:rsid w:val="00453BFF"/>
    <w:rsid w:val="00453E1E"/>
    <w:rsid w:val="00454FB0"/>
    <w:rsid w:val="00455076"/>
    <w:rsid w:val="00455D2A"/>
    <w:rsid w:val="0045667A"/>
    <w:rsid w:val="00456812"/>
    <w:rsid w:val="0045732B"/>
    <w:rsid w:val="004575DA"/>
    <w:rsid w:val="00460396"/>
    <w:rsid w:val="00461663"/>
    <w:rsid w:val="00461DBB"/>
    <w:rsid w:val="00462879"/>
    <w:rsid w:val="004633D2"/>
    <w:rsid w:val="004635F4"/>
    <w:rsid w:val="00464708"/>
    <w:rsid w:val="00465A6B"/>
    <w:rsid w:val="00466EDD"/>
    <w:rsid w:val="00466FDE"/>
    <w:rsid w:val="004708D0"/>
    <w:rsid w:val="00470DE4"/>
    <w:rsid w:val="00472AD3"/>
    <w:rsid w:val="004734E0"/>
    <w:rsid w:val="00474A97"/>
    <w:rsid w:val="00475E6F"/>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910"/>
    <w:rsid w:val="00490013"/>
    <w:rsid w:val="004911FF"/>
    <w:rsid w:val="0049141E"/>
    <w:rsid w:val="00491EA5"/>
    <w:rsid w:val="004926D4"/>
    <w:rsid w:val="00493864"/>
    <w:rsid w:val="00493D41"/>
    <w:rsid w:val="00493ED3"/>
    <w:rsid w:val="00494938"/>
    <w:rsid w:val="00494F02"/>
    <w:rsid w:val="00495994"/>
    <w:rsid w:val="00495B2A"/>
    <w:rsid w:val="00496682"/>
    <w:rsid w:val="00497954"/>
    <w:rsid w:val="00497ECC"/>
    <w:rsid w:val="004A02B7"/>
    <w:rsid w:val="004A0435"/>
    <w:rsid w:val="004A096D"/>
    <w:rsid w:val="004A186D"/>
    <w:rsid w:val="004A1A43"/>
    <w:rsid w:val="004A20E1"/>
    <w:rsid w:val="004A21E0"/>
    <w:rsid w:val="004A2275"/>
    <w:rsid w:val="004A2DC2"/>
    <w:rsid w:val="004A2F1F"/>
    <w:rsid w:val="004A4411"/>
    <w:rsid w:val="004A46DE"/>
    <w:rsid w:val="004A540A"/>
    <w:rsid w:val="004A5C23"/>
    <w:rsid w:val="004A5D4F"/>
    <w:rsid w:val="004A6F4F"/>
    <w:rsid w:val="004A745C"/>
    <w:rsid w:val="004A7481"/>
    <w:rsid w:val="004B08F0"/>
    <w:rsid w:val="004B1194"/>
    <w:rsid w:val="004B1546"/>
    <w:rsid w:val="004B15B5"/>
    <w:rsid w:val="004B2C5C"/>
    <w:rsid w:val="004B357A"/>
    <w:rsid w:val="004B364E"/>
    <w:rsid w:val="004B4738"/>
    <w:rsid w:val="004B4C05"/>
    <w:rsid w:val="004B5542"/>
    <w:rsid w:val="004B55AD"/>
    <w:rsid w:val="004B5A0C"/>
    <w:rsid w:val="004B6310"/>
    <w:rsid w:val="004B6E67"/>
    <w:rsid w:val="004C120E"/>
    <w:rsid w:val="004C1743"/>
    <w:rsid w:val="004C2B31"/>
    <w:rsid w:val="004C3114"/>
    <w:rsid w:val="004C3218"/>
    <w:rsid w:val="004C5C5C"/>
    <w:rsid w:val="004C5C8F"/>
    <w:rsid w:val="004C5FCF"/>
    <w:rsid w:val="004C6B05"/>
    <w:rsid w:val="004C6C24"/>
    <w:rsid w:val="004C7881"/>
    <w:rsid w:val="004D308D"/>
    <w:rsid w:val="004D3316"/>
    <w:rsid w:val="004D3CCF"/>
    <w:rsid w:val="004D3E22"/>
    <w:rsid w:val="004D7291"/>
    <w:rsid w:val="004D75A4"/>
    <w:rsid w:val="004E07F4"/>
    <w:rsid w:val="004E126F"/>
    <w:rsid w:val="004E12D8"/>
    <w:rsid w:val="004E454A"/>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2ADD"/>
    <w:rsid w:val="004F2C4D"/>
    <w:rsid w:val="004F4C47"/>
    <w:rsid w:val="004F54E7"/>
    <w:rsid w:val="004F65E3"/>
    <w:rsid w:val="004F71F9"/>
    <w:rsid w:val="004F7D15"/>
    <w:rsid w:val="0050060C"/>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46A"/>
    <w:rsid w:val="0051395C"/>
    <w:rsid w:val="00514070"/>
    <w:rsid w:val="0051445F"/>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29"/>
    <w:rsid w:val="005244E5"/>
    <w:rsid w:val="00524C28"/>
    <w:rsid w:val="00524EE3"/>
    <w:rsid w:val="00525113"/>
    <w:rsid w:val="00525120"/>
    <w:rsid w:val="005252B7"/>
    <w:rsid w:val="00525913"/>
    <w:rsid w:val="00525981"/>
    <w:rsid w:val="00526C8D"/>
    <w:rsid w:val="005272AF"/>
    <w:rsid w:val="00527BE9"/>
    <w:rsid w:val="00530059"/>
    <w:rsid w:val="005317AE"/>
    <w:rsid w:val="005319DF"/>
    <w:rsid w:val="00531C77"/>
    <w:rsid w:val="005320E7"/>
    <w:rsid w:val="005328E1"/>
    <w:rsid w:val="005331D5"/>
    <w:rsid w:val="005336C0"/>
    <w:rsid w:val="005341C0"/>
    <w:rsid w:val="0053494E"/>
    <w:rsid w:val="00536C8A"/>
    <w:rsid w:val="00537269"/>
    <w:rsid w:val="00537B04"/>
    <w:rsid w:val="00537BEB"/>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0CE1"/>
    <w:rsid w:val="00553158"/>
    <w:rsid w:val="00553447"/>
    <w:rsid w:val="005545A4"/>
    <w:rsid w:val="00554804"/>
    <w:rsid w:val="005556DD"/>
    <w:rsid w:val="005559A7"/>
    <w:rsid w:val="00556477"/>
    <w:rsid w:val="00556B08"/>
    <w:rsid w:val="00556F1A"/>
    <w:rsid w:val="005572B3"/>
    <w:rsid w:val="00557C9C"/>
    <w:rsid w:val="005605AB"/>
    <w:rsid w:val="005625ED"/>
    <w:rsid w:val="005629D5"/>
    <w:rsid w:val="00562A3F"/>
    <w:rsid w:val="00562D29"/>
    <w:rsid w:val="00562D90"/>
    <w:rsid w:val="00562E22"/>
    <w:rsid w:val="00563D12"/>
    <w:rsid w:val="005650E9"/>
    <w:rsid w:val="00566032"/>
    <w:rsid w:val="0056613E"/>
    <w:rsid w:val="00566944"/>
    <w:rsid w:val="00570192"/>
    <w:rsid w:val="00571186"/>
    <w:rsid w:val="00571ECD"/>
    <w:rsid w:val="005721CB"/>
    <w:rsid w:val="00572385"/>
    <w:rsid w:val="00574637"/>
    <w:rsid w:val="00575074"/>
    <w:rsid w:val="00575FA6"/>
    <w:rsid w:val="005761EC"/>
    <w:rsid w:val="0057630C"/>
    <w:rsid w:val="00576B1E"/>
    <w:rsid w:val="005801E3"/>
    <w:rsid w:val="005812F6"/>
    <w:rsid w:val="00581A9D"/>
    <w:rsid w:val="00582E4A"/>
    <w:rsid w:val="005830DD"/>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519F"/>
    <w:rsid w:val="00595AE3"/>
    <w:rsid w:val="00595E25"/>
    <w:rsid w:val="00596C85"/>
    <w:rsid w:val="00597327"/>
    <w:rsid w:val="005A12D5"/>
    <w:rsid w:val="005A1470"/>
    <w:rsid w:val="005A1C0A"/>
    <w:rsid w:val="005A236A"/>
    <w:rsid w:val="005A2AB8"/>
    <w:rsid w:val="005A2D85"/>
    <w:rsid w:val="005A31AF"/>
    <w:rsid w:val="005A36A2"/>
    <w:rsid w:val="005A5C4E"/>
    <w:rsid w:val="005A5D8C"/>
    <w:rsid w:val="005A5F44"/>
    <w:rsid w:val="005A6749"/>
    <w:rsid w:val="005A75C6"/>
    <w:rsid w:val="005A77B6"/>
    <w:rsid w:val="005B0984"/>
    <w:rsid w:val="005B09FB"/>
    <w:rsid w:val="005B0F1C"/>
    <w:rsid w:val="005C0910"/>
    <w:rsid w:val="005C0DDB"/>
    <w:rsid w:val="005C124A"/>
    <w:rsid w:val="005C3311"/>
    <w:rsid w:val="005C3519"/>
    <w:rsid w:val="005C4CC7"/>
    <w:rsid w:val="005C4D3B"/>
    <w:rsid w:val="005C6060"/>
    <w:rsid w:val="005C71B0"/>
    <w:rsid w:val="005D050C"/>
    <w:rsid w:val="005D1B67"/>
    <w:rsid w:val="005D44D6"/>
    <w:rsid w:val="005D46CD"/>
    <w:rsid w:val="005D5EC0"/>
    <w:rsid w:val="005D6613"/>
    <w:rsid w:val="005D6F0B"/>
    <w:rsid w:val="005D7C42"/>
    <w:rsid w:val="005E01F2"/>
    <w:rsid w:val="005E0702"/>
    <w:rsid w:val="005E0854"/>
    <w:rsid w:val="005E0876"/>
    <w:rsid w:val="005E0C02"/>
    <w:rsid w:val="005E1FA3"/>
    <w:rsid w:val="005E20FD"/>
    <w:rsid w:val="005E3B31"/>
    <w:rsid w:val="005E4134"/>
    <w:rsid w:val="005E62E2"/>
    <w:rsid w:val="005E6700"/>
    <w:rsid w:val="005E69C0"/>
    <w:rsid w:val="005E6B29"/>
    <w:rsid w:val="005E7228"/>
    <w:rsid w:val="005E7515"/>
    <w:rsid w:val="005E7B29"/>
    <w:rsid w:val="005F0FC4"/>
    <w:rsid w:val="005F15A9"/>
    <w:rsid w:val="005F1E6C"/>
    <w:rsid w:val="005F3275"/>
    <w:rsid w:val="005F3991"/>
    <w:rsid w:val="005F3DD5"/>
    <w:rsid w:val="005F5974"/>
    <w:rsid w:val="005F6394"/>
    <w:rsid w:val="005F7753"/>
    <w:rsid w:val="005F7F0B"/>
    <w:rsid w:val="006005CD"/>
    <w:rsid w:val="006020AB"/>
    <w:rsid w:val="00602C62"/>
    <w:rsid w:val="00603F5F"/>
    <w:rsid w:val="00604AE4"/>
    <w:rsid w:val="00604CBC"/>
    <w:rsid w:val="00605037"/>
    <w:rsid w:val="00605ECA"/>
    <w:rsid w:val="00607620"/>
    <w:rsid w:val="00610701"/>
    <w:rsid w:val="00610E01"/>
    <w:rsid w:val="006115D3"/>
    <w:rsid w:val="006117F1"/>
    <w:rsid w:val="00611C73"/>
    <w:rsid w:val="00612482"/>
    <w:rsid w:val="0061410E"/>
    <w:rsid w:val="00614CAC"/>
    <w:rsid w:val="00616122"/>
    <w:rsid w:val="0061616A"/>
    <w:rsid w:val="006163C7"/>
    <w:rsid w:val="006163D4"/>
    <w:rsid w:val="0061663E"/>
    <w:rsid w:val="00616818"/>
    <w:rsid w:val="00616D52"/>
    <w:rsid w:val="00620193"/>
    <w:rsid w:val="00620874"/>
    <w:rsid w:val="006219F3"/>
    <w:rsid w:val="00621D50"/>
    <w:rsid w:val="00622B33"/>
    <w:rsid w:val="00622FBA"/>
    <w:rsid w:val="00623878"/>
    <w:rsid w:val="00624A25"/>
    <w:rsid w:val="006260A1"/>
    <w:rsid w:val="0062738A"/>
    <w:rsid w:val="00630B53"/>
    <w:rsid w:val="0063167E"/>
    <w:rsid w:val="00631941"/>
    <w:rsid w:val="00631BA7"/>
    <w:rsid w:val="006329D0"/>
    <w:rsid w:val="00633375"/>
    <w:rsid w:val="00633A07"/>
    <w:rsid w:val="0063487F"/>
    <w:rsid w:val="00635B1E"/>
    <w:rsid w:val="0063712D"/>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4595"/>
    <w:rsid w:val="006549FE"/>
    <w:rsid w:val="00654F72"/>
    <w:rsid w:val="0065688F"/>
    <w:rsid w:val="00656EAD"/>
    <w:rsid w:val="00656F6B"/>
    <w:rsid w:val="006616AA"/>
    <w:rsid w:val="00661CA9"/>
    <w:rsid w:val="00662C4A"/>
    <w:rsid w:val="0066333D"/>
    <w:rsid w:val="006667BB"/>
    <w:rsid w:val="0066703E"/>
    <w:rsid w:val="006674A4"/>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84"/>
    <w:rsid w:val="00681BC2"/>
    <w:rsid w:val="00682767"/>
    <w:rsid w:val="00682D36"/>
    <w:rsid w:val="0068507D"/>
    <w:rsid w:val="00686C16"/>
    <w:rsid w:val="00687A35"/>
    <w:rsid w:val="0069058D"/>
    <w:rsid w:val="00690A3B"/>
    <w:rsid w:val="00691730"/>
    <w:rsid w:val="00693188"/>
    <w:rsid w:val="006943A9"/>
    <w:rsid w:val="00694B2F"/>
    <w:rsid w:val="006950CC"/>
    <w:rsid w:val="00695312"/>
    <w:rsid w:val="006957BF"/>
    <w:rsid w:val="00695B9B"/>
    <w:rsid w:val="00696717"/>
    <w:rsid w:val="00696C21"/>
    <w:rsid w:val="0069715D"/>
    <w:rsid w:val="00697955"/>
    <w:rsid w:val="006A0655"/>
    <w:rsid w:val="006A1B44"/>
    <w:rsid w:val="006A1BF6"/>
    <w:rsid w:val="006A1C03"/>
    <w:rsid w:val="006A2851"/>
    <w:rsid w:val="006A2B6F"/>
    <w:rsid w:val="006A2BE3"/>
    <w:rsid w:val="006A2D38"/>
    <w:rsid w:val="006A306C"/>
    <w:rsid w:val="006A3942"/>
    <w:rsid w:val="006A3F86"/>
    <w:rsid w:val="006A45AA"/>
    <w:rsid w:val="006A4CFC"/>
    <w:rsid w:val="006A567C"/>
    <w:rsid w:val="006A69F2"/>
    <w:rsid w:val="006A78EE"/>
    <w:rsid w:val="006B1642"/>
    <w:rsid w:val="006B194E"/>
    <w:rsid w:val="006B2709"/>
    <w:rsid w:val="006B3DF0"/>
    <w:rsid w:val="006B4D4C"/>
    <w:rsid w:val="006B4D55"/>
    <w:rsid w:val="006B524D"/>
    <w:rsid w:val="006B60D8"/>
    <w:rsid w:val="006B71A1"/>
    <w:rsid w:val="006B7D9D"/>
    <w:rsid w:val="006C0CF4"/>
    <w:rsid w:val="006C1685"/>
    <w:rsid w:val="006C1BB3"/>
    <w:rsid w:val="006C26E8"/>
    <w:rsid w:val="006C2766"/>
    <w:rsid w:val="006C3017"/>
    <w:rsid w:val="006C31F6"/>
    <w:rsid w:val="006C4BD3"/>
    <w:rsid w:val="006C4BF9"/>
    <w:rsid w:val="006C5566"/>
    <w:rsid w:val="006C59AF"/>
    <w:rsid w:val="006C72A8"/>
    <w:rsid w:val="006C7605"/>
    <w:rsid w:val="006C7899"/>
    <w:rsid w:val="006C7935"/>
    <w:rsid w:val="006C7AE7"/>
    <w:rsid w:val="006D06AA"/>
    <w:rsid w:val="006D199D"/>
    <w:rsid w:val="006D1DF8"/>
    <w:rsid w:val="006D24C6"/>
    <w:rsid w:val="006D283F"/>
    <w:rsid w:val="006D2D6A"/>
    <w:rsid w:val="006D2E04"/>
    <w:rsid w:val="006D45E8"/>
    <w:rsid w:val="006D4840"/>
    <w:rsid w:val="006D4EFE"/>
    <w:rsid w:val="006D5A46"/>
    <w:rsid w:val="006D7997"/>
    <w:rsid w:val="006D7CAA"/>
    <w:rsid w:val="006D7DB4"/>
    <w:rsid w:val="006D7DD6"/>
    <w:rsid w:val="006E0AAF"/>
    <w:rsid w:val="006E0F54"/>
    <w:rsid w:val="006E13E0"/>
    <w:rsid w:val="006E1A14"/>
    <w:rsid w:val="006E1FF9"/>
    <w:rsid w:val="006E2E06"/>
    <w:rsid w:val="006E324B"/>
    <w:rsid w:val="006E5660"/>
    <w:rsid w:val="006E5B89"/>
    <w:rsid w:val="006E5C58"/>
    <w:rsid w:val="006E675C"/>
    <w:rsid w:val="006E69EA"/>
    <w:rsid w:val="006E6EC8"/>
    <w:rsid w:val="006E77B1"/>
    <w:rsid w:val="006E7A30"/>
    <w:rsid w:val="006F08C9"/>
    <w:rsid w:val="006F1795"/>
    <w:rsid w:val="006F2DE9"/>
    <w:rsid w:val="006F315A"/>
    <w:rsid w:val="006F4C4D"/>
    <w:rsid w:val="006F4E19"/>
    <w:rsid w:val="006F5A49"/>
    <w:rsid w:val="006F64AE"/>
    <w:rsid w:val="006F65BC"/>
    <w:rsid w:val="006F6DE1"/>
    <w:rsid w:val="006F740E"/>
    <w:rsid w:val="006F774C"/>
    <w:rsid w:val="007017AA"/>
    <w:rsid w:val="00702648"/>
    <w:rsid w:val="00702772"/>
    <w:rsid w:val="00703A03"/>
    <w:rsid w:val="0070480A"/>
    <w:rsid w:val="007057C3"/>
    <w:rsid w:val="00705A44"/>
    <w:rsid w:val="007069FC"/>
    <w:rsid w:val="00706A40"/>
    <w:rsid w:val="00706F22"/>
    <w:rsid w:val="00710189"/>
    <w:rsid w:val="00710E37"/>
    <w:rsid w:val="007115CC"/>
    <w:rsid w:val="00711838"/>
    <w:rsid w:val="007119FB"/>
    <w:rsid w:val="00713006"/>
    <w:rsid w:val="0071394F"/>
    <w:rsid w:val="0071398F"/>
    <w:rsid w:val="00717148"/>
    <w:rsid w:val="007176C0"/>
    <w:rsid w:val="00717A98"/>
    <w:rsid w:val="00720C3F"/>
    <w:rsid w:val="00721905"/>
    <w:rsid w:val="00721AFD"/>
    <w:rsid w:val="00721B00"/>
    <w:rsid w:val="00722E86"/>
    <w:rsid w:val="0072304B"/>
    <w:rsid w:val="0072359F"/>
    <w:rsid w:val="0072371F"/>
    <w:rsid w:val="00725297"/>
    <w:rsid w:val="007258E7"/>
    <w:rsid w:val="007267B3"/>
    <w:rsid w:val="00726B76"/>
    <w:rsid w:val="00726E0E"/>
    <w:rsid w:val="00726E18"/>
    <w:rsid w:val="00727D57"/>
    <w:rsid w:val="007307D7"/>
    <w:rsid w:val="0073192E"/>
    <w:rsid w:val="00735003"/>
    <w:rsid w:val="0073527A"/>
    <w:rsid w:val="00736959"/>
    <w:rsid w:val="00736FE2"/>
    <w:rsid w:val="007371DE"/>
    <w:rsid w:val="00737627"/>
    <w:rsid w:val="0074047E"/>
    <w:rsid w:val="007407CA"/>
    <w:rsid w:val="00740828"/>
    <w:rsid w:val="0074182E"/>
    <w:rsid w:val="00742EC1"/>
    <w:rsid w:val="0074316F"/>
    <w:rsid w:val="00743548"/>
    <w:rsid w:val="007441B7"/>
    <w:rsid w:val="00745024"/>
    <w:rsid w:val="007454F4"/>
    <w:rsid w:val="007457D5"/>
    <w:rsid w:val="00746021"/>
    <w:rsid w:val="00746E65"/>
    <w:rsid w:val="0074776D"/>
    <w:rsid w:val="00747CF5"/>
    <w:rsid w:val="007506A4"/>
    <w:rsid w:val="007511AE"/>
    <w:rsid w:val="00751392"/>
    <w:rsid w:val="00751C0C"/>
    <w:rsid w:val="00752043"/>
    <w:rsid w:val="00753055"/>
    <w:rsid w:val="00753722"/>
    <w:rsid w:val="007560FE"/>
    <w:rsid w:val="007568E8"/>
    <w:rsid w:val="00756FDA"/>
    <w:rsid w:val="007574B0"/>
    <w:rsid w:val="0075782C"/>
    <w:rsid w:val="00757B41"/>
    <w:rsid w:val="00760F1D"/>
    <w:rsid w:val="00761B67"/>
    <w:rsid w:val="00761DB8"/>
    <w:rsid w:val="007629C6"/>
    <w:rsid w:val="007630DC"/>
    <w:rsid w:val="0076341F"/>
    <w:rsid w:val="007640D7"/>
    <w:rsid w:val="00764CA9"/>
    <w:rsid w:val="00764F8A"/>
    <w:rsid w:val="0076563D"/>
    <w:rsid w:val="007657ED"/>
    <w:rsid w:val="0076695B"/>
    <w:rsid w:val="00767456"/>
    <w:rsid w:val="00771AEC"/>
    <w:rsid w:val="00771FC4"/>
    <w:rsid w:val="00772A7A"/>
    <w:rsid w:val="00772A90"/>
    <w:rsid w:val="00773026"/>
    <w:rsid w:val="0077318F"/>
    <w:rsid w:val="00773B29"/>
    <w:rsid w:val="007759ED"/>
    <w:rsid w:val="00775A8F"/>
    <w:rsid w:val="00775F21"/>
    <w:rsid w:val="007760F3"/>
    <w:rsid w:val="0077636D"/>
    <w:rsid w:val="00776D29"/>
    <w:rsid w:val="00780D0F"/>
    <w:rsid w:val="00781717"/>
    <w:rsid w:val="00781800"/>
    <w:rsid w:val="0078186F"/>
    <w:rsid w:val="00782C8A"/>
    <w:rsid w:val="00783292"/>
    <w:rsid w:val="0078373C"/>
    <w:rsid w:val="00784857"/>
    <w:rsid w:val="007849B4"/>
    <w:rsid w:val="0078621D"/>
    <w:rsid w:val="00786BF9"/>
    <w:rsid w:val="00787310"/>
    <w:rsid w:val="00790890"/>
    <w:rsid w:val="007917E1"/>
    <w:rsid w:val="00791A00"/>
    <w:rsid w:val="00791AF9"/>
    <w:rsid w:val="00792E9E"/>
    <w:rsid w:val="0079429C"/>
    <w:rsid w:val="007943FD"/>
    <w:rsid w:val="00794614"/>
    <w:rsid w:val="00794BFE"/>
    <w:rsid w:val="00795C0E"/>
    <w:rsid w:val="00795D25"/>
    <w:rsid w:val="00796A7B"/>
    <w:rsid w:val="00796C9C"/>
    <w:rsid w:val="007A0E0D"/>
    <w:rsid w:val="007A137C"/>
    <w:rsid w:val="007A1749"/>
    <w:rsid w:val="007A2AC9"/>
    <w:rsid w:val="007A3223"/>
    <w:rsid w:val="007A3442"/>
    <w:rsid w:val="007A46E1"/>
    <w:rsid w:val="007A4CDB"/>
    <w:rsid w:val="007A530F"/>
    <w:rsid w:val="007A5565"/>
    <w:rsid w:val="007A5B71"/>
    <w:rsid w:val="007A5CBE"/>
    <w:rsid w:val="007A6226"/>
    <w:rsid w:val="007A647E"/>
    <w:rsid w:val="007B065A"/>
    <w:rsid w:val="007B18F2"/>
    <w:rsid w:val="007B1C3B"/>
    <w:rsid w:val="007B22D0"/>
    <w:rsid w:val="007B2921"/>
    <w:rsid w:val="007B2A8B"/>
    <w:rsid w:val="007B2B71"/>
    <w:rsid w:val="007B2BB5"/>
    <w:rsid w:val="007B2FB6"/>
    <w:rsid w:val="007B40D1"/>
    <w:rsid w:val="007B4E19"/>
    <w:rsid w:val="007B72C9"/>
    <w:rsid w:val="007B788F"/>
    <w:rsid w:val="007B78D8"/>
    <w:rsid w:val="007C1031"/>
    <w:rsid w:val="007C20C9"/>
    <w:rsid w:val="007C2939"/>
    <w:rsid w:val="007C2A9B"/>
    <w:rsid w:val="007C3177"/>
    <w:rsid w:val="007C36DB"/>
    <w:rsid w:val="007C3AB3"/>
    <w:rsid w:val="007C44C0"/>
    <w:rsid w:val="007C4DFB"/>
    <w:rsid w:val="007C59C7"/>
    <w:rsid w:val="007C5AD7"/>
    <w:rsid w:val="007C5C6C"/>
    <w:rsid w:val="007C6630"/>
    <w:rsid w:val="007C70CC"/>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234"/>
    <w:rsid w:val="007D69BC"/>
    <w:rsid w:val="007D72A0"/>
    <w:rsid w:val="007D73FD"/>
    <w:rsid w:val="007D7BD6"/>
    <w:rsid w:val="007D7F3F"/>
    <w:rsid w:val="007E04CA"/>
    <w:rsid w:val="007E0BCF"/>
    <w:rsid w:val="007E38BE"/>
    <w:rsid w:val="007E4F8B"/>
    <w:rsid w:val="007E571C"/>
    <w:rsid w:val="007E6609"/>
    <w:rsid w:val="007E69E2"/>
    <w:rsid w:val="007E7475"/>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CA0"/>
    <w:rsid w:val="0080264A"/>
    <w:rsid w:val="00802784"/>
    <w:rsid w:val="008031B8"/>
    <w:rsid w:val="00803DFB"/>
    <w:rsid w:val="008043A1"/>
    <w:rsid w:val="0080456D"/>
    <w:rsid w:val="00804669"/>
    <w:rsid w:val="00806A96"/>
    <w:rsid w:val="0080718C"/>
    <w:rsid w:val="00810158"/>
    <w:rsid w:val="00810369"/>
    <w:rsid w:val="00810753"/>
    <w:rsid w:val="0081118D"/>
    <w:rsid w:val="008119C5"/>
    <w:rsid w:val="00811AE6"/>
    <w:rsid w:val="00811EC8"/>
    <w:rsid w:val="00812749"/>
    <w:rsid w:val="00813338"/>
    <w:rsid w:val="0081435A"/>
    <w:rsid w:val="00814419"/>
    <w:rsid w:val="00814C38"/>
    <w:rsid w:val="00814EA8"/>
    <w:rsid w:val="00815FE4"/>
    <w:rsid w:val="008165EF"/>
    <w:rsid w:val="008173A7"/>
    <w:rsid w:val="0082006D"/>
    <w:rsid w:val="008206BF"/>
    <w:rsid w:val="0082176D"/>
    <w:rsid w:val="00821E32"/>
    <w:rsid w:val="008236E4"/>
    <w:rsid w:val="008238B6"/>
    <w:rsid w:val="008239E7"/>
    <w:rsid w:val="00823B16"/>
    <w:rsid w:val="008242C9"/>
    <w:rsid w:val="00825A7B"/>
    <w:rsid w:val="008265A7"/>
    <w:rsid w:val="0082686A"/>
    <w:rsid w:val="00826F4F"/>
    <w:rsid w:val="00827477"/>
    <w:rsid w:val="0083007A"/>
    <w:rsid w:val="00830A5C"/>
    <w:rsid w:val="00830DD4"/>
    <w:rsid w:val="00830F56"/>
    <w:rsid w:val="00831093"/>
    <w:rsid w:val="0083353F"/>
    <w:rsid w:val="00834204"/>
    <w:rsid w:val="00834615"/>
    <w:rsid w:val="00835202"/>
    <w:rsid w:val="00835B75"/>
    <w:rsid w:val="0083682C"/>
    <w:rsid w:val="008369FE"/>
    <w:rsid w:val="00836F9A"/>
    <w:rsid w:val="00837321"/>
    <w:rsid w:val="0083744C"/>
    <w:rsid w:val="00837990"/>
    <w:rsid w:val="008400F8"/>
    <w:rsid w:val="008400FA"/>
    <w:rsid w:val="00841021"/>
    <w:rsid w:val="0084107D"/>
    <w:rsid w:val="008424BA"/>
    <w:rsid w:val="008440DC"/>
    <w:rsid w:val="00844DA7"/>
    <w:rsid w:val="00846F45"/>
    <w:rsid w:val="00850ABA"/>
    <w:rsid w:val="00851C51"/>
    <w:rsid w:val="00852712"/>
    <w:rsid w:val="00852FFE"/>
    <w:rsid w:val="008530C8"/>
    <w:rsid w:val="008547E0"/>
    <w:rsid w:val="008550CC"/>
    <w:rsid w:val="00855416"/>
    <w:rsid w:val="0085575E"/>
    <w:rsid w:val="00856068"/>
    <w:rsid w:val="00856E51"/>
    <w:rsid w:val="00856F67"/>
    <w:rsid w:val="00860F03"/>
    <w:rsid w:val="008610A4"/>
    <w:rsid w:val="008617CF"/>
    <w:rsid w:val="00861C46"/>
    <w:rsid w:val="00862899"/>
    <w:rsid w:val="00862AA9"/>
    <w:rsid w:val="00862D25"/>
    <w:rsid w:val="008637F8"/>
    <w:rsid w:val="008641E0"/>
    <w:rsid w:val="00864741"/>
    <w:rsid w:val="008647AD"/>
    <w:rsid w:val="0086484E"/>
    <w:rsid w:val="00865187"/>
    <w:rsid w:val="0087005E"/>
    <w:rsid w:val="00870193"/>
    <w:rsid w:val="0087042D"/>
    <w:rsid w:val="00870711"/>
    <w:rsid w:val="00870AE1"/>
    <w:rsid w:val="00870F0F"/>
    <w:rsid w:val="008724DE"/>
    <w:rsid w:val="0087274C"/>
    <w:rsid w:val="0087294C"/>
    <w:rsid w:val="0087304B"/>
    <w:rsid w:val="00873098"/>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A55"/>
    <w:rsid w:val="00885F67"/>
    <w:rsid w:val="00886706"/>
    <w:rsid w:val="0088672A"/>
    <w:rsid w:val="00886EBF"/>
    <w:rsid w:val="008871CD"/>
    <w:rsid w:val="008902B4"/>
    <w:rsid w:val="008904D2"/>
    <w:rsid w:val="00890874"/>
    <w:rsid w:val="00890FC4"/>
    <w:rsid w:val="008912F9"/>
    <w:rsid w:val="00891B5B"/>
    <w:rsid w:val="00891D0A"/>
    <w:rsid w:val="00892220"/>
    <w:rsid w:val="00892B58"/>
    <w:rsid w:val="00893EBA"/>
    <w:rsid w:val="008948EC"/>
    <w:rsid w:val="00895228"/>
    <w:rsid w:val="008952D0"/>
    <w:rsid w:val="008954C3"/>
    <w:rsid w:val="008963E8"/>
    <w:rsid w:val="00896567"/>
    <w:rsid w:val="008968C3"/>
    <w:rsid w:val="00896A49"/>
    <w:rsid w:val="00896BD3"/>
    <w:rsid w:val="008976F2"/>
    <w:rsid w:val="00897A72"/>
    <w:rsid w:val="008A116F"/>
    <w:rsid w:val="008A1957"/>
    <w:rsid w:val="008A22F4"/>
    <w:rsid w:val="008A30BB"/>
    <w:rsid w:val="008A3252"/>
    <w:rsid w:val="008A35E3"/>
    <w:rsid w:val="008A37FA"/>
    <w:rsid w:val="008A3BD7"/>
    <w:rsid w:val="008A4AF2"/>
    <w:rsid w:val="008A5A73"/>
    <w:rsid w:val="008A5CCA"/>
    <w:rsid w:val="008A6AFE"/>
    <w:rsid w:val="008A6CEE"/>
    <w:rsid w:val="008A75F9"/>
    <w:rsid w:val="008B0A2F"/>
    <w:rsid w:val="008B17A8"/>
    <w:rsid w:val="008B2254"/>
    <w:rsid w:val="008B29FC"/>
    <w:rsid w:val="008B3A3D"/>
    <w:rsid w:val="008B4135"/>
    <w:rsid w:val="008B485D"/>
    <w:rsid w:val="008B4B96"/>
    <w:rsid w:val="008B57DB"/>
    <w:rsid w:val="008B5BF7"/>
    <w:rsid w:val="008B7048"/>
    <w:rsid w:val="008B7DEB"/>
    <w:rsid w:val="008B7E7D"/>
    <w:rsid w:val="008B7EE0"/>
    <w:rsid w:val="008C1837"/>
    <w:rsid w:val="008C2177"/>
    <w:rsid w:val="008C2454"/>
    <w:rsid w:val="008C5F7E"/>
    <w:rsid w:val="008C78DD"/>
    <w:rsid w:val="008D1BE9"/>
    <w:rsid w:val="008D1C24"/>
    <w:rsid w:val="008D301A"/>
    <w:rsid w:val="008D3635"/>
    <w:rsid w:val="008D3788"/>
    <w:rsid w:val="008D37FC"/>
    <w:rsid w:val="008D49B3"/>
    <w:rsid w:val="008D74BD"/>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D8C"/>
    <w:rsid w:val="008F338D"/>
    <w:rsid w:val="008F3BF4"/>
    <w:rsid w:val="008F61C4"/>
    <w:rsid w:val="008F6297"/>
    <w:rsid w:val="008F65B1"/>
    <w:rsid w:val="008F6F22"/>
    <w:rsid w:val="008F7424"/>
    <w:rsid w:val="009002EA"/>
    <w:rsid w:val="00901764"/>
    <w:rsid w:val="00902012"/>
    <w:rsid w:val="00902607"/>
    <w:rsid w:val="009030B5"/>
    <w:rsid w:val="00903491"/>
    <w:rsid w:val="00903682"/>
    <w:rsid w:val="00905FF1"/>
    <w:rsid w:val="00906AE7"/>
    <w:rsid w:val="00906DF2"/>
    <w:rsid w:val="00907641"/>
    <w:rsid w:val="00907811"/>
    <w:rsid w:val="009101A6"/>
    <w:rsid w:val="00910839"/>
    <w:rsid w:val="00911838"/>
    <w:rsid w:val="00911A85"/>
    <w:rsid w:val="00911CFB"/>
    <w:rsid w:val="00912022"/>
    <w:rsid w:val="0091222E"/>
    <w:rsid w:val="00912A5E"/>
    <w:rsid w:val="009137E6"/>
    <w:rsid w:val="00913CAC"/>
    <w:rsid w:val="009141B8"/>
    <w:rsid w:val="0091537B"/>
    <w:rsid w:val="0091560A"/>
    <w:rsid w:val="0091563A"/>
    <w:rsid w:val="0091563C"/>
    <w:rsid w:val="00917A42"/>
    <w:rsid w:val="00920172"/>
    <w:rsid w:val="0092111D"/>
    <w:rsid w:val="009211E6"/>
    <w:rsid w:val="00921454"/>
    <w:rsid w:val="00922C17"/>
    <w:rsid w:val="009238D8"/>
    <w:rsid w:val="009240A3"/>
    <w:rsid w:val="009244DC"/>
    <w:rsid w:val="00925C97"/>
    <w:rsid w:val="009263CA"/>
    <w:rsid w:val="00927024"/>
    <w:rsid w:val="00927D2B"/>
    <w:rsid w:val="0093022A"/>
    <w:rsid w:val="00931593"/>
    <w:rsid w:val="00932119"/>
    <w:rsid w:val="00932336"/>
    <w:rsid w:val="009337A0"/>
    <w:rsid w:val="00933F08"/>
    <w:rsid w:val="00934A4A"/>
    <w:rsid w:val="00934CA0"/>
    <w:rsid w:val="009351ED"/>
    <w:rsid w:val="0093558F"/>
    <w:rsid w:val="009367A2"/>
    <w:rsid w:val="009367CE"/>
    <w:rsid w:val="009367DF"/>
    <w:rsid w:val="00936D87"/>
    <w:rsid w:val="00937A64"/>
    <w:rsid w:val="00940001"/>
    <w:rsid w:val="0094049D"/>
    <w:rsid w:val="009413B0"/>
    <w:rsid w:val="00941E87"/>
    <w:rsid w:val="00942582"/>
    <w:rsid w:val="009437B0"/>
    <w:rsid w:val="00944B4E"/>
    <w:rsid w:val="00944C15"/>
    <w:rsid w:val="00944F82"/>
    <w:rsid w:val="00945CFF"/>
    <w:rsid w:val="00946F74"/>
    <w:rsid w:val="00947F40"/>
    <w:rsid w:val="00950107"/>
    <w:rsid w:val="00950144"/>
    <w:rsid w:val="00950963"/>
    <w:rsid w:val="009526E3"/>
    <w:rsid w:val="00953E57"/>
    <w:rsid w:val="0095402C"/>
    <w:rsid w:val="00954CC0"/>
    <w:rsid w:val="0095501E"/>
    <w:rsid w:val="009555F7"/>
    <w:rsid w:val="009558E7"/>
    <w:rsid w:val="00955F5E"/>
    <w:rsid w:val="009575BC"/>
    <w:rsid w:val="0096100A"/>
    <w:rsid w:val="009616CA"/>
    <w:rsid w:val="00961F73"/>
    <w:rsid w:val="00962385"/>
    <w:rsid w:val="00962564"/>
    <w:rsid w:val="00962FB5"/>
    <w:rsid w:val="009632D5"/>
    <w:rsid w:val="00963352"/>
    <w:rsid w:val="009634E6"/>
    <w:rsid w:val="009660ED"/>
    <w:rsid w:val="00966B5B"/>
    <w:rsid w:val="009678D6"/>
    <w:rsid w:val="00967CBD"/>
    <w:rsid w:val="00970EA3"/>
    <w:rsid w:val="0097141D"/>
    <w:rsid w:val="00971BB5"/>
    <w:rsid w:val="00971E4F"/>
    <w:rsid w:val="00972E05"/>
    <w:rsid w:val="00972FA8"/>
    <w:rsid w:val="00972FFC"/>
    <w:rsid w:val="0097300E"/>
    <w:rsid w:val="0097365C"/>
    <w:rsid w:val="009737A0"/>
    <w:rsid w:val="00974263"/>
    <w:rsid w:val="00976D0D"/>
    <w:rsid w:val="009779D8"/>
    <w:rsid w:val="00983E71"/>
    <w:rsid w:val="00985209"/>
    <w:rsid w:val="00985FAA"/>
    <w:rsid w:val="00986BB7"/>
    <w:rsid w:val="0098743D"/>
    <w:rsid w:val="00987CF8"/>
    <w:rsid w:val="00987EEE"/>
    <w:rsid w:val="00990E68"/>
    <w:rsid w:val="0099245F"/>
    <w:rsid w:val="0099367B"/>
    <w:rsid w:val="0099381F"/>
    <w:rsid w:val="00994228"/>
    <w:rsid w:val="00994368"/>
    <w:rsid w:val="009959F6"/>
    <w:rsid w:val="009962FF"/>
    <w:rsid w:val="00997548"/>
    <w:rsid w:val="00997B71"/>
    <w:rsid w:val="009A0F47"/>
    <w:rsid w:val="009A1038"/>
    <w:rsid w:val="009A1EB2"/>
    <w:rsid w:val="009A1FD2"/>
    <w:rsid w:val="009A228C"/>
    <w:rsid w:val="009A5413"/>
    <w:rsid w:val="009A577F"/>
    <w:rsid w:val="009A5D4D"/>
    <w:rsid w:val="009A6EF9"/>
    <w:rsid w:val="009A7852"/>
    <w:rsid w:val="009A7B5E"/>
    <w:rsid w:val="009B095E"/>
    <w:rsid w:val="009B0CFC"/>
    <w:rsid w:val="009B1104"/>
    <w:rsid w:val="009B2460"/>
    <w:rsid w:val="009B2CFE"/>
    <w:rsid w:val="009B4169"/>
    <w:rsid w:val="009B4E3A"/>
    <w:rsid w:val="009B58E1"/>
    <w:rsid w:val="009B6A2A"/>
    <w:rsid w:val="009B7367"/>
    <w:rsid w:val="009B786F"/>
    <w:rsid w:val="009B7872"/>
    <w:rsid w:val="009C0168"/>
    <w:rsid w:val="009C0D11"/>
    <w:rsid w:val="009C14BC"/>
    <w:rsid w:val="009C2556"/>
    <w:rsid w:val="009C2EE6"/>
    <w:rsid w:val="009C3126"/>
    <w:rsid w:val="009C3330"/>
    <w:rsid w:val="009C398D"/>
    <w:rsid w:val="009C4454"/>
    <w:rsid w:val="009C4692"/>
    <w:rsid w:val="009C5517"/>
    <w:rsid w:val="009C59F5"/>
    <w:rsid w:val="009C5D08"/>
    <w:rsid w:val="009C6A33"/>
    <w:rsid w:val="009C7395"/>
    <w:rsid w:val="009D0B01"/>
    <w:rsid w:val="009D1957"/>
    <w:rsid w:val="009D1E3E"/>
    <w:rsid w:val="009D251D"/>
    <w:rsid w:val="009D2737"/>
    <w:rsid w:val="009D2EAB"/>
    <w:rsid w:val="009D3CAC"/>
    <w:rsid w:val="009D3F45"/>
    <w:rsid w:val="009D3FC6"/>
    <w:rsid w:val="009D4087"/>
    <w:rsid w:val="009D4552"/>
    <w:rsid w:val="009D46EF"/>
    <w:rsid w:val="009D5939"/>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9F77AC"/>
    <w:rsid w:val="00A001B1"/>
    <w:rsid w:val="00A00500"/>
    <w:rsid w:val="00A0075A"/>
    <w:rsid w:val="00A01242"/>
    <w:rsid w:val="00A01704"/>
    <w:rsid w:val="00A01840"/>
    <w:rsid w:val="00A027FC"/>
    <w:rsid w:val="00A052D1"/>
    <w:rsid w:val="00A0773D"/>
    <w:rsid w:val="00A108F9"/>
    <w:rsid w:val="00A115CD"/>
    <w:rsid w:val="00A11D67"/>
    <w:rsid w:val="00A12010"/>
    <w:rsid w:val="00A14021"/>
    <w:rsid w:val="00A14372"/>
    <w:rsid w:val="00A151F8"/>
    <w:rsid w:val="00A15973"/>
    <w:rsid w:val="00A1793D"/>
    <w:rsid w:val="00A17BE2"/>
    <w:rsid w:val="00A17D46"/>
    <w:rsid w:val="00A21040"/>
    <w:rsid w:val="00A213C4"/>
    <w:rsid w:val="00A2285D"/>
    <w:rsid w:val="00A23517"/>
    <w:rsid w:val="00A2364B"/>
    <w:rsid w:val="00A237C3"/>
    <w:rsid w:val="00A23EF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1B3"/>
    <w:rsid w:val="00A404D1"/>
    <w:rsid w:val="00A40B0E"/>
    <w:rsid w:val="00A40E52"/>
    <w:rsid w:val="00A41AA7"/>
    <w:rsid w:val="00A423FC"/>
    <w:rsid w:val="00A425D7"/>
    <w:rsid w:val="00A43C00"/>
    <w:rsid w:val="00A441B8"/>
    <w:rsid w:val="00A44319"/>
    <w:rsid w:val="00A4447C"/>
    <w:rsid w:val="00A44A35"/>
    <w:rsid w:val="00A45321"/>
    <w:rsid w:val="00A47F72"/>
    <w:rsid w:val="00A5157A"/>
    <w:rsid w:val="00A51C7B"/>
    <w:rsid w:val="00A5216E"/>
    <w:rsid w:val="00A52AAF"/>
    <w:rsid w:val="00A536FA"/>
    <w:rsid w:val="00A53E5E"/>
    <w:rsid w:val="00A55FCC"/>
    <w:rsid w:val="00A55FE2"/>
    <w:rsid w:val="00A57AB3"/>
    <w:rsid w:val="00A61480"/>
    <w:rsid w:val="00A61D1A"/>
    <w:rsid w:val="00A61F23"/>
    <w:rsid w:val="00A61FA8"/>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DA4"/>
    <w:rsid w:val="00A755B3"/>
    <w:rsid w:val="00A759AE"/>
    <w:rsid w:val="00A76F2C"/>
    <w:rsid w:val="00A775DB"/>
    <w:rsid w:val="00A776E8"/>
    <w:rsid w:val="00A77930"/>
    <w:rsid w:val="00A8079C"/>
    <w:rsid w:val="00A81EBC"/>
    <w:rsid w:val="00A82A49"/>
    <w:rsid w:val="00A8459C"/>
    <w:rsid w:val="00A84C0F"/>
    <w:rsid w:val="00A867E7"/>
    <w:rsid w:val="00A872CE"/>
    <w:rsid w:val="00A87A72"/>
    <w:rsid w:val="00A87FCD"/>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12B0"/>
    <w:rsid w:val="00AA2D60"/>
    <w:rsid w:val="00AA3810"/>
    <w:rsid w:val="00AA50C4"/>
    <w:rsid w:val="00AA6216"/>
    <w:rsid w:val="00AA6AA9"/>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6533"/>
    <w:rsid w:val="00AB7324"/>
    <w:rsid w:val="00AC064C"/>
    <w:rsid w:val="00AC1024"/>
    <w:rsid w:val="00AC1D91"/>
    <w:rsid w:val="00AC1DD0"/>
    <w:rsid w:val="00AC233E"/>
    <w:rsid w:val="00AC24EF"/>
    <w:rsid w:val="00AC25D6"/>
    <w:rsid w:val="00AC3F35"/>
    <w:rsid w:val="00AC3FDD"/>
    <w:rsid w:val="00AC43A2"/>
    <w:rsid w:val="00AC466A"/>
    <w:rsid w:val="00AC5618"/>
    <w:rsid w:val="00AD0265"/>
    <w:rsid w:val="00AD06D7"/>
    <w:rsid w:val="00AD083B"/>
    <w:rsid w:val="00AD2AED"/>
    <w:rsid w:val="00AD3CC0"/>
    <w:rsid w:val="00AD4103"/>
    <w:rsid w:val="00AD44D1"/>
    <w:rsid w:val="00AD4F74"/>
    <w:rsid w:val="00AD615A"/>
    <w:rsid w:val="00AD6725"/>
    <w:rsid w:val="00AD6A22"/>
    <w:rsid w:val="00AD6A9C"/>
    <w:rsid w:val="00AD74CD"/>
    <w:rsid w:val="00AE1536"/>
    <w:rsid w:val="00AE15DD"/>
    <w:rsid w:val="00AE25E5"/>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F3B"/>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30FD"/>
    <w:rsid w:val="00B23587"/>
    <w:rsid w:val="00B23A29"/>
    <w:rsid w:val="00B24138"/>
    <w:rsid w:val="00B259F6"/>
    <w:rsid w:val="00B26962"/>
    <w:rsid w:val="00B26B65"/>
    <w:rsid w:val="00B27342"/>
    <w:rsid w:val="00B27589"/>
    <w:rsid w:val="00B2775C"/>
    <w:rsid w:val="00B31476"/>
    <w:rsid w:val="00B31B70"/>
    <w:rsid w:val="00B32010"/>
    <w:rsid w:val="00B324BF"/>
    <w:rsid w:val="00B32713"/>
    <w:rsid w:val="00B32847"/>
    <w:rsid w:val="00B33410"/>
    <w:rsid w:val="00B33D45"/>
    <w:rsid w:val="00B344F1"/>
    <w:rsid w:val="00B34549"/>
    <w:rsid w:val="00B34582"/>
    <w:rsid w:val="00B35C54"/>
    <w:rsid w:val="00B3667A"/>
    <w:rsid w:val="00B40B73"/>
    <w:rsid w:val="00B40BBF"/>
    <w:rsid w:val="00B41941"/>
    <w:rsid w:val="00B43F8A"/>
    <w:rsid w:val="00B44585"/>
    <w:rsid w:val="00B44D88"/>
    <w:rsid w:val="00B45129"/>
    <w:rsid w:val="00B4565E"/>
    <w:rsid w:val="00B46189"/>
    <w:rsid w:val="00B468EB"/>
    <w:rsid w:val="00B46E65"/>
    <w:rsid w:val="00B478F7"/>
    <w:rsid w:val="00B50548"/>
    <w:rsid w:val="00B517C0"/>
    <w:rsid w:val="00B519CF"/>
    <w:rsid w:val="00B51A38"/>
    <w:rsid w:val="00B52716"/>
    <w:rsid w:val="00B52A72"/>
    <w:rsid w:val="00B549EF"/>
    <w:rsid w:val="00B55CE1"/>
    <w:rsid w:val="00B56937"/>
    <w:rsid w:val="00B56C48"/>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7046C"/>
    <w:rsid w:val="00B70A1F"/>
    <w:rsid w:val="00B713FB"/>
    <w:rsid w:val="00B718F4"/>
    <w:rsid w:val="00B71EDC"/>
    <w:rsid w:val="00B728E1"/>
    <w:rsid w:val="00B7318C"/>
    <w:rsid w:val="00B74E15"/>
    <w:rsid w:val="00B77BF5"/>
    <w:rsid w:val="00B801DD"/>
    <w:rsid w:val="00B80483"/>
    <w:rsid w:val="00B81839"/>
    <w:rsid w:val="00B818E2"/>
    <w:rsid w:val="00B8218F"/>
    <w:rsid w:val="00B8262F"/>
    <w:rsid w:val="00B82EDC"/>
    <w:rsid w:val="00B83109"/>
    <w:rsid w:val="00B832B4"/>
    <w:rsid w:val="00B840FC"/>
    <w:rsid w:val="00B84ECB"/>
    <w:rsid w:val="00B86959"/>
    <w:rsid w:val="00B875D8"/>
    <w:rsid w:val="00B87F2B"/>
    <w:rsid w:val="00B90A83"/>
    <w:rsid w:val="00B9119E"/>
    <w:rsid w:val="00B916AB"/>
    <w:rsid w:val="00B933AE"/>
    <w:rsid w:val="00B94030"/>
    <w:rsid w:val="00B94042"/>
    <w:rsid w:val="00B9676E"/>
    <w:rsid w:val="00B976AD"/>
    <w:rsid w:val="00BA1AC7"/>
    <w:rsid w:val="00BA391D"/>
    <w:rsid w:val="00BA4B08"/>
    <w:rsid w:val="00BA69A6"/>
    <w:rsid w:val="00BA7CC9"/>
    <w:rsid w:val="00BA7E7D"/>
    <w:rsid w:val="00BB03C3"/>
    <w:rsid w:val="00BB29F0"/>
    <w:rsid w:val="00BB303E"/>
    <w:rsid w:val="00BB4E34"/>
    <w:rsid w:val="00BB5846"/>
    <w:rsid w:val="00BB5BEB"/>
    <w:rsid w:val="00BB5BFB"/>
    <w:rsid w:val="00BB5CBC"/>
    <w:rsid w:val="00BB6EEE"/>
    <w:rsid w:val="00BB7E80"/>
    <w:rsid w:val="00BC06D6"/>
    <w:rsid w:val="00BC132D"/>
    <w:rsid w:val="00BC2C00"/>
    <w:rsid w:val="00BC386E"/>
    <w:rsid w:val="00BC39CA"/>
    <w:rsid w:val="00BC3EB0"/>
    <w:rsid w:val="00BC4E06"/>
    <w:rsid w:val="00BC58F2"/>
    <w:rsid w:val="00BC60EC"/>
    <w:rsid w:val="00BC6259"/>
    <w:rsid w:val="00BC6B3B"/>
    <w:rsid w:val="00BC6EE6"/>
    <w:rsid w:val="00BD0799"/>
    <w:rsid w:val="00BD0DBA"/>
    <w:rsid w:val="00BD2310"/>
    <w:rsid w:val="00BD2A06"/>
    <w:rsid w:val="00BD3821"/>
    <w:rsid w:val="00BD3C85"/>
    <w:rsid w:val="00BD74D6"/>
    <w:rsid w:val="00BE047A"/>
    <w:rsid w:val="00BE0A94"/>
    <w:rsid w:val="00BE0CD9"/>
    <w:rsid w:val="00BE1036"/>
    <w:rsid w:val="00BE10E6"/>
    <w:rsid w:val="00BE15A8"/>
    <w:rsid w:val="00BE1899"/>
    <w:rsid w:val="00BE1AFD"/>
    <w:rsid w:val="00BE1C0B"/>
    <w:rsid w:val="00BE203E"/>
    <w:rsid w:val="00BE24B2"/>
    <w:rsid w:val="00BE3F3D"/>
    <w:rsid w:val="00BE51A3"/>
    <w:rsid w:val="00BE5362"/>
    <w:rsid w:val="00BE5B9E"/>
    <w:rsid w:val="00BE60AF"/>
    <w:rsid w:val="00BE6A5F"/>
    <w:rsid w:val="00BE6FDB"/>
    <w:rsid w:val="00BE7713"/>
    <w:rsid w:val="00BF0576"/>
    <w:rsid w:val="00BF109D"/>
    <w:rsid w:val="00BF10BB"/>
    <w:rsid w:val="00BF1601"/>
    <w:rsid w:val="00BF1724"/>
    <w:rsid w:val="00BF273D"/>
    <w:rsid w:val="00BF403F"/>
    <w:rsid w:val="00BF4383"/>
    <w:rsid w:val="00BF5696"/>
    <w:rsid w:val="00BF671E"/>
    <w:rsid w:val="00BF68A3"/>
    <w:rsid w:val="00BF706D"/>
    <w:rsid w:val="00C006A6"/>
    <w:rsid w:val="00C0163B"/>
    <w:rsid w:val="00C02149"/>
    <w:rsid w:val="00C02657"/>
    <w:rsid w:val="00C02A0F"/>
    <w:rsid w:val="00C02ABC"/>
    <w:rsid w:val="00C031A0"/>
    <w:rsid w:val="00C03E5F"/>
    <w:rsid w:val="00C0439F"/>
    <w:rsid w:val="00C05042"/>
    <w:rsid w:val="00C053A4"/>
    <w:rsid w:val="00C0591A"/>
    <w:rsid w:val="00C05C06"/>
    <w:rsid w:val="00C05FBF"/>
    <w:rsid w:val="00C068E1"/>
    <w:rsid w:val="00C06FD0"/>
    <w:rsid w:val="00C075A6"/>
    <w:rsid w:val="00C07882"/>
    <w:rsid w:val="00C1167C"/>
    <w:rsid w:val="00C11703"/>
    <w:rsid w:val="00C11980"/>
    <w:rsid w:val="00C11C0D"/>
    <w:rsid w:val="00C122A8"/>
    <w:rsid w:val="00C122E2"/>
    <w:rsid w:val="00C12801"/>
    <w:rsid w:val="00C12AF9"/>
    <w:rsid w:val="00C12C18"/>
    <w:rsid w:val="00C135D8"/>
    <w:rsid w:val="00C137D0"/>
    <w:rsid w:val="00C13CEB"/>
    <w:rsid w:val="00C14D27"/>
    <w:rsid w:val="00C14F64"/>
    <w:rsid w:val="00C156F5"/>
    <w:rsid w:val="00C15B7B"/>
    <w:rsid w:val="00C16768"/>
    <w:rsid w:val="00C16BD3"/>
    <w:rsid w:val="00C2039E"/>
    <w:rsid w:val="00C22B32"/>
    <w:rsid w:val="00C24126"/>
    <w:rsid w:val="00C24260"/>
    <w:rsid w:val="00C2531F"/>
    <w:rsid w:val="00C2548A"/>
    <w:rsid w:val="00C258F8"/>
    <w:rsid w:val="00C26B2D"/>
    <w:rsid w:val="00C26C86"/>
    <w:rsid w:val="00C30982"/>
    <w:rsid w:val="00C30C09"/>
    <w:rsid w:val="00C30C4C"/>
    <w:rsid w:val="00C30E12"/>
    <w:rsid w:val="00C3314D"/>
    <w:rsid w:val="00C336D8"/>
    <w:rsid w:val="00C34692"/>
    <w:rsid w:val="00C359C0"/>
    <w:rsid w:val="00C37B9C"/>
    <w:rsid w:val="00C406CD"/>
    <w:rsid w:val="00C40D6A"/>
    <w:rsid w:val="00C413E2"/>
    <w:rsid w:val="00C4141E"/>
    <w:rsid w:val="00C415D3"/>
    <w:rsid w:val="00C41BEE"/>
    <w:rsid w:val="00C423C1"/>
    <w:rsid w:val="00C42510"/>
    <w:rsid w:val="00C42944"/>
    <w:rsid w:val="00C42DAE"/>
    <w:rsid w:val="00C43F54"/>
    <w:rsid w:val="00C446C2"/>
    <w:rsid w:val="00C44F9F"/>
    <w:rsid w:val="00C451AA"/>
    <w:rsid w:val="00C46BA9"/>
    <w:rsid w:val="00C470C6"/>
    <w:rsid w:val="00C4716F"/>
    <w:rsid w:val="00C473C0"/>
    <w:rsid w:val="00C477EE"/>
    <w:rsid w:val="00C47AFA"/>
    <w:rsid w:val="00C47D99"/>
    <w:rsid w:val="00C47E0C"/>
    <w:rsid w:val="00C501F8"/>
    <w:rsid w:val="00C5203C"/>
    <w:rsid w:val="00C5246C"/>
    <w:rsid w:val="00C52863"/>
    <w:rsid w:val="00C52FE7"/>
    <w:rsid w:val="00C53B57"/>
    <w:rsid w:val="00C573BC"/>
    <w:rsid w:val="00C57CA0"/>
    <w:rsid w:val="00C6083D"/>
    <w:rsid w:val="00C609A3"/>
    <w:rsid w:val="00C60E3E"/>
    <w:rsid w:val="00C618CB"/>
    <w:rsid w:val="00C61A19"/>
    <w:rsid w:val="00C61F14"/>
    <w:rsid w:val="00C623E3"/>
    <w:rsid w:val="00C62C89"/>
    <w:rsid w:val="00C62DA8"/>
    <w:rsid w:val="00C630AB"/>
    <w:rsid w:val="00C63AEB"/>
    <w:rsid w:val="00C63CF6"/>
    <w:rsid w:val="00C64021"/>
    <w:rsid w:val="00C6438C"/>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5D2"/>
    <w:rsid w:val="00C76756"/>
    <w:rsid w:val="00C76AF5"/>
    <w:rsid w:val="00C77413"/>
    <w:rsid w:val="00C80315"/>
    <w:rsid w:val="00C80478"/>
    <w:rsid w:val="00C81232"/>
    <w:rsid w:val="00C81CE4"/>
    <w:rsid w:val="00C82854"/>
    <w:rsid w:val="00C82F1B"/>
    <w:rsid w:val="00C8310A"/>
    <w:rsid w:val="00C83A3F"/>
    <w:rsid w:val="00C854F6"/>
    <w:rsid w:val="00C85A43"/>
    <w:rsid w:val="00C85FEA"/>
    <w:rsid w:val="00C8688D"/>
    <w:rsid w:val="00C86B6D"/>
    <w:rsid w:val="00C8718D"/>
    <w:rsid w:val="00C876DA"/>
    <w:rsid w:val="00C87C59"/>
    <w:rsid w:val="00C87EA3"/>
    <w:rsid w:val="00C87FA9"/>
    <w:rsid w:val="00C90C13"/>
    <w:rsid w:val="00C91049"/>
    <w:rsid w:val="00C91087"/>
    <w:rsid w:val="00C9115A"/>
    <w:rsid w:val="00C91DBE"/>
    <w:rsid w:val="00C920A2"/>
    <w:rsid w:val="00C935A3"/>
    <w:rsid w:val="00C93E66"/>
    <w:rsid w:val="00C94A0D"/>
    <w:rsid w:val="00C95EDF"/>
    <w:rsid w:val="00C96118"/>
    <w:rsid w:val="00C961CE"/>
    <w:rsid w:val="00C962E8"/>
    <w:rsid w:val="00C96755"/>
    <w:rsid w:val="00C9776E"/>
    <w:rsid w:val="00C977A4"/>
    <w:rsid w:val="00C97965"/>
    <w:rsid w:val="00C97B36"/>
    <w:rsid w:val="00CA0B73"/>
    <w:rsid w:val="00CA0EC6"/>
    <w:rsid w:val="00CA1196"/>
    <w:rsid w:val="00CA1338"/>
    <w:rsid w:val="00CA21F9"/>
    <w:rsid w:val="00CA2BBA"/>
    <w:rsid w:val="00CA2D34"/>
    <w:rsid w:val="00CA2DF3"/>
    <w:rsid w:val="00CA483F"/>
    <w:rsid w:val="00CA5D3E"/>
    <w:rsid w:val="00CA61F8"/>
    <w:rsid w:val="00CA6C7A"/>
    <w:rsid w:val="00CA6EBC"/>
    <w:rsid w:val="00CB1964"/>
    <w:rsid w:val="00CB1A48"/>
    <w:rsid w:val="00CB2799"/>
    <w:rsid w:val="00CB3A7E"/>
    <w:rsid w:val="00CB4E6D"/>
    <w:rsid w:val="00CB6026"/>
    <w:rsid w:val="00CB6C79"/>
    <w:rsid w:val="00CB7208"/>
    <w:rsid w:val="00CB759D"/>
    <w:rsid w:val="00CC197F"/>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5CD3"/>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20"/>
    <w:rsid w:val="00D04990"/>
    <w:rsid w:val="00D04A7D"/>
    <w:rsid w:val="00D050EA"/>
    <w:rsid w:val="00D056EF"/>
    <w:rsid w:val="00D05B3A"/>
    <w:rsid w:val="00D06234"/>
    <w:rsid w:val="00D06A4E"/>
    <w:rsid w:val="00D076CB"/>
    <w:rsid w:val="00D07F07"/>
    <w:rsid w:val="00D07F4B"/>
    <w:rsid w:val="00D106BA"/>
    <w:rsid w:val="00D10CB1"/>
    <w:rsid w:val="00D1141C"/>
    <w:rsid w:val="00D11D81"/>
    <w:rsid w:val="00D1223A"/>
    <w:rsid w:val="00D12670"/>
    <w:rsid w:val="00D12B65"/>
    <w:rsid w:val="00D12DD6"/>
    <w:rsid w:val="00D14105"/>
    <w:rsid w:val="00D1424B"/>
    <w:rsid w:val="00D1449A"/>
    <w:rsid w:val="00D14D80"/>
    <w:rsid w:val="00D1532B"/>
    <w:rsid w:val="00D15693"/>
    <w:rsid w:val="00D15E1E"/>
    <w:rsid w:val="00D16BC5"/>
    <w:rsid w:val="00D17D2C"/>
    <w:rsid w:val="00D17DBA"/>
    <w:rsid w:val="00D2082F"/>
    <w:rsid w:val="00D20DF3"/>
    <w:rsid w:val="00D21078"/>
    <w:rsid w:val="00D21DD1"/>
    <w:rsid w:val="00D237F8"/>
    <w:rsid w:val="00D23983"/>
    <w:rsid w:val="00D24641"/>
    <w:rsid w:val="00D247D6"/>
    <w:rsid w:val="00D2553F"/>
    <w:rsid w:val="00D26351"/>
    <w:rsid w:val="00D265A0"/>
    <w:rsid w:val="00D26702"/>
    <w:rsid w:val="00D26A4F"/>
    <w:rsid w:val="00D26B18"/>
    <w:rsid w:val="00D27583"/>
    <w:rsid w:val="00D27CE3"/>
    <w:rsid w:val="00D3111A"/>
    <w:rsid w:val="00D315F0"/>
    <w:rsid w:val="00D329EB"/>
    <w:rsid w:val="00D330C4"/>
    <w:rsid w:val="00D330F1"/>
    <w:rsid w:val="00D334BC"/>
    <w:rsid w:val="00D33C16"/>
    <w:rsid w:val="00D3559D"/>
    <w:rsid w:val="00D357A1"/>
    <w:rsid w:val="00D35C2C"/>
    <w:rsid w:val="00D36216"/>
    <w:rsid w:val="00D36570"/>
    <w:rsid w:val="00D3670A"/>
    <w:rsid w:val="00D40581"/>
    <w:rsid w:val="00D42B95"/>
    <w:rsid w:val="00D431E3"/>
    <w:rsid w:val="00D4347F"/>
    <w:rsid w:val="00D43A90"/>
    <w:rsid w:val="00D43B42"/>
    <w:rsid w:val="00D4530C"/>
    <w:rsid w:val="00D45567"/>
    <w:rsid w:val="00D45FDC"/>
    <w:rsid w:val="00D5062D"/>
    <w:rsid w:val="00D50AF2"/>
    <w:rsid w:val="00D51759"/>
    <w:rsid w:val="00D51761"/>
    <w:rsid w:val="00D51B1D"/>
    <w:rsid w:val="00D52A31"/>
    <w:rsid w:val="00D52A6A"/>
    <w:rsid w:val="00D52DE7"/>
    <w:rsid w:val="00D531AE"/>
    <w:rsid w:val="00D53813"/>
    <w:rsid w:val="00D546E0"/>
    <w:rsid w:val="00D54E0F"/>
    <w:rsid w:val="00D54E76"/>
    <w:rsid w:val="00D55125"/>
    <w:rsid w:val="00D55641"/>
    <w:rsid w:val="00D56A5F"/>
    <w:rsid w:val="00D573AB"/>
    <w:rsid w:val="00D6042D"/>
    <w:rsid w:val="00D60497"/>
    <w:rsid w:val="00D60ED7"/>
    <w:rsid w:val="00D60FD6"/>
    <w:rsid w:val="00D6202E"/>
    <w:rsid w:val="00D62287"/>
    <w:rsid w:val="00D623EF"/>
    <w:rsid w:val="00D62680"/>
    <w:rsid w:val="00D62922"/>
    <w:rsid w:val="00D632D6"/>
    <w:rsid w:val="00D6464C"/>
    <w:rsid w:val="00D64C87"/>
    <w:rsid w:val="00D657DD"/>
    <w:rsid w:val="00D65D07"/>
    <w:rsid w:val="00D66563"/>
    <w:rsid w:val="00D702CE"/>
    <w:rsid w:val="00D70603"/>
    <w:rsid w:val="00D715F9"/>
    <w:rsid w:val="00D72045"/>
    <w:rsid w:val="00D726BD"/>
    <w:rsid w:val="00D72A3D"/>
    <w:rsid w:val="00D72F33"/>
    <w:rsid w:val="00D73CE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77E6C"/>
    <w:rsid w:val="00D80ABF"/>
    <w:rsid w:val="00D80F6F"/>
    <w:rsid w:val="00D811F0"/>
    <w:rsid w:val="00D817EE"/>
    <w:rsid w:val="00D81C22"/>
    <w:rsid w:val="00D82448"/>
    <w:rsid w:val="00D83A7D"/>
    <w:rsid w:val="00D84707"/>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128"/>
    <w:rsid w:val="00D9543E"/>
    <w:rsid w:val="00D955F6"/>
    <w:rsid w:val="00D95BC7"/>
    <w:rsid w:val="00D95DBC"/>
    <w:rsid w:val="00D96E77"/>
    <w:rsid w:val="00D97C04"/>
    <w:rsid w:val="00D97EA4"/>
    <w:rsid w:val="00DA0082"/>
    <w:rsid w:val="00DA0BEC"/>
    <w:rsid w:val="00DA0E20"/>
    <w:rsid w:val="00DA0FE8"/>
    <w:rsid w:val="00DA12FA"/>
    <w:rsid w:val="00DA2484"/>
    <w:rsid w:val="00DA28B8"/>
    <w:rsid w:val="00DA2B0D"/>
    <w:rsid w:val="00DA2FBD"/>
    <w:rsid w:val="00DA530A"/>
    <w:rsid w:val="00DA5360"/>
    <w:rsid w:val="00DA657F"/>
    <w:rsid w:val="00DA699E"/>
    <w:rsid w:val="00DA7058"/>
    <w:rsid w:val="00DA770C"/>
    <w:rsid w:val="00DB02B3"/>
    <w:rsid w:val="00DB15FD"/>
    <w:rsid w:val="00DB1A97"/>
    <w:rsid w:val="00DB2252"/>
    <w:rsid w:val="00DB2E1A"/>
    <w:rsid w:val="00DB3EA1"/>
    <w:rsid w:val="00DB4118"/>
    <w:rsid w:val="00DB5093"/>
    <w:rsid w:val="00DB54AB"/>
    <w:rsid w:val="00DB557A"/>
    <w:rsid w:val="00DB55B3"/>
    <w:rsid w:val="00DB5751"/>
    <w:rsid w:val="00DB5801"/>
    <w:rsid w:val="00DB602B"/>
    <w:rsid w:val="00DB711F"/>
    <w:rsid w:val="00DB7140"/>
    <w:rsid w:val="00DB7F08"/>
    <w:rsid w:val="00DB7FAE"/>
    <w:rsid w:val="00DC0278"/>
    <w:rsid w:val="00DC0AF8"/>
    <w:rsid w:val="00DC0BF2"/>
    <w:rsid w:val="00DC1B2C"/>
    <w:rsid w:val="00DC1CA3"/>
    <w:rsid w:val="00DC2294"/>
    <w:rsid w:val="00DC2C60"/>
    <w:rsid w:val="00DC2F47"/>
    <w:rsid w:val="00DC34EE"/>
    <w:rsid w:val="00DC4423"/>
    <w:rsid w:val="00DC4A57"/>
    <w:rsid w:val="00DC5042"/>
    <w:rsid w:val="00DC5D38"/>
    <w:rsid w:val="00DC6A76"/>
    <w:rsid w:val="00DC6C18"/>
    <w:rsid w:val="00DC790D"/>
    <w:rsid w:val="00DC7E38"/>
    <w:rsid w:val="00DD01CE"/>
    <w:rsid w:val="00DD0CAC"/>
    <w:rsid w:val="00DD18D3"/>
    <w:rsid w:val="00DD1F0E"/>
    <w:rsid w:val="00DD2343"/>
    <w:rsid w:val="00DD256F"/>
    <w:rsid w:val="00DD2705"/>
    <w:rsid w:val="00DD2D51"/>
    <w:rsid w:val="00DD2F1E"/>
    <w:rsid w:val="00DD37DE"/>
    <w:rsid w:val="00DD3F19"/>
    <w:rsid w:val="00DD3F4A"/>
    <w:rsid w:val="00DD5990"/>
    <w:rsid w:val="00DD5C0E"/>
    <w:rsid w:val="00DD7E2C"/>
    <w:rsid w:val="00DE02A8"/>
    <w:rsid w:val="00DE02D5"/>
    <w:rsid w:val="00DE053A"/>
    <w:rsid w:val="00DE05A8"/>
    <w:rsid w:val="00DE14AA"/>
    <w:rsid w:val="00DE1D48"/>
    <w:rsid w:val="00DE2646"/>
    <w:rsid w:val="00DE2AF2"/>
    <w:rsid w:val="00DE2BE6"/>
    <w:rsid w:val="00DE2E3C"/>
    <w:rsid w:val="00DE33B7"/>
    <w:rsid w:val="00DE3AAF"/>
    <w:rsid w:val="00DE6540"/>
    <w:rsid w:val="00DE7B9A"/>
    <w:rsid w:val="00DF0B0A"/>
    <w:rsid w:val="00DF162E"/>
    <w:rsid w:val="00DF18A8"/>
    <w:rsid w:val="00DF246C"/>
    <w:rsid w:val="00DF2AB4"/>
    <w:rsid w:val="00DF4199"/>
    <w:rsid w:val="00DF4334"/>
    <w:rsid w:val="00DF488D"/>
    <w:rsid w:val="00DF4CAF"/>
    <w:rsid w:val="00DF52DE"/>
    <w:rsid w:val="00DF5522"/>
    <w:rsid w:val="00DF7D66"/>
    <w:rsid w:val="00E00BAE"/>
    <w:rsid w:val="00E012AB"/>
    <w:rsid w:val="00E021CA"/>
    <w:rsid w:val="00E03180"/>
    <w:rsid w:val="00E039EC"/>
    <w:rsid w:val="00E03D4E"/>
    <w:rsid w:val="00E04250"/>
    <w:rsid w:val="00E04F80"/>
    <w:rsid w:val="00E06067"/>
    <w:rsid w:val="00E060EA"/>
    <w:rsid w:val="00E0616C"/>
    <w:rsid w:val="00E11EEB"/>
    <w:rsid w:val="00E12014"/>
    <w:rsid w:val="00E123E3"/>
    <w:rsid w:val="00E12EFE"/>
    <w:rsid w:val="00E133A5"/>
    <w:rsid w:val="00E14E8B"/>
    <w:rsid w:val="00E15027"/>
    <w:rsid w:val="00E15A6E"/>
    <w:rsid w:val="00E15D09"/>
    <w:rsid w:val="00E17885"/>
    <w:rsid w:val="00E17ED6"/>
    <w:rsid w:val="00E21B1B"/>
    <w:rsid w:val="00E21CA9"/>
    <w:rsid w:val="00E227E9"/>
    <w:rsid w:val="00E22C5B"/>
    <w:rsid w:val="00E22DF2"/>
    <w:rsid w:val="00E2306F"/>
    <w:rsid w:val="00E23CB5"/>
    <w:rsid w:val="00E24806"/>
    <w:rsid w:val="00E256B3"/>
    <w:rsid w:val="00E25827"/>
    <w:rsid w:val="00E279C1"/>
    <w:rsid w:val="00E32170"/>
    <w:rsid w:val="00E32697"/>
    <w:rsid w:val="00E3340D"/>
    <w:rsid w:val="00E342C0"/>
    <w:rsid w:val="00E3435C"/>
    <w:rsid w:val="00E34DE3"/>
    <w:rsid w:val="00E35775"/>
    <w:rsid w:val="00E3584C"/>
    <w:rsid w:val="00E35B4E"/>
    <w:rsid w:val="00E35E6E"/>
    <w:rsid w:val="00E372E2"/>
    <w:rsid w:val="00E37420"/>
    <w:rsid w:val="00E41475"/>
    <w:rsid w:val="00E41F4D"/>
    <w:rsid w:val="00E4204B"/>
    <w:rsid w:val="00E42D64"/>
    <w:rsid w:val="00E43212"/>
    <w:rsid w:val="00E43256"/>
    <w:rsid w:val="00E440CF"/>
    <w:rsid w:val="00E44952"/>
    <w:rsid w:val="00E45AAE"/>
    <w:rsid w:val="00E46FF8"/>
    <w:rsid w:val="00E5251A"/>
    <w:rsid w:val="00E5295D"/>
    <w:rsid w:val="00E52D3B"/>
    <w:rsid w:val="00E534B2"/>
    <w:rsid w:val="00E534C4"/>
    <w:rsid w:val="00E546FB"/>
    <w:rsid w:val="00E5505F"/>
    <w:rsid w:val="00E562BE"/>
    <w:rsid w:val="00E57496"/>
    <w:rsid w:val="00E57B28"/>
    <w:rsid w:val="00E60E8F"/>
    <w:rsid w:val="00E61B8B"/>
    <w:rsid w:val="00E61E15"/>
    <w:rsid w:val="00E62312"/>
    <w:rsid w:val="00E62427"/>
    <w:rsid w:val="00E62B18"/>
    <w:rsid w:val="00E63804"/>
    <w:rsid w:val="00E63C73"/>
    <w:rsid w:val="00E64214"/>
    <w:rsid w:val="00E64664"/>
    <w:rsid w:val="00E64ECF"/>
    <w:rsid w:val="00E665D8"/>
    <w:rsid w:val="00E666ED"/>
    <w:rsid w:val="00E67238"/>
    <w:rsid w:val="00E67EA7"/>
    <w:rsid w:val="00E70092"/>
    <w:rsid w:val="00E70B47"/>
    <w:rsid w:val="00E70C04"/>
    <w:rsid w:val="00E70EB7"/>
    <w:rsid w:val="00E7184C"/>
    <w:rsid w:val="00E72127"/>
    <w:rsid w:val="00E7215C"/>
    <w:rsid w:val="00E725CB"/>
    <w:rsid w:val="00E72A1E"/>
    <w:rsid w:val="00E7473F"/>
    <w:rsid w:val="00E751CC"/>
    <w:rsid w:val="00E7551E"/>
    <w:rsid w:val="00E758A3"/>
    <w:rsid w:val="00E7643A"/>
    <w:rsid w:val="00E765F7"/>
    <w:rsid w:val="00E76657"/>
    <w:rsid w:val="00E767EB"/>
    <w:rsid w:val="00E768C4"/>
    <w:rsid w:val="00E77CA7"/>
    <w:rsid w:val="00E77EE0"/>
    <w:rsid w:val="00E803FB"/>
    <w:rsid w:val="00E80F73"/>
    <w:rsid w:val="00E813B6"/>
    <w:rsid w:val="00E828AC"/>
    <w:rsid w:val="00E83339"/>
    <w:rsid w:val="00E8370F"/>
    <w:rsid w:val="00E84826"/>
    <w:rsid w:val="00E84A39"/>
    <w:rsid w:val="00E850BF"/>
    <w:rsid w:val="00E8595D"/>
    <w:rsid w:val="00E86A32"/>
    <w:rsid w:val="00E86D4F"/>
    <w:rsid w:val="00E91F96"/>
    <w:rsid w:val="00E947EB"/>
    <w:rsid w:val="00E948A5"/>
    <w:rsid w:val="00E94D6B"/>
    <w:rsid w:val="00E95C15"/>
    <w:rsid w:val="00E9667A"/>
    <w:rsid w:val="00E967F0"/>
    <w:rsid w:val="00EA0F46"/>
    <w:rsid w:val="00EA1A1E"/>
    <w:rsid w:val="00EA1BB8"/>
    <w:rsid w:val="00EA1D8C"/>
    <w:rsid w:val="00EA2BA5"/>
    <w:rsid w:val="00EA2DCC"/>
    <w:rsid w:val="00EA302B"/>
    <w:rsid w:val="00EA4B29"/>
    <w:rsid w:val="00EA4DA9"/>
    <w:rsid w:val="00EA6C10"/>
    <w:rsid w:val="00EA6C72"/>
    <w:rsid w:val="00EA748B"/>
    <w:rsid w:val="00EA7AB2"/>
    <w:rsid w:val="00EA7ECF"/>
    <w:rsid w:val="00EB11F8"/>
    <w:rsid w:val="00EB2153"/>
    <w:rsid w:val="00EB29C1"/>
    <w:rsid w:val="00EB3FD7"/>
    <w:rsid w:val="00EB41FA"/>
    <w:rsid w:val="00EB5E42"/>
    <w:rsid w:val="00EB7115"/>
    <w:rsid w:val="00EB72B5"/>
    <w:rsid w:val="00EB7441"/>
    <w:rsid w:val="00EC01D3"/>
    <w:rsid w:val="00EC01EA"/>
    <w:rsid w:val="00EC0451"/>
    <w:rsid w:val="00EC10B2"/>
    <w:rsid w:val="00EC10E1"/>
    <w:rsid w:val="00EC1B70"/>
    <w:rsid w:val="00EC22A7"/>
    <w:rsid w:val="00EC28B9"/>
    <w:rsid w:val="00EC30A2"/>
    <w:rsid w:val="00EC38DA"/>
    <w:rsid w:val="00EC4350"/>
    <w:rsid w:val="00EC46A0"/>
    <w:rsid w:val="00EC4B26"/>
    <w:rsid w:val="00EC5361"/>
    <w:rsid w:val="00EC55DC"/>
    <w:rsid w:val="00EC633E"/>
    <w:rsid w:val="00EC6A5D"/>
    <w:rsid w:val="00EC7B61"/>
    <w:rsid w:val="00ED041A"/>
    <w:rsid w:val="00ED1800"/>
    <w:rsid w:val="00ED24E4"/>
    <w:rsid w:val="00ED2F8E"/>
    <w:rsid w:val="00ED4043"/>
    <w:rsid w:val="00ED69D5"/>
    <w:rsid w:val="00EE057B"/>
    <w:rsid w:val="00EE2E20"/>
    <w:rsid w:val="00EE3A74"/>
    <w:rsid w:val="00EE45CA"/>
    <w:rsid w:val="00EE79B8"/>
    <w:rsid w:val="00EE7E47"/>
    <w:rsid w:val="00EF0CA2"/>
    <w:rsid w:val="00EF0D8F"/>
    <w:rsid w:val="00EF2121"/>
    <w:rsid w:val="00EF23F8"/>
    <w:rsid w:val="00EF2521"/>
    <w:rsid w:val="00EF2E7C"/>
    <w:rsid w:val="00EF3CCA"/>
    <w:rsid w:val="00EF5854"/>
    <w:rsid w:val="00EF59B7"/>
    <w:rsid w:val="00EF6535"/>
    <w:rsid w:val="00EF65E3"/>
    <w:rsid w:val="00EF6A7F"/>
    <w:rsid w:val="00EF7203"/>
    <w:rsid w:val="00F00F2E"/>
    <w:rsid w:val="00F010F2"/>
    <w:rsid w:val="00F01DC4"/>
    <w:rsid w:val="00F027D3"/>
    <w:rsid w:val="00F0357B"/>
    <w:rsid w:val="00F03AC6"/>
    <w:rsid w:val="00F03F30"/>
    <w:rsid w:val="00F03FA5"/>
    <w:rsid w:val="00F043A6"/>
    <w:rsid w:val="00F04B42"/>
    <w:rsid w:val="00F050AB"/>
    <w:rsid w:val="00F0771B"/>
    <w:rsid w:val="00F10654"/>
    <w:rsid w:val="00F10F9A"/>
    <w:rsid w:val="00F117CD"/>
    <w:rsid w:val="00F12DAB"/>
    <w:rsid w:val="00F12E5D"/>
    <w:rsid w:val="00F13017"/>
    <w:rsid w:val="00F143D0"/>
    <w:rsid w:val="00F14D86"/>
    <w:rsid w:val="00F150B7"/>
    <w:rsid w:val="00F15570"/>
    <w:rsid w:val="00F15F19"/>
    <w:rsid w:val="00F1636A"/>
    <w:rsid w:val="00F16BA8"/>
    <w:rsid w:val="00F1757F"/>
    <w:rsid w:val="00F1773D"/>
    <w:rsid w:val="00F20371"/>
    <w:rsid w:val="00F20CAC"/>
    <w:rsid w:val="00F22B7B"/>
    <w:rsid w:val="00F22EF9"/>
    <w:rsid w:val="00F240FE"/>
    <w:rsid w:val="00F24A59"/>
    <w:rsid w:val="00F255B8"/>
    <w:rsid w:val="00F25E0C"/>
    <w:rsid w:val="00F26D6F"/>
    <w:rsid w:val="00F26E09"/>
    <w:rsid w:val="00F27368"/>
    <w:rsid w:val="00F30456"/>
    <w:rsid w:val="00F30973"/>
    <w:rsid w:val="00F310B0"/>
    <w:rsid w:val="00F31766"/>
    <w:rsid w:val="00F317BA"/>
    <w:rsid w:val="00F3251C"/>
    <w:rsid w:val="00F32708"/>
    <w:rsid w:val="00F327B6"/>
    <w:rsid w:val="00F32B45"/>
    <w:rsid w:val="00F331EB"/>
    <w:rsid w:val="00F34329"/>
    <w:rsid w:val="00F346C5"/>
    <w:rsid w:val="00F34AD4"/>
    <w:rsid w:val="00F35199"/>
    <w:rsid w:val="00F3541F"/>
    <w:rsid w:val="00F354A4"/>
    <w:rsid w:val="00F361DD"/>
    <w:rsid w:val="00F40288"/>
    <w:rsid w:val="00F40879"/>
    <w:rsid w:val="00F40A7A"/>
    <w:rsid w:val="00F40B1A"/>
    <w:rsid w:val="00F40B26"/>
    <w:rsid w:val="00F41CA3"/>
    <w:rsid w:val="00F42619"/>
    <w:rsid w:val="00F4357B"/>
    <w:rsid w:val="00F436BB"/>
    <w:rsid w:val="00F4404B"/>
    <w:rsid w:val="00F44AEC"/>
    <w:rsid w:val="00F4501A"/>
    <w:rsid w:val="00F45896"/>
    <w:rsid w:val="00F45F0A"/>
    <w:rsid w:val="00F46F24"/>
    <w:rsid w:val="00F471D7"/>
    <w:rsid w:val="00F507BF"/>
    <w:rsid w:val="00F51651"/>
    <w:rsid w:val="00F52069"/>
    <w:rsid w:val="00F536E8"/>
    <w:rsid w:val="00F5511A"/>
    <w:rsid w:val="00F55FCA"/>
    <w:rsid w:val="00F564AD"/>
    <w:rsid w:val="00F564BE"/>
    <w:rsid w:val="00F56D29"/>
    <w:rsid w:val="00F56DF8"/>
    <w:rsid w:val="00F56FB2"/>
    <w:rsid w:val="00F57263"/>
    <w:rsid w:val="00F57DED"/>
    <w:rsid w:val="00F57F9C"/>
    <w:rsid w:val="00F61A90"/>
    <w:rsid w:val="00F622B7"/>
    <w:rsid w:val="00F62355"/>
    <w:rsid w:val="00F63065"/>
    <w:rsid w:val="00F6327A"/>
    <w:rsid w:val="00F632D4"/>
    <w:rsid w:val="00F64E66"/>
    <w:rsid w:val="00F64FAC"/>
    <w:rsid w:val="00F6525E"/>
    <w:rsid w:val="00F65A56"/>
    <w:rsid w:val="00F6623C"/>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21F1"/>
    <w:rsid w:val="00F8361C"/>
    <w:rsid w:val="00F83933"/>
    <w:rsid w:val="00F84877"/>
    <w:rsid w:val="00F854BF"/>
    <w:rsid w:val="00F871B6"/>
    <w:rsid w:val="00F87674"/>
    <w:rsid w:val="00F90714"/>
    <w:rsid w:val="00F90B29"/>
    <w:rsid w:val="00F91B68"/>
    <w:rsid w:val="00F91C0A"/>
    <w:rsid w:val="00F93092"/>
    <w:rsid w:val="00F93466"/>
    <w:rsid w:val="00F93ED0"/>
    <w:rsid w:val="00F9506B"/>
    <w:rsid w:val="00F9506E"/>
    <w:rsid w:val="00F95FCC"/>
    <w:rsid w:val="00F96D4A"/>
    <w:rsid w:val="00F971DB"/>
    <w:rsid w:val="00F979EB"/>
    <w:rsid w:val="00FA079F"/>
    <w:rsid w:val="00FA0DDC"/>
    <w:rsid w:val="00FA0FDF"/>
    <w:rsid w:val="00FA1BDF"/>
    <w:rsid w:val="00FA3250"/>
    <w:rsid w:val="00FA41B3"/>
    <w:rsid w:val="00FA456E"/>
    <w:rsid w:val="00FA50FC"/>
    <w:rsid w:val="00FA5544"/>
    <w:rsid w:val="00FA5B16"/>
    <w:rsid w:val="00FA5FAA"/>
    <w:rsid w:val="00FA67C5"/>
    <w:rsid w:val="00FA6AF5"/>
    <w:rsid w:val="00FA6C7F"/>
    <w:rsid w:val="00FA7029"/>
    <w:rsid w:val="00FA708C"/>
    <w:rsid w:val="00FB21FD"/>
    <w:rsid w:val="00FB2329"/>
    <w:rsid w:val="00FB2EBD"/>
    <w:rsid w:val="00FB3A99"/>
    <w:rsid w:val="00FB46CB"/>
    <w:rsid w:val="00FB6CED"/>
    <w:rsid w:val="00FB7448"/>
    <w:rsid w:val="00FB75F7"/>
    <w:rsid w:val="00FC0FF1"/>
    <w:rsid w:val="00FC1B7D"/>
    <w:rsid w:val="00FC21BA"/>
    <w:rsid w:val="00FC220F"/>
    <w:rsid w:val="00FC2920"/>
    <w:rsid w:val="00FC3C68"/>
    <w:rsid w:val="00FC3C6E"/>
    <w:rsid w:val="00FC44A4"/>
    <w:rsid w:val="00FC50A7"/>
    <w:rsid w:val="00FC5171"/>
    <w:rsid w:val="00FC556A"/>
    <w:rsid w:val="00FC55CC"/>
    <w:rsid w:val="00FC6755"/>
    <w:rsid w:val="00FC7ECF"/>
    <w:rsid w:val="00FD06AB"/>
    <w:rsid w:val="00FD1144"/>
    <w:rsid w:val="00FD3AEA"/>
    <w:rsid w:val="00FD5504"/>
    <w:rsid w:val="00FD5E20"/>
    <w:rsid w:val="00FD6665"/>
    <w:rsid w:val="00FD6744"/>
    <w:rsid w:val="00FD6D3F"/>
    <w:rsid w:val="00FD7268"/>
    <w:rsid w:val="00FD768D"/>
    <w:rsid w:val="00FD7FD0"/>
    <w:rsid w:val="00FE111B"/>
    <w:rsid w:val="00FE11F0"/>
    <w:rsid w:val="00FE1237"/>
    <w:rsid w:val="00FE2FA1"/>
    <w:rsid w:val="00FE40B6"/>
    <w:rsid w:val="00FE46E1"/>
    <w:rsid w:val="00FE4DCE"/>
    <w:rsid w:val="00FE6F70"/>
    <w:rsid w:val="00FE6FB9"/>
    <w:rsid w:val="00FE7CE3"/>
    <w:rsid w:val="00FF045A"/>
    <w:rsid w:val="00FF0F22"/>
    <w:rsid w:val="00FF2A03"/>
    <w:rsid w:val="00FF3855"/>
    <w:rsid w:val="00FF3A78"/>
    <w:rsid w:val="00FF4B7B"/>
    <w:rsid w:val="00FF58E6"/>
    <w:rsid w:val="00FF5BB6"/>
    <w:rsid w:val="00FF5DE5"/>
    <w:rsid w:val="00FF6032"/>
    <w:rsid w:val="00FF68F1"/>
    <w:rsid w:val="00FF74A1"/>
    <w:rsid w:val="02FA4898"/>
    <w:rsid w:val="0E5A10C9"/>
    <w:rsid w:val="0F0E52F2"/>
    <w:rsid w:val="267E7A7D"/>
    <w:rsid w:val="283839B6"/>
    <w:rsid w:val="35FF11EF"/>
    <w:rsid w:val="36744B52"/>
    <w:rsid w:val="38CB5F94"/>
    <w:rsid w:val="38E0087B"/>
    <w:rsid w:val="3F3E5024"/>
    <w:rsid w:val="4B773C9C"/>
    <w:rsid w:val="4F5A317B"/>
    <w:rsid w:val="595D3980"/>
    <w:rsid w:val="5D3E5596"/>
    <w:rsid w:val="6DA90F48"/>
    <w:rsid w:val="791B55C6"/>
    <w:rsid w:val="7C31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21A0525A"/>
  <w15:chartTrackingRefBased/>
  <w15:docId w15:val="{88ED1045-4FA0-40F8-9659-4C7AE30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37D0"/>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rPr>
      <w:sz w:val="22"/>
      <w:szCs w:val="22"/>
    </w:rPr>
  </w:style>
  <w:style w:type="character" w:customStyle="1" w:styleId="12">
    <w:name w:val="批注文字 字符12"/>
    <w:link w:val="a4"/>
    <w:uiPriority w:val="99"/>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pPr>
      <w:spacing w:after="0" w:line="240" w:lineRule="auto"/>
    </w:pPr>
    <w:rPr>
      <w:rFonts w:ascii="Tahoma" w:hAnsi="Tahoma"/>
      <w:sz w:val="16"/>
      <w:szCs w:val="16"/>
    </w:rPr>
  </w:style>
  <w:style w:type="character" w:customStyle="1" w:styleId="10">
    <w:name w:val="批注框文本 字符1"/>
    <w:link w:val="a5"/>
    <w:uiPriority w:val="99"/>
    <w:rPr>
      <w:rFonts w:ascii="Tahoma" w:hAnsi="Tahoma" w:cs="Tahoma"/>
      <w:sz w:val="16"/>
      <w:szCs w:val="16"/>
    </w:rPr>
  </w:style>
  <w:style w:type="paragraph" w:styleId="a6">
    <w:name w:val="footer"/>
    <w:basedOn w:val="a"/>
    <w:link w:val="20"/>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20">
    <w:name w:val="页脚 字符2"/>
    <w:link w:val="a6"/>
    <w:uiPriority w:val="99"/>
    <w:rPr>
      <w:rFonts w:ascii="微软雅黑" w:eastAsia="微软雅黑" w:hAnsi="微软雅黑"/>
      <w:b/>
      <w:color w:val="548DD4"/>
      <w:lang w:val="en-CA"/>
    </w:rPr>
  </w:style>
  <w:style w:type="paragraph" w:styleId="a7">
    <w:name w:val="header"/>
    <w:basedOn w:val="a"/>
    <w:link w:val="21"/>
    <w:uiPriority w:val="99"/>
    <w:unhideWhenUsed/>
    <w:pPr>
      <w:tabs>
        <w:tab w:val="center" w:pos="4680"/>
        <w:tab w:val="right" w:pos="9360"/>
      </w:tabs>
      <w:spacing w:after="0" w:line="240" w:lineRule="auto"/>
    </w:pPr>
    <w:rPr>
      <w:lang w:val="en-CA"/>
    </w:rPr>
  </w:style>
  <w:style w:type="character" w:customStyle="1" w:styleId="21">
    <w:name w:val="页眉 字符2"/>
    <w:link w:val="a7"/>
    <w:uiPriority w:val="99"/>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rPr>
      <w:rFonts w:ascii="Cambria" w:eastAsia="宋体" w:hAnsi="Cambria" w:cs="Times New Roman"/>
      <w:szCs w:val="22"/>
    </w:rPr>
  </w:style>
  <w:style w:type="paragraph" w:styleId="a9">
    <w:name w:val="table of figures"/>
    <w:basedOn w:val="a"/>
    <w:next w:val="a"/>
    <w:uiPriority w:val="99"/>
    <w:unhideWhenUsed/>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rPr>
      <w:smallCaps/>
      <w:sz w:val="48"/>
      <w:szCs w:val="48"/>
    </w:rPr>
  </w:style>
  <w:style w:type="paragraph" w:styleId="ac">
    <w:name w:val="annotation subject"/>
    <w:basedOn w:val="a4"/>
    <w:next w:val="a4"/>
    <w:link w:val="122"/>
    <w:uiPriority w:val="99"/>
    <w:unhideWhenUsed/>
    <w:rPr>
      <w:b/>
      <w:bCs/>
    </w:rPr>
  </w:style>
  <w:style w:type="character" w:customStyle="1" w:styleId="122">
    <w:name w:val="批注主题 字符12"/>
    <w:link w:val="ac"/>
    <w:uiPriority w:val="99"/>
    <w:semiHidden/>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basedOn w:val="a1"/>
    <w:uiPriority w:val="6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basedOn w:val="a1"/>
    <w:uiPriority w:val="6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basedOn w:val="a1"/>
    <w:uiPriority w:val="6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basedOn w:val="a1"/>
    <w:uiPriority w:val="66"/>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80">
    <w:name w:val="无间隔 字符8"/>
    <w:uiPriority w:val="1"/>
    <w:locked/>
    <w:rPr>
      <w:sz w:val="22"/>
      <w:szCs w:val="22"/>
    </w:rPr>
  </w:style>
  <w:style w:type="character" w:customStyle="1" w:styleId="17">
    <w:name w:val="标题 1 字符7"/>
    <w:uiPriority w:val="99"/>
    <w:locked/>
    <w:rPr>
      <w:smallCaps/>
      <w:spacing w:val="5"/>
      <w:sz w:val="32"/>
      <w:szCs w:val="32"/>
    </w:rPr>
  </w:style>
  <w:style w:type="character" w:customStyle="1" w:styleId="81">
    <w:name w:val="标题 8 字符1"/>
    <w:uiPriority w:val="9"/>
    <w:semiHidden/>
    <w:locked/>
    <w:rPr>
      <w:b/>
      <w:bCs w:val="0"/>
      <w:i/>
      <w:iCs w:val="0"/>
      <w:smallCaps/>
      <w:color w:val="943634"/>
    </w:rPr>
  </w:style>
  <w:style w:type="character" w:customStyle="1" w:styleId="NoSpacingChar">
    <w:name w:val="No Spacing Char"/>
    <w:link w:val="NoSpacing1"/>
    <w:uiPriority w:val="99"/>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locked/>
    <w:rPr>
      <w:b/>
      <w:bCs w:val="0"/>
      <w:i/>
      <w:iCs w:val="0"/>
      <w:smallCaps/>
      <w:color w:val="943634"/>
    </w:rPr>
  </w:style>
  <w:style w:type="character" w:customStyle="1" w:styleId="35">
    <w:name w:val="标题 3 字符5"/>
    <w:uiPriority w:val="99"/>
    <w:semiHidden/>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locked/>
    <w:rPr>
      <w:smallCaps/>
      <w:spacing w:val="5"/>
      <w:sz w:val="24"/>
      <w:szCs w:val="24"/>
    </w:rPr>
  </w:style>
  <w:style w:type="character" w:customStyle="1" w:styleId="92">
    <w:name w:val="标题 9 字符2"/>
    <w:uiPriority w:val="9"/>
    <w:semiHidden/>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locked/>
    <w:rPr>
      <w:b/>
      <w:bCs w:val="0"/>
      <w:i/>
      <w:iCs w:val="0"/>
      <w:smallCaps/>
      <w:color w:val="943634"/>
    </w:rPr>
  </w:style>
  <w:style w:type="character" w:customStyle="1" w:styleId="60">
    <w:name w:val="标题 6 字符"/>
    <w:uiPriority w:val="9"/>
    <w:semiHidden/>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bCs w:val="0"/>
      <w:i/>
      <w:iCs w:val="0"/>
      <w:smallCaps/>
      <w:color w:val="622423"/>
    </w:rPr>
  </w:style>
  <w:style w:type="character" w:customStyle="1" w:styleId="910">
    <w:name w:val="标题 9 字符10"/>
    <w:uiPriority w:val="9"/>
    <w:semiHidden/>
    <w:locked/>
    <w:rPr>
      <w:b/>
      <w:bCs w:val="0"/>
      <w:i/>
      <w:iCs w:val="0"/>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bCs w:val="0"/>
      <w:i/>
      <w:iCs w:val="0"/>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bCs w:val="0"/>
      <w:i/>
      <w:iCs w:val="0"/>
      <w:smallCaps/>
      <w:color w:val="622423"/>
    </w:rPr>
  </w:style>
  <w:style w:type="character" w:customStyle="1" w:styleId="af7">
    <w:name w:val="批注文字 字符"/>
    <w:uiPriority w:val="99"/>
    <w:semiHidden/>
  </w:style>
  <w:style w:type="character" w:customStyle="1" w:styleId="79">
    <w:name w:val="标题 7 字符9"/>
    <w:uiPriority w:val="9"/>
    <w:semiHidden/>
    <w:locked/>
    <w:rPr>
      <w:b/>
      <w:bCs w:val="0"/>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bCs w:val="0"/>
      <w:i/>
      <w:iCs w:val="0"/>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bCs w:val="0"/>
      <w:i/>
      <w:iCs w:val="0"/>
      <w:smallCaps/>
      <w:color w:val="622423"/>
    </w:rPr>
  </w:style>
  <w:style w:type="character" w:customStyle="1" w:styleId="75">
    <w:name w:val="标题 7 字符5"/>
    <w:uiPriority w:val="9"/>
    <w:semiHidden/>
    <w:locked/>
    <w:rPr>
      <w:b/>
      <w:bCs w:val="0"/>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bCs w:val="0"/>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bCs w:val="0"/>
      <w:i/>
      <w:iCs w:val="0"/>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bCs w:val="0"/>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bCs w:val="0"/>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bCs w:val="0"/>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RowBandSize w:val="1"/>
      <w:tblStyleColBandSize w:val="1"/>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3">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4">
    <w:name w:val="页眉 字符1"/>
    <w:uiPriority w:val="99"/>
  </w:style>
  <w:style w:type="character" w:customStyle="1" w:styleId="1f5">
    <w:name w:val="页脚 字符1"/>
    <w:uiPriority w:val="99"/>
    <w:rPr>
      <w:rFonts w:ascii="微软雅黑" w:eastAsia="微软雅黑" w:hAnsi="微软雅黑"/>
      <w:b/>
      <w:color w:val="548DD4"/>
      <w:lang w:val="en-CA"/>
    </w:rPr>
  </w:style>
  <w:style w:type="table" w:customStyle="1" w:styleId="-">
    <w:name w:val="温州附一-蓝色"/>
    <w:basedOn w:val="a1"/>
    <w:uiPriority w:val="99"/>
    <w:rsid w:val="00453BFF"/>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453BFF"/>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453BFF"/>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
    <w:name w:val="温州附一-灰色"/>
    <w:basedOn w:val="a1"/>
    <w:uiPriority w:val="99"/>
    <w:rsid w:val="00453BFF"/>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CECEC"/>
    </w:tcPr>
    <w:tblStylePr w:type="firstRow">
      <w:tblPr/>
      <w:tcPr>
        <w:shd w:val="clear" w:color="auto" w:fill="BFBFB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01147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Geneseeq letterhead.dotx</Template>
  <TotalTime>519</TotalTime>
  <Pages>37</Pages>
  <Words>5535</Words>
  <Characters>31550</Characters>
  <Application>Microsoft Office Word</Application>
  <DocSecurity>0</DocSecurity>
  <Lines>262</Lines>
  <Paragraphs>74</Paragraphs>
  <ScaleCrop>false</ScaleCrop>
  <Company>P R C</Company>
  <LinksUpToDate>false</LinksUpToDate>
  <CharactersWithSpaces>37011</CharactersWithSpaces>
  <SharedDoc>false</SharedDoc>
  <HLinks>
    <vt:vector size="30" baseType="variant">
      <vt:variant>
        <vt:i4>1835059</vt:i4>
      </vt:variant>
      <vt:variant>
        <vt:i4>26</vt:i4>
      </vt:variant>
      <vt:variant>
        <vt:i4>0</vt:i4>
      </vt:variant>
      <vt:variant>
        <vt:i4>5</vt:i4>
      </vt:variant>
      <vt:variant>
        <vt:lpwstr/>
      </vt:variant>
      <vt:variant>
        <vt:lpwstr>_Toc151552690</vt:lpwstr>
      </vt:variant>
      <vt:variant>
        <vt:i4>1900595</vt:i4>
      </vt:variant>
      <vt:variant>
        <vt:i4>20</vt:i4>
      </vt:variant>
      <vt:variant>
        <vt:i4>0</vt:i4>
      </vt:variant>
      <vt:variant>
        <vt:i4>5</vt:i4>
      </vt:variant>
      <vt:variant>
        <vt:lpwstr/>
      </vt:variant>
      <vt:variant>
        <vt:lpwstr>_Toc151552689</vt:lpwstr>
      </vt:variant>
      <vt:variant>
        <vt:i4>1900595</vt:i4>
      </vt:variant>
      <vt:variant>
        <vt:i4>14</vt:i4>
      </vt:variant>
      <vt:variant>
        <vt:i4>0</vt:i4>
      </vt:variant>
      <vt:variant>
        <vt:i4>5</vt:i4>
      </vt:variant>
      <vt:variant>
        <vt:lpwstr/>
      </vt:variant>
      <vt:variant>
        <vt:lpwstr>_Toc151552688</vt:lpwstr>
      </vt:variant>
      <vt:variant>
        <vt:i4>1900595</vt:i4>
      </vt:variant>
      <vt:variant>
        <vt:i4>8</vt:i4>
      </vt:variant>
      <vt:variant>
        <vt:i4>0</vt:i4>
      </vt:variant>
      <vt:variant>
        <vt:i4>5</vt:i4>
      </vt:variant>
      <vt:variant>
        <vt:lpwstr/>
      </vt:variant>
      <vt:variant>
        <vt:lpwstr>_Toc151552687</vt:lpwstr>
      </vt:variant>
      <vt:variant>
        <vt:i4>1900595</vt:i4>
      </vt:variant>
      <vt:variant>
        <vt:i4>2</vt:i4>
      </vt:variant>
      <vt:variant>
        <vt:i4>0</vt:i4>
      </vt:variant>
      <vt:variant>
        <vt:i4>5</vt:i4>
      </vt:variant>
      <vt:variant>
        <vt:lpwstr/>
      </vt:variant>
      <vt:variant>
        <vt:lpwstr>_Toc151552686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cp:lastModifiedBy>刘炜芬</cp:lastModifiedBy>
  <cp:revision>152</cp:revision>
  <cp:lastPrinted>2023-12-14T01:35:00Z</cp:lastPrinted>
  <dcterms:created xsi:type="dcterms:W3CDTF">2023-11-23T01:23:00Z</dcterms:created>
  <dcterms:modified xsi:type="dcterms:W3CDTF">2025-10-31T02:13:00Z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