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C268BE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052D1" w:rsidRPr="00F66D46">
              <w:rPr>
                <w:rFonts w:ascii="Times New Roman" w:hAnsi="Times New Roman" w:hint="eastAsia"/>
                <w:sz w:val="24"/>
                <w:szCs w:val="24"/>
                <w:highlight w:val="yellow"/>
                <w:lang w:val="en-CA"/>
              </w:rPr>
              <w:t>{</w:t>
            </w:r>
            <w:r w:rsidR="00F052D1" w:rsidRPr="00F66D46">
              <w:rPr>
                <w:rFonts w:ascii="Times New Roman" w:hAnsi="Times New Roman"/>
                <w:sz w:val="24"/>
                <w:szCs w:val="24"/>
                <w:highlight w:val="yellow"/>
                <w:lang w:val="en-CA"/>
              </w:rPr>
              <w:t xml:space="preserve">%if </w:t>
            </w:r>
            <w:proofErr w:type="spellStart"/>
            <w:r w:rsidR="00F052D1" w:rsidRPr="00F66D46">
              <w:rPr>
                <w:rFonts w:ascii="Times New Roman" w:hAnsi="Times New Roman"/>
                <w:sz w:val="24"/>
                <w:szCs w:val="24"/>
                <w:highlight w:val="yellow"/>
                <w:lang w:val="en-CA"/>
              </w:rPr>
              <w:t>sample.report_module_type</w:t>
            </w:r>
            <w:proofErr w:type="spellEnd"/>
            <w:r w:rsidR="00F052D1" w:rsidRPr="00F66D46">
              <w:rPr>
                <w:rFonts w:ascii="Times New Roman" w:hAnsi="Times New Roman"/>
                <w:sz w:val="24"/>
                <w:szCs w:val="24"/>
                <w:highlight w:val="yellow"/>
                <w:lang w:val="en-CA"/>
              </w:rPr>
              <w:t xml:space="preserve"> == “hospital”%</w:t>
            </w:r>
            <w:r w:rsidR="00F052D1" w:rsidRPr="00F66D46">
              <w:rPr>
                <w:rFonts w:ascii="Times New Roman" w:hAnsi="Times New Roman" w:hint="eastAsia"/>
                <w:sz w:val="24"/>
                <w:szCs w:val="24"/>
                <w:highlight w:val="yellow"/>
                <w:lang w:val="en-CA"/>
              </w:rPr>
              <w:t>}</w:t>
            </w:r>
            <w:r w:rsidR="00F052D1">
              <w:rPr>
                <w:rFonts w:ascii="Times New Roman" w:hAnsi="Times New Roman"/>
                <w:sz w:val="24"/>
                <w:szCs w:val="24"/>
                <w:lang w:val="en-CA"/>
              </w:rPr>
              <w:t>{{sample.</w:t>
            </w:r>
            <w:r w:rsidR="00F052D1" w:rsidRPr="002B684C">
              <w:rPr>
                <w:rFonts w:ascii="Times New Roman" w:hAnsi="Times New Roman"/>
                <w:sz w:val="24"/>
                <w:szCs w:val="24"/>
                <w:lang w:val="en-CA"/>
              </w:rPr>
              <w:t>origin_company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{%else%}</w:t>
            </w:r>
            <w:r w:rsidR="00F052D1">
              <w:rPr>
                <w:rFonts w:ascii="Times New Roman" w:hAnsi="Times New Roman"/>
                <w:sz w:val="24"/>
                <w:szCs w:val="24"/>
                <w:lang w:val="en-CA"/>
              </w:rPr>
              <w:t>{{sample.</w:t>
            </w:r>
            <w:r w:rsidR="00F052D1" w:rsidRPr="002B684C">
              <w:rPr>
                <w:rFonts w:ascii="Times New Roman" w:hAnsi="Times New Roman"/>
                <w:sz w:val="24"/>
                <w:szCs w:val="24"/>
                <w:lang w:val="en-CA"/>
              </w:rPr>
              <w:t>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r w:rsidR="00F64088">
              <w:rPr>
                <w:rFonts w:ascii="Times New Roman" w:hAnsi="Times New Roman"/>
                <w:sz w:val="24"/>
                <w:szCs w:val="24"/>
              </w:rPr>
              <w:t>sample.report_date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275F4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4D3B63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10A42CF" w14:textId="3DE167CF" w:rsidR="00275F48"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9C030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D127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C9B4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93932A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A2A4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606B7A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ABF73D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DCB6BC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0FF26A0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EC710E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5E009A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6F14E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0578E1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4E645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101C7E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C5DCA7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82E59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6E2A9A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37C2D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7DE37A3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1FA470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983477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C5845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1614B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9743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10F9F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5197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1BA0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5FE5D72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7CBCE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68B9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9973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2CEAF5E6"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5F312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9111C0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006C80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D84A75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1428E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7297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35E0C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FBDA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5F475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6E5821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175CA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4A05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C0E37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3B23A0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4769285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2850F0D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43523D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D0EFC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275F4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53BE15C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996FCA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50687BF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B19CB1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154BC9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B3B86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159BEDD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1A00685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CAE8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455B86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78FBF8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AA6E9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07ED6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CFA36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814C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31EC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C58CB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57785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5406E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6FC6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D0844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12704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0E3BC2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BB5D30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96C6EA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DD093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B6ED4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0DB896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D7390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57D9D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1AE7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563AD399"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BF1E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9FB92E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233F4A3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E0FC0F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D6B27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CC2E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12E7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64DE3F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752E21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5D1284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03E7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4CDE3F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7803EDC2" w14:textId="49B071B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7144768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A8388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4EA4D9F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54A74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275F4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4AB9D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26D22FD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68815D6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E961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2560B60C"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23917EA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1FB3E53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536C688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F415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2ED7C101"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160EE38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43AB85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roofErr w:type="spellEnd"/>
            <w:r w:rsidRPr="007538B2">
              <w:rPr>
                <w:rFonts w:ascii="Times New Roman" w:hAnsi="Times New Roman"/>
                <w:sz w:val="21"/>
                <w:szCs w:val="21"/>
                <w:highlight w:val="magenta"/>
              </w:rPr>
              <w:t>%}</w:t>
            </w:r>
          </w:p>
          <w:p w14:paraId="5FD83D4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05B3742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275F4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1D34677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1CB1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9D15D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FFBE8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E037A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68D7F8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20C40E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3B640B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1DD13E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9516EF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5419EE4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3F5BBB1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D24C0F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B9A75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C4F17F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15756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E8E97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F17B36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1A4BF4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84B633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0F2AB71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51E077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C125FB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47EEBB6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C97788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F7389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42F47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AA2E0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EB3F15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83DB48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2435B7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179A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92C14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320E0854"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93AFF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776E38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702AF5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7D0E8B6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05E71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77F82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61BB48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EC175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4448EB2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3C7222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B52C5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73A73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55E2514E"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0431068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7D4CA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4DBF9D4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B02765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275F48" w:rsidRPr="00BD6AC9" w14:paraId="7569EC38"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153D8D7F" w14:textId="77777777" w:rsidR="00275F48" w:rsidRPr="00BD6AC9" w:rsidRDefault="00275F48"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75F48" w:rsidRPr="00BD6AC9" w14:paraId="47EE7B4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B980B30" w14:textId="77777777" w:rsidR="00275F48" w:rsidRPr="00343C93" w:rsidRDefault="00275F48"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2F2318B"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06353C5"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D91A833"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75F48" w:rsidRPr="00BD6AC9" w14:paraId="3EBC3AD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FC28F6" w14:textId="77777777" w:rsidR="00275F48" w:rsidRDefault="00275F48"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47E350D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62AED6D" w14:textId="77777777" w:rsidR="00275F48" w:rsidRPr="000176C6" w:rsidRDefault="00275F48"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7D779D8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76A0B3DF" w14:textId="77777777" w:rsidR="00275F48" w:rsidRDefault="00275F48"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0E217092"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3E83C93"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6F689B55"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B1BF41B"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707CC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686F0D38"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075B0905"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A75B8F7"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145C5C2"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C057C8"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9F43EE4"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A1D8340"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9410099"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DC0B8F5"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58484DE"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7EA07DA"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BE97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75F48" w:rsidRPr="00BD6AC9" w14:paraId="6CC63B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E3C33F"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75F48" w:rsidRPr="00BD6AC9" w14:paraId="7EB2843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E581D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75F48" w:rsidRPr="00BD6AC9" w14:paraId="039BC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18843C0" w14:textId="77777777" w:rsidR="00275F48" w:rsidRDefault="00275F48"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75F48" w:rsidRPr="00BD6AC9" w14:paraId="13AB969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56955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094170B" w:rsidR="00F64088" w:rsidRPr="002A58FC" w:rsidRDefault="00BA10CC" w:rsidP="00F140A5">
            <w:pPr>
              <w:autoSpaceDE w:val="0"/>
              <w:autoSpaceDN w:val="0"/>
              <w:adjustRightInd w:val="0"/>
              <w:spacing w:after="0" w:line="240" w:lineRule="auto"/>
              <w:rPr>
                <w:rFonts w:ascii="Times New Roman" w:hAnsi="Times New Roman"/>
                <w:b/>
                <w:sz w:val="21"/>
                <w:szCs w:val="21"/>
              </w:rPr>
            </w:pPr>
            <w:r w:rsidRPr="00BA10CC">
              <w:rPr>
                <w:rFonts w:ascii="Times New Roman" w:hAnsi="Times New Roman" w:hint="eastAsia"/>
                <w:b/>
                <w:sz w:val="21"/>
                <w:szCs w:val="21"/>
              </w:rPr>
              <w:t>微卫星分析（</w:t>
            </w:r>
            <w:r w:rsidRPr="00BA10CC">
              <w:rPr>
                <w:rFonts w:ascii="Times New Roman" w:hAnsi="Times New Roman" w:hint="eastAsia"/>
                <w:b/>
                <w:sz w:val="21"/>
                <w:szCs w:val="21"/>
              </w:rPr>
              <w:t xml:space="preserve">{%if </w:t>
            </w:r>
            <w:proofErr w:type="spellStart"/>
            <w:r w:rsidRPr="00BA10CC">
              <w:rPr>
                <w:rFonts w:ascii="Times New Roman" w:hAnsi="Times New Roman" w:hint="eastAsia"/>
                <w:b/>
                <w:sz w:val="21"/>
                <w:szCs w:val="21"/>
              </w:rPr>
              <w:t>msi.var_id</w:t>
            </w:r>
            <w:proofErr w:type="spellEnd"/>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MSS</w:t>
            </w:r>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未检测到</w:t>
            </w:r>
            <w:r w:rsidRPr="00BA10CC">
              <w:rPr>
                <w:rFonts w:ascii="Times New Roman" w:hAnsi="Times New Roman" w:hint="eastAsia"/>
                <w:b/>
                <w:sz w:val="21"/>
                <w:szCs w:val="21"/>
              </w:rPr>
              <w:t>MSI-H{%else%}MSI-H{%endif%}</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MSI_Ratio</w:t>
            </w:r>
            <w:proofErr w:type="spellEnd"/>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msi.msi_score_str</w:t>
            </w:r>
            <w:proofErr w:type="spellEnd"/>
            <w:r w:rsidRPr="00BA10CC">
              <w:rPr>
                <w:rFonts w:ascii="Times New Roman" w:hAnsi="Times New Roman" w:hint="eastAsia"/>
                <w:b/>
                <w:sz w:val="21"/>
                <w:szCs w:val="21"/>
              </w:rPr>
              <w:t>}}</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MSI_Num</w:t>
            </w:r>
            <w:proofErr w:type="spellEnd"/>
            <w:r w:rsidRPr="00BA10CC">
              <w:rPr>
                <w:rFonts w:ascii="Times New Roman" w:hAnsi="Times New Roman" w:hint="eastAsia"/>
                <w:b/>
                <w:sz w:val="21"/>
                <w:szCs w:val="21"/>
              </w:rPr>
              <w:t>:{{msi.msi_num_116}}/53</w:t>
            </w:r>
            <w:r w:rsidRPr="00BA10C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4E97B2E5"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lastRenderedPageBreak/>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5D6D7BA3"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275F48" w:rsidRPr="00275F48">
              <w:rPr>
                <w:rFonts w:ascii="Times New Roman" w:hAnsi="Times New Roman"/>
                <w:bCs/>
                <w:sz w:val="21"/>
                <w:szCs w:val="21"/>
              </w:rPr>
              <w:t xml:space="preserve">{% if </w:t>
            </w:r>
            <w:proofErr w:type="spellStart"/>
            <w:r w:rsidR="00275F48" w:rsidRPr="00275F48">
              <w:rPr>
                <w:rFonts w:ascii="Times New Roman" w:hAnsi="Times New Roman"/>
                <w:bCs/>
                <w:sz w:val="21"/>
                <w:szCs w:val="21"/>
              </w:rPr>
              <w:t>a.evi_sum.evi_split</w:t>
            </w:r>
            <w:proofErr w:type="spellEnd"/>
            <w:r w:rsidR="00275F48" w:rsidRPr="00275F48">
              <w:rPr>
                <w:rFonts w:ascii="Times New Roman" w:hAnsi="Times New Roman"/>
                <w:bCs/>
                <w:sz w:val="21"/>
                <w:szCs w:val="21"/>
              </w:rPr>
              <w:t xml:space="preserve"> and </w:t>
            </w:r>
            <w:proofErr w:type="spellStart"/>
            <w:r w:rsidR="00275F48" w:rsidRPr="00275F48">
              <w:rPr>
                <w:rFonts w:ascii="Times New Roman" w:hAnsi="Times New Roman"/>
                <w:bCs/>
                <w:sz w:val="21"/>
                <w:szCs w:val="21"/>
              </w:rPr>
              <w:t>a.evi_sum.evi_split.Predictive</w:t>
            </w:r>
            <w:proofErr w:type="spellEnd"/>
            <w:r w:rsidR="00275F48" w:rsidRPr="00275F48">
              <w:rPr>
                <w:rFonts w:ascii="Times New Roman" w:hAnsi="Times New Roman"/>
                <w:bCs/>
                <w:sz w:val="21"/>
                <w:szCs w:val="21"/>
              </w:rPr>
              <w:t xml:space="preserve"> %}{{ a.evi_sum.evi_split.Predictive|xajdy_evi_summary</w:t>
            </w:r>
            <w:r w:rsidR="002F3F28">
              <w:rPr>
                <w:rFonts w:ascii="Times New Roman" w:hAnsi="Times New Roman"/>
                <w:bCs/>
                <w:sz w:val="21"/>
                <w:szCs w:val="21"/>
              </w:rPr>
              <w:t>_v2</w:t>
            </w:r>
            <w:r w:rsidR="00275F48" w:rsidRPr="00275F48">
              <w:rPr>
                <w:rFonts w:ascii="Times New Roman" w:hAnsi="Times New Roman"/>
                <w:bCs/>
                <w:sz w:val="21"/>
                <w:szCs w:val="21"/>
              </w:rPr>
              <w:t xml:space="preserve">|e }}{% endif%}{% if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 endif%}</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5261930D" w14:textId="77777777" w:rsidR="00275F48" w:rsidRDefault="00275F48" w:rsidP="00275F48">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14AE8E41" w14:textId="77777777" w:rsidR="00F64088" w:rsidRPr="00275F48"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EFCA9D2"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3E0BD566"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DF9B760"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0C89DDCE" w14:textId="77777777"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a.evi_sum.evi_split.Predictive</w:t>
            </w:r>
            <w:proofErr w:type="spellEnd"/>
            <w:r w:rsidRPr="00C476AA">
              <w:rPr>
                <w:rFonts w:ascii="Times New Roman" w:hAnsi="Times New Roman"/>
                <w:bCs/>
                <w:sz w:val="21"/>
                <w:szCs w:val="21"/>
              </w:rPr>
              <w:t xml:space="preserve"> %}</w:t>
            </w:r>
          </w:p>
          <w:p w14:paraId="200EEE92" w14:textId="19707A3F"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lastRenderedPageBreak/>
              <w:t>{{ a.evi_sum.evi_split.Predictive|xajdy_evi_summary</w:t>
            </w:r>
            <w:r w:rsidR="002F3F28">
              <w:rPr>
                <w:rFonts w:ascii="Times New Roman" w:hAnsi="Times New Roman"/>
                <w:bCs/>
                <w:sz w:val="21"/>
                <w:szCs w:val="21"/>
              </w:rPr>
              <w:t>_v2</w:t>
            </w:r>
            <w:r w:rsidRPr="00C476AA">
              <w:rPr>
                <w:rFonts w:ascii="Times New Roman" w:hAnsi="Times New Roman"/>
                <w:bCs/>
                <w:sz w:val="21"/>
                <w:szCs w:val="21"/>
              </w:rPr>
              <w:t>|e }}</w:t>
            </w:r>
          </w:p>
          <w:p w14:paraId="34173D68" w14:textId="77E31C7F" w:rsidR="008B29B6" w:rsidRPr="007908EE" w:rsidRDefault="008B29B6" w:rsidP="008B29B6">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419A51C" w14:textId="77777777" w:rsidR="00275F48" w:rsidRPr="00B622B8" w:rsidRDefault="00275F48" w:rsidP="00275F48">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3FD05079"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6B5D1996" w:rsidR="00AB38B5" w:rsidRPr="00BA10CC" w:rsidRDefault="00C26B99"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参照</w:t>
      </w:r>
      <w:r w:rsidRPr="00BA10CC">
        <w:rPr>
          <w:rFonts w:ascii="Times New Roman" w:hAnsi="Times New Roman" w:hint="eastAsia"/>
          <w:bCs/>
          <w:color w:val="3B3838"/>
          <w:sz w:val="18"/>
          <w:szCs w:val="18"/>
        </w:rPr>
        <w:t>AMP/ASCO/CAP</w:t>
      </w:r>
      <w:r w:rsidRPr="00BA10CC">
        <w:rPr>
          <w:rFonts w:ascii="Times New Roman" w:hAnsi="Times New Roman" w:hint="eastAsia"/>
          <w:bCs/>
          <w:color w:val="3B3838"/>
          <w:sz w:val="18"/>
          <w:szCs w:val="18"/>
        </w:rPr>
        <w:t>指南</w:t>
      </w:r>
      <w:r w:rsidRPr="00BA10CC">
        <w:rPr>
          <w:rFonts w:ascii="Times New Roman" w:hAnsi="Times New Roman" w:hint="eastAsia"/>
          <w:bCs/>
          <w:color w:val="3B3838"/>
          <w:sz w:val="18"/>
          <w:szCs w:val="18"/>
        </w:rPr>
        <w:t>(Li, Marilyn M., et al. 2017)</w:t>
      </w:r>
      <w:r w:rsidRPr="00BA10CC">
        <w:rPr>
          <w:rFonts w:ascii="Times New Roman" w:hAnsi="Times New Roman" w:hint="eastAsia"/>
          <w:bCs/>
          <w:color w:val="3B3838"/>
          <w:sz w:val="18"/>
          <w:szCs w:val="18"/>
        </w:rPr>
        <w:t>及</w:t>
      </w:r>
      <w:proofErr w:type="spellStart"/>
      <w:r w:rsidRPr="00BA10CC">
        <w:rPr>
          <w:rFonts w:ascii="Times New Roman" w:hAnsi="Times New Roman" w:hint="eastAsia"/>
          <w:bCs/>
          <w:color w:val="3B3838"/>
          <w:sz w:val="18"/>
          <w:szCs w:val="18"/>
        </w:rPr>
        <w:t>OncoKB</w:t>
      </w:r>
      <w:proofErr w:type="spellEnd"/>
      <w:r w:rsidRPr="00BA10CC">
        <w:rPr>
          <w:rFonts w:ascii="Times New Roman" w:hAnsi="Times New Roman" w:hint="eastAsia"/>
          <w:bCs/>
          <w:color w:val="3B3838"/>
          <w:sz w:val="18"/>
          <w:szCs w:val="18"/>
        </w:rPr>
        <w:t>等公共数据库，本内部数据库将基因变异所对应的靶向药物敏感性分为</w:t>
      </w:r>
      <w:r w:rsidRPr="00BA10CC">
        <w:rPr>
          <w:rFonts w:ascii="Times New Roman" w:hAnsi="Times New Roman" w:hint="eastAsia"/>
          <w:bCs/>
          <w:color w:val="3B3838"/>
          <w:sz w:val="18"/>
          <w:szCs w:val="18"/>
        </w:rPr>
        <w:t>ABCD</w:t>
      </w:r>
      <w:r w:rsidRPr="00BA10CC">
        <w:rPr>
          <w:rFonts w:ascii="Times New Roman" w:hAnsi="Times New Roman" w:hint="eastAsia"/>
          <w:bCs/>
          <w:color w:val="3B3838"/>
          <w:sz w:val="18"/>
          <w:szCs w:val="18"/>
        </w:rPr>
        <w:t>四个等级：</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w:t>
      </w:r>
      <w:r w:rsidRPr="00BA10CC">
        <w:rPr>
          <w:rFonts w:ascii="Times New Roman" w:hAnsi="Times New Roman" w:hint="eastAsia"/>
          <w:bCs/>
          <w:color w:val="3B3838"/>
          <w:sz w:val="18"/>
          <w:szCs w:val="18"/>
        </w:rPr>
        <w:t>FDA/NMPA</w:t>
      </w:r>
      <w:r w:rsidRPr="00BA10CC">
        <w:rPr>
          <w:rFonts w:ascii="Times New Roman" w:hAnsi="Times New Roman" w:hint="eastAsia"/>
          <w:bCs/>
          <w:color w:val="3B3838"/>
          <w:sz w:val="18"/>
          <w:szCs w:val="18"/>
        </w:rPr>
        <w:t>批准，或来自于专业临床指南；</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级，较大规模的临床研究证实，且取得临床专家共识；</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级，在其他癌种中的</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级证据、或者已作为临床试验的筛选入组标准、或者有多个小型研究支持；</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2AE682B9"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综合伴随诊断、临床指南、数据库或文献证据、药物敏感性证据等级等，将写入报告的体细胞基因变异分为</w:t>
      </w:r>
      <w:r w:rsidRPr="00BA10CC">
        <w:rPr>
          <w:rFonts w:ascii="Times New Roman" w:hAnsi="Times New Roman" w:hint="eastAsia"/>
          <w:bCs/>
          <w:color w:val="3B3838"/>
          <w:sz w:val="18"/>
          <w:szCs w:val="18"/>
        </w:rPr>
        <w:t>I-IV</w:t>
      </w:r>
      <w:r w:rsidRPr="00BA10CC">
        <w:rPr>
          <w:rFonts w:ascii="Times New Roman" w:hAnsi="Times New Roman" w:hint="eastAsia"/>
          <w:bCs/>
          <w:color w:val="3B3838"/>
          <w:sz w:val="18"/>
          <w:szCs w:val="18"/>
        </w:rPr>
        <w:t>四类：</w:t>
      </w:r>
      <w:r w:rsidRPr="00BA10CC">
        <w:rPr>
          <w:rFonts w:ascii="Times New Roman" w:hAnsi="Times New Roman"/>
          <w:bCs/>
          <w:color w:val="3B3838"/>
          <w:sz w:val="18"/>
          <w:szCs w:val="18"/>
        </w:rPr>
        <w:t>Ⅰ</w:t>
      </w:r>
      <w:r w:rsidRPr="00BA10CC">
        <w:rPr>
          <w:rFonts w:ascii="Times New Roman" w:hAnsi="Times New Roman" w:hint="eastAsia"/>
          <w:bCs/>
          <w:color w:val="3B3838"/>
          <w:sz w:val="18"/>
          <w:szCs w:val="18"/>
        </w:rPr>
        <w:t>类，具有明确临床意义（涵盖</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Ⅱ</w:t>
      </w:r>
      <w:r w:rsidRPr="00BA10CC">
        <w:rPr>
          <w:rFonts w:ascii="Times New Roman" w:hAnsi="Times New Roman" w:hint="eastAsia"/>
          <w:bCs/>
          <w:color w:val="3B3838"/>
          <w:sz w:val="18"/>
          <w:szCs w:val="18"/>
        </w:rPr>
        <w:t>类，具有潜在临床意义（涵盖</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类，临床意义尚不明确；</w:t>
      </w:r>
      <w:r w:rsidRPr="00BA10CC">
        <w:rPr>
          <w:rFonts w:ascii="Times New Roman" w:hAnsi="Times New Roman" w:hint="eastAsia"/>
          <w:bCs/>
          <w:color w:val="3B3838"/>
          <w:sz w:val="18"/>
          <w:szCs w:val="18"/>
        </w:rPr>
        <w:t>IV</w:t>
      </w:r>
      <w:r w:rsidRPr="00BA10CC">
        <w:rPr>
          <w:rFonts w:ascii="Times New Roman" w:hAnsi="Times New Roman" w:hint="eastAsia"/>
          <w:bCs/>
          <w:color w:val="3B3838"/>
          <w:sz w:val="18"/>
          <w:szCs w:val="18"/>
        </w:rPr>
        <w:t>类，良性或可能良性变异。本报告中仅列出</w:t>
      </w:r>
      <w:r w:rsidRPr="00BA10CC">
        <w:rPr>
          <w:rFonts w:ascii="Times New Roman" w:hAnsi="Times New Roman" w:hint="eastAsia"/>
          <w:bCs/>
          <w:color w:val="3B3838"/>
          <w:sz w:val="18"/>
          <w:szCs w:val="18"/>
        </w:rPr>
        <w:t>I-</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类变异。</w:t>
      </w:r>
    </w:p>
    <w:p w14:paraId="7C4AD386" w14:textId="4E975F27"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本报告各基因的具体检测范围见</w:t>
      </w:r>
      <w:r w:rsidRPr="00BA10CC">
        <w:rPr>
          <w:rFonts w:ascii="Times New Roman" w:hAnsi="Times New Roman" w:hint="eastAsia"/>
          <w:bCs/>
          <w:color w:val="3B3838"/>
          <w:sz w:val="18"/>
          <w:szCs w:val="18"/>
        </w:rPr>
        <w:t>后</w:t>
      </w:r>
      <w:r w:rsidRPr="00BA10CC">
        <w:rPr>
          <w:rFonts w:ascii="Times New Roman" w:hAnsi="Times New Roman"/>
          <w:bCs/>
          <w:color w:val="3B3838"/>
          <w:sz w:val="18"/>
          <w:szCs w:val="18"/>
        </w:rPr>
        <w:t>。表格内未包含的基因为未检出。</w:t>
      </w:r>
    </w:p>
    <w:p w14:paraId="5DA1B49D" w14:textId="016927B5"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本报告中参考药物并非按照疗效排序，相关药物可能在不同病人身上产生不同程度的疗效，仅供参考。</w:t>
      </w:r>
    </w:p>
    <w:p w14:paraId="1F9ACB78" w14:textId="195FA1E0"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BA10CC">
        <w:rPr>
          <w:rFonts w:ascii="Times New Roman" w:hAnsi="Times New Roman"/>
          <w:bCs/>
          <w:color w:val="3B3838"/>
          <w:sz w:val="18"/>
          <w:szCs w:val="18"/>
        </w:rPr>
        <w:t>性，其中可能含有克隆性造血突变。</w:t>
      </w:r>
    </w:p>
    <w:p w14:paraId="107C8BAB" w14:textId="4C51E2B7"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668C0B9" w:rsidR="002A58F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BA10CC">
        <w:rPr>
          <w:rFonts w:ascii="Times New Roman" w:hAnsi="Times New Roman" w:hint="eastAsia"/>
          <w:bCs/>
          <w:color w:val="3B3838"/>
          <w:sz w:val="18"/>
          <w:szCs w:val="18"/>
        </w:rPr>
        <w:t>本报告仅展示</w:t>
      </w:r>
      <w:r w:rsidR="007F4FDA" w:rsidRPr="00BA10CC">
        <w:rPr>
          <w:rFonts w:ascii="Times New Roman" w:hAnsi="Times New Roman"/>
          <w:bCs/>
          <w:color w:val="3B3838"/>
          <w:sz w:val="18"/>
          <w:szCs w:val="18"/>
        </w:rPr>
        <w:t>9</w:t>
      </w:r>
      <w:r w:rsidR="00F94F71" w:rsidRPr="00BA10CC">
        <w:rPr>
          <w:rFonts w:ascii="Times New Roman" w:hAnsi="Times New Roman" w:hint="eastAsia"/>
          <w:bCs/>
          <w:color w:val="3B3838"/>
          <w:sz w:val="18"/>
          <w:szCs w:val="18"/>
        </w:rPr>
        <w:t>个遗传性肿瘤</w:t>
      </w:r>
      <w:r w:rsidR="00F94F71" w:rsidRPr="00BA10CC">
        <w:rPr>
          <w:rFonts w:ascii="Times New Roman" w:hAnsi="Times New Roman" w:hint="eastAsia"/>
          <w:bCs/>
          <w:color w:val="3B3838"/>
          <w:sz w:val="18"/>
          <w:szCs w:val="18"/>
        </w:rPr>
        <w:t>/</w:t>
      </w:r>
      <w:r w:rsidR="00F94F71" w:rsidRPr="00BA10CC">
        <w:rPr>
          <w:rFonts w:ascii="Times New Roman" w:hAnsi="Times New Roman" w:hint="eastAsia"/>
          <w:bCs/>
          <w:color w:val="3B3838"/>
          <w:sz w:val="18"/>
          <w:szCs w:val="18"/>
        </w:rPr>
        <w:t>综合征相关基因的</w:t>
      </w:r>
      <w:r w:rsidRPr="00BA10CC">
        <w:rPr>
          <w:rFonts w:ascii="Times New Roman" w:hAnsi="Times New Roman" w:hint="eastAsia"/>
          <w:bCs/>
          <w:color w:val="3B3838"/>
          <w:sz w:val="18"/>
          <w:szCs w:val="18"/>
        </w:rPr>
        <w:t>致病、可能致病和意义未明的胚系变异</w:t>
      </w:r>
      <w:r w:rsidR="00A25292" w:rsidRPr="00BA10CC">
        <w:rPr>
          <w:rFonts w:ascii="Times New Roman" w:hAnsi="Times New Roman" w:hint="eastAsia"/>
          <w:bCs/>
          <w:color w:val="3B3838"/>
          <w:sz w:val="18"/>
          <w:szCs w:val="18"/>
        </w:rPr>
        <w:t>（需做对照）</w:t>
      </w:r>
      <w:r w:rsidRPr="00BA10CC">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8B8407D"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克隆性造血（</w:t>
      </w:r>
      <w:r w:rsidRPr="00BA10CC">
        <w:rPr>
          <w:rFonts w:ascii="Times New Roman" w:hAnsi="Times New Roman" w:hint="eastAsia"/>
          <w:bCs/>
          <w:color w:val="3B3838"/>
          <w:sz w:val="18"/>
          <w:szCs w:val="18"/>
        </w:rPr>
        <w:t>Clonal Hematopoiesis CH</w:t>
      </w:r>
      <w:r w:rsidRPr="00BA10CC">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A10CC">
        <w:rPr>
          <w:rFonts w:ascii="Times New Roman" w:hAnsi="Times New Roman" w:hint="eastAsia"/>
          <w:bCs/>
          <w:color w:val="3B3838"/>
          <w:sz w:val="18"/>
          <w:szCs w:val="18"/>
        </w:rPr>
        <w:t>DNMT3A</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TET2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ASXL1</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JAK2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SF3B1</w:t>
      </w:r>
      <w:r w:rsidRPr="00BA10CC">
        <w:rPr>
          <w:rFonts w:ascii="Times New Roman" w:hAnsi="Times New Roman" w:hint="eastAsia"/>
          <w:bCs/>
          <w:color w:val="3B3838"/>
          <w:sz w:val="18"/>
          <w:szCs w:val="18"/>
        </w:rPr>
        <w:t>等基因中，</w:t>
      </w:r>
      <w:r w:rsidRPr="00BA10CC">
        <w:rPr>
          <w:rFonts w:ascii="Times New Roman" w:hAnsi="Times New Roman" w:hint="eastAsia"/>
          <w:bCs/>
          <w:color w:val="3B3838"/>
          <w:sz w:val="18"/>
          <w:szCs w:val="18"/>
        </w:rPr>
        <w:t>90%</w:t>
      </w:r>
      <w:r w:rsidRPr="00BA10CC">
        <w:rPr>
          <w:rFonts w:ascii="Times New Roman" w:hAnsi="Times New Roman" w:hint="eastAsia"/>
          <w:bCs/>
          <w:color w:val="3B3838"/>
          <w:sz w:val="18"/>
          <w:szCs w:val="18"/>
        </w:rPr>
        <w:t>的克隆性造血突变丰度</w:t>
      </w:r>
      <w:r w:rsidR="004B1884"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1%</w:t>
      </w:r>
      <w:r w:rsidR="00C26B99" w:rsidRPr="00BA10CC">
        <w:rPr>
          <w:rFonts w:ascii="Times New Roman" w:hAnsi="Times New Roman" w:hint="eastAsia"/>
          <w:bCs/>
          <w:color w:val="3B3838"/>
          <w:sz w:val="18"/>
          <w:szCs w:val="18"/>
        </w:rPr>
        <w:t>。</w:t>
      </w:r>
    </w:p>
    <w:p w14:paraId="51C6E503" w14:textId="06D33FC1"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基因多态性对化疗药物的药效学提示，参考</w:t>
      </w:r>
      <w:proofErr w:type="spellStart"/>
      <w:r w:rsidRPr="00BA10CC">
        <w:rPr>
          <w:rFonts w:ascii="Times New Roman" w:hAnsi="Times New Roman" w:hint="eastAsia"/>
          <w:bCs/>
          <w:color w:val="3B3838"/>
          <w:sz w:val="18"/>
          <w:szCs w:val="18"/>
        </w:rPr>
        <w:t>PharmGKB</w:t>
      </w:r>
      <w:proofErr w:type="spellEnd"/>
      <w:r w:rsidRPr="00BA10CC">
        <w:rPr>
          <w:rFonts w:ascii="Times New Roman" w:hAnsi="Times New Roman" w:hint="eastAsia"/>
          <w:bCs/>
          <w:color w:val="3B3838"/>
          <w:sz w:val="18"/>
          <w:szCs w:val="18"/>
        </w:rPr>
        <w:t>数据库（</w:t>
      </w:r>
      <w:r w:rsidRPr="00BA10CC">
        <w:rPr>
          <w:rFonts w:ascii="Times New Roman" w:hAnsi="Times New Roman" w:hint="eastAsia"/>
          <w:bCs/>
          <w:color w:val="3B3838"/>
          <w:sz w:val="18"/>
          <w:szCs w:val="18"/>
        </w:rPr>
        <w:t>https://www.pharmgkb.org</w:t>
      </w:r>
      <w:r w:rsidRPr="00BA10CC">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本检测只适用于检测特定肿瘤基因的</w:t>
      </w:r>
      <w:r w:rsidRPr="00BA10CC">
        <w:rPr>
          <w:rFonts w:ascii="Times New Roman" w:hAnsi="Times New Roman"/>
          <w:bCs/>
          <w:color w:val="3B3838"/>
          <w:sz w:val="18"/>
          <w:szCs w:val="18"/>
        </w:rPr>
        <w:t>DNA</w:t>
      </w:r>
      <w:r w:rsidRPr="00BA10CC">
        <w:rPr>
          <w:rFonts w:ascii="Times New Roman" w:hAnsi="Times New Roman"/>
          <w:bCs/>
          <w:color w:val="3B3838"/>
          <w:sz w:val="18"/>
          <w:szCs w:val="18"/>
        </w:rPr>
        <w:t>水平变异，不涉及</w:t>
      </w:r>
      <w:r w:rsidR="00236E7C" w:rsidRPr="00BA10CC">
        <w:rPr>
          <w:rFonts w:ascii="Times New Roman" w:hAnsi="Times New Roman" w:hint="eastAsia"/>
          <w:bCs/>
          <w:color w:val="3B3838"/>
          <w:sz w:val="18"/>
          <w:szCs w:val="18"/>
        </w:rPr>
        <w:t>R</w:t>
      </w:r>
      <w:r w:rsidR="00236E7C" w:rsidRPr="00BA10CC">
        <w:rPr>
          <w:rFonts w:ascii="Times New Roman" w:hAnsi="Times New Roman"/>
          <w:bCs/>
          <w:color w:val="3B3838"/>
          <w:sz w:val="18"/>
          <w:szCs w:val="18"/>
        </w:rPr>
        <w:t>NA</w:t>
      </w:r>
      <w:r w:rsidR="00236E7C" w:rsidRPr="00BA10CC">
        <w:rPr>
          <w:rFonts w:ascii="Times New Roman" w:hAnsi="Times New Roman" w:hint="eastAsia"/>
          <w:bCs/>
          <w:color w:val="3B3838"/>
          <w:sz w:val="18"/>
          <w:szCs w:val="18"/>
        </w:rPr>
        <w:t>和</w:t>
      </w:r>
      <w:r w:rsidRPr="00BA10CC">
        <w:rPr>
          <w:rFonts w:ascii="Times New Roman" w:hAnsi="Times New Roman"/>
          <w:bCs/>
          <w:color w:val="3B3838"/>
          <w:sz w:val="18"/>
          <w:szCs w:val="18"/>
        </w:rPr>
        <w:t>蛋白质水平。</w:t>
      </w:r>
    </w:p>
    <w:p w14:paraId="55242A46" w14:textId="29F28AFF" w:rsidR="00AB38B5"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ED79A97" w14:textId="35112625"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）。当组织中肿瘤细胞占比＜</w:t>
      </w:r>
      <w:r w:rsidRPr="009B774A">
        <w:rPr>
          <w:rFonts w:ascii="Times New Roman" w:hAnsi="Times New Roman" w:hint="eastAsia"/>
          <w:bCs/>
          <w:color w:val="3B3838"/>
          <w:sz w:val="18"/>
          <w:szCs w:val="18"/>
        </w:rPr>
        <w:t>20%</w:t>
      </w:r>
      <w:r w:rsidRPr="009B774A">
        <w:rPr>
          <w:rFonts w:ascii="Times New Roman" w:hAnsi="Times New Roman" w:hint="eastAsia"/>
          <w:bCs/>
          <w:color w:val="3B3838"/>
          <w:sz w:val="18"/>
          <w:szCs w:val="18"/>
        </w:rPr>
        <w:t>或质量评估为风险预警时，</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的检测灵敏度受限，体液中肿瘤占比暂无法评估。共检测</w:t>
      </w:r>
      <w:r w:rsidRPr="009B774A">
        <w:rPr>
          <w:rFonts w:ascii="Times New Roman" w:hAnsi="Times New Roman" w:hint="eastAsia"/>
          <w:bCs/>
          <w:color w:val="3B3838"/>
          <w:sz w:val="18"/>
          <w:szCs w:val="18"/>
        </w:rPr>
        <w:t>5</w:t>
      </w:r>
      <w:r>
        <w:rPr>
          <w:rFonts w:ascii="Times New Roman" w:hAnsi="Times New Roman"/>
          <w:bCs/>
          <w:color w:val="3B3838"/>
          <w:sz w:val="18"/>
          <w:szCs w:val="18"/>
        </w:rPr>
        <w:t>3</w:t>
      </w:r>
      <w:r w:rsidRPr="009B774A">
        <w:rPr>
          <w:rFonts w:ascii="Times New Roman" w:hAnsi="Times New Roman" w:hint="eastAsia"/>
          <w:bCs/>
          <w:color w:val="3B3838"/>
          <w:sz w:val="18"/>
          <w:szCs w:val="18"/>
        </w:rPr>
        <w:t>个位点，阳性过滤阈值为</w:t>
      </w:r>
      <w:r w:rsidRPr="009B774A">
        <w:rPr>
          <w:rFonts w:ascii="Times New Roman" w:hAnsi="Times New Roman" w:hint="eastAsia"/>
          <w:bCs/>
          <w:color w:val="3B3838"/>
          <w:sz w:val="18"/>
          <w:szCs w:val="18"/>
        </w:rPr>
        <w:t>15%</w:t>
      </w:r>
      <w:r w:rsidRPr="009B774A">
        <w:rPr>
          <w:rFonts w:ascii="Times New Roman" w:hAnsi="Times New Roman" w:hint="eastAsia"/>
          <w:bCs/>
          <w:color w:val="3B3838"/>
          <w:sz w:val="18"/>
          <w:szCs w:val="18"/>
        </w:rPr>
        <w:t>，当检出值位于</w:t>
      </w:r>
      <w:r w:rsidRPr="009B774A">
        <w:rPr>
          <w:rFonts w:ascii="Times New Roman" w:hAnsi="Times New Roman" w:hint="eastAsia"/>
          <w:bCs/>
          <w:color w:val="3B3838"/>
          <w:sz w:val="18"/>
          <w:szCs w:val="18"/>
        </w:rPr>
        <w:t>12-24%</w:t>
      </w:r>
      <w:r w:rsidRPr="009B774A">
        <w:rPr>
          <w:rFonts w:ascii="Times New Roman" w:hAnsi="Times New Roman" w:hint="eastAsia"/>
          <w:bCs/>
          <w:color w:val="3B3838"/>
          <w:sz w:val="18"/>
          <w:szCs w:val="18"/>
        </w:rPr>
        <w:t>区间时，建议采用</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毛细管电泳法或</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溶解曲线法进行验证。</w:t>
      </w:r>
    </w:p>
    <w:p w14:paraId="58CB2D01" w14:textId="4D9C0AEB"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检测微卫星不稳定性时只区分</w:t>
      </w:r>
      <w:r w:rsidRPr="009B774A">
        <w:rPr>
          <w:rFonts w:ascii="Times New Roman" w:hAnsi="Times New Roman" w:hint="eastAsia"/>
          <w:bCs/>
          <w:color w:val="3B3838"/>
          <w:sz w:val="18"/>
          <w:szCs w:val="18"/>
        </w:rPr>
        <w:t>MSS</w:t>
      </w:r>
      <w:r w:rsidRPr="009B774A">
        <w:rPr>
          <w:rFonts w:ascii="Times New Roman" w:hAnsi="Times New Roman" w:hint="eastAsia"/>
          <w:bCs/>
          <w:color w:val="3B3838"/>
          <w:sz w:val="18"/>
          <w:szCs w:val="18"/>
        </w:rPr>
        <w:t>和</w:t>
      </w:r>
      <w:r w:rsidRPr="009B774A">
        <w:rPr>
          <w:rFonts w:ascii="Times New Roman" w:hAnsi="Times New Roman" w:hint="eastAsia"/>
          <w:bCs/>
          <w:color w:val="3B3838"/>
          <w:sz w:val="18"/>
          <w:szCs w:val="18"/>
        </w:rPr>
        <w:t>MSI-H</w:t>
      </w:r>
      <w:r w:rsidRPr="009B774A">
        <w:rPr>
          <w:rFonts w:ascii="Times New Roman" w:hAnsi="Times New Roman" w:hint="eastAsia"/>
          <w:bCs/>
          <w:color w:val="3B3838"/>
          <w:sz w:val="18"/>
          <w:szCs w:val="18"/>
        </w:rPr>
        <w:t>，不能区分</w:t>
      </w:r>
      <w:r w:rsidRPr="009B774A">
        <w:rPr>
          <w:rFonts w:ascii="Times New Roman" w:hAnsi="Times New Roman" w:hint="eastAsia"/>
          <w:bCs/>
          <w:color w:val="3B3838"/>
          <w:sz w:val="18"/>
          <w:szCs w:val="18"/>
        </w:rPr>
        <w:t>MSI-L</w:t>
      </w:r>
      <w:r w:rsidRPr="009B774A">
        <w:rPr>
          <w:rFonts w:ascii="Times New Roman" w:hAnsi="Times New Roman" w:hint="eastAsia"/>
          <w:bCs/>
          <w:color w:val="3B3838"/>
          <w:sz w:val="18"/>
          <w:szCs w:val="18"/>
        </w:rPr>
        <w:t>的样本。</w:t>
      </w:r>
    </w:p>
    <w:p w14:paraId="67769778" w14:textId="77777777"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血浆中循环肿瘤</w:t>
      </w:r>
      <w:r w:rsidRPr="00BA10CC">
        <w:rPr>
          <w:rFonts w:ascii="Times New Roman" w:hAnsi="Times New Roman"/>
          <w:bCs/>
          <w:color w:val="3B3838"/>
          <w:sz w:val="18"/>
          <w:szCs w:val="18"/>
        </w:rPr>
        <w:t>DNA</w:t>
      </w:r>
      <w:r w:rsidRPr="00BA10CC">
        <w:rPr>
          <w:rFonts w:ascii="Times New Roman" w:hAnsi="Times New Roman"/>
          <w:bCs/>
          <w:color w:val="3B3838"/>
          <w:sz w:val="18"/>
          <w:szCs w:val="18"/>
        </w:rPr>
        <w:t>（</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）源自病灶部位细胞释放入血液，但并非所有病变细胞的变异都能释放入血。</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480A9E"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A10CC">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5368D7" w:rsidRPr="005368D7">
              <w:rPr>
                <w:rFonts w:ascii="Times New Roman" w:hAnsi="Times New Roman"/>
                <w:color w:val="3B3838"/>
              </w:rPr>
              <w:t>report_number</w:t>
            </w:r>
            <w:proofErr w:type="spellEnd"/>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lastRenderedPageBreak/>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2792C6C2"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275F48" w:rsidRPr="007908EE" w14:paraId="215173B8" w14:textId="77777777" w:rsidTr="00FC04B2">
        <w:trPr>
          <w:jc w:val="center"/>
        </w:trPr>
        <w:tc>
          <w:tcPr>
            <w:tcW w:w="3829" w:type="dxa"/>
            <w:tcBorders>
              <w:top w:val="dotted" w:sz="4" w:space="0" w:color="0000FF"/>
              <w:bottom w:val="dotted" w:sz="4" w:space="0" w:color="0000FF"/>
            </w:tcBorders>
            <w:shd w:val="clear" w:color="auto" w:fill="FFFFFF"/>
            <w:vAlign w:val="center"/>
          </w:tcPr>
          <w:p w14:paraId="35F1A576" w14:textId="336B973C"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2656E3F" w14:textId="41959FFB" w:rsidR="00275F48" w:rsidRPr="00016743" w:rsidRDefault="00275F48" w:rsidP="00275F48">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8431A36" w14:textId="552D9EEB" w:rsidR="00275F48" w:rsidRDefault="00A5253E"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275F48" w:rsidRPr="007908EE" w14:paraId="42EA8366" w14:textId="77777777" w:rsidTr="00096F65">
        <w:trPr>
          <w:jc w:val="center"/>
        </w:trPr>
        <w:tc>
          <w:tcPr>
            <w:tcW w:w="10205" w:type="dxa"/>
            <w:gridSpan w:val="3"/>
            <w:tcBorders>
              <w:top w:val="dotted" w:sz="4" w:space="0" w:color="0000FF"/>
              <w:bottom w:val="dotted" w:sz="4" w:space="0" w:color="0000FF"/>
            </w:tcBorders>
            <w:shd w:val="clear" w:color="auto" w:fill="FFFFFF"/>
            <w:vAlign w:val="center"/>
          </w:tcPr>
          <w:p w14:paraId="4B70D6BA" w14:textId="6297C95D"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tc>
      </w:tr>
      <w:tr w:rsidR="00275F48" w:rsidRPr="007908EE" w14:paraId="21392147" w14:textId="77777777" w:rsidTr="00FC04B2">
        <w:trPr>
          <w:jc w:val="center"/>
        </w:trPr>
        <w:tc>
          <w:tcPr>
            <w:tcW w:w="3829" w:type="dxa"/>
            <w:tcBorders>
              <w:top w:val="dotted" w:sz="4" w:space="0" w:color="0000FF"/>
              <w:bottom w:val="dotted" w:sz="4" w:space="0" w:color="0000FF"/>
            </w:tcBorders>
            <w:shd w:val="clear" w:color="auto" w:fill="FFFFFF"/>
            <w:vAlign w:val="center"/>
          </w:tcPr>
          <w:p w14:paraId="6674F634" w14:textId="33169CA8"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01603B4" w14:textId="0584980D" w:rsidR="00275F48" w:rsidRPr="00016743" w:rsidRDefault="00275F48" w:rsidP="00275F48">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5798EFEC" w14:textId="4AC9D4FB" w:rsidR="00275F48"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275F48" w:rsidRPr="007908EE" w14:paraId="16B455A3" w14:textId="77777777" w:rsidTr="00056ADF">
        <w:trPr>
          <w:jc w:val="center"/>
        </w:trPr>
        <w:tc>
          <w:tcPr>
            <w:tcW w:w="10205" w:type="dxa"/>
            <w:gridSpan w:val="3"/>
            <w:tcBorders>
              <w:top w:val="dotted" w:sz="4" w:space="0" w:color="0000FF"/>
              <w:bottom w:val="dotted" w:sz="4" w:space="0" w:color="0000FF"/>
            </w:tcBorders>
            <w:shd w:val="clear" w:color="auto" w:fill="FFFFFF"/>
            <w:vAlign w:val="center"/>
          </w:tcPr>
          <w:p w14:paraId="6AC15A5B" w14:textId="7C090F0B"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275F48"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275F48" w:rsidRPr="007908EE"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ED0A5AD" w14:textId="77777777" w:rsidR="00275F48" w:rsidRPr="00B423AE"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6570B42A"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2FBC9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0544533"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BEF9881"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1BA8B1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77DA4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2CFDFAF0"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690898E"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1F9C130"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575158C"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7C85DCB"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C32EF5"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6ED2A4C"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37C6F6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17CB0C21"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39D0090"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92B8575"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5AB979F"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2E4787F"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1EF496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3E0914C"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4932DB03" w14:textId="77777777" w:rsidR="00275F48"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3F08EA1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54095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4B61E15"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ACAD92"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08B9EB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755BDA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59BFAE"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411B5465"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50818CE5"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506FDB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411F9D"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66AFB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F6FC59D"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FCF27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BEEEF03"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85424DF"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F177699"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2DA18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B9A78A2"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012A85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6D18C2B"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119F0B7C" w14:textId="1FFB10AF" w:rsidR="00275F48" w:rsidRPr="007908EE" w:rsidRDefault="00275F48" w:rsidP="00275F4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704F4E5B" w14:textId="77777777" w:rsidR="00EE0C96" w:rsidRDefault="00EE0C96" w:rsidP="00EE0C96">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D7DE9C1" w14:textId="77777777" w:rsidR="00EE0C96" w:rsidRDefault="00EE0C96" w:rsidP="00EE0C96">
      <w:pPr>
        <w:spacing w:after="0" w:line="240" w:lineRule="auto"/>
        <w:rPr>
          <w:rFonts w:ascii="Times New Roman" w:hAnsi="Times New Roman"/>
          <w:b/>
          <w:bCs/>
          <w:sz w:val="24"/>
          <w:szCs w:val="24"/>
        </w:rPr>
      </w:pPr>
    </w:p>
    <w:p w14:paraId="527D4BC8" w14:textId="77777777" w:rsidR="00EE0C96" w:rsidRDefault="00EE0C96" w:rsidP="00EE0C9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EE0C96" w14:paraId="66C23F69"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2BD11A1D"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0FE397F0"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489E04"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1E2D266"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5AE6FD1"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00479D2"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EE0C96" w14:paraId="4B2C280C"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45077BFB" w14:textId="0B0E8BCC"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EE0C96" w14:paraId="4365E268"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7809225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17800A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3BD1F3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9627A8F" w14:textId="77777777" w:rsidR="00EE0C96" w:rsidRDefault="00EE0C96" w:rsidP="0008354C">
            <w:pPr>
              <w:spacing w:after="0" w:line="240" w:lineRule="auto"/>
              <w:rPr>
                <w:rFonts w:ascii="Times New Roman" w:hAnsi="Times New Roman"/>
                <w:sz w:val="21"/>
                <w:szCs w:val="21"/>
              </w:rPr>
            </w:pPr>
          </w:p>
          <w:p w14:paraId="62049F08" w14:textId="77777777" w:rsidR="00EE0C96" w:rsidRPr="00714EF3"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655E300"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07F262D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78C5FABC"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5E310671"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9D0F88A"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00DB97A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0355D37D"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:{{a.var1.five_prime_cds}}-{{a.var1.three_prime_gene}}:{{a.var1.five_prime_cds}}</w:t>
            </w:r>
            <w:r>
              <w:rPr>
                <w:rFonts w:ascii="Times New Roman" w:hAnsi="Times New Roman" w:hint="eastAsia"/>
                <w:sz w:val="21"/>
                <w:szCs w:val="21"/>
              </w:rPr>
              <w:t>融合</w:t>
            </w:r>
          </w:p>
          <w:p w14:paraId="0E9F1285"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0796287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69AC430"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652D8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68F5F2B" w14:textId="77777777" w:rsidR="00EE0C96" w:rsidRDefault="00EE0C96" w:rsidP="0008354C">
            <w:pPr>
              <w:spacing w:after="0" w:line="240" w:lineRule="auto"/>
              <w:rPr>
                <w:rFonts w:ascii="Times New Roman" w:hAnsi="Times New Roman"/>
                <w:sz w:val="21"/>
                <w:szCs w:val="21"/>
              </w:rPr>
            </w:pPr>
          </w:p>
          <w:p w14:paraId="3542BC0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C34365A"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A16046B"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9B46207"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38216243"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73C37542"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C766BC6"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56115C1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73063A3D"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F5213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08C400"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541F99"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44D0420"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49A42DC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A7CB90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DD23E6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5B16D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C8974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45F6E8E"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C21248A" w14:textId="77777777" w:rsidR="00EE0C96" w:rsidRPr="002512F1" w:rsidRDefault="00EE0C96" w:rsidP="0008354C">
            <w:pPr>
              <w:spacing w:after="0" w:line="240" w:lineRule="auto"/>
              <w:rPr>
                <w:rFonts w:ascii="Times New Roman" w:hAnsi="Times New Roman"/>
                <w:sz w:val="21"/>
                <w:szCs w:val="21"/>
                <w:highlight w:val="green"/>
              </w:rPr>
            </w:pPr>
          </w:p>
          <w:p w14:paraId="3E838BA3"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790CD5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21AC36" w14:textId="77777777" w:rsidR="00EE0C96" w:rsidRDefault="00EE0C96" w:rsidP="0008354C">
            <w:pPr>
              <w:spacing w:after="0" w:line="240" w:lineRule="auto"/>
              <w:rPr>
                <w:rFonts w:ascii="Times New Roman" w:hAnsi="Times New Roman"/>
                <w:sz w:val="21"/>
                <w:szCs w:val="21"/>
              </w:rPr>
            </w:pPr>
          </w:p>
          <w:p w14:paraId="4BD8834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C306D8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8E73CEB"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A18F1E4"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A048EAC" w14:textId="77777777" w:rsidR="00EE0C96" w:rsidRDefault="00EE0C96" w:rsidP="0008354C">
            <w:pPr>
              <w:spacing w:after="0" w:line="240" w:lineRule="auto"/>
              <w:rPr>
                <w:rFonts w:ascii="Times New Roman" w:hAnsi="Times New Roman"/>
                <w:sz w:val="21"/>
                <w:szCs w:val="21"/>
              </w:rPr>
            </w:pPr>
          </w:p>
          <w:p w14:paraId="6BE223F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5D8A9F8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A1623E8"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2E6C416A"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A1659F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6857BF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F1B7E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692803F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:{{a.var2.five_prime_cds}}-{{a.var2.three_prime_gene}}:{{a.var2.five_prime_cds}}</w:t>
            </w:r>
            <w:r>
              <w:rPr>
                <w:rFonts w:ascii="Times New Roman" w:hAnsi="Times New Roman" w:hint="eastAsia"/>
                <w:sz w:val="21"/>
                <w:szCs w:val="21"/>
              </w:rPr>
              <w:t>融合</w:t>
            </w:r>
          </w:p>
          <w:p w14:paraId="3F2CCA4F"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345A1F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007D132D"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955601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B543BC8" w14:textId="77777777" w:rsidR="00EE0C96" w:rsidRDefault="00EE0C96" w:rsidP="0008354C">
            <w:pPr>
              <w:spacing w:after="0" w:line="240" w:lineRule="auto"/>
              <w:rPr>
                <w:rFonts w:ascii="Times New Roman" w:hAnsi="Times New Roman"/>
                <w:sz w:val="21"/>
                <w:szCs w:val="21"/>
              </w:rPr>
            </w:pPr>
          </w:p>
          <w:p w14:paraId="29863C6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DC7FF9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A59C07"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85F6D4C"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FF0AB4B"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6EE815F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589E9325"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567FCF2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039F2E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A28D14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AF060B7"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BB13E4"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DF6C947"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6F946C2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C05F95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3AA104"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0401BAC"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672943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ABD545"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F219E1E" w14:textId="77777777" w:rsidR="00EE0C96" w:rsidRPr="002512F1" w:rsidRDefault="00EE0C96" w:rsidP="0008354C">
            <w:pPr>
              <w:spacing w:after="0" w:line="240" w:lineRule="auto"/>
              <w:rPr>
                <w:rFonts w:ascii="Times New Roman" w:hAnsi="Times New Roman"/>
                <w:sz w:val="21"/>
                <w:szCs w:val="21"/>
                <w:highlight w:val="green"/>
              </w:rPr>
            </w:pPr>
          </w:p>
          <w:p w14:paraId="27BBCDE0"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AD5D035"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7A1662F" w14:textId="77777777" w:rsidR="00EE0C96" w:rsidRDefault="00EE0C96" w:rsidP="0008354C">
            <w:pPr>
              <w:spacing w:after="0" w:line="240" w:lineRule="auto"/>
              <w:rPr>
                <w:rFonts w:ascii="Times New Roman" w:hAnsi="Times New Roman"/>
                <w:sz w:val="21"/>
                <w:szCs w:val="21"/>
              </w:rPr>
            </w:pPr>
          </w:p>
          <w:p w14:paraId="75D9E65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EE0C96" w14:paraId="6E04E7D8"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6AB8B1F"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D3F4387" w14:textId="77777777" w:rsidR="00EE0C96" w:rsidRDefault="00EE0C96" w:rsidP="00EE0C96">
      <w:pPr>
        <w:spacing w:after="0" w:line="240" w:lineRule="auto"/>
        <w:rPr>
          <w:rFonts w:ascii="Times New Roman" w:hAnsi="Times New Roman"/>
          <w:b/>
          <w:bCs/>
          <w:sz w:val="24"/>
          <w:szCs w:val="24"/>
        </w:rPr>
      </w:pPr>
    </w:p>
    <w:p w14:paraId="0D2C7AE9" w14:textId="10957A2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7D2B2BF" w14:textId="77777777" w:rsidR="000628B4" w:rsidRDefault="000628B4" w:rsidP="000628B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628B4" w:rsidRPr="007908EE" w14:paraId="00E3A9C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57EE9FE" w14:textId="77777777" w:rsidR="000628B4" w:rsidRPr="007908EE" w:rsidRDefault="000628B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628B4" w:rsidRPr="007908EE" w14:paraId="18429E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8F56F2B"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AB694B9" w14:textId="129A5B26" w:rsidR="000628B4" w:rsidRPr="00F75781" w:rsidRDefault="00D831C0"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7442D2" w14:textId="3CFF649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341BF3"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112D2"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DBB81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320DDE" w14:textId="1C2CFAE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4AC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0628B4" w:rsidRPr="007908EE" w14:paraId="2EFF7C0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CFA42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D94590"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4E4D2D"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3831A"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9486D" w14:textId="2C9D4E4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C381D"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1AB6C" w14:textId="05BF82E5"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C79FD84"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0628B4" w:rsidRPr="007908EE" w14:paraId="086E98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4618E6" w14:textId="541A8CEF"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35E8CE" w14:textId="76436D48"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D831C0"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30D19F" w14:textId="2CB055BF" w:rsidR="000628B4" w:rsidRPr="00F75781" w:rsidRDefault="000628B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E68FBC" w14:textId="3318F55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sidR="00D831C0"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250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C0BA7B8"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2E0314"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E38E9D0" w14:textId="77777777" w:rsidR="000628B4" w:rsidRPr="00F75781" w:rsidRDefault="000628B4" w:rsidP="0008354C">
            <w:pPr>
              <w:spacing w:after="0" w:line="240" w:lineRule="auto"/>
              <w:jc w:val="center"/>
              <w:textAlignment w:val="bottom"/>
              <w:rPr>
                <w:rFonts w:ascii="Times New Roman" w:hAnsi="Times New Roman"/>
                <w:sz w:val="18"/>
                <w:szCs w:val="18"/>
              </w:rPr>
            </w:pPr>
          </w:p>
        </w:tc>
      </w:tr>
    </w:tbl>
    <w:p w14:paraId="10FA4BEC" w14:textId="77777777" w:rsidR="000628B4" w:rsidRPr="00E83813" w:rsidRDefault="000628B4" w:rsidP="000628B4">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E15B317" w14:textId="1A758C21" w:rsidR="000628B4" w:rsidRDefault="000628B4" w:rsidP="000628B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1455E120"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45F32D13" w14:textId="77777777" w:rsidR="000628B4" w:rsidRPr="00E83813" w:rsidRDefault="000628B4" w:rsidP="000628B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8AACC5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10CC" w:rsidRDefault="00390BEA"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Marilyn M Li, Michael Datto, Eric J </w:t>
      </w:r>
      <w:proofErr w:type="spellStart"/>
      <w:r w:rsidRPr="00BA10CC">
        <w:rPr>
          <w:rFonts w:ascii="Times New Roman" w:eastAsia="宋体" w:hAnsi="Times New Roman"/>
          <w:b w:val="0"/>
          <w:bCs/>
          <w:color w:val="3B3838"/>
          <w:sz w:val="18"/>
          <w:szCs w:val="18"/>
          <w:shd w:val="clear" w:color="auto" w:fill="FFFFFF"/>
        </w:rPr>
        <w:t>Duncavage,et</w:t>
      </w:r>
      <w:proofErr w:type="spellEnd"/>
      <w:r w:rsidRPr="00BA10CC">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for a in (</w:t>
      </w:r>
      <w:proofErr w:type="spellStart"/>
      <w:r w:rsidRPr="00BA10CC">
        <w:rPr>
          <w:rFonts w:ascii="Times New Roman" w:eastAsia="宋体" w:hAnsi="Times New Roman"/>
          <w:b w:val="0"/>
          <w:bCs/>
          <w:color w:val="3B3838"/>
          <w:sz w:val="18"/>
          <w:szCs w:val="18"/>
          <w:shd w:val="clear" w:color="auto" w:fill="FFFFFF"/>
        </w:rPr>
        <w:t>refer.fixed</w:t>
      </w:r>
      <w:proofErr w:type="spellEnd"/>
      <w:r w:rsidRPr="00BA10CC">
        <w:rPr>
          <w:rFonts w:ascii="Times New Roman" w:eastAsia="宋体" w:hAnsi="Times New Roman"/>
          <w:b w:val="0"/>
          <w:bCs/>
          <w:color w:val="3B3838"/>
          <w:sz w:val="18"/>
          <w:szCs w:val="18"/>
          <w:shd w:val="clear" w:color="auto" w:fill="FFFFFF"/>
        </w:rPr>
        <w:t xml:space="preserve"> + refer.dynamic.s_var12 + </w:t>
      </w:r>
      <w:proofErr w:type="spellStart"/>
      <w:r w:rsidRPr="00BA10CC">
        <w:rPr>
          <w:rFonts w:ascii="Times New Roman" w:eastAsia="宋体" w:hAnsi="Times New Roman"/>
          <w:b w:val="0"/>
          <w:bCs/>
          <w:color w:val="3B3838"/>
          <w:sz w:val="18"/>
          <w:szCs w:val="18"/>
          <w:shd w:val="clear" w:color="auto" w:fill="FFFFFF"/>
        </w:rPr>
        <w:t>refer.dynamic.s_var_onco_nodrug</w:t>
      </w:r>
      <w:proofErr w:type="spellEnd"/>
      <w:r w:rsidRPr="00BA10CC">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10CC">
        <w:rPr>
          <w:rFonts w:ascii="Times New Roman" w:eastAsia="宋体" w:hAnsi="Times New Roman"/>
          <w:b w:val="0"/>
          <w:bCs/>
          <w:color w:val="3B3838"/>
          <w:sz w:val="18"/>
          <w:szCs w:val="18"/>
          <w:shd w:val="clear" w:color="auto" w:fill="FFFFFF"/>
        </w:rPr>
        <w:t>refer.dynamic.knb</w:t>
      </w:r>
      <w:proofErr w:type="spellEnd"/>
      <w:r w:rsidRPr="00BA10CC">
        <w:rPr>
          <w:rFonts w:ascii="Times New Roman" w:eastAsia="宋体" w:hAnsi="Times New Roman"/>
          <w:b w:val="0"/>
          <w:bCs/>
          <w:color w:val="3B3838"/>
          <w:sz w:val="18"/>
          <w:szCs w:val="18"/>
          <w:shd w:val="clear" w:color="auto" w:fill="FFFFFF"/>
        </w:rPr>
        <w:t>)|unique%}</w:t>
      </w:r>
    </w:p>
    <w:p w14:paraId="1A63AFFC"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{{a}}</w:t>
      </w:r>
    </w:p>
    <w:p w14:paraId="43B9DE91" w14:textId="3F042E33" w:rsidR="00AB38B5"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{%p </w:t>
      </w:r>
      <w:proofErr w:type="spellStart"/>
      <w:r w:rsidRPr="00BA10CC">
        <w:rPr>
          <w:rFonts w:ascii="Times New Roman" w:eastAsia="宋体" w:hAnsi="Times New Roman"/>
          <w:b w:val="0"/>
          <w:bCs/>
          <w:color w:val="3B3838"/>
          <w:sz w:val="18"/>
          <w:szCs w:val="18"/>
          <w:shd w:val="clear" w:color="auto" w:fill="FFFFFF"/>
        </w:rPr>
        <w:t>endfor</w:t>
      </w:r>
      <w:proofErr w:type="spellEnd"/>
      <w:r w:rsidRPr="00BA10CC">
        <w:rPr>
          <w:rFonts w:ascii="Times New Roman" w:eastAsia="宋体" w:hAnsi="Times New Roman"/>
          <w:b w:val="0"/>
          <w:bCs/>
          <w:color w:val="3B3838"/>
          <w:sz w:val="18"/>
          <w:szCs w:val="18"/>
          <w:shd w:val="clear" w:color="auto" w:fill="FFFFFF"/>
        </w:rPr>
        <w:t>%}</w:t>
      </w:r>
    </w:p>
    <w:sectPr w:rsidR="00AB38B5" w:rsidRPr="00BA10C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C1EAF" w14:textId="77777777" w:rsidR="00201BEA" w:rsidRDefault="00201BEA">
      <w:pPr>
        <w:spacing w:line="240" w:lineRule="auto"/>
      </w:pPr>
      <w:r>
        <w:separator/>
      </w:r>
    </w:p>
  </w:endnote>
  <w:endnote w:type="continuationSeparator" w:id="0">
    <w:p w14:paraId="1BFE0C37" w14:textId="77777777" w:rsidR="00201BEA" w:rsidRDefault="00201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02FF0" w14:textId="77777777" w:rsidR="00201BEA" w:rsidRDefault="00201BEA">
      <w:pPr>
        <w:spacing w:after="0"/>
      </w:pPr>
      <w:r>
        <w:separator/>
      </w:r>
    </w:p>
  </w:footnote>
  <w:footnote w:type="continuationSeparator" w:id="0">
    <w:p w14:paraId="51639F6C" w14:textId="77777777" w:rsidR="00201BEA" w:rsidRDefault="00201B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A182027"/>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8B4"/>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41F"/>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4E4"/>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5"/>
    <w:rsid w:val="001E4EB6"/>
    <w:rsid w:val="001E57BF"/>
    <w:rsid w:val="001E6AAE"/>
    <w:rsid w:val="001E7936"/>
    <w:rsid w:val="001F02E6"/>
    <w:rsid w:val="001F09E9"/>
    <w:rsid w:val="001F1999"/>
    <w:rsid w:val="001F36D5"/>
    <w:rsid w:val="001F5FAB"/>
    <w:rsid w:val="001F631F"/>
    <w:rsid w:val="001F6CF5"/>
    <w:rsid w:val="001F7739"/>
    <w:rsid w:val="00201BEA"/>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5F48"/>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28"/>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873"/>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9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A9E"/>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BFC"/>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7CF"/>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2FFE"/>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B6"/>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74A"/>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53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0CC"/>
    <w:rsid w:val="00BA1AC7"/>
    <w:rsid w:val="00BA391D"/>
    <w:rsid w:val="00BA4B08"/>
    <w:rsid w:val="00BA5A00"/>
    <w:rsid w:val="00BA69A6"/>
    <w:rsid w:val="00BA6BC8"/>
    <w:rsid w:val="00BA7CC9"/>
    <w:rsid w:val="00BA7E7D"/>
    <w:rsid w:val="00BB03C3"/>
    <w:rsid w:val="00BB08C6"/>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CD6"/>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1C0"/>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430"/>
    <w:rsid w:val="00ED4043"/>
    <w:rsid w:val="00ED4AF7"/>
    <w:rsid w:val="00ED50BB"/>
    <w:rsid w:val="00ED69D5"/>
    <w:rsid w:val="00EE057B"/>
    <w:rsid w:val="00EE0C96"/>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52D1"/>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444</TotalTime>
  <Pages>18</Pages>
  <Words>4134</Words>
  <Characters>23569</Characters>
  <Application>Microsoft Office Word</Application>
  <DocSecurity>0</DocSecurity>
  <Lines>196</Lines>
  <Paragraphs>55</Paragraphs>
  <ScaleCrop>false</ScaleCrop>
  <Company>P R C</Company>
  <LinksUpToDate>false</LinksUpToDate>
  <CharactersWithSpaces>27648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60</cp:revision>
  <cp:lastPrinted>2024-05-24T10:36:00Z</cp:lastPrinted>
  <dcterms:created xsi:type="dcterms:W3CDTF">2024-05-24T07:03:00Z</dcterms:created>
  <dcterms:modified xsi:type="dcterms:W3CDTF">2025-06-11T09:13:00Z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