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w:t>
            </w:r>
            <w:proofErr w:type="gramEnd"/>
            <w:r w:rsidR="00E145C4" w:rsidRPr="00E145C4">
              <w:rPr>
                <w:rFonts w:ascii="Times New Roman" w:hAnsi="Times New Roman"/>
                <w:sz w:val="24"/>
                <w:szCs w:val="24"/>
                <w:lang w:val="en-CA"/>
              </w:rPr>
              <w:t>_name</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patient_name</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proofErr w:type="gram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 xml:space="preserve">{%if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 xml:space="preserve">%}{{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77777777"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w:t>
            </w:r>
            <w:proofErr w:type="gramEnd"/>
            <w:r w:rsidR="00E145C4" w:rsidRPr="00E145C4">
              <w:rPr>
                <w:rFonts w:ascii="Times New Roman" w:hAnsi="Times New Roman"/>
                <w:sz w:val="24"/>
                <w:szCs w:val="24"/>
                <w:lang w:val="en-CA"/>
              </w:rPr>
              <w:t>_depart</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hosp_depart</w:t>
            </w:r>
            <w:proofErr w:type="spellEnd"/>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proofErr w:type="gramStart"/>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w:t>
            </w:r>
            <w:proofErr w:type="gramEnd"/>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w:t>
            </w:r>
            <w:proofErr w:type="gramEnd"/>
            <w:r w:rsidR="00680054" w:rsidRPr="00680054">
              <w:rPr>
                <w:rFonts w:ascii="Times New Roman" w:hAnsi="Times New Roman"/>
                <w:sz w:val="24"/>
                <w:szCs w:val="24"/>
                <w:lang w:val="en-CA"/>
              </w:rPr>
              <w:t>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w:t>
            </w:r>
            <w:proofErr w:type="gramEnd"/>
            <w:r w:rsidR="00680054" w:rsidRPr="00680054">
              <w:rPr>
                <w:rFonts w:ascii="Times New Roman" w:hAnsi="Times New Roman"/>
                <w:sz w:val="24"/>
                <w:szCs w:val="24"/>
                <w:lang w:val="en-CA"/>
              </w:rPr>
              <w:t>_service_no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outpatient_service_no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proofErr w:type="spellStart"/>
            <w:proofErr w:type="gramStart"/>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w:t>
            </w:r>
            <w:proofErr w:type="gramEnd"/>
            <w:r w:rsidR="00D42954" w:rsidRPr="00D42954">
              <w:rPr>
                <w:rFonts w:ascii="Times New Roman" w:hAnsi="Times New Roman"/>
                <w:b/>
                <w:bCs/>
                <w:sz w:val="24"/>
                <w:szCs w:val="24"/>
                <w:lang w:val="en-CA"/>
              </w:rPr>
              <w:t>_number</w:t>
            </w:r>
            <w:proofErr w:type="spellEnd"/>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w:t>
            </w:r>
            <w:proofErr w:type="gramEnd"/>
            <w:r w:rsidR="00680054" w:rsidRPr="00680054">
              <w:rPr>
                <w:rFonts w:ascii="Times New Roman" w:hAnsi="Times New Roman"/>
                <w:sz w:val="24"/>
                <w:szCs w:val="24"/>
                <w:lang w:val="en-CA"/>
              </w:rPr>
              <w:t>_id</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pathological_id</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w:t>
            </w:r>
            <w:proofErr w:type="gramEnd"/>
            <w:r w:rsidR="00680054" w:rsidRPr="00680054">
              <w:rPr>
                <w:rFonts w:ascii="Times New Roman" w:hAnsi="Times New Roman"/>
                <w:sz w:val="24"/>
                <w:szCs w:val="24"/>
                <w:lang w:val="en-CA"/>
              </w:rPr>
              <w:t>_diagn</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pathol_diagn</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13A02A2A"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sample_type</w:t>
            </w:r>
            <w:proofErr w:type="spellEnd"/>
            <w:proofErr w:type="gramStart"/>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w:t>
            </w:r>
            <w:proofErr w:type="gramEnd"/>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sample_type</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 xml:space="preserve">{%if </w:t>
            </w:r>
            <w:proofErr w:type="spellStart"/>
            <w:proofErr w:type="gramStart"/>
            <w:r w:rsidR="00335276" w:rsidRPr="00335276">
              <w:rPr>
                <w:rFonts w:ascii="Times New Roman" w:hAnsi="Times New Roman"/>
                <w:sz w:val="24"/>
                <w:szCs w:val="24"/>
              </w:rPr>
              <w:t>sample.tumor</w:t>
            </w:r>
            <w:proofErr w:type="gramEnd"/>
            <w:r w:rsidR="00335276" w:rsidRPr="00335276">
              <w:rPr>
                <w:rFonts w:ascii="Times New Roman" w:hAnsi="Times New Roman"/>
                <w:sz w:val="24"/>
                <w:szCs w:val="24"/>
              </w:rPr>
              <w:t>_content</w:t>
            </w:r>
            <w:proofErr w:type="spellEnd"/>
            <w:r w:rsidR="00335276" w:rsidRPr="00335276">
              <w:rPr>
                <w:rFonts w:ascii="Times New Roman" w:hAnsi="Times New Roman"/>
                <w:sz w:val="24"/>
                <w:szCs w:val="24"/>
              </w:rPr>
              <w:t>%}{{</w:t>
            </w:r>
            <w:proofErr w:type="spellStart"/>
            <w:r w:rsidR="00335276" w:rsidRPr="00335276">
              <w:rPr>
                <w:rFonts w:ascii="Times New Roman" w:hAnsi="Times New Roman"/>
                <w:sz w:val="24"/>
                <w:szCs w:val="24"/>
              </w:rPr>
              <w:t>sample.tumor_content</w:t>
            </w:r>
            <w:proofErr w:type="spellEnd"/>
            <w:r w:rsidR="00335276" w:rsidRPr="00335276">
              <w:rPr>
                <w:rFonts w:ascii="Times New Roman" w:hAnsi="Times New Roman"/>
                <w:sz w:val="24"/>
                <w:szCs w:val="24"/>
              </w:rPr>
              <w:t xml:space="preserve">}}{%else%}{%if </w:t>
            </w:r>
            <w:proofErr w:type="spellStart"/>
            <w:r w:rsidR="00335276" w:rsidRPr="00335276">
              <w:rPr>
                <w:rFonts w:ascii="Times New Roman" w:hAnsi="Times New Roman"/>
                <w:sz w:val="24"/>
                <w:szCs w:val="24"/>
              </w:rPr>
              <w:t>lib_quality_control</w:t>
            </w:r>
            <w:proofErr w:type="spellEnd"/>
            <w:r w:rsidR="00335276" w:rsidRPr="00335276">
              <w:rPr>
                <w:rFonts w:ascii="Times New Roman" w:hAnsi="Times New Roman"/>
                <w:sz w:val="24"/>
                <w:szCs w:val="24"/>
              </w:rPr>
              <w:t xml:space="preserve"> and </w:t>
            </w:r>
            <w:proofErr w:type="spellStart"/>
            <w:r w:rsidR="00335276" w:rsidRPr="00335276">
              <w:rPr>
                <w:rFonts w:ascii="Times New Roman" w:hAnsi="Times New Roman"/>
                <w:sz w:val="24"/>
                <w:szCs w:val="24"/>
              </w:rPr>
              <w:t>lib_quality_control.lib_dna_qc</w:t>
            </w:r>
            <w:proofErr w:type="spellEnd"/>
            <w:r w:rsidR="00335276"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w:t>
            </w:r>
            <w:proofErr w:type="gramEnd"/>
            <w:r w:rsidR="00680054" w:rsidRPr="00680054">
              <w:rPr>
                <w:rFonts w:ascii="Times New Roman" w:hAnsi="Times New Roman"/>
                <w:sz w:val="24"/>
                <w:szCs w:val="24"/>
                <w:lang w:val="en-CA"/>
              </w:rPr>
              <w:t>_data</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receive_data</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7970CB5"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680054">
              <w:rPr>
                <w:rFonts w:ascii="Times New Roman" w:hAnsi="Times New Roman"/>
                <w:sz w:val="24"/>
                <w:szCs w:val="24"/>
              </w:rPr>
              <w:t>{{</w:t>
            </w:r>
            <w:proofErr w:type="spellStart"/>
            <w:proofErr w:type="gramStart"/>
            <w:r w:rsidR="00680054">
              <w:rPr>
                <w:rFonts w:ascii="Times New Roman" w:hAnsi="Times New Roman"/>
                <w:sz w:val="24"/>
                <w:szCs w:val="24"/>
              </w:rPr>
              <w:t>sample.report</w:t>
            </w:r>
            <w:proofErr w:type="gramEnd"/>
            <w:r w:rsidR="00680054">
              <w:rPr>
                <w:rFonts w:ascii="Times New Roman" w:hAnsi="Times New Roman"/>
                <w:sz w:val="24"/>
                <w:szCs w:val="24"/>
              </w:rPr>
              <w:t>_date</w:t>
            </w:r>
            <w:proofErr w:type="spellEnd"/>
            <w:r w:rsidR="00680054">
              <w:rPr>
                <w:rFonts w:ascii="Times New Roman" w:hAnsi="Times New Roman"/>
                <w:sz w:val="24"/>
                <w:szCs w:val="24"/>
              </w:rPr>
              <w:t>}}</w:t>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4E6A1FBC" w:rsidR="00AB38B5" w:rsidRDefault="00D65517">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6DCFD24B">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538B2" w14:paraId="29816E86" w14:textId="77777777" w:rsidTr="00714CC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538B2"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AB38B5" w:rsidRPr="007538B2" w14:paraId="0B023063" w14:textId="77777777" w:rsidTr="00714C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29EA39D2" w:rsidR="00AB38B5" w:rsidRPr="007538B2" w:rsidRDefault="008F7CB4">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AB38B5" w:rsidRPr="007538B2" w14:paraId="44D7AF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1D7F4B82"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7E302B2"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00C41815" w:rsidRPr="007538B2">
              <w:rPr>
                <w:rFonts w:ascii="Times New Roman" w:hAnsi="Times New Roman" w:hint="eastAsia"/>
                <w:b/>
                <w:bCs/>
                <w:sz w:val="24"/>
                <w:szCs w:val="24"/>
              </w:rPr>
              <w:t>/</w:t>
            </w:r>
            <w:r w:rsidR="00C41815" w:rsidRPr="007538B2">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F0868B"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2DF8AAC"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1081E" w:rsidRPr="007538B2" w14:paraId="7B32B53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0C323242" w:rsidR="00D1081E" w:rsidRPr="007538B2" w:rsidRDefault="00DE0DE7">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w:t>
            </w:r>
            <w:proofErr w:type="spellStart"/>
            <w:proofErr w:type="gramStart"/>
            <w:r w:rsidRPr="00DE0DE7">
              <w:rPr>
                <w:rFonts w:ascii="Times New Roman" w:hAnsi="Times New Roman"/>
                <w:sz w:val="21"/>
                <w:szCs w:val="21"/>
                <w:highlight w:val="magenta"/>
              </w:rPr>
              <w:t>sample.control</w:t>
            </w:r>
            <w:proofErr w:type="gramEnd"/>
            <w:r w:rsidRPr="00DE0DE7">
              <w:rPr>
                <w:rFonts w:ascii="Times New Roman" w:hAnsi="Times New Roman"/>
                <w:sz w:val="21"/>
                <w:szCs w:val="21"/>
                <w:highlight w:val="magenta"/>
              </w:rPr>
              <w:t>_sample_id</w:t>
            </w:r>
            <w:proofErr w:type="spellEnd"/>
            <w:r w:rsidRPr="00DE0DE7">
              <w:rPr>
                <w:rFonts w:ascii="Times New Roman" w:hAnsi="Times New Roman"/>
                <w:sz w:val="21"/>
                <w:szCs w:val="21"/>
                <w:highlight w:val="magenta"/>
              </w:rPr>
              <w:t>%}</w:t>
            </w:r>
          </w:p>
        </w:tc>
      </w:tr>
      <w:tr w:rsidR="00DE0DE7" w:rsidRPr="007538B2" w14:paraId="59DD6D6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E0C531E" w14:textId="52955E90" w:rsidR="00DE0DE7" w:rsidRPr="007538B2" w:rsidRDefault="00DE0DE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1081E" w:rsidRPr="007538B2" w14:paraId="1A5962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22541C7" w14:textId="5E236EDC"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w:t>
            </w:r>
            <w:r w:rsidR="006631B4" w:rsidRPr="007538B2">
              <w:rPr>
                <w:rFonts w:ascii="Times New Roman" w:hAnsi="Times New Roman"/>
                <w:sz w:val="21"/>
                <w:szCs w:val="21"/>
              </w:rPr>
              <w:t xml:space="preserve"> (</w:t>
            </w:r>
            <w:r w:rsidRPr="007538B2">
              <w:rPr>
                <w:rFonts w:ascii="Times New Roman" w:hAnsi="Times New Roman"/>
                <w:sz w:val="21"/>
                <w:szCs w:val="21"/>
              </w:rPr>
              <w:t>[</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006631B4" w:rsidRPr="007538B2">
              <w:rPr>
                <w:rFonts w:ascii="Times New Roman" w:hAnsi="Times New Roman"/>
                <w:sz w:val="21"/>
                <w:szCs w:val="21"/>
              </w:rPr>
              <w:t>)</w:t>
            </w:r>
            <w:r w:rsidR="006631B4" w:rsidRPr="007538B2">
              <w:rPr>
                <w:rFonts w:ascii="Times New Roman" w:hAnsi="Times New Roman" w:hint="eastAsia"/>
                <w:sz w:val="21"/>
                <w:szCs w:val="21"/>
              </w:rPr>
              <w:t>|</w:t>
            </w:r>
            <w:proofErr w:type="spellStart"/>
            <w:r w:rsidR="006631B4"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D1081E" w:rsidRPr="007538B2" w14:paraId="52D3BDC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6879FF" w14:textId="1F13A9B5" w:rsidR="00D1081E" w:rsidRPr="007538B2" w:rsidRDefault="00CB6E6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E1D179C" w14:textId="5472D786" w:rsidR="00D1081E" w:rsidRPr="007538B2" w:rsidRDefault="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647E82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CB3BC8C" w14:textId="77777777" w:rsidR="00551B4D"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p w14:paraId="7D622E90" w14:textId="0F74537E"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A15049"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991D1AA"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A255C18"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64AEFC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DE07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E10102"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DF05B07"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E1095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C2F1F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6E697BC"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1F8BB2" w14:textId="6757EC73" w:rsidR="00D1081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4C9BB08C"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BD0BBB6" w14:textId="76246B23"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BDE83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D828189"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2B052C4"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163F58E"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2D025F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64C9B3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EA7E5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5FCC94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DC1CF0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F302885"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8F3C3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306429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235FD5D" w14:textId="16C4616A"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sidR="00032556">
              <w:rPr>
                <w:rFonts w:ascii="Times New Roman" w:hAnsi="Times New Roman"/>
                <w:sz w:val="21"/>
                <w:szCs w:val="21"/>
              </w:rPr>
              <w:t xml:space="preserve"> in </w:t>
            </w:r>
            <w:proofErr w:type="gramStart"/>
            <w:r w:rsidR="00032556">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sidR="00032556">
              <w:rPr>
                <w:rFonts w:ascii="Times New Roman" w:hAnsi="Times New Roman"/>
                <w:sz w:val="21"/>
                <w:szCs w:val="21"/>
              </w:rPr>
              <w:t>, “</w:t>
            </w:r>
            <w:proofErr w:type="spellStart"/>
            <w:r w:rsidR="00032556" w:rsidRPr="00032556">
              <w:rPr>
                <w:rFonts w:ascii="Times New Roman" w:hAnsi="Times New Roman"/>
                <w:sz w:val="21"/>
                <w:szCs w:val="21"/>
              </w:rPr>
              <w:t>PSeqRnaSv</w:t>
            </w:r>
            <w:proofErr w:type="spellEnd"/>
            <w:r w:rsidR="00032556">
              <w:rPr>
                <w:rFonts w:ascii="Times New Roman" w:hAnsi="Times New Roman"/>
                <w:sz w:val="21"/>
                <w:szCs w:val="21"/>
              </w:rPr>
              <w:t>”]</w:t>
            </w:r>
            <w:r w:rsidRPr="007538B2">
              <w:rPr>
                <w:rFonts w:ascii="Times New Roman" w:hAnsi="Times New Roman"/>
                <w:sz w:val="21"/>
                <w:szCs w:val="21"/>
              </w:rPr>
              <w:t>%}</w:t>
            </w:r>
          </w:p>
          <w:p w14:paraId="5C45B67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9750F3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E3F0534" w14:textId="1AD504ED" w:rsidR="00D1081E"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76D14F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5ECB477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80747F"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01F9B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D4AEB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E3EFA1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10D483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598CD4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838C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077A45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8098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8C23FCE" w14:textId="32A9BEB2"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F0ED0B7" w14:textId="02ABE7AE" w:rsidR="001B2E32" w:rsidRPr="007538B2" w:rsidRDefault="001B2E32" w:rsidP="001B2E3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5058337" w14:textId="02B1417B" w:rsidR="001B2E32" w:rsidRPr="007538B2" w:rsidRDefault="001B2E32"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F16B1DA"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2B7780D" w14:textId="34B1E751"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26C7937"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672DDE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FB836EC" w14:textId="0FE69021"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w:t>
            </w:r>
            <w:r w:rsidR="00954120"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91FCF3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45CE51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ACC9B9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799E3D"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B84E6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3A54AE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37F05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80CF534" w14:textId="41D6382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00050D9E"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427A86D"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07543F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DBC9FC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49D78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DF22A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857499" w14:textId="02411FC3"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FD77F8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943162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DB4FEE1" w14:textId="3718C34C"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w:t>
            </w:r>
            <w:r w:rsidR="009F4985"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3A2C03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5B442C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F73063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C1523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7C5F6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64AE48"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47F056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7FE3295" w14:textId="4C08FBDF"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009F4985"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DE73787"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A49EEC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1599BF1"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5C00BA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138BA16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6DE50" w14:textId="6EBB6692"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F90750" w14:textId="2A3D26E1"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0CB6CB9C" w14:textId="0AEFC19C"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BADD1A6" w14:textId="682C389F"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00030C65" w:rsidRPr="007538B2">
              <w:rPr>
                <w:rFonts w:ascii="Times New Roman" w:hAnsi="Times New Roman"/>
                <w:sz w:val="21"/>
                <w:szCs w:val="21"/>
              </w:rPr>
              <w:t>a</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650AD10" w14:textId="2BA4A76B"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0C1DE5"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BE3C749"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C612757" w14:textId="258D2492"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62F1D21" w14:textId="2671E615"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00030C65" w:rsidRPr="007538B2">
              <w:rPr>
                <w:rFonts w:ascii="Times New Roman" w:hAnsi="Times New Roman"/>
                <w:sz w:val="21"/>
                <w:szCs w:val="21"/>
              </w:rPr>
              <w:t>a</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87D63D0" w14:textId="66B78551"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D6B00D3"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765463C" w14:textId="77777777" w:rsidR="00D108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3E08A5" w14:textId="7777777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C50619B" w14:textId="603BB340"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1B568A" w14:textId="03BC0C9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056CD1B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6FCF34" w14:textId="710D0232"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1081E" w:rsidRPr="007538B2" w14:paraId="2EB0C7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5994DD" w14:textId="5B2F06D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1081E" w:rsidRPr="007538B2" w14:paraId="0FA4BFF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E4C6A1" w14:textId="259A5FE0"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r w:rsidR="000E5457" w:rsidRPr="007538B2">
              <w:rPr>
                <w:rFonts w:ascii="Times New Roman" w:hAnsi="Times New Roman"/>
                <w:sz w:val="21"/>
                <w:szCs w:val="21"/>
              </w:rPr>
              <w:t>|xajdy_master_var_list</w:t>
            </w:r>
            <w:proofErr w:type="spellEnd"/>
            <w:r w:rsidR="000E5457" w:rsidRPr="007538B2">
              <w:rPr>
                <w:rFonts w:ascii="Times New Roman" w:hAnsi="Times New Roman"/>
                <w:sz w:val="21"/>
                <w:szCs w:val="21"/>
              </w:rPr>
              <w:t xml:space="preserve"> </w:t>
            </w:r>
            <w:r w:rsidRPr="007538B2">
              <w:rPr>
                <w:rFonts w:ascii="Times New Roman" w:hAnsi="Times New Roman"/>
                <w:sz w:val="21"/>
                <w:szCs w:val="21"/>
              </w:rPr>
              <w:t>%}</w:t>
            </w:r>
          </w:p>
        </w:tc>
      </w:tr>
      <w:tr w:rsidR="000E5457" w:rsidRPr="007538B2" w14:paraId="5DFD583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86C4D5" w14:textId="789FF07C" w:rsidR="000E5457" w:rsidRPr="007538B2" w:rsidRDefault="000E5457" w:rsidP="000E545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239FFD0" w14:textId="2AD9AAE0"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A0388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8A5060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DE43D5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811F8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474C59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CE0B9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19EE3B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791B63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096A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6179FA3" w14:textId="5947F969"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869661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E7F60D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7B21C8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6FE12F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C2B052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712D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5FA485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DB4FFA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3C074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3A5E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F3AD02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7D96D5" w14:textId="77777777" w:rsidR="00032556" w:rsidRPr="007538B2" w:rsidRDefault="00032556" w:rsidP="0003255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1E31ED" w14:textId="0D10258D"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353F839" w14:textId="37438920"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0E60CE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48A1F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1F048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A07775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B799BF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624E3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D607AB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95172D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4AE5A5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FCCD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097D47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7666B89" w14:textId="020C78A1"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36B4AA7" w14:textId="337C5DA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61BADE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EEB4A7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3947F0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2D9706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AB90E5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68A01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D23C8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95E1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14B57A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26F279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D4FB2D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58C9EC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EB4D6E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A4E06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42187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855E3" w14:textId="6CB0DABA"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C40196" w14:textId="4521AD1B"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57DC6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53936D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4EF9028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1E413D9"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DA34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2BC61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D5C9569"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DCCA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55D1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F4CA41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A3FC3B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w:t>
            </w:r>
            <w:r w:rsidRPr="007538B2">
              <w:rPr>
                <w:rFonts w:ascii="Times New Roman" w:hAnsi="Times New Roman" w:hint="eastAsia"/>
                <w:sz w:val="21"/>
                <w:szCs w:val="21"/>
              </w:rPr>
              <w:lastRenderedPageBreak/>
              <w:t>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B4460F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494FA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C829F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A2EC5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43CD9E" w14:textId="5F53EAD8"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16552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71850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ADDD8B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BCEF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E1D97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0371C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3A9BB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73D82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33723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46E6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BFF263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669F5E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A0C7F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733EC4F" w14:textId="5C76F73F"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5BA173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A3AFF1" w14:textId="477E4938"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1081E" w:rsidRPr="007538B2" w14:paraId="3829E4FC"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5C049D" w14:textId="5DA0BB8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21097" w:rsidRPr="007538B2" w14:paraId="22ADEB0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97B455" w14:textId="1EB3AE7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2EDFB65" w14:textId="60CA170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ED2155B" w14:textId="2A9A8F7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tc>
        <w:tc>
          <w:tcPr>
            <w:tcW w:w="2551" w:type="dxa"/>
          </w:tcPr>
          <w:p w14:paraId="7C89F85B" w14:textId="067E1A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409B305" w14:textId="2EC3C88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0556627" w14:textId="06B731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00AD7D1E">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73CB78B" w14:textId="504593C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F5A0D0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CB20AC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55524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ECDB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259951" w14:textId="2FEB00E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466A295B" w14:textId="0320639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00AD7D1E">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1C169FD" w14:textId="6E5C646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40BF84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A3FE4C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0396AB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C0754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4776B61" w14:textId="624E194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C97530E" w14:textId="4140C62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00AD7D1E">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00AD7D1E">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45A28E9" w14:textId="701F055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1E050E9" w14:textId="26EE886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00AD7D1E">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58C9B1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268D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81A2C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CBF00" w14:textId="720A9B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8783BB7" w14:textId="6B34BF5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00AD7D1E">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7797B7B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26FD85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CAB0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5F19C6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10B143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45F2F80" w14:textId="2114075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137A11E6"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0E5FB3" w14:textId="07D9A43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02F5CBB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679D1E2" w14:textId="681592F5"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A7581E0" w14:textId="43E1EB9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9043FBE" w14:textId="2AAFF55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330E6644" w14:textId="3B64E62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61D7D" w14:textId="28DD1E5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05615A2" w14:textId="45E192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88BDCB" w14:textId="79B92B23"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5E5FBB3" w14:textId="4FB8DBB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5D46994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0A428" w14:textId="5BFD9D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2C5E99A5"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1EB04F" w14:textId="43522506"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F21097" w:rsidRPr="007538B2" w14:paraId="723A2AE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6B6146B" w14:textId="4BB4947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_II|xajdy_master_var_list</w:t>
            </w:r>
            <w:proofErr w:type="spellEnd"/>
            <w:r w:rsidRPr="007538B2">
              <w:rPr>
                <w:rFonts w:ascii="Times New Roman" w:hAnsi="Times New Roman"/>
                <w:sz w:val="21"/>
                <w:szCs w:val="21"/>
                <w:highlight w:val="cyan"/>
              </w:rPr>
              <w:t xml:space="preserve"> %}</w:t>
            </w:r>
          </w:p>
        </w:tc>
      </w:tr>
      <w:tr w:rsidR="00F21097" w:rsidRPr="007538B2" w14:paraId="463800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9F542F" w14:textId="218AD211"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5F6D6A09" w14:textId="52DFD7F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88486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F39B48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3CF6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660AA2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56D496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CA5D2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07925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8F51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27CD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89C8BE" w14:textId="44F9286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58FCB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8788C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3C0E65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A5121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58D3D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A817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4C6CB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97958E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F5424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1898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994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8C47B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8D7E832" w14:textId="50A7D0E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7E6E2F6" w14:textId="6DF39FD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648584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07016E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72A83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4F8A7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2494C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F9F8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AD42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1E2887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A99EC8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1328A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0C021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F9DCB36" w14:textId="07B9CB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DCB88C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44C15D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5ED916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5F0B34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E1B6D8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D44FA9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4DDE6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59D8B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DB4F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D88A09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D862AD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2F26F78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4F2424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CE517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BB7D9F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31BB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89BA45" w14:textId="09FDECC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726C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9A851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947505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FE2838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DCD56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F3472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FC82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230B76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F9828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C10414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6A5971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29A213B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9DB1C7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DFB18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AB9AD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60B0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BBD93D" w14:textId="4B63029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6853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D6A328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E2037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4FB7C7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EE36E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61C7D1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F79DD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F6E39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294AD3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C7165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CAFDF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19E17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C29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289A97E" w14:textId="5011B88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847784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4279CE" w14:textId="6471914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21097" w:rsidRPr="007538B2" w14:paraId="35A961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C7BCF9" w14:textId="12EA71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1270019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37BE098" w14:textId="4EB8CD27"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5263FF2F" w14:textId="1F89BD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41915A" w14:textId="0236311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B721D63" w14:textId="7406BF7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DE23D3" w14:textId="41EBE5D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C112CB9" w14:textId="11DE3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9ED6B3C" w14:textId="141E73D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4378ED9" w14:textId="6F4DCAC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1FA0C7A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FB788" w14:textId="4BC7CE2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6BAB6B3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C2866A" w14:textId="7B5EC04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21097" w:rsidRPr="007538B2" w14:paraId="5690598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A2B898" w14:textId="39A863D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F21097" w:rsidRPr="007538B2" w14:paraId="1E0CBE5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1C5C7A" w14:textId="2FB6EC18"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814AC82" w14:textId="43FE1C9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2D6DA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7977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93B94E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DCCD7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661472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F4BFC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46EDA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B81E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73E6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C2AB830" w14:textId="36516CF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CCE10C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86776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44705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3A6039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2E4E89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BC95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7B92CF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5FE4F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82A96D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95AA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4844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5EF56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AB55B2A" w14:textId="54C0D2B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DE8F5C9" w14:textId="3A7709E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3C41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5AF09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6FB65E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8241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11267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25D7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8D1DE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65B3F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5B1ED3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5E6A5A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C6D105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29ECAC" w14:textId="0F18C7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C69555B" w14:textId="201F294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FFC59DA" w14:textId="2D038C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F0FD935" w14:textId="000DE28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429595B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9AE024" w14:textId="1F347705"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21097" w:rsidRPr="007538B2" w14:paraId="4A7F975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EAC474" w14:textId="2D0166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4DF81A4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AB19B3" w14:textId="1F14DBD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2305ACBD" w14:textId="3F9A3B4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BC097CB" w14:textId="1AE2142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68C0504" w14:textId="6E2BD67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4A91BC2" w14:textId="22CF52D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9AA8E2" w14:textId="06AA0A8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64DC3E9" w14:textId="4463942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061AB5E" w14:textId="3B372FE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349205F9"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F12E81" w14:textId="00D311A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20A993B3"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508FCE" w14:textId="22C0A37B"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F21097" w:rsidRPr="007538B2" w14:paraId="708E619E"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96D5A0" w14:textId="02EC6AB7"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p>
        </w:tc>
      </w:tr>
      <w:tr w:rsidR="00F21097" w:rsidRPr="007538B2" w14:paraId="3F71609B"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47A429" w14:textId="42C68F4D"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sidRPr="007538B2">
              <w:rPr>
                <w:rFonts w:ascii="Times New Roman" w:hAnsi="Times New Roman"/>
                <w:sz w:val="21"/>
                <w:szCs w:val="21"/>
              </w:rPr>
              <w:t>)</w:t>
            </w:r>
            <w:r w:rsidRPr="007538B2">
              <w:rPr>
                <w:rFonts w:ascii="Times New Roman" w:hAnsi="Times New Roman" w:hint="eastAsia"/>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F21097" w:rsidRPr="007538B2" w14:paraId="2D2AE1F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6044CCE" w14:textId="67294FE7"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E034C82" w14:textId="36EB47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7B2F73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8C9E3C1" w14:textId="77777777" w:rsidR="00823D11"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p w14:paraId="6680D6C5" w14:textId="775952C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BC30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w:t>
            </w:r>
            <w:r w:rsidRPr="007538B2">
              <w:rPr>
                <w:rFonts w:ascii="Times New Roman" w:hAnsi="Times New Roman"/>
                <w:sz w:val="21"/>
                <w:szCs w:val="21"/>
              </w:rPr>
              <w:lastRenderedPageBreak/>
              <w: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98F902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398D43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91161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ACF7A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A8E4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E64ED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106F7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55B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B2CF6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9AF09E" w14:textId="670040EF"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FC7F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5093B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E498F7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123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1A7B3A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9A497B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A5E07B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45B2AC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852E0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84451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FFF744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61DAF3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D804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92651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E182D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08F63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7ECE9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60DABA0" w14:textId="46C11CC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97ACF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764D7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BB47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AE305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680C3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4CAC72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24791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86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A7FC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47E8F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65D24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E5D3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981908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A9167B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74418C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57DE4E1" w14:textId="4A76EFD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FDC06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6FB4F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21C859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B3D0F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09301A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2B47FD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199898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3E47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4CC77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8C094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54BB5D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48CD9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7DBA8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46ACDE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68E09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7DE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C257B8" w14:textId="53817C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98A9EF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6005EE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74514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502CFA3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87729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F449C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63D14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506A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335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1AB4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17DB1E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E1EC92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E18B08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438AAD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FDFF3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350B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ABE85C" w14:textId="1910504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E4FF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314C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357E8A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w:t>
            </w:r>
            <w:r w:rsidRPr="007538B2">
              <w:rPr>
                <w:rFonts w:ascii="Times New Roman" w:hAnsi="Times New Roman"/>
                <w:sz w:val="21"/>
                <w:szCs w:val="21"/>
              </w:rPr>
              <w:lastRenderedPageBreak/>
              <w:t>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E8564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E688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0BD3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C3C80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DDD488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D350F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7AC2FB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3AF968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2EE6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9290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0FE0C4F" w14:textId="1386DF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733B552C"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B2DFAB" w14:textId="12911C7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21097" w:rsidRPr="007538B2" w14:paraId="7FC347B6" w14:textId="77777777" w:rsidTr="00F91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A1D05C" w14:textId="63FED26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F21097" w:rsidRPr="007538B2" w14:paraId="1B43B74A"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952DF0D" w14:textId="41DAC84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 xml:space="preserve"> %}</w:t>
            </w:r>
          </w:p>
        </w:tc>
      </w:tr>
      <w:tr w:rsidR="00F21097" w:rsidRPr="007538B2" w14:paraId="7A9E03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BC5876" w14:textId="447051B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99A764A" w14:textId="23FAD58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lastRenderedPageBreak/>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68DEA1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w:t>
            </w:r>
            <w:r w:rsidRPr="007538B2">
              <w:rPr>
                <w:rFonts w:ascii="Times New Roman" w:hAnsi="Times New Roman"/>
                <w:sz w:val="21"/>
                <w:szCs w:val="21"/>
              </w:rPr>
              <w:lastRenderedPageBreak/>
              <w:t>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FDD85E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06674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57D7E6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A679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C662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FACC4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04B1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17548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5B8E368" w14:textId="5F118B4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F1990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2B949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958A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973581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906AA2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BA0D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FAD92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EA7F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F316A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D77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4413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AAF699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67347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0F8BD2F" w14:textId="7F8C1FB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DA9C49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4E79A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417D78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1B39E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2CF7D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1EB7A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E78513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8D18D9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A32B4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656893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0DB7A2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17E9AF4" w14:textId="4EEAA66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FD9A2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E0F85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481C70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1BD72F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BEF7D1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D9F9B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0FFAF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1AA5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5A50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3C7703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528CA7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8EB309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B3B4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626FD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DB017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D415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0B4541" w14:textId="1F586F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EB18C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C601E7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E7DB9C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84D25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2B1906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0FEB8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F17B3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9103E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4702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23EF2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3DE8DA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BEE2F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B9DF93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66F32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F947A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3DF1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6C9472" w14:textId="036DACA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845F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w:t>
            </w:r>
            <w:r w:rsidRPr="007538B2">
              <w:rPr>
                <w:rFonts w:ascii="Times New Roman" w:hAnsi="Times New Roman"/>
                <w:sz w:val="21"/>
                <w:szCs w:val="21"/>
                <w:highlight w:val="yellow"/>
              </w:rPr>
              <w:lastRenderedPageBreak/>
              <w:t>Diagnostic</w:t>
            </w:r>
            <w:proofErr w:type="spellEnd"/>
            <w:r w:rsidRPr="007538B2">
              <w:rPr>
                <w:rFonts w:ascii="Times New Roman" w:hAnsi="Times New Roman"/>
                <w:sz w:val="21"/>
                <w:szCs w:val="21"/>
                <w:highlight w:val="yellow"/>
              </w:rPr>
              <w:t xml:space="preserve"> %}</w:t>
            </w:r>
          </w:p>
          <w:p w14:paraId="6E412E4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5993E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3080C7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6D2C8C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F6C95D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BC368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684134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3E4AD5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D9AF1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E64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FA77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F7B1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87BE58" w14:textId="6D4F59F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4E5FD1F4" w14:textId="77777777" w:rsidTr="002B4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9E2017C" w14:textId="696A436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21097" w:rsidRPr="007538B2" w14:paraId="5C802EA4" w14:textId="77777777" w:rsidTr="002B4C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9AF39A" w14:textId="2CA7FA8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5D1F93" w:rsidRPr="007538B2" w14:paraId="34E6DD0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A12A49" w14:textId="67F5C10F" w:rsidR="005D1F93" w:rsidRPr="007538B2" w:rsidRDefault="005D1F93" w:rsidP="005D1F93">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lastRenderedPageBreak/>
              <w:t>I</w:t>
            </w:r>
            <w:r w:rsidRPr="007538B2">
              <w:rPr>
                <w:rFonts w:ascii="Times New Roman" w:hAnsi="Times New Roman"/>
                <w:b w:val="0"/>
                <w:bCs w:val="0"/>
                <w:sz w:val="21"/>
                <w:szCs w:val="21"/>
              </w:rPr>
              <w:t>类</w:t>
            </w:r>
          </w:p>
        </w:tc>
        <w:tc>
          <w:tcPr>
            <w:tcW w:w="709" w:type="dxa"/>
          </w:tcPr>
          <w:p w14:paraId="71E03651" w14:textId="59FC463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190AEBF" w14:textId="3E1FCB02"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tc>
        <w:tc>
          <w:tcPr>
            <w:tcW w:w="2551" w:type="dxa"/>
          </w:tcPr>
          <w:p w14:paraId="668CAFD3" w14:textId="64BBE9A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3E4214B5" w14:textId="1800D63D"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A58F6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1F72104"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70BA6D3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FCE43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CC2152"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270C9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21428B" w14:textId="411C14B1"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48A009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D4619B2"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55547DE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56F089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FAA7F5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E44D0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02795A" w14:textId="636BDB42"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6C6F8AD5"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0E2DED5E"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2F7D67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8EC3AB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9969A3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1A6E7E1"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1A69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F4FEC4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2890D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749B6F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1FDDFC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37F97C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0EECB7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CF66E01" w14:textId="34007F14"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D25B74F" w14:textId="77777777" w:rsidTr="004503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9960DD" w14:textId="3E61F80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644205CF"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04E2178" w14:textId="1DA51DE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066BBBB" w14:textId="6279D3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03CC52F" w14:textId="76AC38B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656427" w14:textId="4809AFF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AC02255" w14:textId="36B0293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7F1DB84" w14:textId="1F2ADDD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47F191D" w14:textId="4A8CF19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AF35648" w14:textId="1C1D3D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C5B4F6A"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912412E" w14:textId="7C31D0E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4BC050EF" w14:textId="77777777" w:rsidTr="00335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222A5F" w14:textId="1E2925D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F21097" w:rsidRPr="007538B2" w14:paraId="59A04148"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FF6A5C" w14:textId="2B9D4175"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w:t>
            </w:r>
            <w:r w:rsidRPr="00E51CED">
              <w:rPr>
                <w:rFonts w:ascii="Times New Roman" w:hAnsi="Times New Roman"/>
                <w:sz w:val="21"/>
                <w:szCs w:val="21"/>
                <w:highlight w:val="cyan"/>
              </w:rPr>
              <w:t>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w:t>
            </w:r>
            <w:proofErr w:type="spellStart"/>
            <w:r w:rsidRPr="00E51CED">
              <w:rPr>
                <w:rFonts w:ascii="Times New Roman" w:hAnsi="Times New Roman"/>
                <w:sz w:val="21"/>
                <w:szCs w:val="21"/>
                <w:highlight w:val="cyan"/>
              </w:rPr>
              <w:t>x</w:t>
            </w:r>
            <w:r w:rsidRPr="007538B2">
              <w:rPr>
                <w:rFonts w:ascii="Times New Roman" w:hAnsi="Times New Roman"/>
                <w:sz w:val="21"/>
                <w:szCs w:val="21"/>
                <w:highlight w:val="cyan"/>
              </w:rPr>
              <w:t>ajdy_master_var_list</w:t>
            </w:r>
            <w:proofErr w:type="spellEnd"/>
            <w:r w:rsidRPr="007538B2">
              <w:rPr>
                <w:rFonts w:ascii="Times New Roman" w:hAnsi="Times New Roman"/>
                <w:sz w:val="21"/>
                <w:szCs w:val="21"/>
                <w:highlight w:val="cyan"/>
              </w:rPr>
              <w:t xml:space="preserve"> %}</w:t>
            </w:r>
          </w:p>
        </w:tc>
      </w:tr>
      <w:tr w:rsidR="00F21097" w:rsidRPr="007538B2" w14:paraId="4512561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550D26F" w14:textId="5E77BD5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28A5BE86" w14:textId="32A7BAE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r>
              <w:t xml:space="preserve"> </w:t>
            </w:r>
            <w:proofErr w:type="spellStart"/>
            <w:r w:rsidRPr="00F55E9F">
              <w:rPr>
                <w:rFonts w:ascii="Times New Roman" w:hAnsi="Times New Roman"/>
                <w:sz w:val="21"/>
                <w:szCs w:val="21"/>
              </w:rPr>
              <w:t>var.var_somatic.level_II</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var.var_germline.regimen_level_II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67B9F2E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3A8709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FF447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696E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CC2BC8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C7BF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AFCAD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A88D2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0ACF2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98AD81E" w14:textId="7FBA8B4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27DD09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FB770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B692A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C85E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8F260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60F95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644B3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54F76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471321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9C1E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390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493CF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8160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E91F500" w14:textId="0F6A661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7FDA87B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D958D1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D53615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2C9E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612DD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28A3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70496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616FE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B410A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9311B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BFE6F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070F5D1" w14:textId="3B1A4D9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1E90A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EA08D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0557CE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7AA647B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81948F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10E25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C880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5F64DE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517283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46F115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3F8E90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F10BB2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E9EDC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533D0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A65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03454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930D39" w14:textId="138574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1DDFB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BF86FC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4E57ED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33EC7A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A7E468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9659D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4D027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64BE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E6D60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AE0D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84BDFB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1D1B65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54BDE4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A9AFA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E764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5BDE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F0353" w14:textId="19821ED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FE6651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4C20B2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33306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79B97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0408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0B9490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2BC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86ACEA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w:t>
            </w:r>
            <w:r w:rsidRPr="007538B2">
              <w:rPr>
                <w:rFonts w:ascii="Times New Roman" w:hAnsi="Times New Roman"/>
                <w:sz w:val="21"/>
                <w:szCs w:val="21"/>
              </w:rPr>
              <w:lastRenderedPageBreak/>
              <w:t>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48622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8E46A7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DD47AF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7F4B7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D7F3BB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9DF42CC" w14:textId="7521F44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C442F66" w14:textId="77777777" w:rsidTr="0079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4BCDBAD" w14:textId="14CF086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21097" w:rsidRPr="007538B2" w14:paraId="5FCB0A4B" w14:textId="77777777" w:rsidTr="0079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CDBD9" w14:textId="65825AC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3D54A3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BF5743" w14:textId="2A453E3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6838481" w14:textId="3D70C3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7EF032" w14:textId="2A11D18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D1BC3A" w14:textId="089FCD7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72EE5E6" w14:textId="7598E74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366073" w14:textId="05EE55D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A1F08F3" w14:textId="2360872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3A71EC8" w14:textId="492DBFC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99F927B"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372BFF" w14:textId="221A1C0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77246A70" w14:textId="77777777" w:rsidTr="005F20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65B02D" w14:textId="21C275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F21097" w:rsidRPr="007538B2" w14:paraId="1683E3EA"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2ACB40B" w14:textId="1EA9CCB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F21097" w:rsidRPr="007538B2" w14:paraId="7FFAD17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580BC7" w14:textId="14002FF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BC8763B" w14:textId="7EB9F7E2"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r>
              <w:t xml:space="preserve"> </w:t>
            </w:r>
            <w:proofErr w:type="spellStart"/>
            <w:r w:rsidRPr="00F55E9F">
              <w:rPr>
                <w:rFonts w:ascii="Times New Roman" w:hAnsi="Times New Roman"/>
                <w:sz w:val="21"/>
                <w:szCs w:val="21"/>
              </w:rPr>
              <w:t>var.var_somatic.level_onco_nodrug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var.var_somatic.level_III</w:t>
            </w:r>
            <w:proofErr w:type="spellEnd"/>
            <w:r w:rsidRPr="00F55E9F">
              <w:rPr>
                <w:rFonts w:ascii="Times New Roman" w:hAnsi="Times New Roman"/>
                <w:sz w:val="21"/>
                <w:szCs w:val="21"/>
              </w:rPr>
              <w:t xml:space="preserve">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4201492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65FA0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D8DDDD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68527A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D4EE6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E4AC2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DADFC4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B450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BE3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46CA453" w14:textId="11D40FB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F6C251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2D6D6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6EF67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9506D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4D905D4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56916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2141F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904068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A7C524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6D15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9D91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D2D87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BC5F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6E8FDC3" w14:textId="3509775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734DFC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278FF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6EBCC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092E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E5B8B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0E272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F012F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B9698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B60088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E339CE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17017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35BF41D" w14:textId="669F166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9B0C0F3" w14:textId="002A68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CE6D789" w14:textId="75EF0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2EE77185" w14:textId="6D1A3F1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6FBA2601" w14:textId="77777777" w:rsidTr="00EB1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7E648" w14:textId="2C7308FB"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21097" w:rsidRPr="007538B2" w14:paraId="4F0DD3B0" w14:textId="77777777" w:rsidTr="00EB10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106C7" w14:textId="542C5D9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2C4A78DC"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6DDB2D5" w14:textId="5F06E0F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2228CBE" w14:textId="25F1710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27E1622" w14:textId="3A8AA2D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A2410A2" w14:textId="7396D96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49F017A" w14:textId="7D1EBAC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086B00" w14:textId="1EEF477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4FDDC5B" w14:textId="5C9599D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9FB647B" w14:textId="723B9F6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2662F82A" w14:textId="77777777" w:rsidTr="00213B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4F259D" w14:textId="59C24DD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12CFA2B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059271" w14:textId="22102836" w:rsidR="00F21097" w:rsidRPr="007538B2" w:rsidRDefault="00F21097" w:rsidP="00F21097">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78E22937" w14:textId="77777777" w:rsidR="00C40240" w:rsidRPr="007908EE" w:rsidRDefault="00C40240">
      <w:pPr>
        <w:autoSpaceDE w:val="0"/>
        <w:autoSpaceDN w:val="0"/>
        <w:adjustRightInd w:val="0"/>
        <w:spacing w:after="0" w:line="240" w:lineRule="auto"/>
        <w:rPr>
          <w:rFonts w:ascii="Times New Roman" w:hAnsi="Times New Roman"/>
          <w:sz w:val="16"/>
          <w:szCs w:val="16"/>
        </w:rPr>
      </w:pPr>
    </w:p>
    <w:p w14:paraId="415C5431" w14:textId="0F579407" w:rsidR="00AB38B5" w:rsidRPr="007908EE"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AB38B5" w:rsidRPr="007908EE" w14:paraId="15DC01EE" w14:textId="77777777" w:rsidTr="008709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0E16A59C" w14:textId="77777777" w:rsidR="00AB38B5" w:rsidRPr="007908EE" w:rsidRDefault="008F7CB4">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AB38B5" w:rsidRPr="007908EE" w14:paraId="4AC94650" w14:textId="77777777" w:rsidTr="00870987">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442BA0A"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7EE7DC68"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1FFF8CA0"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29C29FEE"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2A7E4414"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49068C35"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1B3D9809"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24FE4F63"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4B3852B2"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83108" w:rsidRPr="007908EE" w14:paraId="543CCA30" w14:textId="77777777" w:rsidTr="0087098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B0404E7" w14:textId="0B38134D" w:rsidR="00F83108" w:rsidRPr="007908EE" w:rsidRDefault="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D50B1A" w:rsidRPr="007908EE" w14:paraId="2DC3F08E" w14:textId="77777777" w:rsidTr="0087098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6A75DBE" w14:textId="351BB7A1" w:rsidR="00D50B1A" w:rsidRDefault="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D50B1A" w:rsidRPr="007908EE" w14:paraId="2D55E7D3"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5F0083FB" w14:textId="2D0C985E" w:rsidR="00D50B1A" w:rsidRPr="00870987" w:rsidRDefault="00D50B1A" w:rsidP="00D50B1A">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致病的</w:t>
            </w:r>
          </w:p>
        </w:tc>
        <w:tc>
          <w:tcPr>
            <w:tcW w:w="744" w:type="dxa"/>
          </w:tcPr>
          <w:p w14:paraId="31D419DD" w14:textId="61F2E3EC"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30F0F96B" w14:textId="19F822B2"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478D2813"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0D472B89"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7E5DD6F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710BFA3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79D5850" w14:textId="738C384C"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71B56C5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58097FB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7F74BDE1"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CA5685C"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5A51B1C1" w14:textId="30A16292"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6084A24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5B525588"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00A83726"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50586021"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696CBC16"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B78851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B1D17E7" w14:textId="299688D1"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9B3EFB5"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06FFE925"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229FE39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6AEC008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ADE57D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EDC0674"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762AA3C6" w14:textId="19F07107"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2D14FF0E"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19899960"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4ECDB0D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440543E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w:t>
            </w:r>
            <w:r w:rsidRPr="00D50B1A">
              <w:rPr>
                <w:rFonts w:ascii="Times New Roman" w:hAnsi="Times New Roman" w:hint="eastAsia"/>
                <w:bCs/>
                <w:sz w:val="21"/>
                <w:szCs w:val="21"/>
              </w:rPr>
              <w:lastRenderedPageBreak/>
              <w:t>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190BBA8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200C328"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24BD31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51EEC37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4FCEAF4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4728512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0BEFF44"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A53BE53"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B9624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CD9DF3C" w14:textId="47FBF564"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D50B1A" w:rsidRPr="007908EE" w14:paraId="25A96844"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FBDF11" w14:textId="2A3E0844" w:rsidR="00D50B1A" w:rsidRP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F83108" w:rsidRPr="007908EE" w14:paraId="2978CDD5"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EFD60D7" w14:textId="033B2902" w:rsidR="00F83108" w:rsidRPr="007908EE" w:rsidRDefault="00F83108" w:rsidP="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D50B1A" w:rsidRPr="007908EE" w14:paraId="2C7B571A"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E764743" w14:textId="6CD7BDA2" w:rsidR="00D50B1A" w:rsidRPr="00870987" w:rsidRDefault="00D50B1A" w:rsidP="00D50B1A">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4A98B65F" w14:textId="6F50E3E6"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F993D0A" w14:textId="0D43D9EE"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14C7A35E" w14:textId="7F0C3E2C"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9D314DB" w14:textId="13BA1F77"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41D3E8E1" w14:textId="6655C6E9"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7999D8FA" w14:textId="03BCB8B5"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E25D579" w14:textId="7A06A5FB"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83108" w:rsidRPr="007908EE" w14:paraId="10F7850D"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E4AA70C" w14:textId="47480979" w:rsidR="00F83108" w:rsidRPr="007908EE" w:rsidRDefault="00F83108" w:rsidP="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D50B1A" w:rsidRPr="007908EE" w14:paraId="5FDB1519"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860AD09" w14:textId="6697B27D" w:rsid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D50B1A" w:rsidRPr="007908EE" w14:paraId="5AFBBE8D"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34A0DAE" w14:textId="01CD2DEC" w:rsid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F517F2" w:rsidRPr="007908EE" w14:paraId="72B1E405"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53E9890" w14:textId="71050B11" w:rsidR="00F517F2" w:rsidRPr="00870987" w:rsidRDefault="00F517F2" w:rsidP="00F517F2">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可能致病的</w:t>
            </w:r>
          </w:p>
        </w:tc>
        <w:tc>
          <w:tcPr>
            <w:tcW w:w="744" w:type="dxa"/>
          </w:tcPr>
          <w:p w14:paraId="1D6F7959" w14:textId="0E260933"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588F052D" w14:textId="1FEE9429"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61E1146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12D93E8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3340FCA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5F29D90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1C671E2" w14:textId="6376CDA2"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3D8D8FBF"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7AD0612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272B51E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F120BF"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350B991C" w14:textId="14820A78"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4B0B0F5"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598151C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512B815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D0E6B2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D30C07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255135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8FD8EE2" w14:textId="24D2BBCE"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8249D4E"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2FB3A37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1991BAF5"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6BE167C"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5713F7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49D2083"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25F3810" w14:textId="3AF4F85D"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9DFB76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368C15D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372F3CD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2A3CD1A1"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7A42CDB3"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6FDA3F6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2BFBB3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307E3AF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75A91DF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73EED5A8"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2C877AE7"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482C6E8"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815AE11"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9F68DFD" w14:textId="42C37859"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D50B1A" w:rsidRPr="007908EE" w14:paraId="4DAE282F"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96EE0AE" w14:textId="2CE4E6BB" w:rsidR="00D50B1A" w:rsidRPr="007908EE"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D50B1A" w:rsidRPr="007908EE" w14:paraId="5C632C4E"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852D286" w14:textId="647461EF" w:rsidR="00D50B1A" w:rsidRPr="007908EE"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D50B1A" w:rsidRPr="007908EE" w14:paraId="0736506F"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C955308" w14:textId="45B678EE" w:rsidR="00D50B1A" w:rsidRPr="00870987" w:rsidRDefault="00D50B1A" w:rsidP="00D50B1A">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379F3A44" w14:textId="044A243F"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728B0CF4" w14:textId="2B5D39F0"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5B7CED11" w14:textId="328476BE"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629F8BE7" w14:textId="1ECC269A"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1DC6F7E2" w14:textId="18F191AD"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75206035" w14:textId="066E6860"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7617B98D" w14:textId="54A6EC23"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D50B1A" w:rsidRPr="007908EE" w14:paraId="55BB126A"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B152862" w14:textId="6DC08A8D" w:rsidR="00D50B1A" w:rsidRPr="007908EE" w:rsidRDefault="00D50B1A" w:rsidP="00F83108">
            <w:pPr>
              <w:spacing w:after="0" w:line="240" w:lineRule="auto"/>
              <w:jc w:val="center"/>
              <w:rPr>
                <w:rFonts w:ascii="Times New Roman" w:hAnsi="Times New Roman"/>
                <w:bCs w:val="0"/>
                <w:sz w:val="21"/>
                <w:szCs w:val="21"/>
              </w:rPr>
            </w:pPr>
            <w:r w:rsidRPr="00D50B1A">
              <w:rPr>
                <w:rFonts w:ascii="Times New Roman" w:hAnsi="Times New Roman"/>
                <w:sz w:val="21"/>
                <w:szCs w:val="21"/>
              </w:rPr>
              <w:lastRenderedPageBreak/>
              <w:t>{%tr endif%}</w:t>
            </w:r>
          </w:p>
        </w:tc>
      </w:tr>
      <w:tr w:rsidR="009776A6" w:rsidRPr="007908EE" w14:paraId="5B7AC7A0"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7C6AA29" w14:textId="345E9C2A" w:rsidR="009776A6" w:rsidRPr="00D50B1A"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9776A6" w:rsidRPr="007908EE" w14:paraId="3EE6A095"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345FC23" w14:textId="2487374A" w:rsidR="009776A6" w:rsidRPr="00D50B1A"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F517F2" w:rsidRPr="007908EE" w14:paraId="29161772"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8F74E19" w14:textId="5B55CFA5" w:rsidR="00F517F2" w:rsidRPr="00870987" w:rsidRDefault="00F517F2" w:rsidP="00F517F2">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意义不明确</w:t>
            </w:r>
          </w:p>
        </w:tc>
        <w:tc>
          <w:tcPr>
            <w:tcW w:w="744" w:type="dxa"/>
          </w:tcPr>
          <w:p w14:paraId="027BE4E2" w14:textId="4BA6D7CF"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660876BC" w14:textId="032F3B1E"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635BFB2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5ABFC75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0A4F0DDB"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15D33558"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DBFF2D2" w14:textId="62B23FF1"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5A9B224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0C7DFC3F"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5842AE30"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121553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77D3620A" w14:textId="46CEB010"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5A34FE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553DF2D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449923DA"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2013990"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40A1B3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2C2AE8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3650E4D" w14:textId="11AF1916"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2286856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1DB97008"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6E0B96AE"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DA07EC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212BA189"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1E0BC12"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6E24C67" w14:textId="459BB3F7"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07A3072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1456FAF4"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67E62B0F"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040EBA6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4412ACD5"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B7D3AE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E4A5DE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76005B0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06B0F0AA"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4D0D6A6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6B881B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F54D9BE"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532117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29A009B" w14:textId="5CD4A1A0"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9776A6" w:rsidRPr="007908EE" w14:paraId="76C40D26"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310CC7" w14:textId="2B9C33C2" w:rsidR="009776A6" w:rsidRPr="007908EE"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9776A6" w:rsidRPr="007908EE" w14:paraId="0047C7C5"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3781199" w14:textId="227A71AB" w:rsidR="009776A6" w:rsidRPr="007908EE"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9776A6" w:rsidRPr="007908EE" w14:paraId="25741F07"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49D7856C" w14:textId="191993A2" w:rsidR="009776A6" w:rsidRPr="00870987" w:rsidRDefault="009776A6" w:rsidP="009776A6">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C265AE5" w14:textId="67A81729"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1679FB28" w14:textId="368D6413"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0A4D9AA" w14:textId="6945011F"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2F3F2813" w14:textId="1748E266"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4F12829" w14:textId="62221841"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529E7CC4" w14:textId="51094E1A"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25255D2C" w14:textId="6D062923"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9776A6" w:rsidRPr="007908EE" w14:paraId="6CBA4A28"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81585C8" w14:textId="10AD19A0" w:rsidR="009776A6" w:rsidRPr="007908EE" w:rsidRDefault="009776A6" w:rsidP="00F83108">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F80B1E" w14:textId="2DD67CFA" w:rsidR="00640738" w:rsidRDefault="00640738">
      <w:pPr>
        <w:autoSpaceDE w:val="0"/>
        <w:autoSpaceDN w:val="0"/>
        <w:adjustRightInd w:val="0"/>
        <w:spacing w:after="0" w:line="240" w:lineRule="auto"/>
        <w:rPr>
          <w:rFonts w:ascii="Times New Roman" w:hAnsi="Times New Roman"/>
          <w:sz w:val="16"/>
          <w:szCs w:val="16"/>
        </w:rPr>
      </w:pPr>
    </w:p>
    <w:p w14:paraId="188551A6" w14:textId="35E44238" w:rsidR="00171007" w:rsidRDefault="00171007">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2B53B96C" w14:textId="252D6FA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var.gss.gss.level</w:t>
            </w:r>
            <w:proofErr w:type="gramEnd"/>
            <w:r>
              <w:rPr>
                <w:rFonts w:ascii="Times New Roman" w:hAnsi="Times New Roman"/>
                <w:sz w:val="21"/>
                <w:szCs w:val="21"/>
              </w:rPr>
              <w:t>_num</w:t>
            </w:r>
            <w:proofErr w:type="spellEnd"/>
            <w:r>
              <w:rPr>
                <w:rFonts w:ascii="Times New Roman" w:hAnsi="Times New Roman"/>
                <w:sz w:val="21"/>
                <w:szCs w:val="21"/>
              </w:rPr>
              <w:t xml:space="preserve">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var.gss.gss.level</w:t>
            </w:r>
            <w:proofErr w:type="gramEnd"/>
            <w:r>
              <w:rPr>
                <w:rFonts w:ascii="Times New Roman" w:hAnsi="Times New Roman"/>
                <w:sz w:val="21"/>
                <w:szCs w:val="21"/>
              </w:rPr>
              <w:t>_num</w:t>
            </w:r>
            <w:proofErr w:type="spellEnd"/>
            <w:r>
              <w:rPr>
                <w:rFonts w:ascii="Times New Roman" w:hAnsi="Times New Roman"/>
                <w:sz w:val="21"/>
                <w:szCs w:val="21"/>
              </w:rPr>
              <w:t xml:space="preserve">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0269D965" w:rsidR="00433D72" w:rsidRPr="00AA554A" w:rsidRDefault="00433D72" w:rsidP="00F77A19">
            <w:pPr>
              <w:spacing w:after="0" w:line="240" w:lineRule="auto"/>
              <w:jc w:val="center"/>
              <w:rPr>
                <w:rFonts w:ascii="Times New Roman" w:hAnsi="Times New Roman"/>
                <w:b/>
                <w:bCs/>
                <w:sz w:val="24"/>
                <w:szCs w:val="24"/>
              </w:rPr>
            </w:pPr>
            <w:r>
              <w:rPr>
                <w:rFonts w:ascii="Times New Roman" w:hAnsi="Times New Roman" w:hint="eastAsia"/>
                <w:sz w:val="21"/>
                <w:szCs w:val="21"/>
              </w:rPr>
              <w:t>{</w:t>
            </w:r>
            <w:r>
              <w:rPr>
                <w:rFonts w:ascii="Times New Roman" w:hAnsi="Times New Roman"/>
                <w:sz w:val="21"/>
                <w:szCs w:val="21"/>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7513BC9" w14:textId="78C3AEAE" w:rsidR="007062A7" w:rsidRPr="007062A7" w:rsidRDefault="00640738" w:rsidP="00D5234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 if </w:t>
            </w:r>
            <w:proofErr w:type="spellStart"/>
            <w:r>
              <w:rPr>
                <w:rFonts w:ascii="Times New Roman" w:hAnsi="Times New Roman"/>
                <w:sz w:val="21"/>
                <w:szCs w:val="21"/>
              </w:rPr>
              <w:t>var.gss.gss.var_id</w:t>
            </w:r>
            <w:proofErr w:type="spellEnd"/>
            <w:r>
              <w:rPr>
                <w:rFonts w:ascii="Times New Roman" w:hAnsi="Times New Roman"/>
                <w:sz w:val="21"/>
                <w:szCs w:val="21"/>
              </w:rPr>
              <w:t xml:space="preserve">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r w:rsidR="00A317DB" w:rsidRPr="00A317DB">
              <w:rPr>
                <w:rFonts w:ascii="Times New Roman" w:hAnsi="Times New Roman"/>
                <w:sz w:val="21"/>
                <w:szCs w:val="21"/>
                <w:highlight w:val="yellow"/>
              </w:rPr>
              <w:t xml:space="preserve">{% if </w:t>
            </w:r>
            <w:r w:rsidR="00CA65A8">
              <w:rPr>
                <w:rFonts w:ascii="Times New Roman" w:hAnsi="Times New Roman"/>
                <w:sz w:val="21"/>
                <w:szCs w:val="21"/>
                <w:highlight w:val="yellow"/>
              </w:rPr>
              <w:t>not (</w:t>
            </w:r>
            <w:proofErr w:type="spellStart"/>
            <w:r w:rsidR="00A317DB" w:rsidRPr="00A317DB">
              <w:rPr>
                <w:rFonts w:ascii="Times New Roman" w:hAnsi="Times New Roman"/>
                <w:sz w:val="21"/>
                <w:szCs w:val="21"/>
                <w:highlight w:val="yellow"/>
              </w:rPr>
              <w:t>var.gss.gss.var_auto_result</w:t>
            </w:r>
            <w:proofErr w:type="spellEnd"/>
            <w:r w:rsidR="00A317DB" w:rsidRPr="00A317DB">
              <w:rPr>
                <w:rFonts w:ascii="Times New Roman" w:hAnsi="Times New Roman"/>
                <w:sz w:val="21"/>
                <w:szCs w:val="21"/>
                <w:highlight w:val="yellow"/>
              </w:rPr>
              <w:t xml:space="preserve"> != “F” and ((</w:t>
            </w:r>
            <w:proofErr w:type="spellStart"/>
            <w:r w:rsidR="00A317DB" w:rsidRPr="00A317DB">
              <w:rPr>
                <w:rFonts w:ascii="Times New Roman" w:hAnsi="Times New Roman"/>
                <w:sz w:val="21"/>
                <w:szCs w:val="21"/>
                <w:highlight w:val="yellow"/>
              </w:rPr>
              <w:t>sample.tumor_content_num</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sample.tumor_content_num|float</w:t>
            </w:r>
            <w:proofErr w:type="spellEnd"/>
            <w:r w:rsidR="00A317DB" w:rsidRPr="00A317DB">
              <w:rPr>
                <w:rFonts w:ascii="Times New Roman" w:hAnsi="Times New Roman"/>
                <w:sz w:val="21"/>
                <w:szCs w:val="21"/>
                <w:highlight w:val="yellow"/>
              </w:rPr>
              <w:t xml:space="preserve"> &gt;= 30) or (</w:t>
            </w:r>
            <w:proofErr w:type="spellStart"/>
            <w:r w:rsidR="00A317DB" w:rsidRPr="00A317DB">
              <w:rPr>
                <w:rFonts w:ascii="Times New Roman" w:hAnsi="Times New Roman"/>
                <w:sz w:val="21"/>
                <w:szCs w:val="21"/>
                <w:highlight w:val="yellow"/>
              </w:rPr>
              <w:t>lib_quality_control</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lib_quality_control.lib_dna_qc.tumor_content</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lib_quality_control.lib_dna_qc.tumor_content|replace</w:t>
            </w:r>
            <w:proofErr w:type="spellEnd"/>
            <w:r w:rsidR="00A317DB" w:rsidRPr="00A317DB">
              <w:rPr>
                <w:rFonts w:ascii="Times New Roman" w:hAnsi="Times New Roman"/>
                <w:sz w:val="21"/>
                <w:szCs w:val="21"/>
                <w:highlight w:val="yellow"/>
              </w:rPr>
              <w:t>(“%”, “”)|float &gt;= 30 ))</w:t>
            </w:r>
            <w:r w:rsidR="00CA65A8">
              <w:rPr>
                <w:rFonts w:ascii="Times New Roman" w:hAnsi="Times New Roman"/>
                <w:sz w:val="21"/>
                <w:szCs w:val="21"/>
                <w:highlight w:val="yellow"/>
              </w:rPr>
              <w:t>)</w:t>
            </w:r>
            <w:r w:rsidR="00A317DB" w:rsidRPr="00A317DB">
              <w:rPr>
                <w:rFonts w:ascii="Times New Roman" w:hAnsi="Times New Roman"/>
                <w:sz w:val="21"/>
                <w:szCs w:val="21"/>
                <w:highlight w:val="yellow"/>
              </w:rPr>
              <w:t>%}</w:t>
            </w:r>
            <w:r w:rsidR="007062A7" w:rsidRPr="007062A7">
              <w:rPr>
                <w:rFonts w:ascii="Times New Roman" w:hAnsi="Times New Roman"/>
                <w:sz w:val="21"/>
                <w:szCs w:val="21"/>
              </w:rPr>
              <w:t>{% if not var.gss.BRCA1 + var.gss.BRCA2%}</w:t>
            </w:r>
          </w:p>
          <w:p w14:paraId="32FCB948" w14:textId="100DEA66" w:rsidR="007062A7" w:rsidRPr="00640738" w:rsidRDefault="007062A7" w:rsidP="00D52348">
            <w:pPr>
              <w:spacing w:after="0" w:line="240" w:lineRule="auto"/>
              <w:jc w:val="center"/>
              <w:rPr>
                <w:rFonts w:ascii="Times New Roman" w:hAnsi="Times New Roman"/>
                <w:sz w:val="21"/>
                <w:szCs w:val="21"/>
              </w:rPr>
            </w:pPr>
            <w:r w:rsidRPr="007062A7">
              <w:rPr>
                <w:rFonts w:ascii="Times New Roman" w:hAnsi="Times New Roman" w:hint="eastAsia"/>
                <w:sz w:val="21"/>
                <w:szCs w:val="21"/>
              </w:rPr>
              <w:t>（结果仅供参考）</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4B35069F" w14:textId="3A523C4C" w:rsidR="00A317DB" w:rsidRDefault="00640738" w:rsidP="00A317DB">
            <w:pPr>
              <w:spacing w:after="0" w:line="240" w:lineRule="auto"/>
              <w:jc w:val="center"/>
              <w:rPr>
                <w:rFonts w:ascii="Times New Roman" w:hAnsi="Times New Roman"/>
                <w:sz w:val="21"/>
                <w:szCs w:val="21"/>
              </w:rPr>
            </w:pPr>
            <w:r w:rsidRPr="00640738">
              <w:rPr>
                <w:rFonts w:ascii="Times New Roman" w:hAnsi="Times New Roman"/>
                <w:sz w:val="21"/>
                <w:szCs w:val="21"/>
              </w:rPr>
              <w:t xml:space="preserve">{% if </w:t>
            </w:r>
            <w:proofErr w:type="spellStart"/>
            <w:r w:rsidRPr="00640738">
              <w:rPr>
                <w:rFonts w:ascii="Times New Roman" w:hAnsi="Times New Roman"/>
                <w:sz w:val="21"/>
                <w:szCs w:val="21"/>
              </w:rPr>
              <w:t>var.gss.gss.gsscore|float</w:t>
            </w:r>
            <w:proofErr w:type="spellEnd"/>
            <w:r w:rsidRPr="00640738">
              <w:rPr>
                <w:rFonts w:ascii="Times New Roman" w:hAnsi="Times New Roman"/>
                <w:sz w:val="21"/>
                <w:szCs w:val="21"/>
              </w:rPr>
              <w:t xml:space="preserve">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r w:rsidR="00A317DB" w:rsidRPr="00A317DB">
              <w:rPr>
                <w:rFonts w:ascii="Times New Roman" w:hAnsi="Times New Roman"/>
                <w:sz w:val="21"/>
                <w:szCs w:val="21"/>
                <w:highlight w:val="yellow"/>
              </w:rPr>
              <w:t xml:space="preserve">{% if </w:t>
            </w:r>
            <w:r w:rsidR="00CA65A8">
              <w:rPr>
                <w:rFonts w:ascii="Times New Roman" w:hAnsi="Times New Roman"/>
                <w:sz w:val="21"/>
                <w:szCs w:val="21"/>
                <w:highlight w:val="yellow"/>
              </w:rPr>
              <w:t>not (</w:t>
            </w:r>
            <w:proofErr w:type="spellStart"/>
            <w:r w:rsidR="00A317DB" w:rsidRPr="00A317DB">
              <w:rPr>
                <w:rFonts w:ascii="Times New Roman" w:hAnsi="Times New Roman"/>
                <w:sz w:val="21"/>
                <w:szCs w:val="21"/>
                <w:highlight w:val="yellow"/>
              </w:rPr>
              <w:t>var.gss.gss.var_auto_result</w:t>
            </w:r>
            <w:proofErr w:type="spellEnd"/>
            <w:r w:rsidR="00A317DB" w:rsidRPr="00A317DB">
              <w:rPr>
                <w:rFonts w:ascii="Times New Roman" w:hAnsi="Times New Roman"/>
                <w:sz w:val="21"/>
                <w:szCs w:val="21"/>
                <w:highlight w:val="yellow"/>
              </w:rPr>
              <w:t xml:space="preserve"> != “F” and ((</w:t>
            </w:r>
            <w:proofErr w:type="spellStart"/>
            <w:r w:rsidR="00A317DB" w:rsidRPr="00A317DB">
              <w:rPr>
                <w:rFonts w:ascii="Times New Roman" w:hAnsi="Times New Roman"/>
                <w:sz w:val="21"/>
                <w:szCs w:val="21"/>
                <w:highlight w:val="yellow"/>
              </w:rPr>
              <w:t>sample.tumor_content_num</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sample.tumor_content_num|float</w:t>
            </w:r>
            <w:proofErr w:type="spellEnd"/>
            <w:r w:rsidR="00A317DB" w:rsidRPr="00A317DB">
              <w:rPr>
                <w:rFonts w:ascii="Times New Roman" w:hAnsi="Times New Roman"/>
                <w:sz w:val="21"/>
                <w:szCs w:val="21"/>
                <w:highlight w:val="yellow"/>
              </w:rPr>
              <w:t xml:space="preserve"> &gt;= 30) or (</w:t>
            </w:r>
            <w:proofErr w:type="spellStart"/>
            <w:r w:rsidR="00A317DB" w:rsidRPr="00A317DB">
              <w:rPr>
                <w:rFonts w:ascii="Times New Roman" w:hAnsi="Times New Roman"/>
                <w:sz w:val="21"/>
                <w:szCs w:val="21"/>
                <w:highlight w:val="yellow"/>
              </w:rPr>
              <w:t>lib_quality_control</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lib_quality_control.lib_dna_qc.tumor_content</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lib_quality_control.lib_dna_qc.tumor_content|replace</w:t>
            </w:r>
            <w:proofErr w:type="spellEnd"/>
            <w:r w:rsidR="00A317DB" w:rsidRPr="00A317DB">
              <w:rPr>
                <w:rFonts w:ascii="Times New Roman" w:hAnsi="Times New Roman"/>
                <w:sz w:val="21"/>
                <w:szCs w:val="21"/>
                <w:highlight w:val="yellow"/>
              </w:rPr>
              <w:t>(“%”, “”)|float &gt;= 30 ))</w:t>
            </w:r>
            <w:r w:rsidR="00CA65A8">
              <w:rPr>
                <w:rFonts w:ascii="Times New Roman" w:hAnsi="Times New Roman"/>
                <w:sz w:val="21"/>
                <w:szCs w:val="21"/>
                <w:highlight w:val="yellow"/>
              </w:rPr>
              <w:t>)</w:t>
            </w:r>
            <w:r w:rsidR="00A317DB" w:rsidRPr="00A317DB">
              <w:rPr>
                <w:rFonts w:ascii="Times New Roman" w:hAnsi="Times New Roman"/>
                <w:sz w:val="21"/>
                <w:szCs w:val="21"/>
                <w:highlight w:val="yellow"/>
              </w:rPr>
              <w:t>%}</w:t>
            </w:r>
          </w:p>
          <w:p w14:paraId="1548EAFD" w14:textId="536A4D1A" w:rsidR="007062A7" w:rsidRPr="007062A7" w:rsidRDefault="007062A7" w:rsidP="00DA1606">
            <w:pPr>
              <w:spacing w:after="0" w:line="240" w:lineRule="auto"/>
              <w:jc w:val="center"/>
              <w:rPr>
                <w:rFonts w:ascii="Times New Roman" w:hAnsi="Times New Roman"/>
                <w:b/>
                <w:bCs/>
                <w:sz w:val="24"/>
                <w:szCs w:val="24"/>
              </w:rPr>
            </w:pPr>
            <w:r w:rsidRPr="007062A7">
              <w:rPr>
                <w:rFonts w:ascii="Times New Roman" w:hAnsi="Times New Roman" w:hint="eastAsia"/>
                <w:sz w:val="21"/>
                <w:szCs w:val="21"/>
              </w:rPr>
              <w:t>（结果仅供参考）</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7F588813"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w:t>
            </w:r>
            <w:proofErr w:type="spellStart"/>
            <w:proofErr w:type="gramStart"/>
            <w:r w:rsidRPr="00640738">
              <w:rPr>
                <w:rFonts w:ascii="Times New Roman" w:hAnsi="Times New Roman"/>
                <w:sz w:val="21"/>
                <w:szCs w:val="21"/>
              </w:rPr>
              <w:t>var.gss.gss.gsscore</w:t>
            </w:r>
            <w:proofErr w:type="spellEnd"/>
            <w:proofErr w:type="gramEnd"/>
            <w:r w:rsidRPr="00640738">
              <w:rPr>
                <w:rFonts w:ascii="Times New Roman" w:hAnsi="Times New Roman"/>
                <w:sz w:val="21"/>
                <w:szCs w:val="21"/>
              </w:rPr>
              <w:t>}}</w:t>
            </w:r>
            <w:r w:rsidR="00A317DB" w:rsidRPr="00A317DB">
              <w:rPr>
                <w:rFonts w:ascii="Times New Roman" w:hAnsi="Times New Roman"/>
                <w:sz w:val="21"/>
                <w:szCs w:val="21"/>
                <w:highlight w:val="yellow"/>
              </w:rPr>
              <w:t xml:space="preserve">{% if </w:t>
            </w:r>
            <w:r w:rsidR="00CA65A8">
              <w:rPr>
                <w:rFonts w:ascii="Times New Roman" w:hAnsi="Times New Roman"/>
                <w:sz w:val="21"/>
                <w:szCs w:val="21"/>
                <w:highlight w:val="yellow"/>
              </w:rPr>
              <w:t>not (</w:t>
            </w:r>
            <w:proofErr w:type="spellStart"/>
            <w:r w:rsidR="00A317DB" w:rsidRPr="00A317DB">
              <w:rPr>
                <w:rFonts w:ascii="Times New Roman" w:hAnsi="Times New Roman"/>
                <w:sz w:val="21"/>
                <w:szCs w:val="21"/>
                <w:highlight w:val="yellow"/>
              </w:rPr>
              <w:t>var.gss.gss.var_auto_result</w:t>
            </w:r>
            <w:proofErr w:type="spellEnd"/>
            <w:r w:rsidR="00A317DB" w:rsidRPr="00A317DB">
              <w:rPr>
                <w:rFonts w:ascii="Times New Roman" w:hAnsi="Times New Roman"/>
                <w:sz w:val="21"/>
                <w:szCs w:val="21"/>
                <w:highlight w:val="yellow"/>
              </w:rPr>
              <w:t xml:space="preserve"> != “F” and ((</w:t>
            </w:r>
            <w:proofErr w:type="spellStart"/>
            <w:r w:rsidR="00A317DB" w:rsidRPr="00A317DB">
              <w:rPr>
                <w:rFonts w:ascii="Times New Roman" w:hAnsi="Times New Roman"/>
                <w:sz w:val="21"/>
                <w:szCs w:val="21"/>
                <w:highlight w:val="yellow"/>
              </w:rPr>
              <w:t>sample.tumor_content_num</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sample.tumor_content_num|float</w:t>
            </w:r>
            <w:proofErr w:type="spellEnd"/>
            <w:r w:rsidR="00A317DB" w:rsidRPr="00A317DB">
              <w:rPr>
                <w:rFonts w:ascii="Times New Roman" w:hAnsi="Times New Roman"/>
                <w:sz w:val="21"/>
                <w:szCs w:val="21"/>
                <w:highlight w:val="yellow"/>
              </w:rPr>
              <w:t xml:space="preserve"> &gt;= 30) or (</w:t>
            </w:r>
            <w:proofErr w:type="spellStart"/>
            <w:r w:rsidR="00A317DB" w:rsidRPr="00A317DB">
              <w:rPr>
                <w:rFonts w:ascii="Times New Roman" w:hAnsi="Times New Roman"/>
                <w:sz w:val="21"/>
                <w:szCs w:val="21"/>
                <w:highlight w:val="yellow"/>
              </w:rPr>
              <w:t>lib_quality_control</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lib_quality_control.lib_dna_qc.tumor_content</w:t>
            </w:r>
            <w:proofErr w:type="spellEnd"/>
            <w:r w:rsidR="00A317DB" w:rsidRPr="00A317DB">
              <w:rPr>
                <w:rFonts w:ascii="Times New Roman" w:hAnsi="Times New Roman"/>
                <w:sz w:val="21"/>
                <w:szCs w:val="21"/>
                <w:highlight w:val="yellow"/>
              </w:rPr>
              <w:t xml:space="preserve"> and </w:t>
            </w:r>
            <w:proofErr w:type="spellStart"/>
            <w:r w:rsidR="00A317DB" w:rsidRPr="00A317DB">
              <w:rPr>
                <w:rFonts w:ascii="Times New Roman" w:hAnsi="Times New Roman"/>
                <w:sz w:val="21"/>
                <w:szCs w:val="21"/>
                <w:highlight w:val="yellow"/>
              </w:rPr>
              <w:t>lib_quality_control.lib_dna_qc.tumor_content|replace</w:t>
            </w:r>
            <w:proofErr w:type="spellEnd"/>
            <w:r w:rsidR="00A317DB" w:rsidRPr="00A317DB">
              <w:rPr>
                <w:rFonts w:ascii="Times New Roman" w:hAnsi="Times New Roman"/>
                <w:sz w:val="21"/>
                <w:szCs w:val="21"/>
                <w:highlight w:val="yellow"/>
              </w:rPr>
              <w:t>(“%”, “”)|float &gt;= 30 ))</w:t>
            </w:r>
            <w:r w:rsidR="00CA65A8">
              <w:rPr>
                <w:rFonts w:ascii="Times New Roman" w:hAnsi="Times New Roman"/>
                <w:sz w:val="21"/>
                <w:szCs w:val="21"/>
                <w:highlight w:val="yellow"/>
              </w:rPr>
              <w:t>)</w:t>
            </w:r>
            <w:r w:rsidR="00A317DB" w:rsidRPr="00A317DB">
              <w:rPr>
                <w:rFonts w:ascii="Times New Roman" w:hAnsi="Times New Roman"/>
                <w:sz w:val="21"/>
                <w:szCs w:val="21"/>
                <w:highlight w:val="yellow"/>
              </w:rPr>
              <w:t>%}</w:t>
            </w:r>
            <w:r w:rsidR="00A317DB" w:rsidRPr="007062A7">
              <w:rPr>
                <w:rFonts w:ascii="Times New Roman" w:hAnsi="Times New Roman" w:hint="eastAsia"/>
                <w:sz w:val="21"/>
                <w:szCs w:val="21"/>
              </w:rPr>
              <w:t>（结果仅供参考）</w:t>
            </w:r>
            <w:r w:rsidR="00A317DB"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0B5D784" w14:textId="7D16B3E3"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if </w:t>
            </w:r>
            <w:proofErr w:type="spellStart"/>
            <w:r w:rsidR="006B6836">
              <w:rPr>
                <w:rFonts w:ascii="Times New Roman" w:hAnsi="Times New Roman"/>
                <w:sz w:val="21"/>
                <w:szCs w:val="21"/>
              </w:rPr>
              <w:t>var</w:t>
            </w:r>
            <w:r w:rsidR="006B6836">
              <w:rPr>
                <w:rFonts w:ascii="Times New Roman" w:hAnsi="Times New Roman" w:hint="eastAsia"/>
                <w:sz w:val="21"/>
                <w:szCs w:val="21"/>
              </w:rPr>
              <w:t>.</w:t>
            </w:r>
            <w:r w:rsidR="006B6836">
              <w:rPr>
                <w:rFonts w:ascii="Times New Roman" w:hAnsi="Times New Roman"/>
                <w:sz w:val="21"/>
                <w:szCs w:val="21"/>
              </w:rPr>
              <w:t>gss.gss</w:t>
            </w:r>
            <w:r w:rsidR="006B6836" w:rsidRPr="00C93B49">
              <w:rPr>
                <w:rFonts w:ascii="Times New Roman" w:hAnsi="Times New Roman"/>
                <w:sz w:val="21"/>
                <w:szCs w:val="21"/>
              </w:rPr>
              <w:t>.evi_sum</w:t>
            </w:r>
            <w:proofErr w:type="spellEnd"/>
            <w:r w:rsidR="006B6836">
              <w:rPr>
                <w:rFonts w:ascii="Times New Roman" w:hAnsi="Times New Roman"/>
                <w:sz w:val="21"/>
                <w:szCs w:val="21"/>
              </w:rPr>
              <w:t xml:space="preserve"> and </w:t>
            </w:r>
            <w:proofErr w:type="spellStart"/>
            <w:r>
              <w:rPr>
                <w:rFonts w:ascii="Times New Roman" w:hAnsi="Times New Roman"/>
                <w:sz w:val="21"/>
                <w:szCs w:val="21"/>
              </w:rPr>
              <w:t>var</w:t>
            </w:r>
            <w:r w:rsidR="00A378AE">
              <w:rPr>
                <w:rFonts w:ascii="Times New Roman" w:hAnsi="Times New Roman" w:hint="eastAsia"/>
                <w:sz w:val="21"/>
                <w:szCs w:val="21"/>
              </w:rPr>
              <w:t>.</w:t>
            </w:r>
            <w:r>
              <w:rPr>
                <w:rFonts w:ascii="Times New Roman" w:hAnsi="Times New Roman"/>
                <w:sz w:val="21"/>
                <w:szCs w:val="21"/>
              </w:rPr>
              <w:t>gss.gss</w:t>
            </w:r>
            <w:r w:rsidRPr="00C93B49">
              <w:rPr>
                <w:rFonts w:ascii="Times New Roman" w:hAnsi="Times New Roman"/>
                <w:sz w:val="21"/>
                <w:szCs w:val="21"/>
              </w:rPr>
              <w:t>.evi_sum.evi_</w:t>
            </w:r>
            <w:proofErr w:type="gramStart"/>
            <w:r w:rsidRPr="00C93B49">
              <w:rPr>
                <w:rFonts w:ascii="Times New Roman" w:hAnsi="Times New Roman"/>
                <w:sz w:val="21"/>
                <w:szCs w:val="21"/>
              </w:rPr>
              <w:t>split.Predictive</w:t>
            </w:r>
            <w:proofErr w:type="spellEnd"/>
            <w:proofErr w:type="gramEnd"/>
            <w:r w:rsidRPr="00C93B49">
              <w:rPr>
                <w:rFonts w:ascii="Times New Roman" w:hAnsi="Times New Roman"/>
                <w:sz w:val="21"/>
                <w:szCs w:val="21"/>
              </w:rPr>
              <w:t>%}</w:t>
            </w:r>
          </w:p>
          <w:p w14:paraId="7B199467" w14:textId="6E4D2D02"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for b in </w:t>
            </w:r>
            <w:proofErr w:type="spellStart"/>
            <w:r>
              <w:rPr>
                <w:rFonts w:ascii="Times New Roman" w:hAnsi="Times New Roman"/>
                <w:sz w:val="21"/>
                <w:szCs w:val="21"/>
              </w:rPr>
              <w:t>var.gss.gss</w:t>
            </w:r>
            <w:r w:rsidRPr="00C93B49">
              <w:rPr>
                <w:rFonts w:ascii="Times New Roman" w:hAnsi="Times New Roman"/>
                <w:sz w:val="21"/>
                <w:szCs w:val="21"/>
              </w:rPr>
              <w:t>.evi_sum.evi_</w:t>
            </w:r>
            <w:proofErr w:type="gramStart"/>
            <w:r w:rsidRPr="00C93B49">
              <w:rPr>
                <w:rFonts w:ascii="Times New Roman" w:hAnsi="Times New Roman"/>
                <w:sz w:val="21"/>
                <w:szCs w:val="21"/>
              </w:rPr>
              <w:t>split.Predictive</w:t>
            </w:r>
            <w:proofErr w:type="spellEnd"/>
            <w:proofErr w:type="gramEnd"/>
            <w:r w:rsidRPr="00C93B49">
              <w:rPr>
                <w:rFonts w:ascii="Times New Roman" w:hAnsi="Times New Roman"/>
                <w:sz w:val="21"/>
                <w:szCs w:val="21"/>
              </w:rPr>
              <w:t>%}</w:t>
            </w:r>
          </w:p>
          <w:p w14:paraId="1F5F2F20" w14:textId="77777777"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hint="eastAsia"/>
                <w:sz w:val="21"/>
                <w:szCs w:val="21"/>
              </w:rPr>
              <w:t>{{</w:t>
            </w:r>
            <w:proofErr w:type="spellStart"/>
            <w:r w:rsidRPr="00C93B49">
              <w:rPr>
                <w:rFonts w:ascii="Times New Roman" w:hAnsi="Times New Roman" w:hint="eastAsia"/>
                <w:sz w:val="21"/>
                <w:szCs w:val="21"/>
              </w:rPr>
              <w:t>b.regimen_name</w:t>
            </w:r>
            <w:proofErr w:type="spellEnd"/>
            <w:r w:rsidRPr="00C93B49">
              <w:rPr>
                <w:rFonts w:ascii="Times New Roman" w:hAnsi="Times New Roman" w:hint="eastAsia"/>
                <w:sz w:val="21"/>
                <w:szCs w:val="21"/>
              </w:rPr>
              <w:t>}}</w:t>
            </w:r>
            <w:r w:rsidRPr="00C93B49">
              <w:rPr>
                <w:rFonts w:ascii="Times New Roman" w:hAnsi="Times New Roman" w:hint="eastAsia"/>
                <w:sz w:val="21"/>
                <w:szCs w:val="21"/>
              </w:rPr>
              <w:t>（</w:t>
            </w:r>
            <w:r w:rsidRPr="00C93B49">
              <w:rPr>
                <w:rFonts w:ascii="Times New Roman" w:hAnsi="Times New Roman" w:hint="eastAsia"/>
                <w:sz w:val="21"/>
                <w:szCs w:val="21"/>
              </w:rPr>
              <w:t>{{</w:t>
            </w:r>
            <w:proofErr w:type="spellStart"/>
            <w:r w:rsidRPr="00C93B49">
              <w:rPr>
                <w:rFonts w:ascii="Times New Roman" w:hAnsi="Times New Roman" w:hint="eastAsia"/>
                <w:sz w:val="21"/>
                <w:szCs w:val="21"/>
              </w:rPr>
              <w:t>b.clinical_significance_cn</w:t>
            </w:r>
            <w:proofErr w:type="spellEnd"/>
            <w:r w:rsidRPr="00C93B49">
              <w:rPr>
                <w:rFonts w:ascii="Times New Roman" w:hAnsi="Times New Roman" w:hint="eastAsia"/>
                <w:sz w:val="21"/>
                <w:szCs w:val="21"/>
              </w:rPr>
              <w:t>}}</w:t>
            </w:r>
            <w:r w:rsidRPr="00C93B49">
              <w:rPr>
                <w:rFonts w:ascii="Times New Roman" w:hAnsi="Times New Roman" w:hint="eastAsia"/>
                <w:sz w:val="21"/>
                <w:szCs w:val="21"/>
              </w:rPr>
              <w:t>，</w:t>
            </w:r>
            <w:r w:rsidRPr="00C93B49">
              <w:rPr>
                <w:rFonts w:ascii="Times New Roman" w:hAnsi="Times New Roman" w:hint="eastAsia"/>
                <w:sz w:val="21"/>
                <w:szCs w:val="21"/>
              </w:rPr>
              <w:t>{{</w:t>
            </w:r>
            <w:proofErr w:type="spellStart"/>
            <w:r w:rsidRPr="00C93B49">
              <w:rPr>
                <w:rFonts w:ascii="Times New Roman" w:hAnsi="Times New Roman" w:hint="eastAsia"/>
                <w:sz w:val="21"/>
                <w:szCs w:val="21"/>
              </w:rPr>
              <w:t>b.evi_conclusion_simple</w:t>
            </w:r>
            <w:proofErr w:type="spellEnd"/>
            <w:r w:rsidRPr="00C93B49">
              <w:rPr>
                <w:rFonts w:ascii="Times New Roman" w:hAnsi="Times New Roman" w:hint="eastAsia"/>
                <w:sz w:val="21"/>
                <w:szCs w:val="21"/>
              </w:rPr>
              <w:t>}}</w:t>
            </w:r>
            <w:r w:rsidRPr="00C93B49">
              <w:rPr>
                <w:rFonts w:ascii="Times New Roman" w:hAnsi="Times New Roman" w:hint="eastAsia"/>
                <w:sz w:val="21"/>
                <w:szCs w:val="21"/>
              </w:rPr>
              <w:t>级）</w:t>
            </w:r>
          </w:p>
          <w:p w14:paraId="219FB445" w14:textId="21C49320"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w:t>
            </w:r>
            <w:proofErr w:type="spellStart"/>
            <w:r w:rsidRPr="00C93B49">
              <w:rPr>
                <w:rFonts w:ascii="Times New Roman" w:hAnsi="Times New Roman"/>
                <w:sz w:val="21"/>
                <w:szCs w:val="21"/>
              </w:rPr>
              <w:t>endfor</w:t>
            </w:r>
            <w:proofErr w:type="spellEnd"/>
            <w:r w:rsidRPr="00C93B49">
              <w:rPr>
                <w:rFonts w:ascii="Times New Roman" w:hAnsi="Times New Roman"/>
                <w:sz w:val="21"/>
                <w:szCs w:val="21"/>
              </w:rPr>
              <w:t>%}</w:t>
            </w:r>
          </w:p>
          <w:p w14:paraId="0D4CED99" w14:textId="798BFE33" w:rsid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AA3F67F" w14:textId="4F34254D" w:rsidR="00C93B49" w:rsidRP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1F2BDDF5" w14:textId="06D38626" w:rsidR="00C93B49" w:rsidRPr="00AA554A" w:rsidRDefault="00C93B49" w:rsidP="00C93B49">
            <w:pPr>
              <w:tabs>
                <w:tab w:val="left" w:pos="3495"/>
              </w:tabs>
              <w:spacing w:after="0" w:line="240" w:lineRule="auto"/>
              <w:jc w:val="left"/>
              <w:rPr>
                <w:rFonts w:ascii="Times New Roman" w:hAnsi="Times New Roman"/>
                <w:b/>
                <w:bCs/>
                <w:sz w:val="24"/>
                <w:szCs w:val="24"/>
              </w:rPr>
            </w:pPr>
            <w:r w:rsidRPr="00C93B49">
              <w:rPr>
                <w:rFonts w:ascii="Times New Roman" w:hAnsi="Times New Roman"/>
                <w:sz w:val="21"/>
                <w:szCs w:val="21"/>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 xml:space="preserve">{%p if </w:t>
            </w:r>
            <w:proofErr w:type="gramStart"/>
            <w:r w:rsidRPr="00640738">
              <w:rPr>
                <w:rFonts w:ascii="Times New Roman" w:hAnsi="Times New Roman"/>
                <w:sz w:val="21"/>
                <w:szCs w:val="21"/>
              </w:rPr>
              <w:t>var.gss.BRCA</w:t>
            </w:r>
            <w:proofErr w:type="gramEnd"/>
            <w:r w:rsidRPr="00640738">
              <w:rPr>
                <w:rFonts w:ascii="Times New Roman" w:hAnsi="Times New Roman"/>
                <w:sz w:val="21"/>
                <w:szCs w:val="21"/>
              </w:rPr>
              <w:t>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if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for a in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proofErr w:type="gramStart"/>
            <w:r w:rsidRPr="00640738">
              <w:rPr>
                <w:rFonts w:ascii="Times New Roman" w:hAnsi="Times New Roman"/>
                <w:bCs/>
                <w:sz w:val="21"/>
                <w:szCs w:val="21"/>
              </w:rPr>
              <w:t>a.gene</w:t>
            </w:r>
            <w:proofErr w:type="gramEnd"/>
            <w:r w:rsidRPr="00640738">
              <w:rPr>
                <w:rFonts w:ascii="Times New Roman" w:hAnsi="Times New Roman"/>
                <w:bCs/>
                <w:sz w:val="21"/>
                <w:szCs w:val="21"/>
              </w:rPr>
              <w:t>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if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for a in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proofErr w:type="gramStart"/>
            <w:r w:rsidRPr="00640738">
              <w:rPr>
                <w:rFonts w:ascii="Times New Roman" w:hAnsi="Times New Roman"/>
                <w:bCs/>
                <w:sz w:val="21"/>
                <w:szCs w:val="21"/>
              </w:rPr>
              <w:t>a.gene</w:t>
            </w:r>
            <w:proofErr w:type="gramEnd"/>
            <w:r w:rsidRPr="00640738">
              <w:rPr>
                <w:rFonts w:ascii="Times New Roman" w:hAnsi="Times New Roman"/>
                <w:bCs/>
                <w:sz w:val="21"/>
                <w:szCs w:val="21"/>
              </w:rPr>
              <w:t>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w:t>
            </w:r>
            <w:proofErr w:type="spellStart"/>
            <w:r w:rsidRPr="00423257">
              <w:rPr>
                <w:rFonts w:ascii="Times New Roman" w:hAnsi="Times New Roman"/>
                <w:color w:val="000000" w:themeColor="text1"/>
                <w:sz w:val="21"/>
                <w:szCs w:val="21"/>
              </w:rPr>
              <w:t>tmb.TMB_value</w:t>
            </w:r>
            <w:proofErr w:type="spellEnd"/>
            <w:r w:rsidRPr="00423257">
              <w:rPr>
                <w:rFonts w:ascii="Times New Roman" w:hAnsi="Times New Roman"/>
                <w:color w:val="000000" w:themeColor="text1"/>
                <w:sz w:val="21"/>
                <w:szCs w:val="21"/>
              </w:rPr>
              <w:t>}}</w:t>
            </w:r>
            <w:proofErr w:type="gramStart"/>
            <w:r w:rsidR="008F7CB4" w:rsidRPr="007908EE">
              <w:rPr>
                <w:rFonts w:ascii="Times New Roman" w:hAnsi="Times New Roman" w:hint="eastAsia"/>
                <w:color w:val="000000" w:themeColor="text1"/>
                <w:sz w:val="21"/>
                <w:szCs w:val="21"/>
              </w:rPr>
              <w:t>个</w:t>
            </w:r>
            <w:proofErr w:type="gramEnd"/>
            <w:r w:rsidR="008F7CB4" w:rsidRPr="007908EE">
              <w:rPr>
                <w:rFonts w:ascii="Times New Roman" w:hAnsi="Times New Roman" w:hint="eastAsia"/>
                <w:color w:val="000000" w:themeColor="text1"/>
                <w:sz w:val="21"/>
                <w:szCs w:val="21"/>
              </w:rPr>
              <w:t>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 xml:space="preserve">{%if </w:t>
            </w:r>
            <w:proofErr w:type="spellStart"/>
            <w:r w:rsidRPr="00423257">
              <w:rPr>
                <w:rFonts w:ascii="Times New Roman" w:hAnsi="Times New Roman" w:hint="eastAsia"/>
                <w:color w:val="000000" w:themeColor="text1"/>
                <w:sz w:val="21"/>
                <w:szCs w:val="21"/>
              </w:rPr>
              <w:t>tmb.var_id</w:t>
            </w:r>
            <w:proofErr w:type="spellEnd"/>
            <w:r w:rsidRPr="00423257">
              <w:rPr>
                <w:rFonts w:ascii="Times New Roman" w:hAnsi="Times New Roman" w:hint="eastAsia"/>
                <w:color w:val="000000" w:themeColor="text1"/>
                <w:sz w:val="21"/>
                <w:szCs w:val="21"/>
              </w:rPr>
              <w:t>==</w:t>
            </w:r>
            <w:proofErr w:type="gramStart"/>
            <w:r w:rsidRPr="00423257">
              <w:rPr>
                <w:rFonts w:ascii="Times New Roman" w:hAnsi="Times New Roman" w:hint="eastAsia"/>
                <w:color w:val="000000" w:themeColor="text1"/>
                <w:sz w:val="21"/>
                <w:szCs w:val="21"/>
              </w:rPr>
              <w:t>”</w:t>
            </w:r>
            <w:proofErr w:type="gramEnd"/>
            <w:r w:rsidRPr="00423257">
              <w:rPr>
                <w:rFonts w:ascii="Times New Roman" w:hAnsi="Times New Roman" w:hint="eastAsia"/>
                <w:color w:val="000000" w:themeColor="text1"/>
                <w:sz w:val="21"/>
                <w:szCs w:val="21"/>
              </w:rPr>
              <w:t>TMB-L</w:t>
            </w:r>
            <w:proofErr w:type="gramStart"/>
            <w:r w:rsidRPr="00423257">
              <w:rPr>
                <w:rFonts w:ascii="Times New Roman" w:hAnsi="Times New Roman" w:hint="eastAsia"/>
                <w:color w:val="000000" w:themeColor="text1"/>
                <w:sz w:val="21"/>
                <w:szCs w:val="21"/>
              </w:rPr>
              <w:t>”</w:t>
            </w:r>
            <w:proofErr w:type="gramEnd"/>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msi.var_id</w:t>
            </w:r>
            <w:proofErr w:type="spellEnd"/>
            <w:r>
              <w:rPr>
                <w:rFonts w:ascii="Times New Roman" w:hAnsi="Times New Roman"/>
                <w:color w:val="000000" w:themeColor="text1"/>
                <w:sz w:val="21"/>
                <w:szCs w:val="21"/>
              </w:rPr>
              <w:t xml:space="preserve"> == “MSI-</w:t>
            </w:r>
            <w:proofErr w:type="gramStart"/>
            <w:r>
              <w:rPr>
                <w:rFonts w:ascii="Times New Roman" w:hAnsi="Times New Roman"/>
                <w:color w:val="000000" w:themeColor="text1"/>
                <w:sz w:val="21"/>
                <w:szCs w:val="21"/>
              </w:rPr>
              <w:t>H”%</w:t>
            </w:r>
            <w:proofErr w:type="gramEnd"/>
            <w:r>
              <w:rPr>
                <w:rFonts w:ascii="Times New Roman" w:hAnsi="Times New Roman"/>
                <w:color w:val="000000" w:themeColor="text1"/>
                <w:sz w:val="21"/>
                <w:szCs w:val="21"/>
              </w:rPr>
              <w:t>}</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var.io.io_p_summary_new_cnvlist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w:t>
            </w:r>
            <w:proofErr w:type="gramEnd"/>
            <w:r w:rsidRPr="00B353DF">
              <w:rPr>
                <w:rFonts w:ascii="Times New Roman" w:hAnsi="Times New Roman"/>
                <w:color w:val="000000" w:themeColor="text1"/>
                <w:sz w:val="21"/>
                <w:szCs w:val="21"/>
              </w:rPr>
              <w:t>_p_summary_new_cnvlist|replace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w:t>
            </w:r>
            <w:proofErr w:type="gramEnd"/>
            <w:r w:rsidRPr="00B353DF">
              <w:rPr>
                <w:rFonts w:ascii="Times New Roman" w:hAnsi="Times New Roman"/>
                <w:color w:val="000000" w:themeColor="text1"/>
                <w:sz w:val="21"/>
                <w:szCs w:val="21"/>
              </w:rPr>
              <w:t>_n_summary_new_cnvlist|replace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3DC49612" w14:textId="6C64F4C2" w:rsidR="00C90034" w:rsidRPr="007908EE" w:rsidRDefault="00C90034">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938B7" w:rsidRPr="007908EE" w14:paraId="453403D5" w14:textId="5C083B4F" w:rsidTr="00B10A6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0EF0C14B" w14:textId="4D2693FD" w:rsidR="008938B7" w:rsidRPr="007908EE" w:rsidRDefault="008938B7" w:rsidP="000E75B5">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8938B7" w:rsidRPr="007908EE" w14:paraId="52C4EB20" w14:textId="14FF6125" w:rsidTr="00B10A6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7783D4F2" w14:textId="77D74775"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178D4E90" w14:textId="7D0C6211"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30BAD86" w14:textId="304B8106"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120CC4E6" w14:textId="5ED2DFDD"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0EEA6F85" w14:textId="50F9AA19"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10A60" w:rsidRPr="007908EE" w14:paraId="33FBCBE3" w14:textId="4FFA595E" w:rsidTr="00F26F1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2E9F229" w14:textId="61690942" w:rsidR="00B10A60" w:rsidRPr="007908EE" w:rsidRDefault="00B10A60" w:rsidP="00BA5A00">
            <w:pPr>
              <w:spacing w:after="0" w:line="240" w:lineRule="auto"/>
              <w:jc w:val="center"/>
              <w:rPr>
                <w:rFonts w:ascii="Times New Roman" w:hAnsi="Times New Roman"/>
                <w:sz w:val="21"/>
                <w:szCs w:val="21"/>
              </w:rPr>
            </w:pPr>
            <w:r w:rsidRPr="00B10A60">
              <w:rPr>
                <w:rFonts w:ascii="Times New Roman" w:hAnsi="Times New Roman"/>
                <w:sz w:val="21"/>
                <w:szCs w:val="21"/>
              </w:rPr>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B10A60" w:rsidRPr="007908EE" w14:paraId="3F40D34B" w14:textId="77777777" w:rsidTr="00B10A6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0BC8512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1EDE63CB"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4A72AA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C1D1713" w14:textId="77777777" w:rsidR="00B10A60" w:rsidRPr="00B10A60" w:rsidRDefault="00B10A60" w:rsidP="00B10A60">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21164A48" w14:textId="730B00C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79B50A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316539DF" w14:textId="7229EC2C"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369FE33"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6449AA5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7919A8B1"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86998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3610CB3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w:t>
            </w:r>
            <w:r w:rsidRPr="00B10A60">
              <w:rPr>
                <w:rFonts w:ascii="Times New Roman" w:hAnsi="Times New Roman" w:hint="eastAsia"/>
                <w:sz w:val="21"/>
                <w:szCs w:val="21"/>
              </w:rPr>
              <w:lastRenderedPageBreak/>
              <w:t>检测到具有临床意义的突变</w:t>
            </w:r>
            <w:r w:rsidRPr="00B10A60">
              <w:rPr>
                <w:rFonts w:ascii="Times New Roman" w:hAnsi="Times New Roman" w:hint="eastAsia"/>
                <w:sz w:val="21"/>
                <w:szCs w:val="21"/>
              </w:rPr>
              <w:t>{%endif%}</w:t>
            </w:r>
          </w:p>
          <w:p w14:paraId="3D514424" w14:textId="6FAD9D81" w:rsid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2805DEA" w14:textId="6638E5C6" w:rsidR="00B10A60" w:rsidRPr="00B10A60" w:rsidRDefault="00B10A60" w:rsidP="00B10A60">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04E1C03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F2C8000" w14:textId="63989589" w:rsidR="00B10A60" w:rsidRPr="007908EE"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1801E641"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1BEB159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4A740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3F57E82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A712BE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2AD342C"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59B769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C4CCFD4"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9CDD83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48ECE53D"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193763A8" w14:textId="43232988"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2C30A34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60F4E423"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DE0EA8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289238C0"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0C97F35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3C5E54E6" w14:textId="263F708D"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sidR="00B12D97">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09EBD9A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380A2DF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7CF6EDFB" w14:textId="79933DF0"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146FA9F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1AD8CCAA"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0A305E5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7CA0EFFF"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4523FE26"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0D9E30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2814C11A" w14:textId="11E75A9D"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5853A7" w:rsidRPr="007908EE" w14:paraId="0D3F18A1" w14:textId="1089E864" w:rsidTr="00427EC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4AAF327" w14:textId="3664218D" w:rsidR="005853A7" w:rsidRPr="007908EE" w:rsidRDefault="005853A7" w:rsidP="00B10A6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232BC46" w14:textId="780EAD76" w:rsidR="008938B7" w:rsidRDefault="008938B7">
      <w:pPr>
        <w:autoSpaceDE w:val="0"/>
        <w:autoSpaceDN w:val="0"/>
        <w:adjustRightInd w:val="0"/>
        <w:spacing w:after="0" w:line="240" w:lineRule="auto"/>
        <w:rPr>
          <w:rFonts w:ascii="Times New Roman" w:hAnsi="Times New Roman"/>
          <w:sz w:val="16"/>
          <w:szCs w:val="16"/>
        </w:rPr>
      </w:pPr>
    </w:p>
    <w:p w14:paraId="662172CA" w14:textId="10D5D6DB" w:rsidR="00C90034" w:rsidRPr="007908EE" w:rsidRDefault="00C90034">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 xml:space="preserve">%if </w:t>
            </w:r>
            <w:proofErr w:type="spellStart"/>
            <w:r w:rsidR="001018A3">
              <w:rPr>
                <w:rFonts w:ascii="Times New Roman" w:hAnsi="Times New Roman"/>
                <w:b/>
                <w:sz w:val="21"/>
                <w:szCs w:val="21"/>
              </w:rPr>
              <w:t>var.gss.gss.var_id</w:t>
            </w:r>
            <w:proofErr w:type="spellEnd"/>
            <w:r w:rsidR="001018A3">
              <w:rPr>
                <w:rFonts w:ascii="Times New Roman" w:hAnsi="Times New Roman"/>
                <w:b/>
                <w:sz w:val="21"/>
                <w:szCs w:val="21"/>
              </w:rPr>
              <w:t xml:space="preserve">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w:t>
            </w:r>
            <w:proofErr w:type="gramStart"/>
            <w:r w:rsidRPr="00204FE0">
              <w:rPr>
                <w:rFonts w:ascii="Times New Roman" w:hAnsi="Times New Roman" w:hint="eastAsia"/>
                <w:sz w:val="21"/>
                <w:szCs w:val="21"/>
              </w:rPr>
              <w:t>伐珠单</w:t>
            </w:r>
            <w:proofErr w:type="gramEnd"/>
            <w:r w:rsidRPr="00204FE0">
              <w:rPr>
                <w:rFonts w:ascii="Times New Roman" w:hAnsi="Times New Roman" w:hint="eastAsia"/>
                <w:sz w:val="21"/>
                <w:szCs w:val="21"/>
              </w:rPr>
              <w:t>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w:t>
            </w:r>
            <w:proofErr w:type="gramStart"/>
            <w:r w:rsidRPr="00204FE0">
              <w:rPr>
                <w:rFonts w:ascii="Times New Roman" w:hAnsi="Times New Roman" w:hint="eastAsia"/>
                <w:sz w:val="21"/>
                <w:szCs w:val="21"/>
              </w:rPr>
              <w:t>批用于</w:t>
            </w:r>
            <w:proofErr w:type="gramEnd"/>
            <w:r w:rsidRPr="00204FE0">
              <w:rPr>
                <w:rFonts w:ascii="Times New Roman" w:hAnsi="Times New Roman" w:hint="eastAsia"/>
                <w:sz w:val="21"/>
                <w:szCs w:val="21"/>
              </w:rPr>
              <w:t>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006E4376" w:rsidRPr="006E4376">
              <w:rPr>
                <w:rFonts w:ascii="Times New Roman" w:hAnsi="Times New Roman"/>
                <w:b/>
                <w:bCs/>
                <w:sz w:val="21"/>
                <w:szCs w:val="21"/>
              </w:rPr>
              <w:t xml:space="preserve">{% if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“POLE-</w:t>
            </w:r>
            <w:proofErr w:type="spellStart"/>
            <w:r w:rsidR="006E4376" w:rsidRPr="006E4376">
              <w:rPr>
                <w:rFonts w:ascii="Times New Roman" w:hAnsi="Times New Roman"/>
                <w:b/>
                <w:bCs/>
                <w:sz w:val="21"/>
                <w:szCs w:val="21"/>
              </w:rPr>
              <w:t>ultramutated</w:t>
            </w:r>
            <w:proofErr w:type="spellEnd"/>
            <w:r w:rsidR="006E4376" w:rsidRPr="006E4376">
              <w:rPr>
                <w:rFonts w:ascii="Times New Roman" w:hAnsi="Times New Roman"/>
                <w:b/>
                <w:bCs/>
                <w:sz w:val="21"/>
                <w:szCs w:val="21"/>
              </w:rPr>
              <w:t xml:space="preserve">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1D9CC68" w14:textId="77777777" w:rsidR="00624AA9" w:rsidRPr="00624AA9" w:rsidRDefault="00624AA9" w:rsidP="00624AA9">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sz w:val="21"/>
                <w:szCs w:val="21"/>
              </w:rPr>
              <w:t>{{</w:t>
            </w:r>
            <w:proofErr w:type="spellStart"/>
            <w:r w:rsidRPr="00624AA9">
              <w:rPr>
                <w:rFonts w:ascii="Times New Roman" w:hAnsi="Times New Roman"/>
                <w:sz w:val="21"/>
                <w:szCs w:val="21"/>
              </w:rPr>
              <w:t>var.ec_</w:t>
            </w:r>
            <w:proofErr w:type="gramStart"/>
            <w:r w:rsidRPr="00624AA9">
              <w:rPr>
                <w:rFonts w:ascii="Times New Roman" w:hAnsi="Times New Roman"/>
                <w:sz w:val="21"/>
                <w:szCs w:val="21"/>
              </w:rPr>
              <w:t>type.variant</w:t>
            </w:r>
            <w:proofErr w:type="gramEnd"/>
            <w:r w:rsidRPr="00624AA9">
              <w:rPr>
                <w:rFonts w:ascii="Times New Roman" w:hAnsi="Times New Roman"/>
                <w:sz w:val="21"/>
                <w:szCs w:val="21"/>
              </w:rPr>
              <w:t>_desc_cn</w:t>
            </w:r>
            <w:proofErr w:type="spellEnd"/>
            <w:r w:rsidRPr="00624AA9">
              <w:rPr>
                <w:rFonts w:ascii="Times New Roman" w:hAnsi="Times New Roman"/>
                <w:sz w:val="21"/>
                <w:szCs w:val="21"/>
              </w:rPr>
              <w:t>}}</w:t>
            </w:r>
          </w:p>
          <w:p w14:paraId="34505012" w14:textId="3B836914" w:rsidR="00BA5A00" w:rsidRPr="00204FE0" w:rsidRDefault="00624AA9" w:rsidP="00624AA9">
            <w:pPr>
              <w:autoSpaceDE w:val="0"/>
              <w:autoSpaceDN w:val="0"/>
              <w:adjustRightInd w:val="0"/>
              <w:spacing w:after="0" w:line="240" w:lineRule="auto"/>
              <w:ind w:firstLineChars="200" w:firstLine="420"/>
              <w:rPr>
                <w:rFonts w:ascii="Times New Roman" w:hAnsi="Times New Roman"/>
                <w:sz w:val="21"/>
                <w:szCs w:val="21"/>
              </w:rPr>
            </w:pPr>
            <w:r w:rsidRPr="00624AA9">
              <w:rPr>
                <w:rFonts w:ascii="Times New Roman" w:hAnsi="Times New Roman"/>
                <w:sz w:val="21"/>
                <w:szCs w:val="21"/>
              </w:rPr>
              <w:t>{{</w:t>
            </w:r>
            <w:proofErr w:type="spellStart"/>
            <w:r w:rsidRPr="00624AA9">
              <w:rPr>
                <w:rFonts w:ascii="Times New Roman" w:hAnsi="Times New Roman"/>
                <w:sz w:val="21"/>
                <w:szCs w:val="21"/>
              </w:rPr>
              <w:t>var.ec_type.evi_interpretation|e</w:t>
            </w:r>
            <w:proofErr w:type="spellEnd"/>
            <w:r w:rsidRPr="00624AA9">
              <w:rPr>
                <w:rFonts w:ascii="Times New Roman" w:hAnsi="Times New Roman"/>
                <w:sz w:val="21"/>
                <w:szCs w:val="21"/>
              </w:rPr>
              <w:t>}}</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 xml:space="preserve">{%if </w:t>
            </w:r>
            <w:proofErr w:type="spellStart"/>
            <w:r w:rsidR="00CE58D2" w:rsidRPr="00CE58D2">
              <w:rPr>
                <w:rFonts w:ascii="Times New Roman" w:hAnsi="Times New Roman" w:hint="eastAsia"/>
                <w:b/>
                <w:sz w:val="21"/>
                <w:szCs w:val="21"/>
              </w:rPr>
              <w:t>tmb.var_id</w:t>
            </w:r>
            <w:proofErr w:type="spellEnd"/>
            <w:r w:rsidR="00CE58D2" w:rsidRPr="00CE58D2">
              <w:rPr>
                <w:rFonts w:ascii="Times New Roman" w:hAnsi="Times New Roman" w:hint="eastAsia"/>
                <w:b/>
                <w:sz w:val="21"/>
                <w:szCs w:val="21"/>
              </w:rPr>
              <w:t>==</w:t>
            </w:r>
            <w:proofErr w:type="gramStart"/>
            <w:r w:rsidR="00CE58D2" w:rsidRPr="00CE58D2">
              <w:rPr>
                <w:rFonts w:ascii="Times New Roman" w:hAnsi="Times New Roman" w:hint="eastAsia"/>
                <w:b/>
                <w:sz w:val="21"/>
                <w:szCs w:val="21"/>
              </w:rPr>
              <w:t>”</w:t>
            </w:r>
            <w:proofErr w:type="gramEnd"/>
            <w:r w:rsidR="00CE58D2" w:rsidRPr="00CE58D2">
              <w:rPr>
                <w:rFonts w:ascii="Times New Roman" w:hAnsi="Times New Roman" w:hint="eastAsia"/>
                <w:b/>
                <w:sz w:val="21"/>
                <w:szCs w:val="21"/>
              </w:rPr>
              <w:t>TMB-L</w:t>
            </w:r>
            <w:proofErr w:type="gramStart"/>
            <w:r w:rsidR="00CE58D2" w:rsidRPr="00CE58D2">
              <w:rPr>
                <w:rFonts w:ascii="Times New Roman" w:hAnsi="Times New Roman" w:hint="eastAsia"/>
                <w:b/>
                <w:sz w:val="21"/>
                <w:szCs w:val="21"/>
              </w:rPr>
              <w:t>”</w:t>
            </w:r>
            <w:proofErr w:type="gramEnd"/>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lastRenderedPageBreak/>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r w:rsidRPr="007908EE">
              <w:rPr>
                <w:rFonts w:ascii="Times New Roman" w:hAnsi="Times New Roman" w:hint="eastAsia"/>
                <w:sz w:val="21"/>
                <w:szCs w:val="21"/>
              </w:rPr>
              <w:t xml:space="preserve"> + </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帕博利珠单抗等</w:t>
            </w:r>
            <w:proofErr w:type="gramEnd"/>
            <w:r w:rsidRPr="007908EE">
              <w:rPr>
                <w:rFonts w:ascii="Times New Roman" w:hAnsi="Times New Roman" w:hint="eastAsia"/>
                <w:sz w:val="21"/>
                <w:szCs w:val="21"/>
              </w:rPr>
              <w:t>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 xml:space="preserve">{%if </w:t>
            </w:r>
            <w:proofErr w:type="spellStart"/>
            <w:r w:rsidR="002E31A6" w:rsidRPr="002E31A6">
              <w:rPr>
                <w:rFonts w:ascii="Times New Roman" w:hAnsi="Times New Roman" w:hint="eastAsia"/>
                <w:b/>
                <w:sz w:val="21"/>
                <w:szCs w:val="21"/>
              </w:rPr>
              <w:t>msi.var_id</w:t>
            </w:r>
            <w:proofErr w:type="spellEnd"/>
            <w:r w:rsidR="002E31A6" w:rsidRPr="002E31A6">
              <w:rPr>
                <w:rFonts w:ascii="Times New Roman" w:hAnsi="Times New Roman" w:hint="eastAsia"/>
                <w:b/>
                <w:sz w:val="21"/>
                <w:szCs w:val="21"/>
              </w:rPr>
              <w:t>==</w:t>
            </w:r>
            <w:proofErr w:type="gramStart"/>
            <w:r w:rsidR="002E31A6" w:rsidRPr="002E31A6">
              <w:rPr>
                <w:rFonts w:ascii="Times New Roman" w:hAnsi="Times New Roman" w:hint="eastAsia"/>
                <w:b/>
                <w:sz w:val="21"/>
                <w:szCs w:val="21"/>
              </w:rPr>
              <w:t>”</w:t>
            </w:r>
            <w:proofErr w:type="gramEnd"/>
            <w:r w:rsidR="002E31A6" w:rsidRPr="002E31A6">
              <w:rPr>
                <w:rFonts w:ascii="Times New Roman" w:hAnsi="Times New Roman" w:hint="eastAsia"/>
                <w:b/>
                <w:sz w:val="21"/>
                <w:szCs w:val="21"/>
              </w:rPr>
              <w:t>MSS</w:t>
            </w:r>
            <w:proofErr w:type="gramStart"/>
            <w:r w:rsidR="002E31A6" w:rsidRPr="002E31A6">
              <w:rPr>
                <w:rFonts w:ascii="Times New Roman" w:hAnsi="Times New Roman" w:hint="eastAsia"/>
                <w:b/>
                <w:sz w:val="21"/>
                <w:szCs w:val="21"/>
              </w:rPr>
              <w:t>”</w:t>
            </w:r>
            <w:proofErr w:type="gramEnd"/>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A25292" w:rsidRPr="007908EE" w14:paraId="336E1C27" w14:textId="77777777" w:rsidTr="00204FE0">
        <w:trPr>
          <w:trHeight w:val="454"/>
        </w:trPr>
        <w:tc>
          <w:tcPr>
            <w:tcW w:w="10354" w:type="dxa"/>
            <w:shd w:val="clear" w:color="auto" w:fill="D9D9D9"/>
            <w:vAlign w:val="center"/>
          </w:tcPr>
          <w:p w14:paraId="5C39E0B3" w14:textId="0C26C8D7" w:rsidR="00A25292" w:rsidRPr="007908EE" w:rsidRDefault="007E5C5C" w:rsidP="00A25292">
            <w:pPr>
              <w:spacing w:after="0"/>
              <w:rPr>
                <w:rFonts w:ascii="Times New Roman" w:hAnsi="Times New Roman"/>
                <w:sz w:val="21"/>
                <w:szCs w:val="21"/>
              </w:rPr>
            </w:pPr>
            <w:r w:rsidRPr="007E5C5C">
              <w:rPr>
                <w:rFonts w:ascii="Times New Roman" w:hAnsi="Times New Roman" w:hint="eastAsia"/>
                <w:bCs/>
                <w:sz w:val="21"/>
                <w:szCs w:val="21"/>
              </w:rPr>
              <w:t xml:space="preserve">KRAS/NRAS/BRAF p.(V600E) </w:t>
            </w:r>
            <w:r w:rsidRPr="007E5C5C">
              <w:rPr>
                <w:rFonts w:ascii="Times New Roman" w:hAnsi="Times New Roman" w:hint="eastAsia"/>
                <w:bCs/>
                <w:sz w:val="21"/>
                <w:szCs w:val="21"/>
              </w:rPr>
              <w:t>野生型</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w:t>
            </w:r>
            <w:proofErr w:type="spellStart"/>
            <w:proofErr w:type="gramStart"/>
            <w:r w:rsidRPr="006C6EDF">
              <w:rPr>
                <w:rFonts w:ascii="Times New Roman" w:hAnsi="Times New Roman"/>
                <w:bCs/>
                <w:sz w:val="21"/>
                <w:szCs w:val="21"/>
                <w:highlight w:val="cyan"/>
              </w:rPr>
              <w:t>sample.control</w:t>
            </w:r>
            <w:proofErr w:type="gramEnd"/>
            <w:r w:rsidRPr="006C6EDF">
              <w:rPr>
                <w:rFonts w:ascii="Times New Roman" w:hAnsi="Times New Roman"/>
                <w:bCs/>
                <w:sz w:val="21"/>
                <w:szCs w:val="21"/>
                <w:highlight w:val="cyan"/>
              </w:rPr>
              <w:t>_sample_id</w:t>
            </w:r>
            <w:proofErr w:type="spellEnd"/>
            <w:r w:rsidRPr="006C6EDF">
              <w:rPr>
                <w:rFonts w:ascii="Times New Roman" w:hAnsi="Times New Roman"/>
                <w:bCs/>
                <w:sz w:val="21"/>
                <w:szCs w:val="21"/>
                <w:highlight w:val="cyan"/>
              </w:rPr>
              <w:t>%}</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5B210F48"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6BAA0555" w:rsidR="00C65B08" w:rsidRPr="00C65B08" w:rsidRDefault="008250FD" w:rsidP="008250FD">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lastRenderedPageBreak/>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59E75FE"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var.var_germline.regimen_level_I</w:t>
            </w:r>
            <w:proofErr w:type="spellEnd"/>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var.var_somatic.level_II</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var.var_germline.regimen_level_II</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var.var_somatic.level_onco_nodrug</w:t>
            </w:r>
            <w:proofErr w:type="spellEnd"/>
            <w:r w:rsidRPr="0069777E">
              <w:rPr>
                <w:rFonts w:ascii="Times New Roman" w:hAnsi="Times New Roman"/>
                <w:bCs/>
                <w:sz w:val="21"/>
                <w:szCs w:val="21"/>
                <w:highlight w:val="green"/>
              </w:rPr>
              <w:t xml:space="preserve"> +</w:t>
            </w:r>
            <w:r w:rsidRPr="0069777E">
              <w:rPr>
                <w:highlight w:val="green"/>
              </w:rPr>
              <w:t xml:space="preserve"> </w:t>
            </w:r>
            <w:proofErr w:type="spellStart"/>
            <w:r w:rsidRPr="0069777E">
              <w:rPr>
                <w:rFonts w:ascii="Times New Roman" w:hAnsi="Times New Roman"/>
                <w:bCs/>
                <w:sz w:val="21"/>
                <w:szCs w:val="21"/>
                <w:highlight w:val="green"/>
              </w:rPr>
              <w:t>var.var_germline_nodrug</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var.var_somatic.level_III</w:t>
            </w:r>
            <w:proofErr w:type="spellEnd"/>
            <w:r w:rsidRPr="0069777E">
              <w:rPr>
                <w:rFonts w:ascii="Times New Roman" w:hAnsi="Times New Roman"/>
                <w:bCs/>
                <w:sz w:val="21"/>
                <w:szCs w:val="21"/>
                <w:highlight w:val="green"/>
              </w:rPr>
              <w:t xml:space="preserve"> + </w:t>
            </w:r>
            <w:r w:rsidR="000F06DE">
              <w:rPr>
                <w:rFonts w:ascii="Times New Roman" w:hAnsi="Times New Roman"/>
                <w:bCs/>
                <w:sz w:val="21"/>
                <w:szCs w:val="21"/>
                <w:highlight w:val="green"/>
              </w:rPr>
              <w:t>var.</w:t>
            </w:r>
            <w:r w:rsidRPr="0069777E">
              <w:rPr>
                <w:rFonts w:ascii="Times New Roman" w:hAnsi="Times New Roman"/>
                <w:bCs/>
                <w:sz w:val="21"/>
                <w:szCs w:val="21"/>
                <w:highlight w:val="green"/>
              </w:rPr>
              <w:t>var_germline_level3_noregimen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4A21AE8F" w:rsidR="0069777E" w:rsidRPr="00C65B08" w:rsidRDefault="0069777E" w:rsidP="00C1448D">
            <w:pPr>
              <w:autoSpaceDE w:val="0"/>
              <w:autoSpaceDN w:val="0"/>
              <w:adjustRightInd w:val="0"/>
              <w:spacing w:after="0" w:line="240" w:lineRule="auto"/>
              <w:ind w:firstLineChars="200" w:firstLine="420"/>
              <w:rPr>
                <w:rFonts w:ascii="Times New Roman" w:hAnsi="Times New Roman"/>
                <w:bCs/>
                <w:sz w:val="21"/>
                <w:szCs w:val="21"/>
                <w:highlight w:val="green"/>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6129EAF3" w14:textId="2606B59C" w:rsidR="00AB38B5"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215BC2DD"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B93453" w:rsidRPr="007908EE" w14:paraId="631CED5A" w14:textId="77777777" w:rsidTr="00F35E11">
        <w:trPr>
          <w:trHeight w:val="454"/>
        </w:trPr>
        <w:tc>
          <w:tcPr>
            <w:tcW w:w="10348" w:type="dxa"/>
            <w:shd w:val="clear" w:color="auto" w:fill="D9D9D9"/>
            <w:vAlign w:val="center"/>
          </w:tcPr>
          <w:p w14:paraId="755F4668" w14:textId="51C6BCF6"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08061E8E" w14:textId="66F2944B" w:rsidR="00AB38B5"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D3CF6DC" w14:textId="2FB9BA0F"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proofErr w:type="spellStart"/>
      <w:r w:rsidRPr="00FE4D12">
        <w:rPr>
          <w:rFonts w:ascii="Times New Roman" w:hAnsi="Times New Roman" w:hint="eastAsia"/>
          <w:color w:val="3B3838"/>
          <w:sz w:val="18"/>
          <w:szCs w:val="18"/>
          <w:lang w:val="en-CA"/>
        </w:rPr>
        <w:t>OncoKB</w:t>
      </w:r>
      <w:proofErr w:type="spellEnd"/>
      <w:r w:rsidRPr="00FE4D12">
        <w:rPr>
          <w:rFonts w:ascii="Times New Roman" w:hAnsi="Times New Roman" w:hint="eastAsia"/>
          <w:color w:val="3B3838"/>
          <w:sz w:val="18"/>
          <w:szCs w:val="18"/>
          <w:lang w:val="en-CA"/>
        </w:rPr>
        <w:t>等公共数据库，</w:t>
      </w:r>
      <w:proofErr w:type="gramStart"/>
      <w:r w:rsidRPr="00FE4D12">
        <w:rPr>
          <w:rFonts w:ascii="Times New Roman" w:hAnsi="Times New Roman" w:hint="eastAsia"/>
          <w:color w:val="3B3838"/>
          <w:sz w:val="18"/>
          <w:szCs w:val="18"/>
          <w:lang w:val="en-CA"/>
        </w:rPr>
        <w:t>本内部</w:t>
      </w:r>
      <w:proofErr w:type="gramEnd"/>
      <w:r w:rsidRPr="00FE4D12">
        <w:rPr>
          <w:rFonts w:ascii="Times New Roman" w:hAnsi="Times New Roman" w:hint="eastAsia"/>
          <w:color w:val="3B3838"/>
          <w:sz w:val="18"/>
          <w:szCs w:val="18"/>
          <w:lang w:val="en-CA"/>
        </w:rPr>
        <w:t>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94F71" w:rsidRPr="00FE4D12">
        <w:rPr>
          <w:rFonts w:ascii="Times New Roman" w:hAnsi="Times New Roman" w:hint="eastAsia"/>
          <w:bCs/>
          <w:sz w:val="18"/>
          <w:szCs w:val="18"/>
        </w:rPr>
        <w:t>8</w:t>
      </w:r>
      <w:r w:rsidR="00F94F71" w:rsidRPr="00FE4D12">
        <w:rPr>
          <w:rFonts w:ascii="Times New Roman" w:hAnsi="Times New Roman"/>
          <w:bCs/>
          <w:sz w:val="18"/>
          <w:szCs w:val="18"/>
        </w:rPr>
        <w:t>8</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w:t>
      </w:r>
      <w:proofErr w:type="gramStart"/>
      <w:r w:rsidR="00A25292" w:rsidRPr="00FE4D12">
        <w:rPr>
          <w:rFonts w:ascii="Times New Roman" w:hAnsi="Times New Roman" w:hint="eastAsia"/>
          <w:bCs/>
          <w:sz w:val="18"/>
          <w:szCs w:val="18"/>
        </w:rPr>
        <w:t>做对</w:t>
      </w:r>
      <w:proofErr w:type="gramEnd"/>
      <w:r w:rsidR="00A25292" w:rsidRPr="00FE4D12">
        <w:rPr>
          <w:rFonts w:ascii="Times New Roman" w:hAnsi="Times New Roman" w:hint="eastAsia"/>
          <w:bCs/>
          <w:sz w:val="18"/>
          <w:szCs w:val="18"/>
        </w:rPr>
        <w:t>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w:t>
      </w:r>
      <w:proofErr w:type="spellStart"/>
      <w:r w:rsidRPr="00FE4D12">
        <w:rPr>
          <w:rFonts w:ascii="Times New Roman" w:hAnsi="Times New Roman" w:hint="eastAsia"/>
          <w:bCs/>
          <w:sz w:val="18"/>
          <w:szCs w:val="18"/>
          <w:highlight w:val="yellow"/>
        </w:rPr>
        <w:t>sample.tumor_list</w:t>
      </w:r>
      <w:proofErr w:type="spellEnd"/>
      <w:r w:rsidRPr="00FE4D12">
        <w:rPr>
          <w:rFonts w:ascii="Times New Roman" w:hAnsi="Times New Roman" w:hint="eastAsia"/>
          <w:bCs/>
          <w:sz w:val="18"/>
          <w:szCs w:val="18"/>
          <w:highlight w:val="yellow"/>
        </w:rPr>
        <w:t xml:space="preserve">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w:t>
      </w:r>
      <w:proofErr w:type="spellStart"/>
      <w:r w:rsidRPr="00FE4D12">
        <w:rPr>
          <w:rFonts w:ascii="Times New Roman" w:hAnsi="Times New Roman" w:hint="eastAsia"/>
          <w:bCs/>
          <w:sz w:val="18"/>
          <w:szCs w:val="18"/>
          <w:highlight w:val="yellow"/>
        </w:rPr>
        <w:t>sample.tumor_names_cn</w:t>
      </w:r>
      <w:proofErr w:type="spellEnd"/>
      <w:r w:rsidRPr="00FE4D12">
        <w:rPr>
          <w:rFonts w:ascii="Times New Roman" w:hAnsi="Times New Roman" w:hint="eastAsia"/>
          <w:bCs/>
          <w:sz w:val="18"/>
          <w:szCs w:val="18"/>
          <w:highlight w:val="yellow"/>
        </w:rPr>
        <w:t>%}</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proofErr w:type="gramStart"/>
      <w:r w:rsidRPr="00FE4D12">
        <w:rPr>
          <w:rFonts w:ascii="Times New Roman" w:hAnsi="Times New Roman" w:hint="eastAsia"/>
          <w:bCs/>
          <w:color w:val="3B3838"/>
          <w:sz w:val="18"/>
          <w:szCs w:val="18"/>
        </w:rPr>
        <w:t>个</w:t>
      </w:r>
      <w:proofErr w:type="gramEnd"/>
      <w:r w:rsidRPr="00FE4D12">
        <w:rPr>
          <w:rFonts w:ascii="Times New Roman" w:hAnsi="Times New Roman" w:hint="eastAsia"/>
          <w:bCs/>
          <w:color w:val="3B3838"/>
          <w:sz w:val="18"/>
          <w:szCs w:val="18"/>
        </w:rPr>
        <w:t>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FE4D12">
        <w:rPr>
          <w:rFonts w:ascii="Times New Roman" w:hAnsi="Times New Roman"/>
          <w:bCs/>
          <w:sz w:val="18"/>
          <w:szCs w:val="18"/>
        </w:rPr>
        <w:t>。</w:t>
      </w:r>
      <w:r w:rsidR="00C26B99" w:rsidRPr="00FE4D12">
        <w:rPr>
          <w:rFonts w:ascii="Times New Roman" w:hAnsi="Times New Roman" w:hint="eastAsia"/>
          <w:bCs/>
          <w:sz w:val="18"/>
          <w:szCs w:val="18"/>
        </w:rPr>
        <w:t>微卫星检测与样本测序数据质量、</w:t>
      </w:r>
      <w:proofErr w:type="gramStart"/>
      <w:r w:rsidR="00C26B99" w:rsidRPr="00FE4D12">
        <w:rPr>
          <w:rFonts w:ascii="Times New Roman" w:hAnsi="Times New Roman" w:hint="eastAsia"/>
          <w:bCs/>
          <w:sz w:val="18"/>
          <w:szCs w:val="18"/>
        </w:rPr>
        <w:t>各微卫星</w:t>
      </w:r>
      <w:proofErr w:type="gramEnd"/>
      <w:r w:rsidR="00C26B99" w:rsidRPr="00FE4D12">
        <w:rPr>
          <w:rFonts w:ascii="Times New Roman" w:hAnsi="Times New Roman" w:hint="eastAsia"/>
          <w:bCs/>
          <w:sz w:val="18"/>
          <w:szCs w:val="18"/>
        </w:rPr>
        <w:t>位点测序数据质量、肿瘤细胞含量、肿瘤细胞坏死程度等多个因素都可能相关。</w:t>
      </w:r>
      <w:proofErr w:type="gramStart"/>
      <w:r w:rsidR="00C26B99" w:rsidRPr="00FE4D12">
        <w:rPr>
          <w:rFonts w:ascii="Times New Roman" w:hAnsi="Times New Roman" w:hint="eastAsia"/>
          <w:bCs/>
          <w:sz w:val="18"/>
          <w:szCs w:val="18"/>
        </w:rPr>
        <w:t>若微卫星</w:t>
      </w:r>
      <w:proofErr w:type="gramEnd"/>
      <w:r w:rsidR="00C26B99" w:rsidRPr="00FE4D12">
        <w:rPr>
          <w:rFonts w:ascii="Times New Roman" w:hAnsi="Times New Roman" w:hint="eastAsia"/>
          <w:bCs/>
          <w:sz w:val="18"/>
          <w:szCs w:val="18"/>
        </w:rPr>
        <w:t>分析未能通过内部计算质控，则该样本</w:t>
      </w:r>
      <w:r w:rsidR="00C26B99" w:rsidRPr="00FE4D12">
        <w:rPr>
          <w:rFonts w:ascii="Times New Roman" w:hAnsi="Times New Roman" w:hint="eastAsia"/>
          <w:bCs/>
          <w:sz w:val="18"/>
          <w:szCs w:val="18"/>
        </w:rPr>
        <w:t>MS</w:t>
      </w:r>
      <w:r w:rsidR="00C26B99" w:rsidRPr="00FE4D12">
        <w:rPr>
          <w:rFonts w:ascii="Times New Roman" w:hAnsi="Times New Roman" w:hint="eastAsia"/>
          <w:bCs/>
          <w:sz w:val="18"/>
          <w:szCs w:val="18"/>
        </w:rPr>
        <w:t>状态可能无法评估。</w:t>
      </w:r>
    </w:p>
    <w:p w14:paraId="49053C96"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color w:val="3B3838"/>
          <w:sz w:val="18"/>
          <w:szCs w:val="18"/>
          <w:lang w:val="en-CA"/>
        </w:rPr>
        <w:t>免疫治疗相关基因是指既往研究支持的可能与免疫治疗疗效有关的变异基因，</w:t>
      </w:r>
      <w:r w:rsidRPr="00FE4D12">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FE4D12">
        <w:rPr>
          <w:rFonts w:ascii="Times New Roman" w:hAnsi="Times New Roman" w:hint="eastAsia"/>
          <w:color w:val="3B3838"/>
          <w:sz w:val="18"/>
          <w:szCs w:val="18"/>
          <w:lang w:val="en-CA"/>
        </w:rPr>
        <w:t>请结合其它检测结果和临床资料谨慎用药。</w:t>
      </w:r>
    </w:p>
    <w:p w14:paraId="60A6870F"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sz w:val="18"/>
          <w:szCs w:val="18"/>
        </w:rPr>
        <w:t>克隆性造血（</w:t>
      </w:r>
      <w:r w:rsidRPr="00FE4D12">
        <w:rPr>
          <w:rFonts w:ascii="Times New Roman" w:hAnsi="Times New Roman" w:hint="eastAsia"/>
          <w:bCs/>
          <w:sz w:val="18"/>
          <w:szCs w:val="18"/>
        </w:rPr>
        <w:t>Clonal Hematopoiesis CH</w:t>
      </w:r>
      <w:r w:rsidRPr="00FE4D12">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FE4D12">
        <w:rPr>
          <w:rFonts w:ascii="Times New Roman" w:hAnsi="Times New Roman" w:hint="eastAsia"/>
          <w:bCs/>
          <w:sz w:val="18"/>
          <w:szCs w:val="18"/>
        </w:rPr>
        <w:t>DNMT3A</w:t>
      </w:r>
      <w:r w:rsidRPr="00FE4D12">
        <w:rPr>
          <w:rFonts w:ascii="Times New Roman" w:hAnsi="Times New Roman" w:hint="eastAsia"/>
          <w:bCs/>
          <w:sz w:val="18"/>
          <w:szCs w:val="18"/>
        </w:rPr>
        <w:t>、</w:t>
      </w:r>
      <w:r w:rsidRPr="00FE4D12">
        <w:rPr>
          <w:rFonts w:ascii="Times New Roman" w:hAnsi="Times New Roman" w:hint="eastAsia"/>
          <w:bCs/>
          <w:sz w:val="18"/>
          <w:szCs w:val="18"/>
        </w:rPr>
        <w:t>TET2</w:t>
      </w:r>
      <w:r w:rsidRPr="00FE4D12">
        <w:rPr>
          <w:rFonts w:ascii="Times New Roman" w:hAnsi="Times New Roman" w:hint="eastAsia"/>
          <w:bCs/>
          <w:sz w:val="18"/>
          <w:szCs w:val="18"/>
        </w:rPr>
        <w:t>、</w:t>
      </w:r>
      <w:r w:rsidRPr="00FE4D12">
        <w:rPr>
          <w:rFonts w:ascii="Times New Roman" w:hAnsi="Times New Roman" w:hint="eastAsia"/>
          <w:bCs/>
          <w:sz w:val="18"/>
          <w:szCs w:val="18"/>
        </w:rPr>
        <w:t>ASXL1</w:t>
      </w:r>
      <w:r w:rsidRPr="00FE4D12">
        <w:rPr>
          <w:rFonts w:ascii="Times New Roman" w:hAnsi="Times New Roman" w:hint="eastAsia"/>
          <w:bCs/>
          <w:sz w:val="18"/>
          <w:szCs w:val="18"/>
        </w:rPr>
        <w:t>、</w:t>
      </w:r>
      <w:r w:rsidRPr="00FE4D12">
        <w:rPr>
          <w:rFonts w:ascii="Times New Roman" w:hAnsi="Times New Roman" w:hint="eastAsia"/>
          <w:bCs/>
          <w:sz w:val="18"/>
          <w:szCs w:val="18"/>
        </w:rPr>
        <w:t>JAK2</w:t>
      </w:r>
      <w:r w:rsidRPr="00FE4D12">
        <w:rPr>
          <w:rFonts w:ascii="Times New Roman" w:hAnsi="Times New Roman" w:hint="eastAsia"/>
          <w:bCs/>
          <w:sz w:val="18"/>
          <w:szCs w:val="18"/>
        </w:rPr>
        <w:t>、</w:t>
      </w:r>
      <w:r w:rsidRPr="00FE4D12">
        <w:rPr>
          <w:rFonts w:ascii="Times New Roman" w:hAnsi="Times New Roman" w:hint="eastAsia"/>
          <w:bCs/>
          <w:sz w:val="18"/>
          <w:szCs w:val="18"/>
        </w:rPr>
        <w:t>SF3B1</w:t>
      </w:r>
      <w:r w:rsidRPr="00FE4D12">
        <w:rPr>
          <w:rFonts w:ascii="Times New Roman" w:hAnsi="Times New Roman" w:hint="eastAsia"/>
          <w:bCs/>
          <w:sz w:val="18"/>
          <w:szCs w:val="18"/>
        </w:rPr>
        <w:t>等基因中，</w:t>
      </w:r>
      <w:r w:rsidRPr="00FE4D12">
        <w:rPr>
          <w:rFonts w:ascii="Times New Roman" w:hAnsi="Times New Roman" w:hint="eastAsia"/>
          <w:bCs/>
          <w:sz w:val="18"/>
          <w:szCs w:val="18"/>
        </w:rPr>
        <w:t>90%</w:t>
      </w:r>
      <w:r w:rsidRPr="00FE4D12">
        <w:rPr>
          <w:rFonts w:ascii="Times New Roman" w:hAnsi="Times New Roman" w:hint="eastAsia"/>
          <w:bCs/>
          <w:sz w:val="18"/>
          <w:szCs w:val="18"/>
        </w:rPr>
        <w:t>的克隆性造血突变丰度</w:t>
      </w:r>
      <w:r w:rsidRPr="00FE4D12">
        <w:rPr>
          <w:rFonts w:ascii="Times New Roman" w:hAnsi="Times New Roman" w:hint="eastAsia"/>
          <w:bCs/>
          <w:sz w:val="18"/>
          <w:szCs w:val="18"/>
        </w:rPr>
        <w:t>&lt;1%</w:t>
      </w:r>
      <w:r w:rsidR="00C26B99" w:rsidRPr="00FE4D12">
        <w:rPr>
          <w:rFonts w:ascii="Times New Roman" w:hAnsi="Times New Roman" w:hint="eastAsia"/>
          <w:bCs/>
          <w:sz w:val="18"/>
          <w:szCs w:val="18"/>
        </w:rPr>
        <w:t>。</w:t>
      </w:r>
    </w:p>
    <w:p w14:paraId="51C6E503" w14:textId="0210FC2A" w:rsidR="00AB38B5"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color w:val="3B3838"/>
          <w:sz w:val="18"/>
          <w:szCs w:val="18"/>
          <w:lang w:val="en-CA"/>
        </w:rPr>
        <w:t>基因多态性对化疗药物的药效学提示，参考</w:t>
      </w:r>
      <w:proofErr w:type="spellStart"/>
      <w:r w:rsidRPr="00FE4D12">
        <w:rPr>
          <w:rFonts w:ascii="Times New Roman" w:hAnsi="Times New Roman" w:hint="eastAsia"/>
          <w:color w:val="3B3838"/>
          <w:sz w:val="18"/>
          <w:szCs w:val="18"/>
          <w:lang w:val="en-CA"/>
        </w:rPr>
        <w:t>PharmGKB</w:t>
      </w:r>
      <w:proofErr w:type="spellEnd"/>
      <w:r w:rsidRPr="00FE4D12">
        <w:rPr>
          <w:rFonts w:ascii="Times New Roman" w:hAnsi="Times New Roman" w:hint="eastAsia"/>
          <w:color w:val="3B3838"/>
          <w:sz w:val="18"/>
          <w:szCs w:val="18"/>
          <w:lang w:val="en-CA"/>
        </w:rPr>
        <w:t>数据库（</w:t>
      </w:r>
      <w:r w:rsidRPr="00FE4D12">
        <w:rPr>
          <w:rFonts w:ascii="Times New Roman" w:hAnsi="Times New Roman" w:hint="eastAsia"/>
          <w:color w:val="3B3838"/>
          <w:sz w:val="18"/>
          <w:szCs w:val="18"/>
          <w:lang w:val="en-CA"/>
        </w:rPr>
        <w:t>https://www.pharmgkb.org</w:t>
      </w:r>
      <w:r w:rsidRPr="00FE4D12">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00C26B99" w:rsidRPr="007908EE">
        <w:rPr>
          <w:rFonts w:ascii="Times New Roman" w:hAnsi="Times New Roman" w:hint="eastAsia"/>
          <w:bCs/>
          <w:color w:val="3B3838"/>
        </w:rPr>
        <w:t>或</w:t>
      </w:r>
      <w:r w:rsidR="00C26B99" w:rsidRPr="007908EE">
        <w:rPr>
          <w:rFonts w:ascii="Times New Roman" w:hAnsi="Times New Roman" w:hint="eastAsia"/>
          <w:bCs/>
          <w:color w:val="3B3838"/>
        </w:rPr>
        <w:t>R</w:t>
      </w:r>
      <w:r w:rsidR="00C26B99" w:rsidRPr="007908EE">
        <w:rPr>
          <w:rFonts w:ascii="Times New Roman" w:hAnsi="Times New Roman"/>
          <w:bCs/>
          <w:color w:val="3B3838"/>
        </w:rPr>
        <w:t>NA</w:t>
      </w:r>
      <w:r w:rsidRPr="007908EE">
        <w:rPr>
          <w:rFonts w:ascii="Times New Roman" w:hAnsi="Times New Roman"/>
          <w:bCs/>
          <w:color w:val="3B3838"/>
        </w:rPr>
        <w:t>水平变异，不涉及蛋白质水平。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proofErr w:type="spellStart"/>
      <w:r w:rsidRPr="002A58FC">
        <w:rPr>
          <w:rFonts w:ascii="Times New Roman" w:hAnsi="Times New Roman"/>
          <w:bCs/>
        </w:rPr>
        <w:t>ctDNA</w:t>
      </w:r>
      <w:proofErr w:type="spellEnd"/>
      <w:r w:rsidRPr="002A58FC">
        <w:rPr>
          <w:rFonts w:ascii="Times New Roman" w:hAnsi="Times New Roman"/>
          <w:bCs/>
        </w:rPr>
        <w:t>）源自病灶部位细胞释放入血液，但并非所有病变细胞的变异都能释放入血。</w:t>
      </w:r>
      <w:proofErr w:type="spellStart"/>
      <w:r w:rsidRPr="002A58FC">
        <w:rPr>
          <w:rFonts w:ascii="Times New Roman" w:hAnsi="Times New Roman"/>
          <w:bCs/>
        </w:rPr>
        <w:t>ctDNA</w:t>
      </w:r>
      <w:proofErr w:type="spellEnd"/>
      <w:r w:rsidRPr="002A58FC">
        <w:rPr>
          <w:rFonts w:ascii="Times New Roman" w:hAnsi="Times New Roman"/>
          <w:bCs/>
        </w:rPr>
        <w:t>在血液中的</w:t>
      </w:r>
      <w:proofErr w:type="gramStart"/>
      <w:r w:rsidRPr="002A58FC">
        <w:rPr>
          <w:rFonts w:ascii="Times New Roman" w:hAnsi="Times New Roman"/>
          <w:bCs/>
        </w:rPr>
        <w:t>释放受</w:t>
      </w:r>
      <w:proofErr w:type="gramEnd"/>
      <w:r w:rsidRPr="002A58FC">
        <w:rPr>
          <w:rFonts w:ascii="Times New Roman" w:hAnsi="Times New Roman"/>
          <w:bCs/>
        </w:rPr>
        <w:t>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Pr="007908EE">
        <w:rPr>
          <w:rFonts w:ascii="Times New Roman" w:hAnsi="Times New Roman"/>
          <w:bCs/>
          <w:color w:val="3B3838"/>
        </w:rPr>
        <w:t>&lt;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变异检出的敏感性可能受限，微卫星分析及</w:t>
      </w:r>
      <w:r w:rsidRPr="007908EE">
        <w:rPr>
          <w:rFonts w:ascii="Times New Roman" w:hAnsi="Times New Roman"/>
          <w:bCs/>
          <w:color w:val="3B3838"/>
        </w:rPr>
        <w:t>TMB</w:t>
      </w:r>
      <w:r w:rsidRPr="007908EE">
        <w:rPr>
          <w:rFonts w:ascii="Times New Roman" w:hAnsi="Times New Roman"/>
          <w:bCs/>
          <w:color w:val="3B3838"/>
        </w:rPr>
        <w:t>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D42954" w:rsidRPr="00D42954">
              <w:rPr>
                <w:rFonts w:ascii="Times New Roman" w:hAnsi="Times New Roman"/>
                <w:color w:val="3B3838"/>
              </w:rPr>
              <w:t>report</w:t>
            </w:r>
            <w:proofErr w:type="gramEnd"/>
            <w:r w:rsidR="00D42954" w:rsidRPr="00D42954">
              <w:rPr>
                <w:rFonts w:ascii="Times New Roman" w:hAnsi="Times New Roman"/>
                <w:color w:val="3B3838"/>
              </w:rPr>
              <w:t>_number</w:t>
            </w:r>
            <w:proofErr w:type="spellEnd"/>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proofErr w:type="spellEnd"/>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lib_quality_control.rna_lib_qc.rna_qty</w:t>
            </w:r>
            <w:proofErr w:type="spellEnd"/>
            <w:r w:rsidRPr="00135611">
              <w:rPr>
                <w:rFonts w:ascii="Times New Roman" w:hAnsi="Times New Roman"/>
                <w:color w:val="3B3838"/>
              </w:rPr>
              <w:t xml:space="preserve"> </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w:t>
            </w:r>
            <w:r w:rsidRPr="00135611">
              <w:rPr>
                <w:rFonts w:ascii="Times New Roman" w:hAnsi="Times New Roman"/>
                <w:color w:val="3B3838"/>
              </w:rPr>
              <w:lastRenderedPageBreak/>
              <w:t>lib_quality_control.rna_lib_qc.rna_pre_library_qty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w:t>
            </w:r>
            <w:proofErr w:type="gramStart"/>
            <w:r w:rsidRPr="00135611">
              <w:rPr>
                <w:rFonts w:ascii="Times New Roman" w:hAnsi="Times New Roman"/>
                <w:color w:val="3B3838"/>
              </w:rPr>
              <w:t>qc.cleandata</w:t>
            </w:r>
            <w:proofErr w:type="gramEnd"/>
            <w:r w:rsidRPr="00135611">
              <w:rPr>
                <w:rFonts w:ascii="Times New Roman" w:hAnsi="Times New Roman"/>
                <w:color w:val="3B3838"/>
              </w:rPr>
              <w:t>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w:t>
            </w:r>
            <w:proofErr w:type="spellStart"/>
            <w:r w:rsidRPr="00135611">
              <w:rPr>
                <w:rFonts w:ascii="Times New Roman" w:hAnsi="Times New Roman"/>
                <w:bCs/>
                <w:color w:val="3B3838"/>
              </w:rPr>
              <w:t>qc.dna_data_</w:t>
            </w:r>
            <w:proofErr w:type="gramStart"/>
            <w:r w:rsidRPr="00135611">
              <w:rPr>
                <w:rFonts w:ascii="Times New Roman" w:hAnsi="Times New Roman"/>
                <w:bCs/>
                <w:color w:val="3B3838"/>
              </w:rPr>
              <w:t>qc.cover</w:t>
            </w:r>
            <w:proofErr w:type="gramEnd"/>
            <w:r w:rsidRPr="00135611">
              <w:rPr>
                <w:rFonts w:ascii="Times New Roman" w:hAnsi="Times New Roman"/>
                <w:bCs/>
                <w:color w:val="3B3838"/>
              </w:rPr>
              <w:t>_ratio</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qc.depth</w:t>
            </w:r>
            <w:proofErr w:type="gramEnd"/>
            <w:r w:rsidRPr="00135611">
              <w:rPr>
                <w:rFonts w:ascii="Times New Roman" w:hAnsi="Times New Roman"/>
                <w:color w:val="3B3838"/>
                <w:lang w:eastAsia="en-US"/>
              </w:rPr>
              <w:t>_mean_uniq_hot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w:t>
            </w:r>
            <w:proofErr w:type="gramStart"/>
            <w:r w:rsidRPr="007908EE">
              <w:rPr>
                <w:rFonts w:ascii="Times New Roman" w:hAnsi="Times New Roman" w:hint="eastAsia"/>
                <w:color w:val="3B3838"/>
              </w:rPr>
              <w:t>非热点</w:t>
            </w:r>
            <w:proofErr w:type="gramEnd"/>
            <w:r w:rsidRPr="007908EE">
              <w:rPr>
                <w:rFonts w:ascii="Times New Roman" w:hAnsi="Times New Roman" w:hint="eastAsia"/>
                <w:color w:val="3B3838"/>
              </w:rPr>
              <w:t>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qc.depth</w:t>
            </w:r>
            <w:proofErr w:type="gramEnd"/>
            <w:r w:rsidRPr="00135611">
              <w:rPr>
                <w:rFonts w:ascii="Times New Roman" w:hAnsi="Times New Roman"/>
                <w:color w:val="3B3838"/>
                <w:lang w:eastAsia="en-US"/>
              </w:rPr>
              <w:t>_mean_uniq_nonhot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w:t>
            </w:r>
            <w:proofErr w:type="gramStart"/>
            <w:r w:rsidRPr="007908EE">
              <w:rPr>
                <w:rFonts w:ascii="Times New Roman" w:hAnsi="Times New Roman" w:hint="eastAsia"/>
                <w:color w:val="3B3838"/>
              </w:rPr>
              <w:t>一</w:t>
            </w:r>
            <w:proofErr w:type="gramEnd"/>
            <w:r w:rsidRPr="007908EE">
              <w:rPr>
                <w:rFonts w:ascii="Times New Roman" w:hAnsi="Times New Roman" w:hint="eastAsia"/>
                <w:color w:val="3B3838"/>
              </w:rPr>
              <w:t>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qc.uni</w:t>
            </w:r>
            <w:proofErr w:type="gramEnd"/>
            <w:r w:rsidRPr="00135611">
              <w:rPr>
                <w:rFonts w:ascii="Times New Roman" w:hAnsi="Times New Roman"/>
                <w:color w:val="3B3838"/>
                <w:lang w:eastAsia="en-US"/>
              </w:rPr>
              <w:t>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w:t>
            </w:r>
            <w:proofErr w:type="gramStart"/>
            <w:r w:rsidRPr="007908EE">
              <w:rPr>
                <w:rFonts w:ascii="Times New Roman" w:hAnsi="Times New Roman" w:hint="eastAsia"/>
                <w:color w:val="3B3838"/>
              </w:rPr>
              <w:t>一</w:t>
            </w:r>
            <w:proofErr w:type="gramEnd"/>
            <w:r w:rsidRPr="007908EE">
              <w:rPr>
                <w:rFonts w:ascii="Times New Roman" w:hAnsi="Times New Roman" w:hint="eastAsia"/>
                <w:color w:val="3B3838"/>
              </w:rPr>
              <w:t>性（</w:t>
            </w:r>
            <w:proofErr w:type="gramStart"/>
            <w:r w:rsidRPr="007908EE">
              <w:rPr>
                <w:rFonts w:ascii="Times New Roman" w:hAnsi="Times New Roman" w:hint="eastAsia"/>
                <w:color w:val="3B3838"/>
              </w:rPr>
              <w:t>非热点</w:t>
            </w:r>
            <w:proofErr w:type="gramEnd"/>
            <w:r w:rsidRPr="007908EE">
              <w:rPr>
                <w:rFonts w:ascii="Times New Roman" w:hAnsi="Times New Roman" w:hint="eastAsia"/>
                <w:color w:val="3B3838"/>
              </w:rPr>
              <w:t>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qc.uni</w:t>
            </w:r>
            <w:proofErr w:type="gramEnd"/>
            <w:r w:rsidRPr="00135611">
              <w:rPr>
                <w:rFonts w:ascii="Times New Roman" w:hAnsi="Times New Roman"/>
                <w:color w:val="3B3838"/>
                <w:lang w:eastAsia="en-US"/>
              </w:rPr>
              <w:t>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6D1BE2"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6D1BE2" w:rsidRPr="007908EE" w:rsidRDefault="006D1BE2"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8B5E95"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8B5E95" w:rsidRPr="007908EE" w:rsidRDefault="008B5E95" w:rsidP="008B5E95">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8B5E95" w:rsidRPr="007908EE" w:rsidRDefault="008B5E95" w:rsidP="008B5E95">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3F1E8E"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{{qc.rna_data_</w:t>
            </w:r>
            <w:proofErr w:type="gramStart"/>
            <w:r w:rsidRPr="00135611">
              <w:rPr>
                <w:rFonts w:ascii="Times New Roman" w:hAnsi="Times New Roman"/>
                <w:color w:val="3B3838"/>
              </w:rPr>
              <w:t>qc.cleandata</w:t>
            </w:r>
            <w:proofErr w:type="gramEnd"/>
            <w:r w:rsidRPr="00135611">
              <w:rPr>
                <w:rFonts w:ascii="Times New Roman" w:hAnsi="Times New Roman"/>
                <w:color w:val="3B3838"/>
              </w:rPr>
              <w:t>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3F1E8E"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比对率</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w:t>
            </w:r>
            <w:proofErr w:type="gramStart"/>
            <w:r w:rsidRPr="00135611">
              <w:rPr>
                <w:rFonts w:ascii="Times New Roman" w:hAnsi="Times New Roman"/>
                <w:color w:val="3B3838"/>
              </w:rPr>
              <w:t>qc.mapping</w:t>
            </w:r>
            <w:proofErr w:type="gramEnd"/>
            <w:r w:rsidRPr="00135611">
              <w:rPr>
                <w:rFonts w:ascii="Times New Roman" w:hAnsi="Times New Roman"/>
                <w:color w:val="3B3838"/>
              </w:rPr>
              <w:t>_ratio</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3F1E8E"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链特异性</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{{qc.rna_data_</w:t>
            </w:r>
            <w:proofErr w:type="gramStart"/>
            <w:r w:rsidRPr="00135611">
              <w:rPr>
                <w:rFonts w:ascii="Times New Roman" w:hAnsi="Times New Roman"/>
                <w:color w:val="3B3838"/>
              </w:rPr>
              <w:t>qc.end</w:t>
            </w:r>
            <w:proofErr w:type="gramEnd"/>
            <w:r w:rsidRPr="00135611">
              <w:rPr>
                <w:rFonts w:ascii="Times New Roman" w:hAnsi="Times New Roman"/>
                <w:color w:val="3B3838"/>
              </w:rPr>
              <w:t>2sense_ratio</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roofErr w:type="spellEnd"/>
          </w:p>
        </w:tc>
        <w:tc>
          <w:tcPr>
            <w:tcW w:w="3261" w:type="dxa"/>
            <w:tcBorders>
              <w:top w:val="dotted" w:sz="4" w:space="0" w:color="0000FF"/>
              <w:bottom w:val="dotted" w:sz="4" w:space="0" w:color="0000FF"/>
            </w:tcBorders>
            <w:shd w:val="clear" w:color="auto" w:fill="FFFFFF"/>
            <w:vAlign w:val="center"/>
          </w:tcPr>
          <w:p w14:paraId="62CC6C15" w14:textId="423D7ABC"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w:t>
            </w:r>
            <w:proofErr w:type="gramStart"/>
            <w:r w:rsidRPr="00135611">
              <w:rPr>
                <w:rFonts w:ascii="Times New Roman" w:hAnsi="Times New Roman"/>
                <w:color w:val="3B3838"/>
              </w:rPr>
              <w:t>qc.effectivereads</w:t>
            </w:r>
            <w:proofErr w:type="gramEnd"/>
            <w:r w:rsidR="00511530" w:rsidRPr="00135611">
              <w:rPr>
                <w:rFonts w:ascii="Times New Roman" w:hAnsi="Times New Roman"/>
                <w:color w:val="3B3838"/>
              </w:rPr>
              <w:t>|replace</w:t>
            </w:r>
            <w:proofErr w:type="spellEnd"/>
            <w:r w:rsidR="00511530" w:rsidRPr="00135611">
              <w:rPr>
                <w:rFonts w:ascii="Times New Roman" w:hAnsi="Times New Roman"/>
                <w:color w:val="3B3838"/>
              </w:rPr>
              <w:t>(“.00”,””)</w:t>
            </w:r>
            <w:r w:rsidRPr="00135611">
              <w:rPr>
                <w:rFonts w:ascii="Times New Roman" w:hAnsi="Times New Roman"/>
                <w:color w:val="3B3838"/>
              </w:rPr>
              <w:t xml:space="preserve"> }}</w:t>
            </w:r>
          </w:p>
        </w:tc>
        <w:tc>
          <w:tcPr>
            <w:tcW w:w="2975" w:type="dxa"/>
            <w:tcBorders>
              <w:top w:val="dotted" w:sz="4" w:space="0" w:color="0000FF"/>
              <w:bottom w:val="dotted" w:sz="4" w:space="0" w:color="0000FF"/>
            </w:tcBorders>
            <w:shd w:val="clear" w:color="auto" w:fill="FFFFFF"/>
            <w:vAlign w:val="center"/>
          </w:tcPr>
          <w:p w14:paraId="575B5A7D" w14:textId="2D81535B"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6D1BE2"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6D1BE2" w:rsidRPr="007908EE" w:rsidRDefault="006D1BE2"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F1E8E"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837535">
              <w:rPr>
                <w:rFonts w:ascii="Times New Roman" w:hAnsi="Times New Roman"/>
                <w:color w:val="3B3838"/>
                <w:lang w:eastAsia="en-US"/>
              </w:rPr>
              <w:t>综合评估</w:t>
            </w:r>
            <w:proofErr w:type="spellEnd"/>
          </w:p>
        </w:tc>
        <w:tc>
          <w:tcPr>
            <w:tcW w:w="6236" w:type="dxa"/>
            <w:gridSpan w:val="2"/>
            <w:tcBorders>
              <w:top w:val="dotted" w:sz="4" w:space="0" w:color="0000FF"/>
              <w:bottom w:val="single" w:sz="4" w:space="0" w:color="4472C4"/>
            </w:tcBorders>
            <w:shd w:val="clear" w:color="auto" w:fill="FFFFFF"/>
            <w:vAlign w:val="center"/>
          </w:tcPr>
          <w:p w14:paraId="07D78AEB" w14:textId="206DF30D" w:rsidR="006D1BE2" w:rsidRDefault="006D1BE2" w:rsidP="003F1E8E">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 xml:space="preserve">{%p if </w:t>
            </w:r>
            <w:proofErr w:type="spellStart"/>
            <w:r w:rsidRPr="0048557F">
              <w:rPr>
                <w:rFonts w:ascii="Times New Roman" w:hAnsi="Times New Roman"/>
                <w:color w:val="3B3838"/>
                <w:highlight w:val="darkGray"/>
              </w:rPr>
              <w:t>qc.rna_data_qc</w:t>
            </w:r>
            <w:proofErr w:type="spellEnd"/>
            <w:r w:rsidRPr="0048557F">
              <w:rPr>
                <w:rFonts w:ascii="Times New Roman" w:hAnsi="Times New Roman"/>
                <w:color w:val="3B3838"/>
                <w:highlight w:val="darkGray"/>
              </w:rPr>
              <w:t>%}</w:t>
            </w:r>
          </w:p>
          <w:p w14:paraId="351202A1" w14:textId="4D4403E1" w:rsidR="00910730" w:rsidRPr="00910730" w:rsidRDefault="00910730" w:rsidP="003F1E8E">
            <w:pPr>
              <w:spacing w:after="0" w:line="240" w:lineRule="exact"/>
              <w:jc w:val="center"/>
              <w:rPr>
                <w:rFonts w:ascii="Times New Roman" w:hAnsi="Times New Roman"/>
                <w:color w:val="FF0000"/>
                <w:highlight w:val="darkGray"/>
              </w:rPr>
            </w:pPr>
            <w:r w:rsidRPr="00910730">
              <w:rPr>
                <w:rFonts w:ascii="Times New Roman" w:hAnsi="Times New Roman"/>
                <w:color w:val="FF0000"/>
              </w:rPr>
              <w:t xml:space="preserve">{%p if </w:t>
            </w:r>
            <w:proofErr w:type="spellStart"/>
            <w:r w:rsidRPr="00910730">
              <w:rPr>
                <w:rFonts w:ascii="Times New Roman" w:hAnsi="Times New Roman"/>
                <w:color w:val="FF0000"/>
              </w:rPr>
              <w:t>qc.rna_data_</w:t>
            </w:r>
            <w:proofErr w:type="gramStart"/>
            <w:r w:rsidRPr="00910730">
              <w:rPr>
                <w:rFonts w:ascii="Times New Roman" w:hAnsi="Times New Roman"/>
                <w:color w:val="FF0000"/>
              </w:rPr>
              <w:t>qc.effectivereads</w:t>
            </w:r>
            <w:proofErr w:type="spellEnd"/>
            <w:proofErr w:type="gramEnd"/>
            <w:r w:rsidRPr="00910730">
              <w:rPr>
                <w:rFonts w:ascii="Times New Roman" w:hAnsi="Times New Roman"/>
                <w:color w:val="FF0000"/>
              </w:rPr>
              <w:t xml:space="preserve"> %}</w:t>
            </w:r>
          </w:p>
          <w:p w14:paraId="4EDD6086" w14:textId="4B89BF0D" w:rsidR="00667FD8" w:rsidRPr="00667FD8" w:rsidRDefault="00667FD8" w:rsidP="00667FD8">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and qc.rna_data_qc.cleandata_q30_num &gt;= 0.8 and </w:t>
            </w:r>
            <w:proofErr w:type="spellStart"/>
            <w:r w:rsidRPr="00667FD8">
              <w:rPr>
                <w:rFonts w:ascii="Times New Roman" w:hAnsi="Times New Roman"/>
                <w:color w:val="3B3838"/>
                <w:highlight w:val="green"/>
              </w:rPr>
              <w:t>qc.rna_data_qc.mapping_ratio_num</w:t>
            </w:r>
            <w:proofErr w:type="spellEnd"/>
            <w:r w:rsidRPr="00667FD8">
              <w:rPr>
                <w:rFonts w:ascii="Times New Roman" w:hAnsi="Times New Roman"/>
                <w:color w:val="3B3838"/>
                <w:highlight w:val="green"/>
              </w:rPr>
              <w:t xml:space="preserve"> &gt;= 0.8 and qc.rna_data_qc.end2sense_ratio_num &gt;= 0.9 and </w:t>
            </w:r>
          </w:p>
          <w:p w14:paraId="32718CE8" w14:textId="1DCCD21E" w:rsidR="006D1BE2" w:rsidRPr="00667FD8" w:rsidRDefault="00667FD8" w:rsidP="00667FD8">
            <w:pPr>
              <w:spacing w:after="0" w:line="240" w:lineRule="exact"/>
              <w:jc w:val="center"/>
              <w:rPr>
                <w:rFonts w:ascii="Times New Roman" w:hAnsi="Times New Roman"/>
                <w:color w:val="3B3838"/>
                <w:highlight w:val="green"/>
              </w:rPr>
            </w:pPr>
            <w:proofErr w:type="spellStart"/>
            <w:r w:rsidRPr="00667FD8">
              <w:rPr>
                <w:rFonts w:ascii="Times New Roman" w:hAnsi="Times New Roman"/>
                <w:color w:val="3B3838"/>
                <w:highlight w:val="green"/>
              </w:rPr>
              <w:t>qc.rna_data_</w:t>
            </w:r>
            <w:proofErr w:type="gramStart"/>
            <w:r w:rsidRPr="00667FD8">
              <w:rPr>
                <w:rFonts w:ascii="Times New Roman" w:hAnsi="Times New Roman"/>
                <w:color w:val="3B3838"/>
                <w:highlight w:val="green"/>
              </w:rPr>
              <w:t>qc.effectivereads</w:t>
            </w:r>
            <w:proofErr w:type="gramEnd"/>
            <w:r w:rsidRPr="00667FD8">
              <w:rPr>
                <w:rFonts w:ascii="Times New Roman" w:hAnsi="Times New Roman"/>
                <w:color w:val="3B3838"/>
                <w:highlight w:val="green"/>
              </w:rPr>
              <w:t>_num</w:t>
            </w:r>
            <w:proofErr w:type="spellEnd"/>
            <w:r w:rsidRPr="00667FD8">
              <w:rPr>
                <w:rFonts w:ascii="Times New Roman" w:hAnsi="Times New Roman"/>
                <w:color w:val="3B3838"/>
                <w:highlight w:val="green"/>
              </w:rPr>
              <w:t xml:space="preserve"> &gt;= 4000000 %}</w:t>
            </w:r>
          </w:p>
          <w:p w14:paraId="2CE76F61" w14:textId="17D4FC9A" w:rsidR="00667FD8" w:rsidRDefault="00667FD8" w:rsidP="003F1E8E">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60EB675A" w14:textId="3F733ECF" w:rsidR="00667FD8" w:rsidRDefault="00F45CEA" w:rsidP="003F1E8E">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4498FFF3" w14:textId="433D5B86" w:rsidR="00F45CEA" w:rsidRPr="00F45CEA" w:rsidRDefault="00F45CEA" w:rsidP="00F45CEA">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0007300F">
              <w:rPr>
                <w:rFonts w:ascii="Times New Roman" w:hAnsi="Times New Roman"/>
                <w:color w:val="3B3838"/>
              </w:rPr>
              <w:t xml:space="preserve">and </w:t>
            </w:r>
            <w:proofErr w:type="spellStart"/>
            <w:r w:rsidR="0007300F" w:rsidRPr="0007300F">
              <w:rPr>
                <w:rFonts w:ascii="Times New Roman" w:hAnsi="Times New Roman"/>
                <w:color w:val="3B3838"/>
              </w:rPr>
              <w:lastRenderedPageBreak/>
              <w:t>sample.tumor_content|replace</w:t>
            </w:r>
            <w:proofErr w:type="spellEnd"/>
            <w:r w:rsidR="0007300F" w:rsidRPr="0007300F">
              <w:rPr>
                <w:rFonts w:ascii="Times New Roman" w:hAnsi="Times New Roman"/>
                <w:color w:val="3B3838"/>
              </w:rPr>
              <w:t>(“%”,</w:t>
            </w:r>
            <w:proofErr w:type="gramStart"/>
            <w:r w:rsidR="0007300F" w:rsidRPr="0007300F">
              <w:rPr>
                <w:rFonts w:ascii="Times New Roman" w:hAnsi="Times New Roman"/>
                <w:color w:val="3B3838"/>
              </w:rPr>
              <w:t>””</w:t>
            </w:r>
            <w:proofErr w:type="gramEnd"/>
            <w:r w:rsidR="0007300F"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48557F" w:rsidRDefault="0048557F" w:rsidP="00F45CEA">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F765D1" w:rsidRPr="0048557F" w:rsidRDefault="00F765D1" w:rsidP="00F45CEA">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48557F" w:rsidRDefault="0048557F" w:rsidP="00F45CEA">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667FD8" w:rsidRDefault="00667FD8" w:rsidP="003F1E8E">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w:t>
            </w:r>
            <w:r w:rsidR="00CD098C">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667FD8" w:rsidRDefault="00667FD8" w:rsidP="003F1E8E">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5503E172" w14:textId="23ECF2BB" w:rsidR="0007300F" w:rsidRDefault="0007300F" w:rsidP="0007300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10ECA49D" w14:textId="5428BB9C" w:rsidR="0007300F" w:rsidRPr="00F45CEA" w:rsidRDefault="0007300F" w:rsidP="0007300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07300F" w:rsidRDefault="0007300F" w:rsidP="0007300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07300F" w:rsidRPr="0048557F" w:rsidRDefault="0007300F" w:rsidP="0007300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07300F" w:rsidRDefault="0007300F" w:rsidP="0007300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667FD8" w:rsidRDefault="00667FD8" w:rsidP="003F1E8E">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054C71" w:rsidRDefault="00054C71" w:rsidP="00054C71">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508DCC11" w14:textId="058FFA01" w:rsidR="00054C71" w:rsidRPr="00F45CEA" w:rsidRDefault="00054C71" w:rsidP="00054C71">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054C71" w:rsidRPr="00F45CEA" w:rsidRDefault="00054C71" w:rsidP="00054C71">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054C71" w:rsidRPr="00F45CEA" w:rsidRDefault="00054C71" w:rsidP="00054C71">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711DB8EB" w14:textId="77777777" w:rsidR="00054C71" w:rsidRDefault="00054C71" w:rsidP="00054C71">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sidR="00CD098C">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667FD8" w:rsidRDefault="00667FD8" w:rsidP="003F1E8E">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667FD8" w:rsidRP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667FD8" w:rsidRDefault="00667FD8" w:rsidP="003F1E8E">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910730" w:rsidRDefault="00910730" w:rsidP="003F1E8E">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910730" w:rsidRPr="00910730" w:rsidRDefault="00910730" w:rsidP="003F1E8E">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proofErr w:type="spellStart"/>
            <w:r w:rsidRPr="00910730">
              <w:rPr>
                <w:rFonts w:ascii="Times New Roman" w:hAnsi="Times New Roman" w:hint="eastAsia"/>
                <w:color w:val="000000" w:themeColor="text1"/>
              </w:rPr>
              <w:t>effectivereads</w:t>
            </w:r>
            <w:proofErr w:type="spellEnd"/>
            <w:r w:rsidRPr="00910730">
              <w:rPr>
                <w:rFonts w:ascii="Times New Roman" w:hAnsi="Times New Roman" w:hint="eastAsia"/>
                <w:color w:val="000000" w:themeColor="text1"/>
              </w:rPr>
              <w:t>数据，请人工评估！</w:t>
            </w:r>
          </w:p>
          <w:p w14:paraId="6AF6DD4E" w14:textId="3127EE46" w:rsidR="00910730" w:rsidRPr="00910730" w:rsidRDefault="00910730" w:rsidP="003F1E8E">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6D1BE2" w:rsidRPr="0048557F" w:rsidRDefault="006D1BE2" w:rsidP="003F1E8E">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FB132C8" w:rsidR="00276354" w:rsidRPr="00667FD8"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lastRenderedPageBreak/>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w:t>
            </w:r>
          </w:p>
          <w:p w14:paraId="453DF102"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7453BFB3" w14:textId="7F76A624"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BEE3E65" w14:textId="05D0B29C"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276354" w:rsidRDefault="00276354" w:rsidP="00276354">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276354" w:rsidRPr="0048557F" w:rsidRDefault="00276354" w:rsidP="00276354">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276354" w:rsidRDefault="00276354" w:rsidP="00276354">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276354" w:rsidRDefault="00276354" w:rsidP="00276354">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w:t>
            </w:r>
            <w:r w:rsidR="00CD098C">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3AA314D8" w14:textId="3260C425"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1D6375DE" w14:textId="45517F21"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276354" w:rsidRDefault="00276354" w:rsidP="00276354">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276354" w:rsidRPr="0048557F" w:rsidRDefault="00276354" w:rsidP="00276354">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276354" w:rsidRDefault="00276354" w:rsidP="00276354">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276354" w:rsidRDefault="00276354" w:rsidP="00276354">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783C5D70" w14:textId="6FC9B290"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276354" w:rsidRPr="00F45CEA" w:rsidRDefault="00276354" w:rsidP="00276354">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32068ADE" w14:textId="77777777" w:rsidR="00276354" w:rsidRDefault="00276354" w:rsidP="00276354">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276354"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sidR="00CD098C">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276354"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276354" w:rsidRPr="00667FD8"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276354" w:rsidRPr="00667FD8"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19F0B7C" w14:textId="72775BF9" w:rsidR="003F1E8E" w:rsidRPr="007908EE" w:rsidRDefault="006D1BE2" w:rsidP="00131B3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 xml:space="preserve">{%p if </w:t>
      </w:r>
      <w:proofErr w:type="spellStart"/>
      <w:r w:rsidRPr="00C02DE9">
        <w:rPr>
          <w:rFonts w:ascii="Times New Roman" w:eastAsia="宋体" w:hAnsi="Times New Roman" w:cs="Times New Roman"/>
          <w:bCs/>
          <w:color w:val="000000" w:themeColor="text1"/>
          <w:sz w:val="18"/>
          <w:szCs w:val="18"/>
        </w:rPr>
        <w:t>qc.rna_data_qc</w:t>
      </w:r>
      <w:proofErr w:type="spellEnd"/>
      <w:r w:rsidRPr="00C02DE9">
        <w:rPr>
          <w:rFonts w:ascii="Times New Roman" w:eastAsia="宋体" w:hAnsi="Times New Roman" w:cs="Times New Roman"/>
          <w:bCs/>
          <w:color w:val="000000" w:themeColor="text1"/>
          <w:sz w:val="18"/>
          <w:szCs w:val="18"/>
        </w:rPr>
        <w:t>%}</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08"/>
        <w:gridCol w:w="1309"/>
        <w:gridCol w:w="1307"/>
        <w:gridCol w:w="1296"/>
        <w:gridCol w:w="1232"/>
        <w:gridCol w:w="1217"/>
        <w:gridCol w:w="1318"/>
      </w:tblGrid>
      <w:tr w:rsidR="00D33EB0" w:rsidRPr="007908EE" w14:paraId="33CB4D7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4D5A94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R</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2660</w:t>
            </w:r>
            <w:r w:rsidRPr="007908EE">
              <w:rPr>
                <w:rFonts w:ascii="Times New Roman" w:hAnsi="Times New Roman"/>
                <w:b/>
                <w:bCs/>
                <w:sz w:val="18"/>
                <w:szCs w:val="18"/>
                <w:lang w:val="en-CA"/>
              </w:rPr>
              <w:t>个）</w:t>
            </w:r>
          </w:p>
        </w:tc>
      </w:tr>
      <w:tr w:rsidR="00D33EB0" w:rsidRPr="007908EE" w14:paraId="6D41C71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671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A2M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778B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3975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4C83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556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756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ABTB2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AFE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ACAD9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4FC4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ACADM</w:t>
            </w:r>
          </w:p>
        </w:tc>
      </w:tr>
      <w:tr w:rsidR="00D33EB0" w:rsidRPr="007908EE" w14:paraId="608280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803F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1048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ACOT12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9B81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ACSF3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CE50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01B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525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ACTG1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5F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ACTG2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FDF3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ACTL6A</w:t>
            </w:r>
          </w:p>
        </w:tc>
      </w:tr>
      <w:tr w:rsidR="00D33EB0" w:rsidRPr="007908EE" w14:paraId="42A96E8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969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ACTL6B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DD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ACTR3B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B6DBD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1B32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E5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81D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ACY1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C5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22EA6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ADAM12</w:t>
            </w:r>
          </w:p>
        </w:tc>
      </w:tr>
      <w:tr w:rsidR="00D33EB0" w:rsidRPr="007908EE" w14:paraId="24F1F71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901FF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ADAMTS16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B92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5D3E6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4703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61ED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EC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2201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8DE7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ADH4</w:t>
            </w:r>
          </w:p>
        </w:tc>
      </w:tr>
      <w:tr w:rsidR="00D33EB0" w:rsidRPr="007908EE" w14:paraId="7F039CA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1A0DD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ADH6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542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D97A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ADORA2A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DB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AFAP1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601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AFDN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A9B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F94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AGAP3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26DD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AGBL4</w:t>
            </w:r>
          </w:p>
        </w:tc>
      </w:tr>
      <w:tr w:rsidR="00D33EB0" w:rsidRPr="007908EE" w14:paraId="3B79173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89E4E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AGGF1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C4779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D0AFA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A5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AGTRAP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C1D5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AHCYL1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93A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AHR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A657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AICDA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89E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AIF1</w:t>
            </w:r>
          </w:p>
        </w:tc>
      </w:tr>
      <w:tr w:rsidR="00D33EB0" w:rsidRPr="007908EE" w14:paraId="2C8EE9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7C21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AIRE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277F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6230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AKAP13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DA8E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24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AKR1C3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69B0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AKR1C4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AAB7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5387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55769B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96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35868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ALAD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1A21A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ALAS1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82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ALCAM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137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ALDOA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AE2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ALDOC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DF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83E8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ALKBH2</w:t>
            </w:r>
          </w:p>
        </w:tc>
      </w:tr>
      <w:tr w:rsidR="00D33EB0" w:rsidRPr="007908EE" w14:paraId="39B2830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380A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ALKBH3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077A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ALOX15B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E772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2859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061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9E8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1BF2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AMMECR1L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2F0A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AMOT</w:t>
            </w:r>
          </w:p>
        </w:tc>
      </w:tr>
      <w:tr w:rsidR="00D33EB0" w:rsidRPr="007908EE" w14:paraId="57B9D39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5881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AMOTL2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605D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1F30C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0B4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465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ANKLE2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5149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ANKRD28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35E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ANKRD46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DD09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ANLN</w:t>
            </w:r>
          </w:p>
        </w:tc>
      </w:tr>
      <w:tr w:rsidR="00D33EB0" w:rsidRPr="007908EE" w14:paraId="5FE311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EF635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ANO3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6773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ANP32B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C166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ANXA1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8984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AP1M1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72D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64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APAF1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3CB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APBB1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6BB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r>
      <w:tr w:rsidR="00D33EB0" w:rsidRPr="007908EE" w14:paraId="5A93B1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1878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DA2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APH1B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B5DC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API5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970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APIP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DB2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APLNR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86BE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DD7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541DB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APOA4</w:t>
            </w:r>
          </w:p>
        </w:tc>
      </w:tr>
      <w:tr w:rsidR="00D33EB0" w:rsidRPr="007908EE" w14:paraId="66388EE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F1B4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4882A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APOBEC3B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DA08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751A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8C00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EC25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A4F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APOL6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9DC9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APOLD1</w:t>
            </w:r>
          </w:p>
        </w:tc>
      </w:tr>
      <w:tr w:rsidR="00D33EB0" w:rsidRPr="007908EE" w14:paraId="3664CE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D052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CF10D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8E0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APPL1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EEEE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AQP9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33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01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11F4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AREG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D026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ARF1</w:t>
            </w:r>
          </w:p>
        </w:tc>
      </w:tr>
      <w:tr w:rsidR="00D33EB0" w:rsidRPr="007908EE" w14:paraId="5F50489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49B9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6709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ARG2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D735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ARHGEF2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1ED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ARHGEF6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68C4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588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B515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1297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ARID5A</w:t>
            </w:r>
          </w:p>
        </w:tc>
      </w:tr>
      <w:tr w:rsidR="00D33EB0" w:rsidRPr="007908EE" w14:paraId="7BAE57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FCC2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ARMC10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B63B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ARMH3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61BDE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2429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69D9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CE5E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ASAP2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71D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ASCL1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CD112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ASL</w:t>
            </w:r>
          </w:p>
        </w:tc>
      </w:tr>
      <w:tr w:rsidR="00D33EB0" w:rsidRPr="007908EE" w14:paraId="5263B2C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66C2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ASNS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34C8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EDD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893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D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ASPSCR1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1594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F9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F274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ATF2</w:t>
            </w:r>
          </w:p>
        </w:tc>
      </w:tr>
      <w:tr w:rsidR="00D33EB0" w:rsidRPr="007908EE" w14:paraId="2A369C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CED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3D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C2FB2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ATF7IP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419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449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E1BE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ATG16L1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F6D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2082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ATG7</w:t>
            </w:r>
          </w:p>
        </w:tc>
      </w:tr>
      <w:tr w:rsidR="00D33EB0" w:rsidRPr="007908EE" w14:paraId="4332A0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20B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ATIC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ACC0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45BBB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ATOX1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37B4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ATP11C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23C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ATP1B1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B5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ATP2A2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796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ATP5F1D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9C8F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ATP5F1E</w:t>
            </w:r>
          </w:p>
        </w:tc>
      </w:tr>
      <w:tr w:rsidR="00D33EB0" w:rsidRPr="007908EE" w14:paraId="7174C69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83D1C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ATP5ME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760C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ATP6V1D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DAC4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42B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57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DA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ED22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43F74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413CA38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F469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673A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AZGP1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E92CA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6090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B3GAT1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4BE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B4GALT6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2FC5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BACH2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AB22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945AE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BAG1</w:t>
            </w:r>
          </w:p>
        </w:tc>
      </w:tr>
      <w:tr w:rsidR="00D33EB0" w:rsidRPr="007908EE" w14:paraId="019C84C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5B41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BAG4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E9A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BAIAP2L1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B77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BAIAP3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DEF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B914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BAMBI</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0A1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55CB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BATF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BB2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BATF3</w:t>
            </w:r>
          </w:p>
        </w:tc>
      </w:tr>
      <w:tr w:rsidR="00D33EB0" w:rsidRPr="007908EE" w14:paraId="6306A35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C9ED7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BAX</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4C6E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BBC3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E0E57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BBS1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520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BCAN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EA7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BCAT1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3958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FCCD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BCL11B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65702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r>
      <w:tr w:rsidR="00D33EB0" w:rsidRPr="007908EE" w14:paraId="23E3BC6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B604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DB2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F2516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D9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7C7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BE3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6E0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4E6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r>
      <w:tr w:rsidR="00D33EB0" w:rsidRPr="007908EE" w14:paraId="435CA4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BFD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C94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BDNF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8363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BGN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F21A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BICC1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DD0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202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530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252D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BIRC5</w:t>
            </w:r>
          </w:p>
        </w:tc>
      </w:tr>
      <w:tr w:rsidR="00D33EB0" w:rsidRPr="007908EE" w14:paraId="5DE2DF1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0DF5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7E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251C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D00B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BLNK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3D5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BLVRA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3C0F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BMI1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E5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60C38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r>
      <w:tr w:rsidR="00D33EB0" w:rsidRPr="007908EE" w14:paraId="205638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395C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4DDAA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D2E5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9EB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BMP8A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912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905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BNIP3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9466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BNIP3L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4035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r>
      <w:tr w:rsidR="00D33EB0" w:rsidRPr="007908EE" w14:paraId="414807C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B05C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6E7F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B543B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486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4711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60C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03E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9175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BRIX1</w:t>
            </w:r>
          </w:p>
        </w:tc>
      </w:tr>
      <w:tr w:rsidR="00D33EB0" w:rsidRPr="007908EE" w14:paraId="473CD1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5F10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BST1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F66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BST2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1505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BTBD1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8655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BTF3L4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AB8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DCF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BTLA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18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BUB1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6D6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BUB1B-PAK6</w:t>
            </w:r>
          </w:p>
        </w:tc>
      </w:tr>
      <w:tr w:rsidR="00D33EB0" w:rsidRPr="007908EE" w14:paraId="3CB897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3440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BYSL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6981D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A69B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E10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F556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B0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218C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206B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C2CD5</w:t>
            </w:r>
          </w:p>
        </w:tc>
      </w:tr>
      <w:tr w:rsidR="00D33EB0" w:rsidRPr="007908EE" w14:paraId="6281036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A7AD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AB0B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C3AR1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BF69E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C4B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80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C4BPA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8A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57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C5AR1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2AC7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3C6F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C7</w:t>
            </w:r>
          </w:p>
        </w:tc>
      </w:tr>
      <w:tr w:rsidR="00D33EB0" w:rsidRPr="007908EE" w14:paraId="50295EF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6D92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8B45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1FF5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BB88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7392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479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A7D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ECBD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CA4</w:t>
            </w:r>
          </w:p>
        </w:tc>
      </w:tr>
      <w:tr w:rsidR="00D33EB0" w:rsidRPr="007908EE" w14:paraId="58B3EE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2E17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522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95CD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CACNA1E</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928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0F1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CACNA1H</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4AD4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BFBA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6F58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CACNA2D3</w:t>
            </w:r>
          </w:p>
        </w:tc>
      </w:tr>
      <w:tr w:rsidR="00D33EB0" w:rsidRPr="007908EE" w14:paraId="66FAF7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BFE3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180E4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C564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BCD6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8550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6526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88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6C8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CADPS</w:t>
            </w:r>
          </w:p>
        </w:tc>
      </w:tr>
      <w:tr w:rsidR="00D33EB0" w:rsidRPr="007908EE" w14:paraId="33FC7F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FCF8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D701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61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625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1E46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7C6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D927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C970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w:t>
            </w:r>
          </w:p>
        </w:tc>
      </w:tr>
      <w:tr w:rsidR="00D33EB0" w:rsidRPr="007908EE" w14:paraId="24668F2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B2F1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CAMK1D</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EED7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D3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B9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A1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01B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13C0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CDEA4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CAMP</w:t>
            </w:r>
          </w:p>
        </w:tc>
      </w:tr>
      <w:tr w:rsidR="00D33EB0" w:rsidRPr="007908EE" w14:paraId="514912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8F2D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CAPN2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E0C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CAPN6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1AA4B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CAPZA2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667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4DD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68D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A89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BABF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CASP12</w:t>
            </w:r>
          </w:p>
        </w:tc>
      </w:tr>
      <w:tr w:rsidR="00D33EB0" w:rsidRPr="007908EE" w14:paraId="3ADF042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B5EA2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87EEC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31E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97D7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4486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CAV1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ECA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181D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3275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CBLC</w:t>
            </w:r>
          </w:p>
        </w:tc>
      </w:tr>
      <w:tr w:rsidR="00D33EB0" w:rsidRPr="007908EE" w14:paraId="2AC2E8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AE56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CBR4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32933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CBX5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A10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CC2D1B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72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CCAR2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645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CCDC186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52F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CCDC198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8312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65F22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CCDC91</w:t>
            </w:r>
          </w:p>
        </w:tc>
      </w:tr>
      <w:tr w:rsidR="00D33EB0" w:rsidRPr="007908EE" w14:paraId="00BC028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5F18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54351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98EB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9B8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107F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F51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1A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AB3D9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CCL18</w:t>
            </w:r>
          </w:p>
        </w:tc>
      </w:tr>
      <w:tr w:rsidR="00D33EB0" w:rsidRPr="007908EE" w14:paraId="2F52908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7BA06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948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E362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0C8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27D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60C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AC6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F8368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CCL25</w:t>
            </w:r>
          </w:p>
        </w:tc>
      </w:tr>
      <w:tr w:rsidR="00D33EB0" w:rsidRPr="007908EE" w14:paraId="0A249DE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7F7E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1C77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31D5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EF8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29CB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CCL3L1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8EB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FF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4A0E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CCL7</w:t>
            </w:r>
          </w:p>
        </w:tc>
      </w:tr>
      <w:tr w:rsidR="00D33EB0" w:rsidRPr="007908EE" w14:paraId="4849412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9CADC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75E5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04BF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3277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1A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943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338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2BB8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r>
      <w:tr w:rsidR="00D33EB0" w:rsidRPr="007908EE" w14:paraId="40D646F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D563C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6876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A6F0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61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CCNO</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1DA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91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9C9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AB40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CCR4</w:t>
            </w:r>
          </w:p>
        </w:tc>
      </w:tr>
      <w:tr w:rsidR="00D33EB0" w:rsidRPr="007908EE" w14:paraId="50925D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76E45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CCR5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7122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37F9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419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1487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9655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CD101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6A78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98D66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CD160</w:t>
            </w:r>
          </w:p>
        </w:tc>
      </w:tr>
      <w:tr w:rsidR="00D33EB0" w:rsidRPr="007908EE" w14:paraId="774318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199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22EF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44D3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CD180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342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87F3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3BA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E09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9BF6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CD1D</w:t>
            </w:r>
          </w:p>
        </w:tc>
      </w:tr>
      <w:tr w:rsidR="00D33EB0" w:rsidRPr="007908EE" w14:paraId="481F8B5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0218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836C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E29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C4C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1B3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79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ED1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CD226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AD5E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w:t>
            </w:r>
          </w:p>
        </w:tc>
      </w:tr>
      <w:tr w:rsidR="00D33EB0" w:rsidRPr="007908EE" w14:paraId="01C9DA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D31F3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04647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33153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7DF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1948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F82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C5A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CD300A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4C843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CD33</w:t>
            </w:r>
          </w:p>
        </w:tc>
      </w:tr>
      <w:tr w:rsidR="00D33EB0" w:rsidRPr="007908EE" w14:paraId="671C429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7DAD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B405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34BA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F89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B31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A026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045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8A7E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w:t>
            </w:r>
          </w:p>
        </w:tc>
      </w:tr>
      <w:tr w:rsidR="00D33EB0" w:rsidRPr="007908EE" w14:paraId="5D39E3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3457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D0ADA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CD40LG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4803F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B98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ECC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B6FA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B7B1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1686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CD52</w:t>
            </w:r>
          </w:p>
        </w:tc>
      </w:tr>
      <w:tr w:rsidR="00D33EB0" w:rsidRPr="007908EE" w14:paraId="32DF21B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D9B6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34DF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6695E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6BA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AC6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9091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3919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B854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CD69</w:t>
            </w:r>
          </w:p>
        </w:tc>
      </w:tr>
      <w:tr w:rsidR="00D33EB0" w:rsidRPr="007908EE" w14:paraId="3715052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51E6F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994D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32CE6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9F1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59FD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AE0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296F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A899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CD83</w:t>
            </w:r>
          </w:p>
        </w:tc>
      </w:tr>
      <w:tr w:rsidR="00D33EB0" w:rsidRPr="007908EE" w14:paraId="0F4996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73CA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3D39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C9FA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B1D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BFB3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89C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707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A000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CDC14A</w:t>
            </w:r>
          </w:p>
        </w:tc>
      </w:tr>
      <w:tr w:rsidR="00D33EB0" w:rsidRPr="007908EE" w14:paraId="26CE7A4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2345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CDC14B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1CB2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FAB9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065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6A3B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73B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0CF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CDC42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F5B2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CDC42EP1</w:t>
            </w:r>
          </w:p>
        </w:tc>
      </w:tr>
      <w:tr w:rsidR="00D33EB0" w:rsidRPr="007908EE" w14:paraId="0563716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A34AC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C079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0104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CDCA3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1971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296C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805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5929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A02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CDH2</w:t>
            </w:r>
          </w:p>
        </w:tc>
      </w:tr>
      <w:tr w:rsidR="00D33EB0" w:rsidRPr="007908EE" w14:paraId="49CDC44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30164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6995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9E2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8DE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51F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F400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BF71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5794E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r>
      <w:tr w:rsidR="00D33EB0" w:rsidRPr="007908EE" w14:paraId="2F66412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EEE2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8754A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CA55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3C13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405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565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7CD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90DC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CDX2</w:t>
            </w:r>
          </w:p>
        </w:tc>
      </w:tr>
      <w:tr w:rsidR="00D33EB0" w:rsidRPr="007908EE" w14:paraId="1089AA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DE6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411B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CB8C9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7F7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B80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47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042F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A860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CEBPE</w:t>
            </w:r>
          </w:p>
        </w:tc>
      </w:tr>
      <w:tr w:rsidR="00D33EB0" w:rsidRPr="007908EE" w14:paraId="63D4FCE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58C8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CELSR2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02D3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CENPF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86D99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CEP43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591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CEP55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DF0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CEP72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E1F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CEP85L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4B9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CEP89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801C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CES3</w:t>
            </w:r>
          </w:p>
        </w:tc>
      </w:tr>
      <w:tr w:rsidR="00D33EB0" w:rsidRPr="007908EE" w14:paraId="2D1553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F731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2E8C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CCA1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CFI</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6389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82F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3A61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CGAS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7F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CHAD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0CFB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r>
      <w:tr w:rsidR="00D33EB0" w:rsidRPr="007908EE" w14:paraId="5CA1E77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32CD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F004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CHGA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E0A1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CHI3L1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1C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CHIT1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ACB1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CHRM3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339B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CHSY1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E6C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CHTOP</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253D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CHUK</w:t>
            </w:r>
          </w:p>
        </w:tc>
      </w:tr>
      <w:tr w:rsidR="00D33EB0" w:rsidRPr="007908EE" w14:paraId="31103EA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A3923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D0253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CIDEA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D512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CIITA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CD8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361B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CKLF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712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CKS1B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C80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CKS2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FB55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CLCF1</w:t>
            </w:r>
          </w:p>
        </w:tc>
      </w:tr>
      <w:tr w:rsidR="00D33EB0" w:rsidRPr="007908EE" w14:paraId="60E0269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406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CLCN6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86D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CLDN18#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CC40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CLEC10A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709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CLEC14A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C34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D330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A9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1E98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CLEC5A</w:t>
            </w:r>
          </w:p>
        </w:tc>
      </w:tr>
      <w:tr w:rsidR="00D33EB0" w:rsidRPr="007908EE" w14:paraId="7FB0AB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35FC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256F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CLEC7A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344C4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89D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CLIP1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37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CLTC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250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CLU</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D7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F4B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CMKLR1</w:t>
            </w:r>
          </w:p>
        </w:tc>
      </w:tr>
      <w:tr w:rsidR="00D33EB0" w:rsidRPr="007908EE" w14:paraId="3857CC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7A15B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CMTM4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2E70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CMTM6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ACAD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CNIH4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B3C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D1E4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E81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06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CNTFR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52E9D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CNTRL</w:t>
            </w:r>
          </w:p>
        </w:tc>
      </w:tr>
      <w:tr w:rsidR="00D33EB0" w:rsidRPr="007908EE" w14:paraId="5D5EE5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40E0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COG7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0179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COL11A1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AE67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COL11A2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BD49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COL14A1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BCF9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COL16A1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B00C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COL17A1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FBD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16AE8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COL1A2</w:t>
            </w:r>
          </w:p>
        </w:tc>
      </w:tr>
      <w:tr w:rsidR="00D33EB0" w:rsidRPr="007908EE" w14:paraId="7A78C89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CA2F8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COL24A1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3162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COL27A1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6B9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A6B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COL3A1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BC0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AA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4B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0769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COL4A4</w:t>
            </w:r>
          </w:p>
        </w:tc>
      </w:tr>
      <w:tr w:rsidR="00D33EB0" w:rsidRPr="007908EE" w14:paraId="75F5199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6B390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C73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227D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COL5A1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CFE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COL5A2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444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COL6A3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7F0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COL6A6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439E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COLEC12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33CA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COMP</w:t>
            </w:r>
          </w:p>
        </w:tc>
      </w:tr>
      <w:tr w:rsidR="00D33EB0" w:rsidRPr="007908EE" w14:paraId="7327764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E45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CORO1A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43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0D91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COX4I1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57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COX5B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1C53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COX6A1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A1C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COX6B1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03A0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417B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CPEB2</w:t>
            </w:r>
          </w:p>
        </w:tc>
      </w:tr>
      <w:tr w:rsidR="00D33EB0" w:rsidRPr="007908EE" w14:paraId="76C89CF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F08E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CPSF7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6858A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1DF4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B53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CRABP2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61F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87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D36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E12EA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CREB3L2</w:t>
            </w:r>
          </w:p>
        </w:tc>
      </w:tr>
      <w:tr w:rsidR="00D33EB0" w:rsidRPr="007908EE" w14:paraId="28FF10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3B7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4669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5C92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C15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078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2D4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635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A00C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CRP</w:t>
            </w:r>
          </w:p>
        </w:tc>
      </w:tr>
      <w:tr w:rsidR="00D33EB0" w:rsidRPr="007908EE" w14:paraId="41242F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C16D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CRTAM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2593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CC8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6843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D53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CSF2RB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9DB4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27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35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CSNK1A1</w:t>
            </w:r>
          </w:p>
        </w:tc>
      </w:tr>
      <w:tr w:rsidR="00D33EB0" w:rsidRPr="007908EE" w14:paraId="5BD192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43B12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CSNK1A1L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53E0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1CA2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CT45A1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532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26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46FB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CTAGE1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2847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CTBP1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4388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CTBP2</w:t>
            </w:r>
          </w:p>
        </w:tc>
      </w:tr>
      <w:tr w:rsidR="00D33EB0" w:rsidRPr="007908EE" w14:paraId="79BDA8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F1C5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248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C6E0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351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78DA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DC1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DA1E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CTRC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2E016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CTSC</w:t>
            </w:r>
          </w:p>
        </w:tc>
      </w:tr>
      <w:tr w:rsidR="00D33EB0" w:rsidRPr="007908EE" w14:paraId="0F3CF0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00F4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BB91E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CTSH</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D883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30A8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C8F6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CTSV</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21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CTSW</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05E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CTTN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D8B8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CUL1</w:t>
            </w:r>
          </w:p>
        </w:tc>
      </w:tr>
      <w:tr w:rsidR="00D33EB0" w:rsidRPr="007908EE" w14:paraId="07E913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E78D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37D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73B7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937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937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CX3CL1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0DD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CX3CR1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367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CXADR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217D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w:t>
            </w:r>
          </w:p>
        </w:tc>
      </w:tr>
      <w:tr w:rsidR="00D33EB0" w:rsidRPr="007908EE" w14:paraId="3C8C123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3A152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E91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E91D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5EB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9B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CD53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09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F4AC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CXCL3</w:t>
            </w:r>
          </w:p>
        </w:tc>
      </w:tr>
      <w:tr w:rsidR="00D33EB0" w:rsidRPr="007908EE" w14:paraId="156CDF9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A360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ABC17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E25D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C94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6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D58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C8AF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F6E9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CXCR4</w:t>
            </w:r>
          </w:p>
        </w:tc>
      </w:tr>
      <w:tr w:rsidR="00D33EB0" w:rsidRPr="007908EE" w14:paraId="58065C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CA5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572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3141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CXXC4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A555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CXXC5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B58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CYB561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330C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CYBB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A7C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CYCS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482D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CYFIP2</w:t>
            </w:r>
          </w:p>
        </w:tc>
      </w:tr>
      <w:tr w:rsidR="00D33EB0" w:rsidRPr="007908EE" w14:paraId="1F7E004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71080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2F7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CYP17A1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151C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B6A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1E7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DEF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CYP4A11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5C0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CYP4A22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1E3F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CYP8B1</w:t>
            </w:r>
          </w:p>
        </w:tc>
      </w:tr>
      <w:tr w:rsidR="00D33EB0" w:rsidRPr="007908EE" w14:paraId="5652053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DE81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CYSTM1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60BE1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DD36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DACH2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7E2D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B56C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1B4C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543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4ECAA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DCC</w:t>
            </w:r>
          </w:p>
        </w:tc>
      </w:tr>
      <w:tr w:rsidR="00D33EB0" w:rsidRPr="007908EE" w14:paraId="20AE6BA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39DDF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DCSTAMP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859C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DCTN1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D3A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2E8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188D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DDIT3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E3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DDIT4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C17B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D9DFA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DDX43</w:t>
            </w:r>
          </w:p>
        </w:tc>
      </w:tr>
      <w:tr w:rsidR="00D33EB0" w:rsidRPr="007908EE" w14:paraId="27C181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6568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DDX50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365A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DDX58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8EA3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DEFB1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F02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DEFB134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AB0E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DEPTOR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812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DGAT2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5F8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DGCR2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6416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DGLUCY</w:t>
            </w:r>
          </w:p>
        </w:tc>
      </w:tr>
      <w:tr w:rsidR="00D33EB0" w:rsidRPr="007908EE" w14:paraId="75E79BA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858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DHX15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99A5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DHX16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6871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DIAPH1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D895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DIO1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F78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DIO2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AE6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DIPK2B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1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F5E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DKK2</w:t>
            </w:r>
          </w:p>
        </w:tc>
      </w:tr>
      <w:tr w:rsidR="00D33EB0" w:rsidRPr="007908EE" w14:paraId="7ABE175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14AE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DKK4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667E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1FCC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636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52B9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9B3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DLX2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967A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DMBT1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DC0B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DNAJC14</w:t>
            </w:r>
          </w:p>
        </w:tc>
      </w:tr>
      <w:tr w:rsidR="00D33EB0" w:rsidRPr="007908EE" w14:paraId="1779642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92F4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B5B3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A6EC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DOCK9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69A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01B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DPF3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AE4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67B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DSC3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F54C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DSP</w:t>
            </w:r>
          </w:p>
        </w:tc>
      </w:tr>
      <w:tr w:rsidR="00D33EB0" w:rsidRPr="007908EE" w14:paraId="5EF424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04BA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712B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FB13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DC4E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DTX3L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B60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A299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DUOX1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F4EE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DUOX2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7447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DUSP1</w:t>
            </w:r>
          </w:p>
        </w:tc>
      </w:tr>
      <w:tr w:rsidR="00D33EB0" w:rsidRPr="007908EE" w14:paraId="3D5806F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1F60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C114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3858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A849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1FFC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2CFF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4EB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81734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DVL2</w:t>
            </w:r>
          </w:p>
        </w:tc>
      </w:tr>
      <w:tr w:rsidR="00D33EB0" w:rsidRPr="007908EE" w14:paraId="36352C4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0F97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24559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DYNC1I2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7E2F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DZANK1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8FC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CAE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2758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FC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5F04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E2F5</w:t>
            </w:r>
          </w:p>
        </w:tc>
      </w:tr>
      <w:tr w:rsidR="00D33EB0" w:rsidRPr="007908EE" w14:paraId="4DC06F8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EFA6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EBI3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D879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ECSIT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C1D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EDC3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9F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EDN1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99A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EEF1G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1F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72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65D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EFNA3</w:t>
            </w:r>
          </w:p>
        </w:tc>
      </w:tr>
      <w:tr w:rsidR="00D33EB0" w:rsidRPr="007908EE" w14:paraId="4463309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836E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F268F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6BB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372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EB7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70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48D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7EB2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EGR1</w:t>
            </w:r>
          </w:p>
        </w:tc>
      </w:tr>
      <w:tr w:rsidR="00D33EB0" w:rsidRPr="007908EE" w14:paraId="155FB9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C4B55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2DA1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882B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EHHADH</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FFF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D694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EIF2AK2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E2A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EIF2AK3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81A1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0B87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EIF3L</w:t>
            </w:r>
          </w:p>
        </w:tc>
      </w:tr>
      <w:tr w:rsidR="00D33EB0" w:rsidRPr="007908EE" w14:paraId="1DEC3AE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6321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185E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EIF4EBP1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3F40E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EIF5AL1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D56D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ELANE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4A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ELAVL3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2D81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ELAVL4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C36B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F4A1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ELMO1</w:t>
            </w:r>
          </w:p>
        </w:tc>
      </w:tr>
      <w:tr w:rsidR="00D33EB0" w:rsidRPr="007908EE" w14:paraId="7387363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9B7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A3C37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3249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ELOVL6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9C7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F13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3E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ENDOG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454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B897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ENO1</w:t>
            </w:r>
          </w:p>
        </w:tc>
      </w:tr>
      <w:tr w:rsidR="00D33EB0" w:rsidRPr="007908EE" w14:paraId="1FC6A33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36F4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ENTPD1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5A58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EOMES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F5B2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C538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0C6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D118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11E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EPM2AIP1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F69B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EPO</w:t>
            </w:r>
          </w:p>
        </w:tc>
      </w:tr>
      <w:tr w:rsidR="00D33EB0" w:rsidRPr="007908EE" w14:paraId="754B875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7029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EPOR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EF60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EPS15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5AA8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EPS8L3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C30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681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3878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80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E174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48DB2A9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94C3E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2CCC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B360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9B65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FF3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EREG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8B9E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5DFA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ERLIN2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6EC7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ERN2</w:t>
            </w:r>
          </w:p>
        </w:tc>
      </w:tr>
      <w:tr w:rsidR="00D33EB0" w:rsidRPr="007908EE" w14:paraId="03E0AFB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FCB8C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ERO1A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492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ERP44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0237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282B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208E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ETHE1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19BB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53D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59157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r>
      <w:tr w:rsidR="00D33EB0" w:rsidRPr="007908EE" w14:paraId="5775533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C168C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DCBA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F4D6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39D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081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EVA1A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E353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17F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EXO1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4462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EYA1</w:t>
            </w:r>
          </w:p>
        </w:tc>
      </w:tr>
      <w:tr w:rsidR="00D33EB0" w:rsidRPr="007908EE" w14:paraId="3042827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0767C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6246F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D426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D419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DA19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2F3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F13A1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14D8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D220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FAAP24</w:t>
            </w:r>
          </w:p>
        </w:tc>
      </w:tr>
      <w:tr w:rsidR="00D33EB0" w:rsidRPr="007908EE" w14:paraId="71E3A4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292F4A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FABP1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C08F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FABP4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3D8E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FADD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6FA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FAM114A2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1607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FAM124B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866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FAM131B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921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FAM13C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23B5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FAM167A</w:t>
            </w:r>
          </w:p>
        </w:tc>
      </w:tr>
      <w:tr w:rsidR="00D33EB0" w:rsidRPr="007908EE" w14:paraId="727F4DE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2ACB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FAM30A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5BE36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4383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52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BE39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482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0A0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781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r>
      <w:tr w:rsidR="00D33EB0" w:rsidRPr="007908EE" w14:paraId="18EC4F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DCA19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30BF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03EDF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BAD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FASLG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DB3F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FAU</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2E0E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15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FBXO28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4D27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290937B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B43F2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FCAR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E82C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B0ED9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FCER1G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175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1BF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20C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E23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BD9AE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r>
      <w:tr w:rsidR="00D33EB0" w:rsidRPr="007908EE" w14:paraId="13879B5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1AAB2E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FCGR3A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9D4E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D20E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400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FCHO1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D58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FCHSD1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3CD0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223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FCRL2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BDC0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FCRLA</w:t>
            </w:r>
          </w:p>
        </w:tc>
      </w:tr>
      <w:tr w:rsidR="00D33EB0" w:rsidRPr="007908EE" w14:paraId="14C14B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5E85F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FEN1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45FA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FEZ1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B322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F15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8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7BD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DB1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5B89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r>
      <w:tr w:rsidR="00D33EB0" w:rsidRPr="007908EE" w14:paraId="22B1CBA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7AF7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86D5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B7BB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A006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B76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9BE7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FAD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FCEFC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FGF22</w:t>
            </w:r>
          </w:p>
        </w:tc>
      </w:tr>
      <w:tr w:rsidR="00D33EB0" w:rsidRPr="007908EE" w14:paraId="1AED73D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DD6EB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EC9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7618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F70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7C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5E9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9A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89AE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FGF9</w:t>
            </w:r>
          </w:p>
        </w:tc>
      </w:tr>
      <w:tr w:rsidR="00D33EB0" w:rsidRPr="007908EE" w14:paraId="12E1FC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8100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FF0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FGFR1OP2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25F8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C0BE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6228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CBB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819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FHIT</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2B2DD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FILIP1</w:t>
            </w:r>
          </w:p>
        </w:tc>
      </w:tr>
      <w:tr w:rsidR="00D33EB0" w:rsidRPr="007908EE" w14:paraId="01C714A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2A035D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FIP1L1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73EE2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FKBP15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27EA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0220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AA06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FLI1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D099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8BC0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551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FLNC</w:t>
            </w:r>
          </w:p>
        </w:tc>
      </w:tr>
      <w:tr w:rsidR="00D33EB0" w:rsidRPr="007908EE" w14:paraId="11A192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6F5E5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8256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4F37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0352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23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4C20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FOLH1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72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13E0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FOSL1</w:t>
            </w:r>
          </w:p>
        </w:tc>
      </w:tr>
      <w:tr w:rsidR="00D33EB0" w:rsidRPr="007908EE" w14:paraId="06F8FC6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78121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5AA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D969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401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FOXE1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87D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09C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FOXJ1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3BB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06468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FOXM1</w:t>
            </w:r>
          </w:p>
        </w:tc>
      </w:tr>
      <w:tr w:rsidR="00D33EB0" w:rsidRPr="007908EE" w14:paraId="2FE569E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F836B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58CE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AF2DB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98D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1D7A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F6E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0B04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BDD6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FRAT1</w:t>
            </w:r>
          </w:p>
        </w:tc>
      </w:tr>
      <w:tr w:rsidR="00D33EB0" w:rsidRPr="007908EE" w14:paraId="1AD6420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1CCC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FRAT2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DABD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FST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B3ED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FSTL3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B11C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965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E1C5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639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7E0EC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FUT8</w:t>
            </w:r>
          </w:p>
        </w:tc>
      </w:tr>
      <w:tr w:rsidR="00D33EB0" w:rsidRPr="007908EE" w14:paraId="717B51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8B0E5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531F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0E187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16F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198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B035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577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C7C9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FZD5</w:t>
            </w:r>
          </w:p>
        </w:tc>
      </w:tr>
      <w:tr w:rsidR="00D33EB0" w:rsidRPr="007908EE" w14:paraId="51B87A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F362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E1343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0487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C029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3FF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G6PD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33F1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C943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43008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GABPA</w:t>
            </w:r>
          </w:p>
        </w:tc>
      </w:tr>
      <w:tr w:rsidR="00D33EB0" w:rsidRPr="007908EE" w14:paraId="3FE5607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4AF8B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GABRB2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353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4E567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BE33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0E3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GADD45GIP1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361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84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642B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GAGE10</w:t>
            </w:r>
          </w:p>
        </w:tc>
      </w:tr>
      <w:tr w:rsidR="00D33EB0" w:rsidRPr="007908EE" w14:paraId="39A962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B2409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GAGE12F</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A65DE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GAGE12I</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1A18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GAGE12J</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2A12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A87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BF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DB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A31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GAPDH</w:t>
            </w:r>
          </w:p>
        </w:tc>
      </w:tr>
      <w:tr w:rsidR="00D33EB0" w:rsidRPr="007908EE" w14:paraId="1E018B3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2854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04A31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9547E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474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B4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A6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E9B6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032D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GCG</w:t>
            </w:r>
          </w:p>
        </w:tc>
      </w:tr>
      <w:tr w:rsidR="00D33EB0" w:rsidRPr="007908EE" w14:paraId="43BFBF1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4659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GCGR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EE11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GDF15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51CE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GDF6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4E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GEMIN4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DC08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GFAP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1A0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GHITM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545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GHR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9F85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GIMAP4</w:t>
            </w:r>
          </w:p>
        </w:tc>
      </w:tr>
      <w:tr w:rsidR="00D33EB0" w:rsidRPr="007908EE" w14:paraId="33FC107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E12321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GIMAP6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177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CF3F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GJA1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C84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GJB6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582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GKAP1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4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9B42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46E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GLI3</w:t>
            </w:r>
          </w:p>
        </w:tc>
      </w:tr>
      <w:tr w:rsidR="00D33EB0" w:rsidRPr="007908EE" w14:paraId="1ABEDAF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11AE2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GLIS3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52F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GLOD4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F9DC3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6B0B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GLUD1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9749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GLUL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DFD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GMIP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E841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3079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GNA14</w:t>
            </w:r>
          </w:p>
        </w:tc>
      </w:tr>
      <w:tr w:rsidR="00D33EB0" w:rsidRPr="007908EE" w14:paraId="1CD2D0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E2EF8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0ADD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CF87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8682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5290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B25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1B3B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CA3E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GNLY</w:t>
            </w:r>
          </w:p>
        </w:tc>
      </w:tr>
      <w:tr w:rsidR="00D33EB0" w:rsidRPr="007908EE" w14:paraId="40F9339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9C83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GOLGA5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57322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GOPC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ECBB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E06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D0A9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GPATCH3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0E45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98D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GPI</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46A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GPM6B</w:t>
            </w:r>
          </w:p>
        </w:tc>
      </w:tr>
      <w:tr w:rsidR="00D33EB0" w:rsidRPr="007908EE" w14:paraId="13DBC7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33D064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GPR160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7263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GPR18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908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9670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GPS1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64A0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GPSM3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F30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GPT</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949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3373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GPX3</w:t>
            </w:r>
          </w:p>
        </w:tc>
      </w:tr>
      <w:tr w:rsidR="00D33EB0" w:rsidRPr="007908EE" w14:paraId="47CF97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16F919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3128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GRAP2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E0C8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GRB10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BC6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7F17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CD9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DEF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B84F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GRIN1</w:t>
            </w:r>
          </w:p>
        </w:tc>
      </w:tr>
      <w:tr w:rsidR="00D33EB0" w:rsidRPr="007908EE" w14:paraId="54E2911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FE8D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92C9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3499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GRIPAP1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668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1CA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646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ED6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DA25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GSTA3</w:t>
            </w:r>
          </w:p>
        </w:tc>
      </w:tr>
      <w:tr w:rsidR="00D33EB0" w:rsidRPr="007908EE" w14:paraId="78BD2C4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E5060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244E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ECDA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4B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6BA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211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7E58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178E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GSTO1</w:t>
            </w:r>
          </w:p>
        </w:tc>
      </w:tr>
      <w:tr w:rsidR="00D33EB0" w:rsidRPr="007908EE" w14:paraId="5F2A911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59476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GSTO2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146A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2455E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4EE2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5245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GSTT2B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3E0C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GTF2H3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FF4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GTF2I</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F4C4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GTF2IRD1</w:t>
            </w:r>
          </w:p>
        </w:tc>
      </w:tr>
      <w:tr w:rsidR="00D33EB0" w:rsidRPr="007908EE" w14:paraId="2C392AA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0C200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GTF3C1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367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GTPBP4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3167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GUSB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6F3D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3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9F9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A2B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7381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GZMK</w:t>
            </w:r>
          </w:p>
        </w:tc>
      </w:tr>
      <w:tr w:rsidR="00D33EB0" w:rsidRPr="007908EE" w14:paraId="727079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825623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36B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H2AX</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743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1B8F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A0C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07D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AECE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3077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HACD2</w:t>
            </w:r>
          </w:p>
        </w:tc>
      </w:tr>
      <w:tr w:rsidR="00D33EB0" w:rsidRPr="007908EE" w14:paraId="6A8CFBB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F9580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B432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0FDB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HBB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91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HBEGF</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C37C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90EB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9C05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37BAC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HDAC11</w:t>
            </w:r>
          </w:p>
        </w:tc>
      </w:tr>
      <w:tr w:rsidR="00D33EB0" w:rsidRPr="007908EE" w14:paraId="7309ABE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DA209F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C659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19D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0028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1E30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4050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554F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HELLS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FDF42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HERC6</w:t>
            </w:r>
          </w:p>
        </w:tc>
      </w:tr>
      <w:tr w:rsidR="00D33EB0" w:rsidRPr="007908EE" w14:paraId="7C90452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13FCE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DB0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HES5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60B3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F61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CAA8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5F2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HFM1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98A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DBD5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r>
      <w:tr w:rsidR="00D33EB0" w:rsidRPr="007908EE" w14:paraId="05DDD4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B9A14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HHEX</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D6D6F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HHIP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61E0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EF09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40D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C631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5F3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E193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r>
      <w:tr w:rsidR="00D33EB0" w:rsidRPr="007908EE" w14:paraId="1CB2F6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31348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B884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HLA-DMA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BAF0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HLA-DMB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B79C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HLA-DOA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57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HLA-DOB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E3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HLA-DPA1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3EE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HLA-DPB1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79C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HLA-DQA1</w:t>
            </w:r>
          </w:p>
        </w:tc>
      </w:tr>
      <w:tr w:rsidR="00D33EB0" w:rsidRPr="007908EE" w14:paraId="5449EA4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A822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5103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0A40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HLA-DQB2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6BC1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16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0F6B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8AF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DF9A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HLA-DRB5</w:t>
            </w:r>
          </w:p>
        </w:tc>
      </w:tr>
      <w:tr w:rsidR="00D33EB0" w:rsidRPr="007908EE" w14:paraId="2A24FC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AD5DC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F2F5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D36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HLA-F-AS1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FAE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976D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43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HMBS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ED9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7E15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HMGA2</w:t>
            </w:r>
          </w:p>
        </w:tc>
      </w:tr>
      <w:tr w:rsidR="00D33EB0" w:rsidRPr="007908EE" w14:paraId="06E9DD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7FECFE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57A43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HMGN5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7C98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HMOX1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EDDB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869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HNRNPA2B1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67A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HNRNPL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C01D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2FD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HOXA11</w:t>
            </w:r>
          </w:p>
        </w:tc>
      </w:tr>
      <w:tr w:rsidR="00D33EB0" w:rsidRPr="007908EE" w14:paraId="4CA173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EA91C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E6C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HOXC10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FDE0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HOXD11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0EA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HPGD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6F65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HPRT1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770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949C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HSD11B1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4769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HSD17B8</w:t>
            </w:r>
          </w:p>
        </w:tc>
      </w:tr>
      <w:tr w:rsidR="00D33EB0" w:rsidRPr="007908EE" w14:paraId="2F10F33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CB16E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23B5C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HSF2BP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5F9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200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F4A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1057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F2E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D46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HSPA6</w:t>
            </w:r>
          </w:p>
        </w:tc>
      </w:tr>
      <w:tr w:rsidR="00D33EB0" w:rsidRPr="007908EE" w14:paraId="65513B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4F608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378C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HTR3A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288D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HYDIN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BF5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IBSP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A8F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64F8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952E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1E4B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ICAM4</w:t>
            </w:r>
          </w:p>
        </w:tc>
      </w:tr>
      <w:tr w:rsidR="00D33EB0" w:rsidRPr="007908EE" w14:paraId="7D827F3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71B02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7F84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FC0C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530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F1F4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6C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A99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40EF9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r>
      <w:tr w:rsidR="00D33EB0" w:rsidRPr="007908EE" w14:paraId="56F927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58489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E48A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IDO1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DA0BC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IDO2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9B5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IER3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96C2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IFI16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957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IFI27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0D5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IFI35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C349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IFI44L</w:t>
            </w:r>
          </w:p>
        </w:tc>
      </w:tr>
      <w:tr w:rsidR="00D33EB0" w:rsidRPr="007908EE" w14:paraId="277D6B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7112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DF3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IFIH1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C9A8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606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BB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38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FB6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9387F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IFNA1</w:t>
            </w:r>
          </w:p>
        </w:tc>
      </w:tr>
      <w:tr w:rsidR="00D33EB0" w:rsidRPr="007908EE" w14:paraId="626D21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9918C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IFNA17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585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CCEC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B2F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99A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8C09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4B2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CA49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w:t>
            </w:r>
          </w:p>
        </w:tc>
      </w:tr>
      <w:tr w:rsidR="00D33EB0" w:rsidRPr="007908EE" w14:paraId="0E9094B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A8FFB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67A9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0E49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2115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612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85C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1F1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91F3D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IGF2R</w:t>
            </w:r>
          </w:p>
        </w:tc>
      </w:tr>
      <w:tr w:rsidR="00D33EB0" w:rsidRPr="007908EE" w14:paraId="028235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A6F40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EC4A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E352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D6A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IGLL1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9B1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IGSF6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4CE4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IHH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7CC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BA27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r>
      <w:tr w:rsidR="00D33EB0" w:rsidRPr="007908EE" w14:paraId="00D0F3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484D8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8D2C6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91ADA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767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5E1C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7F90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D3EB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IL10RA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F9BC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IL11</w:t>
            </w:r>
          </w:p>
        </w:tc>
      </w:tr>
      <w:tr w:rsidR="00D33EB0" w:rsidRPr="007908EE" w14:paraId="304C7E7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28281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IL11RA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9807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77CC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E0D5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IL12RB1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586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IL12RB2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2A2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779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IL13RA1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8773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IL13RA2</w:t>
            </w:r>
          </w:p>
        </w:tc>
      </w:tr>
      <w:tr w:rsidR="00D33EB0" w:rsidRPr="007908EE" w14:paraId="2AC215E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9C64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7CBA1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IL15RA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05C2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F2B3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8D7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9D5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9E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8E7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IL17RB</w:t>
            </w:r>
          </w:p>
        </w:tc>
      </w:tr>
      <w:tr w:rsidR="00D33EB0" w:rsidRPr="007908EE" w14:paraId="5FD6126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CF4D8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5DD41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176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IL18RAP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895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7AA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F0F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90E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C26C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IL1R2</w:t>
            </w:r>
          </w:p>
        </w:tc>
      </w:tr>
      <w:tr w:rsidR="00D33EB0" w:rsidRPr="007908EE" w14:paraId="0D5C15E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8BD56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IL1RAP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869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IL1RAPL2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BAC0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97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A0F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E8A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43E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IL20RA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43A5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IL20RB</w:t>
            </w:r>
          </w:p>
        </w:tc>
      </w:tr>
      <w:tr w:rsidR="00D33EB0" w:rsidRPr="007908EE" w14:paraId="655D2E3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0C0913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8FA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IL21R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E3F2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D88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IL22RA1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9DB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IL22RA2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8E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IL23A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F43B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IL23R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9A621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IL24</w:t>
            </w:r>
          </w:p>
        </w:tc>
      </w:tr>
      <w:tr w:rsidR="00D33EB0" w:rsidRPr="007908EE" w14:paraId="086AB2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C3934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F50E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2E1E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5AD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69E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2962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398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C7C2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IL32</w:t>
            </w:r>
          </w:p>
        </w:tc>
      </w:tr>
      <w:tr w:rsidR="00D33EB0" w:rsidRPr="007908EE" w14:paraId="543B5BF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592CE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81D2F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2A6C7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IL3RA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839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C760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FC0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25B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IL5RA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16D96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1BE03E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43239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EBA09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IL6ST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0DB6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28A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6DC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DC3D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20A4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49FF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ING4</w:t>
            </w:r>
          </w:p>
        </w:tc>
      </w:tr>
      <w:tr w:rsidR="00D33EB0" w:rsidRPr="007908EE" w14:paraId="6134BA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C954F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CE4E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97B7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INPP5D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4C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D943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2A4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99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E7D7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IRAK2</w:t>
            </w:r>
          </w:p>
        </w:tc>
      </w:tr>
      <w:tr w:rsidR="00D33EB0" w:rsidRPr="007908EE" w14:paraId="38582F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E830F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AC41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6686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3B2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48E4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IRF2BP2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67CB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FAA0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5EEE1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IRF5</w:t>
            </w:r>
          </w:p>
        </w:tc>
      </w:tr>
      <w:tr w:rsidR="00D33EB0" w:rsidRPr="007908EE" w14:paraId="686D80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23927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B71C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D2ED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7D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IRGM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746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5B5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ISG15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BD9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ISG20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1D4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ISL1</w:t>
            </w:r>
          </w:p>
        </w:tc>
      </w:tr>
      <w:tr w:rsidR="00D33EB0" w:rsidRPr="007908EE" w14:paraId="5BCEA5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E9BC1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ITCH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E1F6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B00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112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CF73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7D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893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3D46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ITGA6</w:t>
            </w:r>
          </w:p>
        </w:tc>
      </w:tr>
      <w:tr w:rsidR="00D33EB0" w:rsidRPr="007908EE" w14:paraId="4F921C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1BAD8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8126C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D80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F4E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269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65A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93B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ITGAV</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B4B37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ITGAX</w:t>
            </w:r>
          </w:p>
        </w:tc>
      </w:tr>
      <w:tr w:rsidR="00D33EB0" w:rsidRPr="007908EE" w14:paraId="03E63E8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35BA34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D93B9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4613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4B0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D50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F052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A0A9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9B96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ITK</w:t>
            </w:r>
          </w:p>
        </w:tc>
      </w:tr>
      <w:tr w:rsidR="00D33EB0" w:rsidRPr="007908EE" w14:paraId="4E324A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FA32D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ITPK1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7D1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JADE1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94DC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JAG1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F2D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JAG2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D6C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E45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D701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2637F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JAKMIP1</w:t>
            </w:r>
          </w:p>
        </w:tc>
      </w:tr>
      <w:tr w:rsidR="00D33EB0" w:rsidRPr="007908EE" w14:paraId="4676A9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62F92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JAM3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FD6F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JAML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BE0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JCHAIN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C6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DE1E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2AE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DF0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KAT2B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A0D0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KATNAL2</w:t>
            </w:r>
          </w:p>
        </w:tc>
      </w:tr>
      <w:tr w:rsidR="00D33EB0" w:rsidRPr="007908EE" w14:paraId="09C3A32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15DF8B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KBTBD8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1A6D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KCNAB1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E7A1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KCNIP3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CB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KCNJ11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537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KCNN4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8F69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KCTD8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681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KDELR2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3A4D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r>
      <w:tr w:rsidR="00D33EB0" w:rsidRPr="007908EE" w14:paraId="0AB5D96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578BF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6A1CA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KDM7A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D3A1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CC1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CE22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KIAA1217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1D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KIAA1549</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7F9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KIAA1598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272B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KIF12</w:t>
            </w:r>
          </w:p>
        </w:tc>
      </w:tr>
      <w:tr w:rsidR="00D33EB0" w:rsidRPr="007908EE" w14:paraId="133365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D6244D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KIF2C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F7F9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KIF5B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D1A0E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99B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B33D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B59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703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KIR2DS4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4229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KIR3DL1</w:t>
            </w:r>
          </w:p>
        </w:tc>
      </w:tr>
      <w:tr w:rsidR="00D33EB0" w:rsidRPr="007908EE" w14:paraId="6A1505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5D6BA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BF9E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1FF3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BF0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A9A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KITLG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6E1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D6A0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DB31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424A824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377BFA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400E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168AC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KLK3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B591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AA82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KLRC1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6D0F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B0F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8437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KLRF1</w:t>
            </w:r>
          </w:p>
        </w:tc>
      </w:tr>
      <w:tr w:rsidR="00D33EB0" w:rsidRPr="007908EE" w14:paraId="74C9CCF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73C61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7823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23C5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5F5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81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653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KREMEN1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2A5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C47B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KRT10</w:t>
            </w:r>
          </w:p>
        </w:tc>
      </w:tr>
      <w:tr w:rsidR="00D33EB0" w:rsidRPr="007908EE" w14:paraId="4A533E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C97B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A4C6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69E4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496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C5D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A21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KRT19</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52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770D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KRT5</w:t>
            </w:r>
          </w:p>
        </w:tc>
      </w:tr>
      <w:tr w:rsidR="00D33EB0" w:rsidRPr="007908EE" w14:paraId="3A5EAC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933EE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E0E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3FE75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DD7D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DAB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KYAT1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5B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L1CAM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75B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2329A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LAIR1</w:t>
            </w:r>
          </w:p>
        </w:tc>
      </w:tr>
      <w:tr w:rsidR="00D33EB0" w:rsidRPr="007908EE" w14:paraId="1F86E9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0A59D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LAIR2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268C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E0C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66C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CB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FA3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5E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1C7A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LAMB2</w:t>
            </w:r>
          </w:p>
        </w:tc>
      </w:tr>
      <w:tr w:rsidR="00D33EB0" w:rsidRPr="007908EE" w14:paraId="4717791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B800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EEBBF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510F7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191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F9D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9C55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300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9235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LAMP3</w:t>
            </w:r>
          </w:p>
        </w:tc>
      </w:tr>
      <w:tr w:rsidR="00D33EB0" w:rsidRPr="007908EE" w14:paraId="1F6C1E0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8D954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LAPTM5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A41B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C8C0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C15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1192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F4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LCOR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8333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458D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LDHA</w:t>
            </w:r>
          </w:p>
        </w:tc>
      </w:tr>
      <w:tr w:rsidR="00D33EB0" w:rsidRPr="007908EE" w14:paraId="1BB073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C912F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LDHB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E96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9904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LEFTY1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AE8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LEFTY2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716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F55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LEPR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C3AF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LEXM</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297D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LFNG</w:t>
            </w:r>
          </w:p>
        </w:tc>
      </w:tr>
      <w:tr w:rsidR="00D33EB0" w:rsidRPr="007908EE" w14:paraId="600D44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4B224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6DF9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F71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D8B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LGR5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B0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LHX3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777C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26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LIFR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D283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LIG1</w:t>
            </w:r>
          </w:p>
        </w:tc>
      </w:tr>
      <w:tr w:rsidR="00D33EB0" w:rsidRPr="007908EE" w14:paraId="355DAB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7F8E81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ED7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6B72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13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9DC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C1EB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61EB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9EAC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LILRB3</w:t>
            </w:r>
          </w:p>
        </w:tc>
      </w:tr>
      <w:tr w:rsidR="00D33EB0" w:rsidRPr="007908EE" w14:paraId="23DCFE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58C741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4E14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LIMA1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6BFE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LLGL1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00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LMNA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E13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LOH12CR1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D9C3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LOXL2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37DD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C299F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w:t>
            </w:r>
          </w:p>
        </w:tc>
      </w:tr>
      <w:tr w:rsidR="00D33EB0" w:rsidRPr="007908EE" w14:paraId="7FE185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02A19E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A31C1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1E32A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100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LRRC32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9FF9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LRRC71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332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LRRN3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9B0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LSM12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F512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LSM14A</w:t>
            </w:r>
          </w:p>
        </w:tc>
      </w:tr>
      <w:tr w:rsidR="00D33EB0" w:rsidRPr="007908EE" w14:paraId="6C907C9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CB31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335F5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0AB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6B0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B6F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95B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BF62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31BF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LUC7L2</w:t>
            </w:r>
          </w:p>
        </w:tc>
      </w:tr>
      <w:tr w:rsidR="00D33EB0" w:rsidRPr="007908EE" w14:paraId="0FCBB40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09950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LUM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0A76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LY6E</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E7AA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LY6K</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7845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LY86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1238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50C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LY96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925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017E5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LYZ</w:t>
            </w:r>
          </w:p>
        </w:tc>
      </w:tr>
      <w:tr w:rsidR="00D33EB0" w:rsidRPr="007908EE" w14:paraId="4D73EA4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C6D65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LZTFL1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19F1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M6PR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59F9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MAD1L1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C87A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MAD2L1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7FB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MAD2L2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5AFE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MADCAM1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40C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8A51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MAFF</w:t>
            </w:r>
          </w:p>
        </w:tc>
      </w:tr>
      <w:tr w:rsidR="00D33EB0" w:rsidRPr="007908EE" w14:paraId="360DDE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EF48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BC9A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87ED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674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9754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845B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B03B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FA6B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MAGEC1</w:t>
            </w:r>
          </w:p>
        </w:tc>
      </w:tr>
      <w:tr w:rsidR="00D33EB0" w:rsidRPr="007908EE" w14:paraId="71EDAB0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222A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B594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05BB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MALT1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19D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MAML2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B7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ED68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C15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339F8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r>
      <w:tr w:rsidR="00D33EB0" w:rsidRPr="007908EE" w14:paraId="70B2E18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C69D4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8DA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2856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8890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27F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2166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MAP3K20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AB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4ACD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MAP3K7</w:t>
            </w:r>
          </w:p>
        </w:tc>
      </w:tr>
      <w:tr w:rsidR="00D33EB0" w:rsidRPr="007908EE" w14:paraId="6FA6A5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8301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1CD8B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MAP4K2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568A8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A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F1E8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FB9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24B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187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r>
      <w:tr w:rsidR="00D33EB0" w:rsidRPr="007908EE" w14:paraId="718267D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719195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EDBC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MAPK8IP1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76A5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MAPK8IP2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25B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164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MAPKAPK2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F60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MAPT</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6F2A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MARCKS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CAF0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MARCO</w:t>
            </w:r>
          </w:p>
        </w:tc>
      </w:tr>
      <w:tr w:rsidR="00D33EB0" w:rsidRPr="007908EE" w14:paraId="4CE6C7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D578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MASP1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8222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MASP2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8338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MAVS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EC5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975E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143F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MBNL1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D286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MBNL3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733C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MCAM</w:t>
            </w:r>
          </w:p>
        </w:tc>
      </w:tr>
      <w:tr w:rsidR="00D33EB0" w:rsidRPr="007908EE" w14:paraId="3BDF99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8F211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MCAT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F435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8AB1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D8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76DE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DB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FBB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F7D6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MDFIC</w:t>
            </w:r>
          </w:p>
        </w:tc>
      </w:tr>
      <w:tr w:rsidR="00D33EB0" w:rsidRPr="007908EE" w14:paraId="6288832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05C7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BA7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A64B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E43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MECOM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87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456D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827F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599A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MEFV</w:t>
            </w:r>
          </w:p>
        </w:tc>
      </w:tr>
      <w:tr w:rsidR="00D33EB0" w:rsidRPr="007908EE" w14:paraId="5D4CFD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1B5B0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MEIS1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6803E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MELK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DCA4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734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MERTK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9EAB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D5E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MFGE8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CE2F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MFNG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F42C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MGEA5</w:t>
            </w:r>
          </w:p>
        </w:tc>
      </w:tr>
      <w:tr w:rsidR="00D33EB0" w:rsidRPr="007908EE" w14:paraId="421AB7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A3DEF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AEB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618F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BA6F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5B9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FC6A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B6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662E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MICA</w:t>
            </w:r>
          </w:p>
        </w:tc>
      </w:tr>
      <w:tr w:rsidR="00D33EB0" w:rsidRPr="007908EE" w14:paraId="743B635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FA1E7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MICB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6EA7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B29FE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1B50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DF52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MKRN1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7FBE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MLANA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EBC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MLEC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90CD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MLF1</w:t>
            </w:r>
          </w:p>
        </w:tc>
      </w:tr>
      <w:tr w:rsidR="00D33EB0" w:rsidRPr="007908EE" w14:paraId="7599042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5EC0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1805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MLLT10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93A3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MLLT3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F9D4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MLPH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551B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MME</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175D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A8B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F4503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MMP12</w:t>
            </w:r>
          </w:p>
        </w:tc>
      </w:tr>
      <w:tr w:rsidR="00D33EB0" w:rsidRPr="007908EE" w14:paraId="76097D8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4269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D7FE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39D2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41B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4C1F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MMRN2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EFA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MNAT1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82BC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MNX1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814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MORC3</w:t>
            </w:r>
          </w:p>
        </w:tc>
      </w:tr>
      <w:tr w:rsidR="00D33EB0" w:rsidRPr="007908EE" w14:paraId="502F841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521367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33B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893CB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MPPED1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E98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MPRIP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8E3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FE1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5725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5703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MRM2</w:t>
            </w:r>
          </w:p>
        </w:tc>
      </w:tr>
      <w:tr w:rsidR="00D33EB0" w:rsidRPr="007908EE" w14:paraId="52FA0D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9EA96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MRPL19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79EB4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MRPS5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8465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3D41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72A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MS4A4A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76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MS4A6A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B8F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B6A95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r>
      <w:tr w:rsidR="00D33EB0" w:rsidRPr="007908EE" w14:paraId="67A51D3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E808C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A4EF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MSMB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7828A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FC9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112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MSRB2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62C7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9C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DA4C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MTF2</w:t>
            </w:r>
          </w:p>
        </w:tc>
      </w:tr>
      <w:tr w:rsidR="00D33EB0" w:rsidRPr="007908EE" w14:paraId="611FE4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5E962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MTMR14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B43C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7B1F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6BF2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581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5A5C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9F1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84318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MX1</w:t>
            </w:r>
          </w:p>
        </w:tc>
      </w:tr>
      <w:tr w:rsidR="00D33EB0" w:rsidRPr="007908EE" w14:paraId="572962B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7EDFD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MXI1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5EE5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84D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MYBL2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8A53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A8B7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105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ED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CDA2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MYH9</w:t>
            </w:r>
          </w:p>
        </w:tc>
      </w:tr>
      <w:tr w:rsidR="00D33EB0" w:rsidRPr="007908EE" w14:paraId="7D8E46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BCE54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MYO18A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EB432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MYO5A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1284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MYRIP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605A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MZT1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FF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NAALAD2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0D1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B1A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NACC2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4B277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NANOG</w:t>
            </w:r>
          </w:p>
        </w:tc>
      </w:tr>
      <w:tr w:rsidR="00D33EB0" w:rsidRPr="007908EE" w14:paraId="2904CF6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39442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NASP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DF8F4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D4F5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NAT8L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A82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BEC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NCAM1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EDF8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878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F041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NCL</w:t>
            </w:r>
          </w:p>
        </w:tc>
      </w:tr>
      <w:tr w:rsidR="00D33EB0" w:rsidRPr="007908EE" w14:paraId="64397E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958C7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NCOA1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39A5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972F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F5E4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306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24E9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2DEC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C5A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NCR3</w:t>
            </w:r>
          </w:p>
        </w:tc>
      </w:tr>
      <w:tr w:rsidR="00D33EB0" w:rsidRPr="007908EE" w14:paraId="3DB970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ADB7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6901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NDC80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612B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CB92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B57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E3F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BFAC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3BF8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NDUFA3</w:t>
            </w:r>
          </w:p>
        </w:tc>
      </w:tr>
      <w:tr w:rsidR="00D33EB0" w:rsidRPr="007908EE" w14:paraId="6E20817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E26D08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NDUFA4L2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21A00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A9FF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0169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3F4F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CBE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F7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BE6BE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NDUFB7</w:t>
            </w:r>
          </w:p>
        </w:tc>
      </w:tr>
      <w:tr w:rsidR="00D33EB0" w:rsidRPr="007908EE" w14:paraId="51F1A42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012CB0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04AD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NDUFS7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7E2A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NDUFS8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354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07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7F8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AB6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NEFL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2192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r>
      <w:tr w:rsidR="00D33EB0" w:rsidRPr="007908EE" w14:paraId="3226B04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3299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43F5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3175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7D37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CDFE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NFASC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4A5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7B9B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0948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NFATC3</w:t>
            </w:r>
          </w:p>
        </w:tc>
      </w:tr>
      <w:tr w:rsidR="00D33EB0" w:rsidRPr="007908EE" w14:paraId="109195C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45372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61EF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32F8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NFIB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2C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NFIL3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9B60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C4A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122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F8A2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NFKBIE</w:t>
            </w:r>
          </w:p>
        </w:tc>
      </w:tr>
      <w:tr w:rsidR="00D33EB0" w:rsidRPr="007908EE" w14:paraId="391FB1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2CEE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NFKBIZ</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B850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NGF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3EA1A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NGFR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52B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NID2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2C4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FD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NKG7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2C4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01D3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NKX3-1</w:t>
            </w:r>
          </w:p>
        </w:tc>
      </w:tr>
      <w:tr w:rsidR="00D33EB0" w:rsidRPr="007908EE" w14:paraId="5DF4720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D763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NLRC5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521B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NLRP3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91547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6CF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12D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NODAL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C7D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0710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NOL4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2058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NOL7</w:t>
            </w:r>
          </w:p>
        </w:tc>
      </w:tr>
      <w:tr w:rsidR="00D33EB0" w:rsidRPr="007908EE" w14:paraId="6E1242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5C82FA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NOP16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D98F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71A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NOS1AP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F9F9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244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E9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C9E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31C9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r>
      <w:tr w:rsidR="00D33EB0" w:rsidRPr="007908EE" w14:paraId="443682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8DBD6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1A817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NOX1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A89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E21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C3CC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NPTX2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FF7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NPY1R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22E7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0A1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NR3C1</w:t>
            </w:r>
          </w:p>
        </w:tc>
      </w:tr>
      <w:tr w:rsidR="00D33EB0" w:rsidRPr="007908EE" w14:paraId="14D930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2E6E7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24FC5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5AD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F692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1F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NRBF2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A7C2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NRDE2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460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60BA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NRG2#</w:t>
            </w:r>
          </w:p>
        </w:tc>
      </w:tr>
      <w:tr w:rsidR="00D33EB0" w:rsidRPr="007908EE" w14:paraId="6C3C89B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187FB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E850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C65CB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33DE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9A7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BD1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NT5E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612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NTF3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DD7E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NTHL1</w:t>
            </w:r>
          </w:p>
        </w:tc>
      </w:tr>
      <w:tr w:rsidR="00D33EB0" w:rsidRPr="007908EE" w14:paraId="41ABEDD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7CD1A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NTN3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83E4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D99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5A0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8CC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B0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261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2D5DD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NUMB</w:t>
            </w:r>
          </w:p>
        </w:tc>
      </w:tr>
      <w:tr w:rsidR="00D33EB0" w:rsidRPr="007908EE" w14:paraId="2172890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BD083E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NUMBL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605E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NUP107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05EB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1BE2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BC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8DF9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088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9FD9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OASL</w:t>
            </w:r>
          </w:p>
        </w:tc>
      </w:tr>
      <w:tr w:rsidR="00D33EB0" w:rsidRPr="007908EE" w14:paraId="2CD0703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1FE997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5179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OAZ1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39F3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OCIAD1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CBF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OFD1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FEA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OLFML2B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14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OLR1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C30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OPN3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4EEEB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ORC6</w:t>
            </w:r>
          </w:p>
        </w:tc>
      </w:tr>
      <w:tr w:rsidR="00D33EB0" w:rsidRPr="007908EE" w14:paraId="4C7DB4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36D096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OSM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0F7D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OTC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516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OTOA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0C1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03A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P2RY13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7228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P4HA1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7AFF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P4HA2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AC8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r>
      <w:tr w:rsidR="00D33EB0" w:rsidRPr="007908EE" w14:paraId="0D8228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8B99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9200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25F8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A946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F6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A9E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PALMD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FB7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72F0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PANX3</w:t>
            </w:r>
          </w:p>
        </w:tc>
      </w:tr>
      <w:tr w:rsidR="00D33EB0" w:rsidRPr="007908EE" w14:paraId="0EDB09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4F552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PAPD7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837A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PAPSS1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EF76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41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8FDB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6A7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89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09DF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PASD1</w:t>
            </w:r>
          </w:p>
        </w:tc>
      </w:tr>
      <w:tr w:rsidR="00D33EB0" w:rsidRPr="007908EE" w14:paraId="0271812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05413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PAWR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A29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080BB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9B7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1FD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03C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B4FD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6F43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PBX3</w:t>
            </w:r>
          </w:p>
        </w:tc>
      </w:tr>
      <w:tr w:rsidR="00D33EB0" w:rsidRPr="007908EE" w14:paraId="58D98E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745A4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B76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PCBP1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C833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PCDH7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6980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679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F201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PCLAF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278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PCM1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92844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PCNA</w:t>
            </w:r>
          </w:p>
        </w:tc>
      </w:tr>
      <w:tr w:rsidR="00D33EB0" w:rsidRPr="007908EE" w14:paraId="5F1A64A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3D1C8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PCP4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7BE7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6CA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4E0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PDE5A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F4E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PDE7A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948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PDE9A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832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6386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36E5299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955DC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73A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16A5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CCA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1CDB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22D3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PDLIM4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132D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3C20F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PDPN</w:t>
            </w:r>
          </w:p>
        </w:tc>
      </w:tr>
      <w:tr w:rsidR="00D33EB0" w:rsidRPr="007908EE" w14:paraId="2C3716B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78852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PDZK1IP1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998A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PEAR1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652B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PEBP1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40A7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PECAM1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F79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0B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B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CEF2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PFKFB3</w:t>
            </w:r>
          </w:p>
        </w:tc>
      </w:tr>
      <w:tr w:rsidR="00D33EB0" w:rsidRPr="007908EE" w14:paraId="13A8569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70340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PFKM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8851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PGAP3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FB4F3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DD9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B59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PGM2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275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PGPEP1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60E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5443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PHC3</w:t>
            </w:r>
          </w:p>
        </w:tc>
      </w:tr>
      <w:tr w:rsidR="00D33EB0" w:rsidRPr="007908EE" w14:paraId="03B50F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0FC8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8A2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PHF12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2B3C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C3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PHGDH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40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PHLDA2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1AE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PHLDB3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E9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PI15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2AC36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PIAS1</w:t>
            </w:r>
          </w:p>
        </w:tc>
      </w:tr>
      <w:tr w:rsidR="00D33EB0" w:rsidRPr="007908EE" w14:paraId="1D5681B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1A7A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CE47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95E4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616C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PIGR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8E0A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407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89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7263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r>
      <w:tr w:rsidR="00D33EB0" w:rsidRPr="007908EE" w14:paraId="7BA630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BB1FE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C298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5DCB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C92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B6F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7D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E7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A5B8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PIN1</w:t>
            </w:r>
          </w:p>
        </w:tc>
      </w:tr>
      <w:tr w:rsidR="00D33EB0" w:rsidRPr="007908EE" w14:paraId="6E6EF5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9F5D3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PITX2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C7E2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3C6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PKMYT1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608D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C5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867C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73C3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1EF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PLA2G2A</w:t>
            </w:r>
          </w:p>
        </w:tc>
      </w:tr>
      <w:tr w:rsidR="00D33EB0" w:rsidRPr="007908EE" w14:paraId="4602DD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C9038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79911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64C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3E9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FCA0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44B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C9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A79B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PLAT</w:t>
            </w:r>
          </w:p>
        </w:tc>
      </w:tr>
      <w:tr w:rsidR="00D33EB0" w:rsidRPr="007908EE" w14:paraId="07FDDAF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FBFC3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PLAU</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06B3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PLAUR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2D7F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55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9605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53E8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PLCE1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1B9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D267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r>
      <w:tr w:rsidR="00D33EB0" w:rsidRPr="007908EE" w14:paraId="2F2A42B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C4D10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PLD1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94AB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PLD2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8333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PLEKHA5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53CB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PLEKHG6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275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A93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85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PLOD2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6B3EA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PMAIP1</w:t>
            </w:r>
          </w:p>
        </w:tc>
      </w:tr>
      <w:tr w:rsidR="00D33EB0" w:rsidRPr="007908EE" w14:paraId="11483A0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4E45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PMCH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DDF1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PMEL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909D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PMEPA1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623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EC40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72B9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PNKP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38B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PNMA1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4F89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PNOC</w:t>
            </w:r>
          </w:p>
        </w:tc>
      </w:tr>
      <w:tr w:rsidR="00D33EB0" w:rsidRPr="007908EE" w14:paraId="0F06B86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E683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PNPLA5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860A2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POC1B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3D21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POF1B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43CA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929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BB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479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36118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POLE2</w:t>
            </w:r>
          </w:p>
        </w:tc>
      </w:tr>
      <w:tr w:rsidR="00D33EB0" w:rsidRPr="007908EE" w14:paraId="23D931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DC517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POLK</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2EB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866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POLR1C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FAF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CD3EAP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121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97B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57B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68B2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POLR2J</w:t>
            </w:r>
          </w:p>
        </w:tc>
      </w:tr>
      <w:tr w:rsidR="00D33EB0" w:rsidRPr="007908EE" w14:paraId="0778AD1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4EDF9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POLR3G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E476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POSTN</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B153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POU2AF1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03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POU2F2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C3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POU5F1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4F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D82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A6EA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PPARD</w:t>
            </w:r>
          </w:p>
        </w:tc>
      </w:tr>
      <w:tr w:rsidR="00D33EB0" w:rsidRPr="007908EE" w14:paraId="62F7D9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B9579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5FAF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PPARGC1A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DB98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PPARGC1B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6C29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345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PPBP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049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PPFIBP1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E53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PPHLN1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D289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PPIA</w:t>
            </w:r>
          </w:p>
        </w:tc>
      </w:tr>
      <w:tr w:rsidR="00D33EB0" w:rsidRPr="007908EE" w14:paraId="190DCC9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6BA3B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17411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PPP1R1B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D0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PPP1R21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143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PPP2CB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AE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00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61B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FBC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PPP2R3A</w:t>
            </w:r>
          </w:p>
        </w:tc>
      </w:tr>
      <w:tr w:rsidR="00D33EB0" w:rsidRPr="007908EE" w14:paraId="523E7B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16DF62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87F1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447DC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F3D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14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PPP3R2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A1B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PPP4R3B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D5D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PRAME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B4DC9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PRC1</w:t>
            </w:r>
          </w:p>
        </w:tc>
      </w:tr>
      <w:tr w:rsidR="00D33EB0" w:rsidRPr="007908EE" w14:paraId="7397A4E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153AF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PRCC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84D3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9A17D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83C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821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28C7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D6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PRG2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4CE2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PRICKLE1</w:t>
            </w:r>
          </w:p>
        </w:tc>
      </w:tr>
      <w:tr w:rsidR="00D33EB0" w:rsidRPr="007908EE" w14:paraId="70CD9DD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9EE17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3BF2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CE92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CF2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29E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D88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2CC9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C3F3B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PRKAR2B</w:t>
            </w:r>
          </w:p>
        </w:tc>
      </w:tr>
      <w:tr w:rsidR="00D33EB0" w:rsidRPr="007908EE" w14:paraId="08DF52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2D03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PRKCA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FD0F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F406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DA4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C65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162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PRKCQ</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F6DA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27B1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PRKX</w:t>
            </w:r>
          </w:p>
        </w:tc>
      </w:tr>
      <w:tr w:rsidR="00D33EB0" w:rsidRPr="007908EE" w14:paraId="551F27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73F6E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DD351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PRLR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DF4A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29A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PRMT8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C9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PROM1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AF44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PROS1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CAA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PRPF38A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7633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PRR5</w:t>
            </w:r>
          </w:p>
        </w:tc>
      </w:tr>
      <w:tr w:rsidR="00D33EB0" w:rsidRPr="007908EE" w14:paraId="52A656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414CE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PRRX1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30BB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B82AA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PRUNE1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386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PSAT1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CE72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PSEN1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D3D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PSEN2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D40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47E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PSMB2</w:t>
            </w:r>
          </w:p>
        </w:tc>
      </w:tr>
      <w:tr w:rsidR="00D33EB0" w:rsidRPr="007908EE" w14:paraId="6EC66A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586E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87EF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FC91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57F0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B37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5988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E3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185D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PSPH</w:t>
            </w:r>
          </w:p>
        </w:tc>
      </w:tr>
      <w:tr w:rsidR="00D33EB0" w:rsidRPr="007908EE" w14:paraId="0CFD190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F6935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A8012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586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B66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4DDD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3BDD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PTGDR2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EE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PTGDS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8D8A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PTGER4</w:t>
            </w:r>
          </w:p>
        </w:tc>
      </w:tr>
      <w:tr w:rsidR="00D33EB0" w:rsidRPr="007908EE" w14:paraId="5A9778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B61DD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PTGFRN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A3F4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F28C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5D1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PTK7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4DF5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DDF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B7B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9BC3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PTPN6</w:t>
            </w:r>
          </w:p>
        </w:tc>
      </w:tr>
      <w:tr w:rsidR="00D33EB0" w:rsidRPr="007908EE" w14:paraId="5803A66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E5AE3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595A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FF6C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PTPRCAP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F389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F2BD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PTPRE</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B07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D89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611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PTPRZ1</w:t>
            </w:r>
          </w:p>
        </w:tc>
      </w:tr>
      <w:tr w:rsidR="00D33EB0" w:rsidRPr="007908EE" w14:paraId="0A4E66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13C35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38C4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DB41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PUM1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8F7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PURA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DD06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PVR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122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PVRIG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95C8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PWWP2A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3A22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PYCARD</w:t>
            </w:r>
          </w:p>
        </w:tc>
      </w:tr>
      <w:tr w:rsidR="00D33EB0" w:rsidRPr="007908EE" w14:paraId="4CD7A44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AE12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19A6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1BBA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910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PYGL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665E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3B2F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RAB3IL1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557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RAB7A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192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RABGAP1L</w:t>
            </w:r>
          </w:p>
        </w:tc>
      </w:tr>
      <w:tr w:rsidR="00D33EB0" w:rsidRPr="007908EE" w14:paraId="79BDBF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7C673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495C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7334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94C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EB9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7A93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84AA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8CB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r>
      <w:tr w:rsidR="00D33EB0" w:rsidRPr="007908EE" w14:paraId="3318816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5AAF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50DAE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EF55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D4B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43E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728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1A7E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7CAD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RALBP1</w:t>
            </w:r>
          </w:p>
        </w:tc>
      </w:tr>
      <w:tr w:rsidR="00D33EB0" w:rsidRPr="007908EE" w14:paraId="436B896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2A3DE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RALGDS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9521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52000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C5BF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54C5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RAPGEF1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036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8A5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A393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RASA4</w:t>
            </w:r>
          </w:p>
        </w:tc>
      </w:tr>
      <w:tr w:rsidR="00D33EB0" w:rsidRPr="007908EE" w14:paraId="0AD2A2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8411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922C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RASGEF1B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CE94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347F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A24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879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2C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RASSF1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F1D0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RASSF5</w:t>
            </w:r>
          </w:p>
        </w:tc>
      </w:tr>
      <w:tr w:rsidR="00D33EB0" w:rsidRPr="007908EE" w14:paraId="5F732FD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BC5C5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E2FC6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D68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RBM45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B1D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RBMS3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E9BA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RBP4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14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RBPMS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86BB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C6DF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RCC1</w:t>
            </w:r>
          </w:p>
        </w:tc>
      </w:tr>
      <w:tr w:rsidR="00D33EB0" w:rsidRPr="007908EE" w14:paraId="65DD4C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100765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REG4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C903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8DD2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2C5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B24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F1C0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REN</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7C3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REPS1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FF9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r>
      <w:tr w:rsidR="00D33EB0" w:rsidRPr="007908EE" w14:paraId="1E7BA9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C59F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842C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B16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RFC3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33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RFC4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3D08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RGMB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84CA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RGS17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564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ED0F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RHOB</w:t>
            </w:r>
          </w:p>
        </w:tc>
      </w:tr>
      <w:tr w:rsidR="00D33EB0" w:rsidRPr="007908EE" w14:paraId="3ADEA5D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22CD0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202F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RIMKLA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8BCD7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RIMKLB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669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1FE5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4D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BBEB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3575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RNF130</w:t>
            </w:r>
          </w:p>
        </w:tc>
      </w:tr>
      <w:tr w:rsidR="00D33EB0" w:rsidRPr="007908EE" w14:paraId="02304B5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8DAB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RNF213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F78C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DEC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1DF2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RNLS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ECE0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EE3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ROCK1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4F7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ROPN1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1F4A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ROR2</w:t>
            </w:r>
          </w:p>
        </w:tc>
      </w:tr>
      <w:tr w:rsidR="00D33EB0" w:rsidRPr="007908EE" w14:paraId="08FCF91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C668A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A881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890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979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4DE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RPL23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5D76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F3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FAA0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RPL7A</w:t>
            </w:r>
          </w:p>
        </w:tc>
      </w:tr>
      <w:tr w:rsidR="00D33EB0" w:rsidRPr="007908EE" w14:paraId="0958591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EDDD5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RPLP0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5082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A8A8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RPS14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5BD2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RPS27A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9C21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RPS4Y1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4F5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152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RPS6KA5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96C6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RPS6KA6</w:t>
            </w:r>
          </w:p>
        </w:tc>
      </w:tr>
      <w:tr w:rsidR="00D33EB0" w:rsidRPr="007908EE" w14:paraId="57665D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D5DA4E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C8C6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565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896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406B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RRAD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9EE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RRAS2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181E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6495C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RRS1</w:t>
            </w:r>
          </w:p>
        </w:tc>
      </w:tr>
      <w:tr w:rsidR="00D33EB0" w:rsidRPr="007908EE" w14:paraId="40706FC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1CB5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RSAD2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16F1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RSPH14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13B5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RTN4RL1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CD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F44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14E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FA0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992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RXRA</w:t>
            </w:r>
          </w:p>
        </w:tc>
      </w:tr>
      <w:tr w:rsidR="00D33EB0" w:rsidRPr="007908EE" w14:paraId="7BB8A93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7C67C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A612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5176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RYBP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E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23E2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A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15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3C20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S100A8</w:t>
            </w:r>
          </w:p>
        </w:tc>
      </w:tr>
      <w:tr w:rsidR="00D33EB0" w:rsidRPr="007908EE" w14:paraId="7B5DD61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3FA80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1DC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27BE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945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045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F1C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SAMHD1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83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SAMSN1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0D80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SAP130</w:t>
            </w:r>
          </w:p>
        </w:tc>
      </w:tr>
      <w:tr w:rsidR="00D33EB0" w:rsidRPr="007908EE" w14:paraId="4876011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EB3FE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SARS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0000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SBNO2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25B7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SCGB2A2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09D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F532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SCUBE2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81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SCYL3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AC15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C0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SDC4</w:t>
            </w:r>
          </w:p>
        </w:tc>
      </w:tr>
      <w:tr w:rsidR="00D33EB0" w:rsidRPr="007908EE" w14:paraId="15330F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13EC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17139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SEC22B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C96E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SEC31A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DFB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29C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SEL1L3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36F1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DEDD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SELENBP1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CD652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SELENOK</w:t>
            </w:r>
          </w:p>
        </w:tc>
      </w:tr>
      <w:tr w:rsidR="00D33EB0" w:rsidRPr="007908EE" w14:paraId="2AAF32D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2F53E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5712F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22CFA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SELPLG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CBF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SEMA6A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A09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A6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SENP1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E72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E7B8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SEPT14</w:t>
            </w:r>
          </w:p>
        </w:tc>
      </w:tr>
      <w:tr w:rsidR="00D33EB0" w:rsidRPr="007908EE" w14:paraId="768392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E3D756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SEPTIN3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CD1B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9D2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93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8C35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055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53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DF6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SERPINB2</w:t>
            </w:r>
          </w:p>
        </w:tc>
      </w:tr>
      <w:tr w:rsidR="00D33EB0" w:rsidRPr="007908EE" w14:paraId="72F1C8D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892BD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62BD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042A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200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SERPING1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67ED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SERPINH1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C2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0FB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C15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SF3A1</w:t>
            </w:r>
          </w:p>
        </w:tc>
      </w:tr>
      <w:tr w:rsidR="00D33EB0" w:rsidRPr="007908EE" w14:paraId="660DDD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0B2D75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SF3A3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FB17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D33A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72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E494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131C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250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SFTPB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138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SFTPC</w:t>
            </w:r>
          </w:p>
        </w:tc>
      </w:tr>
      <w:tr w:rsidR="00D33EB0" w:rsidRPr="007908EE" w14:paraId="26FEB5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EB204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SFXN1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4213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SGK1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E81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SGK2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40EC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B4D3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SH2B3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5BD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SH2D1A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A07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SH2D1B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413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SHC1</w:t>
            </w:r>
          </w:p>
        </w:tc>
      </w:tr>
      <w:tr w:rsidR="00D33EB0" w:rsidRPr="007908EE" w14:paraId="6C8F4E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81517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01FD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774E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046A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4A0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SHROOM3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136C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SHTN1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2A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SIGIRR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C5A6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SIGLEC1</w:t>
            </w:r>
          </w:p>
        </w:tc>
      </w:tr>
      <w:tr w:rsidR="00D33EB0" w:rsidRPr="007908EE" w14:paraId="7F728A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0C2DA8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46C4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BF744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BF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SIN3A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0182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SIRPA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FE77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SIRPB2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C9F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SIRT4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DE97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SIT1</w:t>
            </w:r>
          </w:p>
        </w:tc>
      </w:tr>
      <w:tr w:rsidR="00D33EB0" w:rsidRPr="007908EE" w14:paraId="76E451F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44F4C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SIX1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86F69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SKAP2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334E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4634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54E1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07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2EF8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098F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SLAMF8</w:t>
            </w:r>
          </w:p>
        </w:tc>
      </w:tr>
      <w:tr w:rsidR="00D33EB0" w:rsidRPr="007908EE" w14:paraId="447100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285D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SLC11A1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8F0E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SLC12A7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23E7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SLC16A1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F8E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SLC16A2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294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SLC1A5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81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SLC23A2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6C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SLC25A1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A19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SLC26A4</w:t>
            </w:r>
          </w:p>
        </w:tc>
      </w:tr>
      <w:tr w:rsidR="00D33EB0" w:rsidRPr="007908EE" w14:paraId="6E678CD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2DD85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D15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SLC34A2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CD94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SLC35F2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D10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SLC35F3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F566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SLC39A6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7A7F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285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50AF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SLC43A1</w:t>
            </w:r>
          </w:p>
        </w:tc>
      </w:tr>
      <w:tr w:rsidR="00D33EB0" w:rsidRPr="007908EE" w14:paraId="59A9D25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92170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SLC43A2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08B21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SLC45A3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939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SLC4A1AP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AD5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A471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73D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SLC5A5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86C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SLC5A8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E2D8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SLC6A13</w:t>
            </w:r>
          </w:p>
        </w:tc>
      </w:tr>
      <w:tr w:rsidR="00D33EB0" w:rsidRPr="007908EE" w14:paraId="5729365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2F86D2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SLC7A5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80B8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SLMAP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296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500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F0A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89F1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FBEB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873C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SMAP1</w:t>
            </w:r>
          </w:p>
        </w:tc>
      </w:tr>
      <w:tr w:rsidR="00D33EB0" w:rsidRPr="007908EE" w14:paraId="78C009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316B61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95589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7C22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511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84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SMARCC2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8F3E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6DB8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453AA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SMARCD3</w:t>
            </w:r>
          </w:p>
        </w:tc>
      </w:tr>
      <w:tr w:rsidR="00D33EB0" w:rsidRPr="007908EE" w14:paraId="53AF9F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356A4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SMARCE1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E3B89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D224D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57B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8BC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E1E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SMPD3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9F16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SNAI1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3F26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SNAI2</w:t>
            </w:r>
          </w:p>
        </w:tc>
      </w:tr>
      <w:tr w:rsidR="00D33EB0" w:rsidRPr="007908EE" w14:paraId="5D108D5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39368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SNCA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2204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SND1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9130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962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1C4A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A9C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2633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8074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SORBS1</w:t>
            </w:r>
          </w:p>
        </w:tc>
      </w:tr>
      <w:tr w:rsidR="00D33EB0" w:rsidRPr="007908EE" w14:paraId="4365D28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0B25E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SORBS2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B942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442A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2353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266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9F0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602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057CD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r>
      <w:tr w:rsidR="00D33EB0" w:rsidRPr="007908EE" w14:paraId="30E804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49F6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47458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858A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1915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SPA17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5CBC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SPACA3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AFEB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SPAG17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BA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SPANXB1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08DF4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SPECC1L</w:t>
            </w:r>
          </w:p>
        </w:tc>
      </w:tr>
      <w:tr w:rsidR="00D33EB0" w:rsidRPr="007908EE" w14:paraId="25C9B42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00EB23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D83A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3BD7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BE11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SPINK5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A53A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BC2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SPN</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B458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A70D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SPOCK2</w:t>
            </w:r>
          </w:p>
        </w:tc>
      </w:tr>
      <w:tr w:rsidR="00D33EB0" w:rsidRPr="007908EE" w14:paraId="5FD1531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61078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0F76B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EC7F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SPRED1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0F0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SPRED2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3D1B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BB7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4F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0FBC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SQSTM1</w:t>
            </w:r>
          </w:p>
        </w:tc>
      </w:tr>
      <w:tr w:rsidR="00D33EB0" w:rsidRPr="007908EE" w14:paraId="1B1FF90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6D10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1101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SRD5A2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7F15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SREBF1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F5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SRGN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B32A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SRP54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753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9EC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24E9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r>
      <w:tr w:rsidR="00D33EB0" w:rsidRPr="007908EE" w14:paraId="0FFA9CC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A217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SSBP1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760B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SSBP2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9687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A32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9755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291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599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ST6GAL1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9501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ST7</w:t>
            </w:r>
          </w:p>
        </w:tc>
      </w:tr>
      <w:tr w:rsidR="00D33EB0" w:rsidRPr="007908EE" w14:paraId="4F0346F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C5E26C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02BD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STARD3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26A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0893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F34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614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5141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STAT5A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4480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STAT5B</w:t>
            </w:r>
          </w:p>
        </w:tc>
      </w:tr>
      <w:tr w:rsidR="00D33EB0" w:rsidRPr="007908EE" w14:paraId="178B88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C5FA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1F1E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STC1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CFE1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STING1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CD9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2EF3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STK11IP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191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STK17B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EA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STK26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C1688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STK4</w:t>
            </w:r>
          </w:p>
        </w:tc>
      </w:tr>
      <w:tr w:rsidR="00D33EB0" w:rsidRPr="007908EE" w14:paraId="7E7FD8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044B2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STMN1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C3A4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STMN2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7990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STON1-GTF2A1L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9E73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STRN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CAC0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STRN3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43DF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D22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SULF1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9252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SULT2A1</w:t>
            </w:r>
          </w:p>
        </w:tc>
      </w:tr>
      <w:tr w:rsidR="00D33EB0" w:rsidRPr="007908EE" w14:paraId="03DD372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A8E4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SUMO1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F449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SUV39H2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D9E3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SYCP1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FA1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62B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SYT12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C06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SYT17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629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AA28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TACC1</w:t>
            </w:r>
          </w:p>
        </w:tc>
      </w:tr>
      <w:tr w:rsidR="00D33EB0" w:rsidRPr="007908EE" w14:paraId="6693BE2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99F2D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05F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0F5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TACSTD2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D12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366F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TAGAP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562C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C1D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TANK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0088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TAP1</w:t>
            </w:r>
          </w:p>
        </w:tc>
      </w:tr>
      <w:tr w:rsidR="00D33EB0" w:rsidRPr="007908EE" w14:paraId="0AFA68C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F1D3A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5080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TAPBP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F61BD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TAPBPL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B77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TARP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C3F9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TATDN1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79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TAX1BP1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F1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9FDD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TBC1D10B</w:t>
            </w:r>
          </w:p>
        </w:tc>
      </w:tr>
      <w:tr w:rsidR="00D33EB0" w:rsidRPr="007908EE" w14:paraId="5137377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39394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BE9B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6E28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TBL1XR1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0D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76D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TBX21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0D2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TBXAS1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169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1A9E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w:t>
            </w:r>
          </w:p>
        </w:tc>
      </w:tr>
      <w:tr w:rsidR="00D33EB0" w:rsidRPr="007908EE" w14:paraId="4EDA71B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581E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A2BC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2ED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TCIM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7B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TCL1A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21E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TCL1B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68F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TDO2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46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TEAD2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5E21F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TECR</w:t>
            </w:r>
          </w:p>
        </w:tc>
      </w:tr>
      <w:tr w:rsidR="00D33EB0" w:rsidRPr="007908EE" w14:paraId="38F238A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48D95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C695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TERF2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34F1C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FBE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1DB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TFDP1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8EB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4EC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5A1BD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TFG</w:t>
            </w:r>
          </w:p>
        </w:tc>
      </w:tr>
      <w:tr w:rsidR="00D33EB0" w:rsidRPr="007908EE" w14:paraId="61CCB31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73EB0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D0C6A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6332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1F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8CDB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580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D00D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987B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r>
      <w:tr w:rsidR="00D33EB0" w:rsidRPr="007908EE" w14:paraId="31E1A55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FFA27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08AE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086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C26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THBS4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3A6C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THEM4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7135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THRA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19CB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THRB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D98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THY1</w:t>
            </w:r>
          </w:p>
        </w:tc>
      </w:tr>
      <w:tr w:rsidR="00D33EB0" w:rsidRPr="007908EE" w14:paraId="572DDFB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90F0C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TIAM1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717A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TICAM1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B69D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TICAM2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9ED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TIE1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99F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EF25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TIRAP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221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TLCD2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F861D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TLE4</w:t>
            </w:r>
          </w:p>
        </w:tc>
      </w:tr>
      <w:tr w:rsidR="00D33EB0" w:rsidRPr="007908EE" w14:paraId="57B0D8A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EBAC1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TLE5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D36EF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F99D9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3F7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D72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9FBC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40D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7B56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TLR5</w:t>
            </w:r>
          </w:p>
        </w:tc>
      </w:tr>
      <w:tr w:rsidR="00D33EB0" w:rsidRPr="007908EE" w14:paraId="362F39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67450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40B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815C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D900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2DA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TLX1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24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TM4SF4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4046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TMEFF2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D101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TMEM106B</w:t>
            </w:r>
          </w:p>
        </w:tc>
      </w:tr>
      <w:tr w:rsidR="00D33EB0" w:rsidRPr="007908EE" w14:paraId="384E67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B95F8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TMEM140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93CD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TMEM163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41D4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TMEM165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793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0678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TMEM45B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59AE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B05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9893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TMPRSS4</w:t>
            </w:r>
          </w:p>
        </w:tc>
      </w:tr>
      <w:tr w:rsidR="00D33EB0" w:rsidRPr="007908EE" w14:paraId="115AFF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D3B4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TMUB2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B283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77F8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8D4D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EFDD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2125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A136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7B838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TNFRSF10B</w:t>
            </w:r>
          </w:p>
        </w:tc>
      </w:tr>
      <w:tr w:rsidR="00D33EB0" w:rsidRPr="007908EE" w14:paraId="2B51CC7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08BC4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2B9D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34CA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485A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65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9F89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71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TNFRSF13C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DCBD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r>
      <w:tr w:rsidR="00D33EB0" w:rsidRPr="007908EE" w14:paraId="4FBF4C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1D29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D1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9D5E5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D9FD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CC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C545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TNFRSF25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AA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C46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TNFRSF6B</w:t>
            </w:r>
          </w:p>
        </w:tc>
      </w:tr>
      <w:tr w:rsidR="00D33EB0" w:rsidRPr="007908EE" w14:paraId="4D9018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F16C6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D85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057C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196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39E2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FD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288C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TNFSF13B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6B374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TNFSF14</w:t>
            </w:r>
          </w:p>
        </w:tc>
      </w:tr>
      <w:tr w:rsidR="00D33EB0" w:rsidRPr="007908EE" w14:paraId="5FE5731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C0784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767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89BC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1BE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329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691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TNKS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9475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7A53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TNR</w:t>
            </w:r>
          </w:p>
        </w:tc>
      </w:tr>
      <w:tr w:rsidR="00D33EB0" w:rsidRPr="007908EE" w14:paraId="4A0BDFA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7D0BC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TOLLIP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39A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4795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TOX</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0B2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E9B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TP63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4DB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TP73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507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TPD52L1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57950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TPI1</w:t>
            </w:r>
          </w:p>
        </w:tc>
      </w:tr>
      <w:tr w:rsidR="00D33EB0" w:rsidRPr="007908EE" w14:paraId="304498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90504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6588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23C1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B723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DEC5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TPO</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AF2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4210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TPSAB1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7F7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TPSB2</w:t>
            </w:r>
          </w:p>
        </w:tc>
      </w:tr>
      <w:tr w:rsidR="00D33EB0" w:rsidRPr="007908EE" w14:paraId="13F29EC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986D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TPTE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B95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TPX2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DCC9C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D62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C65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2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3EF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C90A4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TRAF6</w:t>
            </w:r>
          </w:p>
        </w:tc>
      </w:tr>
      <w:tr w:rsidR="00D33EB0" w:rsidRPr="007908EE" w14:paraId="399DED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C11A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27FF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75A6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95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TREM1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1606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TREM2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A7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TRIM15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12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A340B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TRIM24</w:t>
            </w:r>
          </w:p>
        </w:tc>
      </w:tr>
      <w:tr w:rsidR="00D33EB0" w:rsidRPr="007908EE" w14:paraId="355E99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B308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6AE7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36A3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TRIM33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2834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TRIM39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29D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TRIM63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E4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685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815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r>
      <w:tr w:rsidR="00D33EB0" w:rsidRPr="007908EE" w14:paraId="1C4E57D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3CBA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TSLP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9C9E9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TSPAN7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20918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TSPAN8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390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TTC30A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C93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TTC31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6EF1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TTK</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27AF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TTPA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281E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TTR</w:t>
            </w:r>
          </w:p>
        </w:tc>
      </w:tr>
      <w:tr w:rsidR="00D33EB0" w:rsidRPr="007908EE" w14:paraId="4BCB11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8C7B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TUBB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702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TUSC3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88D4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598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TWIST1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994D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TWIST2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3DD0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TXK</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8A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TXLNA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8E93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TXLNGY</w:t>
            </w:r>
          </w:p>
        </w:tc>
      </w:tr>
      <w:tr w:rsidR="00D33EB0" w:rsidRPr="007908EE" w14:paraId="41DBC9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870E6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3809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TXNIP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E18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494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D51F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F75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BE28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TYMP</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2C19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r>
      <w:tr w:rsidR="00D33EB0" w:rsidRPr="007908EE" w14:paraId="758DCC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CEFB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TYROBP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A8359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TYRP1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1DB8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328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UBA7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899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8778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DAF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UBE2C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BF6B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UBE2T</w:t>
            </w:r>
          </w:p>
        </w:tc>
      </w:tr>
      <w:tr w:rsidR="00D33EB0" w:rsidRPr="007908EE" w14:paraId="00EB02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F0E0A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ULBP2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E689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UNC5D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25C9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UNG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AF98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UPK1B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1D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UPK3A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48CF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4E5A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DEE7A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UQCRQ</w:t>
            </w:r>
          </w:p>
        </w:tc>
      </w:tr>
      <w:tr w:rsidR="00D33EB0" w:rsidRPr="007908EE" w14:paraId="5165E6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C4951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98B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USP39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E512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06DF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USP9Y</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BFF2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BC50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UTY</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E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VCAM1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345A2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VCAN</w:t>
            </w:r>
          </w:p>
        </w:tc>
      </w:tr>
      <w:tr w:rsidR="00D33EB0" w:rsidRPr="007908EE" w14:paraId="77441BD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467FA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49BF4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F21E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857C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00A3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003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718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VIM</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D52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VOPP1</w:t>
            </w:r>
          </w:p>
        </w:tc>
      </w:tr>
      <w:tr w:rsidR="00D33EB0" w:rsidRPr="007908EE" w14:paraId="26F32B4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ECA4A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VPS33B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3747D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VSIR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0C9A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VSTM2A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550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VTCN1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CB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WAC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73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WDCP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FE9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A80C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WDR76</w:t>
            </w:r>
          </w:p>
        </w:tc>
      </w:tr>
      <w:tr w:rsidR="00D33EB0" w:rsidRPr="007908EE" w14:paraId="0BE65F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D08B9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WEE1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887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D5076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WIPF1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D845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E41A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CAA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70C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5F891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WNT10B</w:t>
            </w:r>
          </w:p>
        </w:tc>
      </w:tr>
      <w:tr w:rsidR="00D33EB0" w:rsidRPr="007908EE" w14:paraId="16EC0D0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D8C77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6A03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222B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EB59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C96D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6DB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WNT3A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DB4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71E77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WNT5A</w:t>
            </w:r>
          </w:p>
        </w:tc>
      </w:tr>
      <w:tr w:rsidR="00D33EB0" w:rsidRPr="007908EE" w14:paraId="67643E9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BB988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WNT5B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FD789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D402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WNT7A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1A0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WNT7B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875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WNT8A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F47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WNT8B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90C9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WNT9A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7976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WNT9B</w:t>
            </w:r>
          </w:p>
        </w:tc>
      </w:tr>
      <w:tr w:rsidR="00D33EB0" w:rsidRPr="007908EE" w14:paraId="22BDFF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BC1BDA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94D2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24C4E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WWC1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6BE9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XAGE1B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ED8A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F16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3EF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439B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XIAP</w:t>
            </w:r>
          </w:p>
        </w:tc>
      </w:tr>
      <w:tr w:rsidR="00D33EB0" w:rsidRPr="007908EE" w14:paraId="2B5B5E9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F87E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XIST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0A5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5ABF8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606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A9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2A20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3DA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XXYLT1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4BA7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YRDC</w:t>
            </w:r>
          </w:p>
        </w:tc>
      </w:tr>
      <w:tr w:rsidR="00D33EB0" w:rsidRPr="007908EE" w14:paraId="3084D5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48D7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YTHDF2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47097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6EE7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ZAN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B8BE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ZAP70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47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ZBTB16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C7C6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115D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396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ZBTB32</w:t>
            </w:r>
          </w:p>
        </w:tc>
      </w:tr>
      <w:tr w:rsidR="00D33EB0" w:rsidRPr="007908EE" w14:paraId="2C768BA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F19D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ZBTB46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37B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ZC3H12A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569C8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ZC3H14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B1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ZC3HAV1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BC0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ZCCHC8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21CB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ZEB1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8F28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ZEB2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1C22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ZIC2</w:t>
            </w:r>
          </w:p>
        </w:tc>
      </w:tr>
      <w:tr w:rsidR="00D33EB0" w:rsidRPr="007908EE" w14:paraId="3F38BE4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AD7DC9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ZKSCAN5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63711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ZMYM2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B3E4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ZMYM4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6356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ZNF143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09DC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ZNF205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514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CAE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ZNF346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32F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ZNF365</w:t>
            </w:r>
          </w:p>
        </w:tc>
      </w:tr>
      <w:tr w:rsidR="00D33EB0" w:rsidRPr="007908EE" w14:paraId="3DDBA95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E814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ZNF384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734E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ZNF485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A2BC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3E1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81B1A"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48F8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44460"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A01893"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69222399" w:rsidR="00D33EB0" w:rsidRPr="007908EE"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 xml:space="preserve">Marilyn M Li, Michael Datto, Eric J </w:t>
      </w:r>
      <w:proofErr w:type="spellStart"/>
      <w:proofErr w:type="gramStart"/>
      <w:r w:rsidRPr="007908EE">
        <w:rPr>
          <w:rFonts w:ascii="Times New Roman" w:eastAsia="宋体" w:hAnsi="Times New Roman"/>
          <w:b w:val="0"/>
          <w:bCs/>
          <w:color w:val="3B3838"/>
          <w:sz w:val="24"/>
          <w:szCs w:val="24"/>
          <w:shd w:val="clear" w:color="auto" w:fill="FFFFFF"/>
        </w:rPr>
        <w:t>Duncavage,et</w:t>
      </w:r>
      <w:proofErr w:type="spellEnd"/>
      <w:r w:rsidRPr="007908EE">
        <w:rPr>
          <w:rFonts w:ascii="Times New Roman" w:eastAsia="宋体" w:hAnsi="Times New Roman"/>
          <w:b w:val="0"/>
          <w:bCs/>
          <w:color w:val="3B3838"/>
          <w:sz w:val="24"/>
          <w:szCs w:val="24"/>
          <w:shd w:val="clear" w:color="auto" w:fill="FFFFFF"/>
        </w:rPr>
        <w:t xml:space="preserve"> al.</w:t>
      </w:r>
      <w:proofErr w:type="gramEnd"/>
      <w:r w:rsidRPr="007908EE">
        <w:rPr>
          <w:rFonts w:ascii="Times New Roman" w:eastAsia="宋体" w:hAnsi="Times New Roman"/>
          <w:b w:val="0"/>
          <w:bCs/>
          <w:color w:val="3B3838"/>
          <w:sz w:val="24"/>
          <w:szCs w:val="24"/>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8E81D9" w14:textId="0041C5AC" w:rsidR="0025616A" w:rsidRPr="0025616A" w:rsidRDefault="0025616A" w:rsidP="0025616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for a in (</w:t>
      </w:r>
      <w:proofErr w:type="spellStart"/>
      <w:proofErr w:type="gramStart"/>
      <w:r w:rsidRPr="0025616A">
        <w:rPr>
          <w:rFonts w:ascii="Times New Roman" w:eastAsia="宋体" w:hAnsi="Times New Roman"/>
          <w:b w:val="0"/>
          <w:bCs/>
          <w:color w:val="3B3838"/>
          <w:sz w:val="24"/>
          <w:szCs w:val="24"/>
          <w:shd w:val="clear" w:color="auto" w:fill="FFFFFF"/>
        </w:rPr>
        <w:t>refer.fixed</w:t>
      </w:r>
      <w:proofErr w:type="spellEnd"/>
      <w:proofErr w:type="gramEnd"/>
      <w:r w:rsidRPr="0025616A">
        <w:rPr>
          <w:rFonts w:ascii="Times New Roman" w:eastAsia="宋体" w:hAnsi="Times New Roman"/>
          <w:b w:val="0"/>
          <w:bCs/>
          <w:color w:val="3B3838"/>
          <w:sz w:val="24"/>
          <w:szCs w:val="24"/>
          <w:shd w:val="clear" w:color="auto" w:fill="FFFFFF"/>
        </w:rPr>
        <w:t xml:space="preserve"> + refer.dynamic.s_var12 + </w:t>
      </w:r>
      <w:proofErr w:type="spellStart"/>
      <w:r w:rsidRPr="0025616A">
        <w:rPr>
          <w:rFonts w:ascii="Times New Roman" w:eastAsia="宋体" w:hAnsi="Times New Roman"/>
          <w:b w:val="0"/>
          <w:bCs/>
          <w:color w:val="3B3838"/>
          <w:sz w:val="24"/>
          <w:szCs w:val="24"/>
          <w:shd w:val="clear" w:color="auto" w:fill="FFFFFF"/>
        </w:rPr>
        <w:t>refer.dynamic.s_var_onco_nodrug</w:t>
      </w:r>
      <w:proofErr w:type="spellEnd"/>
      <w:r w:rsidRPr="0025616A">
        <w:rPr>
          <w:rFonts w:ascii="Times New Roman" w:eastAsia="宋体" w:hAnsi="Times New Roman"/>
          <w:b w:val="0"/>
          <w:bCs/>
          <w:color w:val="3B3838"/>
          <w:sz w:val="24"/>
          <w:szCs w:val="24"/>
          <w:shd w:val="clear" w:color="auto" w:fill="FFFFFF"/>
        </w:rPr>
        <w:t xml:space="preserve"> </w:t>
      </w:r>
      <w:r w:rsidR="00E21A7A">
        <w:rPr>
          <w:rFonts w:ascii="Times New Roman" w:eastAsia="宋体" w:hAnsi="Times New Roman"/>
          <w:b w:val="0"/>
          <w:bCs/>
          <w:color w:val="3B3838"/>
          <w:sz w:val="24"/>
          <w:szCs w:val="24"/>
          <w:shd w:val="clear" w:color="auto" w:fill="FFFFFF"/>
        </w:rPr>
        <w:t xml:space="preserve"> </w:t>
      </w:r>
      <w:r w:rsidR="00E21A7A" w:rsidRPr="00E21A7A">
        <w:rPr>
          <w:rFonts w:ascii="Times New Roman" w:eastAsia="宋体" w:hAnsi="Times New Roman"/>
          <w:b w:val="0"/>
          <w:bCs/>
          <w:color w:val="3B3838"/>
          <w:sz w:val="24"/>
          <w:szCs w:val="24"/>
          <w:shd w:val="clear" w:color="auto" w:fill="FFFFFF"/>
        </w:rPr>
        <w:t>+ refer.dynamic.s_var</w:t>
      </w:r>
      <w:r w:rsidR="00E21A7A">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sidR="00E21A7A">
        <w:rPr>
          <w:rFonts w:ascii="Times New Roman" w:eastAsia="宋体" w:hAnsi="Times New Roman"/>
          <w:b w:val="0"/>
          <w:bCs/>
          <w:color w:val="3B3838"/>
          <w:sz w:val="24"/>
          <w:szCs w:val="24"/>
          <w:shd w:val="clear" w:color="auto" w:fill="FFFFFF"/>
        </w:rPr>
        <w:t xml:space="preserve"> + </w:t>
      </w:r>
      <w:r w:rsidR="00E21A7A" w:rsidRPr="0025616A">
        <w:rPr>
          <w:rFonts w:ascii="Times New Roman" w:eastAsia="宋体" w:hAnsi="Times New Roman"/>
          <w:b w:val="0"/>
          <w:bCs/>
          <w:color w:val="3B3838"/>
          <w:sz w:val="24"/>
          <w:szCs w:val="24"/>
          <w:shd w:val="clear" w:color="auto" w:fill="FFFFFF"/>
        </w:rPr>
        <w:t>refer.dynamic.g_var</w:t>
      </w:r>
      <w:r w:rsidR="00E21A7A">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w:t>
      </w:r>
      <w:proofErr w:type="spellStart"/>
      <w:r w:rsidRPr="0025616A">
        <w:rPr>
          <w:rFonts w:ascii="Times New Roman" w:eastAsia="宋体" w:hAnsi="Times New Roman"/>
          <w:b w:val="0"/>
          <w:bCs/>
          <w:color w:val="3B3838"/>
          <w:sz w:val="24"/>
          <w:szCs w:val="24"/>
          <w:shd w:val="clear" w:color="auto" w:fill="FFFFFF"/>
        </w:rPr>
        <w:t>refer.dynamic.knb</w:t>
      </w:r>
      <w:proofErr w:type="spellEnd"/>
      <w:r w:rsidRPr="0025616A">
        <w:rPr>
          <w:rFonts w:ascii="Times New Roman" w:eastAsia="宋体" w:hAnsi="Times New Roman"/>
          <w:b w:val="0"/>
          <w:bCs/>
          <w:color w:val="3B3838"/>
          <w:sz w:val="24"/>
          <w:szCs w:val="24"/>
          <w:shd w:val="clear" w:color="auto" w:fill="FFFFFF"/>
        </w:rPr>
        <w:t>)|unique%}</w:t>
      </w:r>
    </w:p>
    <w:p w14:paraId="5C181C20" w14:textId="77777777" w:rsidR="0025616A" w:rsidRPr="0025616A" w:rsidRDefault="0025616A" w:rsidP="0025616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7F2A3DE9" w14:textId="4C524961" w:rsidR="007E11B9" w:rsidRPr="0025616A" w:rsidRDefault="0025616A" w:rsidP="0025616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w:t>
      </w:r>
      <w:proofErr w:type="spellStart"/>
      <w:r w:rsidRPr="0025616A">
        <w:rPr>
          <w:rFonts w:ascii="Times New Roman" w:eastAsia="宋体" w:hAnsi="Times New Roman"/>
          <w:b w:val="0"/>
          <w:bCs/>
          <w:color w:val="3B3838"/>
          <w:sz w:val="24"/>
          <w:szCs w:val="24"/>
          <w:shd w:val="clear" w:color="auto" w:fill="FFFFFF"/>
        </w:rPr>
        <w:t>endfor</w:t>
      </w:r>
      <w:proofErr w:type="spellEnd"/>
      <w:r w:rsidRPr="0025616A">
        <w:rPr>
          <w:rFonts w:ascii="Times New Roman" w:eastAsia="宋体" w:hAnsi="Times New Roman"/>
          <w:b w:val="0"/>
          <w:bCs/>
          <w:color w:val="3B3838"/>
          <w:sz w:val="24"/>
          <w:szCs w:val="24"/>
          <w:shd w:val="clear" w:color="auto" w:fill="FFFFFF"/>
        </w:rPr>
        <w:t>%}</w:t>
      </w:r>
    </w:p>
    <w:sectPr w:rsidR="007E11B9" w:rsidRPr="0025616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7E31B" w14:textId="77777777" w:rsidR="00DC31B4" w:rsidRDefault="00DC31B4">
      <w:pPr>
        <w:spacing w:line="240" w:lineRule="auto"/>
      </w:pPr>
      <w:r>
        <w:separator/>
      </w:r>
    </w:p>
  </w:endnote>
  <w:endnote w:type="continuationSeparator" w:id="0">
    <w:p w14:paraId="10C81903" w14:textId="77777777" w:rsidR="00DC31B4" w:rsidRDefault="00DC31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16DD1" w14:textId="77777777" w:rsidR="00DC31B4" w:rsidRDefault="00DC31B4">
      <w:pPr>
        <w:spacing w:after="0"/>
      </w:pPr>
      <w:r>
        <w:separator/>
      </w:r>
    </w:p>
  </w:footnote>
  <w:footnote w:type="continuationSeparator" w:id="0">
    <w:p w14:paraId="6E226407" w14:textId="77777777" w:rsidR="00DC31B4" w:rsidRDefault="00DC31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D42954" w:rsidRPr="00D42954">
      <w:rPr>
        <w:rFonts w:ascii="Times New Roman" w:hAnsi="Times New Roman"/>
        <w:sz w:val="22"/>
        <w:szCs w:val="22"/>
      </w:rPr>
      <w:t>report_number</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2"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15AC"/>
    <w:rsid w:val="00101628"/>
    <w:rsid w:val="001018A3"/>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2F35"/>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2A"/>
    <w:rsid w:val="001D1411"/>
    <w:rsid w:val="001D149C"/>
    <w:rsid w:val="001D18F5"/>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74E"/>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97B"/>
    <w:rsid w:val="002879C4"/>
    <w:rsid w:val="002931FE"/>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80"/>
    <w:rsid w:val="00976C7B"/>
    <w:rsid w:val="009776A6"/>
    <w:rsid w:val="009779D8"/>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30D5"/>
    <w:rsid w:val="009F35CE"/>
    <w:rsid w:val="009F378E"/>
    <w:rsid w:val="009F3DA2"/>
    <w:rsid w:val="009F43EE"/>
    <w:rsid w:val="009F4985"/>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D7D1E"/>
    <w:rsid w:val="00AE0614"/>
    <w:rsid w:val="00AE1536"/>
    <w:rsid w:val="00AE15DD"/>
    <w:rsid w:val="00AE2C9F"/>
    <w:rsid w:val="00AE4AEA"/>
    <w:rsid w:val="00AE68EF"/>
    <w:rsid w:val="00AE6DC4"/>
    <w:rsid w:val="00AE71FE"/>
    <w:rsid w:val="00AE7915"/>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5CC"/>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786"/>
    <w:rsid w:val="00BF68A3"/>
    <w:rsid w:val="00C00444"/>
    <w:rsid w:val="00C0163B"/>
    <w:rsid w:val="00C02149"/>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4FD"/>
    <w:rsid w:val="00C81B6F"/>
    <w:rsid w:val="00C81CE4"/>
    <w:rsid w:val="00C82854"/>
    <w:rsid w:val="00C82F1B"/>
    <w:rsid w:val="00C8453A"/>
    <w:rsid w:val="00C85FEA"/>
    <w:rsid w:val="00C86269"/>
    <w:rsid w:val="00C8688D"/>
    <w:rsid w:val="00C86B6D"/>
    <w:rsid w:val="00C8718D"/>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4CC"/>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92F"/>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D2C"/>
    <w:rsid w:val="00F03F30"/>
    <w:rsid w:val="00F03FA5"/>
    <w:rsid w:val="00F04B42"/>
    <w:rsid w:val="00F050AB"/>
    <w:rsid w:val="00F06C10"/>
    <w:rsid w:val="00F0771B"/>
    <w:rsid w:val="00F10654"/>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911</TotalTime>
  <Pages>38</Pages>
  <Words>9650</Words>
  <Characters>55007</Characters>
  <Application>Microsoft Office Word</Application>
  <DocSecurity>0</DocSecurity>
  <Lines>458</Lines>
  <Paragraphs>129</Paragraphs>
  <ScaleCrop>false</ScaleCrop>
  <Company>P R C</Company>
  <LinksUpToDate>false</LinksUpToDate>
  <CharactersWithSpaces>64528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180</cp:revision>
  <cp:lastPrinted>2024-05-24T10:36:00Z</cp:lastPrinted>
  <dcterms:created xsi:type="dcterms:W3CDTF">2024-05-24T07:03:00Z</dcterms:created>
  <dcterms:modified xsi:type="dcterms:W3CDTF">2024-10-30T02:48:00Z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