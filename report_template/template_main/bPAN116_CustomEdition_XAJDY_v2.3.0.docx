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541BA1F1"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1A5E01" w:rsidRPr="00F66D46">
              <w:rPr>
                <w:rFonts w:ascii="Times New Roman" w:hAnsi="Times New Roman" w:hint="eastAsia"/>
                <w:sz w:val="24"/>
                <w:szCs w:val="24"/>
                <w:highlight w:val="yellow"/>
                <w:lang w:val="en-CA"/>
              </w:rPr>
              <w:t>{</w:t>
            </w:r>
            <w:r w:rsidR="001A5E01" w:rsidRPr="00F66D46">
              <w:rPr>
                <w:rFonts w:ascii="Times New Roman" w:hAnsi="Times New Roman"/>
                <w:sz w:val="24"/>
                <w:szCs w:val="24"/>
                <w:highlight w:val="yellow"/>
                <w:lang w:val="en-CA"/>
              </w:rPr>
              <w:t xml:space="preserve">%if </w:t>
            </w:r>
            <w:proofErr w:type="spellStart"/>
            <w:r w:rsidR="001A5E01" w:rsidRPr="00F66D46">
              <w:rPr>
                <w:rFonts w:ascii="Times New Roman" w:hAnsi="Times New Roman"/>
                <w:sz w:val="24"/>
                <w:szCs w:val="24"/>
                <w:highlight w:val="yellow"/>
                <w:lang w:val="en-CA"/>
              </w:rPr>
              <w:t>sample.report_module_type</w:t>
            </w:r>
            <w:proofErr w:type="spellEnd"/>
            <w:r w:rsidR="001A5E01" w:rsidRPr="00F66D46">
              <w:rPr>
                <w:rFonts w:ascii="Times New Roman" w:hAnsi="Times New Roman"/>
                <w:sz w:val="24"/>
                <w:szCs w:val="24"/>
                <w:highlight w:val="yellow"/>
                <w:lang w:val="en-CA"/>
              </w:rPr>
              <w:t xml:space="preserve"> == “hospital”%</w:t>
            </w:r>
            <w:r w:rsidR="001A5E01" w:rsidRPr="00F66D46">
              <w:rPr>
                <w:rFonts w:ascii="Times New Roman" w:hAnsi="Times New Roman" w:hint="eastAsia"/>
                <w:sz w:val="24"/>
                <w:szCs w:val="24"/>
                <w:highlight w:val="yellow"/>
                <w:lang w:val="en-CA"/>
              </w:rPr>
              <w:t>}</w:t>
            </w:r>
            <w:r w:rsidR="001A5E01">
              <w:rPr>
                <w:rFonts w:ascii="Times New Roman" w:hAnsi="Times New Roman"/>
                <w:sz w:val="24"/>
                <w:szCs w:val="24"/>
                <w:lang w:val="en-CA"/>
              </w:rPr>
              <w:t>{{sample.</w:t>
            </w:r>
            <w:r w:rsidR="001A5E01" w:rsidRPr="002B684C">
              <w:rPr>
                <w:rFonts w:ascii="Times New Roman" w:hAnsi="Times New Roman"/>
                <w:sz w:val="24"/>
                <w:szCs w:val="24"/>
                <w:lang w:val="en-CA"/>
              </w:rPr>
              <w:t>origin_company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{%else%}</w:t>
            </w:r>
            <w:r w:rsidR="001A5E01">
              <w:rPr>
                <w:rFonts w:ascii="Times New Roman" w:hAnsi="Times New Roman"/>
                <w:sz w:val="24"/>
                <w:szCs w:val="24"/>
                <w:lang w:val="en-CA"/>
              </w:rPr>
              <w:t>{{sample.</w:t>
            </w:r>
            <w:r w:rsidR="001A5E01" w:rsidRPr="002B684C">
              <w:rPr>
                <w:rFonts w:ascii="Times New Roman" w:hAnsi="Times New Roman"/>
                <w:sz w:val="24"/>
                <w:szCs w:val="24"/>
                <w:lang w:val="en-CA"/>
              </w:rPr>
              <w:t>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{%endif%}</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7228C32"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7AACE82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2539D">
              <w:rPr>
                <w:rFonts w:ascii="Times New Roman" w:hAnsi="Times New Roman" w:hint="eastAsia"/>
                <w:sz w:val="24"/>
                <w:szCs w:val="24"/>
              </w:rPr>
              <w:t>{{</w:t>
            </w:r>
            <w:proofErr w:type="spellStart"/>
            <w:r w:rsidR="00E2539D">
              <w:rPr>
                <w:rFonts w:ascii="Times New Roman" w:hAnsi="Times New Roman"/>
                <w:sz w:val="24"/>
                <w:szCs w:val="24"/>
              </w:rPr>
              <w:t>sample.report_date</w:t>
            </w:r>
            <w:proofErr w:type="spellEnd"/>
            <w:r w:rsidR="00E2539D">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16CCFC8">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w:t>
            </w:r>
            <w:r w:rsidRPr="007538B2">
              <w:rPr>
                <w:rFonts w:ascii="Times New Roman" w:hAnsi="Times New Roman"/>
                <w:sz w:val="21"/>
                <w:szCs w:val="21"/>
                <w:highlight w:val="yellow"/>
              </w:rPr>
              <w:lastRenderedPageBreak/>
              <w:t>NRAS/BRAF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S/NRAS/BRAF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4156F318" w14:textId="4FCFA684"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0DFF7F39" w14:textId="7BFCD56C"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2869E1C3" w14:textId="7001E77A"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C272B4F" w14:textId="602CCF73"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w:t>
            </w:r>
            <w:r w:rsidRPr="007538B2">
              <w:rPr>
                <w:rFonts w:ascii="Times New Roman" w:hAnsi="Times New Roman"/>
                <w:sz w:val="21"/>
                <w:szCs w:val="21"/>
                <w:highlight w:val="yellow"/>
              </w:rPr>
              <w:lastRenderedPageBreak/>
              <w:t>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34FEA715" w14:textId="6592D27A"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714883CB" w14:textId="6A33AFE1"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678BCEC8" w14:textId="4DFBF958"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66D4D6A" w14:textId="09B697E4"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6A8A190C" w14:textId="20D5DF74"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55A3F8F6" w14:textId="2D814CAD"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0DCDA217" w14:textId="7614BE1B"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118392A0" w14:textId="00603A1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w:t>
            </w:r>
            <w:r w:rsidRPr="00055C1B">
              <w:rPr>
                <w:rFonts w:ascii="Times New Roman" w:hAnsi="Times New Roman"/>
                <w:sz w:val="21"/>
                <w:szCs w:val="21"/>
              </w:rPr>
              <w:lastRenderedPageBreak/>
              <w:t>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D03C719" w14:textId="49C1AC8D"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072D737" w14:textId="6DEF836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p w14:paraId="04ECA196" w14:textId="6D658ABA" w:rsidR="00B477C0" w:rsidRDefault="00B477C0"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DB0969" w:rsidRPr="00BD6AC9" w14:paraId="188CD901"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0207748" w14:textId="77777777" w:rsidR="00DB0969" w:rsidRPr="00BD6AC9" w:rsidRDefault="00DB0969"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DB0969" w:rsidRPr="00BD6AC9" w14:paraId="2A2D437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E6DB8A7" w14:textId="77777777" w:rsidR="00DB0969" w:rsidRPr="00343C93" w:rsidRDefault="00DB0969"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0251CED7"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778BE70"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0E2E883D"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B0969" w:rsidRPr="00BD6AC9" w14:paraId="7CFAF346"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81BB4B"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DB0969" w:rsidRPr="00BD6AC9" w14:paraId="23CABFAB"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253CC20"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DB0969" w:rsidRPr="00BD6AC9" w14:paraId="4AD7C2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427C702"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750A60E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A35760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5FFEF0F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52702E6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4B199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1C4D8F04"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66744D1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BF486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348417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6058EE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E4952F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DFFEBE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08C1A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50FAC06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B3C58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1AD6F9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9D9E8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0494BBB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50E6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3135AB5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F1040F"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DB0969" w:rsidRPr="00BD6AC9" w14:paraId="39226F8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2FACDB1"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1AB1FC22"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56B9BBC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1C88D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9C1074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E6592E4"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DB0969" w:rsidRPr="00BD6AC9" w14:paraId="29975CF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D3FF49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DB0969" w:rsidRPr="00BD6AC9" w14:paraId="437AE01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D618DE"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6684CBC5"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0F8A3D94"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56917A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6BBD470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75B67F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68B0F31B"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676B345D"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C4C0A9"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1FC3F3"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EAD0F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041333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70571E3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92E541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15D7808"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9D2BE2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4D57939"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C9822C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0E9757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BF2D9B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5509F0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EF5C34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69D10742"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F0D602"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24EF3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3A0C1C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104E8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394CBF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3675A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DB0969" w:rsidRPr="00BD6AC9" w14:paraId="749C012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04EA851"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DB0969" w:rsidRPr="00BD6AC9" w14:paraId="07024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FE4BA7D"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24D3235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53001AA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60B1BC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3336B54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4D65AC2"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3E64B41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385ED577"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3005A8"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55C63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FA0F63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D120FC4"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8F3BB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95DB9AC"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1BA8E48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95428B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CAB099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89BAB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1D4C7C4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D18038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FC8B00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A48A4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757DBB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114D096"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1692C337"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0773DBC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94CC7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2380562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2C3903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DB0969" w:rsidRPr="00BD6AC9" w14:paraId="2033C88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76C36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MSH6</w:t>
            </w:r>
            <w:r w:rsidRPr="003E2D2B">
              <w:rPr>
                <w:rFonts w:ascii="Times New Roman" w:hAnsi="Times New Roman"/>
                <w:sz w:val="21"/>
                <w:szCs w:val="21"/>
              </w:rPr>
              <w:t>%}</w:t>
            </w:r>
          </w:p>
        </w:tc>
      </w:tr>
      <w:tr w:rsidR="00DB0969" w:rsidRPr="00BD6AC9" w14:paraId="291DB65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A0033E"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7EA96C2D"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44A7EC50"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79219D8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9A5A73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30D2B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2B530EE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2C6FA4B0"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0DCC94"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66E1F0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9A96ADE"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375B551"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05B9C93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368B59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230A682D"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14B3A6C"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0D244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93609A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5213889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E923E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8F72FD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C1F3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D85C2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F32C49"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54F6DCE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885486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F76B83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E41D30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C387DE0"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DB0969" w:rsidRPr="00BD6AC9" w14:paraId="24D328C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E4915BA"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DB0969" w:rsidRPr="00BD6AC9" w14:paraId="7D416D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D1556E"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20C73AB3"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1623A16C"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6FF46F2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0F58C027"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AD0463F" w14:textId="77777777" w:rsidR="00DB0969" w:rsidRPr="00043230"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0323D3EE"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085FA4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EE00F3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4B4F7D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D94CFF1"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FA2C7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08898C6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FDB3E5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38F2F53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B6B4A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B3DF4F7"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2EB705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6EC6C4E3"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0EFA7"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A2C6EB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7C35E5"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7EC4DF0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5A0BBEC"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42562B3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6BA341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AE0283"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49C18537" w14:textId="77777777" w:rsidR="00DB0969" w:rsidRPr="001156DE" w:rsidRDefault="00DB0969"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lastRenderedPageBreak/>
              <w:t>{</w:t>
            </w:r>
            <w:r w:rsidRPr="000176C6">
              <w:rPr>
                <w:rFonts w:ascii="Times New Roman" w:hAnsi="Times New Roman"/>
                <w:b w:val="0"/>
                <w:bCs w:val="0"/>
                <w:sz w:val="22"/>
                <w:szCs w:val="22"/>
              </w:rPr>
              <w:t xml:space="preserve">%tr if </w:t>
            </w:r>
            <w:proofErr w:type="spellStart"/>
            <w:r w:rsidRPr="000176C6">
              <w:rPr>
                <w:rFonts w:ascii="Times New Roman" w:hAnsi="Times New Roman"/>
                <w:b w:val="0"/>
                <w:bCs w:val="0"/>
                <w:sz w:val="22"/>
                <w:szCs w:val="22"/>
              </w:rPr>
              <w:t>a.gene_symbol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F20572" w14:textId="77777777" w:rsidR="001156DE" w:rsidRDefault="001156DE"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17E15C6" w14:textId="7AB1BA2A" w:rsidR="00114CCC" w:rsidRPr="00AA03FE"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114CC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2A9861BA"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31C255B" w14:textId="77777777" w:rsidR="00114CCC" w:rsidRDefault="00114CCC"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1D654FD4"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lastRenderedPageBreak/>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5022624" w:rsidR="005F5B36" w:rsidRPr="00DB0969" w:rsidRDefault="005E310C" w:rsidP="00DB0969">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B0969" w:rsidRPr="00DB0969">
              <w:rPr>
                <w:rFonts w:ascii="Times New Roman" w:hAnsi="Times New Roman"/>
                <w:bCs/>
                <w:sz w:val="21"/>
                <w:szCs w:val="21"/>
              </w:rPr>
              <w:t xml:space="preserve">{% if </w:t>
            </w:r>
            <w:proofErr w:type="spellStart"/>
            <w:r w:rsidR="00DB0969" w:rsidRPr="00DB0969">
              <w:rPr>
                <w:rFonts w:ascii="Times New Roman" w:hAnsi="Times New Roman"/>
                <w:bCs/>
                <w:sz w:val="21"/>
                <w:szCs w:val="21"/>
              </w:rPr>
              <w:t>a.evi_sum.evi_split</w:t>
            </w:r>
            <w:proofErr w:type="spellEnd"/>
            <w:r w:rsidR="00DB0969" w:rsidRPr="00DB0969">
              <w:rPr>
                <w:rFonts w:ascii="Times New Roman" w:hAnsi="Times New Roman"/>
                <w:bCs/>
                <w:sz w:val="21"/>
                <w:szCs w:val="21"/>
              </w:rPr>
              <w:t xml:space="preserve"> and </w:t>
            </w:r>
            <w:proofErr w:type="spellStart"/>
            <w:r w:rsidR="00DB0969" w:rsidRPr="00DB0969">
              <w:rPr>
                <w:rFonts w:ascii="Times New Roman" w:hAnsi="Times New Roman"/>
                <w:bCs/>
                <w:sz w:val="21"/>
                <w:szCs w:val="21"/>
              </w:rPr>
              <w:t>a.evi_sum.evi_split.Predictive</w:t>
            </w:r>
            <w:proofErr w:type="spellEnd"/>
            <w:r w:rsidR="00DB0969" w:rsidRPr="00DB0969">
              <w:rPr>
                <w:rFonts w:ascii="Times New Roman" w:hAnsi="Times New Roman"/>
                <w:bCs/>
                <w:sz w:val="21"/>
                <w:szCs w:val="21"/>
              </w:rPr>
              <w:t xml:space="preserve"> %}{{ a.evi_sum.evi_split.Predictive|xajdy_evi_summary</w:t>
            </w:r>
            <w:r w:rsidR="00EE03D1">
              <w:rPr>
                <w:rFonts w:ascii="Times New Roman" w:hAnsi="Times New Roman"/>
                <w:bCs/>
                <w:sz w:val="21"/>
                <w:szCs w:val="21"/>
              </w:rPr>
              <w:t>_v2</w:t>
            </w:r>
            <w:r w:rsidR="00DB0969" w:rsidRPr="00DB0969">
              <w:rPr>
                <w:rFonts w:ascii="Times New Roman" w:hAnsi="Times New Roman"/>
                <w:bCs/>
                <w:sz w:val="21"/>
                <w:szCs w:val="21"/>
              </w:rPr>
              <w:t xml:space="preserve">|e }}{% endif%}{% if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 endif%}</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52B44065"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var.var_somatic.level_I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21E7B857" w14:textId="3B4EB931" w:rsidR="007B1154" w:rsidRDefault="00B622B8" w:rsidP="005E310C">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76C1CAF1" w14:textId="77777777" w:rsidR="00B622B8" w:rsidRDefault="00B622B8"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32D117D6"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0FFDF5F6" w14:textId="77777777" w:rsidTr="003376FD">
        <w:trPr>
          <w:trHeight w:val="454"/>
        </w:trPr>
        <w:tc>
          <w:tcPr>
            <w:tcW w:w="10348" w:type="dxa"/>
            <w:shd w:val="clear" w:color="auto" w:fill="D9D9D9"/>
            <w:vAlign w:val="center"/>
          </w:tcPr>
          <w:p w14:paraId="6DF2A056" w14:textId="1A8C3739"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C90E531" w14:textId="5D42FC20"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9D15DA" w14:textId="77777777"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xml:space="preserve">{%p if </w:t>
            </w:r>
            <w:proofErr w:type="spellStart"/>
            <w:r w:rsidRPr="00DB0969">
              <w:rPr>
                <w:rFonts w:ascii="Times New Roman" w:hAnsi="Times New Roman"/>
                <w:bCs/>
                <w:sz w:val="21"/>
                <w:szCs w:val="21"/>
              </w:rPr>
              <w:t>a.evi_sum.evi_split</w:t>
            </w:r>
            <w:proofErr w:type="spellEnd"/>
            <w:r w:rsidRPr="00DB0969">
              <w:rPr>
                <w:rFonts w:ascii="Times New Roman" w:hAnsi="Times New Roman"/>
                <w:bCs/>
                <w:sz w:val="21"/>
                <w:szCs w:val="21"/>
              </w:rPr>
              <w:t xml:space="preserve"> and </w:t>
            </w:r>
            <w:proofErr w:type="spellStart"/>
            <w:r w:rsidRPr="00DB0969">
              <w:rPr>
                <w:rFonts w:ascii="Times New Roman" w:hAnsi="Times New Roman"/>
                <w:bCs/>
                <w:sz w:val="21"/>
                <w:szCs w:val="21"/>
              </w:rPr>
              <w:t>a.evi_sum.evi_split.Predictive</w:t>
            </w:r>
            <w:proofErr w:type="spellEnd"/>
            <w:r w:rsidRPr="00DB0969">
              <w:rPr>
                <w:rFonts w:ascii="Times New Roman" w:hAnsi="Times New Roman"/>
                <w:bCs/>
                <w:sz w:val="21"/>
                <w:szCs w:val="21"/>
              </w:rPr>
              <w:t xml:space="preserve"> %}</w:t>
            </w:r>
          </w:p>
          <w:p w14:paraId="0E5C57CA" w14:textId="2B23F6AF"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a.evi_sum.evi_split.Predictive|xajdy_evi_summary</w:t>
            </w:r>
            <w:r w:rsidR="00EE03D1">
              <w:rPr>
                <w:rFonts w:ascii="Times New Roman" w:hAnsi="Times New Roman"/>
                <w:bCs/>
                <w:sz w:val="21"/>
                <w:szCs w:val="21"/>
              </w:rPr>
              <w:t>_v2</w:t>
            </w:r>
            <w:r w:rsidRPr="00DB0969">
              <w:rPr>
                <w:rFonts w:ascii="Times New Roman" w:hAnsi="Times New Roman"/>
                <w:bCs/>
                <w:sz w:val="21"/>
                <w:szCs w:val="21"/>
              </w:rPr>
              <w:t>|e }}</w:t>
            </w:r>
          </w:p>
          <w:p w14:paraId="4E6BB36F" w14:textId="5D52724D" w:rsidR="004F2D78"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lastRenderedPageBreak/>
              <w:t>{%p endif%}</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054FBA0" w14:textId="5E4BC1BD" w:rsidR="00B622B8" w:rsidRPr="00B622B8" w:rsidRDefault="00B622B8" w:rsidP="005E310C">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44DB77D" w14:textId="4CB17EA9"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910EF2A" w:rsidR="00AB38B5" w:rsidRPr="00E00F32" w:rsidRDefault="00C26B99"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参照</w:t>
      </w:r>
      <w:r w:rsidRPr="00E00F32">
        <w:rPr>
          <w:rFonts w:ascii="Times New Roman" w:hAnsi="Times New Roman" w:hint="eastAsia"/>
          <w:color w:val="3B3838"/>
          <w:sz w:val="18"/>
          <w:szCs w:val="18"/>
          <w:lang w:val="en-CA"/>
        </w:rPr>
        <w:t>AMP/ASCO/CAP</w:t>
      </w:r>
      <w:r w:rsidRPr="00E00F32">
        <w:rPr>
          <w:rFonts w:ascii="Times New Roman" w:hAnsi="Times New Roman" w:hint="eastAsia"/>
          <w:color w:val="3B3838"/>
          <w:sz w:val="18"/>
          <w:szCs w:val="18"/>
          <w:lang w:val="en-CA"/>
        </w:rPr>
        <w:t>指南</w:t>
      </w:r>
      <w:r w:rsidRPr="00E00F32">
        <w:rPr>
          <w:rFonts w:ascii="Times New Roman" w:hAnsi="Times New Roman" w:hint="eastAsia"/>
          <w:color w:val="3B3838"/>
          <w:sz w:val="18"/>
          <w:szCs w:val="18"/>
          <w:lang w:val="en-CA"/>
        </w:rPr>
        <w:t>(Li, Marilyn M., et al. 2017)</w:t>
      </w:r>
      <w:r w:rsidRPr="00E00F32">
        <w:rPr>
          <w:rFonts w:ascii="Times New Roman" w:hAnsi="Times New Roman" w:hint="eastAsia"/>
          <w:color w:val="3B3838"/>
          <w:sz w:val="18"/>
          <w:szCs w:val="18"/>
          <w:lang w:val="en-CA"/>
        </w:rPr>
        <w:t>及</w:t>
      </w:r>
      <w:proofErr w:type="spellStart"/>
      <w:r w:rsidRPr="00E00F32">
        <w:rPr>
          <w:rFonts w:ascii="Times New Roman" w:hAnsi="Times New Roman" w:hint="eastAsia"/>
          <w:color w:val="3B3838"/>
          <w:sz w:val="18"/>
          <w:szCs w:val="18"/>
          <w:lang w:val="en-CA"/>
        </w:rPr>
        <w:t>OncoKB</w:t>
      </w:r>
      <w:proofErr w:type="spellEnd"/>
      <w:r w:rsidRPr="00E00F32">
        <w:rPr>
          <w:rFonts w:ascii="Times New Roman" w:hAnsi="Times New Roman" w:hint="eastAsia"/>
          <w:color w:val="3B3838"/>
          <w:sz w:val="18"/>
          <w:szCs w:val="18"/>
          <w:lang w:val="en-CA"/>
        </w:rPr>
        <w:t>等公共数据库，本内部数据库将基因变异所对应的靶向药物敏感性分为</w:t>
      </w:r>
      <w:r w:rsidRPr="00E00F32">
        <w:rPr>
          <w:rFonts w:ascii="Times New Roman" w:hAnsi="Times New Roman" w:hint="eastAsia"/>
          <w:color w:val="3B3838"/>
          <w:sz w:val="18"/>
          <w:szCs w:val="18"/>
          <w:lang w:val="en-CA"/>
        </w:rPr>
        <w:t>ABCD</w:t>
      </w:r>
      <w:r w:rsidRPr="00E00F32">
        <w:rPr>
          <w:rFonts w:ascii="Times New Roman" w:hAnsi="Times New Roman" w:hint="eastAsia"/>
          <w:color w:val="3B3838"/>
          <w:sz w:val="18"/>
          <w:szCs w:val="18"/>
          <w:lang w:val="en-CA"/>
        </w:rPr>
        <w:t>四个等级：</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w:t>
      </w:r>
      <w:r w:rsidRPr="00E00F32">
        <w:rPr>
          <w:rFonts w:ascii="Times New Roman" w:hAnsi="Times New Roman" w:hint="eastAsia"/>
          <w:color w:val="3B3838"/>
          <w:sz w:val="18"/>
          <w:szCs w:val="18"/>
          <w:lang w:val="en-CA"/>
        </w:rPr>
        <w:t>FDA/NMPA</w:t>
      </w:r>
      <w:r w:rsidRPr="00E00F32">
        <w:rPr>
          <w:rFonts w:ascii="Times New Roman" w:hAnsi="Times New Roman" w:hint="eastAsia"/>
          <w:color w:val="3B3838"/>
          <w:sz w:val="18"/>
          <w:szCs w:val="18"/>
          <w:lang w:val="en-CA"/>
        </w:rPr>
        <w:t>批准，或来自于专业临床指南；</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级，较大规模的临床研究证实，且取得临床专家共识；</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级，在其他癌种中的</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级证据、或者已作为临床试验的筛选入组标准、或者有多个小型研究支持；</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8AD57F1"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E00F32">
        <w:rPr>
          <w:rFonts w:ascii="Times New Roman" w:hAnsi="Times New Roman" w:hint="eastAsia"/>
          <w:color w:val="3B3838"/>
          <w:sz w:val="18"/>
          <w:szCs w:val="18"/>
          <w:lang w:val="en-CA"/>
        </w:rPr>
        <w:t>I-IV</w:t>
      </w:r>
      <w:r w:rsidRPr="00E00F32">
        <w:rPr>
          <w:rFonts w:ascii="Times New Roman" w:hAnsi="Times New Roman" w:hint="eastAsia"/>
          <w:color w:val="3B3838"/>
          <w:sz w:val="18"/>
          <w:szCs w:val="18"/>
          <w:lang w:val="en-CA"/>
        </w:rPr>
        <w:t>四类：</w:t>
      </w:r>
      <w:r w:rsidRPr="00E00F32">
        <w:rPr>
          <w:rFonts w:ascii="Times New Roman" w:hAnsi="Times New Roman"/>
          <w:color w:val="3B3838"/>
          <w:sz w:val="18"/>
          <w:szCs w:val="18"/>
          <w:lang w:val="en-CA"/>
        </w:rPr>
        <w:t>Ⅰ</w:t>
      </w:r>
      <w:r w:rsidRPr="00E00F32">
        <w:rPr>
          <w:rFonts w:ascii="Times New Roman" w:hAnsi="Times New Roman" w:hint="eastAsia"/>
          <w:color w:val="3B3838"/>
          <w:sz w:val="18"/>
          <w:szCs w:val="18"/>
          <w:lang w:val="en-CA"/>
        </w:rPr>
        <w:t>类，具有明确临床意义（涵盖</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Ⅱ</w:t>
      </w:r>
      <w:r w:rsidRPr="00E00F32">
        <w:rPr>
          <w:rFonts w:ascii="Times New Roman" w:hAnsi="Times New Roman" w:hint="eastAsia"/>
          <w:color w:val="3B3838"/>
          <w:sz w:val="18"/>
          <w:szCs w:val="18"/>
          <w:lang w:val="en-CA"/>
        </w:rPr>
        <w:t>类，具有潜在临床意义（涵盖</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类，临床意义尚不明确；</w:t>
      </w:r>
      <w:r w:rsidRPr="00E00F32">
        <w:rPr>
          <w:rFonts w:ascii="Times New Roman" w:hAnsi="Times New Roman" w:hint="eastAsia"/>
          <w:color w:val="3B3838"/>
          <w:sz w:val="18"/>
          <w:szCs w:val="18"/>
          <w:lang w:val="en-CA"/>
        </w:rPr>
        <w:t>IV</w:t>
      </w:r>
      <w:r w:rsidRPr="00E00F32">
        <w:rPr>
          <w:rFonts w:ascii="Times New Roman" w:hAnsi="Times New Roman" w:hint="eastAsia"/>
          <w:color w:val="3B3838"/>
          <w:sz w:val="18"/>
          <w:szCs w:val="18"/>
          <w:lang w:val="en-CA"/>
        </w:rPr>
        <w:t>类，良性或可能良性变异。本报告中仅列出</w:t>
      </w:r>
      <w:r w:rsidRPr="00E00F32">
        <w:rPr>
          <w:rFonts w:ascii="Times New Roman" w:hAnsi="Times New Roman" w:hint="eastAsia"/>
          <w:color w:val="3B3838"/>
          <w:sz w:val="18"/>
          <w:szCs w:val="18"/>
          <w:lang w:val="en-CA"/>
        </w:rPr>
        <w:t>I-</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类变异。</w:t>
      </w:r>
    </w:p>
    <w:p w14:paraId="31558953"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本报告各基因的具体检测范围见</w:t>
      </w:r>
      <w:r w:rsidRPr="00E00F32">
        <w:rPr>
          <w:rFonts w:ascii="Times New Roman" w:hAnsi="Times New Roman" w:hint="eastAsia"/>
          <w:color w:val="3B3838"/>
          <w:sz w:val="18"/>
          <w:szCs w:val="18"/>
          <w:lang w:val="en-CA"/>
        </w:rPr>
        <w:t>后</w:t>
      </w:r>
      <w:r w:rsidRPr="00E00F32">
        <w:rPr>
          <w:rFonts w:ascii="Times New Roman" w:hAnsi="Times New Roman"/>
          <w:color w:val="3B3838"/>
          <w:sz w:val="18"/>
          <w:szCs w:val="18"/>
          <w:lang w:val="en-CA"/>
        </w:rPr>
        <w:t>。表格内未包含的基因为未检出。</w:t>
      </w:r>
    </w:p>
    <w:p w14:paraId="4B7EEB3C"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本报告中参考药物并非按照疗效排序，相关药物可能在不同病人身上产生不同程度的疗效，仅供参考。</w:t>
      </w:r>
    </w:p>
    <w:p w14:paraId="5BAD862B"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体细胞变异</w:t>
      </w:r>
      <w:r w:rsidRPr="00E00F32">
        <w:rPr>
          <w:rFonts w:ascii="Times New Roman" w:hAnsi="Times New Roman"/>
          <w:bCs/>
          <w:color w:val="3B3838"/>
          <w:sz w:val="18"/>
          <w:szCs w:val="18"/>
        </w:rPr>
        <w:t>：</w:t>
      </w:r>
      <w:r w:rsidRPr="00E00F32">
        <w:rPr>
          <w:rFonts w:ascii="Times New Roman" w:hAnsi="Times New Roman" w:hint="eastAsia"/>
          <w:bCs/>
          <w:color w:val="3B3838"/>
          <w:sz w:val="18"/>
          <w:szCs w:val="18"/>
        </w:rPr>
        <w:t>体</w:t>
      </w:r>
      <w:r w:rsidRPr="00E00F32">
        <w:rPr>
          <w:rFonts w:ascii="Times New Roman" w:hAnsi="Times New Roman"/>
          <w:bCs/>
          <w:color w:val="3B3838"/>
          <w:sz w:val="18"/>
          <w:szCs w:val="18"/>
        </w:rPr>
        <w:t>细胞中含有的突变，非胚系突变，不具遗传性，其中可能含有克隆性造血突变。</w:t>
      </w:r>
    </w:p>
    <w:p w14:paraId="404E6E7F"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突变丰度：该位点所有等位基因中，突变等位基因的具体占比。如突变丰度</w:t>
      </w:r>
      <w:r w:rsidRPr="00E00F32">
        <w:rPr>
          <w:rFonts w:ascii="Times New Roman" w:hAnsi="Times New Roman"/>
          <w:bCs/>
          <w:color w:val="3B3838"/>
          <w:sz w:val="18"/>
          <w:szCs w:val="18"/>
        </w:rPr>
        <w:t>5%</w:t>
      </w:r>
      <w:r w:rsidRPr="00E00F32">
        <w:rPr>
          <w:rFonts w:ascii="Times New Roman" w:hAnsi="Times New Roman"/>
          <w:bCs/>
          <w:color w:val="3B3838"/>
          <w:sz w:val="18"/>
          <w:szCs w:val="18"/>
        </w:rPr>
        <w:t>意为该位点含有</w:t>
      </w:r>
      <w:r w:rsidRPr="00E00F32">
        <w:rPr>
          <w:rFonts w:ascii="Times New Roman" w:hAnsi="Times New Roman"/>
          <w:bCs/>
          <w:color w:val="3B3838"/>
          <w:sz w:val="18"/>
          <w:szCs w:val="18"/>
        </w:rPr>
        <w:t>5%</w:t>
      </w:r>
      <w:r w:rsidRPr="00E00F32">
        <w:rPr>
          <w:rFonts w:ascii="Times New Roman" w:hAnsi="Times New Roman"/>
          <w:bCs/>
          <w:color w:val="3B3838"/>
          <w:sz w:val="18"/>
          <w:szCs w:val="18"/>
        </w:rPr>
        <w:t>的突变等位基因和</w:t>
      </w:r>
      <w:r w:rsidRPr="00E00F32">
        <w:rPr>
          <w:rFonts w:ascii="Times New Roman" w:hAnsi="Times New Roman"/>
          <w:bCs/>
          <w:color w:val="3B3838"/>
          <w:sz w:val="18"/>
          <w:szCs w:val="18"/>
        </w:rPr>
        <w:t>95%</w:t>
      </w:r>
      <w:r w:rsidRPr="00E00F32">
        <w:rPr>
          <w:rFonts w:ascii="Times New Roman" w:hAnsi="Times New Roman"/>
          <w:bCs/>
          <w:color w:val="3B3838"/>
          <w:sz w:val="18"/>
          <w:szCs w:val="18"/>
        </w:rPr>
        <w:t>的野生型等位基因。对于拷贝数变异结果，以发生扩增或缺失后的具体拷贝数（</w:t>
      </w:r>
      <w:r w:rsidRPr="00E00F32">
        <w:rPr>
          <w:rFonts w:ascii="Times New Roman" w:hAnsi="Times New Roman"/>
          <w:bCs/>
          <w:color w:val="3B3838"/>
          <w:sz w:val="18"/>
          <w:szCs w:val="18"/>
        </w:rPr>
        <w:t>CN</w:t>
      </w:r>
      <w:r w:rsidRPr="00E00F32">
        <w:rPr>
          <w:rFonts w:ascii="Times New Roman" w:hAnsi="Times New Roman"/>
          <w:bCs/>
          <w:color w:val="3B3838"/>
          <w:sz w:val="18"/>
          <w:szCs w:val="18"/>
        </w:rPr>
        <w:t>）表示，正常基因组为</w:t>
      </w:r>
      <w:r w:rsidRPr="00E00F32">
        <w:rPr>
          <w:rFonts w:ascii="Times New Roman" w:hAnsi="Times New Roman"/>
          <w:bCs/>
          <w:color w:val="3B3838"/>
          <w:sz w:val="18"/>
          <w:szCs w:val="18"/>
        </w:rPr>
        <w:t>2</w:t>
      </w:r>
      <w:r w:rsidRPr="00E00F32">
        <w:rPr>
          <w:rFonts w:ascii="Times New Roman" w:hAnsi="Times New Roman"/>
          <w:bCs/>
          <w:color w:val="3B3838"/>
          <w:sz w:val="18"/>
          <w:szCs w:val="18"/>
        </w:rPr>
        <w:t>个拷贝。</w:t>
      </w:r>
    </w:p>
    <w:p w14:paraId="18ABBB5D"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胚系</w:t>
      </w:r>
      <w:r w:rsidRPr="00E00F32">
        <w:rPr>
          <w:rFonts w:ascii="Times New Roman" w:hAnsi="Times New Roman" w:hint="eastAsia"/>
          <w:bCs/>
          <w:color w:val="3B3838"/>
          <w:sz w:val="18"/>
          <w:szCs w:val="18"/>
        </w:rPr>
        <w:t>变异</w:t>
      </w:r>
      <w:r w:rsidRPr="00E00F32">
        <w:rPr>
          <w:rFonts w:ascii="Times New Roman" w:hAnsi="Times New Roman"/>
          <w:bCs/>
          <w:color w:val="3B3838"/>
          <w:sz w:val="18"/>
          <w:szCs w:val="18"/>
        </w:rPr>
        <w:t>：胚胎发育时已经携带的突变，可能具有遗传性，但并非所有胚系突变都具有致病性。</w:t>
      </w:r>
      <w:r w:rsidRPr="00E00F32">
        <w:rPr>
          <w:rFonts w:ascii="Times New Roman" w:hAnsi="Times New Roman" w:hint="eastAsia"/>
          <w:bCs/>
          <w:color w:val="3B3838"/>
          <w:sz w:val="18"/>
          <w:szCs w:val="18"/>
        </w:rPr>
        <w:t>依据美国医学遗传学与基因组学学会（</w:t>
      </w:r>
      <w:r w:rsidRPr="00E00F32">
        <w:rPr>
          <w:rFonts w:ascii="Times New Roman" w:hAnsi="Times New Roman" w:hint="eastAsia"/>
          <w:bCs/>
          <w:color w:val="3B3838"/>
          <w:sz w:val="18"/>
          <w:szCs w:val="18"/>
        </w:rPr>
        <w:t>The American College of Medical Genetics and Genomics</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ACMG</w:t>
      </w:r>
      <w:r w:rsidRPr="00E00F32">
        <w:rPr>
          <w:rFonts w:ascii="Times New Roman" w:hAnsi="Times New Roman" w:hint="eastAsia"/>
          <w:bCs/>
          <w:color w:val="3B3838"/>
          <w:sz w:val="18"/>
          <w:szCs w:val="18"/>
        </w:rPr>
        <w:t>）相关指南，胚系变异的致病风险分为</w:t>
      </w:r>
      <w:r w:rsidRPr="00E00F32">
        <w:rPr>
          <w:rFonts w:ascii="Times New Roman" w:hAnsi="Times New Roman" w:hint="eastAsia"/>
          <w:bCs/>
          <w:color w:val="3B3838"/>
          <w:sz w:val="18"/>
          <w:szCs w:val="18"/>
        </w:rPr>
        <w:t>5</w:t>
      </w:r>
      <w:r w:rsidRPr="00E00F32">
        <w:rPr>
          <w:rFonts w:ascii="Times New Roman" w:hAnsi="Times New Roman" w:hint="eastAsia"/>
          <w:bCs/>
          <w:color w:val="3B3838"/>
          <w:sz w:val="18"/>
          <w:szCs w:val="18"/>
        </w:rPr>
        <w:t>级：致病、可能致病、意义未明、可能良性和良性。本报告仅展示</w:t>
      </w:r>
      <w:r w:rsidR="00AC02E1" w:rsidRPr="00E00F32">
        <w:rPr>
          <w:rFonts w:ascii="Times New Roman" w:hAnsi="Times New Roman"/>
          <w:bCs/>
          <w:color w:val="3B3838"/>
          <w:sz w:val="18"/>
          <w:szCs w:val="18"/>
        </w:rPr>
        <w:t>40</w:t>
      </w:r>
      <w:r w:rsidR="00F94F71" w:rsidRPr="00E00F32">
        <w:rPr>
          <w:rFonts w:ascii="Times New Roman" w:hAnsi="Times New Roman" w:hint="eastAsia"/>
          <w:bCs/>
          <w:color w:val="3B3838"/>
          <w:sz w:val="18"/>
          <w:szCs w:val="18"/>
        </w:rPr>
        <w:t>个遗传性肿瘤</w:t>
      </w:r>
      <w:r w:rsidR="00F94F71" w:rsidRPr="00E00F32">
        <w:rPr>
          <w:rFonts w:ascii="Times New Roman" w:hAnsi="Times New Roman" w:hint="eastAsia"/>
          <w:bCs/>
          <w:color w:val="3B3838"/>
          <w:sz w:val="18"/>
          <w:szCs w:val="18"/>
        </w:rPr>
        <w:t>/</w:t>
      </w:r>
      <w:r w:rsidR="00F94F71" w:rsidRPr="00E00F32">
        <w:rPr>
          <w:rFonts w:ascii="Times New Roman" w:hAnsi="Times New Roman" w:hint="eastAsia"/>
          <w:bCs/>
          <w:color w:val="3B3838"/>
          <w:sz w:val="18"/>
          <w:szCs w:val="18"/>
        </w:rPr>
        <w:t>综合征相关基因的</w:t>
      </w:r>
      <w:r w:rsidRPr="00E00F32">
        <w:rPr>
          <w:rFonts w:ascii="Times New Roman" w:hAnsi="Times New Roman" w:hint="eastAsia"/>
          <w:bCs/>
          <w:color w:val="3B3838"/>
          <w:sz w:val="18"/>
          <w:szCs w:val="18"/>
        </w:rPr>
        <w:t>致病、可能致病和意义未明的胚系变异</w:t>
      </w:r>
      <w:r w:rsidR="00A25292" w:rsidRPr="00E00F32">
        <w:rPr>
          <w:rFonts w:ascii="Times New Roman" w:hAnsi="Times New Roman" w:hint="eastAsia"/>
          <w:bCs/>
          <w:color w:val="3B3838"/>
          <w:sz w:val="18"/>
          <w:szCs w:val="18"/>
        </w:rPr>
        <w:t>（需做对照）</w:t>
      </w:r>
      <w:r w:rsidRPr="00E00F3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E00F32">
        <w:rPr>
          <w:rFonts w:ascii="Times New Roman" w:hAnsi="Times New Roman"/>
          <w:bCs/>
          <w:color w:val="3B3838"/>
          <w:sz w:val="18"/>
          <w:szCs w:val="18"/>
        </w:rPr>
        <w:t xml:space="preserve"> </w:t>
      </w:r>
    </w:p>
    <w:p w14:paraId="5B8FEE1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3C6720D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克隆性造血（</w:t>
      </w:r>
      <w:r w:rsidRPr="00E00F32">
        <w:rPr>
          <w:rFonts w:ascii="Times New Roman" w:hAnsi="Times New Roman" w:hint="eastAsia"/>
          <w:bCs/>
          <w:color w:val="3B3838"/>
          <w:sz w:val="18"/>
          <w:szCs w:val="18"/>
        </w:rPr>
        <w:t>Clonal Hematopoiesis CH</w:t>
      </w:r>
      <w:r w:rsidRPr="00E00F32">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E00F32">
        <w:rPr>
          <w:rFonts w:ascii="Times New Roman" w:hAnsi="Times New Roman" w:hint="eastAsia"/>
          <w:bCs/>
          <w:color w:val="3B3838"/>
          <w:sz w:val="18"/>
          <w:szCs w:val="18"/>
        </w:rPr>
        <w:t>DNMT3A</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TET2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ASXL1</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JAK2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SF3B1</w:t>
      </w:r>
      <w:r w:rsidRPr="00E00F32">
        <w:rPr>
          <w:rFonts w:ascii="Times New Roman" w:hAnsi="Times New Roman" w:hint="eastAsia"/>
          <w:bCs/>
          <w:color w:val="3B3838"/>
          <w:sz w:val="18"/>
          <w:szCs w:val="18"/>
        </w:rPr>
        <w:t>等基因中，</w:t>
      </w:r>
      <w:r w:rsidRPr="00E00F32">
        <w:rPr>
          <w:rFonts w:ascii="Times New Roman" w:hAnsi="Times New Roman" w:hint="eastAsia"/>
          <w:bCs/>
          <w:color w:val="3B3838"/>
          <w:sz w:val="18"/>
          <w:szCs w:val="18"/>
        </w:rPr>
        <w:t>90%</w:t>
      </w:r>
      <w:r w:rsidRPr="00E00F32">
        <w:rPr>
          <w:rFonts w:ascii="Times New Roman" w:hAnsi="Times New Roman" w:hint="eastAsia"/>
          <w:bCs/>
          <w:color w:val="3B3838"/>
          <w:sz w:val="18"/>
          <w:szCs w:val="18"/>
        </w:rPr>
        <w:t>的克隆性造血突变丰度</w:t>
      </w:r>
      <w:r w:rsidR="006961EA"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1%</w:t>
      </w:r>
      <w:r w:rsidR="00C26B99" w:rsidRPr="00E00F32">
        <w:rPr>
          <w:rFonts w:ascii="Times New Roman" w:hAnsi="Times New Roman" w:hint="eastAsia"/>
          <w:bCs/>
          <w:color w:val="3B3838"/>
          <w:sz w:val="18"/>
          <w:szCs w:val="18"/>
        </w:rPr>
        <w:t>。</w:t>
      </w:r>
    </w:p>
    <w:p w14:paraId="51C6E503" w14:textId="43F5811D" w:rsidR="00AB38B5"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基因多态性对化疗药物的药效学提示，参考</w:t>
      </w:r>
      <w:proofErr w:type="spellStart"/>
      <w:r w:rsidRPr="00E00F32">
        <w:rPr>
          <w:rFonts w:ascii="Times New Roman" w:hAnsi="Times New Roman" w:hint="eastAsia"/>
          <w:color w:val="3B3838"/>
          <w:sz w:val="18"/>
          <w:szCs w:val="18"/>
          <w:lang w:val="en-CA"/>
        </w:rPr>
        <w:t>PharmGKB</w:t>
      </w:r>
      <w:proofErr w:type="spellEnd"/>
      <w:r w:rsidRPr="00E00F32">
        <w:rPr>
          <w:rFonts w:ascii="Times New Roman" w:hAnsi="Times New Roman" w:hint="eastAsia"/>
          <w:color w:val="3B3838"/>
          <w:sz w:val="18"/>
          <w:szCs w:val="18"/>
          <w:lang w:val="en-CA"/>
        </w:rPr>
        <w:t>数据库（</w:t>
      </w:r>
      <w:r w:rsidRPr="00E00F32">
        <w:rPr>
          <w:rFonts w:ascii="Times New Roman" w:hAnsi="Times New Roman" w:hint="eastAsia"/>
          <w:color w:val="3B3838"/>
          <w:sz w:val="18"/>
          <w:szCs w:val="18"/>
          <w:lang w:val="en-CA"/>
        </w:rPr>
        <w:t>https://www.pharmgkb.org</w:t>
      </w:r>
      <w:r w:rsidRPr="00E00F32">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本检测只适用于检测特定肿瘤基因的</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水平变异，不涉及</w:t>
      </w:r>
      <w:r w:rsidR="00236E7C" w:rsidRPr="002D05C8">
        <w:rPr>
          <w:rFonts w:ascii="Times New Roman" w:hAnsi="Times New Roman" w:hint="eastAsia"/>
          <w:color w:val="3B3838"/>
          <w:sz w:val="18"/>
          <w:szCs w:val="18"/>
          <w:lang w:val="en-CA"/>
        </w:rPr>
        <w:t>R</w:t>
      </w:r>
      <w:r w:rsidR="00236E7C" w:rsidRPr="002D05C8">
        <w:rPr>
          <w:rFonts w:ascii="Times New Roman" w:hAnsi="Times New Roman"/>
          <w:color w:val="3B3838"/>
          <w:sz w:val="18"/>
          <w:szCs w:val="18"/>
          <w:lang w:val="en-CA"/>
        </w:rPr>
        <w:t>NA</w:t>
      </w:r>
      <w:r w:rsidR="00236E7C" w:rsidRPr="002D05C8">
        <w:rPr>
          <w:rFonts w:ascii="Times New Roman" w:hAnsi="Times New Roman" w:hint="eastAsia"/>
          <w:color w:val="3B3838"/>
          <w:sz w:val="18"/>
          <w:szCs w:val="18"/>
          <w:lang w:val="en-CA"/>
        </w:rPr>
        <w:t>和</w:t>
      </w:r>
      <w:r w:rsidRPr="002D05C8">
        <w:rPr>
          <w:rFonts w:ascii="Times New Roman" w:hAnsi="Times New Roman"/>
          <w:color w:val="3B3838"/>
          <w:sz w:val="18"/>
          <w:szCs w:val="18"/>
          <w:lang w:val="en-CA"/>
        </w:rPr>
        <w:t>蛋白质水平。</w:t>
      </w:r>
    </w:p>
    <w:p w14:paraId="55242A46"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血浆中循环肿瘤</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）源自病灶部位细胞释放入血液，但并非所有病变细胞的变异都能释放入血。</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D05C8">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FC3DC5">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4E030A" w:rsidRPr="004E030A">
              <w:rPr>
                <w:rFonts w:ascii="Times New Roman" w:hAnsi="Times New Roman"/>
                <w:color w:val="3B3838"/>
              </w:rPr>
              <w:t>report_number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w:t>
            </w:r>
            <w:r w:rsidRPr="00135611">
              <w:rPr>
                <w:rFonts w:ascii="Times New Roman" w:hAnsi="Times New Roman"/>
                <w:color w:val="3B3838"/>
              </w:rPr>
              <w:lastRenderedPageBreak/>
              <w:t>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lastRenderedPageBreak/>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qc.dna_data_qc.mapping_ratio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{{qc.dna_data_qc.uni20_uniq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726B5A" w:rsidRPr="007908EE" w14:paraId="10EC4883" w14:textId="77777777" w:rsidTr="005E310C">
        <w:trPr>
          <w:jc w:val="center"/>
        </w:trPr>
        <w:tc>
          <w:tcPr>
            <w:tcW w:w="3829" w:type="dxa"/>
            <w:tcBorders>
              <w:top w:val="dotted" w:sz="4" w:space="0" w:color="0000FF"/>
              <w:bottom w:val="dotted" w:sz="4" w:space="0" w:color="0000FF"/>
            </w:tcBorders>
            <w:shd w:val="clear" w:color="auto" w:fill="FFFFFF"/>
            <w:vAlign w:val="center"/>
          </w:tcPr>
          <w:p w14:paraId="6D93025E" w14:textId="56A5E915"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3BCEC749" w14:textId="35EBA358" w:rsidR="00726B5A" w:rsidRPr="00FC4559" w:rsidRDefault="00726B5A" w:rsidP="00726B5A">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6C00E2B" w14:textId="6D59B89A"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F34FA6" w:rsidRPr="007908EE" w14:paraId="176D8080" w14:textId="77777777" w:rsidTr="00A63A18">
        <w:trPr>
          <w:jc w:val="center"/>
        </w:trPr>
        <w:tc>
          <w:tcPr>
            <w:tcW w:w="10205" w:type="dxa"/>
            <w:gridSpan w:val="3"/>
            <w:tcBorders>
              <w:top w:val="dotted" w:sz="4" w:space="0" w:color="0000FF"/>
              <w:bottom w:val="dotted" w:sz="4" w:space="0" w:color="0000FF"/>
            </w:tcBorders>
            <w:shd w:val="clear" w:color="auto" w:fill="FFFFFF"/>
            <w:vAlign w:val="center"/>
          </w:tcPr>
          <w:p w14:paraId="0FA065C9" w14:textId="2C89AEDB"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r w:rsidRPr="00F34FA6">
              <w:rPr>
                <w:rFonts w:ascii="Times New Roman" w:hAnsi="Times New Roman"/>
                <w:color w:val="3B3838"/>
              </w:rPr>
              <w:t>sample.control_sample_id</w:t>
            </w:r>
            <w:proofErr w:type="spellEnd"/>
            <w:r w:rsidRPr="00F34FA6">
              <w:rPr>
                <w:rFonts w:ascii="Times New Roman" w:hAnsi="Times New Roman"/>
                <w:color w:val="3B3838"/>
              </w:rPr>
              <w:t>%}</w:t>
            </w:r>
          </w:p>
        </w:tc>
      </w:tr>
      <w:tr w:rsidR="00F34FA6" w:rsidRPr="007908EE" w14:paraId="5BBA4A64" w14:textId="77777777" w:rsidTr="005E310C">
        <w:trPr>
          <w:jc w:val="center"/>
        </w:trPr>
        <w:tc>
          <w:tcPr>
            <w:tcW w:w="3829" w:type="dxa"/>
            <w:tcBorders>
              <w:top w:val="dotted" w:sz="4" w:space="0" w:color="0000FF"/>
              <w:bottom w:val="dotted" w:sz="4" w:space="0" w:color="0000FF"/>
            </w:tcBorders>
            <w:shd w:val="clear" w:color="auto" w:fill="FFFFFF"/>
            <w:vAlign w:val="center"/>
          </w:tcPr>
          <w:p w14:paraId="50C71D1A" w14:textId="751BE823" w:rsidR="00F34FA6" w:rsidRP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1B45EC4" w14:textId="1B9172DE" w:rsidR="00F34FA6" w:rsidRPr="00FC4559" w:rsidRDefault="00D56985" w:rsidP="005E310C">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7FA44364" w14:textId="5864F740" w:rsid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F34FA6" w:rsidRPr="007908EE" w14:paraId="3C50A55A" w14:textId="77777777" w:rsidTr="005343FD">
        <w:trPr>
          <w:jc w:val="center"/>
        </w:trPr>
        <w:tc>
          <w:tcPr>
            <w:tcW w:w="10205" w:type="dxa"/>
            <w:gridSpan w:val="3"/>
            <w:tcBorders>
              <w:top w:val="dotted" w:sz="4" w:space="0" w:color="0000FF"/>
              <w:bottom w:val="dotted" w:sz="4" w:space="0" w:color="0000FF"/>
            </w:tcBorders>
            <w:shd w:val="clear" w:color="auto" w:fill="FFFFFF"/>
            <w:vAlign w:val="center"/>
          </w:tcPr>
          <w:p w14:paraId="570D8268" w14:textId="47A85514"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27A1B92" w14:textId="77777777" w:rsidR="00D44726" w:rsidRPr="00B423AE"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3B32E025" w14:textId="32E0CE91"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709E03DA"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00D44726">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7906B92E"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251E4386" w14:textId="77777777" w:rsidR="005E310C"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4D131122" w14:textId="52CF7958" w:rsidR="00D44726"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FEC92C2"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61C718C8" w14:textId="762B3948"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lastRenderedPageBreak/>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E0E97AF"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00DDE50D" w14:textId="66BE9AAF"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BA8DA58" w14:textId="77777777" w:rsidR="00D44726" w:rsidRDefault="00D44726" w:rsidP="00D44726">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4CAB5B8A" w:rsidR="00D44726" w:rsidRPr="007908EE" w:rsidRDefault="00D44726" w:rsidP="005E310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708FED12" w14:textId="77777777" w:rsidR="00F34FA6" w:rsidRDefault="00F34FA6" w:rsidP="00F34FA6">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C86C692" w14:textId="77777777" w:rsidR="00F34FA6" w:rsidRDefault="00F34FA6" w:rsidP="00F34FA6">
      <w:pPr>
        <w:spacing w:after="0" w:line="240" w:lineRule="auto"/>
        <w:rPr>
          <w:rFonts w:ascii="Times New Roman" w:hAnsi="Times New Roman"/>
          <w:b/>
          <w:bCs/>
          <w:sz w:val="24"/>
          <w:szCs w:val="24"/>
        </w:rPr>
      </w:pPr>
    </w:p>
    <w:p w14:paraId="397CB2C5" w14:textId="77777777" w:rsidR="00F34FA6" w:rsidRDefault="00F34FA6" w:rsidP="00F34FA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F34FA6" w14:paraId="3D7D7815"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FE3005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290DC1A"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4A58AAD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469EA1F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4EB872D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51ABAD0"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F34FA6" w14:paraId="4017917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1749227" w14:textId="1DBB662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F34FA6" w14:paraId="05FE8411"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6333B3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5187B28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DD984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BBC0BD" w14:textId="77777777" w:rsidR="00F34FA6" w:rsidRDefault="00F34FA6" w:rsidP="006A59F5">
            <w:pPr>
              <w:spacing w:after="0" w:line="240" w:lineRule="auto"/>
              <w:rPr>
                <w:rFonts w:ascii="Times New Roman" w:hAnsi="Times New Roman"/>
                <w:sz w:val="21"/>
                <w:szCs w:val="21"/>
              </w:rPr>
            </w:pPr>
          </w:p>
          <w:p w14:paraId="49DE07FF" w14:textId="77777777" w:rsidR="00F34FA6" w:rsidRPr="00714EF3"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5E5AC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37254AFD"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2CBAA84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0FD74407"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505980E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14B31F3F"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36C27AFF" w14:textId="59D9990B"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DF54A92"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263ABD40"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67AFD8B"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75D874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1C6B97" w14:textId="77777777" w:rsidR="00F34FA6" w:rsidRDefault="00F34FA6" w:rsidP="006A59F5">
            <w:pPr>
              <w:spacing w:after="0" w:line="240" w:lineRule="auto"/>
              <w:rPr>
                <w:rFonts w:ascii="Times New Roman" w:hAnsi="Times New Roman"/>
                <w:sz w:val="21"/>
                <w:szCs w:val="21"/>
              </w:rPr>
            </w:pPr>
          </w:p>
          <w:p w14:paraId="3F5858C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5354E3"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06EC6CF3" w14:textId="54F9E575"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1E49AEA" w14:textId="287F6F73" w:rsidR="00F34FA6" w:rsidRPr="00F34FA6" w:rsidRDefault="00F34FA6"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3BE346C0" w14:textId="2C208B31" w:rsid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778898E2" w14:textId="0BBB3261"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7AD46EAA" w14:textId="1CF6B8BC" w:rsidR="00F34FA6" w:rsidRDefault="00F34FA6" w:rsidP="00F34FA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27885E66" w14:textId="6D8B9589"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1EF48C47" w14:textId="7F052AC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4464459" w14:textId="292600C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AA50E36" w14:textId="16E270FB" w:rsidR="00F34FA6" w:rsidRP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F2D605A" w14:textId="3FE5CE64" w:rsidR="00F34FA6" w:rsidRP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71C49A5"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3420E9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83693EB"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D568C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6215BEF" w14:textId="6FAA1535"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AFC7CE0" w14:textId="1830E58C" w:rsidR="00F34FA6" w:rsidRDefault="00F34FA6"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8D097CB"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55C3AE3" w14:textId="77777777" w:rsidR="00F34FA6" w:rsidRPr="002512F1" w:rsidRDefault="00F34FA6" w:rsidP="006A59F5">
            <w:pPr>
              <w:spacing w:after="0" w:line="240" w:lineRule="auto"/>
              <w:rPr>
                <w:rFonts w:ascii="Times New Roman" w:hAnsi="Times New Roman"/>
                <w:sz w:val="21"/>
                <w:szCs w:val="21"/>
                <w:highlight w:val="green"/>
              </w:rPr>
            </w:pPr>
          </w:p>
          <w:p w14:paraId="5E4BDEC5"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1FAE1046"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3B305B3" w14:textId="77777777" w:rsidR="00F34FA6" w:rsidRDefault="00F34FA6" w:rsidP="006A59F5">
            <w:pPr>
              <w:spacing w:after="0" w:line="240" w:lineRule="auto"/>
              <w:rPr>
                <w:rFonts w:ascii="Times New Roman" w:hAnsi="Times New Roman"/>
                <w:sz w:val="21"/>
                <w:szCs w:val="21"/>
              </w:rPr>
            </w:pPr>
          </w:p>
          <w:p w14:paraId="35EE8DA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BBE042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63B34CD9"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0980F80"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978635" w14:textId="77777777" w:rsidR="00F34FA6" w:rsidRDefault="00F34FA6" w:rsidP="006A59F5">
            <w:pPr>
              <w:spacing w:after="0" w:line="240" w:lineRule="auto"/>
              <w:rPr>
                <w:rFonts w:ascii="Times New Roman" w:hAnsi="Times New Roman"/>
                <w:sz w:val="21"/>
                <w:szCs w:val="21"/>
              </w:rPr>
            </w:pPr>
          </w:p>
          <w:p w14:paraId="1404578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59E9955"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306D09B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6219FE3A"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1A3AEDF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61C89A23"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67CE166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683DE6D2" w14:textId="2A04DA23"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9CD0718"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3995E069"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45CEFAEE"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07D4DA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21A0884" w14:textId="77777777" w:rsidR="00F34FA6" w:rsidRDefault="00F34FA6" w:rsidP="006A59F5">
            <w:pPr>
              <w:spacing w:after="0" w:line="240" w:lineRule="auto"/>
              <w:rPr>
                <w:rFonts w:ascii="Times New Roman" w:hAnsi="Times New Roman"/>
                <w:sz w:val="21"/>
                <w:szCs w:val="21"/>
              </w:rPr>
            </w:pPr>
          </w:p>
          <w:p w14:paraId="4BC596E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63B0BC8"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23FFF20" w14:textId="4AC6DF38"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32095BE" w14:textId="413BEFCE" w:rsidR="002127B6" w:rsidRPr="00F34FA6" w:rsidRDefault="002127B6" w:rsidP="002127B6">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167DF6E" w14:textId="2C51A806"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58F32D0A"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致病性</w:t>
            </w:r>
          </w:p>
          <w:p w14:paraId="0413CDAD" w14:textId="626FCA80"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06C60EB0"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疑似致病性</w:t>
            </w:r>
          </w:p>
          <w:p w14:paraId="772E292F"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0EEF991"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意义不明确</w:t>
            </w:r>
          </w:p>
          <w:p w14:paraId="2AE91581" w14:textId="77777777" w:rsidR="002127B6" w:rsidRPr="00F34FA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032621" w14:textId="77777777" w:rsidR="002127B6" w:rsidRPr="00F34FA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C2B580C"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5DDB401"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4F56B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BE87D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B6E2963" w14:textId="4E32CF6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1564C7" w14:textId="77777777" w:rsidR="002127B6" w:rsidRDefault="002127B6" w:rsidP="002127B6">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C366C1E"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DE9ABA" w14:textId="77777777" w:rsidR="00F34FA6" w:rsidRPr="002512F1" w:rsidRDefault="00F34FA6" w:rsidP="006A59F5">
            <w:pPr>
              <w:spacing w:after="0" w:line="240" w:lineRule="auto"/>
              <w:rPr>
                <w:rFonts w:ascii="Times New Roman" w:hAnsi="Times New Roman"/>
                <w:sz w:val="21"/>
                <w:szCs w:val="21"/>
                <w:highlight w:val="green"/>
              </w:rPr>
            </w:pPr>
          </w:p>
          <w:p w14:paraId="3CE2DE10"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66DD5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EA32547" w14:textId="77777777" w:rsidR="00F34FA6" w:rsidRDefault="00F34FA6" w:rsidP="006A59F5">
            <w:pPr>
              <w:spacing w:after="0" w:line="240" w:lineRule="auto"/>
              <w:rPr>
                <w:rFonts w:ascii="Times New Roman" w:hAnsi="Times New Roman"/>
                <w:sz w:val="21"/>
                <w:szCs w:val="21"/>
              </w:rPr>
            </w:pPr>
          </w:p>
          <w:p w14:paraId="73D9CF9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F34FA6" w14:paraId="4DF9C0D2"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01D455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855D9C3" w14:textId="77777777" w:rsidR="00F34FA6" w:rsidRDefault="00F34FA6" w:rsidP="00D33EB0">
      <w:pPr>
        <w:spacing w:after="0" w:line="240" w:lineRule="auto"/>
        <w:rPr>
          <w:rFonts w:ascii="Times New Roman" w:hAnsi="Times New Roman"/>
          <w:b/>
          <w:bCs/>
          <w:sz w:val="24"/>
          <w:szCs w:val="24"/>
        </w:rPr>
      </w:pPr>
    </w:p>
    <w:p w14:paraId="0D2C7AE9" w14:textId="460A841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090">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1C7A1B7B" w14:textId="3AA97AEF" w:rsidR="00B72D91" w:rsidRDefault="00B72D91"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B72D91" w14:paraId="4453AF66"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00F213" w14:textId="77777777" w:rsidR="00B72D91" w:rsidRDefault="00B72D91" w:rsidP="0008354C">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p>
        </w:tc>
      </w:tr>
      <w:tr w:rsidR="00B72D91" w14:paraId="29768F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97CB67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71E2D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17BD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D932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7AAC9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C9D4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69DCD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4A2B9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r>
      <w:tr w:rsidR="00B72D91" w14:paraId="5EDB37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7881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E050CC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C956F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1AF01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7892F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AA25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6A934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A1F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r>
      <w:tr w:rsidR="00B72D91" w14:paraId="6DF16BA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ECAE3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E4853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DD6836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7B5D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0568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950AD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CD5C4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59F3F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r>
      <w:tr w:rsidR="00B72D91" w14:paraId="453C4B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1BCAB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1E97D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B332C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AEB2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145E9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D6473"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83864F"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9C492B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r>
      <w:tr w:rsidR="00B72D91" w14:paraId="7350D82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376D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A5D5B5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A84DC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07910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5312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EB675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E919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2813EB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B72D91" w14:paraId="2D04AD6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82891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D3427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CA92E0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57FD9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A7658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EF2C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308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E98E4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B72D91" w14:paraId="260D1A5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77C762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CCD58B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CD10DD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0CD52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5965F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AAD0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ADD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1FC67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r>
      <w:tr w:rsidR="00B72D91" w14:paraId="7A12CC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FB78EE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F15E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CEAB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7BD7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7D86E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AE317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ACE71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129579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r>
      <w:tr w:rsidR="00B72D91" w14:paraId="5FE336A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E4863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14EC8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FC427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2790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E9E24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9AC2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2FA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74761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r>
      <w:tr w:rsidR="00B72D91" w14:paraId="3FE50D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AB3BC5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4E41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46203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4F86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F21FD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C40A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089C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6DD08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B72D91" w14:paraId="730E267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13F095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565D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44F3E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4E156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96D4A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68B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39AF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5199F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r>
      <w:tr w:rsidR="00B72D91" w14:paraId="47DE48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0E5FBE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1FD4C3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62CE6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9414C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EDD4A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03297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5B63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0C81D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r>
      <w:tr w:rsidR="00B72D91" w14:paraId="4FAB35E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7E51D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A15A2E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B16776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F00A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BCA2C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5BE758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AF9A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9D947F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B72D91" w14:paraId="0716BF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63F0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AF4CF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C174F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B035C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6F7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C07B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5E2BED" w14:textId="77777777" w:rsidR="00B72D91" w:rsidRDefault="00B72D91"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AC8093A" w14:textId="77777777" w:rsidR="00B72D91" w:rsidRDefault="00B72D91" w:rsidP="0008354C">
            <w:pPr>
              <w:spacing w:after="0" w:line="240" w:lineRule="auto"/>
              <w:jc w:val="center"/>
              <w:textAlignment w:val="bottom"/>
              <w:rPr>
                <w:rFonts w:ascii="Times New Roman" w:hAnsi="Times New Roman"/>
                <w:sz w:val="18"/>
                <w:szCs w:val="18"/>
              </w:rPr>
            </w:pPr>
          </w:p>
        </w:tc>
      </w:tr>
    </w:tbl>
    <w:p w14:paraId="42E43BEC" w14:textId="77777777" w:rsidR="00B72D91" w:rsidRDefault="00B72D91" w:rsidP="00B72D91">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452BE20B" w14:textId="77777777" w:rsidR="00B72D91" w:rsidRDefault="00B72D91" w:rsidP="00B72D91">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6C530C5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p w14:paraId="33AB5CDA" w14:textId="77777777" w:rsidR="00B72D91" w:rsidRPr="00E83813" w:rsidRDefault="00B72D91" w:rsidP="00B72D91">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260D649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090">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5829D0" w:rsidRDefault="00390BEA"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 xml:space="preserve">Marilyn M Li, Michael Datto, Eric J </w:t>
      </w:r>
      <w:proofErr w:type="spellStart"/>
      <w:r w:rsidRPr="005829D0">
        <w:rPr>
          <w:rFonts w:ascii="Times New Roman" w:eastAsia="宋体" w:hAnsi="Times New Roman"/>
          <w:b w:val="0"/>
          <w:bCs/>
          <w:color w:val="3B3838"/>
          <w:sz w:val="18"/>
          <w:szCs w:val="18"/>
          <w:shd w:val="clear" w:color="auto" w:fill="FFFFFF"/>
        </w:rPr>
        <w:t>Duncavage,et</w:t>
      </w:r>
      <w:proofErr w:type="spellEnd"/>
      <w:r w:rsidRPr="005829D0">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1C36EE8" w14:textId="3A84F4DA"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{%p for a in (</w:t>
      </w:r>
      <w:proofErr w:type="spellStart"/>
      <w:r w:rsidRPr="005829D0">
        <w:rPr>
          <w:rFonts w:ascii="Times New Roman" w:eastAsia="宋体" w:hAnsi="Times New Roman"/>
          <w:b w:val="0"/>
          <w:bCs/>
          <w:color w:val="3B3838"/>
          <w:sz w:val="18"/>
          <w:szCs w:val="18"/>
          <w:shd w:val="clear" w:color="auto" w:fill="FFFFFF"/>
        </w:rPr>
        <w:t>refer.fixed</w:t>
      </w:r>
      <w:proofErr w:type="spellEnd"/>
      <w:r w:rsidRPr="005829D0">
        <w:rPr>
          <w:rFonts w:ascii="Times New Roman" w:eastAsia="宋体" w:hAnsi="Times New Roman"/>
          <w:b w:val="0"/>
          <w:bCs/>
          <w:color w:val="3B3838"/>
          <w:sz w:val="18"/>
          <w:szCs w:val="18"/>
          <w:shd w:val="clear" w:color="auto" w:fill="FFFFFF"/>
        </w:rPr>
        <w:t xml:space="preserve"> + refer.dynamic.s_var12 + refer.dynamic.g_var45 + </w:t>
      </w:r>
      <w:proofErr w:type="spellStart"/>
      <w:r w:rsidRPr="005829D0">
        <w:rPr>
          <w:rFonts w:ascii="Times New Roman" w:eastAsia="宋体" w:hAnsi="Times New Roman"/>
          <w:b w:val="0"/>
          <w:bCs/>
          <w:color w:val="3B3838"/>
          <w:sz w:val="18"/>
          <w:szCs w:val="18"/>
          <w:shd w:val="clear" w:color="auto" w:fill="FFFFFF"/>
        </w:rPr>
        <w:t>refer.dynamic.knb</w:t>
      </w:r>
      <w:proofErr w:type="spellEnd"/>
      <w:r w:rsidRPr="005829D0">
        <w:rPr>
          <w:rFonts w:ascii="Times New Roman" w:eastAsia="宋体" w:hAnsi="Times New Roman"/>
          <w:b w:val="0"/>
          <w:bCs/>
          <w:color w:val="3B3838"/>
          <w:sz w:val="18"/>
          <w:szCs w:val="18"/>
          <w:shd w:val="clear" w:color="auto" w:fill="FFFFFF"/>
        </w:rPr>
        <w:t>)|unique%}</w:t>
      </w:r>
    </w:p>
    <w:p w14:paraId="7182BC0E" w14:textId="77777777"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{{a}}</w:t>
      </w:r>
    </w:p>
    <w:p w14:paraId="43B9DE91" w14:textId="5B206CFB" w:rsidR="00AB38B5"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 xml:space="preserve">{%p </w:t>
      </w:r>
      <w:proofErr w:type="spellStart"/>
      <w:r w:rsidRPr="005829D0">
        <w:rPr>
          <w:rFonts w:ascii="Times New Roman" w:eastAsia="宋体" w:hAnsi="Times New Roman"/>
          <w:b w:val="0"/>
          <w:bCs/>
          <w:color w:val="3B3838"/>
          <w:sz w:val="18"/>
          <w:szCs w:val="18"/>
          <w:shd w:val="clear" w:color="auto" w:fill="FFFFFF"/>
        </w:rPr>
        <w:t>endfor</w:t>
      </w:r>
      <w:proofErr w:type="spellEnd"/>
      <w:r w:rsidRPr="005829D0">
        <w:rPr>
          <w:rFonts w:ascii="Times New Roman" w:eastAsia="宋体" w:hAnsi="Times New Roman"/>
          <w:b w:val="0"/>
          <w:bCs/>
          <w:color w:val="3B3838"/>
          <w:sz w:val="18"/>
          <w:szCs w:val="18"/>
          <w:shd w:val="clear" w:color="auto" w:fill="FFFFFF"/>
        </w:rPr>
        <w:t>%}</w:t>
      </w:r>
    </w:p>
    <w:sectPr w:rsidR="00AB38B5" w:rsidRPr="005829D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F6C3E" w14:textId="77777777" w:rsidR="007F2031" w:rsidRDefault="007F2031">
      <w:pPr>
        <w:spacing w:line="240" w:lineRule="auto"/>
      </w:pPr>
      <w:r>
        <w:separator/>
      </w:r>
    </w:p>
  </w:endnote>
  <w:endnote w:type="continuationSeparator" w:id="0">
    <w:p w14:paraId="01DAF561" w14:textId="77777777" w:rsidR="007F2031" w:rsidRDefault="007F20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A5606" w14:textId="77777777" w:rsidR="007F2031" w:rsidRDefault="007F2031">
      <w:pPr>
        <w:spacing w:after="0"/>
      </w:pPr>
      <w:r>
        <w:separator/>
      </w:r>
    </w:p>
  </w:footnote>
  <w:footnote w:type="continuationSeparator" w:id="0">
    <w:p w14:paraId="16EDC8E5" w14:textId="77777777" w:rsidR="007F2031" w:rsidRDefault="007F20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5812"/>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9250B4"/>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087"/>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C1B"/>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98E"/>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4CCC"/>
    <w:rsid w:val="001150B5"/>
    <w:rsid w:val="001156DE"/>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E01"/>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572"/>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4F49"/>
    <w:rsid w:val="001F5FAB"/>
    <w:rsid w:val="001F631F"/>
    <w:rsid w:val="001F6CF5"/>
    <w:rsid w:val="001F7739"/>
    <w:rsid w:val="00200F2D"/>
    <w:rsid w:val="00201C96"/>
    <w:rsid w:val="0020223D"/>
    <w:rsid w:val="002026DC"/>
    <w:rsid w:val="00203B00"/>
    <w:rsid w:val="00204FE0"/>
    <w:rsid w:val="00205C1E"/>
    <w:rsid w:val="00205F3F"/>
    <w:rsid w:val="00206A91"/>
    <w:rsid w:val="00206DF7"/>
    <w:rsid w:val="00211292"/>
    <w:rsid w:val="002127B6"/>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764"/>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5C8"/>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858"/>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6F5"/>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93D"/>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C49"/>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530"/>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2D78"/>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254"/>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25E"/>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233"/>
    <w:rsid w:val="00550BD7"/>
    <w:rsid w:val="00550CF0"/>
    <w:rsid w:val="005522E9"/>
    <w:rsid w:val="00553158"/>
    <w:rsid w:val="00553436"/>
    <w:rsid w:val="00554804"/>
    <w:rsid w:val="005556DD"/>
    <w:rsid w:val="005559A7"/>
    <w:rsid w:val="00556027"/>
    <w:rsid w:val="00556F1A"/>
    <w:rsid w:val="005572B3"/>
    <w:rsid w:val="005605AB"/>
    <w:rsid w:val="0056144D"/>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9D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95F"/>
    <w:rsid w:val="005C0DDB"/>
    <w:rsid w:val="005C124A"/>
    <w:rsid w:val="005C3311"/>
    <w:rsid w:val="005C3519"/>
    <w:rsid w:val="005C4CC7"/>
    <w:rsid w:val="005C4D3B"/>
    <w:rsid w:val="005C6060"/>
    <w:rsid w:val="005C6747"/>
    <w:rsid w:val="005C71B0"/>
    <w:rsid w:val="005C7C5E"/>
    <w:rsid w:val="005D050C"/>
    <w:rsid w:val="005D1528"/>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B36"/>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3FB4"/>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6A2"/>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B5A"/>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B80"/>
    <w:rsid w:val="007C7F38"/>
    <w:rsid w:val="007D0FD4"/>
    <w:rsid w:val="007D108A"/>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031"/>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76A"/>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488F"/>
    <w:rsid w:val="008B4FF6"/>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D7"/>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6F8B"/>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4E90"/>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197"/>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5EF9"/>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03FE"/>
    <w:rsid w:val="00AA3810"/>
    <w:rsid w:val="00AA3C0D"/>
    <w:rsid w:val="00AA4723"/>
    <w:rsid w:val="00AA50C4"/>
    <w:rsid w:val="00AA554A"/>
    <w:rsid w:val="00AA6B42"/>
    <w:rsid w:val="00AA6D5B"/>
    <w:rsid w:val="00AA6F69"/>
    <w:rsid w:val="00AA7779"/>
    <w:rsid w:val="00AA7AC8"/>
    <w:rsid w:val="00AB0C98"/>
    <w:rsid w:val="00AB0DEB"/>
    <w:rsid w:val="00AB22C8"/>
    <w:rsid w:val="00AB2726"/>
    <w:rsid w:val="00AB2A5D"/>
    <w:rsid w:val="00AB2EF9"/>
    <w:rsid w:val="00AB3152"/>
    <w:rsid w:val="00AB38B5"/>
    <w:rsid w:val="00AB48CB"/>
    <w:rsid w:val="00AB4991"/>
    <w:rsid w:val="00AB55DB"/>
    <w:rsid w:val="00AB5ED7"/>
    <w:rsid w:val="00AB6342"/>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C660C"/>
    <w:rsid w:val="00AD06D7"/>
    <w:rsid w:val="00AD083B"/>
    <w:rsid w:val="00AD1657"/>
    <w:rsid w:val="00AD2AED"/>
    <w:rsid w:val="00AD3CC0"/>
    <w:rsid w:val="00AD4103"/>
    <w:rsid w:val="00AD42DB"/>
    <w:rsid w:val="00AD44D1"/>
    <w:rsid w:val="00AD4F74"/>
    <w:rsid w:val="00AD615A"/>
    <w:rsid w:val="00AD6725"/>
    <w:rsid w:val="00AD6A22"/>
    <w:rsid w:val="00AD6A9C"/>
    <w:rsid w:val="00AD7090"/>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7C0"/>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2B8"/>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2D9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27D"/>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369"/>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F2C"/>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2F26"/>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99C"/>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726"/>
    <w:rsid w:val="00D44D73"/>
    <w:rsid w:val="00D4530C"/>
    <w:rsid w:val="00D45567"/>
    <w:rsid w:val="00D45FDC"/>
    <w:rsid w:val="00D4643F"/>
    <w:rsid w:val="00D4750E"/>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985"/>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89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0969"/>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6A2"/>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F32"/>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4F42"/>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3D1"/>
    <w:rsid w:val="00EE057B"/>
    <w:rsid w:val="00EE0BF1"/>
    <w:rsid w:val="00EE1AE1"/>
    <w:rsid w:val="00EE45CA"/>
    <w:rsid w:val="00EE5323"/>
    <w:rsid w:val="00EE6468"/>
    <w:rsid w:val="00EF0B64"/>
    <w:rsid w:val="00EF0CA2"/>
    <w:rsid w:val="00EF0D8F"/>
    <w:rsid w:val="00EF23F8"/>
    <w:rsid w:val="00EF2521"/>
    <w:rsid w:val="00EF2E7C"/>
    <w:rsid w:val="00EF3005"/>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0C25"/>
    <w:rsid w:val="00F310B0"/>
    <w:rsid w:val="00F31766"/>
    <w:rsid w:val="00F317BA"/>
    <w:rsid w:val="00F3251C"/>
    <w:rsid w:val="00F325B4"/>
    <w:rsid w:val="00F32708"/>
    <w:rsid w:val="00F327B6"/>
    <w:rsid w:val="00F331EB"/>
    <w:rsid w:val="00F34329"/>
    <w:rsid w:val="00F346C5"/>
    <w:rsid w:val="00F347E5"/>
    <w:rsid w:val="00F34AD4"/>
    <w:rsid w:val="00F34FA6"/>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728"/>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3DC5"/>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543</TotalTime>
  <Pages>20</Pages>
  <Words>4026</Words>
  <Characters>22949</Characters>
  <Application>Microsoft Office Word</Application>
  <DocSecurity>0</DocSecurity>
  <Lines>191</Lines>
  <Paragraphs>53</Paragraphs>
  <ScaleCrop>false</ScaleCrop>
  <Company>P R C</Company>
  <LinksUpToDate>false</LinksUpToDate>
  <CharactersWithSpaces>26922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129</cp:revision>
  <cp:lastPrinted>2024-05-24T10:36:00Z</cp:lastPrinted>
  <dcterms:created xsi:type="dcterms:W3CDTF">2024-05-24T07:03:00Z</dcterms:created>
  <dcterms:modified xsi:type="dcterms:W3CDTF">2025-07-11T08:07:00Z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