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patient_name</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patient_name</w:t>
            </w:r>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gender</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gender</w:t>
            </w:r>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{%if sample.</w:t>
            </w:r>
            <w:r w:rsidR="00E2539D">
              <w:rPr>
                <w:rFonts w:ascii="Times New Roman" w:hAnsi="Times New Roman"/>
                <w:sz w:val="24"/>
                <w:szCs w:val="24"/>
                <w:lang w:val="en-CA"/>
              </w:rPr>
              <w:t>age</w:t>
            </w:r>
            <w:r w:rsidR="00E2539D" w:rsidRPr="00E145C4">
              <w:rPr>
                <w:rFonts w:ascii="Times New Roman" w:hAnsi="Times New Roman"/>
                <w:sz w:val="24"/>
                <w:szCs w:val="24"/>
                <w:lang w:val="en-CA"/>
              </w:rPr>
              <w:t>%}{{ sample.</w:t>
            </w:r>
            <w:r w:rsidR="00E2539D">
              <w:rPr>
                <w:rFonts w:ascii="Times New Roman" w:hAnsi="Times New Roman"/>
                <w:sz w:val="24"/>
                <w:szCs w:val="24"/>
                <w:lang w:val="en-CA"/>
              </w:rPr>
              <w:t>age</w:t>
            </w:r>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%if sample.report_module_type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hosp_depart</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hosp_depart</w:t>
            </w:r>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bed_number</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bed_number</w:t>
            </w:r>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hospitalization_no</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hospitalization_no</w:t>
            </w:r>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outpatient_service_no</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outpatient_service_no</w:t>
            </w:r>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pathological_id</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pathological_id</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pathol_diagn</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pathol_diagn</w:t>
            </w:r>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sample_type</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sample_type</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receive_data</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receive_data</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r w:rsidR="00E2539D">
              <w:rPr>
                <w:rFonts w:ascii="Times New Roman" w:hAnsi="Times New Roman"/>
                <w:sz w:val="24"/>
                <w:szCs w:val="24"/>
              </w:rPr>
              <w:t>sample.report_date</w:t>
            </w:r>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156F318" w14:textId="4FCFA684"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“&lt;w:br/&gt;”)}}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DFF7F39" w14:textId="7BFCD56C"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869E1C3" w14:textId="7001E77A"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C272B4F" w14:textId="602CCF73"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“&lt;w:br/&gt;”)}}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4FEA715" w14:textId="6592D27A"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14883CB" w14:textId="6A33AFE1"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678BCEC8" w14:textId="4DFBF958"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66D4D6A" w14:textId="09B697E4"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“&lt;w:br/&gt;”)}}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A8A190C" w14:textId="20D5DF74"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5A3F8F6" w14:textId="2D814CAD"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DCDA217" w14:textId="7614BE1B"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18392A0" w14:textId="00603A1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w:t>
            </w:r>
            <w:r w:rsidRPr="00055C1B">
              <w:rPr>
                <w:rFonts w:ascii="Times New Roman" w:hAnsi="Times New Roman"/>
                <w:sz w:val="21"/>
                <w:szCs w:val="21"/>
              </w:rPr>
              <w:lastRenderedPageBreak/>
              <w:t>eng|replace(“\t”, “&lt;w:br/&gt;”) }}</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D03C719" w14:textId="49C1AC8D"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“&lt;w:br/&gt;”) }}</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072D737" w14:textId="6DEF836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“&lt;w:br/&gt;”)}}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04ECA196" w14:textId="6D658ABA" w:rsidR="00B477C0" w:rsidRDefault="00B477C0"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DB0969" w:rsidRPr="00BD6AC9" w14:paraId="188CD901"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0207748" w14:textId="77777777" w:rsidR="00DB0969" w:rsidRPr="00BD6AC9" w:rsidRDefault="00DB0969"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DB0969" w:rsidRPr="00BD6AC9" w14:paraId="2A2D437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E6DB8A7" w14:textId="77777777" w:rsidR="00DB0969" w:rsidRPr="00343C93" w:rsidRDefault="00DB0969"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0251CED7"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778BE70"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0E2E883D"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B0969" w:rsidRPr="00BD6AC9" w14:paraId="7CFAF346"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81BB4B"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DB0969" w:rsidRPr="00BD6AC9" w14:paraId="23CABFAB"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253CC20"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DB0969" w:rsidRPr="00BD6AC9" w14:paraId="4AD7C2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427C702"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50A60E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A35760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FFEF0F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52702E6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4B199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1C4D8F04"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6744D1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BF486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348417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6058EE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E4952F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DFFEBE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08C1A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0FAC06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C58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1AD6F9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9D9E8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494BBB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50E6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DB0969" w:rsidRPr="00BD6AC9" w14:paraId="3135AB5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F1040F"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DB0969" w:rsidRPr="00BD6AC9" w14:paraId="39226F8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2FACDB1"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1AB1FC22"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56B9BBC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1C88D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9C1074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E6592E4"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DB0969" w:rsidRPr="00BD6AC9" w14:paraId="29975CF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D3FF49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DB0969" w:rsidRPr="00BD6AC9" w14:paraId="437AE01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D618DE"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6684CBC5"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0F8A3D94"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56917A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6BBD470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75B67F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8B0F31B"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76B345D"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C4C0A9"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1FC3F3"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EAD0F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041333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0571E3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92E541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15D7808"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9D2BE2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4D57939"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C9822C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E9757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BF2D9B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DB0969" w:rsidRPr="00BD6AC9" w14:paraId="15509F0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EF5C34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69D10742"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F0D602"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24EF3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3A0C1C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104E8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394CBF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3675A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DB0969" w:rsidRPr="00BD6AC9" w14:paraId="749C012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04EA851"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DB0969" w:rsidRPr="00BD6AC9" w14:paraId="07024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FE4BA7D"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24D3235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3001AA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60B1BC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336B54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4D65AC2"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E64B41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85ED577"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3005A8"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55C63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FA0F63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D120FC4"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8F3BB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95DB9AC"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A8E48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95428B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CAB099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9BAB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1D4C7C4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18038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DB0969" w:rsidRPr="00BD6AC9" w14:paraId="6FC8B00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48A4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757DBB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114D096"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1692C337"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0773DBC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94CC7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2380562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2C3903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DB0969" w:rsidRPr="00BD6AC9" w14:paraId="2033C88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76C36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MSH6</w:t>
            </w:r>
            <w:r w:rsidRPr="003E2D2B">
              <w:rPr>
                <w:rFonts w:ascii="Times New Roman" w:hAnsi="Times New Roman"/>
                <w:sz w:val="21"/>
                <w:szCs w:val="21"/>
              </w:rPr>
              <w:t>%}</w:t>
            </w:r>
          </w:p>
        </w:tc>
      </w:tr>
      <w:tr w:rsidR="00DB0969" w:rsidRPr="00BD6AC9" w14:paraId="291DB65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A0033E"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7EA96C2D"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A7EC50"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9219D8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9A5A73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30D2B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2B530EE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C6FA4B0"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0DCC94"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66E1F0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9A96ADE"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375B551"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B9C93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368B59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30A682D"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14B3A6C"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0D244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93609A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5213889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E923E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DB0969" w:rsidRPr="00BD6AC9" w14:paraId="18F72FD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C1F3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D85C2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F32C49"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54F6DCE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885486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F76B83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E41D30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C387DE0"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DB0969" w:rsidRPr="00BD6AC9" w14:paraId="24D328C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E4915BA"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DB0969" w:rsidRPr="00BD6AC9" w14:paraId="7D416D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D1556E"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20C73AB3"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1623A16C"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6FF46F2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F58C027"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AD0463F" w14:textId="77777777" w:rsidR="00DB0969" w:rsidRPr="00043230"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0323D3EE"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085FA4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EE00F3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4B4F7D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D94CFF1"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FA2C7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8898C6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FDB3E5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38F2F53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B6B4A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B3DF4F7"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2EB705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6EC6C4E3"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0EFA7"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DB0969" w:rsidRPr="00BD6AC9" w14:paraId="6A2C6EB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7C35E5"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7EC4DF0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5A0BBEC"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42562B3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6BA341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AE0283"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49C18537" w14:textId="77777777" w:rsidR="00DB0969" w:rsidRPr="001156DE" w:rsidRDefault="00DB0969"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%tr if a.gene_symbol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F20572" w14:textId="77777777" w:rsidR="001156DE" w:rsidRDefault="001156DE"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17E15C6" w14:textId="7AB1BA2A" w:rsidR="00114CCC" w:rsidRPr="00AA03FE"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114CC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2F331B" w:rsidRPr="00BD6AC9" w14:paraId="6F4946EC"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31C255B" w14:textId="77777777" w:rsidR="00114CCC" w:rsidRDefault="00114CCC"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1D654FD4"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lastRenderedPageBreak/>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5022624" w:rsidR="005F5B36" w:rsidRPr="00DB0969" w:rsidRDefault="005E310C" w:rsidP="00DB0969">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DB0969" w:rsidRPr="00DB0969">
              <w:rPr>
                <w:rFonts w:ascii="Times New Roman" w:hAnsi="Times New Roman"/>
                <w:bCs/>
                <w:sz w:val="21"/>
                <w:szCs w:val="21"/>
              </w:rPr>
              <w:t>{% if a.evi_sum.evi_split and a.evi_sum.evi_split.Predictive %}{{ a.evi_sum.evi_split.Predictive|xajdy_evi_summary</w:t>
            </w:r>
            <w:r w:rsidR="00EE03D1">
              <w:rPr>
                <w:rFonts w:ascii="Times New Roman" w:hAnsi="Times New Roman"/>
                <w:bCs/>
                <w:sz w:val="21"/>
                <w:szCs w:val="21"/>
              </w:rPr>
              <w:t>_v2</w:t>
            </w:r>
            <w:r w:rsidR="00DB0969" w:rsidRPr="00DB0969">
              <w:rPr>
                <w:rFonts w:ascii="Times New Roman" w:hAnsi="Times New Roman"/>
                <w:bCs/>
                <w:sz w:val="21"/>
                <w:szCs w:val="21"/>
              </w:rPr>
              <w:t>|e }}{% endif%}{% if a.xajdy_kras_a_prognostic%}{{ a.xajdy_kras_a_prognostic }}{% endif%}</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52B44065"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{%tr if not var.knb and not var.var_somatic.level_I +var.var_somatic.level_II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21E7B857" w14:textId="3B4EB931" w:rsidR="007B1154" w:rsidRDefault="00B622B8" w:rsidP="005E310C">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76C1CAF1" w14:textId="77777777" w:rsidR="00B622B8" w:rsidRDefault="00B622B8"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32D117D6"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0FFDF5F6" w14:textId="77777777" w:rsidTr="003376FD">
        <w:trPr>
          <w:trHeight w:val="454"/>
        </w:trPr>
        <w:tc>
          <w:tcPr>
            <w:tcW w:w="10348" w:type="dxa"/>
            <w:shd w:val="clear" w:color="auto" w:fill="D9D9D9"/>
            <w:vAlign w:val="center"/>
          </w:tcPr>
          <w:p w14:paraId="6DF2A056" w14:textId="1A8C3739"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C90E531" w14:textId="5D42FC20"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D9D15DA" w14:textId="77777777"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{%p if a.evi_sum.evi_split and a.evi_sum.evi_split.Predictive %}</w:t>
            </w:r>
          </w:p>
          <w:p w14:paraId="0E5C57CA" w14:textId="2B23F6AF"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a.evi_sum.evi_split.Predictive|xajdy_evi_summary</w:t>
            </w:r>
            <w:r w:rsidR="00EE03D1">
              <w:rPr>
                <w:rFonts w:ascii="Times New Roman" w:hAnsi="Times New Roman"/>
                <w:bCs/>
                <w:sz w:val="21"/>
                <w:szCs w:val="21"/>
              </w:rPr>
              <w:t>_v2</w:t>
            </w:r>
            <w:r w:rsidRPr="00DB0969">
              <w:rPr>
                <w:rFonts w:ascii="Times New Roman" w:hAnsi="Times New Roman"/>
                <w:bCs/>
                <w:sz w:val="21"/>
                <w:szCs w:val="21"/>
              </w:rPr>
              <w:t>|e }}</w:t>
            </w:r>
          </w:p>
          <w:p w14:paraId="4E6BB36F" w14:textId="5D52724D" w:rsidR="004F2D78"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lastRenderedPageBreak/>
              <w:t>{%p endif%}</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{%tr endfor%}</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054FBA0" w14:textId="5E4BC1BD" w:rsidR="00B622B8" w:rsidRPr="00B622B8" w:rsidRDefault="00B622B8" w:rsidP="005E310C">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44DB77D" w14:textId="4CB17EA9"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E00F32"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参照</w:t>
      </w:r>
      <w:r w:rsidRPr="00E00F32">
        <w:rPr>
          <w:rFonts w:ascii="Times New Roman" w:hAnsi="Times New Roman" w:hint="eastAsia"/>
          <w:color w:val="3B3838"/>
          <w:sz w:val="18"/>
          <w:szCs w:val="18"/>
          <w:lang w:val="en-CA"/>
        </w:rPr>
        <w:t>AMP/ASCO/CAP</w:t>
      </w:r>
      <w:r w:rsidRPr="00E00F32">
        <w:rPr>
          <w:rFonts w:ascii="Times New Roman" w:hAnsi="Times New Roman" w:hint="eastAsia"/>
          <w:color w:val="3B3838"/>
          <w:sz w:val="18"/>
          <w:szCs w:val="18"/>
          <w:lang w:val="en-CA"/>
        </w:rPr>
        <w:t>指南</w:t>
      </w:r>
      <w:r w:rsidRPr="00E00F32">
        <w:rPr>
          <w:rFonts w:ascii="Times New Roman" w:hAnsi="Times New Roman" w:hint="eastAsia"/>
          <w:color w:val="3B3838"/>
          <w:sz w:val="18"/>
          <w:szCs w:val="18"/>
          <w:lang w:val="en-CA"/>
        </w:rPr>
        <w:t>(Li, Marilyn M., et al. 2017)</w:t>
      </w:r>
      <w:r w:rsidRPr="00E00F32">
        <w:rPr>
          <w:rFonts w:ascii="Times New Roman" w:hAnsi="Times New Roman" w:hint="eastAsia"/>
          <w:color w:val="3B3838"/>
          <w:sz w:val="18"/>
          <w:szCs w:val="18"/>
          <w:lang w:val="en-CA"/>
        </w:rPr>
        <w:t>及</w:t>
      </w:r>
      <w:r w:rsidRPr="00E00F32">
        <w:rPr>
          <w:rFonts w:ascii="Times New Roman" w:hAnsi="Times New Roman" w:hint="eastAsia"/>
          <w:color w:val="3B3838"/>
          <w:sz w:val="18"/>
          <w:szCs w:val="18"/>
          <w:lang w:val="en-CA"/>
        </w:rPr>
        <w:t>OncoKB</w:t>
      </w:r>
      <w:r w:rsidRPr="00E00F32">
        <w:rPr>
          <w:rFonts w:ascii="Times New Roman" w:hAnsi="Times New Roman" w:hint="eastAsia"/>
          <w:color w:val="3B3838"/>
          <w:sz w:val="18"/>
          <w:szCs w:val="18"/>
          <w:lang w:val="en-CA"/>
        </w:rPr>
        <w:t>等公共数据库，本内部数据库将基因变异所对应的靶向药物敏感性分为</w:t>
      </w:r>
      <w:r w:rsidRPr="00E00F32">
        <w:rPr>
          <w:rFonts w:ascii="Times New Roman" w:hAnsi="Times New Roman" w:hint="eastAsia"/>
          <w:color w:val="3B3838"/>
          <w:sz w:val="18"/>
          <w:szCs w:val="18"/>
          <w:lang w:val="en-CA"/>
        </w:rPr>
        <w:t>ABCD</w:t>
      </w:r>
      <w:r w:rsidRPr="00E00F32">
        <w:rPr>
          <w:rFonts w:ascii="Times New Roman" w:hAnsi="Times New Roman" w:hint="eastAsia"/>
          <w:color w:val="3B3838"/>
          <w:sz w:val="18"/>
          <w:szCs w:val="18"/>
          <w:lang w:val="en-CA"/>
        </w:rPr>
        <w:t>四个等级：</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w:t>
      </w:r>
      <w:r w:rsidRPr="00E00F32">
        <w:rPr>
          <w:rFonts w:ascii="Times New Roman" w:hAnsi="Times New Roman" w:hint="eastAsia"/>
          <w:color w:val="3B3838"/>
          <w:sz w:val="18"/>
          <w:szCs w:val="18"/>
          <w:lang w:val="en-CA"/>
        </w:rPr>
        <w:t>FDA/NMPA</w:t>
      </w:r>
      <w:r w:rsidRPr="00E00F32">
        <w:rPr>
          <w:rFonts w:ascii="Times New Roman" w:hAnsi="Times New Roman" w:hint="eastAsia"/>
          <w:color w:val="3B3838"/>
          <w:sz w:val="18"/>
          <w:szCs w:val="18"/>
          <w:lang w:val="en-CA"/>
        </w:rPr>
        <w:t>批准，或来自于专业临床指南；</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级，较大规模的临床研究证实，且取得临床专家共识；</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级，在其他癌种中的</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级证据、或者已作为临床试验的筛选入组标准、或者有多个小型研究支持；</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E00F32">
        <w:rPr>
          <w:rFonts w:ascii="Times New Roman" w:hAnsi="Times New Roman" w:hint="eastAsia"/>
          <w:color w:val="3B3838"/>
          <w:sz w:val="18"/>
          <w:szCs w:val="18"/>
          <w:lang w:val="en-CA"/>
        </w:rPr>
        <w:t>I-IV</w:t>
      </w:r>
      <w:r w:rsidRPr="00E00F32">
        <w:rPr>
          <w:rFonts w:ascii="Times New Roman" w:hAnsi="Times New Roman" w:hint="eastAsia"/>
          <w:color w:val="3B3838"/>
          <w:sz w:val="18"/>
          <w:szCs w:val="18"/>
          <w:lang w:val="en-CA"/>
        </w:rPr>
        <w:t>四类：</w:t>
      </w:r>
      <w:r w:rsidRPr="00E00F32">
        <w:rPr>
          <w:rFonts w:ascii="Times New Roman" w:hAnsi="Times New Roman"/>
          <w:color w:val="3B3838"/>
          <w:sz w:val="18"/>
          <w:szCs w:val="18"/>
          <w:lang w:val="en-CA"/>
        </w:rPr>
        <w:t>Ⅰ</w:t>
      </w:r>
      <w:r w:rsidRPr="00E00F32">
        <w:rPr>
          <w:rFonts w:ascii="Times New Roman" w:hAnsi="Times New Roman" w:hint="eastAsia"/>
          <w:color w:val="3B3838"/>
          <w:sz w:val="18"/>
          <w:szCs w:val="18"/>
          <w:lang w:val="en-CA"/>
        </w:rPr>
        <w:t>类，具有明确临床意义（涵盖</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Ⅱ</w:t>
      </w:r>
      <w:r w:rsidRPr="00E00F32">
        <w:rPr>
          <w:rFonts w:ascii="Times New Roman" w:hAnsi="Times New Roman" w:hint="eastAsia"/>
          <w:color w:val="3B3838"/>
          <w:sz w:val="18"/>
          <w:szCs w:val="18"/>
          <w:lang w:val="en-CA"/>
        </w:rPr>
        <w:t>类，具有潜在临床意义（涵盖</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类，临床意义尚不明确；</w:t>
      </w:r>
      <w:r w:rsidRPr="00E00F32">
        <w:rPr>
          <w:rFonts w:ascii="Times New Roman" w:hAnsi="Times New Roman" w:hint="eastAsia"/>
          <w:color w:val="3B3838"/>
          <w:sz w:val="18"/>
          <w:szCs w:val="18"/>
          <w:lang w:val="en-CA"/>
        </w:rPr>
        <w:t>IV</w:t>
      </w:r>
      <w:r w:rsidRPr="00E00F32">
        <w:rPr>
          <w:rFonts w:ascii="Times New Roman" w:hAnsi="Times New Roman" w:hint="eastAsia"/>
          <w:color w:val="3B3838"/>
          <w:sz w:val="18"/>
          <w:szCs w:val="18"/>
          <w:lang w:val="en-CA"/>
        </w:rPr>
        <w:t>类，良性或可能良性变异。本报告中仅列出</w:t>
      </w:r>
      <w:r w:rsidRPr="00E00F32">
        <w:rPr>
          <w:rFonts w:ascii="Times New Roman" w:hAnsi="Times New Roman" w:hint="eastAsia"/>
          <w:color w:val="3B3838"/>
          <w:sz w:val="18"/>
          <w:szCs w:val="18"/>
          <w:lang w:val="en-CA"/>
        </w:rPr>
        <w:t>I-</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类变异。</w:t>
      </w:r>
    </w:p>
    <w:p w14:paraId="31558953"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本报告各基因的具体检测范围见</w:t>
      </w:r>
      <w:r w:rsidRPr="00E00F32">
        <w:rPr>
          <w:rFonts w:ascii="Times New Roman" w:hAnsi="Times New Roman" w:hint="eastAsia"/>
          <w:color w:val="3B3838"/>
          <w:sz w:val="18"/>
          <w:szCs w:val="18"/>
          <w:lang w:val="en-CA"/>
        </w:rPr>
        <w:t>后</w:t>
      </w:r>
      <w:r w:rsidRPr="00E00F32">
        <w:rPr>
          <w:rFonts w:ascii="Times New Roman" w:hAnsi="Times New Roman"/>
          <w:color w:val="3B3838"/>
          <w:sz w:val="18"/>
          <w:szCs w:val="18"/>
          <w:lang w:val="en-CA"/>
        </w:rPr>
        <w:t>。表格内未包含的基因为未检出。</w:t>
      </w:r>
    </w:p>
    <w:p w14:paraId="4B7EEB3C"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体细胞变异</w:t>
      </w:r>
      <w:r w:rsidRPr="00E00F32">
        <w:rPr>
          <w:rFonts w:ascii="Times New Roman" w:hAnsi="Times New Roman"/>
          <w:bCs/>
          <w:color w:val="3B3838"/>
          <w:sz w:val="18"/>
          <w:szCs w:val="18"/>
        </w:rPr>
        <w:t>：</w:t>
      </w:r>
      <w:r w:rsidRPr="00E00F32">
        <w:rPr>
          <w:rFonts w:ascii="Times New Roman" w:hAnsi="Times New Roman" w:hint="eastAsia"/>
          <w:bCs/>
          <w:color w:val="3B3838"/>
          <w:sz w:val="18"/>
          <w:szCs w:val="18"/>
        </w:rPr>
        <w:t>体</w:t>
      </w:r>
      <w:r w:rsidRPr="00E00F32">
        <w:rPr>
          <w:rFonts w:ascii="Times New Roman" w:hAnsi="Times New Roman"/>
          <w:bCs/>
          <w:color w:val="3B3838"/>
          <w:sz w:val="18"/>
          <w:szCs w:val="18"/>
        </w:rPr>
        <w:t>细胞中含有的突变，非胚系突变，不具遗传性，其中可能含有克隆性造血突变。</w:t>
      </w:r>
    </w:p>
    <w:p w14:paraId="404E6E7F"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突变丰度：该位点所有等位基因中，突变等位基因的具体占比。如突变丰度</w:t>
      </w:r>
      <w:r w:rsidRPr="00E00F32">
        <w:rPr>
          <w:rFonts w:ascii="Times New Roman" w:hAnsi="Times New Roman"/>
          <w:bCs/>
          <w:color w:val="3B3838"/>
          <w:sz w:val="18"/>
          <w:szCs w:val="18"/>
        </w:rPr>
        <w:t>5%</w:t>
      </w:r>
      <w:r w:rsidRPr="00E00F32">
        <w:rPr>
          <w:rFonts w:ascii="Times New Roman" w:hAnsi="Times New Roman"/>
          <w:bCs/>
          <w:color w:val="3B3838"/>
          <w:sz w:val="18"/>
          <w:szCs w:val="18"/>
        </w:rPr>
        <w:t>意为该位点含有</w:t>
      </w:r>
      <w:r w:rsidRPr="00E00F32">
        <w:rPr>
          <w:rFonts w:ascii="Times New Roman" w:hAnsi="Times New Roman"/>
          <w:bCs/>
          <w:color w:val="3B3838"/>
          <w:sz w:val="18"/>
          <w:szCs w:val="18"/>
        </w:rPr>
        <w:t>5%</w:t>
      </w:r>
      <w:r w:rsidRPr="00E00F32">
        <w:rPr>
          <w:rFonts w:ascii="Times New Roman" w:hAnsi="Times New Roman"/>
          <w:bCs/>
          <w:color w:val="3B3838"/>
          <w:sz w:val="18"/>
          <w:szCs w:val="18"/>
        </w:rPr>
        <w:t>的突变等位基因和</w:t>
      </w:r>
      <w:r w:rsidRPr="00E00F32">
        <w:rPr>
          <w:rFonts w:ascii="Times New Roman" w:hAnsi="Times New Roman"/>
          <w:bCs/>
          <w:color w:val="3B3838"/>
          <w:sz w:val="18"/>
          <w:szCs w:val="18"/>
        </w:rPr>
        <w:t>95%</w:t>
      </w:r>
      <w:r w:rsidRPr="00E00F32">
        <w:rPr>
          <w:rFonts w:ascii="Times New Roman" w:hAnsi="Times New Roman"/>
          <w:bCs/>
          <w:color w:val="3B3838"/>
          <w:sz w:val="18"/>
          <w:szCs w:val="18"/>
        </w:rPr>
        <w:t>的野生型等位基因。对于拷贝数变异结果，以发生扩增或缺失后的具体拷贝数（</w:t>
      </w:r>
      <w:r w:rsidRPr="00E00F32">
        <w:rPr>
          <w:rFonts w:ascii="Times New Roman" w:hAnsi="Times New Roman"/>
          <w:bCs/>
          <w:color w:val="3B3838"/>
          <w:sz w:val="18"/>
          <w:szCs w:val="18"/>
        </w:rPr>
        <w:t>CN</w:t>
      </w:r>
      <w:r w:rsidRPr="00E00F32">
        <w:rPr>
          <w:rFonts w:ascii="Times New Roman" w:hAnsi="Times New Roman"/>
          <w:bCs/>
          <w:color w:val="3B3838"/>
          <w:sz w:val="18"/>
          <w:szCs w:val="18"/>
        </w:rPr>
        <w:t>）表示，正常基因组为</w:t>
      </w:r>
      <w:r w:rsidRPr="00E00F32">
        <w:rPr>
          <w:rFonts w:ascii="Times New Roman" w:hAnsi="Times New Roman"/>
          <w:bCs/>
          <w:color w:val="3B3838"/>
          <w:sz w:val="18"/>
          <w:szCs w:val="18"/>
        </w:rPr>
        <w:t>2</w:t>
      </w:r>
      <w:r w:rsidRPr="00E00F32">
        <w:rPr>
          <w:rFonts w:ascii="Times New Roman" w:hAnsi="Times New Roman"/>
          <w:bCs/>
          <w:color w:val="3B3838"/>
          <w:sz w:val="18"/>
          <w:szCs w:val="18"/>
        </w:rPr>
        <w:t>个拷贝。</w:t>
      </w:r>
    </w:p>
    <w:p w14:paraId="18ABBB5D"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胚系</w:t>
      </w:r>
      <w:r w:rsidRPr="00E00F32">
        <w:rPr>
          <w:rFonts w:ascii="Times New Roman" w:hAnsi="Times New Roman" w:hint="eastAsia"/>
          <w:bCs/>
          <w:color w:val="3B3838"/>
          <w:sz w:val="18"/>
          <w:szCs w:val="18"/>
        </w:rPr>
        <w:t>变异</w:t>
      </w:r>
      <w:r w:rsidRPr="00E00F32">
        <w:rPr>
          <w:rFonts w:ascii="Times New Roman" w:hAnsi="Times New Roman"/>
          <w:bCs/>
          <w:color w:val="3B3838"/>
          <w:sz w:val="18"/>
          <w:szCs w:val="18"/>
        </w:rPr>
        <w:t>：胚胎发育时已经携带的突变，可能具有遗传性，但并非所有胚系突变都具有致病性。</w:t>
      </w:r>
      <w:r w:rsidRPr="00E00F32">
        <w:rPr>
          <w:rFonts w:ascii="Times New Roman" w:hAnsi="Times New Roman" w:hint="eastAsia"/>
          <w:bCs/>
          <w:color w:val="3B3838"/>
          <w:sz w:val="18"/>
          <w:szCs w:val="18"/>
        </w:rPr>
        <w:t>依据美国医学遗传学与基因组学学会（</w:t>
      </w:r>
      <w:r w:rsidRPr="00E00F32">
        <w:rPr>
          <w:rFonts w:ascii="Times New Roman" w:hAnsi="Times New Roman" w:hint="eastAsia"/>
          <w:bCs/>
          <w:color w:val="3B3838"/>
          <w:sz w:val="18"/>
          <w:szCs w:val="18"/>
        </w:rPr>
        <w:t>The American College of Medical Genetics and Genomics</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ACMG</w:t>
      </w:r>
      <w:r w:rsidRPr="00E00F32">
        <w:rPr>
          <w:rFonts w:ascii="Times New Roman" w:hAnsi="Times New Roman" w:hint="eastAsia"/>
          <w:bCs/>
          <w:color w:val="3B3838"/>
          <w:sz w:val="18"/>
          <w:szCs w:val="18"/>
        </w:rPr>
        <w:t>）相关指南，胚系变异的致病风险分为</w:t>
      </w:r>
      <w:r w:rsidRPr="00E00F32">
        <w:rPr>
          <w:rFonts w:ascii="Times New Roman" w:hAnsi="Times New Roman" w:hint="eastAsia"/>
          <w:bCs/>
          <w:color w:val="3B3838"/>
          <w:sz w:val="18"/>
          <w:szCs w:val="18"/>
        </w:rPr>
        <w:t>5</w:t>
      </w:r>
      <w:r w:rsidRPr="00E00F32">
        <w:rPr>
          <w:rFonts w:ascii="Times New Roman" w:hAnsi="Times New Roman" w:hint="eastAsia"/>
          <w:bCs/>
          <w:color w:val="3B3838"/>
          <w:sz w:val="18"/>
          <w:szCs w:val="18"/>
        </w:rPr>
        <w:t>级：致病、可能致病、意义未明、可能良性和良性。本报告仅展示</w:t>
      </w:r>
      <w:r w:rsidR="00AC02E1" w:rsidRPr="00E00F32">
        <w:rPr>
          <w:rFonts w:ascii="Times New Roman" w:hAnsi="Times New Roman"/>
          <w:bCs/>
          <w:color w:val="3B3838"/>
          <w:sz w:val="18"/>
          <w:szCs w:val="18"/>
        </w:rPr>
        <w:t>40</w:t>
      </w:r>
      <w:r w:rsidR="00F94F71" w:rsidRPr="00E00F32">
        <w:rPr>
          <w:rFonts w:ascii="Times New Roman" w:hAnsi="Times New Roman" w:hint="eastAsia"/>
          <w:bCs/>
          <w:color w:val="3B3838"/>
          <w:sz w:val="18"/>
          <w:szCs w:val="18"/>
        </w:rPr>
        <w:t>个遗传性肿瘤</w:t>
      </w:r>
      <w:r w:rsidR="00F94F71" w:rsidRPr="00E00F32">
        <w:rPr>
          <w:rFonts w:ascii="Times New Roman" w:hAnsi="Times New Roman" w:hint="eastAsia"/>
          <w:bCs/>
          <w:color w:val="3B3838"/>
          <w:sz w:val="18"/>
          <w:szCs w:val="18"/>
        </w:rPr>
        <w:t>/</w:t>
      </w:r>
      <w:r w:rsidR="00F94F71" w:rsidRPr="00E00F32">
        <w:rPr>
          <w:rFonts w:ascii="Times New Roman" w:hAnsi="Times New Roman" w:hint="eastAsia"/>
          <w:bCs/>
          <w:color w:val="3B3838"/>
          <w:sz w:val="18"/>
          <w:szCs w:val="18"/>
        </w:rPr>
        <w:t>综合征相关基因的</w:t>
      </w:r>
      <w:r w:rsidRPr="00E00F32">
        <w:rPr>
          <w:rFonts w:ascii="Times New Roman" w:hAnsi="Times New Roman" w:hint="eastAsia"/>
          <w:bCs/>
          <w:color w:val="3B3838"/>
          <w:sz w:val="18"/>
          <w:szCs w:val="18"/>
        </w:rPr>
        <w:t>致病、可能致病和意义未明的胚系变异</w:t>
      </w:r>
      <w:r w:rsidR="00A25292" w:rsidRPr="00E00F32">
        <w:rPr>
          <w:rFonts w:ascii="Times New Roman" w:hAnsi="Times New Roman" w:hint="eastAsia"/>
          <w:bCs/>
          <w:color w:val="3B3838"/>
          <w:sz w:val="18"/>
          <w:szCs w:val="18"/>
        </w:rPr>
        <w:t>（需做对照）</w:t>
      </w:r>
      <w:r w:rsidRPr="00E00F3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E00F32">
        <w:rPr>
          <w:rFonts w:ascii="Times New Roman" w:hAnsi="Times New Roman"/>
          <w:bCs/>
          <w:color w:val="3B3838"/>
          <w:sz w:val="18"/>
          <w:szCs w:val="18"/>
        </w:rPr>
        <w:t xml:space="preserve"> </w:t>
      </w:r>
    </w:p>
    <w:p w14:paraId="5B8FEE1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3C6720D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克隆性造血（</w:t>
      </w:r>
      <w:r w:rsidRPr="00E00F32">
        <w:rPr>
          <w:rFonts w:ascii="Times New Roman" w:hAnsi="Times New Roman" w:hint="eastAsia"/>
          <w:bCs/>
          <w:color w:val="3B3838"/>
          <w:sz w:val="18"/>
          <w:szCs w:val="18"/>
        </w:rPr>
        <w:t>Clonal Hematopoiesis CH</w:t>
      </w:r>
      <w:r w:rsidRPr="00E00F32">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E00F32">
        <w:rPr>
          <w:rFonts w:ascii="Times New Roman" w:hAnsi="Times New Roman" w:hint="eastAsia"/>
          <w:bCs/>
          <w:color w:val="3B3838"/>
          <w:sz w:val="18"/>
          <w:szCs w:val="18"/>
        </w:rPr>
        <w:t>DNMT3A</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TET2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ASXL1</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JAK2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SF3B1</w:t>
      </w:r>
      <w:r w:rsidRPr="00E00F32">
        <w:rPr>
          <w:rFonts w:ascii="Times New Roman" w:hAnsi="Times New Roman" w:hint="eastAsia"/>
          <w:bCs/>
          <w:color w:val="3B3838"/>
          <w:sz w:val="18"/>
          <w:szCs w:val="18"/>
        </w:rPr>
        <w:t>等基因中，</w:t>
      </w:r>
      <w:r w:rsidRPr="00E00F32">
        <w:rPr>
          <w:rFonts w:ascii="Times New Roman" w:hAnsi="Times New Roman" w:hint="eastAsia"/>
          <w:bCs/>
          <w:color w:val="3B3838"/>
          <w:sz w:val="18"/>
          <w:szCs w:val="18"/>
        </w:rPr>
        <w:t>90%</w:t>
      </w:r>
      <w:r w:rsidRPr="00E00F32">
        <w:rPr>
          <w:rFonts w:ascii="Times New Roman" w:hAnsi="Times New Roman" w:hint="eastAsia"/>
          <w:bCs/>
          <w:color w:val="3B3838"/>
          <w:sz w:val="18"/>
          <w:szCs w:val="18"/>
        </w:rPr>
        <w:t>的克隆性造血突变丰度</w:t>
      </w:r>
      <w:r w:rsidR="006961EA"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1%</w:t>
      </w:r>
      <w:r w:rsidR="00C26B99" w:rsidRPr="00E00F32">
        <w:rPr>
          <w:rFonts w:ascii="Times New Roman" w:hAnsi="Times New Roman" w:hint="eastAsia"/>
          <w:bCs/>
          <w:color w:val="3B3838"/>
          <w:sz w:val="18"/>
          <w:szCs w:val="18"/>
        </w:rPr>
        <w:t>。</w:t>
      </w:r>
    </w:p>
    <w:p w14:paraId="51C6E503" w14:textId="43F5811D" w:rsidR="00AB38B5"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基因多态性对化疗药物的药效学提示，参考</w:t>
      </w:r>
      <w:r w:rsidRPr="00E00F32">
        <w:rPr>
          <w:rFonts w:ascii="Times New Roman" w:hAnsi="Times New Roman" w:hint="eastAsia"/>
          <w:color w:val="3B3838"/>
          <w:sz w:val="18"/>
          <w:szCs w:val="18"/>
          <w:lang w:val="en-CA"/>
        </w:rPr>
        <w:t>PharmGKB</w:t>
      </w:r>
      <w:r w:rsidRPr="00E00F32">
        <w:rPr>
          <w:rFonts w:ascii="Times New Roman" w:hAnsi="Times New Roman" w:hint="eastAsia"/>
          <w:color w:val="3B3838"/>
          <w:sz w:val="18"/>
          <w:szCs w:val="18"/>
          <w:lang w:val="en-CA"/>
        </w:rPr>
        <w:t>数据库（</w:t>
      </w:r>
      <w:r w:rsidRPr="00E00F32">
        <w:rPr>
          <w:rFonts w:ascii="Times New Roman" w:hAnsi="Times New Roman" w:hint="eastAsia"/>
          <w:color w:val="3B3838"/>
          <w:sz w:val="18"/>
          <w:szCs w:val="18"/>
          <w:lang w:val="en-CA"/>
        </w:rPr>
        <w:t>https://www.pharmgkb.org</w:t>
      </w:r>
      <w:r w:rsidRPr="00E00F3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r w:rsidRPr="002D05C8">
        <w:rPr>
          <w:rFonts w:ascii="Times New Roman" w:hAnsi="Times New Roman"/>
          <w:color w:val="3B3838"/>
          <w:sz w:val="18"/>
          <w:szCs w:val="18"/>
          <w:lang w:val="en-CA"/>
        </w:rPr>
        <w:t>ctDNA</w:t>
      </w:r>
      <w:r w:rsidRPr="002D05C8">
        <w:rPr>
          <w:rFonts w:ascii="Times New Roman" w:hAnsi="Times New Roman"/>
          <w:color w:val="3B3838"/>
          <w:sz w:val="18"/>
          <w:szCs w:val="18"/>
          <w:lang w:val="en-CA"/>
        </w:rPr>
        <w:t>）源自病灶部位细胞释放入血液，但并非所有病变细胞的变异都能释放入血。</w:t>
      </w:r>
      <w:r w:rsidRPr="002D05C8">
        <w:rPr>
          <w:rFonts w:ascii="Times New Roman" w:hAnsi="Times New Roman"/>
          <w:color w:val="3B3838"/>
          <w:sz w:val="18"/>
          <w:szCs w:val="18"/>
          <w:lang w:val="en-CA"/>
        </w:rPr>
        <w:t>ctDNA</w:t>
      </w:r>
      <w:r w:rsidRPr="002D05C8">
        <w:rPr>
          <w:rFonts w:ascii="Times New Roman" w:hAnsi="Times New Roman"/>
          <w:color w:val="3B3838"/>
          <w:sz w:val="18"/>
          <w:szCs w:val="18"/>
          <w:lang w:val="en-CA"/>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FC3DC5">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E030A" w:rsidRPr="004E030A">
              <w:rPr>
                <w:rFonts w:ascii="Times New Roman" w:hAnsi="Times New Roman"/>
                <w:color w:val="3B3838"/>
              </w:rPr>
              <w:t>report_number</w:t>
            </w:r>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lastRenderedPageBreak/>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{{qc.dna_data_qc.mapping_ratio</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{{qc.dna_data_qc.uni20_uniq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726B5A" w:rsidRPr="007908EE" w14:paraId="10EC4883" w14:textId="77777777" w:rsidTr="005E310C">
        <w:trPr>
          <w:jc w:val="center"/>
        </w:trPr>
        <w:tc>
          <w:tcPr>
            <w:tcW w:w="3829" w:type="dxa"/>
            <w:tcBorders>
              <w:top w:val="dotted" w:sz="4" w:space="0" w:color="0000FF"/>
              <w:bottom w:val="dotted" w:sz="4" w:space="0" w:color="0000FF"/>
            </w:tcBorders>
            <w:shd w:val="clear" w:color="auto" w:fill="FFFFFF"/>
            <w:vAlign w:val="center"/>
          </w:tcPr>
          <w:p w14:paraId="6D93025E" w14:textId="56A5E915"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3BCEC749" w14:textId="35EBA358" w:rsidR="00726B5A" w:rsidRPr="00FC4559" w:rsidRDefault="00726B5A" w:rsidP="00726B5A">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6C00E2B" w14:textId="6D59B89A"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F34FA6" w:rsidRPr="007908EE" w14:paraId="176D8080" w14:textId="77777777" w:rsidTr="00A63A18">
        <w:trPr>
          <w:jc w:val="center"/>
        </w:trPr>
        <w:tc>
          <w:tcPr>
            <w:tcW w:w="10205" w:type="dxa"/>
            <w:gridSpan w:val="3"/>
            <w:tcBorders>
              <w:top w:val="dotted" w:sz="4" w:space="0" w:color="0000FF"/>
              <w:bottom w:val="dotted" w:sz="4" w:space="0" w:color="0000FF"/>
            </w:tcBorders>
            <w:shd w:val="clear" w:color="auto" w:fill="FFFFFF"/>
            <w:vAlign w:val="center"/>
          </w:tcPr>
          <w:p w14:paraId="0FA065C9" w14:textId="2C89AEDB"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sample.control_sample_id%}</w:t>
            </w:r>
          </w:p>
        </w:tc>
      </w:tr>
      <w:tr w:rsidR="00F34FA6" w:rsidRPr="007908EE" w14:paraId="5BBA4A64" w14:textId="77777777" w:rsidTr="005E310C">
        <w:trPr>
          <w:jc w:val="center"/>
        </w:trPr>
        <w:tc>
          <w:tcPr>
            <w:tcW w:w="3829" w:type="dxa"/>
            <w:tcBorders>
              <w:top w:val="dotted" w:sz="4" w:space="0" w:color="0000FF"/>
              <w:bottom w:val="dotted" w:sz="4" w:space="0" w:color="0000FF"/>
            </w:tcBorders>
            <w:shd w:val="clear" w:color="auto" w:fill="FFFFFF"/>
            <w:vAlign w:val="center"/>
          </w:tcPr>
          <w:p w14:paraId="50C71D1A" w14:textId="751BE823" w:rsidR="00F34FA6" w:rsidRP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1B45EC4" w14:textId="1B9172DE" w:rsidR="00F34FA6" w:rsidRPr="00FC4559" w:rsidRDefault="00D56985" w:rsidP="005E310C">
            <w:pPr>
              <w:spacing w:after="0" w:line="240" w:lineRule="exact"/>
              <w:jc w:val="center"/>
              <w:rPr>
                <w:rFonts w:ascii="Times New Roman" w:hAnsi="Times New Roman"/>
                <w:color w:val="3B3838"/>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7FA44364" w14:textId="5864F740" w:rsid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F34FA6" w:rsidRPr="007908EE" w14:paraId="3C50A55A" w14:textId="77777777" w:rsidTr="005343FD">
        <w:trPr>
          <w:jc w:val="center"/>
        </w:trPr>
        <w:tc>
          <w:tcPr>
            <w:tcW w:w="10205" w:type="dxa"/>
            <w:gridSpan w:val="3"/>
            <w:tcBorders>
              <w:top w:val="dotted" w:sz="4" w:space="0" w:color="0000FF"/>
              <w:bottom w:val="dotted" w:sz="4" w:space="0" w:color="0000FF"/>
            </w:tcBorders>
            <w:shd w:val="clear" w:color="auto" w:fill="FFFFFF"/>
            <w:vAlign w:val="center"/>
          </w:tcPr>
          <w:p w14:paraId="570D8268" w14:textId="47A85514"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27A1B92" w14:textId="77777777" w:rsidR="00D44726" w:rsidRPr="00B423AE"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3B32E025" w14:textId="32E0CE91"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if lib_quality_control and lib_quality_control.lib_dna_qc and lib_quality_control.lib_dna_qc.dna_qty and lib_quality_control.lib_dna_qc.dna_pre_library_qty %}</w:t>
            </w:r>
          </w:p>
          <w:p w14:paraId="29CDB9E5" w14:textId="709E03DA"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qc.dna_data_qc.cover_ratio_num &gt;= 0.95 and lib_quality_co</w:t>
            </w:r>
            <w:r w:rsidRPr="005E310C">
              <w:rPr>
                <w:rFonts w:ascii="Times New Roman" w:hAnsi="Times New Roman" w:hint="eastAsia"/>
                <w:color w:val="3B3838"/>
              </w:rPr>
              <w:t xml:space="preserve">ntrol.lib_dna_qc.dna_qty|float &gt;= </w:t>
            </w:r>
            <w:r>
              <w:rPr>
                <w:rFonts w:ascii="Times New Roman" w:hAnsi="Times New Roman"/>
                <w:color w:val="3B3838"/>
              </w:rPr>
              <w:t>2</w:t>
            </w:r>
            <w:r w:rsidRPr="005E310C">
              <w:rPr>
                <w:rFonts w:ascii="Times New Roman" w:hAnsi="Times New Roman" w:hint="eastAsia"/>
                <w:color w:val="3B3838"/>
              </w:rPr>
              <w:t>0 and lib_quality_control.lib_dna_qc.dna_pre_library_qty|float &gt;900</w:t>
            </w:r>
            <w:r w:rsidR="00D44726">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7906B92E"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qc.dna_data_qc.cover_ratio_num &gt;= 0.95 %}</w:t>
            </w:r>
            <w:r w:rsidRPr="005E310C">
              <w:rPr>
                <w:rFonts w:ascii="Times New Roman" w:hAnsi="Times New Roman" w:hint="eastAsia"/>
                <w:color w:val="3B3838"/>
              </w:rPr>
              <w:t>合格</w:t>
            </w:r>
            <w:r w:rsidR="0022343E"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251E4386" w14:textId="77777777" w:rsidR="005E310C"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4D131122" w14:textId="52CF7958" w:rsidR="00D44726"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FEC92C2"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if lib_quality_control and lib_quality_control.lib_dna_qc and lib_quality_control.lib_dna_qc.dna_qty and lib_quality_control.lib_dna_qc.dna_pre_library_qty %}</w:t>
            </w:r>
          </w:p>
          <w:p w14:paraId="61C718C8" w14:textId="762B3948"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qc.dna_data_qc.cover_ratio_num &gt;= 0.95 and lib_quality_co</w:t>
            </w:r>
            <w:r w:rsidRPr="005E310C">
              <w:rPr>
                <w:rFonts w:ascii="Times New Roman" w:hAnsi="Times New Roman" w:hint="eastAsia"/>
                <w:color w:val="3B3838"/>
              </w:rPr>
              <w:t xml:space="preserve">ntrol.lib_dna_qc.dna_qty|float &gt;= </w:t>
            </w:r>
            <w:r>
              <w:rPr>
                <w:rFonts w:ascii="Times New Roman" w:hAnsi="Times New Roman"/>
                <w:color w:val="3B3838"/>
              </w:rPr>
              <w:t>2</w:t>
            </w:r>
            <w:r w:rsidRPr="005E310C">
              <w:rPr>
                <w:rFonts w:ascii="Times New Roman" w:hAnsi="Times New Roman" w:hint="eastAsia"/>
                <w:color w:val="3B3838"/>
              </w:rPr>
              <w:t>0 and lib_quality_control.lib_dna_qc.dna_pre_library_qty|float &gt;900</w:t>
            </w:r>
            <w:r>
              <w:rPr>
                <w:rFonts w:ascii="Times New Roman" w:hAnsi="Times New Roman"/>
                <w:color w:val="3B3838"/>
              </w:rPr>
              <w:t xml:space="preserve"> </w:t>
            </w:r>
            <w:r w:rsidRPr="00D44726">
              <w:rPr>
                <w:rFonts w:ascii="Times New Roman" w:hAnsi="Times New Roman"/>
                <w:color w:val="3B3838"/>
                <w:highlight w:val="cyan"/>
              </w:rPr>
              <w:t xml:space="preserve">and </w:t>
            </w:r>
            <w:r w:rsidR="00D56985" w:rsidRPr="00D56985">
              <w:rPr>
                <w:rFonts w:ascii="Times New Roman" w:hAnsi="Times New Roman"/>
                <w:color w:val="3B3838"/>
              </w:rPr>
              <w:lastRenderedPageBreak/>
              <w:t>qc.control_data_qc.depth_mean_uniq</w:t>
            </w:r>
            <w:r w:rsidRPr="00D44726">
              <w:rPr>
                <w:rFonts w:ascii="Times New Roman" w:hAnsi="Times New Roman"/>
                <w:color w:val="3B3838"/>
                <w:highlight w:val="cyan"/>
              </w:rPr>
              <w:t>_num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E0E97AF"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00DDE50D" w14:textId="66BE9AAF"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qc.dna_data_qc.cover_ratio_num &gt;= 0.95 </w:t>
            </w:r>
            <w:r w:rsidRPr="00D44726">
              <w:rPr>
                <w:rFonts w:ascii="Times New Roman" w:hAnsi="Times New Roman"/>
                <w:color w:val="3B3838"/>
                <w:highlight w:val="cyan"/>
              </w:rPr>
              <w:t xml:space="preserve">and </w:t>
            </w:r>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BA8DA58" w14:textId="77777777" w:rsidR="00D44726" w:rsidRDefault="00D44726" w:rsidP="00D44726">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4CAB5B8A" w:rsidR="00D44726" w:rsidRPr="007908EE" w:rsidRDefault="00D44726" w:rsidP="005E310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4A607759" w:rsidR="00AB38B5" w:rsidRPr="007908EE" w:rsidRDefault="00AB38B5">
      <w:pPr>
        <w:spacing w:after="0" w:line="240" w:lineRule="auto"/>
        <w:jc w:val="left"/>
        <w:rPr>
          <w:rFonts w:ascii="Times New Roman" w:hAnsi="Times New Roman"/>
          <w:b/>
          <w:bCs/>
          <w:sz w:val="24"/>
          <w:szCs w:val="24"/>
        </w:rPr>
      </w:pPr>
    </w:p>
    <w:p w14:paraId="708FED12" w14:textId="77777777" w:rsidR="00F34FA6" w:rsidRDefault="00F34FA6" w:rsidP="00F34FA6">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C86C692" w14:textId="77777777" w:rsidR="00F34FA6" w:rsidRDefault="00F34FA6" w:rsidP="00F34FA6">
      <w:pPr>
        <w:spacing w:after="0" w:line="240" w:lineRule="auto"/>
        <w:rPr>
          <w:rFonts w:ascii="Times New Roman" w:hAnsi="Times New Roman"/>
          <w:b/>
          <w:bCs/>
          <w:sz w:val="24"/>
          <w:szCs w:val="24"/>
        </w:rPr>
      </w:pPr>
    </w:p>
    <w:p w14:paraId="397CB2C5" w14:textId="77777777" w:rsidR="00F34FA6" w:rsidRDefault="00F34FA6" w:rsidP="00F34FA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F34FA6" w14:paraId="3D7D7815"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FE3005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290DC1A"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4A58AAD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469EA1F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4EB872D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51ABAD0"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F34FA6" w14:paraId="4017917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1749227" w14:textId="1DBB662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34FA6" w14:paraId="05FE8411"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6333B3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5187B28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D984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BBC0BD" w14:textId="77777777" w:rsidR="00F34FA6" w:rsidRDefault="00F34FA6" w:rsidP="006A59F5">
            <w:pPr>
              <w:spacing w:after="0" w:line="240" w:lineRule="auto"/>
              <w:rPr>
                <w:rFonts w:ascii="Times New Roman" w:hAnsi="Times New Roman"/>
                <w:sz w:val="21"/>
                <w:szCs w:val="21"/>
              </w:rPr>
            </w:pPr>
          </w:p>
          <w:p w14:paraId="49DE07FF" w14:textId="77777777" w:rsidR="00F34FA6" w:rsidRPr="00714EF3"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5E5AC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37254AFD"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CBAA84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0FD74407"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505980E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14B31F3F"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36C27AFF" w14:textId="59D9990B"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DF54A92"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263ABD40"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67AFD8B"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75D874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1C6B97" w14:textId="77777777" w:rsidR="00F34FA6" w:rsidRDefault="00F34FA6" w:rsidP="006A59F5">
            <w:pPr>
              <w:spacing w:after="0" w:line="240" w:lineRule="auto"/>
              <w:rPr>
                <w:rFonts w:ascii="Times New Roman" w:hAnsi="Times New Roman"/>
                <w:sz w:val="21"/>
                <w:szCs w:val="21"/>
              </w:rPr>
            </w:pPr>
          </w:p>
          <w:p w14:paraId="3F5858C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5354E3"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6EC6CF3" w14:textId="54F9E575"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1E49AEA" w14:textId="287F6F73" w:rsidR="00F34FA6" w:rsidRPr="00F34FA6" w:rsidRDefault="00F34FA6"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BE346C0" w14:textId="2C208B31" w:rsid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78898E2" w14:textId="0BBB3261"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7AD46EAA" w14:textId="1CF6B8BC" w:rsidR="00F34FA6" w:rsidRDefault="00F34FA6" w:rsidP="00F34FA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27885E66" w14:textId="6D8B9589"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1EF48C47" w14:textId="7F052AC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4464459" w14:textId="292600C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AA50E36" w14:textId="16E270FB" w:rsidR="00F34FA6" w:rsidRP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F2D605A" w14:textId="3FE5CE64" w:rsidR="00F34FA6" w:rsidRP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71C49A5"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3420E9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83693EB"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D568C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6215BEF" w14:textId="6FAA1535"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AFC7CE0" w14:textId="1830E58C" w:rsidR="00F34FA6" w:rsidRDefault="00F34FA6"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8D097CB"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55C3AE3" w14:textId="77777777" w:rsidR="00F34FA6" w:rsidRPr="002512F1" w:rsidRDefault="00F34FA6" w:rsidP="006A59F5">
            <w:pPr>
              <w:spacing w:after="0" w:line="240" w:lineRule="auto"/>
              <w:rPr>
                <w:rFonts w:ascii="Times New Roman" w:hAnsi="Times New Roman"/>
                <w:sz w:val="21"/>
                <w:szCs w:val="21"/>
                <w:highlight w:val="green"/>
              </w:rPr>
            </w:pPr>
          </w:p>
          <w:p w14:paraId="5E4BDEC5"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1FAE1046"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3B305B3" w14:textId="77777777" w:rsidR="00F34FA6" w:rsidRDefault="00F34FA6" w:rsidP="006A59F5">
            <w:pPr>
              <w:spacing w:after="0" w:line="240" w:lineRule="auto"/>
              <w:rPr>
                <w:rFonts w:ascii="Times New Roman" w:hAnsi="Times New Roman"/>
                <w:sz w:val="21"/>
                <w:szCs w:val="21"/>
              </w:rPr>
            </w:pPr>
          </w:p>
          <w:p w14:paraId="35EE8DA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BBE042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63B34CD9"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70980F80"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978635" w14:textId="77777777" w:rsidR="00F34FA6" w:rsidRDefault="00F34FA6" w:rsidP="006A59F5">
            <w:pPr>
              <w:spacing w:after="0" w:line="240" w:lineRule="auto"/>
              <w:rPr>
                <w:rFonts w:ascii="Times New Roman" w:hAnsi="Times New Roman"/>
                <w:sz w:val="21"/>
                <w:szCs w:val="21"/>
              </w:rPr>
            </w:pPr>
          </w:p>
          <w:p w14:paraId="1404578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59E9955"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306D09B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6219FE3A"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1A3AEDF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61C89A23"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67CE166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683DE6D2" w14:textId="2A04DA23"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9CD0718"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3995E069"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45CEFAEE"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07D4DA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21A0884" w14:textId="77777777" w:rsidR="00F34FA6" w:rsidRDefault="00F34FA6" w:rsidP="006A59F5">
            <w:pPr>
              <w:spacing w:after="0" w:line="240" w:lineRule="auto"/>
              <w:rPr>
                <w:rFonts w:ascii="Times New Roman" w:hAnsi="Times New Roman"/>
                <w:sz w:val="21"/>
                <w:szCs w:val="21"/>
              </w:rPr>
            </w:pPr>
          </w:p>
          <w:p w14:paraId="4BC596E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63B0BC8"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23FFF20" w14:textId="4AC6DF38"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32095BE" w14:textId="413BEFCE" w:rsidR="002127B6" w:rsidRPr="00F34FA6" w:rsidRDefault="002127B6" w:rsidP="002127B6">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167DF6E" w14:textId="2C51A806"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8F32D0A"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致病性</w:t>
            </w:r>
          </w:p>
          <w:p w14:paraId="0413CDAD" w14:textId="626FCA80"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06C60EB0"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疑似致病性</w:t>
            </w:r>
          </w:p>
          <w:p w14:paraId="772E292F"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0EEF991"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意义不明确</w:t>
            </w:r>
          </w:p>
          <w:p w14:paraId="2AE91581" w14:textId="77777777" w:rsidR="002127B6" w:rsidRPr="00F34FA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032621" w14:textId="77777777" w:rsidR="002127B6" w:rsidRPr="00F34FA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C2B580C"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5DDB401"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4F56B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BE87D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B6E2963" w14:textId="4E32CF6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1564C7" w14:textId="77777777" w:rsidR="002127B6" w:rsidRDefault="002127B6" w:rsidP="002127B6">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C366C1E"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DE9ABA" w14:textId="77777777" w:rsidR="00F34FA6" w:rsidRPr="002512F1" w:rsidRDefault="00F34FA6" w:rsidP="006A59F5">
            <w:pPr>
              <w:spacing w:after="0" w:line="240" w:lineRule="auto"/>
              <w:rPr>
                <w:rFonts w:ascii="Times New Roman" w:hAnsi="Times New Roman"/>
                <w:sz w:val="21"/>
                <w:szCs w:val="21"/>
                <w:highlight w:val="green"/>
              </w:rPr>
            </w:pPr>
          </w:p>
          <w:p w14:paraId="3CE2DE10"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66DD5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EA32547" w14:textId="77777777" w:rsidR="00F34FA6" w:rsidRDefault="00F34FA6" w:rsidP="006A59F5">
            <w:pPr>
              <w:spacing w:after="0" w:line="240" w:lineRule="auto"/>
              <w:rPr>
                <w:rFonts w:ascii="Times New Roman" w:hAnsi="Times New Roman"/>
                <w:sz w:val="21"/>
                <w:szCs w:val="21"/>
              </w:rPr>
            </w:pPr>
          </w:p>
          <w:p w14:paraId="73D9CF9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F34FA6" w14:paraId="4DF9C0D2"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01D455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5855D9C3" w14:textId="77777777" w:rsidR="00F34FA6" w:rsidRDefault="00F34FA6" w:rsidP="00D33EB0">
      <w:pPr>
        <w:spacing w:after="0" w:line="240" w:lineRule="auto"/>
        <w:rPr>
          <w:rFonts w:ascii="Times New Roman" w:hAnsi="Times New Roman"/>
          <w:b/>
          <w:bCs/>
          <w:sz w:val="24"/>
          <w:szCs w:val="24"/>
        </w:rPr>
      </w:pPr>
    </w:p>
    <w:p w14:paraId="0D2C7AE9" w14:textId="460A841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1C7A1B7B" w14:textId="3AA97AEF" w:rsidR="00B72D91" w:rsidRDefault="00B72D91"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B72D91" w14:paraId="4453AF66"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00F213" w14:textId="77777777" w:rsidR="00B72D91" w:rsidRDefault="00B72D91" w:rsidP="0008354C">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p>
        </w:tc>
      </w:tr>
      <w:tr w:rsidR="00B72D91" w14:paraId="29768F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97CB67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71E2D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17BD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D932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7AAC9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C9D4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69DCD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4A2B9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r>
      <w:tr w:rsidR="00B72D91" w14:paraId="5EDB37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7881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E050CC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C956F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1AF01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7892F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AA25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6A934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A1F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r>
      <w:tr w:rsidR="00B72D91" w14:paraId="6DF16BA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ECAE3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E4853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DD6836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7B5D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0568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950AD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CD5C4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59F3F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r>
      <w:tr w:rsidR="00B72D91" w14:paraId="453C4B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1BCAB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1E97D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B332C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AEB2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145E9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D6473"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83864F"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9C492B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r>
      <w:tr w:rsidR="00B72D91" w14:paraId="7350D82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376D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A5D5B5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A84DC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07910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5312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EB675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E919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2813EB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B72D91" w14:paraId="2D04AD6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82891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D3427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CA92E0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57FD9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A7658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EF2C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308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E98E4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B72D91" w14:paraId="260D1A5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77C762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CCD58B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CD10DD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0CD52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5965F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AAD0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ADD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1FC67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r>
      <w:tr w:rsidR="00B72D91" w14:paraId="7A12CC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FB78EE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F15E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CEAB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7BD7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7D86E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AE317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ACE71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129579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r>
      <w:tr w:rsidR="00B72D91" w14:paraId="5FE336A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E4863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14EC8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FC427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2790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E9E24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9AC2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2FA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74761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r>
      <w:tr w:rsidR="00B72D91" w14:paraId="3FE50D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AB3BC5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4E41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46203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4F86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F21FD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C40A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089C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6DD08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B72D91" w14:paraId="730E267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13F095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565D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44F3E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4E156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96D4A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68B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39AF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5199F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r>
      <w:tr w:rsidR="00B72D91" w14:paraId="47DE48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0E5FBE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1FD4C3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62CE6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9414C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EDD4A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03297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5B63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0C81D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r>
      <w:tr w:rsidR="00B72D91" w14:paraId="4FAB35E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7E51D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A15A2E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B16776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F00A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BCA2C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5BE758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AF9A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9D947F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B72D91" w14:paraId="0716BF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63F0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AF4CF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C174F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B035C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6F7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C07B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5E2BED" w14:textId="77777777" w:rsidR="00B72D91" w:rsidRDefault="00B72D91"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AC8093A" w14:textId="77777777" w:rsidR="00B72D91" w:rsidRDefault="00B72D91" w:rsidP="0008354C">
            <w:pPr>
              <w:spacing w:after="0" w:line="240" w:lineRule="auto"/>
              <w:jc w:val="center"/>
              <w:textAlignment w:val="bottom"/>
              <w:rPr>
                <w:rFonts w:ascii="Times New Roman" w:hAnsi="Times New Roman"/>
                <w:sz w:val="18"/>
                <w:szCs w:val="18"/>
              </w:rPr>
            </w:pPr>
          </w:p>
        </w:tc>
      </w:tr>
    </w:tbl>
    <w:p w14:paraId="42E43BEC" w14:textId="77777777" w:rsidR="00B72D91" w:rsidRDefault="00B72D91" w:rsidP="00B72D91">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452BE20B" w14:textId="77777777" w:rsidR="00B72D91" w:rsidRDefault="00B72D91" w:rsidP="00B72D91">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6C530C5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p w14:paraId="33AB5CDA" w14:textId="77777777" w:rsidR="00B72D91" w:rsidRPr="00E83813" w:rsidRDefault="00B72D91" w:rsidP="00B72D91">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260D649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5829D0" w:rsidRDefault="00390BEA"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3A84F4DA"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{%p for a in (refer.fixed + refer.dynamic.s_var12 + refer.dynamic.g_var45 + refer.dynamic.knb)|unique%}</w:t>
      </w:r>
    </w:p>
    <w:p w14:paraId="7182BC0E"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{{a}}</w:t>
      </w:r>
    </w:p>
    <w:p w14:paraId="43B9DE91" w14:textId="5B206CFB" w:rsidR="00AB38B5"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{%p endfor%}</w:t>
      </w: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40C08" w14:textId="77777777" w:rsidR="00746EE3" w:rsidRDefault="00746EE3">
      <w:pPr>
        <w:spacing w:line="240" w:lineRule="auto"/>
      </w:pPr>
      <w:r>
        <w:separator/>
      </w:r>
    </w:p>
  </w:endnote>
  <w:endnote w:type="continuationSeparator" w:id="0">
    <w:p w14:paraId="3FA99E9F" w14:textId="77777777" w:rsidR="00746EE3" w:rsidRDefault="00746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3ECE7" w14:textId="77777777" w:rsidR="00746EE3" w:rsidRDefault="00746EE3">
      <w:pPr>
        <w:spacing w:after="0"/>
      </w:pPr>
      <w:r>
        <w:separator/>
      </w:r>
    </w:p>
  </w:footnote>
  <w:footnote w:type="continuationSeparator" w:id="0">
    <w:p w14:paraId="6E2FECB3" w14:textId="77777777" w:rsidR="00746EE3" w:rsidRDefault="00746E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E030A" w:rsidRPr="004E030A">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087"/>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C1B"/>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98E"/>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4CCC"/>
    <w:rsid w:val="001150B5"/>
    <w:rsid w:val="001156DE"/>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572"/>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4F49"/>
    <w:rsid w:val="001F5FAB"/>
    <w:rsid w:val="001F631F"/>
    <w:rsid w:val="001F6CF5"/>
    <w:rsid w:val="001F7739"/>
    <w:rsid w:val="00200F2D"/>
    <w:rsid w:val="00201C96"/>
    <w:rsid w:val="0020223D"/>
    <w:rsid w:val="002026DC"/>
    <w:rsid w:val="00203B00"/>
    <w:rsid w:val="00204FE0"/>
    <w:rsid w:val="00205C1E"/>
    <w:rsid w:val="00205F3F"/>
    <w:rsid w:val="00206A91"/>
    <w:rsid w:val="00206DF7"/>
    <w:rsid w:val="00211292"/>
    <w:rsid w:val="002127B6"/>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764"/>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6F5"/>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93D"/>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C49"/>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530"/>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2D78"/>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254"/>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25E"/>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233"/>
    <w:rsid w:val="00550BD7"/>
    <w:rsid w:val="00550CF0"/>
    <w:rsid w:val="005522E9"/>
    <w:rsid w:val="00553158"/>
    <w:rsid w:val="00553436"/>
    <w:rsid w:val="00554804"/>
    <w:rsid w:val="005556DD"/>
    <w:rsid w:val="005559A7"/>
    <w:rsid w:val="00556027"/>
    <w:rsid w:val="00556F1A"/>
    <w:rsid w:val="005572B3"/>
    <w:rsid w:val="005605AB"/>
    <w:rsid w:val="0056144D"/>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528"/>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B36"/>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3FB4"/>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6A2"/>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B5A"/>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6EE3"/>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B80"/>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031"/>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76A"/>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488F"/>
    <w:rsid w:val="008B4FF6"/>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4E90"/>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197"/>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5EF9"/>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03FE"/>
    <w:rsid w:val="00AA3810"/>
    <w:rsid w:val="00AA3C0D"/>
    <w:rsid w:val="00AA4723"/>
    <w:rsid w:val="00AA50C4"/>
    <w:rsid w:val="00AA554A"/>
    <w:rsid w:val="00AA6B42"/>
    <w:rsid w:val="00AA6D5B"/>
    <w:rsid w:val="00AA6F69"/>
    <w:rsid w:val="00AA7779"/>
    <w:rsid w:val="00AA7AC8"/>
    <w:rsid w:val="00AB0C98"/>
    <w:rsid w:val="00AB0DEB"/>
    <w:rsid w:val="00AB22C8"/>
    <w:rsid w:val="00AB2726"/>
    <w:rsid w:val="00AB2A5D"/>
    <w:rsid w:val="00AB2EF9"/>
    <w:rsid w:val="00AB3152"/>
    <w:rsid w:val="00AB38B5"/>
    <w:rsid w:val="00AB48CB"/>
    <w:rsid w:val="00AB4991"/>
    <w:rsid w:val="00AB55DB"/>
    <w:rsid w:val="00AB5ED7"/>
    <w:rsid w:val="00AB6342"/>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C660C"/>
    <w:rsid w:val="00AD06D7"/>
    <w:rsid w:val="00AD083B"/>
    <w:rsid w:val="00AD1657"/>
    <w:rsid w:val="00AD2AED"/>
    <w:rsid w:val="00AD3CC0"/>
    <w:rsid w:val="00AD4103"/>
    <w:rsid w:val="00AD42DB"/>
    <w:rsid w:val="00AD44D1"/>
    <w:rsid w:val="00AD4F74"/>
    <w:rsid w:val="00AD615A"/>
    <w:rsid w:val="00AD6725"/>
    <w:rsid w:val="00AD6A22"/>
    <w:rsid w:val="00AD6A9C"/>
    <w:rsid w:val="00AD7090"/>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7C0"/>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2B8"/>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2D9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27D"/>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369"/>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F2C"/>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1E8"/>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99C"/>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726"/>
    <w:rsid w:val="00D44D73"/>
    <w:rsid w:val="00D4530C"/>
    <w:rsid w:val="00D45567"/>
    <w:rsid w:val="00D45FDC"/>
    <w:rsid w:val="00D4643F"/>
    <w:rsid w:val="00D4750E"/>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985"/>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89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0969"/>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A2"/>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F32"/>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4F42"/>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3D1"/>
    <w:rsid w:val="00EE057B"/>
    <w:rsid w:val="00EE0BF1"/>
    <w:rsid w:val="00EE1AE1"/>
    <w:rsid w:val="00EE45CA"/>
    <w:rsid w:val="00EE5323"/>
    <w:rsid w:val="00EE6468"/>
    <w:rsid w:val="00EF0B64"/>
    <w:rsid w:val="00EF0CA2"/>
    <w:rsid w:val="00EF0D8F"/>
    <w:rsid w:val="00EF23F8"/>
    <w:rsid w:val="00EF2521"/>
    <w:rsid w:val="00EF2E7C"/>
    <w:rsid w:val="00EF3005"/>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4FA6"/>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728"/>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3DC5"/>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544</TotalTime>
  <Pages>19</Pages>
  <Words>4025</Words>
  <Characters>22949</Characters>
  <Application>Microsoft Office Word</Application>
  <DocSecurity>0</DocSecurity>
  <Lines>191</Lines>
  <Paragraphs>53</Paragraphs>
  <ScaleCrop>false</ScaleCrop>
  <Company>P R C</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130</cp:revision>
  <cp:lastPrinted>2024-05-24T10:36:00Z</cp:lastPrinted>
  <dcterms:created xsi:type="dcterms:W3CDTF">2024-05-24T07:03:00Z</dcterms:created>
  <dcterms:modified xsi:type="dcterms:W3CDTF">2025-10-10T01:43:00Z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