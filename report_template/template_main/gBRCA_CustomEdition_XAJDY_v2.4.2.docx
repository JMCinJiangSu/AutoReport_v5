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sample.gender</w:t>
            </w:r>
            <w:proofErr w:type="spellEnd"/>
            <w:proofErr w:type="gram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proofErr w:type="gramStart"/>
            <w:r w:rsidR="002B684C" w:rsidRPr="00F66D46">
              <w:rPr>
                <w:rFonts w:ascii="Times New Roman" w:hAnsi="Times New Roman"/>
                <w:sz w:val="24"/>
                <w:szCs w:val="24"/>
                <w:highlight w:val="yellow"/>
                <w:lang w:val="en-CA"/>
              </w:rPr>
              <w:t>sample.report</w:t>
            </w:r>
            <w:proofErr w:type="gramEnd"/>
            <w:r w:rsidR="002B684C" w:rsidRPr="00F66D46">
              <w:rPr>
                <w:rFonts w:ascii="Times New Roman" w:hAnsi="Times New Roman"/>
                <w:sz w:val="24"/>
                <w:szCs w:val="24"/>
                <w:highlight w:val="yellow"/>
                <w:lang w:val="en-CA"/>
              </w:rPr>
              <w: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sample.hosp</w:t>
            </w:r>
            <w:proofErr w:type="gramEnd"/>
            <w:r w:rsidR="002551B0" w:rsidRPr="002551B0">
              <w:rPr>
                <w:rFonts w:ascii="Times New Roman" w:hAnsi="Times New Roman"/>
                <w:sz w:val="24"/>
                <w:szCs w:val="24"/>
                <w:lang w:val="en-CA"/>
              </w:rPr>
              <w:t>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2BDBA63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w:t>
            </w:r>
            <w:r w:rsidR="00CA0844">
              <w:rPr>
                <w:rFonts w:ascii="Times New Roman" w:hAnsi="Times New Roman" w:hint="eastAsia"/>
                <w:sz w:val="24"/>
                <w:szCs w:val="24"/>
              </w:rPr>
              <w:t>（遗传筛查）</w:t>
            </w:r>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4800C00E"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B34636">
              <w:rPr>
                <w:rFonts w:ascii="Times New Roman" w:hAnsi="Times New Roman"/>
                <w:sz w:val="24"/>
                <w:szCs w:val="24"/>
              </w:rPr>
              <w:fldChar w:fldCharType="begin"/>
            </w:r>
            <w:r w:rsidR="00B34636">
              <w:rPr>
                <w:rFonts w:ascii="Times New Roman" w:hAnsi="Times New Roman"/>
                <w:sz w:val="24"/>
                <w:szCs w:val="24"/>
              </w:rPr>
              <w:instrText xml:space="preserve"> DATE \@ "yyyy-MM-dd" </w:instrText>
            </w:r>
            <w:r w:rsidR="00B34636">
              <w:rPr>
                <w:rFonts w:ascii="Times New Roman" w:hAnsi="Times New Roman"/>
                <w:sz w:val="24"/>
                <w:szCs w:val="24"/>
              </w:rPr>
              <w:fldChar w:fldCharType="separate"/>
            </w:r>
            <w:r w:rsidR="00E051DB">
              <w:rPr>
                <w:rFonts w:ascii="Times New Roman" w:hAnsi="Times New Roman"/>
                <w:noProof/>
                <w:sz w:val="24"/>
                <w:szCs w:val="24"/>
              </w:rPr>
              <w:t>2026-05-21</w:t>
            </w:r>
            <w:r w:rsidR="00B34636">
              <w:rPr>
                <w:rFonts w:ascii="Times New Roman" w:hAnsi="Times New Roman"/>
                <w:sz w:val="24"/>
                <w:szCs w:val="24"/>
              </w:rPr>
              <w:fldChar w:fldCharType="end"/>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37C2E66F" w:rsidR="00147485" w:rsidRDefault="005D0BCB">
            <w:pPr>
              <w:spacing w:after="0" w:line="0" w:lineRule="atLeast"/>
              <w:rPr>
                <w:rFonts w:ascii="Times New Roman" w:hAnsi="Times New Roman"/>
                <w:sz w:val="24"/>
                <w:szCs w:val="24"/>
                <w:lang w:val="en-CA"/>
              </w:rPr>
            </w:pPr>
            <w:r w:rsidRPr="005D0BCB">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33674DDE" w14:textId="4C929990"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50CC1CF" w14:textId="26E26291" w:rsidR="00B7345B" w:rsidRPr="00E051D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w:t>
            </w:r>
            <w:r w:rsidRPr="00B7345B">
              <w:rPr>
                <w:rFonts w:ascii="Times New Roman" w:hAnsi="Times New Roman"/>
                <w:bCs/>
                <w:sz w:val="21"/>
                <w:szCs w:val="21"/>
              </w:rPr>
              <w:lastRenderedPageBreak/>
              <w:t>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EAB60FE" w14:textId="55EC24A0"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4FB4C338"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0CF4293" w14:textId="64B2181A" w:rsidR="008753B3"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E7FDADF"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1967ACD4" w14:textId="5F45E0B2"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w:t>
            </w:r>
            <w:r w:rsidRPr="00B7345B">
              <w:rPr>
                <w:rFonts w:ascii="Times New Roman" w:hAnsi="Times New Roman"/>
                <w:bCs/>
                <w:sz w:val="21"/>
                <w:szCs w:val="21"/>
              </w:rPr>
              <w:lastRenderedPageBreak/>
              <w:t>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8C3660A" w14:textId="16C9ECF3"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2B2E8C0A"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F32CE35" w14:textId="33BF1F85" w:rsidR="008753B3"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551545"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9BDC630"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068DF0D"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241D7BB"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551545"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0856F12" w14:textId="6228EB04"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409F1EF" w14:textId="18C98838"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21E03F14" w14:textId="5B93E969"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D16E91B" w14:textId="546E57C1"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22F9AADE"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CF3D797" w14:textId="5F1CDC71" w:rsidR="00551545"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700D3"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78403F15" w14:textId="2829758F"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0515B8F" w14:textId="598FBEBF"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3C3238E4"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5EF4CB0" w14:textId="6DBD68A7" w:rsidR="00551545"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6B87D8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EB37A4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6691F4A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862E06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var.var_germline.level_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411A95FC"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551545" w:rsidRPr="00551545">
              <w:rPr>
                <w:rFonts w:ascii="Times New Roman" w:hAnsi="Times New Roman"/>
                <w:bCs/>
                <w:sz w:val="21"/>
                <w:szCs w:val="21"/>
              </w:rPr>
              <w:t xml:space="preserve">{% if </w:t>
            </w:r>
            <w:proofErr w:type="spellStart"/>
            <w:r w:rsidR="00551545" w:rsidRPr="00551545">
              <w:rPr>
                <w:rFonts w:ascii="Times New Roman" w:hAnsi="Times New Roman"/>
                <w:bCs/>
                <w:sz w:val="21"/>
                <w:szCs w:val="21"/>
              </w:rPr>
              <w:t>a.evi_sum.evi_split</w:t>
            </w:r>
            <w:proofErr w:type="spellEnd"/>
            <w:r w:rsidR="00551545" w:rsidRPr="00551545">
              <w:rPr>
                <w:rFonts w:ascii="Times New Roman" w:hAnsi="Times New Roman"/>
                <w:bCs/>
                <w:sz w:val="21"/>
                <w:szCs w:val="21"/>
              </w:rPr>
              <w:t xml:space="preserve"> and </w:t>
            </w:r>
            <w:proofErr w:type="spellStart"/>
            <w:r w:rsidR="00551545" w:rsidRPr="00551545">
              <w:rPr>
                <w:rFonts w:ascii="Times New Roman" w:hAnsi="Times New Roman"/>
                <w:bCs/>
                <w:sz w:val="21"/>
                <w:szCs w:val="21"/>
              </w:rPr>
              <w:t>a.evi_sum.evi_split.Predictive</w:t>
            </w:r>
            <w:proofErr w:type="spellEnd"/>
            <w:r w:rsidR="00551545" w:rsidRPr="00551545">
              <w:rPr>
                <w:rFonts w:ascii="Times New Roman" w:hAnsi="Times New Roman"/>
                <w:bCs/>
                <w:sz w:val="21"/>
                <w:szCs w:val="21"/>
              </w:rPr>
              <w:t xml:space="preserve"> %}{{ a.evi_sum.evi_split.Predictive|xajdy_evi_summary</w:t>
            </w:r>
            <w:r w:rsidR="003F75B9">
              <w:rPr>
                <w:rFonts w:ascii="Times New Roman" w:hAnsi="Times New Roman"/>
                <w:bCs/>
                <w:sz w:val="21"/>
                <w:szCs w:val="21"/>
              </w:rPr>
              <w:t>_v2</w:t>
            </w:r>
            <w:r w:rsidR="00551545" w:rsidRPr="00551545">
              <w:rPr>
                <w:rFonts w:ascii="Times New Roman" w:hAnsi="Times New Roman"/>
                <w:bCs/>
                <w:sz w:val="21"/>
                <w:szCs w:val="21"/>
              </w:rPr>
              <w:t>|e }}{% endif%}</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7642D"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2D05122"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5511B"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48C544C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DBE7970"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1C67D10"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505820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0A08506A" w14:textId="067B8B10"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571EFEB" w14:textId="7A959062"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33DBA30" w14:textId="56D0E820"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621C86A5"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263B7BA5" w14:textId="7B666585"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21B1EFE"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6CD336A4" w14:textId="2765FC74"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32BFBE0" w14:textId="0E92A60A"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396A85AF"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8A9BB65" w14:textId="46976516"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C8A3C1"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73F273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8B389F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AC0654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7642D"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BA61A6E"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E50AB7A"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CF460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AAADB86" w14:textId="6521DDF5"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A937F4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0434B013"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E3B99E" w14:textId="2F19FE5C"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11819BF5" w14:textId="2AF89471"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8F447D5" w14:textId="1D637F7B"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7E7496F5"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7242A3F" w14:textId="59D03A60"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43B89F24"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3F0EF50C" w14:textId="0D1E4FA7"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717F85AB" w14:textId="5EE27576" w:rsidR="00B7345B" w:rsidRPr="00B7345B" w:rsidRDefault="00B7345B" w:rsidP="00E051DB">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4437D5C0"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3955DE8" w14:textId="2D0FFE7E"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ECACB5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4E85B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A0ECACF"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48724A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4C23211E"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67642D" w:rsidRPr="00551545">
              <w:rPr>
                <w:rFonts w:ascii="Times New Roman" w:hAnsi="Times New Roman"/>
                <w:bCs/>
                <w:sz w:val="21"/>
                <w:szCs w:val="21"/>
              </w:rPr>
              <w:t xml:space="preserve">{% if </w:t>
            </w:r>
            <w:proofErr w:type="spellStart"/>
            <w:r w:rsidR="0067642D" w:rsidRPr="00551545">
              <w:rPr>
                <w:rFonts w:ascii="Times New Roman" w:hAnsi="Times New Roman"/>
                <w:bCs/>
                <w:sz w:val="21"/>
                <w:szCs w:val="21"/>
              </w:rPr>
              <w:t>a.evi_sum.evi_split</w:t>
            </w:r>
            <w:proofErr w:type="spellEnd"/>
            <w:r w:rsidR="0067642D" w:rsidRPr="00551545">
              <w:rPr>
                <w:rFonts w:ascii="Times New Roman" w:hAnsi="Times New Roman"/>
                <w:bCs/>
                <w:sz w:val="21"/>
                <w:szCs w:val="21"/>
              </w:rPr>
              <w:t xml:space="preserve"> and </w:t>
            </w:r>
            <w:proofErr w:type="spellStart"/>
            <w:r w:rsidR="0067642D" w:rsidRPr="00551545">
              <w:rPr>
                <w:rFonts w:ascii="Times New Roman" w:hAnsi="Times New Roman"/>
                <w:bCs/>
                <w:sz w:val="21"/>
                <w:szCs w:val="21"/>
              </w:rPr>
              <w:t>a.evi_sum.evi_split.Predictive</w:t>
            </w:r>
            <w:proofErr w:type="spellEnd"/>
            <w:r w:rsidR="0067642D" w:rsidRPr="00551545">
              <w:rPr>
                <w:rFonts w:ascii="Times New Roman" w:hAnsi="Times New Roman"/>
                <w:bCs/>
                <w:sz w:val="21"/>
                <w:szCs w:val="21"/>
              </w:rPr>
              <w:t xml:space="preserve"> %}{{ a.evi_sum.evi_split.Predictive|xajdy_evi_summary</w:t>
            </w:r>
            <w:r w:rsidR="006A6269">
              <w:rPr>
                <w:rFonts w:ascii="Times New Roman" w:hAnsi="Times New Roman"/>
                <w:bCs/>
                <w:sz w:val="21"/>
                <w:szCs w:val="21"/>
              </w:rPr>
              <w:t>_v2</w:t>
            </w:r>
            <w:r w:rsidR="0067642D" w:rsidRPr="00551545">
              <w:rPr>
                <w:rFonts w:ascii="Times New Roman" w:hAnsi="Times New Roman"/>
                <w:bCs/>
                <w:sz w:val="21"/>
                <w:szCs w:val="21"/>
              </w:rPr>
              <w:t>|e }}{% endif%}</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Pr>
                <w:rFonts w:ascii="Times New Roman" w:hAnsi="Times New Roman"/>
                <w:color w:val="3B3838"/>
                <w:lang w:eastAsia="en-US"/>
              </w:rPr>
              <w:t>library_</w:t>
            </w:r>
            <w:r>
              <w:rPr>
                <w:rFonts w:ascii="Times New Roman" w:hAnsi="Times New Roman"/>
                <w:color w:val="3B3838"/>
                <w:lang w:eastAsia="en-US"/>
              </w:rPr>
              <w:lastRenderedPageBreak/>
              <w:t>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qc.dna_data_qc.cleandata_gc_ratio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qc.dna_data_qc.cleandata_q30_num&gt;=0.75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05E1267" w14:textId="1C3597C9" w:rsidR="00481200" w:rsidRDefault="00481200">
      <w:pPr>
        <w:spacing w:after="0" w:line="240" w:lineRule="auto"/>
        <w:jc w:val="left"/>
        <w:rPr>
          <w:b/>
          <w:bCs/>
          <w:sz w:val="24"/>
          <w:szCs w:val="24"/>
        </w:rPr>
      </w:pPr>
      <w:bookmarkStart w:id="11" w:name="_Hlk170137826"/>
      <w:bookmarkEnd w:id="2"/>
      <w:bookmarkEnd w:id="3"/>
      <w:bookmarkEnd w:id="9"/>
    </w:p>
    <w:p w14:paraId="5F2F428A" w14:textId="3F992598" w:rsidR="008753B3" w:rsidRPr="002A4EF5" w:rsidRDefault="008753B3" w:rsidP="006D652A">
      <w:pPr>
        <w:spacing w:after="0" w:line="240" w:lineRule="auto"/>
        <w:jc w:val="left"/>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7DA00602" w14:textId="018DFFC0" w:rsidR="00DC162D" w:rsidRPr="00B34636" w:rsidRDefault="008753B3" w:rsidP="00B34636">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bookmarkEnd w:id="11"/>
    </w:p>
    <w:sectPr w:rsidR="00DC162D" w:rsidRPr="00B3463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88F5C" w14:textId="77777777" w:rsidR="00A1651B" w:rsidRDefault="00A1651B">
      <w:pPr>
        <w:spacing w:line="240" w:lineRule="auto"/>
      </w:pPr>
      <w:r>
        <w:separator/>
      </w:r>
    </w:p>
  </w:endnote>
  <w:endnote w:type="continuationSeparator" w:id="0">
    <w:p w14:paraId="0E5300D0" w14:textId="77777777" w:rsidR="00A1651B" w:rsidRDefault="00A165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79B00" w14:textId="77777777" w:rsidR="00441DE1" w:rsidRPr="00DF3104" w:rsidRDefault="00441DE1" w:rsidP="00441DE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005216A3" w14:textId="77777777" w:rsidR="00441DE1" w:rsidRPr="00E4766A" w:rsidRDefault="00441DE1" w:rsidP="00441DE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2CEE294" w14:textId="77777777" w:rsidR="00147485" w:rsidRPr="00441DE1" w:rsidRDefault="00147485">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217D" w14:textId="77777777" w:rsidR="00441DE1" w:rsidRPr="00DF3104" w:rsidRDefault="00441DE1" w:rsidP="00441DE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0629DA4" w14:textId="77777777" w:rsidR="00441DE1" w:rsidRPr="00E4766A" w:rsidRDefault="00441DE1" w:rsidP="00441DE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03DE8166" w14:textId="77777777" w:rsidR="00147485" w:rsidRPr="00441DE1"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9D730" w14:textId="77777777" w:rsidR="00A1651B" w:rsidRDefault="00A1651B">
      <w:pPr>
        <w:spacing w:after="0"/>
      </w:pPr>
      <w:r>
        <w:separator/>
      </w:r>
    </w:p>
  </w:footnote>
  <w:footnote w:type="continuationSeparator" w:id="0">
    <w:p w14:paraId="7FCCED4E" w14:textId="77777777" w:rsidR="00A1651B" w:rsidRDefault="00A165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3F0E"/>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3D66"/>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1DE1"/>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D1B"/>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0BCB"/>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298"/>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651B"/>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4636"/>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345B"/>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844"/>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1DB"/>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297</TotalTime>
  <Pages>1</Pages>
  <Words>2076</Words>
  <Characters>11836</Characters>
  <Application>Microsoft Office Word</Application>
  <DocSecurity>0</DocSecurity>
  <Lines>98</Lines>
  <Paragraphs>27</Paragraphs>
  <ScaleCrop>false</ScaleCrop>
  <Company>P R C</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康雅君</cp:lastModifiedBy>
  <cp:revision>161</cp:revision>
  <cp:lastPrinted>2024-05-24T10:36:00Z</cp:lastPrinted>
  <dcterms:created xsi:type="dcterms:W3CDTF">2024-05-24T07:03:00Z</dcterms:created>
  <dcterms:modified xsi:type="dcterms:W3CDTF">2026-05-21T05:38:00Z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