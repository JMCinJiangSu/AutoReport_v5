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r w:rsidR="00852AF8" w:rsidRPr="00F66D46">
              <w:rPr>
                <w:rFonts w:ascii="Times New Roman" w:hAnsi="Times New Roman"/>
                <w:sz w:val="24"/>
                <w:szCs w:val="24"/>
                <w:highlight w:val="yellow"/>
                <w:lang w:val="en-CA"/>
              </w:rPr>
              <w:t>sample.report_module_type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if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sample.report_date</w:t>
            </w:r>
            <w:proofErr w:type="spellEnd"/>
            <w:r w:rsidR="00C406E6" w:rsidRPr="002551B0">
              <w:rPr>
                <w:rFonts w:ascii="Times New Roman" w:hAnsi="Times New Roman"/>
                <w:sz w:val="24"/>
                <w:szCs w:val="24"/>
              </w:rPr>
              <w:t>}}</w:t>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6919B905" w14:textId="77777777" w:rsidTr="00404B08">
        <w:tc>
          <w:tcPr>
            <w:tcW w:w="709" w:type="dxa"/>
            <w:shd w:val="clear" w:color="auto" w:fill="auto"/>
            <w:vAlign w:val="center"/>
          </w:tcPr>
          <w:p w14:paraId="2613B67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35BD89C"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4591A5B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7F8E935F"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1BB8B16E"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177B7DA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778FA44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49E32D1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2B464BE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42DB011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66C581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21398B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7268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5D1EDB7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BE1B8B" w14:paraId="45D6F3F9" w14:textId="77777777" w:rsidTr="00404B08">
        <w:tc>
          <w:tcPr>
            <w:tcW w:w="709" w:type="dxa"/>
            <w:shd w:val="clear" w:color="auto" w:fill="auto"/>
            <w:vAlign w:val="center"/>
          </w:tcPr>
          <w:p w14:paraId="523DABD5"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022AC7"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152FE658"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69A46D7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4089AF0"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392CDD2D"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92DE815"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E38D98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65FCF43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3430DC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5194B9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1AA1424"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39B4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tc>
        <w:tc>
          <w:tcPr>
            <w:tcW w:w="1134" w:type="dxa"/>
            <w:shd w:val="clear" w:color="auto" w:fill="auto"/>
            <w:vAlign w:val="center"/>
          </w:tcPr>
          <w:p w14:paraId="0B4744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9DDAD28"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lastRenderedPageBreak/>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7DDE540A" w14:textId="77777777" w:rsidTr="000173A1">
        <w:trPr>
          <w:trHeight w:val="563"/>
        </w:trPr>
        <w:tc>
          <w:tcPr>
            <w:tcW w:w="1018" w:type="dxa"/>
            <w:shd w:val="clear" w:color="auto" w:fill="auto"/>
            <w:vAlign w:val="center"/>
          </w:tcPr>
          <w:p w14:paraId="19DCF585" w14:textId="067CA65B"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w:t>
            </w:r>
            <w:r w:rsidRPr="008753B3">
              <w:rPr>
                <w:rFonts w:ascii="Times New Roman" w:hAnsi="Times New Roman"/>
                <w:bCs/>
                <w:sz w:val="21"/>
                <w:szCs w:val="21"/>
              </w:rPr>
              <w:lastRenderedPageBreak/>
              <w:t>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0C316A6B" w14:textId="7BC11328"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2C1D279"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0B41ED5"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90FB808"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6DF13D2" w14:textId="77CD8771"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824D8E5"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lastRenderedPageBreak/>
              <w:t>/</w:t>
            </w:r>
          </w:p>
          <w:p w14:paraId="48A1917F"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2D8F2017"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66CECC6C"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w:t>
            </w:r>
            <w:r w:rsidRPr="00341E97">
              <w:rPr>
                <w:rFonts w:ascii="Times New Roman" w:hAnsi="Times New Roman"/>
                <w:bCs/>
                <w:sz w:val="21"/>
                <w:szCs w:val="21"/>
              </w:rPr>
              <w:lastRenderedPageBreak/>
              <w:t>S|xajdy_filter_regimen_level</w:t>
            </w:r>
            <w:proofErr w:type="spellEnd"/>
            <w:r w:rsidRPr="00341E97">
              <w:rPr>
                <w:rFonts w:ascii="Times New Roman" w:hAnsi="Times New Roman"/>
                <w:bCs/>
                <w:sz w:val="21"/>
                <w:szCs w:val="21"/>
              </w:rPr>
              <w:t xml:space="preserve"> %}</w:t>
            </w:r>
          </w:p>
          <w:p w14:paraId="268542AC"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15B887D"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F90129B"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5268D11"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52FE86F6"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6CD6941C"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7EFCE596"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4700AF97"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005D16B1"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E3C27D2"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4D05A84"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382D36C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3BA4012"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lastRenderedPageBreak/>
              <w:t>a.evi_sum.evi_split.Diagnostic</w:t>
            </w:r>
            <w:proofErr w:type="spellEnd"/>
            <w:r w:rsidRPr="00341E97">
              <w:rPr>
                <w:rFonts w:ascii="Times New Roman" w:hAnsi="Times New Roman"/>
                <w:bCs/>
                <w:sz w:val="21"/>
                <w:szCs w:val="21"/>
              </w:rPr>
              <w:t xml:space="preserve"> %}</w:t>
            </w:r>
          </w:p>
          <w:p w14:paraId="6B38BE84"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AF1AED5"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24CD1C57"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CC118CA"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6E0E3BC"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6F945296"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E70161" w14:paraId="2B7D0756" w14:textId="77777777" w:rsidTr="000173A1">
        <w:trPr>
          <w:trHeight w:val="699"/>
        </w:trPr>
        <w:tc>
          <w:tcPr>
            <w:tcW w:w="1018" w:type="dxa"/>
            <w:shd w:val="clear" w:color="auto" w:fill="auto"/>
            <w:vAlign w:val="center"/>
          </w:tcPr>
          <w:p w14:paraId="6411BA7F" w14:textId="675C21FF" w:rsidR="00E70161" w:rsidRDefault="00E70161" w:rsidP="00E70161">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E70161" w:rsidRDefault="00E70161" w:rsidP="00E70161">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1770C492"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1CA786F6"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1F14A6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0BF623B"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20EC750C"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5C2753B"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5018459A"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4E3317BC"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19226BA1"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87BB48"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A28910B"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315155AC"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623C2D4F"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39A30A4A"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3ECE8383"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13980F23"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B895D53"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FCE080D"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4E17BED4"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1DE4CF5"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167F799"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1C9294B5"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B3782E7"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BA5C828"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8028922" w14:textId="77777777" w:rsidTr="00082202">
        <w:trPr>
          <w:trHeight w:val="563"/>
        </w:trPr>
        <w:tc>
          <w:tcPr>
            <w:tcW w:w="1018" w:type="dxa"/>
            <w:shd w:val="clear" w:color="auto" w:fill="auto"/>
            <w:vAlign w:val="center"/>
          </w:tcPr>
          <w:p w14:paraId="01EBFFF3" w14:textId="6EBBB200"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shd w:val="clear" w:color="auto" w:fill="auto"/>
            <w:vAlign w:val="center"/>
          </w:tcPr>
          <w:p w14:paraId="45E31205" w14:textId="087AAD90"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778BABD"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7DA0CEFB"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D3169B9"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DFE4510" w14:textId="383FA073"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152E6EE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5B80D580"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850FF2C"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65A15E0"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3905F284"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34357803"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49DE90"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6EBFB20"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60DD90A"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5C4C1A04"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6E8EECEF"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7C2472B9"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1D52249C"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35342D2"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C375D6F"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30861EF"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03A1FC46"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5775B348"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596BB9AE"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4D8C6634"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1E39C0BE"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EF568A" w14:paraId="7C0A2373" w14:textId="77777777" w:rsidTr="00082202">
        <w:trPr>
          <w:trHeight w:val="699"/>
        </w:trPr>
        <w:tc>
          <w:tcPr>
            <w:tcW w:w="1018" w:type="dxa"/>
            <w:shd w:val="clear" w:color="auto" w:fill="auto"/>
            <w:vAlign w:val="center"/>
          </w:tcPr>
          <w:p w14:paraId="10A47690" w14:textId="174DB95E" w:rsidR="00EF568A" w:rsidRDefault="00EF568A" w:rsidP="00EF568A">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EF568A" w:rsidRDefault="00EF568A" w:rsidP="00EF568A">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1533735E" w14:textId="73CCAD71"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2FA182A"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F7DE783"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C2767C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15605D7" w14:textId="3A68A146"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5580EBC4"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660527F7"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AF7205F"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25A1C184"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4989B919"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438ECD3F"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64C992"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D95BE28"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ACCF62"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549CCE0C"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1E998E55"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03F622E8"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14A5D176"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6151AB"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886D0A3"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6FEA394"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61D63E9A"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0FE92394"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7E068CB3"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4F5FC7E"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BE42ED1"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HeteDel</w:t>
            </w:r>
            <w:proofErr w:type="spell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r w:rsidRPr="00635C5B">
              <w:rPr>
                <w:rFonts w:ascii="Times New Roman" w:hAnsi="Times New Roman"/>
                <w:bCs/>
                <w:sz w:val="21"/>
                <w:szCs w:val="21"/>
              </w:rPr>
              <w:t>HomoDel</w:t>
            </w:r>
            <w:proofErr w:type="spell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r w:rsidRPr="00D02D35">
              <w:rPr>
                <w:rFonts w:ascii="Times New Roman" w:hAnsi="Times New Roman"/>
                <w:bCs/>
                <w:sz w:val="21"/>
                <w:szCs w:val="21"/>
              </w:rPr>
              <w:t>a.gene_function|e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77777777"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var.var_germline.level_5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22FF0101"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var.var_germline.level_5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var.var_germline.level_5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r>
              <w:rPr>
                <w:rFonts w:ascii="Times New Roman" w:hAnsi="Times New Roman"/>
                <w:bCs/>
                <w:sz w:val="21"/>
                <w:szCs w:val="21"/>
              </w:rPr>
              <w:t>a.type</w:t>
            </w:r>
            <w:proofErr w:type="spell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77777777"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lastRenderedPageBreak/>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等公共数据库，本内部数据库将基因变异所对应的靶向药物敏感性分为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w:t>
            </w:r>
            <w:r w:rsidRPr="00756A04">
              <w:rPr>
                <w:rFonts w:ascii="Times New Roman" w:hAnsi="Times New Roman"/>
                <w:color w:val="3B3838"/>
              </w:rPr>
              <w:lastRenderedPageBreak/>
              <w:t xml:space="preserve">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lastRenderedPageBreak/>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w:t>
            </w:r>
            <w:r w:rsidRPr="00135611">
              <w:rPr>
                <w:rFonts w:ascii="Times New Roman" w:hAnsi="Times New Roman"/>
                <w:color w:val="3B3838"/>
              </w:rPr>
              <w:lastRenderedPageBreak/>
              <w:t>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r w:rsidRPr="00DE52F2">
              <w:rPr>
                <w:rFonts w:ascii="Times New Roman" w:hAnsi="Times New Roman"/>
                <w:color w:val="3B3838"/>
                <w:lang w:eastAsia="en-US"/>
              </w:rPr>
              <w:t>qc.control_data_qc.cleandata_gc_ratio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lastRenderedPageBreak/>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583FAFBE"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5B20E394" w14:textId="359A23BF" w:rsidR="00E37536" w:rsidRPr="00C820E7" w:rsidRDefault="00E37536" w:rsidP="00F94A0C">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r w:rsidRPr="00C820E7">
        <w:rPr>
          <w:rFonts w:ascii="Times New Roman" w:eastAsia="宋体" w:hAnsi="Times New Roman" w:hint="eastAsia"/>
          <w:color w:val="000000" w:themeColor="text1"/>
          <w:sz w:val="18"/>
          <w:szCs w:val="18"/>
        </w:rPr>
        <w:t>区热点突变。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77777777"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bookmarkEnd w:id="9"/>
    <w:p w14:paraId="7ECF0D3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中华医学会病理学分会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国家病理质控中心</w:t>
      </w:r>
      <w:r w:rsidRPr="00C820E7">
        <w:rPr>
          <w:rFonts w:ascii="Times New Roman" w:eastAsia="宋体" w:hAnsi="Times New Roman" w:hint="eastAsia"/>
          <w:b w:val="0"/>
          <w:bCs/>
          <w:color w:val="000000" w:themeColor="text1"/>
          <w:sz w:val="18"/>
          <w:szCs w:val="18"/>
          <w:shd w:val="clear" w:color="auto" w:fill="FFFFFF"/>
        </w:rPr>
        <w:t>. BRCA1/2</w:t>
      </w:r>
      <w:r w:rsidRPr="00C820E7">
        <w:rPr>
          <w:rFonts w:ascii="Times New Roman" w:eastAsia="宋体" w:hAnsi="Times New Roman" w:hint="eastAsia"/>
          <w:b w:val="0"/>
          <w:bCs/>
          <w:color w:val="000000" w:themeColor="text1"/>
          <w:sz w:val="18"/>
          <w:szCs w:val="18"/>
          <w:shd w:val="clear" w:color="auto" w:fill="FFFFFF"/>
        </w:rPr>
        <w:t>数据解读中国专家共识（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 .</w:t>
      </w:r>
      <w:r w:rsidRPr="00C820E7">
        <w:rPr>
          <w:rFonts w:ascii="Times New Roman" w:eastAsia="宋体" w:hAnsi="Times New Roman" w:hint="eastAsia"/>
          <w:b w:val="0"/>
          <w:bCs/>
          <w:color w:val="000000" w:themeColor="text1"/>
          <w:sz w:val="18"/>
          <w:szCs w:val="18"/>
          <w:shd w:val="clear" w:color="auto" w:fill="FFFFFF"/>
        </w:rPr>
        <w:t>中华病理学杂志</w:t>
      </w:r>
      <w:r w:rsidRPr="00C820E7">
        <w:rPr>
          <w:rFonts w:ascii="Times New Roman" w:eastAsia="宋体" w:hAnsi="Times New Roman" w:hint="eastAsia"/>
          <w:b w:val="0"/>
          <w:bCs/>
          <w:color w:val="000000" w:themeColor="text1"/>
          <w:sz w:val="18"/>
          <w:szCs w:val="18"/>
          <w:shd w:val="clear" w:color="auto" w:fill="FFFFFF"/>
        </w:rPr>
        <w:t>, 2021, 50(6): 565-571.</w:t>
      </w:r>
    </w:p>
    <w:p w14:paraId="683B391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中华医学会肿瘤学分会乳腺肿瘤学组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中国抗癌协会乳腺癌专业委员会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中国乳腺癌患者</w:t>
      </w:r>
      <w:r w:rsidRPr="00C820E7">
        <w:rPr>
          <w:rFonts w:ascii="Times New Roman" w:eastAsia="宋体" w:hAnsi="Times New Roman" w:hint="eastAsia"/>
          <w:b w:val="0"/>
          <w:bCs/>
          <w:color w:val="000000" w:themeColor="text1"/>
          <w:sz w:val="18"/>
          <w:szCs w:val="18"/>
          <w:shd w:val="clear" w:color="auto" w:fill="FFFFFF"/>
        </w:rPr>
        <w:t>BRCA1/2</w:t>
      </w:r>
      <w:r w:rsidRPr="00C820E7">
        <w:rPr>
          <w:rFonts w:ascii="Times New Roman" w:eastAsia="宋体" w:hAnsi="Times New Roman" w:hint="eastAsia"/>
          <w:b w:val="0"/>
          <w:bCs/>
          <w:color w:val="000000" w:themeColor="text1"/>
          <w:sz w:val="18"/>
          <w:szCs w:val="18"/>
          <w:shd w:val="clear" w:color="auto" w:fill="FFFFFF"/>
        </w:rPr>
        <w:t>基因检测与临床应用专家共识（</w:t>
      </w:r>
      <w:r w:rsidRPr="00C820E7">
        <w:rPr>
          <w:rFonts w:ascii="Times New Roman" w:eastAsia="宋体" w:hAnsi="Times New Roman" w:hint="eastAsia"/>
          <w:b w:val="0"/>
          <w:bCs/>
          <w:color w:val="000000" w:themeColor="text1"/>
          <w:sz w:val="18"/>
          <w:szCs w:val="18"/>
          <w:shd w:val="clear" w:color="auto" w:fill="FFFFFF"/>
        </w:rPr>
        <w:t>2018</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2018, 28(10): 787-800.</w:t>
      </w:r>
    </w:p>
    <w:p w14:paraId="430B2604"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中华医学会病理学分会分子病理学组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中国癌症防治杂志</w:t>
      </w:r>
      <w:r w:rsidRPr="00C820E7">
        <w:rPr>
          <w:rFonts w:ascii="Times New Roman" w:eastAsia="宋体" w:hAnsi="Times New Roman" w:hint="eastAsia"/>
          <w:b w:val="0"/>
          <w:bCs/>
          <w:color w:val="000000" w:themeColor="text1"/>
          <w:sz w:val="18"/>
          <w:szCs w:val="18"/>
          <w:shd w:val="clear" w:color="auto" w:fill="FFFFFF"/>
        </w:rPr>
        <w:t>, 2021, 13(4): 329-338.</w:t>
      </w:r>
    </w:p>
    <w:p w14:paraId="1DBE336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中华医学会妇科肿瘤学分会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卵巢癌</w:t>
      </w:r>
      <w:r w:rsidRPr="00C820E7">
        <w:rPr>
          <w:rFonts w:ascii="Times New Roman" w:eastAsia="宋体" w:hAnsi="Times New Roman" w:hint="eastAsia"/>
          <w:b w:val="0"/>
          <w:bCs/>
          <w:color w:val="000000" w:themeColor="text1"/>
          <w:sz w:val="18"/>
          <w:szCs w:val="18"/>
          <w:shd w:val="clear" w:color="auto" w:fill="FFFFFF"/>
        </w:rPr>
        <w:t>PARP</w:t>
      </w:r>
      <w:r w:rsidRPr="00C820E7">
        <w:rPr>
          <w:rFonts w:ascii="Times New Roman" w:eastAsia="宋体" w:hAnsi="Times New Roman" w:hint="eastAsia"/>
          <w:b w:val="0"/>
          <w:bCs/>
          <w:color w:val="000000" w:themeColor="text1"/>
          <w:sz w:val="18"/>
          <w:szCs w:val="18"/>
          <w:shd w:val="clear" w:color="auto" w:fill="FFFFFF"/>
        </w:rPr>
        <w:t>抑制剂临床应用指南（</w:t>
      </w:r>
      <w:r w:rsidRPr="00C820E7">
        <w:rPr>
          <w:rFonts w:ascii="Times New Roman" w:eastAsia="宋体" w:hAnsi="Times New Roman" w:hint="eastAsia"/>
          <w:b w:val="0"/>
          <w:bCs/>
          <w:color w:val="000000" w:themeColor="text1"/>
          <w:sz w:val="18"/>
          <w:szCs w:val="18"/>
          <w:shd w:val="clear" w:color="auto" w:fill="FFFFFF"/>
        </w:rPr>
        <w:t>2022</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现代妇产科进展</w:t>
      </w:r>
      <w:r w:rsidRPr="00C820E7">
        <w:rPr>
          <w:rFonts w:ascii="Times New Roman" w:eastAsia="宋体" w:hAnsi="Times New Roman" w:hint="eastAsia"/>
          <w:b w:val="0"/>
          <w:bCs/>
          <w:color w:val="000000" w:themeColor="text1"/>
          <w:sz w:val="18"/>
          <w:szCs w:val="18"/>
          <w:shd w:val="clear" w:color="auto" w:fill="FFFFFF"/>
        </w:rPr>
        <w:t>,2022,31(8):561-572.</w:t>
      </w:r>
    </w:p>
    <w:p w14:paraId="24C7E3D8"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中国临床肿瘤学会前列腺癌专业委员会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中国前列腺癌患者基因检测专家共识（</w:t>
      </w:r>
      <w:r w:rsidRPr="00C820E7">
        <w:rPr>
          <w:rFonts w:ascii="Times New Roman" w:eastAsia="宋体" w:hAnsi="Times New Roman" w:hint="eastAsia"/>
          <w:b w:val="0"/>
          <w:bCs/>
          <w:color w:val="000000" w:themeColor="text1"/>
          <w:sz w:val="18"/>
          <w:szCs w:val="18"/>
          <w:shd w:val="clear" w:color="auto" w:fill="FFFFFF"/>
        </w:rPr>
        <w:t>2020</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2020, 30(7): 551-560.</w:t>
      </w:r>
    </w:p>
    <w:p w14:paraId="237CA9FD"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Oncology-Genetic/Familial High-Risk Assessment: Breast, Ovarian, and Pancreatic. (version 2.2024)[EB/OL]. http://www.nccn.org</w:t>
      </w:r>
    </w:p>
    <w:p w14:paraId="0092248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Oncology-Breast Cancer Risk Reduction. (version 1.2024)[EB/OL]. http://www.nccn.org</w:t>
      </w:r>
    </w:p>
    <w:p w14:paraId="019126AB"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Oncology-Ovarian Cancer Including Fallopian Tube Cancer and Primary Peritoneal Cancer. (version 2.2023)[EB/OL]. http://www.nccn.org</w:t>
      </w:r>
    </w:p>
    <w:p w14:paraId="388521C0"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Oncology-Breast Cancer. (version 4.2023)[EB/OL]. http://www.nccn.org</w:t>
      </w:r>
    </w:p>
    <w:p w14:paraId="666C877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Oncology-Prostate Cancer. (version 4.2023)[EB/OL]. http://www.nccn.org</w:t>
      </w:r>
    </w:p>
    <w:p w14:paraId="6C96DBF7"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Oncology-Pancreatic Adenocarcinoma. (version 2.2023)[EB/OL]. http://www.nccn.org</w:t>
      </w:r>
    </w:p>
    <w:p w14:paraId="728181D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王秋菊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沈亦平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邬玲仟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陈少科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陈子江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方向东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傅松滨</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龚瑶琴</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黄荷凤</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郝晓柯</w:t>
      </w:r>
      <w:r w:rsidRPr="00C820E7">
        <w:rPr>
          <w:rFonts w:ascii="Times New Roman" w:eastAsia="宋体" w:hAnsi="Times New Roman" w:hint="eastAsia"/>
          <w:b w:val="0"/>
          <w:bCs/>
          <w:color w:val="000000" w:themeColor="text1"/>
          <w:sz w:val="18"/>
          <w:szCs w:val="18"/>
          <w:shd w:val="clear" w:color="auto" w:fill="FFFFFF"/>
        </w:rPr>
        <w:t xml:space="preserve"> 12, </w:t>
      </w:r>
      <w:r w:rsidRPr="00C820E7">
        <w:rPr>
          <w:rFonts w:ascii="Times New Roman" w:eastAsia="宋体" w:hAnsi="Times New Roman" w:hint="eastAsia"/>
          <w:b w:val="0"/>
          <w:bCs/>
          <w:color w:val="000000" w:themeColor="text1"/>
          <w:sz w:val="18"/>
          <w:szCs w:val="18"/>
          <w:shd w:val="clear" w:color="auto" w:fill="FFFFFF"/>
        </w:rPr>
        <w:t>冀小平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李红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梁波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廖灿</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乔杰</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苏海翔</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魏军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王树玉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王晓红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邢清和</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徐湘民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袁慧军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杨正林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周从容</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周文浩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曾勇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张学军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黄涛生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郑茜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秦胜营</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于世辉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关静</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王洪阳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王大勇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赵立东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王慧君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孔令印</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宣黎明</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冒燕</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祝轶君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徐君玲</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王剑青</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赵婷</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秦一丁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夏滢颖</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樊丽霞</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赵丁丁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邱浩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贺林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遗传变异分类标准与指南</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中国科学：生命科学</w:t>
      </w:r>
      <w:r w:rsidRPr="00C820E7">
        <w:rPr>
          <w:rFonts w:ascii="Times New Roman" w:eastAsia="宋体" w:hAnsi="Times New Roman" w:hint="eastAsia"/>
          <w:b w:val="0"/>
          <w:bCs/>
          <w:color w:val="000000" w:themeColor="text1"/>
          <w:sz w:val="18"/>
          <w:szCs w:val="18"/>
          <w:shd w:val="clear" w:color="auto" w:fill="FFFFFF"/>
        </w:rPr>
        <w:t>, 2017, 47(6): 668-688.</w:t>
      </w:r>
    </w:p>
    <w:p w14:paraId="7BA8EE66"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Li MM, Datto M, </w:t>
      </w:r>
      <w:proofErr w:type="spellStart"/>
      <w:r w:rsidRPr="00C820E7">
        <w:rPr>
          <w:rFonts w:ascii="Times New Roman" w:eastAsia="宋体" w:hAnsi="Times New Roman"/>
          <w:b w:val="0"/>
          <w:bCs/>
          <w:color w:val="000000" w:themeColor="text1"/>
          <w:sz w:val="18"/>
          <w:szCs w:val="18"/>
          <w:shd w:val="clear" w:color="auto" w:fill="FFFFFF"/>
        </w:rPr>
        <w:t>Duncavage</w:t>
      </w:r>
      <w:proofErr w:type="spellEnd"/>
      <w:r w:rsidRPr="00C820E7">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二代测序临床报告解读专家组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二代测序临床报告解读指引</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循证医学</w:t>
      </w:r>
      <w:r w:rsidRPr="00C820E7">
        <w:rPr>
          <w:rFonts w:ascii="Times New Roman" w:eastAsia="宋体" w:hAnsi="Times New Roman" w:hint="eastAsia"/>
          <w:b w:val="0"/>
          <w:bCs/>
          <w:color w:val="000000" w:themeColor="text1"/>
          <w:sz w:val="18"/>
          <w:szCs w:val="18"/>
          <w:shd w:val="clear" w:color="auto" w:fill="FFFFFF"/>
        </w:rPr>
        <w:t>, 2020, 20(4): 193-202.</w:t>
      </w:r>
    </w:p>
    <w:p w14:paraId="1DEF6001" w14:textId="77777777" w:rsidR="00EF568A" w:rsidRPr="00DC162D" w:rsidRDefault="00EF568A" w:rsidP="00EF568A">
      <w:pPr>
        <w:pStyle w:val="aff3"/>
        <w:numPr>
          <w:ilvl w:val="0"/>
          <w:numId w:val="2"/>
        </w:numPr>
        <w:spacing w:line="240" w:lineRule="auto"/>
        <w:ind w:left="252" w:hangingChars="140" w:hanging="252"/>
        <w:rPr>
          <w:rFonts w:ascii="Times New Roman" w:eastAsia="宋体" w:hAnsi="Times New Roman"/>
          <w:b w:val="0"/>
          <w:color w:val="000000" w:themeColor="text1"/>
          <w:sz w:val="18"/>
          <w:szCs w:val="18"/>
          <w:highlight w:val="magenta"/>
          <w:shd w:val="clear" w:color="auto" w:fill="FFFFFF"/>
        </w:rPr>
      </w:pPr>
      <w:r w:rsidRPr="00DC162D">
        <w:rPr>
          <w:rFonts w:ascii="Times New Roman" w:hAnsi="Times New Roman"/>
          <w:b w:val="0"/>
          <w:color w:val="000000" w:themeColor="text1"/>
          <w:sz w:val="18"/>
          <w:szCs w:val="18"/>
          <w:highlight w:val="magenta"/>
          <w:shd w:val="clear" w:color="auto" w:fill="FFFFFF"/>
        </w:rPr>
        <w:t xml:space="preserve">{%p if </w:t>
      </w:r>
      <w:proofErr w:type="spellStart"/>
      <w:r w:rsidRPr="00DC162D">
        <w:rPr>
          <w:rFonts w:ascii="Times New Roman" w:hAnsi="Times New Roman"/>
          <w:b w:val="0"/>
          <w:color w:val="000000" w:themeColor="text1"/>
          <w:sz w:val="18"/>
          <w:szCs w:val="18"/>
          <w:highlight w:val="magenta"/>
          <w:shd w:val="clear" w:color="auto" w:fill="FFFFFF"/>
        </w:rPr>
        <w:t>judge_brca_cnv</w:t>
      </w:r>
      <w:proofErr w:type="spellEnd"/>
      <w:r w:rsidRPr="00DC162D">
        <w:rPr>
          <w:rFonts w:ascii="Times New Roman" w:hAnsi="Times New Roman"/>
          <w:b w:val="0"/>
          <w:color w:val="000000" w:themeColor="text1"/>
          <w:sz w:val="18"/>
          <w:szCs w:val="18"/>
          <w:highlight w:val="magenta"/>
          <w:shd w:val="clear" w:color="auto" w:fill="FFFFFF"/>
        </w:rPr>
        <w:t xml:space="preserve"> == “</w:t>
      </w:r>
      <w:proofErr w:type="spellStart"/>
      <w:r w:rsidRPr="00DC162D">
        <w:rPr>
          <w:rFonts w:ascii="Times New Roman" w:hAnsi="Times New Roman"/>
          <w:b w:val="0"/>
          <w:color w:val="000000" w:themeColor="text1"/>
          <w:sz w:val="18"/>
          <w:szCs w:val="18"/>
          <w:highlight w:val="magenta"/>
          <w:shd w:val="clear" w:color="auto" w:fill="FFFFFF"/>
        </w:rPr>
        <w:t>mlpa</w:t>
      </w:r>
      <w:proofErr w:type="spellEnd"/>
      <w:r w:rsidRPr="00DC162D">
        <w:rPr>
          <w:rFonts w:ascii="Times New Roman" w:hAnsi="Times New Roman"/>
          <w:b w:val="0"/>
          <w:color w:val="000000" w:themeColor="text1"/>
          <w:sz w:val="18"/>
          <w:szCs w:val="18"/>
          <w:highlight w:val="magenta"/>
          <w:shd w:val="clear" w:color="auto" w:fill="FFFFFF"/>
        </w:rPr>
        <w:t>”%}</w:t>
      </w:r>
    </w:p>
    <w:p w14:paraId="0342C981"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(refer.dynamic.</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mlpa</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mlpa</w:t>
      </w:r>
      <w:r w:rsidRPr="00625B02">
        <w:rPr>
          <w:rFonts w:ascii="Times New Roman" w:eastAsia="宋体" w:hAnsi="Times New Roman"/>
          <w:b w:val="0"/>
          <w:bCs/>
          <w:color w:val="000000" w:themeColor="text1"/>
          <w:sz w:val="18"/>
          <w:szCs w:val="18"/>
          <w:shd w:val="clear" w:color="auto" w:fill="FFFFFF"/>
        </w:rPr>
        <w:t>)|unique %}</w:t>
      </w:r>
    </w:p>
    <w:p w14:paraId="343903C0"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A51A4D6" w14:textId="77777777" w:rsid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92D662D" w14:textId="77777777" w:rsid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else%}</w:t>
      </w:r>
    </w:p>
    <w:p w14:paraId="5DB5D4A4"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(refer.dynamic.</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)|unique %}</w:t>
      </w:r>
    </w:p>
    <w:p w14:paraId="23AB8101"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580CCA6" w14:textId="77777777" w:rsidR="00EF568A" w:rsidRPr="00DC162D"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2390F3C" w14:textId="4A75B17D" w:rsidR="004E479F" w:rsidRP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endif%}</w:t>
      </w:r>
    </w:p>
    <w:sectPr w:rsidR="004E479F" w:rsidRPr="00EF568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E44EC" w14:textId="77777777" w:rsidR="00957AFE" w:rsidRDefault="00957AFE">
      <w:pPr>
        <w:spacing w:line="240" w:lineRule="auto"/>
      </w:pPr>
      <w:r>
        <w:separator/>
      </w:r>
    </w:p>
  </w:endnote>
  <w:endnote w:type="continuationSeparator" w:id="0">
    <w:p w14:paraId="0CFDCC4F" w14:textId="77777777" w:rsidR="00957AFE" w:rsidRDefault="00957A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8D2CB" w14:textId="77777777" w:rsidR="00957AFE" w:rsidRDefault="00957AFE">
      <w:pPr>
        <w:spacing w:after="0"/>
      </w:pPr>
      <w:r>
        <w:separator/>
      </w:r>
    </w:p>
  </w:footnote>
  <w:footnote w:type="continuationSeparator" w:id="0">
    <w:p w14:paraId="796B0C5A" w14:textId="77777777" w:rsidR="00957AFE" w:rsidRDefault="00957A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141</TotalTime>
  <Pages>19</Pages>
  <Words>3602</Words>
  <Characters>20537</Characters>
  <Application>Microsoft Office Word</Application>
  <DocSecurity>0</DocSecurity>
  <Lines>171</Lines>
  <Paragraphs>48</Paragraphs>
  <ScaleCrop>false</ScaleCrop>
  <Company>P R C</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107</cp:revision>
  <cp:lastPrinted>2024-05-24T10:36:00Z</cp:lastPrinted>
  <dcterms:created xsi:type="dcterms:W3CDTF">2024-05-24T07:03:00Z</dcterms:created>
  <dcterms:modified xsi:type="dcterms:W3CDTF">2025-03-19T03:06:00Z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