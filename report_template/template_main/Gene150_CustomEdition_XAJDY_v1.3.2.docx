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2"/>
        <w:gridCol w:w="310"/>
        <w:gridCol w:w="1833"/>
        <w:gridCol w:w="1406"/>
        <w:gridCol w:w="137"/>
        <w:gridCol w:w="3260"/>
      </w:tblGrid>
      <w:tr w:rsidR="009169CE" w14:paraId="460A5F45" w14:textId="77777777" w:rsidTr="004428FC">
        <w:trPr>
          <w:trHeight w:val="20"/>
        </w:trPr>
        <w:tc>
          <w:tcPr>
            <w:tcW w:w="10348" w:type="dxa"/>
            <w:gridSpan w:val="6"/>
            <w:shd w:val="clear" w:color="auto" w:fill="E7E6E6"/>
          </w:tcPr>
          <w:p w14:paraId="4D0EA630"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9169CE" w14:paraId="7F56102E" w14:textId="77777777" w:rsidTr="00B930C8">
        <w:trPr>
          <w:trHeight w:val="20"/>
        </w:trPr>
        <w:tc>
          <w:tcPr>
            <w:tcW w:w="3712" w:type="dxa"/>
            <w:gridSpan w:val="2"/>
            <w:vAlign w:val="center"/>
          </w:tcPr>
          <w:p w14:paraId="16F5C01F" w14:textId="0E113199" w:rsidR="009169CE" w:rsidRDefault="009169CE" w:rsidP="004428F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sample.patient_name</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sample.patient_name</w:t>
            </w:r>
            <w:proofErr w:type="spellEnd"/>
            <w:r w:rsidR="00C57E5C" w:rsidRPr="002551B0">
              <w:rPr>
                <w:rFonts w:ascii="Times New Roman" w:hAnsi="Times New Roman"/>
                <w:sz w:val="24"/>
                <w:szCs w:val="24"/>
              </w:rPr>
              <w:t xml:space="preserve"> }}{%else%}{%endif%}</w:t>
            </w:r>
          </w:p>
        </w:tc>
        <w:tc>
          <w:tcPr>
            <w:tcW w:w="3376" w:type="dxa"/>
            <w:gridSpan w:val="3"/>
            <w:vAlign w:val="center"/>
          </w:tcPr>
          <w:p w14:paraId="6CD827DF" w14:textId="70F9532C"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C57E5C" w:rsidRPr="002551B0">
              <w:rPr>
                <w:rFonts w:ascii="Times New Roman" w:hAnsi="Times New Roman"/>
                <w:sz w:val="24"/>
                <w:szCs w:val="24"/>
                <w:lang w:val="en-CA"/>
              </w:rPr>
              <w:t xml:space="preserve">{%if </w:t>
            </w:r>
            <w:proofErr w:type="spellStart"/>
            <w:proofErr w:type="gramStart"/>
            <w:r w:rsidR="00C57E5C" w:rsidRPr="002551B0">
              <w:rPr>
                <w:rFonts w:ascii="Times New Roman" w:hAnsi="Times New Roman"/>
                <w:sz w:val="24"/>
                <w:szCs w:val="24"/>
                <w:lang w:val="en-CA"/>
              </w:rPr>
              <w:t>sample.gender</w:t>
            </w:r>
            <w:proofErr w:type="spellEnd"/>
            <w:proofErr w:type="gramEnd"/>
            <w:r w:rsidR="00C57E5C" w:rsidRPr="002551B0">
              <w:rPr>
                <w:rFonts w:ascii="Times New Roman" w:hAnsi="Times New Roman"/>
                <w:sz w:val="24"/>
                <w:szCs w:val="24"/>
                <w:lang w:val="en-CA"/>
              </w:rPr>
              <w:t xml:space="preserve">%}{{ </w:t>
            </w:r>
            <w:proofErr w:type="spellStart"/>
            <w:r w:rsidR="00C57E5C" w:rsidRPr="002551B0">
              <w:rPr>
                <w:rFonts w:ascii="Times New Roman" w:hAnsi="Times New Roman"/>
                <w:sz w:val="24"/>
                <w:szCs w:val="24"/>
                <w:lang w:val="en-CA"/>
              </w:rPr>
              <w:t>sample.gender</w:t>
            </w:r>
            <w:proofErr w:type="spellEnd"/>
            <w:r w:rsidR="00C57E5C" w:rsidRPr="002551B0">
              <w:rPr>
                <w:rFonts w:ascii="Times New Roman" w:hAnsi="Times New Roman"/>
                <w:sz w:val="24"/>
                <w:szCs w:val="24"/>
                <w:lang w:val="en-CA"/>
              </w:rPr>
              <w:t xml:space="preserve"> }}{%else%}{%endif%}</w:t>
            </w:r>
          </w:p>
        </w:tc>
        <w:tc>
          <w:tcPr>
            <w:tcW w:w="3260" w:type="dxa"/>
            <w:vAlign w:val="center"/>
          </w:tcPr>
          <w:p w14:paraId="3B7E8235" w14:textId="27F8B97E"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C57E5C" w:rsidRPr="002551B0">
              <w:rPr>
                <w:rFonts w:ascii="Times New Roman" w:hAnsi="Times New Roman" w:hint="eastAsia"/>
                <w:sz w:val="24"/>
                <w:szCs w:val="24"/>
                <w:lang w:val="en-CA"/>
              </w:rPr>
              <w:t xml:space="preserve">{%if </w:t>
            </w:r>
            <w:proofErr w:type="spellStart"/>
            <w:r w:rsidR="00C57E5C" w:rsidRPr="002551B0">
              <w:rPr>
                <w:rFonts w:ascii="Times New Roman" w:hAnsi="Times New Roman" w:hint="eastAsia"/>
                <w:sz w:val="24"/>
                <w:szCs w:val="24"/>
                <w:lang w:val="en-CA"/>
              </w:rPr>
              <w:t>sample.age</w:t>
            </w:r>
            <w:proofErr w:type="spellEnd"/>
            <w:r w:rsidR="00C57E5C" w:rsidRPr="002551B0">
              <w:rPr>
                <w:rFonts w:ascii="Times New Roman" w:hAnsi="Times New Roman" w:hint="eastAsia"/>
                <w:sz w:val="24"/>
                <w:szCs w:val="24"/>
                <w:lang w:val="en-CA"/>
              </w:rPr>
              <w:t xml:space="preserve">%}{{ </w:t>
            </w:r>
            <w:proofErr w:type="spellStart"/>
            <w:r w:rsidR="00C57E5C" w:rsidRPr="002551B0">
              <w:rPr>
                <w:rFonts w:ascii="Times New Roman" w:hAnsi="Times New Roman" w:hint="eastAsia"/>
                <w:sz w:val="24"/>
                <w:szCs w:val="24"/>
                <w:lang w:val="en-CA"/>
              </w:rPr>
              <w:t>sample.age</w:t>
            </w:r>
            <w:proofErr w:type="spellEnd"/>
            <w:r w:rsidR="00C57E5C" w:rsidRPr="002551B0">
              <w:rPr>
                <w:rFonts w:ascii="Times New Roman" w:hAnsi="Times New Roman" w:hint="eastAsia"/>
                <w:sz w:val="24"/>
                <w:szCs w:val="24"/>
                <w:lang w:val="en-CA"/>
              </w:rPr>
              <w:t>}}</w:t>
            </w:r>
            <w:r w:rsidR="00C57E5C" w:rsidRPr="002551B0">
              <w:rPr>
                <w:rFonts w:ascii="Times New Roman" w:hAnsi="Times New Roman" w:hint="eastAsia"/>
                <w:sz w:val="24"/>
                <w:szCs w:val="24"/>
                <w:lang w:val="en-CA"/>
              </w:rPr>
              <w:t>岁</w:t>
            </w:r>
            <w:r w:rsidR="00C57E5C" w:rsidRPr="002551B0">
              <w:rPr>
                <w:rFonts w:ascii="Times New Roman" w:hAnsi="Times New Roman" w:hint="eastAsia"/>
                <w:sz w:val="24"/>
                <w:szCs w:val="24"/>
                <w:lang w:val="en-CA"/>
              </w:rPr>
              <w:t>{%else%}{%endif%}</w:t>
            </w:r>
          </w:p>
        </w:tc>
      </w:tr>
      <w:tr w:rsidR="009169CE" w14:paraId="522475AF" w14:textId="77777777" w:rsidTr="00B930C8">
        <w:trPr>
          <w:trHeight w:val="20"/>
        </w:trPr>
        <w:tc>
          <w:tcPr>
            <w:tcW w:w="3712" w:type="dxa"/>
            <w:gridSpan w:val="2"/>
            <w:vAlign w:val="center"/>
          </w:tcPr>
          <w:p w14:paraId="23B7A841" w14:textId="38AA17BA"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F16722" w:rsidRPr="00F66D46">
              <w:rPr>
                <w:rFonts w:ascii="Times New Roman" w:hAnsi="Times New Roman" w:hint="eastAsia"/>
                <w:sz w:val="24"/>
                <w:szCs w:val="24"/>
                <w:highlight w:val="yellow"/>
                <w:lang w:val="en-CA"/>
              </w:rPr>
              <w:t>{</w:t>
            </w:r>
            <w:r w:rsidR="00F16722" w:rsidRPr="00F66D46">
              <w:rPr>
                <w:rFonts w:ascii="Times New Roman" w:hAnsi="Times New Roman"/>
                <w:sz w:val="24"/>
                <w:szCs w:val="24"/>
                <w:highlight w:val="yellow"/>
                <w:lang w:val="en-CA"/>
              </w:rPr>
              <w:t xml:space="preserve">%if </w:t>
            </w:r>
            <w:proofErr w:type="spellStart"/>
            <w:r w:rsidR="00F16722" w:rsidRPr="00F66D46">
              <w:rPr>
                <w:rFonts w:ascii="Times New Roman" w:hAnsi="Times New Roman"/>
                <w:sz w:val="24"/>
                <w:szCs w:val="24"/>
                <w:highlight w:val="yellow"/>
                <w:lang w:val="en-CA"/>
              </w:rPr>
              <w:t>sample.report_module_type</w:t>
            </w:r>
            <w:proofErr w:type="spellEnd"/>
            <w:r w:rsidR="00F16722" w:rsidRPr="00F66D46">
              <w:rPr>
                <w:rFonts w:ascii="Times New Roman" w:hAnsi="Times New Roman"/>
                <w:sz w:val="24"/>
                <w:szCs w:val="24"/>
                <w:highlight w:val="yellow"/>
                <w:lang w:val="en-CA"/>
              </w:rPr>
              <w:t xml:space="preserve"> == “hospital”%</w:t>
            </w:r>
            <w:r w:rsidR="00F16722" w:rsidRPr="00F66D46">
              <w:rPr>
                <w:rFonts w:ascii="Times New Roman" w:hAnsi="Times New Roman" w:hint="eastAsia"/>
                <w:sz w:val="24"/>
                <w:szCs w:val="24"/>
                <w:highlight w:val="yellow"/>
                <w:lang w:val="en-CA"/>
              </w:rPr>
              <w:t>}</w:t>
            </w:r>
            <w:r w:rsidR="00F16722">
              <w:rPr>
                <w:rFonts w:ascii="Times New Roman" w:hAnsi="Times New Roman"/>
                <w:sz w:val="24"/>
                <w:szCs w:val="24"/>
                <w:lang w:val="en-CA"/>
              </w:rPr>
              <w:t>{{sample.</w:t>
            </w:r>
            <w:r w:rsidR="00F16722" w:rsidRPr="002B684C">
              <w:rPr>
                <w:rFonts w:ascii="Times New Roman" w:hAnsi="Times New Roman"/>
                <w:sz w:val="24"/>
                <w:szCs w:val="24"/>
                <w:lang w:val="en-CA"/>
              </w:rPr>
              <w:t>origin_company</w:t>
            </w:r>
            <w:r w:rsidR="00F16722">
              <w:rPr>
                <w:rFonts w:ascii="Times New Roman" w:hAnsi="Times New Roman"/>
                <w:sz w:val="24"/>
                <w:szCs w:val="24"/>
                <w:lang w:val="en-CA"/>
              </w:rPr>
              <w:t>}}</w:t>
            </w:r>
            <w:r w:rsidR="00F16722" w:rsidRPr="00F66D46">
              <w:rPr>
                <w:rFonts w:ascii="Times New Roman" w:hAnsi="Times New Roman"/>
                <w:sz w:val="24"/>
                <w:szCs w:val="24"/>
                <w:highlight w:val="yellow"/>
                <w:lang w:val="en-CA"/>
              </w:rPr>
              <w:t>{%else%}</w:t>
            </w:r>
            <w:r w:rsidR="00F16722">
              <w:rPr>
                <w:rFonts w:ascii="Times New Roman" w:hAnsi="Times New Roman"/>
                <w:sz w:val="24"/>
                <w:szCs w:val="24"/>
                <w:lang w:val="en-CA"/>
              </w:rPr>
              <w:t>{{sample.</w:t>
            </w:r>
            <w:r w:rsidR="00F16722" w:rsidRPr="002B684C">
              <w:rPr>
                <w:rFonts w:ascii="Times New Roman" w:hAnsi="Times New Roman"/>
                <w:sz w:val="24"/>
                <w:szCs w:val="24"/>
                <w:lang w:val="en-CA"/>
              </w:rPr>
              <w:t>company</w:t>
            </w:r>
            <w:r w:rsidR="00F16722">
              <w:rPr>
                <w:rFonts w:ascii="Times New Roman" w:hAnsi="Times New Roman"/>
                <w:sz w:val="24"/>
                <w:szCs w:val="24"/>
                <w:lang w:val="en-CA"/>
              </w:rPr>
              <w:t>}}</w:t>
            </w:r>
            <w:r w:rsidR="00F16722" w:rsidRPr="00F66D46">
              <w:rPr>
                <w:rFonts w:ascii="Times New Roman" w:hAnsi="Times New Roman"/>
                <w:sz w:val="24"/>
                <w:szCs w:val="24"/>
                <w:highlight w:val="yellow"/>
                <w:lang w:val="en-CA"/>
              </w:rPr>
              <w:t>{%endif%}</w:t>
            </w:r>
          </w:p>
        </w:tc>
        <w:tc>
          <w:tcPr>
            <w:tcW w:w="3376" w:type="dxa"/>
            <w:gridSpan w:val="3"/>
            <w:vAlign w:val="center"/>
          </w:tcPr>
          <w:p w14:paraId="57BE7CAF" w14:textId="0BF0F004"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C57E5C" w:rsidRPr="002551B0">
              <w:rPr>
                <w:rFonts w:ascii="Times New Roman" w:hAnsi="Times New Roman"/>
                <w:sz w:val="24"/>
                <w:szCs w:val="24"/>
                <w:lang w:val="en-CA"/>
              </w:rPr>
              <w:t xml:space="preserve">{%if </w:t>
            </w:r>
            <w:proofErr w:type="spellStart"/>
            <w:r w:rsidR="00C57E5C" w:rsidRPr="002551B0">
              <w:rPr>
                <w:rFonts w:ascii="Times New Roman" w:hAnsi="Times New Roman"/>
                <w:sz w:val="24"/>
                <w:szCs w:val="24"/>
                <w:lang w:val="en-CA"/>
              </w:rPr>
              <w:t>sample.hosp_depart</w:t>
            </w:r>
            <w:proofErr w:type="spellEnd"/>
            <w:r w:rsidR="00C57E5C" w:rsidRPr="002551B0">
              <w:rPr>
                <w:rFonts w:ascii="Times New Roman" w:hAnsi="Times New Roman"/>
                <w:sz w:val="24"/>
                <w:szCs w:val="24"/>
                <w:lang w:val="en-CA"/>
              </w:rPr>
              <w:t xml:space="preserve">%}{{ </w:t>
            </w:r>
            <w:proofErr w:type="spellStart"/>
            <w:r w:rsidR="00C57E5C" w:rsidRPr="002551B0">
              <w:rPr>
                <w:rFonts w:ascii="Times New Roman" w:hAnsi="Times New Roman"/>
                <w:sz w:val="24"/>
                <w:szCs w:val="24"/>
                <w:lang w:val="en-CA"/>
              </w:rPr>
              <w:t>sample.hosp_depart</w:t>
            </w:r>
            <w:proofErr w:type="spellEnd"/>
            <w:r w:rsidR="00C57E5C" w:rsidRPr="002551B0">
              <w:rPr>
                <w:rFonts w:ascii="Times New Roman" w:hAnsi="Times New Roman"/>
                <w:sz w:val="24"/>
                <w:szCs w:val="24"/>
                <w:lang w:val="en-CA"/>
              </w:rPr>
              <w:t>}}{%else%}{%endif%}</w:t>
            </w:r>
          </w:p>
        </w:tc>
        <w:tc>
          <w:tcPr>
            <w:tcW w:w="3260" w:type="dxa"/>
            <w:vAlign w:val="center"/>
          </w:tcPr>
          <w:p w14:paraId="41C232D2" w14:textId="353489BE" w:rsidR="009169CE" w:rsidRDefault="009169CE" w:rsidP="004428FC">
            <w:pPr>
              <w:spacing w:after="0" w:line="0" w:lineRule="atLeast"/>
              <w:rPr>
                <w:rFonts w:ascii="Times New Roman" w:hAnsi="Times New Roman"/>
                <w:sz w:val="24"/>
                <w:szCs w:val="24"/>
              </w:rPr>
            </w:pPr>
            <w:r>
              <w:rPr>
                <w:rFonts w:ascii="Times New Roman" w:hAnsi="Times New Roman"/>
                <w:sz w:val="24"/>
                <w:szCs w:val="24"/>
                <w:lang w:val="en-CA"/>
              </w:rPr>
              <w:t>床号：</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sample.bed_number</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sample.bed_number</w:t>
            </w:r>
            <w:proofErr w:type="spellEnd"/>
            <w:r w:rsidR="00C57E5C" w:rsidRPr="002551B0">
              <w:rPr>
                <w:rFonts w:ascii="Times New Roman" w:hAnsi="Times New Roman"/>
                <w:sz w:val="24"/>
                <w:szCs w:val="24"/>
              </w:rPr>
              <w:t>}}{%else%}{%endif%}</w:t>
            </w:r>
          </w:p>
        </w:tc>
      </w:tr>
      <w:tr w:rsidR="0038743D" w14:paraId="316D7ECF" w14:textId="77777777" w:rsidTr="00B930C8">
        <w:trPr>
          <w:trHeight w:val="212"/>
        </w:trPr>
        <w:tc>
          <w:tcPr>
            <w:tcW w:w="3712" w:type="dxa"/>
            <w:gridSpan w:val="2"/>
            <w:vAlign w:val="center"/>
          </w:tcPr>
          <w:p w14:paraId="5BC39AC8" w14:textId="3B951205" w:rsidR="0038743D" w:rsidRDefault="0038743D" w:rsidP="004428FC">
            <w:pPr>
              <w:spacing w:after="0" w:line="0" w:lineRule="atLeast"/>
              <w:rPr>
                <w:rFonts w:ascii="Times New Roman" w:hAnsi="Times New Roman"/>
                <w:sz w:val="24"/>
                <w:szCs w:val="24"/>
              </w:rPr>
            </w:pPr>
            <w:r>
              <w:rPr>
                <w:rFonts w:ascii="Times New Roman" w:hAnsi="Times New Roman"/>
                <w:sz w:val="24"/>
                <w:szCs w:val="24"/>
                <w:lang w:val="en-CA"/>
              </w:rPr>
              <w:t>住院号：</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sample.hospitalization_no</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sample.hospitalization_no</w:t>
            </w:r>
            <w:proofErr w:type="spellEnd"/>
            <w:r w:rsidR="00C57E5C" w:rsidRPr="002551B0">
              <w:rPr>
                <w:rFonts w:ascii="Times New Roman" w:hAnsi="Times New Roman"/>
                <w:sz w:val="24"/>
                <w:szCs w:val="24"/>
              </w:rPr>
              <w:t>}}{%else%}{%endif%}</w:t>
            </w:r>
          </w:p>
        </w:tc>
        <w:tc>
          <w:tcPr>
            <w:tcW w:w="3376" w:type="dxa"/>
            <w:gridSpan w:val="3"/>
            <w:vAlign w:val="center"/>
          </w:tcPr>
          <w:p w14:paraId="69942C32" w14:textId="60E1150B" w:rsidR="0038743D" w:rsidRDefault="0038743D" w:rsidP="004428FC">
            <w:pPr>
              <w:spacing w:after="0" w:line="0" w:lineRule="atLeast"/>
              <w:rPr>
                <w:rFonts w:ascii="Times New Roman" w:hAnsi="Times New Roman"/>
                <w:sz w:val="24"/>
                <w:szCs w:val="24"/>
              </w:rPr>
            </w:pPr>
            <w:r>
              <w:rPr>
                <w:rFonts w:ascii="Times New Roman" w:hAnsi="Times New Roman"/>
                <w:sz w:val="24"/>
                <w:szCs w:val="24"/>
                <w:lang w:val="en-CA"/>
              </w:rPr>
              <w:t>门诊号：</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sample.outpatient_service_no</w:t>
            </w:r>
            <w:proofErr w:type="spellEnd"/>
            <w:r w:rsidR="00C57E5C" w:rsidRPr="002551B0">
              <w:rPr>
                <w:rFonts w:ascii="Times New Roman" w:hAnsi="Times New Roman"/>
                <w:sz w:val="24"/>
                <w:szCs w:val="24"/>
              </w:rPr>
              <w:t>%}{{ sample.outpatient_service_no}}{%else%}{%endif%}</w:t>
            </w:r>
          </w:p>
        </w:tc>
        <w:tc>
          <w:tcPr>
            <w:tcW w:w="3260" w:type="dxa"/>
            <w:vAlign w:val="center"/>
          </w:tcPr>
          <w:p w14:paraId="7A15CD2F" w14:textId="35F12EEC" w:rsidR="0038743D" w:rsidRDefault="0038743D" w:rsidP="0030065A">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9169CE" w14:paraId="21646158" w14:textId="77777777" w:rsidTr="004428FC">
        <w:trPr>
          <w:trHeight w:val="20"/>
        </w:trPr>
        <w:tc>
          <w:tcPr>
            <w:tcW w:w="10348" w:type="dxa"/>
            <w:gridSpan w:val="6"/>
            <w:shd w:val="clear" w:color="auto" w:fill="E7E6E6"/>
          </w:tcPr>
          <w:p w14:paraId="50A6930E" w14:textId="50E50FBB" w:rsidR="009169CE" w:rsidRDefault="009169CE" w:rsidP="004428F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C57E5C" w:rsidRPr="002551B0">
              <w:rPr>
                <w:rFonts w:ascii="Times New Roman" w:hAnsi="Times New Roman"/>
                <w:b/>
                <w:bCs/>
                <w:sz w:val="24"/>
                <w:szCs w:val="24"/>
                <w:lang w:val="en-CA"/>
              </w:rPr>
              <w:t>{{</w:t>
            </w:r>
            <w:proofErr w:type="spellStart"/>
            <w:r w:rsidR="00C57E5C" w:rsidRPr="002551B0">
              <w:rPr>
                <w:rFonts w:ascii="Times New Roman" w:hAnsi="Times New Roman"/>
                <w:b/>
                <w:bCs/>
                <w:sz w:val="24"/>
                <w:szCs w:val="24"/>
                <w:lang w:val="en-CA"/>
              </w:rPr>
              <w:t>sample.</w:t>
            </w:r>
            <w:r w:rsidR="00FA4744" w:rsidRPr="00FA4744">
              <w:rPr>
                <w:rFonts w:ascii="Times New Roman" w:hAnsi="Times New Roman"/>
                <w:b/>
                <w:bCs/>
                <w:sz w:val="24"/>
                <w:szCs w:val="24"/>
                <w:lang w:val="en-CA"/>
              </w:rPr>
              <w:t>report_number</w:t>
            </w:r>
            <w:proofErr w:type="spellEnd"/>
            <w:r w:rsidR="00FA4744" w:rsidRPr="00FA4744">
              <w:rPr>
                <w:rFonts w:ascii="Times New Roman" w:hAnsi="Times New Roman"/>
                <w:b/>
                <w:bCs/>
                <w:sz w:val="24"/>
                <w:szCs w:val="24"/>
                <w:lang w:val="en-CA"/>
              </w:rPr>
              <w:t xml:space="preserve"> </w:t>
            </w:r>
            <w:r w:rsidR="00C57E5C" w:rsidRPr="002551B0">
              <w:rPr>
                <w:rFonts w:ascii="Times New Roman" w:hAnsi="Times New Roman"/>
                <w:b/>
                <w:bCs/>
                <w:sz w:val="24"/>
                <w:szCs w:val="24"/>
                <w:lang w:val="en-CA"/>
              </w:rPr>
              <w:t>}}</w:t>
            </w:r>
          </w:p>
        </w:tc>
      </w:tr>
      <w:tr w:rsidR="009169CE" w14:paraId="643E294D" w14:textId="77777777" w:rsidTr="004428FC">
        <w:trPr>
          <w:trHeight w:val="20"/>
        </w:trPr>
        <w:tc>
          <w:tcPr>
            <w:tcW w:w="5545" w:type="dxa"/>
            <w:gridSpan w:val="3"/>
            <w:vAlign w:val="center"/>
          </w:tcPr>
          <w:p w14:paraId="22F73DF8" w14:textId="00A1EB1B"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rPr>
              <w:t>病理号：</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sample.pathological_id</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sample.pathological_id</w:t>
            </w:r>
            <w:proofErr w:type="spellEnd"/>
            <w:r w:rsidR="00C57E5C" w:rsidRPr="002551B0">
              <w:rPr>
                <w:rFonts w:ascii="Times New Roman" w:hAnsi="Times New Roman"/>
                <w:sz w:val="24"/>
                <w:szCs w:val="24"/>
              </w:rPr>
              <w:t>}}{%else%}{%endif%}</w:t>
            </w:r>
          </w:p>
        </w:tc>
        <w:tc>
          <w:tcPr>
            <w:tcW w:w="4803" w:type="dxa"/>
            <w:gridSpan w:val="3"/>
            <w:vAlign w:val="center"/>
          </w:tcPr>
          <w:p w14:paraId="02111423" w14:textId="77777777" w:rsidR="009169CE" w:rsidRDefault="009169CE" w:rsidP="004428FC">
            <w:pPr>
              <w:spacing w:after="0" w:line="0" w:lineRule="atLeast"/>
              <w:rPr>
                <w:rFonts w:ascii="Times New Roman" w:hAnsi="Times New Roman"/>
                <w:sz w:val="24"/>
                <w:szCs w:val="24"/>
              </w:rPr>
            </w:pPr>
          </w:p>
        </w:tc>
      </w:tr>
      <w:tr w:rsidR="009169CE" w14:paraId="44EF3828" w14:textId="77777777" w:rsidTr="004428FC">
        <w:trPr>
          <w:trHeight w:val="20"/>
        </w:trPr>
        <w:tc>
          <w:tcPr>
            <w:tcW w:w="10348" w:type="dxa"/>
            <w:gridSpan w:val="6"/>
            <w:vAlign w:val="center"/>
          </w:tcPr>
          <w:p w14:paraId="3FC35DB8" w14:textId="5EC51657" w:rsidR="009169CE" w:rsidRDefault="009169CE" w:rsidP="004428FC">
            <w:pPr>
              <w:spacing w:after="0" w:line="0" w:lineRule="atLeast"/>
              <w:rPr>
                <w:rFonts w:ascii="Times New Roman" w:hAnsi="Times New Roman"/>
                <w:sz w:val="24"/>
                <w:szCs w:val="24"/>
              </w:rPr>
            </w:pPr>
            <w:r>
              <w:rPr>
                <w:rFonts w:ascii="Times New Roman" w:hAnsi="Times New Roman"/>
                <w:sz w:val="24"/>
                <w:szCs w:val="24"/>
                <w:lang w:val="en-CA"/>
              </w:rPr>
              <w:t>病理诊断：</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sample.pathol_diagn</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sample.pathol_diagn</w:t>
            </w:r>
            <w:proofErr w:type="spellEnd"/>
            <w:r w:rsidR="00C57E5C" w:rsidRPr="002551B0">
              <w:rPr>
                <w:rFonts w:ascii="Times New Roman" w:hAnsi="Times New Roman"/>
                <w:sz w:val="24"/>
                <w:szCs w:val="24"/>
              </w:rPr>
              <w:t>}}{%else%}{%endif%}</w:t>
            </w:r>
          </w:p>
        </w:tc>
      </w:tr>
      <w:tr w:rsidR="009169CE" w14:paraId="70DD56B5" w14:textId="77777777" w:rsidTr="004428FC">
        <w:trPr>
          <w:trHeight w:val="20"/>
        </w:trPr>
        <w:tc>
          <w:tcPr>
            <w:tcW w:w="5545" w:type="dxa"/>
            <w:gridSpan w:val="3"/>
            <w:vAlign w:val="center"/>
          </w:tcPr>
          <w:p w14:paraId="284A27FB" w14:textId="68BF9D25"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rPr>
              <w:t>标本类型：</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sample.sample_type</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sample.sample_type</w:t>
            </w:r>
            <w:proofErr w:type="spellEnd"/>
            <w:r w:rsidR="00C57E5C" w:rsidRPr="002551B0">
              <w:rPr>
                <w:rFonts w:ascii="Times New Roman" w:hAnsi="Times New Roman"/>
                <w:sz w:val="24"/>
                <w:szCs w:val="24"/>
              </w:rPr>
              <w:t>}}</w:t>
            </w:r>
            <w:r w:rsidR="001B2B75" w:rsidRPr="001B2B75">
              <w:rPr>
                <w:rFonts w:ascii="Times New Roman" w:hAnsi="Times New Roman" w:hint="eastAsia"/>
                <w:sz w:val="24"/>
                <w:szCs w:val="24"/>
              </w:rPr>
              <w:t>（遗传筛查）</w:t>
            </w:r>
            <w:r w:rsidR="00C57E5C" w:rsidRPr="002551B0">
              <w:rPr>
                <w:rFonts w:ascii="Times New Roman" w:hAnsi="Times New Roman"/>
                <w:sz w:val="24"/>
                <w:szCs w:val="24"/>
              </w:rPr>
              <w:t>{%else%}{%endif%}</w:t>
            </w:r>
          </w:p>
        </w:tc>
        <w:tc>
          <w:tcPr>
            <w:tcW w:w="4803" w:type="dxa"/>
            <w:gridSpan w:val="3"/>
            <w:vAlign w:val="center"/>
          </w:tcPr>
          <w:p w14:paraId="3FEC8CAB" w14:textId="35F971BF"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肿瘤细胞含量：</w:t>
            </w:r>
          </w:p>
        </w:tc>
      </w:tr>
      <w:tr w:rsidR="009169CE" w14:paraId="78653B81" w14:textId="77777777" w:rsidTr="00B85DC2">
        <w:trPr>
          <w:trHeight w:val="20"/>
        </w:trPr>
        <w:tc>
          <w:tcPr>
            <w:tcW w:w="5545" w:type="dxa"/>
            <w:gridSpan w:val="3"/>
            <w:tcBorders>
              <w:bottom w:val="single" w:sz="4" w:space="0" w:color="D9D9D9" w:themeColor="background1" w:themeShade="D9"/>
            </w:tcBorders>
            <w:vAlign w:val="center"/>
          </w:tcPr>
          <w:p w14:paraId="76544EBE" w14:textId="22446C3F"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标本接收日期：</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sample.receive_data</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sample.receive_data</w:t>
            </w:r>
            <w:proofErr w:type="spellEnd"/>
            <w:r w:rsidR="00C57E5C"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1B5DCBEE" w14:textId="641C9D6B"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报告日期：</w:t>
            </w:r>
            <w:r w:rsidR="00B25892">
              <w:rPr>
                <w:rFonts w:ascii="Times New Roman" w:hAnsi="Times New Roman"/>
                <w:sz w:val="24"/>
                <w:szCs w:val="24"/>
              </w:rPr>
              <w:fldChar w:fldCharType="begin"/>
            </w:r>
            <w:r w:rsidR="00B25892">
              <w:rPr>
                <w:rFonts w:ascii="Times New Roman" w:hAnsi="Times New Roman"/>
                <w:sz w:val="24"/>
                <w:szCs w:val="24"/>
              </w:rPr>
              <w:instrText xml:space="preserve"> DATE \@ "yyyy-MM-dd" </w:instrText>
            </w:r>
            <w:r w:rsidR="00B25892">
              <w:rPr>
                <w:rFonts w:ascii="Times New Roman" w:hAnsi="Times New Roman"/>
                <w:sz w:val="24"/>
                <w:szCs w:val="24"/>
              </w:rPr>
              <w:fldChar w:fldCharType="separate"/>
            </w:r>
            <w:r w:rsidR="008B0AA7">
              <w:rPr>
                <w:rFonts w:ascii="Times New Roman" w:hAnsi="Times New Roman"/>
                <w:noProof/>
                <w:sz w:val="24"/>
                <w:szCs w:val="24"/>
              </w:rPr>
              <w:t>2026-05-26</w:t>
            </w:r>
            <w:r w:rsidR="00B25892">
              <w:rPr>
                <w:rFonts w:ascii="Times New Roman" w:hAnsi="Times New Roman"/>
                <w:sz w:val="24"/>
                <w:szCs w:val="24"/>
              </w:rPr>
              <w:fldChar w:fldCharType="end"/>
            </w:r>
          </w:p>
        </w:tc>
      </w:tr>
      <w:tr w:rsidR="009169CE" w14:paraId="1C6990F8" w14:textId="77777777" w:rsidTr="00B85DC2">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5EA8C018"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0ADE38DB"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0A37DEC3"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9169CE" w14:paraId="5FB4352F" w14:textId="77777777" w:rsidTr="00112651">
        <w:trPr>
          <w:trHeight w:val="20"/>
        </w:trPr>
        <w:tc>
          <w:tcPr>
            <w:tcW w:w="3402" w:type="dxa"/>
            <w:tcBorders>
              <w:bottom w:val="single" w:sz="4" w:space="0" w:color="D9D9D9" w:themeColor="background1" w:themeShade="D9"/>
              <w:right w:val="single" w:sz="4" w:space="0" w:color="D9D9D9" w:themeColor="background1" w:themeShade="D9"/>
            </w:tcBorders>
            <w:shd w:val="clear" w:color="auto" w:fill="auto"/>
          </w:tcPr>
          <w:p w14:paraId="18EB416E" w14:textId="10234467" w:rsidR="009169CE" w:rsidRDefault="001A2057" w:rsidP="004428FC">
            <w:pPr>
              <w:spacing w:after="0" w:line="0" w:lineRule="atLeast"/>
              <w:rPr>
                <w:rFonts w:ascii="Times New Roman" w:hAnsi="Times New Roman"/>
                <w:sz w:val="24"/>
                <w:szCs w:val="24"/>
                <w:lang w:val="en-CA"/>
              </w:rPr>
            </w:pPr>
            <w:r w:rsidRPr="00CF2B07">
              <w:rPr>
                <w:rFonts w:ascii="Times New Roman" w:hAnsi="Times New Roman" w:hint="eastAsia"/>
                <w:sz w:val="24"/>
                <w:szCs w:val="24"/>
                <w:lang w:val="en-CA"/>
              </w:rPr>
              <w:t>BRCA1/2</w:t>
            </w:r>
            <w:r w:rsidRPr="00CF2B07">
              <w:rPr>
                <w:rFonts w:ascii="Times New Roman" w:hAnsi="Times New Roman" w:hint="eastAsia"/>
                <w:sz w:val="24"/>
                <w:szCs w:val="24"/>
                <w:lang w:val="en-CA"/>
              </w:rPr>
              <w:t>基因检测</w:t>
            </w:r>
            <w:r>
              <w:rPr>
                <w:rFonts w:ascii="Times New Roman" w:hAnsi="Times New Roman" w:hint="eastAsia"/>
                <w:sz w:val="24"/>
                <w:szCs w:val="24"/>
                <w:lang w:val="en-CA"/>
              </w:rPr>
              <w:t>（</w:t>
            </w:r>
            <w:r w:rsidRPr="00CF2B07">
              <w:rPr>
                <w:rFonts w:ascii="Times New Roman" w:hAnsi="Times New Roman" w:hint="eastAsia"/>
                <w:sz w:val="24"/>
                <w:szCs w:val="24"/>
                <w:lang w:val="en-CA"/>
              </w:rPr>
              <w:t>胚系</w:t>
            </w:r>
            <w:r>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1439C971" w14:textId="04E29092" w:rsidR="009169CE" w:rsidRDefault="003B0EA3" w:rsidP="004428FC">
            <w:pPr>
              <w:spacing w:after="0" w:line="0" w:lineRule="atLeast"/>
              <w:rPr>
                <w:rFonts w:ascii="Times New Roman" w:hAnsi="Times New Roman"/>
                <w:sz w:val="24"/>
                <w:szCs w:val="24"/>
                <w:lang w:val="en-CA"/>
              </w:rPr>
            </w:pPr>
            <w:r w:rsidRPr="003B0EA3">
              <w:rPr>
                <w:rFonts w:ascii="Times New Roman" w:hAnsi="Times New Roman"/>
                <w:sz w:val="24"/>
                <w:szCs w:val="24"/>
                <w:lang w:val="en-CA"/>
              </w:rPr>
              <w:t>Salus Pro</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07F1BB89" w14:textId="77777777"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446DC368" w14:textId="2D9A299A" w:rsidR="00656254" w:rsidRPr="008F6BD6" w:rsidRDefault="00B423B4" w:rsidP="008F6BD6">
      <w:pPr>
        <w:spacing w:after="0" w:line="200" w:lineRule="atLeast"/>
        <w:rPr>
          <w:rFonts w:ascii="Times New Roman" w:hAnsi="Times New Roman"/>
          <w:b/>
          <w:bCs/>
          <w:sz w:val="24"/>
          <w:szCs w:val="24"/>
          <w:lang w:val="en-CA"/>
        </w:rPr>
      </w:pPr>
      <w:r w:rsidRPr="002B11A0">
        <w:rPr>
          <w:rFonts w:ascii="Times New Roman" w:hAnsi="Times New Roman"/>
          <w:b/>
          <w:bCs/>
          <w:noProof/>
          <w:sz w:val="24"/>
          <w:szCs w:val="24"/>
          <w:lang w:val="en-CA"/>
        </w:rPr>
        <mc:AlternateContent>
          <mc:Choice Requires="wps">
            <w:drawing>
              <wp:anchor distT="0" distB="0" distL="114300" distR="114300" simplePos="0" relativeHeight="251665920" behindDoc="0" locked="0" layoutInCell="1" allowOverlap="1" wp14:anchorId="727379FF" wp14:editId="2B472F5B">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213E3A24" w14:textId="77777777" w:rsidR="00B423B4" w:rsidRPr="00100562" w:rsidRDefault="00B423B4" w:rsidP="00B423B4">
                            <w:pPr>
                              <w:rPr>
                                <w:sz w:val="44"/>
                                <w:szCs w:val="44"/>
                              </w:rPr>
                            </w:pPr>
                            <w:r w:rsidRPr="00100562">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7379FF"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59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" fillcolor="white [3201]" stroked="f" strokeweight=".5pt">
                <v:textbox>
                  <w:txbxContent>
                    <w:p w14:paraId="213E3A24" w14:textId="77777777" w:rsidR="00B423B4" w:rsidRPr="00100562" w:rsidRDefault="00B423B4" w:rsidP="00B423B4">
                      <w:pPr>
                        <w:rPr>
                          <w:sz w:val="44"/>
                          <w:szCs w:val="44"/>
                        </w:rPr>
                      </w:pPr>
                      <w:r w:rsidRPr="00100562">
                        <w:rPr>
                          <w:rFonts w:hint="eastAsia"/>
                          <w:sz w:val="44"/>
                          <w:szCs w:val="44"/>
                        </w:rPr>
                        <w:t>分子病理检测报告单</w:t>
                      </w:r>
                    </w:p>
                  </w:txbxContent>
                </v:textbox>
                <w10:wrap anchorx="margin"/>
              </v:shape>
            </w:pict>
          </mc:Fallback>
        </mc:AlternateContent>
      </w:r>
      <w:r w:rsidRPr="002B11A0">
        <w:rPr>
          <w:rFonts w:ascii="Times New Roman" w:hAnsi="Times New Roman"/>
          <w:b/>
          <w:bCs/>
          <w:noProof/>
          <w:sz w:val="24"/>
          <w:szCs w:val="24"/>
          <w:lang w:val="en-CA"/>
        </w:rPr>
        <w:drawing>
          <wp:anchor distT="0" distB="0" distL="114300" distR="114300" simplePos="0" relativeHeight="251664896" behindDoc="0" locked="0" layoutInCell="1" allowOverlap="1" wp14:anchorId="725C8AF6" wp14:editId="389CE386">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0750" cy="51435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1" w:name="_Hlk88407188"/>
      <w:bookmarkStart w:id="2" w:name="_Toc487641878"/>
      <w:bookmarkStart w:id="3" w:name="_Toc487641538"/>
    </w:p>
    <w:tbl>
      <w:tblPr>
        <w:tblW w:w="10354" w:type="dxa"/>
        <w:tblBorders>
          <w:bottom w:val="single" w:sz="8" w:space="0" w:color="BFBFBF"/>
          <w:insideH w:val="single" w:sz="8" w:space="0" w:color="BFBFBF"/>
        </w:tblBorders>
        <w:shd w:val="clear" w:color="auto" w:fill="F2F7E9"/>
        <w:tblLayout w:type="fixed"/>
        <w:tblLook w:val="04A0" w:firstRow="1" w:lastRow="0" w:firstColumn="1" w:lastColumn="0" w:noHBand="0" w:noVBand="1"/>
      </w:tblPr>
      <w:tblGrid>
        <w:gridCol w:w="1018"/>
        <w:gridCol w:w="744"/>
        <w:gridCol w:w="948"/>
        <w:gridCol w:w="1685"/>
        <w:gridCol w:w="1559"/>
        <w:gridCol w:w="1984"/>
        <w:gridCol w:w="1276"/>
        <w:gridCol w:w="1140"/>
      </w:tblGrid>
      <w:tr w:rsidR="00C57E5C" w14:paraId="7B9BBDAE" w14:textId="77777777" w:rsidTr="00C57E5C">
        <w:trPr>
          <w:trHeight w:val="273"/>
          <w:tblHeader/>
        </w:trPr>
        <w:tc>
          <w:tcPr>
            <w:tcW w:w="10354" w:type="dxa"/>
            <w:gridSpan w:val="8"/>
            <w:tcBorders>
              <w:top w:val="single" w:sz="4" w:space="0" w:color="4472C4"/>
              <w:bottom w:val="dotted" w:sz="4" w:space="0" w:color="4472C4"/>
            </w:tcBorders>
            <w:shd w:val="clear" w:color="auto" w:fill="D9D9D9" w:themeFill="background1" w:themeFillShade="D9"/>
            <w:vAlign w:val="center"/>
          </w:tcPr>
          <w:p w14:paraId="0F16DFFE" w14:textId="77777777" w:rsidR="00C57E5C" w:rsidRDefault="00C57E5C" w:rsidP="00523962">
            <w:pPr>
              <w:spacing w:after="0" w:line="240" w:lineRule="auto"/>
              <w:jc w:val="left"/>
              <w:rPr>
                <w:rFonts w:ascii="Times New Roman" w:hAnsi="Times New Roman"/>
                <w:b/>
                <w:bCs/>
                <w:sz w:val="24"/>
                <w:szCs w:val="24"/>
              </w:rPr>
            </w:pPr>
            <w:bookmarkStart w:id="4" w:name="_Hlk170137956"/>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C57E5C" w14:paraId="404AC383" w14:textId="77777777" w:rsidTr="00C57E5C">
        <w:tblPrEx>
          <w:tblBorders>
            <w:top w:val="single" w:sz="4" w:space="0" w:color="4472C4" w:themeColor="accent1"/>
            <w:insideV w:val="dotted" w:sz="4" w:space="0" w:color="4472C4"/>
          </w:tblBorders>
        </w:tblPrEx>
        <w:trPr>
          <w:trHeight w:val="1328"/>
          <w:tblHeader/>
        </w:trPr>
        <w:tc>
          <w:tcPr>
            <w:tcW w:w="1018" w:type="dxa"/>
            <w:tcBorders>
              <w:top w:val="dotted" w:sz="4" w:space="0" w:color="4472C4"/>
              <w:bottom w:val="dotted" w:sz="4" w:space="0" w:color="4472C4"/>
              <w:right w:val="dotted" w:sz="4" w:space="0" w:color="4472C4"/>
            </w:tcBorders>
            <w:shd w:val="clear" w:color="auto" w:fill="auto"/>
            <w:vAlign w:val="center"/>
          </w:tcPr>
          <w:p w14:paraId="20C8B513"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ED74CEE"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4AF14B0"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1685" w:type="dxa"/>
            <w:tcBorders>
              <w:top w:val="dotted" w:sz="4" w:space="0" w:color="4472C4"/>
              <w:left w:val="dotted" w:sz="4" w:space="0" w:color="4472C4"/>
              <w:bottom w:val="dotted" w:sz="4" w:space="0" w:color="4472C4"/>
            </w:tcBorders>
            <w:shd w:val="clear" w:color="auto" w:fill="auto"/>
            <w:vAlign w:val="center"/>
          </w:tcPr>
          <w:p w14:paraId="3BB96FB1"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1559" w:type="dxa"/>
            <w:tcBorders>
              <w:top w:val="dotted" w:sz="4" w:space="0" w:color="4472C4"/>
              <w:left w:val="dotted" w:sz="4" w:space="0" w:color="4472C4"/>
              <w:bottom w:val="dotted" w:sz="4" w:space="0" w:color="4472C4"/>
            </w:tcBorders>
            <w:shd w:val="clear" w:color="auto" w:fill="auto"/>
            <w:vAlign w:val="center"/>
          </w:tcPr>
          <w:p w14:paraId="53FEA547"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tcBorders>
              <w:top w:val="dotted" w:sz="4" w:space="0" w:color="4472C4"/>
              <w:left w:val="dotted" w:sz="4" w:space="0" w:color="4472C4"/>
              <w:bottom w:val="dotted" w:sz="4" w:space="0" w:color="4472C4"/>
            </w:tcBorders>
            <w:shd w:val="clear" w:color="auto" w:fill="auto"/>
            <w:vAlign w:val="center"/>
          </w:tcPr>
          <w:p w14:paraId="6B1775AC"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7E0A425D"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tcBorders>
              <w:top w:val="dotted" w:sz="4" w:space="0" w:color="4472C4"/>
              <w:left w:val="dotted" w:sz="4" w:space="0" w:color="4472C4"/>
              <w:bottom w:val="dotted" w:sz="4" w:space="0" w:color="4472C4"/>
            </w:tcBorders>
            <w:shd w:val="clear" w:color="auto" w:fill="auto"/>
            <w:vAlign w:val="center"/>
          </w:tcPr>
          <w:p w14:paraId="6AA0E5CA"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40" w:type="dxa"/>
            <w:tcBorders>
              <w:top w:val="dotted" w:sz="4" w:space="0" w:color="4472C4"/>
              <w:left w:val="dotted" w:sz="4" w:space="0" w:color="4472C4"/>
              <w:bottom w:val="dotted" w:sz="4" w:space="0" w:color="4472C4"/>
            </w:tcBorders>
            <w:shd w:val="clear" w:color="auto" w:fill="auto"/>
            <w:vAlign w:val="center"/>
          </w:tcPr>
          <w:p w14:paraId="399C67E6"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C57E5C" w14:paraId="721554C9"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0F3B5415" w14:textId="25D1ED6D"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var.var_germline.level_5</w:t>
            </w:r>
            <w:r w:rsidR="00F93231">
              <w:rPr>
                <w:rFonts w:ascii="Times New Roman" w:hAnsi="Times New Roman"/>
                <w:bCs/>
                <w:sz w:val="21"/>
                <w:szCs w:val="21"/>
              </w:rPr>
              <w:t xml:space="preserve"> + </w:t>
            </w:r>
            <w:r w:rsidR="00F93231" w:rsidRPr="00F93231">
              <w:rPr>
                <w:rFonts w:ascii="Times New Roman" w:hAnsi="Times New Roman"/>
                <w:bCs/>
                <w:sz w:val="21"/>
                <w:szCs w:val="21"/>
              </w:rPr>
              <w:t>var.germline_cnv.level_5</w:t>
            </w:r>
            <w:r w:rsidRPr="00341E97">
              <w:rPr>
                <w:rFonts w:ascii="Times New Roman" w:hAnsi="Times New Roman"/>
                <w:bCs/>
                <w:sz w:val="21"/>
                <w:szCs w:val="21"/>
              </w:rPr>
              <w:t>%}</w:t>
            </w:r>
          </w:p>
        </w:tc>
      </w:tr>
      <w:tr w:rsidR="00C57E5C" w14:paraId="5BF4AC48"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376294D6" w14:textId="1B0BE86B"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var.var_germline.level_5</w:t>
            </w:r>
            <w:r w:rsidR="00F93231">
              <w:rPr>
                <w:rFonts w:ascii="Times New Roman" w:hAnsi="Times New Roman"/>
                <w:bCs/>
                <w:sz w:val="21"/>
                <w:szCs w:val="21"/>
              </w:rPr>
              <w:t xml:space="preserve"> + </w:t>
            </w:r>
            <w:r w:rsidR="00F93231" w:rsidRPr="00F93231">
              <w:rPr>
                <w:rFonts w:ascii="Times New Roman" w:hAnsi="Times New Roman"/>
                <w:bCs/>
                <w:sz w:val="21"/>
                <w:szCs w:val="21"/>
              </w:rPr>
              <w:t>var.germline_cnv.level_5</w:t>
            </w:r>
            <w:r w:rsidRPr="00341E97">
              <w:rPr>
                <w:rFonts w:ascii="Times New Roman" w:hAnsi="Times New Roman"/>
                <w:bCs/>
                <w:sz w:val="21"/>
                <w:szCs w:val="21"/>
              </w:rPr>
              <w:t>%}</w:t>
            </w:r>
          </w:p>
        </w:tc>
      </w:tr>
      <w:tr w:rsidR="00A5731E" w14:paraId="208616D1" w14:textId="77777777" w:rsidTr="00C57E5C">
        <w:tblPrEx>
          <w:tblBorders>
            <w:top w:val="single" w:sz="4" w:space="0" w:color="4472C4" w:themeColor="accent1"/>
            <w:insideV w:val="dotted" w:sz="4" w:space="0" w:color="4472C4"/>
          </w:tblBorders>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54823E7D" w14:textId="77777777" w:rsidR="00A5731E" w:rsidRDefault="00A5731E" w:rsidP="00A5731E">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23A436AD" w14:textId="2EE247CE" w:rsidR="00A5731E" w:rsidRDefault="00A5731E" w:rsidP="00A5731E">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341E97">
              <w:rPr>
                <w:rFonts w:ascii="Times New Roman" w:hAnsi="Times New Roman" w:hint="eastAsia"/>
                <w:bCs/>
                <w:sz w:val="21"/>
                <w:szCs w:val="21"/>
              </w:rPr>
              <w:t>var.var_germline.level_5</w:t>
            </w:r>
            <w:r>
              <w:rPr>
                <w:rFonts w:ascii="Times New Roman" w:hAnsi="Times New Roman"/>
                <w:bCs/>
                <w:sz w:val="21"/>
                <w:szCs w:val="21"/>
              </w:rPr>
              <w:t xml:space="preserve"> </w:t>
            </w:r>
            <w:r>
              <w:rPr>
                <w:rFonts w:ascii="Times New Roman" w:hAnsi="Times New Roman"/>
                <w:bCs/>
                <w:sz w:val="21"/>
                <w:szCs w:val="21"/>
              </w:rPr>
              <w:lastRenderedPageBreak/>
              <w:t xml:space="preserve">+ </w:t>
            </w:r>
            <w:r w:rsidRPr="00F93231">
              <w:rPr>
                <w:rFonts w:ascii="Times New Roman" w:hAnsi="Times New Roman"/>
                <w:bCs/>
                <w:sz w:val="21"/>
                <w:szCs w:val="21"/>
              </w:rPr>
              <w:t>var.germline_cnv.level_5</w:t>
            </w:r>
            <w:r>
              <w:rPr>
                <w:rFonts w:ascii="Times New Roman" w:hAnsi="Times New Roman"/>
                <w:bCs/>
                <w:sz w:val="21"/>
                <w:szCs w:val="21"/>
              </w:rPr>
              <w:t>)</w:t>
            </w:r>
            <w:r w:rsidRPr="00341E97">
              <w:rPr>
                <w:rFonts w:ascii="Times New Roman" w:hAnsi="Times New Roman" w:hint="eastAsia"/>
                <w:bCs/>
                <w:sz w:val="21"/>
                <w:szCs w:val="21"/>
              </w:rPr>
              <w:t>|count}}</w:t>
            </w:r>
            <w:r w:rsidRPr="00341E97">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6DD24896" w14:textId="77777777" w:rsidR="00A5731E"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6821848E"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“Loss”%}</w:t>
            </w:r>
          </w:p>
          <w:p w14:paraId="68E725FB"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del</w:t>
            </w:r>
          </w:p>
          <w:p w14:paraId="06A90BB1"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1E32424B"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dup</w:t>
            </w:r>
          </w:p>
          <w:p w14:paraId="49938D63" w14:textId="09260B8B" w:rsidR="00A5731E"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3737961B" w14:textId="39E9634E" w:rsidR="00A5731E" w:rsidRPr="00DF1BFA" w:rsidRDefault="00A5731E" w:rsidP="00A5731E">
            <w:pPr>
              <w:spacing w:after="0" w:line="240" w:lineRule="auto"/>
              <w:jc w:val="center"/>
              <w:rPr>
                <w:rFonts w:ascii="Times New Roman" w:hAnsi="Times New Roman"/>
                <w:bCs/>
                <w:sz w:val="21"/>
                <w:szCs w:val="21"/>
              </w:rPr>
            </w:pPr>
            <w:r w:rsidRPr="00DF1BFA">
              <w:rPr>
                <w:rFonts w:ascii="Times New Roman" w:hAnsi="Times New Roman"/>
                <w:bCs/>
                <w:sz w:val="21"/>
                <w:szCs w:val="21"/>
              </w:rPr>
              <w:lastRenderedPageBreak/>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6A866E23" w14:textId="77777777" w:rsidR="00A5731E" w:rsidRPr="00DF1BFA" w:rsidRDefault="00A5731E" w:rsidP="00A5731E">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423C16DF" w14:textId="77777777" w:rsidR="00A5731E" w:rsidRPr="00DF1BFA" w:rsidRDefault="00A5731E" w:rsidP="00A5731E">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164640E8" w14:textId="77777777" w:rsidR="00A5731E" w:rsidRPr="00DF1BFA" w:rsidRDefault="00A5731E" w:rsidP="00A5731E">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6A579206" w14:textId="77777777" w:rsidR="00A5731E" w:rsidRDefault="00A5731E" w:rsidP="00A5731E">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2034BA3B" w14:textId="278DE5E7" w:rsidR="00A5731E"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559" w:type="dxa"/>
            <w:tcBorders>
              <w:top w:val="dotted" w:sz="4" w:space="0" w:color="4472C4"/>
              <w:left w:val="dotted" w:sz="4" w:space="0" w:color="4472C4"/>
              <w:bottom w:val="dotted" w:sz="4" w:space="0" w:color="4472C4"/>
            </w:tcBorders>
            <w:shd w:val="clear" w:color="auto" w:fill="auto"/>
            <w:vAlign w:val="center"/>
          </w:tcPr>
          <w:p w14:paraId="26180189"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lastRenderedPageBreak/>
              <w:t xml:space="preserve">{%p if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“Loss” or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01FFBD30"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r w:rsidRPr="00F93231">
              <w:rPr>
                <w:rFonts w:ascii="Times New Roman" w:hAnsi="Times New Roman"/>
                <w:bCs/>
                <w:sz w:val="21"/>
                <w:szCs w:val="21"/>
              </w:rPr>
              <w:t>HeteDel</w:t>
            </w:r>
            <w:proofErr w:type="spellEnd"/>
            <w:r w:rsidRPr="00F93231">
              <w:rPr>
                <w:rFonts w:ascii="Times New Roman" w:hAnsi="Times New Roman"/>
                <w:bCs/>
                <w:sz w:val="21"/>
                <w:szCs w:val="21"/>
              </w:rPr>
              <w:t>”%}</w:t>
            </w:r>
          </w:p>
          <w:p w14:paraId="4B099ACD"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lastRenderedPageBreak/>
              <w:t>杂合</w:t>
            </w:r>
          </w:p>
          <w:p w14:paraId="4A848570"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r w:rsidRPr="00F93231">
              <w:rPr>
                <w:rFonts w:ascii="Times New Roman" w:hAnsi="Times New Roman"/>
                <w:bCs/>
                <w:sz w:val="21"/>
                <w:szCs w:val="21"/>
              </w:rPr>
              <w:t>HomoDel</w:t>
            </w:r>
            <w:proofErr w:type="spellEnd"/>
            <w:r w:rsidRPr="00F93231">
              <w:rPr>
                <w:rFonts w:ascii="Times New Roman" w:hAnsi="Times New Roman"/>
                <w:bCs/>
                <w:sz w:val="21"/>
                <w:szCs w:val="21"/>
              </w:rPr>
              <w:t>”%}</w:t>
            </w:r>
          </w:p>
          <w:p w14:paraId="58FFF7CC"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纯合</w:t>
            </w:r>
          </w:p>
          <w:p w14:paraId="6ED22C57"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0FFC00A4"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w:t>
            </w:r>
          </w:p>
          <w:p w14:paraId="51B150F2"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p w14:paraId="1A7B24B0"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013B4670"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 xml:space="preserve">{%if </w:t>
            </w:r>
            <w:proofErr w:type="spellStart"/>
            <w:r w:rsidRPr="00F93231">
              <w:rPr>
                <w:rFonts w:ascii="Times New Roman" w:hAnsi="Times New Roman" w:hint="eastAsia"/>
                <w:bCs/>
                <w:sz w:val="21"/>
                <w:szCs w:val="21"/>
              </w:rPr>
              <w:t>a.freq</w:t>
            </w:r>
            <w:proofErr w:type="spellEnd"/>
            <w:r w:rsidRPr="00F93231">
              <w:rPr>
                <w:rFonts w:ascii="Times New Roman" w:hAnsi="Times New Roman" w:hint="eastAsia"/>
                <w:bCs/>
                <w:sz w:val="21"/>
                <w:szCs w:val="21"/>
              </w:rPr>
              <w:t xml:space="preserve"> &gt;=0.85%}</w:t>
            </w:r>
            <w:r w:rsidRPr="00F93231">
              <w:rPr>
                <w:rFonts w:ascii="Times New Roman" w:hAnsi="Times New Roman" w:hint="eastAsia"/>
                <w:bCs/>
                <w:sz w:val="21"/>
                <w:szCs w:val="21"/>
              </w:rPr>
              <w:t>纯合</w:t>
            </w:r>
            <w:r w:rsidRPr="00F93231">
              <w:rPr>
                <w:rFonts w:ascii="Times New Roman" w:hAnsi="Times New Roman" w:hint="eastAsia"/>
                <w:bCs/>
                <w:sz w:val="21"/>
                <w:szCs w:val="21"/>
              </w:rPr>
              <w:t>{%else%}</w:t>
            </w:r>
            <w:r w:rsidRPr="00F93231">
              <w:rPr>
                <w:rFonts w:ascii="Times New Roman" w:hAnsi="Times New Roman" w:hint="eastAsia"/>
                <w:bCs/>
                <w:sz w:val="21"/>
                <w:szCs w:val="21"/>
              </w:rPr>
              <w:t>杂合</w:t>
            </w:r>
            <w:r w:rsidRPr="00F93231">
              <w:rPr>
                <w:rFonts w:ascii="Times New Roman" w:hAnsi="Times New Roman" w:hint="eastAsia"/>
                <w:bCs/>
                <w:sz w:val="21"/>
                <w:szCs w:val="21"/>
              </w:rPr>
              <w:t>{%endif%}</w:t>
            </w:r>
          </w:p>
          <w:p w14:paraId="21D93AE2" w14:textId="5A09E9A3" w:rsidR="00A5731E"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17BC7787" w14:textId="77777777" w:rsidR="00A5731E" w:rsidRPr="00B7345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lastRenderedPageBreak/>
              <w:t xml:space="preserve">{%p if </w:t>
            </w:r>
            <w:proofErr w:type="spellStart"/>
            <w:r w:rsidRPr="00B7345B">
              <w:rPr>
                <w:rFonts w:ascii="Times New Roman" w:hAnsi="Times New Roman"/>
                <w:bCs/>
                <w:sz w:val="21"/>
                <w:szCs w:val="21"/>
              </w:rPr>
              <w:t>a.evi_sum.regimen_S</w:t>
            </w:r>
            <w:proofErr w:type="spellEnd"/>
            <w:r w:rsidRPr="00B7345B">
              <w:rPr>
                <w:rFonts w:ascii="Times New Roman" w:hAnsi="Times New Roman"/>
                <w:bCs/>
                <w:sz w:val="21"/>
                <w:szCs w:val="21"/>
              </w:rPr>
              <w:t>%}</w:t>
            </w:r>
          </w:p>
          <w:p w14:paraId="34422D57" w14:textId="77777777" w:rsidR="00A5731E" w:rsidRPr="00E051D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 a.evi_sum.regimen_S|xajdy_regimen|xajdy_filter_regimen_level|xajdy_regim</w:t>
            </w:r>
            <w:r w:rsidRPr="00B7345B">
              <w:rPr>
                <w:rFonts w:ascii="Times New Roman" w:hAnsi="Times New Roman"/>
                <w:bCs/>
                <w:sz w:val="21"/>
                <w:szCs w:val="21"/>
              </w:rPr>
              <w:lastRenderedPageBreak/>
              <w:t>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69D23E64" w14:textId="77777777" w:rsidR="00A5731E" w:rsidRPr="00B7345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41B06FB9" w14:textId="77777777" w:rsidR="00A5731E" w:rsidRPr="00B7345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2EA9A4C3" w14:textId="28BAED8A" w:rsidR="00A5731E"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5AFC666F" w14:textId="77777777" w:rsidR="00A5731E" w:rsidRPr="00B7345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lastRenderedPageBreak/>
              <w:t xml:space="preserve">{%p if </w:t>
            </w:r>
            <w:proofErr w:type="spellStart"/>
            <w:r w:rsidRPr="00B7345B">
              <w:rPr>
                <w:rFonts w:ascii="Times New Roman" w:hAnsi="Times New Roman"/>
                <w:bCs/>
                <w:sz w:val="21"/>
                <w:szCs w:val="21"/>
              </w:rPr>
              <w:t>a.evi_sum.regimen_R</w:t>
            </w:r>
            <w:proofErr w:type="spellEnd"/>
            <w:r w:rsidRPr="00B7345B">
              <w:rPr>
                <w:rFonts w:ascii="Times New Roman" w:hAnsi="Times New Roman"/>
                <w:bCs/>
                <w:sz w:val="21"/>
                <w:szCs w:val="21"/>
              </w:rPr>
              <w:t>%}</w:t>
            </w:r>
          </w:p>
          <w:p w14:paraId="1FF2A07F" w14:textId="6A56F625" w:rsidR="00A5731E" w:rsidRPr="00B7345B" w:rsidRDefault="00A5731E" w:rsidP="00A5731E">
            <w:pPr>
              <w:spacing w:after="0" w:line="240" w:lineRule="auto"/>
              <w:jc w:val="center"/>
              <w:rPr>
                <w:rFonts w:ascii="Times New Roman" w:hAnsi="Times New Roman"/>
                <w:bCs/>
                <w:sz w:val="21"/>
                <w:szCs w:val="21"/>
              </w:rPr>
            </w:pPr>
            <w:proofErr w:type="gramStart"/>
            <w:r w:rsidRPr="00B7345B">
              <w:rPr>
                <w:rFonts w:ascii="Times New Roman" w:hAnsi="Times New Roman"/>
                <w:bCs/>
                <w:sz w:val="21"/>
                <w:szCs w:val="21"/>
              </w:rPr>
              <w:t>{{ a.evi</w:t>
            </w:r>
            <w:proofErr w:type="gramEnd"/>
            <w:r w:rsidRPr="00B7345B">
              <w:rPr>
                <w:rFonts w:ascii="Times New Roman" w:hAnsi="Times New Roman"/>
                <w:bCs/>
                <w:sz w:val="21"/>
                <w:szCs w:val="21"/>
              </w:rPr>
              <w:t>_sum.regimen_</w:t>
            </w:r>
            <w:r w:rsidR="009F5C26">
              <w:rPr>
                <w:rFonts w:ascii="Times New Roman" w:hAnsi="Times New Roman" w:hint="eastAsia"/>
                <w:bCs/>
                <w:sz w:val="21"/>
                <w:szCs w:val="21"/>
              </w:rPr>
              <w:t>R</w:t>
            </w:r>
            <w:r w:rsidRPr="00B7345B">
              <w:rPr>
                <w:rFonts w:ascii="Times New Roman" w:hAnsi="Times New Roman"/>
                <w:bCs/>
                <w:sz w:val="21"/>
                <w:szCs w:val="21"/>
              </w:rPr>
              <w:t>|xajdy_reg</w:t>
            </w:r>
            <w:r w:rsidRPr="00B7345B">
              <w:rPr>
                <w:rFonts w:ascii="Times New Roman" w:hAnsi="Times New Roman"/>
                <w:bCs/>
                <w:sz w:val="21"/>
                <w:szCs w:val="21"/>
              </w:rPr>
              <w:lastRenderedPageBreak/>
              <w:t>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3A03D864" w14:textId="77777777" w:rsidR="00A5731E" w:rsidRPr="00B7345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40914D45" w14:textId="77777777" w:rsidR="00A5731E" w:rsidRPr="00B7345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49B6E57E" w14:textId="214E1AD9" w:rsidR="00A5731E"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140" w:type="dxa"/>
            <w:tcBorders>
              <w:top w:val="dotted" w:sz="4" w:space="0" w:color="4472C4"/>
              <w:left w:val="dotted" w:sz="4" w:space="0" w:color="4472C4"/>
              <w:bottom w:val="dotted" w:sz="4" w:space="0" w:color="4472C4"/>
            </w:tcBorders>
            <w:shd w:val="clear" w:color="auto" w:fill="auto"/>
            <w:vAlign w:val="center"/>
          </w:tcPr>
          <w:p w14:paraId="088EE7F8"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w:t>
            </w:r>
            <w:r w:rsidRPr="00341E97">
              <w:rPr>
                <w:rFonts w:ascii="Times New Roman" w:hAnsi="Times New Roman"/>
                <w:bCs/>
                <w:sz w:val="21"/>
                <w:szCs w:val="21"/>
              </w:rPr>
              <w:lastRenderedPageBreak/>
              <w:t>Diagnostic</w:t>
            </w:r>
            <w:proofErr w:type="spellEnd"/>
            <w:r w:rsidRPr="00341E97">
              <w:rPr>
                <w:rFonts w:ascii="Times New Roman" w:hAnsi="Times New Roman"/>
                <w:bCs/>
                <w:sz w:val="21"/>
                <w:szCs w:val="21"/>
              </w:rPr>
              <w:t xml:space="preserve"> %}</w:t>
            </w:r>
          </w:p>
          <w:p w14:paraId="6D65DCB9"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77D197EB"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3EBE162C"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1D655CF2"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54AB63EA"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4E24E418"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784F4F9F"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15AE7DFA"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622392FF"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09CB1CCD"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01CA7FB"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else%}</w:t>
            </w:r>
          </w:p>
          <w:p w14:paraId="76653B45"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249FC645" w14:textId="77777777" w:rsidR="00A5731E"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C57E5C" w14:paraId="75576CD6"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532609EB"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C57E5C" w14:paraId="69680640"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35F7403C"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C57E5C" w14:paraId="7E0A58F8" w14:textId="77777777" w:rsidTr="00C57E5C">
        <w:tblPrEx>
          <w:tblBorders>
            <w:top w:val="single" w:sz="4" w:space="0" w:color="4472C4" w:themeColor="accent1"/>
            <w:insideV w:val="dotted" w:sz="4" w:space="0" w:color="4472C4"/>
          </w:tblBorders>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56C4B7E4"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3CF7C38"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9DD5ABE"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1BEF022B"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59" w:type="dxa"/>
            <w:tcBorders>
              <w:top w:val="dotted" w:sz="4" w:space="0" w:color="4472C4"/>
              <w:left w:val="dotted" w:sz="4" w:space="0" w:color="4472C4"/>
              <w:bottom w:val="dotted" w:sz="4" w:space="0" w:color="4472C4"/>
            </w:tcBorders>
            <w:shd w:val="clear" w:color="auto" w:fill="auto"/>
            <w:vAlign w:val="center"/>
          </w:tcPr>
          <w:p w14:paraId="3B32E89D"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2B12A355"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0510B49F"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6CEDE8D6"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C57E5C" w14:paraId="2C5D351F"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6E040C6A" w14:textId="77777777" w:rsidR="00C57E5C" w:rsidRPr="00D61C21"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C57E5C" w14:paraId="36EF15A4"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0ECBAE6C" w14:textId="3D0E45ED"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4 </w:t>
            </w:r>
            <w:r w:rsidR="00F93231" w:rsidRPr="00F93231">
              <w:rPr>
                <w:rFonts w:ascii="Times New Roman" w:hAnsi="Times New Roman"/>
                <w:bCs/>
                <w:sz w:val="21"/>
                <w:szCs w:val="21"/>
              </w:rPr>
              <w:t>+ var.germline_cnv.level_4</w:t>
            </w:r>
            <w:r w:rsidRPr="00341E97">
              <w:rPr>
                <w:rFonts w:ascii="Times New Roman" w:hAnsi="Times New Roman"/>
                <w:bCs/>
                <w:sz w:val="21"/>
                <w:szCs w:val="21"/>
              </w:rPr>
              <w:t>%}</w:t>
            </w:r>
          </w:p>
        </w:tc>
      </w:tr>
      <w:tr w:rsidR="00C57E5C" w14:paraId="51505C41"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0D1DF518" w14:textId="393A6F2E"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4 </w:t>
            </w:r>
            <w:r w:rsidR="00F93231" w:rsidRPr="00F93231">
              <w:rPr>
                <w:rFonts w:ascii="Times New Roman" w:hAnsi="Times New Roman"/>
                <w:bCs/>
                <w:sz w:val="21"/>
                <w:szCs w:val="21"/>
              </w:rPr>
              <w:t>+ var.germline_cnv.level_4</w:t>
            </w:r>
            <w:r w:rsidRPr="00341E97">
              <w:rPr>
                <w:rFonts w:ascii="Times New Roman" w:hAnsi="Times New Roman"/>
                <w:bCs/>
                <w:sz w:val="21"/>
                <w:szCs w:val="21"/>
              </w:rPr>
              <w:t>%}</w:t>
            </w:r>
          </w:p>
        </w:tc>
      </w:tr>
      <w:tr w:rsidR="00A5731E" w14:paraId="7B9F8A1D" w14:textId="77777777" w:rsidTr="00C57E5C">
        <w:tblPrEx>
          <w:tblBorders>
            <w:top w:val="single" w:sz="4" w:space="0" w:color="4472C4" w:themeColor="accent1"/>
            <w:insideV w:val="dotted" w:sz="4" w:space="0" w:color="4472C4"/>
          </w:tblBorders>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12F00ED8" w14:textId="77777777" w:rsidR="00A5731E" w:rsidRDefault="00A5731E" w:rsidP="00A5731E">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E763728" w14:textId="086038FA" w:rsidR="00A5731E" w:rsidRDefault="00A5731E" w:rsidP="00A5731E">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bCs/>
                <w:sz w:val="21"/>
                <w:szCs w:val="21"/>
              </w:rPr>
              <w:t>(</w:t>
            </w:r>
            <w:r w:rsidRPr="00874FDD">
              <w:rPr>
                <w:rFonts w:ascii="Times New Roman" w:hAnsi="Times New Roman" w:hint="eastAsia"/>
                <w:bCs/>
                <w:sz w:val="21"/>
                <w:szCs w:val="21"/>
              </w:rPr>
              <w:t>var.var_germline.level_4</w:t>
            </w:r>
            <w:r w:rsidRPr="00F93231">
              <w:rPr>
                <w:rFonts w:ascii="Times New Roman" w:hAnsi="Times New Roman"/>
                <w:bCs/>
                <w:sz w:val="21"/>
                <w:szCs w:val="21"/>
              </w:rPr>
              <w:t>+ var.germline_cnv.level_4</w:t>
            </w:r>
            <w:r>
              <w:rPr>
                <w:rFonts w:ascii="Times New Roman" w:hAnsi="Times New Roman"/>
                <w:bCs/>
                <w:sz w:val="21"/>
                <w:szCs w:val="21"/>
              </w:rPr>
              <w:t>)</w:t>
            </w:r>
            <w:r w:rsidRPr="00874FDD">
              <w:rPr>
                <w:rFonts w:ascii="Times New Roman" w:hAnsi="Times New Roman" w:hint="eastAsia"/>
                <w:bCs/>
                <w:sz w:val="21"/>
                <w:szCs w:val="21"/>
              </w:rPr>
              <w:t>|count}}</w:t>
            </w:r>
            <w:proofErr w:type="gramStart"/>
            <w:r w:rsidRPr="00874FDD">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82EC655" w14:textId="2A7EAE54" w:rsidR="00A5731E"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DA66775"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“Loss”%}</w:t>
            </w:r>
          </w:p>
          <w:p w14:paraId="63DBBFA1"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del</w:t>
            </w:r>
          </w:p>
          <w:p w14:paraId="00537250"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1C550CFB"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dup</w:t>
            </w:r>
          </w:p>
          <w:p w14:paraId="05DFA938" w14:textId="77777777" w:rsidR="00A5731E"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706B7566" w14:textId="77777777" w:rsidR="00A5731E" w:rsidRPr="00DF1BFA" w:rsidRDefault="00A5731E" w:rsidP="00A5731E">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6583C2C3" w14:textId="77777777" w:rsidR="00A5731E" w:rsidRPr="00DF1BFA" w:rsidRDefault="00A5731E" w:rsidP="00A5731E">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0AD3A4A9" w14:textId="77777777" w:rsidR="00A5731E" w:rsidRPr="00DF1BFA" w:rsidRDefault="00A5731E" w:rsidP="00A5731E">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7460977F" w14:textId="77777777" w:rsidR="00A5731E" w:rsidRPr="00DF1BFA" w:rsidRDefault="00A5731E" w:rsidP="00A5731E">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38A0D481" w14:textId="77777777" w:rsidR="00A5731E" w:rsidRDefault="00A5731E" w:rsidP="00A5731E">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56C2663C" w14:textId="0D052BF6" w:rsidR="00A5731E"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559" w:type="dxa"/>
            <w:tcBorders>
              <w:top w:val="dotted" w:sz="4" w:space="0" w:color="4472C4"/>
              <w:left w:val="dotted" w:sz="4" w:space="0" w:color="4472C4"/>
              <w:bottom w:val="dotted" w:sz="4" w:space="0" w:color="4472C4"/>
            </w:tcBorders>
            <w:shd w:val="clear" w:color="auto" w:fill="auto"/>
            <w:vAlign w:val="center"/>
          </w:tcPr>
          <w:p w14:paraId="78E3060A"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“Loss” or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386BA6DE"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r w:rsidRPr="00F93231">
              <w:rPr>
                <w:rFonts w:ascii="Times New Roman" w:hAnsi="Times New Roman"/>
                <w:bCs/>
                <w:sz w:val="21"/>
                <w:szCs w:val="21"/>
              </w:rPr>
              <w:t>HeteDel</w:t>
            </w:r>
            <w:proofErr w:type="spellEnd"/>
            <w:r w:rsidRPr="00F93231">
              <w:rPr>
                <w:rFonts w:ascii="Times New Roman" w:hAnsi="Times New Roman"/>
                <w:bCs/>
                <w:sz w:val="21"/>
                <w:szCs w:val="21"/>
              </w:rPr>
              <w:t>”%}</w:t>
            </w:r>
          </w:p>
          <w:p w14:paraId="14ED6898"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杂合</w:t>
            </w:r>
          </w:p>
          <w:p w14:paraId="72D24FCE"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r w:rsidRPr="00F93231">
              <w:rPr>
                <w:rFonts w:ascii="Times New Roman" w:hAnsi="Times New Roman"/>
                <w:bCs/>
                <w:sz w:val="21"/>
                <w:szCs w:val="21"/>
              </w:rPr>
              <w:t>HomoDel</w:t>
            </w:r>
            <w:proofErr w:type="spellEnd"/>
            <w:r w:rsidRPr="00F93231">
              <w:rPr>
                <w:rFonts w:ascii="Times New Roman" w:hAnsi="Times New Roman"/>
                <w:bCs/>
                <w:sz w:val="21"/>
                <w:szCs w:val="21"/>
              </w:rPr>
              <w:t>”%}</w:t>
            </w:r>
          </w:p>
          <w:p w14:paraId="094C81B5"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纯合</w:t>
            </w:r>
          </w:p>
          <w:p w14:paraId="5718B792"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6A474C6E"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w:t>
            </w:r>
          </w:p>
          <w:p w14:paraId="4C4C037C"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p w14:paraId="1B2E78A0"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60D65E07"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 xml:space="preserve">{%if </w:t>
            </w:r>
            <w:proofErr w:type="spellStart"/>
            <w:r w:rsidRPr="00F93231">
              <w:rPr>
                <w:rFonts w:ascii="Times New Roman" w:hAnsi="Times New Roman" w:hint="eastAsia"/>
                <w:bCs/>
                <w:sz w:val="21"/>
                <w:szCs w:val="21"/>
              </w:rPr>
              <w:t>a.freq</w:t>
            </w:r>
            <w:proofErr w:type="spellEnd"/>
            <w:r w:rsidRPr="00F93231">
              <w:rPr>
                <w:rFonts w:ascii="Times New Roman" w:hAnsi="Times New Roman" w:hint="eastAsia"/>
                <w:bCs/>
                <w:sz w:val="21"/>
                <w:szCs w:val="21"/>
              </w:rPr>
              <w:t xml:space="preserve"> &gt;=0.85%}</w:t>
            </w:r>
            <w:r w:rsidRPr="00F93231">
              <w:rPr>
                <w:rFonts w:ascii="Times New Roman" w:hAnsi="Times New Roman" w:hint="eastAsia"/>
                <w:bCs/>
                <w:sz w:val="21"/>
                <w:szCs w:val="21"/>
              </w:rPr>
              <w:t>纯合</w:t>
            </w:r>
            <w:r w:rsidRPr="00F93231">
              <w:rPr>
                <w:rFonts w:ascii="Times New Roman" w:hAnsi="Times New Roman" w:hint="eastAsia"/>
                <w:bCs/>
                <w:sz w:val="21"/>
                <w:szCs w:val="21"/>
              </w:rPr>
              <w:t>{%else%}</w:t>
            </w:r>
            <w:r w:rsidRPr="00F93231">
              <w:rPr>
                <w:rFonts w:ascii="Times New Roman" w:hAnsi="Times New Roman" w:hint="eastAsia"/>
                <w:bCs/>
                <w:sz w:val="21"/>
                <w:szCs w:val="21"/>
              </w:rPr>
              <w:t>杂合</w:t>
            </w:r>
            <w:r w:rsidRPr="00F93231">
              <w:rPr>
                <w:rFonts w:ascii="Times New Roman" w:hAnsi="Times New Roman" w:hint="eastAsia"/>
                <w:bCs/>
                <w:sz w:val="21"/>
                <w:szCs w:val="21"/>
              </w:rPr>
              <w:t>{%endif%}</w:t>
            </w:r>
          </w:p>
          <w:p w14:paraId="1FB7B8C0" w14:textId="1AE20C76" w:rsidR="00A5731E"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75918E33" w14:textId="77777777" w:rsidR="00A5731E" w:rsidRPr="00B7345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a.evi_sum.regimen_S</w:t>
            </w:r>
            <w:proofErr w:type="spellEnd"/>
            <w:r w:rsidRPr="00B7345B">
              <w:rPr>
                <w:rFonts w:ascii="Times New Roman" w:hAnsi="Times New Roman"/>
                <w:bCs/>
                <w:sz w:val="21"/>
                <w:szCs w:val="21"/>
              </w:rPr>
              <w:t>%}</w:t>
            </w:r>
          </w:p>
          <w:p w14:paraId="6C093E66" w14:textId="77777777" w:rsidR="00A5731E" w:rsidRPr="00E051D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 a.evi_sum.regimen_S|xajdy_regimen|xajdy_filter_regimen_level|xajdy_regimen_add_deng|replace(“\t”,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39ABC345" w14:textId="77777777" w:rsidR="00A5731E" w:rsidRPr="00B7345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0D6EFD6B" w14:textId="77777777" w:rsidR="00A5731E" w:rsidRPr="00B7345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42E56D4A" w14:textId="75FCB30E" w:rsidR="00A5731E"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70BEC0DB" w14:textId="77777777" w:rsidR="00A5731E" w:rsidRPr="00B7345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a.evi_sum.regimen_R</w:t>
            </w:r>
            <w:proofErr w:type="spellEnd"/>
            <w:r w:rsidRPr="00B7345B">
              <w:rPr>
                <w:rFonts w:ascii="Times New Roman" w:hAnsi="Times New Roman"/>
                <w:bCs/>
                <w:sz w:val="21"/>
                <w:szCs w:val="21"/>
              </w:rPr>
              <w:t>%}</w:t>
            </w:r>
          </w:p>
          <w:p w14:paraId="60F97B65" w14:textId="6A2D55DB" w:rsidR="00A5731E" w:rsidRPr="00B7345B" w:rsidRDefault="00A5731E" w:rsidP="00A5731E">
            <w:pPr>
              <w:spacing w:after="0" w:line="240" w:lineRule="auto"/>
              <w:jc w:val="center"/>
              <w:rPr>
                <w:rFonts w:ascii="Times New Roman" w:hAnsi="Times New Roman"/>
                <w:bCs/>
                <w:sz w:val="21"/>
                <w:szCs w:val="21"/>
              </w:rPr>
            </w:pPr>
            <w:proofErr w:type="gramStart"/>
            <w:r w:rsidRPr="00B7345B">
              <w:rPr>
                <w:rFonts w:ascii="Times New Roman" w:hAnsi="Times New Roman"/>
                <w:bCs/>
                <w:sz w:val="21"/>
                <w:szCs w:val="21"/>
              </w:rPr>
              <w:t>{{ a.evi</w:t>
            </w:r>
            <w:proofErr w:type="gramEnd"/>
            <w:r w:rsidRPr="00B7345B">
              <w:rPr>
                <w:rFonts w:ascii="Times New Roman" w:hAnsi="Times New Roman"/>
                <w:bCs/>
                <w:sz w:val="21"/>
                <w:szCs w:val="21"/>
              </w:rPr>
              <w:t>_sum.regimen_</w:t>
            </w:r>
            <w:r w:rsidR="009F5C26">
              <w:rPr>
                <w:rFonts w:ascii="Times New Roman" w:hAnsi="Times New Roman" w:hint="eastAsia"/>
                <w:bCs/>
                <w:sz w:val="21"/>
                <w:szCs w:val="21"/>
              </w:rPr>
              <w:t>R</w:t>
            </w:r>
            <w:r w:rsidRPr="00B7345B">
              <w:rPr>
                <w:rFonts w:ascii="Times New Roman" w:hAnsi="Times New Roman"/>
                <w:bCs/>
                <w:sz w:val="21"/>
                <w:szCs w:val="21"/>
              </w:rPr>
              <w:t>|xajdy_regimen|xajdy_filter_regimen_level|xajdy_regimen_add_deng|replace(“\t”,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5DFFAE3A" w14:textId="77777777" w:rsidR="00A5731E" w:rsidRPr="00B7345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34CBCD6C" w14:textId="77777777" w:rsidR="00A5731E" w:rsidRPr="00B7345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01576BC1" w14:textId="099486B9" w:rsidR="00A5731E"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140" w:type="dxa"/>
            <w:tcBorders>
              <w:top w:val="dotted" w:sz="4" w:space="0" w:color="4472C4"/>
              <w:left w:val="dotted" w:sz="4" w:space="0" w:color="4472C4"/>
              <w:bottom w:val="dotted" w:sz="4" w:space="0" w:color="4472C4"/>
            </w:tcBorders>
            <w:shd w:val="clear" w:color="auto" w:fill="auto"/>
            <w:vAlign w:val="center"/>
          </w:tcPr>
          <w:p w14:paraId="736CA2A4"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29A85DE6"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3B26FED2"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620A95F4"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w:t>
            </w:r>
            <w:r w:rsidRPr="00341E97">
              <w:rPr>
                <w:rFonts w:ascii="Times New Roman" w:hAnsi="Times New Roman" w:hint="eastAsia"/>
                <w:bCs/>
                <w:sz w:val="21"/>
                <w:szCs w:val="21"/>
              </w:rPr>
              <w:lastRenderedPageBreak/>
              <w:t>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4B279F69"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4A1B5CF4"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16C9E65E"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5A9762F0"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CBB7344"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3E41EEFD"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027A4059"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703410B"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42E30B01"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7DE6001E" w14:textId="1B2A0533" w:rsidR="00A5731E"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C57E5C" w14:paraId="4FC01808"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32826742"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C57E5C" w14:paraId="5D293E76"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1766C892"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C57E5C" w14:paraId="2C2E057E" w14:textId="77777777" w:rsidTr="00C57E5C">
        <w:tblPrEx>
          <w:tblBorders>
            <w:top w:val="single" w:sz="4" w:space="0" w:color="4472C4" w:themeColor="accent1"/>
            <w:insideV w:val="dotted" w:sz="4" w:space="0" w:color="4472C4"/>
          </w:tblBorders>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124E2244"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A8545AC"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5CEAF73"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52DB20F"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59" w:type="dxa"/>
            <w:tcBorders>
              <w:top w:val="dotted" w:sz="4" w:space="0" w:color="4472C4"/>
              <w:left w:val="dotted" w:sz="4" w:space="0" w:color="4472C4"/>
              <w:bottom w:val="dotted" w:sz="4" w:space="0" w:color="4472C4"/>
            </w:tcBorders>
            <w:shd w:val="clear" w:color="auto" w:fill="auto"/>
            <w:vAlign w:val="center"/>
          </w:tcPr>
          <w:p w14:paraId="6514B6C6"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66B4B526"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D96703C"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4F5C8A2F"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C57E5C" w14:paraId="0C6EE0AE"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7C957322" w14:textId="77777777" w:rsidR="00C57E5C" w:rsidRPr="00D61C21"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C57E5C" w14:paraId="7B05DD77"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14AE3A79" w14:textId="46E02D84"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3 </w:t>
            </w:r>
            <w:r w:rsidR="00F93231" w:rsidRPr="00F93231">
              <w:rPr>
                <w:rFonts w:ascii="Times New Roman" w:hAnsi="Times New Roman"/>
                <w:bCs/>
                <w:sz w:val="21"/>
                <w:szCs w:val="21"/>
              </w:rPr>
              <w:t>+ var.germline_cnv.level_3</w:t>
            </w:r>
            <w:r w:rsidRPr="00341E97">
              <w:rPr>
                <w:rFonts w:ascii="Times New Roman" w:hAnsi="Times New Roman"/>
                <w:bCs/>
                <w:sz w:val="21"/>
                <w:szCs w:val="21"/>
              </w:rPr>
              <w:t>%}</w:t>
            </w:r>
          </w:p>
        </w:tc>
      </w:tr>
      <w:tr w:rsidR="00C57E5C" w14:paraId="559032A4"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2B0E1033" w14:textId="32D7C8CB"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for a in var.var_germline.level_</w:t>
            </w:r>
            <w:r>
              <w:rPr>
                <w:rFonts w:ascii="Times New Roman" w:hAnsi="Times New Roman"/>
                <w:bCs/>
                <w:sz w:val="21"/>
                <w:szCs w:val="21"/>
              </w:rPr>
              <w:t xml:space="preserve">3 </w:t>
            </w:r>
            <w:r w:rsidR="00F93231" w:rsidRPr="00F93231">
              <w:rPr>
                <w:rFonts w:ascii="Times New Roman" w:hAnsi="Times New Roman"/>
                <w:bCs/>
                <w:sz w:val="21"/>
                <w:szCs w:val="21"/>
              </w:rPr>
              <w:t>+ var.germline_cnv.level_3</w:t>
            </w:r>
            <w:r w:rsidRPr="00341E97">
              <w:rPr>
                <w:rFonts w:ascii="Times New Roman" w:hAnsi="Times New Roman"/>
                <w:bCs/>
                <w:sz w:val="21"/>
                <w:szCs w:val="21"/>
              </w:rPr>
              <w:t>%}</w:t>
            </w:r>
          </w:p>
        </w:tc>
      </w:tr>
      <w:tr w:rsidR="00F93231" w14:paraId="44B7ED13" w14:textId="77777777" w:rsidTr="00C57E5C">
        <w:tblPrEx>
          <w:tblBorders>
            <w:top w:val="single" w:sz="4" w:space="0" w:color="4472C4" w:themeColor="accent1"/>
            <w:insideV w:val="dotted" w:sz="4" w:space="0" w:color="4472C4"/>
          </w:tblBorders>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17F3ADAC" w14:textId="77777777" w:rsidR="00F93231" w:rsidRDefault="00F93231" w:rsidP="00F9323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A5A6F21" w14:textId="73A719DB" w:rsidR="00F93231" w:rsidRDefault="00F93231" w:rsidP="00F9323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DF50B9">
              <w:rPr>
                <w:rFonts w:ascii="Times New Roman" w:hAnsi="Times New Roman" w:hint="eastAsia"/>
                <w:bCs/>
                <w:sz w:val="21"/>
                <w:szCs w:val="21"/>
              </w:rPr>
              <w:t>var.var_germline.level_3</w:t>
            </w:r>
            <w:r w:rsidRPr="00F93231">
              <w:rPr>
                <w:rFonts w:ascii="Times New Roman" w:hAnsi="Times New Roman"/>
                <w:bCs/>
                <w:sz w:val="21"/>
                <w:szCs w:val="21"/>
              </w:rPr>
              <w:t>+ var.germline_cnv.level_3</w:t>
            </w:r>
            <w:r>
              <w:rPr>
                <w:rFonts w:ascii="Times New Roman" w:hAnsi="Times New Roman"/>
                <w:bCs/>
                <w:sz w:val="21"/>
                <w:szCs w:val="21"/>
              </w:rPr>
              <w:t>)</w:t>
            </w:r>
            <w:r w:rsidRPr="00DF50B9">
              <w:rPr>
                <w:rFonts w:ascii="Times New Roman" w:hAnsi="Times New Roman" w:hint="eastAsia"/>
                <w:bCs/>
                <w:sz w:val="21"/>
                <w:szCs w:val="21"/>
              </w:rPr>
              <w:t>|count}}</w:t>
            </w:r>
            <w:proofErr w:type="gramStart"/>
            <w:r w:rsidRPr="00DF50B9">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A664869" w14:textId="77777777" w:rsidR="00F93231" w:rsidRPr="00D61C21" w:rsidRDefault="00F93231" w:rsidP="00F93231">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04978160"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“Loss”%}</w:t>
            </w:r>
          </w:p>
          <w:p w14:paraId="434B052F"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del</w:t>
            </w:r>
          </w:p>
          <w:p w14:paraId="3012B697"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58F38284"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dup</w:t>
            </w:r>
          </w:p>
          <w:p w14:paraId="10E2DC9F" w14:textId="77777777" w:rsid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6A366AFE" w14:textId="77777777" w:rsidR="00F93231" w:rsidRPr="00DF1BFA"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44B38B0F" w14:textId="77777777" w:rsidR="00F93231" w:rsidRPr="00DF1BFA"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36EA90CC" w14:textId="77777777" w:rsidR="00F93231" w:rsidRPr="00DF1BFA"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5FC1AD7C" w14:textId="77777777" w:rsidR="00F93231" w:rsidRPr="00DF1BFA"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242963E9" w14:textId="77777777" w:rsidR="00F93231"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61FC5053" w14:textId="62EAB0C4" w:rsidR="00F93231" w:rsidRPr="00D61C2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559" w:type="dxa"/>
            <w:tcBorders>
              <w:top w:val="dotted" w:sz="4" w:space="0" w:color="4472C4"/>
              <w:left w:val="dotted" w:sz="4" w:space="0" w:color="4472C4"/>
              <w:bottom w:val="dotted" w:sz="4" w:space="0" w:color="4472C4"/>
            </w:tcBorders>
            <w:shd w:val="clear" w:color="auto" w:fill="auto"/>
            <w:vAlign w:val="center"/>
          </w:tcPr>
          <w:p w14:paraId="00BB26DF"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“Loss” or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26CEF807"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r w:rsidRPr="00F93231">
              <w:rPr>
                <w:rFonts w:ascii="Times New Roman" w:hAnsi="Times New Roman"/>
                <w:bCs/>
                <w:sz w:val="21"/>
                <w:szCs w:val="21"/>
              </w:rPr>
              <w:t>HeteDel</w:t>
            </w:r>
            <w:proofErr w:type="spellEnd"/>
            <w:r w:rsidRPr="00F93231">
              <w:rPr>
                <w:rFonts w:ascii="Times New Roman" w:hAnsi="Times New Roman"/>
                <w:bCs/>
                <w:sz w:val="21"/>
                <w:szCs w:val="21"/>
              </w:rPr>
              <w:t>”%}</w:t>
            </w:r>
          </w:p>
          <w:p w14:paraId="6D0DF52A"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杂合</w:t>
            </w:r>
          </w:p>
          <w:p w14:paraId="4B8342AE"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r w:rsidRPr="00F93231">
              <w:rPr>
                <w:rFonts w:ascii="Times New Roman" w:hAnsi="Times New Roman"/>
                <w:bCs/>
                <w:sz w:val="21"/>
                <w:szCs w:val="21"/>
              </w:rPr>
              <w:t>HomoDel</w:t>
            </w:r>
            <w:proofErr w:type="spellEnd"/>
            <w:r w:rsidRPr="00F93231">
              <w:rPr>
                <w:rFonts w:ascii="Times New Roman" w:hAnsi="Times New Roman"/>
                <w:bCs/>
                <w:sz w:val="21"/>
                <w:szCs w:val="21"/>
              </w:rPr>
              <w:t>”%}</w:t>
            </w:r>
          </w:p>
          <w:p w14:paraId="05A1FD88"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纯合</w:t>
            </w:r>
          </w:p>
          <w:p w14:paraId="32880899"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27BEA648"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w:t>
            </w:r>
          </w:p>
          <w:p w14:paraId="57FDE3AF"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p w14:paraId="42148E03"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2998CFF9"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 xml:space="preserve">{%if </w:t>
            </w:r>
            <w:proofErr w:type="spellStart"/>
            <w:r w:rsidRPr="00F93231">
              <w:rPr>
                <w:rFonts w:ascii="Times New Roman" w:hAnsi="Times New Roman" w:hint="eastAsia"/>
                <w:bCs/>
                <w:sz w:val="21"/>
                <w:szCs w:val="21"/>
              </w:rPr>
              <w:t>a.freq</w:t>
            </w:r>
            <w:proofErr w:type="spellEnd"/>
            <w:r w:rsidRPr="00F93231">
              <w:rPr>
                <w:rFonts w:ascii="Times New Roman" w:hAnsi="Times New Roman" w:hint="eastAsia"/>
                <w:bCs/>
                <w:sz w:val="21"/>
                <w:szCs w:val="21"/>
              </w:rPr>
              <w:t xml:space="preserve"> &gt;=0.85%}</w:t>
            </w:r>
            <w:r w:rsidRPr="00F93231">
              <w:rPr>
                <w:rFonts w:ascii="Times New Roman" w:hAnsi="Times New Roman" w:hint="eastAsia"/>
                <w:bCs/>
                <w:sz w:val="21"/>
                <w:szCs w:val="21"/>
              </w:rPr>
              <w:t>纯合</w:t>
            </w:r>
            <w:r w:rsidRPr="00F93231">
              <w:rPr>
                <w:rFonts w:ascii="Times New Roman" w:hAnsi="Times New Roman" w:hint="eastAsia"/>
                <w:bCs/>
                <w:sz w:val="21"/>
                <w:szCs w:val="21"/>
              </w:rPr>
              <w:t>{%else%}</w:t>
            </w:r>
            <w:r w:rsidRPr="00F93231">
              <w:rPr>
                <w:rFonts w:ascii="Times New Roman" w:hAnsi="Times New Roman" w:hint="eastAsia"/>
                <w:bCs/>
                <w:sz w:val="21"/>
                <w:szCs w:val="21"/>
              </w:rPr>
              <w:t>杂合</w:t>
            </w:r>
            <w:r w:rsidRPr="00F93231">
              <w:rPr>
                <w:rFonts w:ascii="Times New Roman" w:hAnsi="Times New Roman" w:hint="eastAsia"/>
                <w:bCs/>
                <w:sz w:val="21"/>
                <w:szCs w:val="21"/>
              </w:rPr>
              <w:t>{%endif%}</w:t>
            </w:r>
          </w:p>
          <w:p w14:paraId="39A0C062" w14:textId="666F56DA" w:rsidR="00F93231" w:rsidRPr="00D61C2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67013595" w14:textId="77777777" w:rsidR="00F93231" w:rsidRPr="00D61C21" w:rsidRDefault="00F93231" w:rsidP="00F9323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47187FF" w14:textId="77777777" w:rsidR="00F93231" w:rsidRPr="00D61C21" w:rsidRDefault="00F93231" w:rsidP="00F9323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027B0693" w14:textId="77777777" w:rsidR="00F93231" w:rsidRPr="00D61C21" w:rsidRDefault="00F93231" w:rsidP="00F9323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C57E5C" w14:paraId="556EC36A"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5F0ECA2B"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C57E5C" w14:paraId="0F6C0E7D"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154B93A6"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C57E5C" w14:paraId="607EC3A8" w14:textId="77777777" w:rsidTr="00C57E5C">
        <w:tblPrEx>
          <w:tblBorders>
            <w:top w:val="single" w:sz="4" w:space="0" w:color="4472C4" w:themeColor="accent1"/>
            <w:insideV w:val="dotted" w:sz="4" w:space="0" w:color="4472C4"/>
          </w:tblBorders>
        </w:tblPrEx>
        <w:trPr>
          <w:trHeight w:val="553"/>
        </w:trPr>
        <w:tc>
          <w:tcPr>
            <w:tcW w:w="1018" w:type="dxa"/>
            <w:tcBorders>
              <w:top w:val="dotted" w:sz="4" w:space="0" w:color="4472C4"/>
              <w:bottom w:val="dotted" w:sz="4" w:space="0" w:color="4472C4"/>
              <w:right w:val="dotted" w:sz="4" w:space="0" w:color="4472C4"/>
            </w:tcBorders>
            <w:shd w:val="clear" w:color="auto" w:fill="auto"/>
            <w:vAlign w:val="center"/>
          </w:tcPr>
          <w:p w14:paraId="3F749A51"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750E525"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573C6D5"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759FC619"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59" w:type="dxa"/>
            <w:tcBorders>
              <w:top w:val="dotted" w:sz="4" w:space="0" w:color="4472C4"/>
              <w:left w:val="dotted" w:sz="4" w:space="0" w:color="4472C4"/>
              <w:bottom w:val="dotted" w:sz="4" w:space="0" w:color="4472C4"/>
            </w:tcBorders>
            <w:shd w:val="clear" w:color="auto" w:fill="auto"/>
            <w:vAlign w:val="center"/>
          </w:tcPr>
          <w:p w14:paraId="0D7F9C81"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73A3B83C"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6ADFB88D"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23B7E2A6"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C57E5C" w14:paraId="78206EFA" w14:textId="77777777" w:rsidTr="00523962">
        <w:tblPrEx>
          <w:tblBorders>
            <w:top w:val="single" w:sz="4" w:space="0" w:color="4472C4" w:themeColor="accent1"/>
            <w:insideV w:val="dotted" w:sz="4" w:space="0" w:color="4472C4"/>
          </w:tblBorders>
        </w:tblPrEx>
        <w:trPr>
          <w:trHeight w:val="553"/>
        </w:trPr>
        <w:tc>
          <w:tcPr>
            <w:tcW w:w="10354" w:type="dxa"/>
            <w:gridSpan w:val="8"/>
            <w:tcBorders>
              <w:top w:val="dotted" w:sz="4" w:space="0" w:color="4472C4"/>
              <w:bottom w:val="single" w:sz="4" w:space="0" w:color="4472C4"/>
            </w:tcBorders>
            <w:shd w:val="clear" w:color="auto" w:fill="auto"/>
            <w:vAlign w:val="center"/>
          </w:tcPr>
          <w:p w14:paraId="7A24FD90" w14:textId="77777777" w:rsidR="00C57E5C" w:rsidRPr="00D61C21"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bookmarkEnd w:id="4"/>
    </w:tbl>
    <w:p w14:paraId="71088437" w14:textId="1A1B6D9C" w:rsidR="00C57E5C" w:rsidRDefault="00C57E5C">
      <w:pPr>
        <w:autoSpaceDE w:val="0"/>
        <w:autoSpaceDN w:val="0"/>
        <w:adjustRightInd w:val="0"/>
        <w:spacing w:after="0" w:line="240" w:lineRule="auto"/>
        <w:rPr>
          <w:rFonts w:ascii="Times New Roman" w:hAnsi="Times New Roman"/>
          <w:sz w:val="16"/>
          <w:szCs w:val="16"/>
        </w:rPr>
      </w:pPr>
    </w:p>
    <w:p w14:paraId="2948AAFA" w14:textId="0A8B3777" w:rsidR="00FD1C2E" w:rsidRDefault="00FD1C2E">
      <w:pPr>
        <w:autoSpaceDE w:val="0"/>
        <w:autoSpaceDN w:val="0"/>
        <w:adjustRightInd w:val="0"/>
        <w:spacing w:after="0" w:line="240" w:lineRule="auto"/>
        <w:rPr>
          <w:rFonts w:ascii="Times New Roman" w:hAnsi="Times New Roman"/>
          <w:sz w:val="16"/>
          <w:szCs w:val="16"/>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FD1C2E" w:rsidRPr="007908EE" w14:paraId="0BFF0C7B" w14:textId="77777777" w:rsidTr="00523962">
        <w:trPr>
          <w:trHeight w:val="454"/>
        </w:trPr>
        <w:tc>
          <w:tcPr>
            <w:tcW w:w="10348" w:type="dxa"/>
            <w:shd w:val="clear" w:color="auto" w:fill="D9D9D9"/>
            <w:vAlign w:val="center"/>
          </w:tcPr>
          <w:p w14:paraId="170A94E6" w14:textId="77777777" w:rsidR="00FD1C2E" w:rsidRPr="007908EE" w:rsidRDefault="00FD1C2E" w:rsidP="00523962">
            <w:pPr>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FD1C2E" w:rsidRPr="007908EE" w14:paraId="4087B130" w14:textId="77777777" w:rsidTr="00523962">
        <w:trPr>
          <w:trHeight w:val="454"/>
        </w:trPr>
        <w:tc>
          <w:tcPr>
            <w:tcW w:w="10348" w:type="dxa"/>
            <w:shd w:val="clear" w:color="auto" w:fill="D9D9D9"/>
            <w:vAlign w:val="center"/>
          </w:tcPr>
          <w:p w14:paraId="528E84C1" w14:textId="77777777" w:rsidR="00FD1C2E" w:rsidRPr="007908EE" w:rsidRDefault="00FD1C2E" w:rsidP="00523962">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FD1C2E" w:rsidRPr="007908EE" w14:paraId="4F8C4C3E" w14:textId="77777777" w:rsidTr="00523962">
        <w:trPr>
          <w:trHeight w:val="454"/>
        </w:trPr>
        <w:tc>
          <w:tcPr>
            <w:tcW w:w="10348" w:type="dxa"/>
            <w:shd w:val="clear" w:color="auto" w:fill="D9D9D9"/>
            <w:vAlign w:val="center"/>
          </w:tcPr>
          <w:p w14:paraId="30A54672" w14:textId="23BFCC7B" w:rsidR="00FD1C2E" w:rsidRPr="007908EE" w:rsidRDefault="00FD1C2E" w:rsidP="00523962">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00F93231" w:rsidRPr="00F93231">
              <w:rPr>
                <w:rFonts w:ascii="Times New Roman" w:hAnsi="Times New Roman"/>
                <w:bCs/>
                <w:sz w:val="21"/>
                <w:szCs w:val="21"/>
              </w:rPr>
              <w:t>var.var_germline.level_5 + var.germline_cnv.level_5+var.var_germline.level_4 + var.germline_cnv.level_4</w:t>
            </w:r>
            <w:r w:rsidRPr="002F5E49">
              <w:rPr>
                <w:rFonts w:ascii="Times New Roman" w:hAnsi="Times New Roman"/>
                <w:bCs/>
                <w:sz w:val="21"/>
                <w:szCs w:val="21"/>
              </w:rPr>
              <w:t xml:space="preserve"> %}</w:t>
            </w:r>
          </w:p>
        </w:tc>
      </w:tr>
      <w:tr w:rsidR="00FD1C2E" w:rsidRPr="007908EE" w14:paraId="7BF1DCBA" w14:textId="77777777" w:rsidTr="00523962">
        <w:trPr>
          <w:trHeight w:val="454"/>
        </w:trPr>
        <w:tc>
          <w:tcPr>
            <w:tcW w:w="10348" w:type="dxa"/>
            <w:tcBorders>
              <w:bottom w:val="dotted" w:sz="4" w:space="0" w:color="4472C4"/>
            </w:tcBorders>
            <w:shd w:val="clear" w:color="auto" w:fill="D9D9D9"/>
            <w:vAlign w:val="center"/>
          </w:tcPr>
          <w:p w14:paraId="5455D5A4" w14:textId="2B791885" w:rsidR="00FD1C2E" w:rsidRPr="007908EE" w:rsidRDefault="00FD1C2E" w:rsidP="00523962">
            <w:pPr>
              <w:spacing w:after="0" w:line="240" w:lineRule="auto"/>
              <w:rPr>
                <w:rFonts w:ascii="Times New Roman" w:hAnsi="Times New Roman"/>
                <w:b/>
                <w:bCs/>
                <w:sz w:val="24"/>
                <w:szCs w:val="24"/>
              </w:rPr>
            </w:pPr>
            <w:r w:rsidRPr="002F5E49">
              <w:rPr>
                <w:rFonts w:ascii="Times New Roman" w:hAnsi="Times New Roman"/>
                <w:bCs/>
                <w:sz w:val="21"/>
                <w:szCs w:val="21"/>
              </w:rPr>
              <w:t xml:space="preserve">{%tr for a in </w:t>
            </w:r>
            <w:r w:rsidR="00F93231" w:rsidRPr="00F93231">
              <w:rPr>
                <w:rFonts w:ascii="Times New Roman" w:hAnsi="Times New Roman"/>
                <w:bCs/>
                <w:sz w:val="21"/>
                <w:szCs w:val="21"/>
              </w:rPr>
              <w:t>var.var_germline.level_5 + var.germline_cnv.level_5+var.var_germline.level_4 + var.germline_cnv.level_4</w:t>
            </w:r>
            <w:r w:rsidRPr="002F5E49">
              <w:rPr>
                <w:rFonts w:ascii="Times New Roman" w:hAnsi="Times New Roman"/>
                <w:bCs/>
                <w:sz w:val="21"/>
                <w:szCs w:val="21"/>
              </w:rPr>
              <w:t xml:space="preserve"> %}</w:t>
            </w:r>
          </w:p>
        </w:tc>
      </w:tr>
      <w:tr w:rsidR="00FD1C2E" w:rsidRPr="007908EE" w14:paraId="1ADA5591" w14:textId="77777777" w:rsidTr="00523962">
        <w:trPr>
          <w:trHeight w:val="454"/>
        </w:trPr>
        <w:tc>
          <w:tcPr>
            <w:tcW w:w="10348" w:type="dxa"/>
            <w:tcBorders>
              <w:bottom w:val="dotted" w:sz="4" w:space="0" w:color="4472C4"/>
            </w:tcBorders>
            <w:shd w:val="clear" w:color="auto" w:fill="D9D9D9"/>
            <w:vAlign w:val="center"/>
          </w:tcPr>
          <w:p w14:paraId="7B94F6BB" w14:textId="77777777" w:rsidR="00F93231" w:rsidRPr="00F93231" w:rsidRDefault="00F93231" w:rsidP="00F93231">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lastRenderedPageBreak/>
              <w:t xml:space="preserve">{%p if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“Loss”%}</w:t>
            </w:r>
          </w:p>
          <w:p w14:paraId="1CCA5501" w14:textId="77777777" w:rsidR="00F93231" w:rsidRPr="00F93231" w:rsidRDefault="00F93231" w:rsidP="00F93231">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a.gene_symbol</w:t>
            </w:r>
            <w:proofErr w:type="spellEnd"/>
            <w:r w:rsidRPr="00F93231">
              <w:rPr>
                <w:rFonts w:ascii="Times New Roman" w:hAnsi="Times New Roman"/>
                <w:bCs/>
                <w:sz w:val="21"/>
                <w:szCs w:val="21"/>
              </w:rPr>
              <w:t>}} {{</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del</w:t>
            </w:r>
          </w:p>
          <w:p w14:paraId="192BBE97" w14:textId="77777777" w:rsidR="00F93231" w:rsidRPr="00F93231" w:rsidRDefault="00F93231" w:rsidP="00F93231">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3E3B5550" w14:textId="77777777" w:rsidR="00F93231" w:rsidRPr="00F93231" w:rsidRDefault="00F93231" w:rsidP="00F93231">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a.gene_symbol</w:t>
            </w:r>
            <w:proofErr w:type="spellEnd"/>
            <w:r w:rsidRPr="00F93231">
              <w:rPr>
                <w:rFonts w:ascii="Times New Roman" w:hAnsi="Times New Roman"/>
                <w:bCs/>
                <w:sz w:val="21"/>
                <w:szCs w:val="21"/>
              </w:rPr>
              <w:t>}} {{</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dup</w:t>
            </w:r>
          </w:p>
          <w:p w14:paraId="2303A1D5" w14:textId="0544A938" w:rsidR="00F93231" w:rsidRDefault="00F93231" w:rsidP="00F93231">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t>{%p else%}</w:t>
            </w:r>
          </w:p>
          <w:p w14:paraId="0128E360" w14:textId="77777777" w:rsidR="00FD1C2E" w:rsidRDefault="00FD1C2E" w:rsidP="00FD1C2E">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2F20DD66" w14:textId="52CE3BBE" w:rsidR="00F93231" w:rsidRPr="002F5E49" w:rsidRDefault="00F93231" w:rsidP="00FD1C2E">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t>{%p endif%}</w:t>
            </w:r>
          </w:p>
        </w:tc>
      </w:tr>
      <w:tr w:rsidR="00FD1C2E" w:rsidRPr="007908EE" w14:paraId="546A21E3" w14:textId="77777777" w:rsidTr="00523962">
        <w:tc>
          <w:tcPr>
            <w:tcW w:w="10348" w:type="dxa"/>
            <w:tcBorders>
              <w:top w:val="dotted" w:sz="4" w:space="0" w:color="4472C4"/>
            </w:tcBorders>
            <w:shd w:val="clear" w:color="auto" w:fill="auto"/>
          </w:tcPr>
          <w:p w14:paraId="45116867"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7DF1142" w14:textId="625441C8" w:rsidR="00FD1C2E" w:rsidRPr="00FD1C2E" w:rsidRDefault="00FD1C2E" w:rsidP="00FD1C2E">
            <w:pPr>
              <w:autoSpaceDE w:val="0"/>
              <w:autoSpaceDN w:val="0"/>
              <w:adjustRightInd w:val="0"/>
              <w:spacing w:after="0" w:line="240" w:lineRule="auto"/>
              <w:ind w:firstLineChars="200" w:firstLine="420"/>
              <w:rPr>
                <w:rFonts w:ascii="Times New Roman" w:hAnsi="Times New Roman"/>
                <w:bCs/>
                <w:sz w:val="21"/>
                <w:szCs w:val="21"/>
              </w:rPr>
            </w:pPr>
            <w:r w:rsidRPr="00FD1C2E">
              <w:rPr>
                <w:rFonts w:ascii="Times New Roman" w:hAnsi="Times New Roman"/>
                <w:bCs/>
                <w:sz w:val="21"/>
                <w:szCs w:val="21"/>
              </w:rPr>
              <w:t xml:space="preserve">{% for b in </w:t>
            </w:r>
            <w:proofErr w:type="spellStart"/>
            <w:r w:rsidRPr="00FD1C2E">
              <w:rPr>
                <w:rFonts w:ascii="Times New Roman" w:hAnsi="Times New Roman"/>
                <w:bCs/>
                <w:sz w:val="21"/>
                <w:szCs w:val="21"/>
              </w:rPr>
              <w:t>a.evi_sum.evi_split.Predisposing</w:t>
            </w:r>
            <w:proofErr w:type="spellEnd"/>
            <w:r w:rsidRPr="00FD1C2E">
              <w:rPr>
                <w:rFonts w:ascii="Times New Roman" w:hAnsi="Times New Roman"/>
                <w:bCs/>
                <w:sz w:val="21"/>
                <w:szCs w:val="21"/>
              </w:rPr>
              <w:t>%}{{</w:t>
            </w:r>
            <w:proofErr w:type="spellStart"/>
            <w:r w:rsidRPr="00FD1C2E">
              <w:rPr>
                <w:rFonts w:ascii="Times New Roman" w:hAnsi="Times New Roman"/>
                <w:bCs/>
                <w:sz w:val="21"/>
                <w:szCs w:val="21"/>
              </w:rPr>
              <w:t>b.evi_interpretation|e</w:t>
            </w:r>
            <w:proofErr w:type="spellEnd"/>
            <w:r w:rsidRPr="00FD1C2E">
              <w:rPr>
                <w:rFonts w:ascii="Times New Roman" w:hAnsi="Times New Roman"/>
                <w:bCs/>
                <w:sz w:val="21"/>
                <w:szCs w:val="21"/>
              </w:rPr>
              <w:t xml:space="preserve">}}{% </w:t>
            </w:r>
            <w:proofErr w:type="spellStart"/>
            <w:r w:rsidRPr="00FD1C2E">
              <w:rPr>
                <w:rFonts w:ascii="Times New Roman" w:hAnsi="Times New Roman"/>
                <w:bCs/>
                <w:sz w:val="21"/>
                <w:szCs w:val="21"/>
              </w:rPr>
              <w:t>endfor</w:t>
            </w:r>
            <w:proofErr w:type="spellEnd"/>
            <w:r w:rsidRPr="00FD1C2E">
              <w:rPr>
                <w:rFonts w:ascii="Times New Roman" w:hAnsi="Times New Roman"/>
                <w:bCs/>
                <w:sz w:val="21"/>
                <w:szCs w:val="21"/>
              </w:rPr>
              <w:t>%}</w:t>
            </w:r>
            <w:r w:rsidRPr="00401AC0">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53A5E2A6"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DF4D3B2" w14:textId="02151BF6" w:rsidR="00FD1C2E" w:rsidRPr="007908EE" w:rsidRDefault="00FD1C2E" w:rsidP="00523962">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2B373D" w:rsidRPr="002B373D">
              <w:rPr>
                <w:rFonts w:ascii="Times New Roman" w:hAnsi="Times New Roman"/>
                <w:bCs/>
                <w:sz w:val="21"/>
                <w:szCs w:val="21"/>
              </w:rPr>
              <w:t xml:space="preserve">{% if </w:t>
            </w:r>
            <w:proofErr w:type="spellStart"/>
            <w:r w:rsidR="002B373D" w:rsidRPr="002B373D">
              <w:rPr>
                <w:rFonts w:ascii="Times New Roman" w:hAnsi="Times New Roman"/>
                <w:bCs/>
                <w:sz w:val="21"/>
                <w:szCs w:val="21"/>
              </w:rPr>
              <w:t>a.evi_sum.evi_split</w:t>
            </w:r>
            <w:proofErr w:type="spellEnd"/>
            <w:r w:rsidR="002B373D" w:rsidRPr="002B373D">
              <w:rPr>
                <w:rFonts w:ascii="Times New Roman" w:hAnsi="Times New Roman"/>
                <w:bCs/>
                <w:sz w:val="21"/>
                <w:szCs w:val="21"/>
              </w:rPr>
              <w:t xml:space="preserve"> and </w:t>
            </w:r>
            <w:proofErr w:type="spellStart"/>
            <w:r w:rsidR="002B373D" w:rsidRPr="002B373D">
              <w:rPr>
                <w:rFonts w:ascii="Times New Roman" w:hAnsi="Times New Roman"/>
                <w:bCs/>
                <w:sz w:val="21"/>
                <w:szCs w:val="21"/>
              </w:rPr>
              <w:t>a.evi_sum.evi_split.Predictive</w:t>
            </w:r>
            <w:proofErr w:type="spellEnd"/>
            <w:r w:rsidR="002B373D" w:rsidRPr="002B373D">
              <w:rPr>
                <w:rFonts w:ascii="Times New Roman" w:hAnsi="Times New Roman"/>
                <w:bCs/>
                <w:sz w:val="21"/>
                <w:szCs w:val="21"/>
              </w:rPr>
              <w:t xml:space="preserve"> %}{{ a.evi_sum.evi_split.Predictive|xajdy_evi_summary</w:t>
            </w:r>
            <w:r w:rsidR="00E22C15">
              <w:rPr>
                <w:rFonts w:ascii="Times New Roman" w:hAnsi="Times New Roman"/>
                <w:bCs/>
                <w:sz w:val="21"/>
                <w:szCs w:val="21"/>
              </w:rPr>
              <w:t>_v2</w:t>
            </w:r>
            <w:r w:rsidR="002B373D" w:rsidRPr="002B373D">
              <w:rPr>
                <w:rFonts w:ascii="Times New Roman" w:hAnsi="Times New Roman"/>
                <w:bCs/>
                <w:sz w:val="21"/>
                <w:szCs w:val="21"/>
              </w:rPr>
              <w:t>|e }}{% endif%}</w:t>
            </w:r>
          </w:p>
        </w:tc>
      </w:tr>
      <w:tr w:rsidR="00FD1C2E" w:rsidRPr="007908EE" w14:paraId="3467671B" w14:textId="77777777" w:rsidTr="00523962">
        <w:tc>
          <w:tcPr>
            <w:tcW w:w="10348" w:type="dxa"/>
            <w:shd w:val="clear" w:color="auto" w:fill="auto"/>
          </w:tcPr>
          <w:p w14:paraId="06A2F396"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FD1C2E" w:rsidRPr="007908EE" w14:paraId="488FF5D2" w14:textId="77777777" w:rsidTr="00523962">
        <w:tc>
          <w:tcPr>
            <w:tcW w:w="10348" w:type="dxa"/>
            <w:shd w:val="clear" w:color="auto" w:fill="auto"/>
          </w:tcPr>
          <w:p w14:paraId="7DEB57B0"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FD1C2E" w:rsidRPr="007908EE" w14:paraId="199EF1E8" w14:textId="77777777" w:rsidTr="00523962">
        <w:tc>
          <w:tcPr>
            <w:tcW w:w="10348" w:type="dxa"/>
            <w:shd w:val="clear" w:color="auto" w:fill="auto"/>
          </w:tcPr>
          <w:p w14:paraId="55D64EEE" w14:textId="77777777" w:rsidR="00FD1C2E" w:rsidRPr="007908EE" w:rsidRDefault="00FD1C2E" w:rsidP="00523962">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FD1C2E" w:rsidRPr="007908EE" w14:paraId="4BD017E4" w14:textId="77777777" w:rsidTr="00523962">
        <w:tc>
          <w:tcPr>
            <w:tcW w:w="10348" w:type="dxa"/>
            <w:shd w:val="clear" w:color="auto" w:fill="auto"/>
          </w:tcPr>
          <w:p w14:paraId="01B304E9"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66EF42E3" w14:textId="77777777" w:rsidR="00066004" w:rsidRDefault="00066004">
      <w:pPr>
        <w:pStyle w:val="Default"/>
        <w:snapToGrid w:val="0"/>
        <w:jc w:val="both"/>
        <w:rPr>
          <w:rFonts w:ascii="Times New Roman" w:eastAsia="宋体" w:hAnsi="Times New Roman" w:cs="Times New Roman"/>
          <w:bCs/>
          <w:color w:val="3B3838"/>
          <w:sz w:val="18"/>
          <w:szCs w:val="18"/>
        </w:rPr>
      </w:pPr>
    </w:p>
    <w:p w14:paraId="58D97724" w14:textId="77777777" w:rsidR="00A25574" w:rsidRDefault="007F2BCB" w:rsidP="00A25574">
      <w:pPr>
        <w:pStyle w:val="Default"/>
        <w:snapToGrid w:val="0"/>
        <w:jc w:val="both"/>
        <w:rPr>
          <w:rFonts w:ascii="Times New Roman" w:eastAsia="宋体" w:hAnsi="Times New Roman" w:cs="Times New Roman"/>
          <w:bCs/>
          <w:color w:val="3B3838"/>
          <w:sz w:val="18"/>
          <w:szCs w:val="18"/>
        </w:rPr>
      </w:pPr>
      <w:r>
        <w:rPr>
          <w:rFonts w:ascii="Times New Roman" w:eastAsia="宋体" w:hAnsi="Times New Roman" w:cs="Times New Roman"/>
          <w:bCs/>
          <w:color w:val="3B3838"/>
          <w:sz w:val="18"/>
          <w:szCs w:val="18"/>
        </w:rPr>
        <w:t>注：</w:t>
      </w:r>
    </w:p>
    <w:p w14:paraId="17902473" w14:textId="77777777" w:rsidR="00927828" w:rsidRDefault="007F2BCB" w:rsidP="00927828">
      <w:pPr>
        <w:pStyle w:val="Default"/>
        <w:numPr>
          <w:ilvl w:val="0"/>
          <w:numId w:val="16"/>
        </w:numPr>
        <w:snapToGrid w:val="0"/>
        <w:jc w:val="both"/>
        <w:rPr>
          <w:rFonts w:ascii="Times New Roman" w:eastAsia="宋体" w:hAnsi="Times New Roman" w:cs="Times New Roman"/>
          <w:bCs/>
          <w:color w:val="3B3838"/>
          <w:sz w:val="18"/>
          <w:szCs w:val="18"/>
        </w:rPr>
      </w:pPr>
      <w:r w:rsidRPr="00A25574">
        <w:rPr>
          <w:rFonts w:ascii="Times New Roman" w:eastAsia="宋体" w:hAnsi="Times New Roman" w:cs="Times New Roman"/>
          <w:bCs/>
          <w:color w:val="3B3838"/>
          <w:sz w:val="18"/>
          <w:szCs w:val="18"/>
        </w:rPr>
        <w:t>胚系</w:t>
      </w:r>
      <w:r w:rsidRPr="00A25574">
        <w:rPr>
          <w:rFonts w:ascii="Times New Roman" w:eastAsia="宋体" w:hAnsi="Times New Roman" w:cs="Times New Roman" w:hint="eastAsia"/>
          <w:bCs/>
          <w:color w:val="3B3838"/>
          <w:sz w:val="18"/>
          <w:szCs w:val="18"/>
        </w:rPr>
        <w:t>变异</w:t>
      </w:r>
      <w:r w:rsidRPr="00A25574">
        <w:rPr>
          <w:rFonts w:ascii="Times New Roman" w:eastAsia="宋体" w:hAnsi="Times New Roman" w:cs="Times New Roman"/>
          <w:bCs/>
          <w:color w:val="3B3838"/>
          <w:sz w:val="18"/>
          <w:szCs w:val="18"/>
        </w:rPr>
        <w:t>：胚胎发育时已经携带的突变，可能具有遗传性，但并非所有胚系突变都具有致病性。</w:t>
      </w:r>
      <w:r w:rsidRPr="00A25574">
        <w:rPr>
          <w:rFonts w:ascii="Times New Roman" w:eastAsia="宋体" w:hAnsi="Times New Roman" w:cs="Times New Roman" w:hint="eastAsia"/>
          <w:bCs/>
          <w:color w:val="3B3838"/>
          <w:sz w:val="18"/>
          <w:szCs w:val="18"/>
        </w:rPr>
        <w:t>依据美国医学遗传学与基因组学学会（</w:t>
      </w:r>
      <w:r w:rsidRPr="00A25574">
        <w:rPr>
          <w:rFonts w:ascii="Times New Roman" w:eastAsia="宋体" w:hAnsi="Times New Roman" w:cs="Times New Roman" w:hint="eastAsia"/>
          <w:bCs/>
          <w:color w:val="3B3838"/>
          <w:sz w:val="18"/>
          <w:szCs w:val="18"/>
        </w:rPr>
        <w:t>The American College of Medical Genetics and Genomics</w:t>
      </w:r>
      <w:r w:rsidRPr="00A25574">
        <w:rPr>
          <w:rFonts w:ascii="Times New Roman" w:eastAsia="宋体" w:hAnsi="Times New Roman" w:cs="Times New Roman" w:hint="eastAsia"/>
          <w:bCs/>
          <w:color w:val="3B3838"/>
          <w:sz w:val="18"/>
          <w:szCs w:val="18"/>
        </w:rPr>
        <w:t>，</w:t>
      </w:r>
      <w:r w:rsidRPr="00A25574">
        <w:rPr>
          <w:rFonts w:ascii="Times New Roman" w:eastAsia="宋体" w:hAnsi="Times New Roman" w:cs="Times New Roman" w:hint="eastAsia"/>
          <w:bCs/>
          <w:color w:val="3B3838"/>
          <w:sz w:val="18"/>
          <w:szCs w:val="18"/>
        </w:rPr>
        <w:t>ACMG</w:t>
      </w:r>
      <w:r w:rsidRPr="00A25574">
        <w:rPr>
          <w:rFonts w:ascii="Times New Roman" w:eastAsia="宋体" w:hAnsi="Times New Roman" w:cs="Times New Roman" w:hint="eastAsia"/>
          <w:bCs/>
          <w:color w:val="3B3838"/>
          <w:sz w:val="18"/>
          <w:szCs w:val="18"/>
        </w:rPr>
        <w:t>）相关指南，胚系变异的致病风险分为</w:t>
      </w:r>
      <w:r w:rsidRPr="00A25574">
        <w:rPr>
          <w:rFonts w:ascii="Times New Roman" w:eastAsia="宋体" w:hAnsi="Times New Roman" w:cs="Times New Roman" w:hint="eastAsia"/>
          <w:bCs/>
          <w:color w:val="3B3838"/>
          <w:sz w:val="18"/>
          <w:szCs w:val="18"/>
        </w:rPr>
        <w:t>5</w:t>
      </w:r>
      <w:r w:rsidRPr="00A25574">
        <w:rPr>
          <w:rFonts w:ascii="Times New Roman" w:eastAsia="宋体" w:hAnsi="Times New Roman" w:cs="Times New Roman" w:hint="eastAsia"/>
          <w:bCs/>
          <w:color w:val="3B3838"/>
          <w:sz w:val="18"/>
          <w:szCs w:val="18"/>
        </w:rPr>
        <w:t>级：致病、</w:t>
      </w:r>
      <w:r w:rsidR="000B4318">
        <w:rPr>
          <w:rFonts w:ascii="Times New Roman" w:eastAsia="宋体" w:hAnsi="Times New Roman" w:cs="Times New Roman" w:hint="eastAsia"/>
          <w:bCs/>
          <w:color w:val="3B3838"/>
          <w:sz w:val="18"/>
          <w:szCs w:val="18"/>
        </w:rPr>
        <w:t>可能</w:t>
      </w:r>
      <w:r w:rsidRPr="00A25574">
        <w:rPr>
          <w:rFonts w:ascii="Times New Roman" w:eastAsia="宋体" w:hAnsi="Times New Roman" w:cs="Times New Roman" w:hint="eastAsia"/>
          <w:bCs/>
          <w:color w:val="3B3838"/>
          <w:sz w:val="18"/>
          <w:szCs w:val="18"/>
        </w:rPr>
        <w:t>致病、意义</w:t>
      </w:r>
      <w:r w:rsidR="000B4318">
        <w:rPr>
          <w:rFonts w:ascii="Times New Roman" w:eastAsia="宋体" w:hAnsi="Times New Roman" w:cs="Times New Roman" w:hint="eastAsia"/>
          <w:bCs/>
          <w:color w:val="3B3838"/>
          <w:sz w:val="18"/>
          <w:szCs w:val="18"/>
        </w:rPr>
        <w:t>未明</w:t>
      </w:r>
      <w:r w:rsidRPr="00A25574">
        <w:rPr>
          <w:rFonts w:ascii="Times New Roman" w:eastAsia="宋体" w:hAnsi="Times New Roman" w:cs="Times New Roman" w:hint="eastAsia"/>
          <w:bCs/>
          <w:color w:val="3B3838"/>
          <w:sz w:val="18"/>
          <w:szCs w:val="18"/>
        </w:rPr>
        <w:t>、</w:t>
      </w:r>
      <w:r w:rsidR="000B4318">
        <w:rPr>
          <w:rFonts w:ascii="Times New Roman" w:eastAsia="宋体" w:hAnsi="Times New Roman" w:cs="Times New Roman" w:hint="eastAsia"/>
          <w:bCs/>
          <w:color w:val="3B3838"/>
          <w:sz w:val="18"/>
          <w:szCs w:val="18"/>
        </w:rPr>
        <w:t>可能</w:t>
      </w:r>
      <w:r w:rsidRPr="00A25574">
        <w:rPr>
          <w:rFonts w:ascii="Times New Roman" w:eastAsia="宋体" w:hAnsi="Times New Roman" w:cs="Times New Roman" w:hint="eastAsia"/>
          <w:bCs/>
          <w:color w:val="3B3838"/>
          <w:sz w:val="18"/>
          <w:szCs w:val="18"/>
        </w:rPr>
        <w:t>良性和良性。本报告仅展示</w:t>
      </w:r>
      <w:r w:rsidR="003721C7" w:rsidRPr="00A25574">
        <w:rPr>
          <w:rFonts w:ascii="Times New Roman" w:eastAsia="宋体" w:hAnsi="Times New Roman" w:cs="Times New Roman" w:hint="eastAsia"/>
          <w:bCs/>
          <w:color w:val="3B3838"/>
          <w:sz w:val="18"/>
          <w:szCs w:val="18"/>
        </w:rPr>
        <w:t>致病、</w:t>
      </w:r>
      <w:r w:rsidR="000B4318">
        <w:rPr>
          <w:rFonts w:ascii="Times New Roman" w:eastAsia="宋体" w:hAnsi="Times New Roman" w:cs="Times New Roman" w:hint="eastAsia"/>
          <w:bCs/>
          <w:color w:val="3B3838"/>
          <w:sz w:val="18"/>
          <w:szCs w:val="18"/>
        </w:rPr>
        <w:t>可能</w:t>
      </w:r>
      <w:r w:rsidR="003721C7" w:rsidRPr="00A25574">
        <w:rPr>
          <w:rFonts w:ascii="Times New Roman" w:eastAsia="宋体" w:hAnsi="Times New Roman" w:cs="Times New Roman" w:hint="eastAsia"/>
          <w:bCs/>
          <w:color w:val="3B3838"/>
          <w:sz w:val="18"/>
          <w:szCs w:val="18"/>
        </w:rPr>
        <w:t>致病</w:t>
      </w:r>
      <w:r w:rsidR="000B4318">
        <w:rPr>
          <w:rFonts w:ascii="Times New Roman" w:eastAsia="宋体" w:hAnsi="Times New Roman" w:cs="Times New Roman" w:hint="eastAsia"/>
          <w:bCs/>
          <w:color w:val="3B3838"/>
          <w:sz w:val="18"/>
          <w:szCs w:val="18"/>
        </w:rPr>
        <w:t>和意义未明</w:t>
      </w:r>
      <w:r w:rsidRPr="00A25574">
        <w:rPr>
          <w:rFonts w:ascii="Times New Roman" w:eastAsia="宋体" w:hAnsi="Times New Roman" w:cs="Times New Roman" w:hint="eastAsia"/>
          <w:bCs/>
          <w:color w:val="3B3838"/>
          <w:sz w:val="18"/>
          <w:szCs w:val="18"/>
        </w:rPr>
        <w:t>的胚系变异，报告中所呈现的基因变异分类及说明只反映当前科学及医学的研究和认知结果，致病风险评级可能会随着科学研究进展而发生变更。</w:t>
      </w:r>
    </w:p>
    <w:p w14:paraId="1954B478" w14:textId="2F38227F" w:rsidR="00927828" w:rsidRPr="00927828" w:rsidRDefault="005512AF" w:rsidP="00927828">
      <w:pPr>
        <w:pStyle w:val="Default"/>
        <w:numPr>
          <w:ilvl w:val="0"/>
          <w:numId w:val="16"/>
        </w:numPr>
        <w:snapToGrid w:val="0"/>
        <w:jc w:val="both"/>
        <w:rPr>
          <w:rFonts w:ascii="Times New Roman" w:eastAsia="宋体" w:hAnsi="Times New Roman" w:cs="Times New Roman"/>
          <w:bCs/>
          <w:color w:val="3B3838"/>
          <w:sz w:val="18"/>
          <w:szCs w:val="18"/>
        </w:rPr>
      </w:pPr>
      <w:r w:rsidRPr="00927828">
        <w:rPr>
          <w:rFonts w:ascii="Times New Roman" w:eastAsia="宋体" w:hAnsi="Times New Roman" w:cs="Times New Roman" w:hint="eastAsia"/>
          <w:bCs/>
          <w:color w:val="3B3838"/>
          <w:sz w:val="18"/>
          <w:szCs w:val="18"/>
        </w:rPr>
        <w:t>胚系大片段重排变异在“纯合</w:t>
      </w:r>
      <w:r w:rsidRPr="00927828">
        <w:rPr>
          <w:rFonts w:ascii="Times New Roman" w:eastAsia="宋体" w:hAnsi="Times New Roman" w:cs="Times New Roman" w:hint="eastAsia"/>
          <w:bCs/>
          <w:color w:val="3B3838"/>
          <w:sz w:val="18"/>
          <w:szCs w:val="18"/>
        </w:rPr>
        <w:t>/</w:t>
      </w:r>
      <w:r w:rsidRPr="00927828">
        <w:rPr>
          <w:rFonts w:ascii="Times New Roman" w:eastAsia="宋体" w:hAnsi="Times New Roman" w:cs="Times New Roman" w:hint="eastAsia"/>
          <w:bCs/>
          <w:color w:val="3B3838"/>
          <w:sz w:val="18"/>
          <w:szCs w:val="18"/>
        </w:rPr>
        <w:t>杂合”处填写“</w:t>
      </w:r>
      <w:r w:rsidRPr="00927828">
        <w:rPr>
          <w:rFonts w:ascii="Times New Roman" w:eastAsia="宋体" w:hAnsi="Times New Roman" w:cs="Times New Roman" w:hint="eastAsia"/>
          <w:bCs/>
          <w:color w:val="3B3838"/>
          <w:sz w:val="18"/>
          <w:szCs w:val="18"/>
        </w:rPr>
        <w:t>/</w:t>
      </w:r>
      <w:r w:rsidRPr="00927828">
        <w:rPr>
          <w:rFonts w:ascii="Times New Roman" w:eastAsia="宋体" w:hAnsi="Times New Roman" w:cs="Times New Roman" w:hint="eastAsia"/>
          <w:bCs/>
          <w:color w:val="3B3838"/>
          <w:sz w:val="18"/>
          <w:szCs w:val="18"/>
        </w:rPr>
        <w:t>”，表示无法区分杂合或纯合。</w:t>
      </w:r>
    </w:p>
    <w:p w14:paraId="52839F59" w14:textId="2FBA4E25" w:rsidR="007F2BCB" w:rsidRPr="00927828" w:rsidRDefault="008751AE" w:rsidP="00927828">
      <w:pPr>
        <w:pStyle w:val="Default"/>
        <w:numPr>
          <w:ilvl w:val="0"/>
          <w:numId w:val="16"/>
        </w:numPr>
        <w:snapToGrid w:val="0"/>
        <w:jc w:val="both"/>
        <w:rPr>
          <w:rFonts w:ascii="Times New Roman" w:eastAsia="宋体" w:hAnsi="Times New Roman" w:cs="Times New Roman"/>
          <w:bCs/>
          <w:color w:val="3B3838"/>
          <w:sz w:val="18"/>
          <w:szCs w:val="18"/>
        </w:rPr>
      </w:pPr>
      <w:r w:rsidRPr="00927828">
        <w:rPr>
          <w:rFonts w:ascii="Times New Roman" w:eastAsia="宋体" w:hAnsi="Times New Roman" w:cs="Times New Roman"/>
          <w:bCs/>
          <w:color w:val="3B3838"/>
          <w:sz w:val="18"/>
          <w:szCs w:val="18"/>
        </w:rPr>
        <w:t>NGS</w:t>
      </w:r>
      <w:r w:rsidRPr="00927828">
        <w:rPr>
          <w:rFonts w:ascii="Times New Roman" w:eastAsia="宋体" w:hAnsi="Times New Roman" w:cs="Times New Roman" w:hint="eastAsia"/>
          <w:bCs/>
          <w:color w:val="3B3838"/>
          <w:sz w:val="18"/>
          <w:szCs w:val="18"/>
        </w:rPr>
        <w:t>结果中，血液样本检测到大片段重排缺失阳性信号时，其结果会采用多重连接探针扩增（</w:t>
      </w:r>
      <w:r w:rsidRPr="00927828">
        <w:rPr>
          <w:rFonts w:ascii="Times New Roman" w:eastAsia="宋体" w:hAnsi="Times New Roman" w:cs="Times New Roman"/>
          <w:bCs/>
          <w:color w:val="3B3838"/>
          <w:sz w:val="18"/>
          <w:szCs w:val="18"/>
        </w:rPr>
        <w:t>MLPA</w:t>
      </w:r>
      <w:r w:rsidRPr="00927828">
        <w:rPr>
          <w:rFonts w:ascii="Times New Roman" w:eastAsia="宋体" w:hAnsi="Times New Roman" w:cs="Times New Roman" w:hint="eastAsia"/>
          <w:bCs/>
          <w:color w:val="3B3838"/>
          <w:sz w:val="18"/>
          <w:szCs w:val="18"/>
        </w:rPr>
        <w:t>）技术验证，结合</w:t>
      </w:r>
      <w:r w:rsidRPr="00927828">
        <w:rPr>
          <w:rFonts w:ascii="Times New Roman" w:eastAsia="宋体" w:hAnsi="Times New Roman" w:cs="Times New Roman"/>
          <w:bCs/>
          <w:color w:val="3B3838"/>
          <w:sz w:val="18"/>
          <w:szCs w:val="18"/>
        </w:rPr>
        <w:t>NGS</w:t>
      </w:r>
      <w:r w:rsidRPr="00927828">
        <w:rPr>
          <w:rFonts w:ascii="Times New Roman" w:eastAsia="宋体" w:hAnsi="Times New Roman" w:cs="Times New Roman" w:hint="eastAsia"/>
          <w:bCs/>
          <w:color w:val="3B3838"/>
          <w:sz w:val="18"/>
          <w:szCs w:val="18"/>
        </w:rPr>
        <w:t>结果和</w:t>
      </w:r>
      <w:r w:rsidRPr="00927828">
        <w:rPr>
          <w:rFonts w:ascii="Times New Roman" w:eastAsia="宋体" w:hAnsi="Times New Roman" w:cs="Times New Roman"/>
          <w:bCs/>
          <w:color w:val="3B3838"/>
          <w:sz w:val="18"/>
          <w:szCs w:val="18"/>
        </w:rPr>
        <w:t>MLPA</w:t>
      </w:r>
      <w:r w:rsidRPr="00927828">
        <w:rPr>
          <w:rFonts w:ascii="Times New Roman" w:eastAsia="宋体" w:hAnsi="Times New Roman" w:cs="Times New Roman" w:hint="eastAsia"/>
          <w:bCs/>
          <w:color w:val="3B3838"/>
          <w:sz w:val="18"/>
          <w:szCs w:val="18"/>
        </w:rPr>
        <w:t>验证结果出具报告。</w:t>
      </w:r>
    </w:p>
    <w:p w14:paraId="1AD688D6" w14:textId="0FD62C19" w:rsidR="005512AF" w:rsidRPr="00927828" w:rsidRDefault="005512AF" w:rsidP="00927828">
      <w:pPr>
        <w:pStyle w:val="Default"/>
        <w:numPr>
          <w:ilvl w:val="0"/>
          <w:numId w:val="16"/>
        </w:numPr>
        <w:snapToGrid w:val="0"/>
        <w:jc w:val="both"/>
        <w:rPr>
          <w:rFonts w:ascii="Times New Roman" w:eastAsia="宋体" w:hAnsi="Times New Roman" w:cs="Times New Roman"/>
          <w:bCs/>
          <w:color w:val="3B3838"/>
          <w:sz w:val="18"/>
          <w:szCs w:val="18"/>
        </w:rPr>
      </w:pPr>
      <w:r w:rsidRPr="00927828">
        <w:rPr>
          <w:rFonts w:ascii="Times New Roman" w:eastAsia="宋体" w:hAnsi="Times New Roman" w:cs="Times New Roman"/>
          <w:bCs/>
          <w:color w:val="3B3838"/>
          <w:sz w:val="18"/>
          <w:szCs w:val="18"/>
        </w:rPr>
        <w:t>本报告中参考药物并非按照疗效排序，相关药物可能在不同病人身上产生不同程度的疗效，仅供参考。</w:t>
      </w:r>
    </w:p>
    <w:p w14:paraId="617F3479" w14:textId="18036AC8" w:rsidR="007F2BCB" w:rsidRDefault="007F2BCB" w:rsidP="008E3102">
      <w:pPr>
        <w:widowControl w:val="0"/>
        <w:autoSpaceDE w:val="0"/>
        <w:autoSpaceDN w:val="0"/>
        <w:adjustRightInd w:val="0"/>
        <w:spacing w:after="0" w:line="240" w:lineRule="auto"/>
        <w:rPr>
          <w:rFonts w:ascii="Times New Roman" w:hAnsi="Times New Roman"/>
          <w:bCs/>
          <w:color w:val="3B3838"/>
          <w:sz w:val="18"/>
          <w:szCs w:val="18"/>
        </w:rPr>
      </w:pPr>
    </w:p>
    <w:bookmarkEnd w:id="1"/>
    <w:p w14:paraId="3C7CB1F8" w14:textId="1607F3BB" w:rsidR="0033521A" w:rsidRPr="007F2BCB" w:rsidRDefault="0033521A" w:rsidP="007F2BCB">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000" w:firstRow="0" w:lastRow="0" w:firstColumn="0" w:lastColumn="0" w:noHBand="0" w:noVBand="0"/>
      </w:tblPr>
      <w:tblGrid>
        <w:gridCol w:w="10598"/>
      </w:tblGrid>
      <w:tr w:rsidR="00F167C5" w14:paraId="68FCF39E" w14:textId="77777777" w:rsidTr="00F167C5">
        <w:trPr>
          <w:trHeight w:val="475"/>
          <w:tblHeader/>
        </w:trPr>
        <w:tc>
          <w:tcPr>
            <w:tcW w:w="10598" w:type="dxa"/>
            <w:shd w:val="clear" w:color="auto" w:fill="D0CECE" w:themeFill="background2" w:themeFillShade="E6"/>
            <w:vAlign w:val="center"/>
          </w:tcPr>
          <w:p w14:paraId="433F2861" w14:textId="59852E17" w:rsidR="00F167C5" w:rsidRDefault="00F167C5" w:rsidP="00F167C5">
            <w:pPr>
              <w:widowControl w:val="0"/>
              <w:autoSpaceDE w:val="0"/>
              <w:autoSpaceDN w:val="0"/>
              <w:adjustRightInd w:val="0"/>
              <w:spacing w:after="0" w:line="240" w:lineRule="auto"/>
              <w:rPr>
                <w:rFonts w:ascii="Times New Roman" w:hAnsi="Times New Roman"/>
                <w:b/>
                <w:bCs/>
                <w:sz w:val="24"/>
                <w:szCs w:val="24"/>
              </w:rPr>
            </w:pPr>
            <w:bookmarkStart w:id="5" w:name="_Hlk151562556"/>
            <w:r w:rsidRPr="00A45BD1">
              <w:rPr>
                <w:rFonts w:ascii="Times New Roman" w:hAnsi="Times New Roman"/>
                <w:b/>
                <w:bCs/>
                <w:sz w:val="24"/>
                <w:szCs w:val="24"/>
              </w:rPr>
              <w:t>检测局限性及说明</w:t>
            </w:r>
          </w:p>
        </w:tc>
      </w:tr>
    </w:tbl>
    <w:bookmarkEnd w:id="5"/>
    <w:p w14:paraId="60008CD1" w14:textId="77777777" w:rsidR="008751AE" w:rsidRPr="00A5731E" w:rsidRDefault="008751AE" w:rsidP="00A5731E">
      <w:pPr>
        <w:pStyle w:val="Default"/>
        <w:numPr>
          <w:ilvl w:val="0"/>
          <w:numId w:val="15"/>
        </w:numPr>
        <w:snapToGrid w:val="0"/>
        <w:jc w:val="both"/>
        <w:rPr>
          <w:rFonts w:ascii="Times New Roman" w:eastAsia="宋体" w:hAnsi="Times New Roman" w:cs="Times New Roman"/>
          <w:bCs/>
          <w:color w:val="3B3838"/>
          <w:sz w:val="18"/>
          <w:szCs w:val="18"/>
        </w:rPr>
      </w:pPr>
      <w:r w:rsidRPr="00A5731E">
        <w:rPr>
          <w:rFonts w:ascii="Times New Roman" w:eastAsia="宋体" w:hAnsi="Times New Roman" w:cs="Times New Roman"/>
          <w:bCs/>
          <w:color w:val="3B3838"/>
          <w:sz w:val="18"/>
          <w:szCs w:val="18"/>
        </w:rPr>
        <w:t>本检测只适用于检测特定肿瘤基因的</w:t>
      </w:r>
      <w:r w:rsidRPr="00A5731E">
        <w:rPr>
          <w:rFonts w:ascii="Times New Roman" w:eastAsia="宋体" w:hAnsi="Times New Roman" w:cs="Times New Roman"/>
          <w:bCs/>
          <w:color w:val="3B3838"/>
          <w:sz w:val="18"/>
          <w:szCs w:val="18"/>
        </w:rPr>
        <w:t>DNA</w:t>
      </w:r>
      <w:r w:rsidRPr="00A5731E">
        <w:rPr>
          <w:rFonts w:ascii="Times New Roman" w:eastAsia="宋体" w:hAnsi="Times New Roman" w:cs="Times New Roman"/>
          <w:bCs/>
          <w:color w:val="3B3838"/>
          <w:sz w:val="18"/>
          <w:szCs w:val="18"/>
        </w:rPr>
        <w:t>水平变异，不涉及蛋白质水平和</w:t>
      </w:r>
      <w:r w:rsidRPr="00A5731E">
        <w:rPr>
          <w:rFonts w:ascii="Times New Roman" w:eastAsia="宋体" w:hAnsi="Times New Roman" w:cs="Times New Roman"/>
          <w:bCs/>
          <w:color w:val="3B3838"/>
          <w:sz w:val="18"/>
          <w:szCs w:val="18"/>
        </w:rPr>
        <w:t>RNA</w:t>
      </w:r>
      <w:r w:rsidRPr="00A5731E">
        <w:rPr>
          <w:rFonts w:ascii="Times New Roman" w:eastAsia="宋体" w:hAnsi="Times New Roman" w:cs="Times New Roman"/>
          <w:bCs/>
          <w:color w:val="3B3838"/>
          <w:sz w:val="18"/>
          <w:szCs w:val="18"/>
        </w:rPr>
        <w:t>水平。</w:t>
      </w:r>
    </w:p>
    <w:p w14:paraId="102716D4" w14:textId="77777777" w:rsidR="008751AE" w:rsidRPr="00A5731E" w:rsidRDefault="008751AE" w:rsidP="00A5731E">
      <w:pPr>
        <w:pStyle w:val="Default"/>
        <w:numPr>
          <w:ilvl w:val="0"/>
          <w:numId w:val="15"/>
        </w:numPr>
        <w:snapToGrid w:val="0"/>
        <w:jc w:val="both"/>
        <w:rPr>
          <w:rFonts w:ascii="Times New Roman" w:eastAsia="宋体" w:hAnsi="Times New Roman" w:cs="Times New Roman"/>
          <w:bCs/>
          <w:color w:val="3B3838"/>
          <w:sz w:val="18"/>
          <w:szCs w:val="18"/>
        </w:rPr>
      </w:pPr>
      <w:r w:rsidRPr="00A5731E">
        <w:rPr>
          <w:rFonts w:ascii="Times New Roman" w:eastAsia="宋体" w:hAnsi="Times New Roman" w:cs="Times New Roman" w:hint="eastAsia"/>
          <w:bCs/>
          <w:color w:val="3B3838"/>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46A381E1" w14:textId="77777777" w:rsidR="008751AE" w:rsidRPr="00A5731E" w:rsidRDefault="008751AE" w:rsidP="00A5731E">
      <w:pPr>
        <w:pStyle w:val="Default"/>
        <w:numPr>
          <w:ilvl w:val="0"/>
          <w:numId w:val="15"/>
        </w:numPr>
        <w:snapToGrid w:val="0"/>
        <w:jc w:val="both"/>
        <w:rPr>
          <w:rFonts w:ascii="Times New Roman" w:eastAsia="宋体" w:hAnsi="Times New Roman" w:cs="Times New Roman"/>
          <w:bCs/>
          <w:color w:val="3B3838"/>
          <w:sz w:val="18"/>
          <w:szCs w:val="18"/>
        </w:rPr>
      </w:pPr>
      <w:r w:rsidRPr="00A5731E">
        <w:rPr>
          <w:rFonts w:ascii="Times New Roman" w:eastAsia="宋体" w:hAnsi="Times New Roman" w:cs="Times New Roman" w:hint="eastAsia"/>
          <w:bCs/>
          <w:color w:val="3B3838"/>
          <w:sz w:val="18"/>
          <w:szCs w:val="18"/>
        </w:rPr>
        <w:t>肿瘤易感基因变异不是罹患肿瘤的唯一因素，因此不同受检者最终的患病风险可能不同，需结合家族史、生活习惯、生活环境、用药史等方面进行综合评估。</w:t>
      </w:r>
    </w:p>
    <w:p w14:paraId="09BA7DCB" w14:textId="77777777" w:rsidR="008751AE" w:rsidRPr="00A5731E" w:rsidRDefault="008751AE" w:rsidP="00A5731E">
      <w:pPr>
        <w:pStyle w:val="Default"/>
        <w:numPr>
          <w:ilvl w:val="0"/>
          <w:numId w:val="15"/>
        </w:numPr>
        <w:snapToGrid w:val="0"/>
        <w:jc w:val="both"/>
        <w:rPr>
          <w:rFonts w:ascii="Times New Roman" w:eastAsia="宋体" w:hAnsi="Times New Roman" w:cs="Times New Roman"/>
          <w:bCs/>
          <w:color w:val="3B3838"/>
          <w:sz w:val="18"/>
          <w:szCs w:val="18"/>
        </w:rPr>
      </w:pPr>
      <w:r w:rsidRPr="00A5731E">
        <w:rPr>
          <w:rFonts w:ascii="Times New Roman" w:eastAsia="宋体" w:hAnsi="Times New Roman" w:cs="Times New Roman"/>
          <w:bCs/>
          <w:color w:val="3B3838"/>
          <w:sz w:val="18"/>
          <w:szCs w:val="18"/>
        </w:rPr>
        <w:t>本报告中对于变异位点的解读，是基于当前已发表的文献、指南、公共数据库及临床研究结果，随着研究的发展，特定位点的解读可能发生变更。</w:t>
      </w:r>
    </w:p>
    <w:p w14:paraId="52787B2F" w14:textId="77777777" w:rsidR="008751AE" w:rsidRPr="00A5731E" w:rsidRDefault="008751AE" w:rsidP="00A5731E">
      <w:pPr>
        <w:pStyle w:val="Default"/>
        <w:numPr>
          <w:ilvl w:val="0"/>
          <w:numId w:val="15"/>
        </w:numPr>
        <w:snapToGrid w:val="0"/>
        <w:jc w:val="both"/>
        <w:rPr>
          <w:rFonts w:ascii="Times New Roman" w:eastAsia="宋体" w:hAnsi="Times New Roman" w:cs="Times New Roman"/>
          <w:bCs/>
          <w:color w:val="3B3838"/>
          <w:sz w:val="18"/>
          <w:szCs w:val="18"/>
        </w:rPr>
      </w:pPr>
      <w:bookmarkStart w:id="6" w:name="_Hlk28026152"/>
      <w:r w:rsidRPr="00A5731E">
        <w:rPr>
          <w:rFonts w:ascii="Times New Roman" w:eastAsia="宋体" w:hAnsi="Times New Roman" w:cs="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6"/>
    </w:p>
    <w:p w14:paraId="313C670F" w14:textId="1BFF6488" w:rsidR="000F60A4" w:rsidRPr="008751AE" w:rsidRDefault="000F60A4" w:rsidP="000F60A4">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43495F" w:rsidRPr="000F60A4" w14:paraId="59D98FA6" w14:textId="77777777" w:rsidTr="00E672A2">
        <w:trPr>
          <w:jc w:val="center"/>
        </w:trPr>
        <w:tc>
          <w:tcPr>
            <w:tcW w:w="10205" w:type="dxa"/>
            <w:gridSpan w:val="3"/>
            <w:tcBorders>
              <w:bottom w:val="dotted" w:sz="4" w:space="0" w:color="0000FF"/>
            </w:tcBorders>
            <w:shd w:val="clear" w:color="auto" w:fill="EDEDED"/>
            <w:vAlign w:val="center"/>
          </w:tcPr>
          <w:p w14:paraId="365E4714" w14:textId="4580DB48" w:rsidR="0043495F" w:rsidRPr="00A536D9" w:rsidRDefault="0043495F" w:rsidP="000F60A4">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A536D9">
              <w:rPr>
                <w:rFonts w:ascii="Times New Roman" w:hAnsi="Times New Roman" w:hint="eastAsia"/>
                <w:b/>
                <w:lang w:val="en-CA"/>
              </w:rPr>
              <w:t>样本质控</w:t>
            </w:r>
          </w:p>
        </w:tc>
      </w:tr>
      <w:tr w:rsidR="0043495F" w:rsidRPr="000F60A4" w14:paraId="636DA336" w14:textId="77777777" w:rsidTr="00E672A2">
        <w:trPr>
          <w:jc w:val="center"/>
        </w:trPr>
        <w:tc>
          <w:tcPr>
            <w:tcW w:w="10205" w:type="dxa"/>
            <w:gridSpan w:val="3"/>
            <w:tcBorders>
              <w:bottom w:val="dotted" w:sz="4" w:space="0" w:color="0000FF"/>
            </w:tcBorders>
            <w:shd w:val="clear" w:color="auto" w:fill="EDEDED"/>
            <w:vAlign w:val="center"/>
          </w:tcPr>
          <w:p w14:paraId="44469923" w14:textId="16681D9E" w:rsidR="0043495F" w:rsidRPr="00A536D9" w:rsidRDefault="0043495F" w:rsidP="000F60A4">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7" w:name="_Hlk88637281"/>
            <w:r w:rsidRPr="00A536D9">
              <w:rPr>
                <w:rFonts w:ascii="Times New Roman" w:hAnsi="Times New Roman" w:hint="eastAsia"/>
                <w:b/>
                <w:lang w:val="en-CA"/>
              </w:rPr>
              <w:t>样本信息</w:t>
            </w:r>
          </w:p>
        </w:tc>
      </w:tr>
      <w:tr w:rsidR="00E672A2" w:rsidRPr="000F60A4" w14:paraId="63CF5364" w14:textId="77777777" w:rsidTr="00E672A2">
        <w:trPr>
          <w:jc w:val="center"/>
        </w:trPr>
        <w:tc>
          <w:tcPr>
            <w:tcW w:w="3829" w:type="dxa"/>
            <w:tcBorders>
              <w:top w:val="dotted" w:sz="4" w:space="0" w:color="0000FF"/>
              <w:bottom w:val="dotted" w:sz="4" w:space="0" w:color="0000FF"/>
            </w:tcBorders>
            <w:shd w:val="clear" w:color="auto" w:fill="FFFFFF"/>
            <w:vAlign w:val="center"/>
          </w:tcPr>
          <w:p w14:paraId="001B441C" w14:textId="77777777"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31109275" w14:textId="03F14289" w:rsidR="00E672A2" w:rsidRPr="00F11A55"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w:t>
            </w:r>
            <w:r w:rsidR="00FA4744" w:rsidRPr="00FA4744">
              <w:rPr>
                <w:rFonts w:ascii="Times New Roman" w:hAnsi="Times New Roman"/>
                <w:color w:val="3B3838"/>
              </w:rPr>
              <w:t>report_number</w:t>
            </w:r>
            <w:proofErr w:type="spellEnd"/>
            <w:r w:rsidR="00FA4744" w:rsidRPr="00FA4744">
              <w:rPr>
                <w:rFonts w:ascii="Times New Roman" w:hAnsi="Times New Roman" w:hint="eastAsia"/>
                <w:color w:val="3B3838"/>
              </w:rPr>
              <w:t xml:space="preserve"> </w:t>
            </w:r>
            <w:r>
              <w:rPr>
                <w:rFonts w:ascii="Times New Roman" w:hAnsi="Times New Roman" w:hint="eastAsia"/>
                <w:color w:val="3B3838"/>
              </w:rPr>
              <w:t>}}</w:t>
            </w:r>
          </w:p>
        </w:tc>
      </w:tr>
      <w:tr w:rsidR="00E672A2" w:rsidRPr="000F60A4" w14:paraId="2CF230CE" w14:textId="77777777" w:rsidTr="00E672A2">
        <w:trPr>
          <w:jc w:val="center"/>
        </w:trPr>
        <w:tc>
          <w:tcPr>
            <w:tcW w:w="3829" w:type="dxa"/>
            <w:tcBorders>
              <w:top w:val="dotted" w:sz="4" w:space="0" w:color="0000FF"/>
              <w:bottom w:val="dotted" w:sz="4" w:space="0" w:color="0000FF"/>
            </w:tcBorders>
            <w:shd w:val="clear" w:color="auto" w:fill="FFFFFF"/>
            <w:vAlign w:val="center"/>
          </w:tcPr>
          <w:p w14:paraId="23BF1718" w14:textId="77777777"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74E5BF8B" w14:textId="7D06E505" w:rsidR="00E672A2" w:rsidRPr="00F11A55"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0F60A4" w:rsidRPr="000F60A4" w14:paraId="7DCEC154" w14:textId="77777777" w:rsidTr="00E672A2">
        <w:trPr>
          <w:jc w:val="center"/>
        </w:trPr>
        <w:tc>
          <w:tcPr>
            <w:tcW w:w="7250" w:type="dxa"/>
            <w:gridSpan w:val="2"/>
            <w:tcBorders>
              <w:top w:val="dotted" w:sz="4" w:space="0" w:color="0000FF"/>
              <w:bottom w:val="dotted" w:sz="4" w:space="0" w:color="0000FF"/>
            </w:tcBorders>
            <w:shd w:val="clear" w:color="auto" w:fill="EDEDED"/>
            <w:vAlign w:val="center"/>
          </w:tcPr>
          <w:p w14:paraId="62472BAC" w14:textId="77777777" w:rsidR="000F60A4" w:rsidRPr="00A536D9" w:rsidRDefault="000F60A4" w:rsidP="000F60A4">
            <w:pPr>
              <w:spacing w:after="0" w:line="240" w:lineRule="auto"/>
              <w:jc w:val="left"/>
              <w:rPr>
                <w:rFonts w:ascii="Times New Roman" w:eastAsia="思源黑体 CN Normal" w:hAnsi="Times New Roman"/>
                <w:color w:val="548DD4"/>
                <w:lang w:eastAsia="en-US"/>
              </w:rPr>
            </w:pPr>
            <w:r w:rsidRPr="00A536D9">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F634158" w14:textId="77777777" w:rsidR="000F60A4" w:rsidRPr="00A536D9" w:rsidRDefault="000F60A4" w:rsidP="000F60A4">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A536D9">
              <w:rPr>
                <w:rFonts w:ascii="Times New Roman" w:hAnsi="Times New Roman"/>
                <w:b/>
                <w:lang w:val="en-CA"/>
              </w:rPr>
              <w:t>参考范围</w:t>
            </w:r>
          </w:p>
        </w:tc>
      </w:tr>
      <w:tr w:rsidR="00E672A2" w:rsidRPr="000F60A4" w14:paraId="782BFC59" w14:textId="77777777" w:rsidTr="00E672A2">
        <w:trPr>
          <w:jc w:val="center"/>
        </w:trPr>
        <w:tc>
          <w:tcPr>
            <w:tcW w:w="3829" w:type="dxa"/>
            <w:tcBorders>
              <w:top w:val="dotted" w:sz="4" w:space="0" w:color="0000FF"/>
              <w:bottom w:val="dotted" w:sz="4" w:space="0" w:color="0000FF"/>
            </w:tcBorders>
            <w:shd w:val="clear" w:color="auto" w:fill="FFFFFF"/>
            <w:vAlign w:val="center"/>
          </w:tcPr>
          <w:p w14:paraId="138D5591" w14:textId="33DC393D"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DNA</w:t>
            </w:r>
            <w:r w:rsidRPr="00A536D9">
              <w:rPr>
                <w:rFonts w:ascii="Times New Roman" w:hAnsi="Times New Roman"/>
                <w:color w:val="3B3838"/>
                <w:lang w:eastAsia="en-US"/>
              </w:rPr>
              <w:t>总量（</w:t>
            </w:r>
            <w:r w:rsidRPr="00A536D9">
              <w:rPr>
                <w:rFonts w:ascii="Times New Roman" w:hAnsi="Times New Roman"/>
                <w:color w:val="3B3838"/>
                <w:lang w:eastAsia="en-US"/>
              </w:rPr>
              <w:t>ng</w:t>
            </w:r>
            <w:proofErr w:type="spellEnd"/>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0184915" w14:textId="6774E174" w:rsidR="00E672A2" w:rsidRPr="00A536D9" w:rsidRDefault="00E672A2" w:rsidP="00E672A2">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w:t>
            </w:r>
            <w:r w:rsidRPr="00135611">
              <w:rPr>
                <w:rFonts w:ascii="Times New Roman" w:hAnsi="Times New Roman"/>
                <w:color w:val="3B3838"/>
              </w:rPr>
              <w:lastRenderedPageBreak/>
              <w:t>a_qty|replace(“.00”,””)}}{%else%}{%endif%}</w:t>
            </w:r>
          </w:p>
        </w:tc>
        <w:tc>
          <w:tcPr>
            <w:tcW w:w="2955" w:type="dxa"/>
            <w:tcBorders>
              <w:top w:val="dotted" w:sz="4" w:space="0" w:color="0000FF"/>
              <w:bottom w:val="dotted" w:sz="4" w:space="0" w:color="0000FF"/>
            </w:tcBorders>
            <w:shd w:val="clear" w:color="auto" w:fill="FFFFFF"/>
            <w:vAlign w:val="center"/>
          </w:tcPr>
          <w:p w14:paraId="2EB88751" w14:textId="71C4E45D" w:rsidR="00E672A2" w:rsidRPr="00F11A55"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lastRenderedPageBreak/>
              <w:t>≥</w:t>
            </w:r>
            <w:r w:rsidRPr="00F11A55">
              <w:rPr>
                <w:rFonts w:ascii="Times New Roman" w:hAnsi="Times New Roman" w:hint="eastAsia"/>
                <w:color w:val="3B3838"/>
                <w:lang w:eastAsia="en-US"/>
              </w:rPr>
              <w:t>50</w:t>
            </w:r>
          </w:p>
        </w:tc>
      </w:tr>
      <w:tr w:rsidR="00E672A2" w:rsidRPr="000F60A4" w14:paraId="4E7B106F" w14:textId="77777777" w:rsidTr="00E672A2">
        <w:trPr>
          <w:jc w:val="center"/>
        </w:trPr>
        <w:tc>
          <w:tcPr>
            <w:tcW w:w="3829" w:type="dxa"/>
            <w:tcBorders>
              <w:top w:val="dotted" w:sz="4" w:space="0" w:color="0000FF"/>
              <w:bottom w:val="dotted" w:sz="4" w:space="0" w:color="0000FF"/>
            </w:tcBorders>
            <w:shd w:val="clear" w:color="auto" w:fill="FFFFFF"/>
            <w:vAlign w:val="center"/>
          </w:tcPr>
          <w:p w14:paraId="4A7CDEF0" w14:textId="61841819"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文库总量（</w:t>
            </w:r>
            <w:r w:rsidRPr="00A536D9">
              <w:rPr>
                <w:rFonts w:ascii="Times New Roman" w:hAnsi="Times New Roman"/>
                <w:color w:val="3B3838"/>
                <w:lang w:eastAsia="en-US"/>
              </w:rPr>
              <w:t>ng</w:t>
            </w:r>
            <w:proofErr w:type="spellEnd"/>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38179BA" w14:textId="2563DDF2" w:rsidR="00E672A2" w:rsidRPr="00A536D9" w:rsidRDefault="00E672A2" w:rsidP="00E672A2">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w:t>
            </w:r>
            <w:r w:rsidR="00FE2D06">
              <w:rPr>
                <w:rFonts w:ascii="Times New Roman" w:hAnsi="Times New Roman"/>
                <w:color w:val="3B3838"/>
                <w:lang w:eastAsia="en-US"/>
              </w:rPr>
              <w:t>library_qty</w:t>
            </w:r>
            <w:r w:rsidRPr="00135611">
              <w:rPr>
                <w:rFonts w:ascii="Times New Roman" w:hAnsi="Times New Roman"/>
                <w:color w:val="3B3838"/>
                <w:lang w:eastAsia="en-US"/>
              </w:rPr>
              <w:t>%}{{lib_quality_control.lib_dna_qc.</w:t>
            </w:r>
            <w:r w:rsidR="00FE2D06">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09279490" w14:textId="291A7572" w:rsidR="00E672A2" w:rsidRPr="00F11A55"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F11A55">
              <w:rPr>
                <w:rFonts w:ascii="Times New Roman" w:hAnsi="Times New Roman" w:hint="eastAsia"/>
                <w:color w:val="3B3838"/>
                <w:lang w:eastAsia="en-US"/>
              </w:rPr>
              <w:t>1</w:t>
            </w:r>
            <w:r w:rsidRPr="00F11A55">
              <w:rPr>
                <w:rFonts w:ascii="Times New Roman" w:hAnsi="Times New Roman"/>
                <w:color w:val="3B3838"/>
                <w:lang w:eastAsia="en-US"/>
              </w:rPr>
              <w:t>5</w:t>
            </w:r>
            <w:r w:rsidRPr="00F11A55">
              <w:rPr>
                <w:rFonts w:ascii="Times New Roman" w:hAnsi="Times New Roman" w:hint="eastAsia"/>
                <w:color w:val="3B3838"/>
                <w:lang w:eastAsia="en-US"/>
              </w:rPr>
              <w:t>0</w:t>
            </w:r>
          </w:p>
        </w:tc>
      </w:tr>
      <w:tr w:rsidR="000F60A4" w:rsidRPr="000F60A4" w14:paraId="7BC3B31D" w14:textId="77777777" w:rsidTr="00E672A2">
        <w:trPr>
          <w:jc w:val="center"/>
        </w:trPr>
        <w:tc>
          <w:tcPr>
            <w:tcW w:w="7250" w:type="dxa"/>
            <w:gridSpan w:val="2"/>
            <w:tcBorders>
              <w:top w:val="dotted" w:sz="4" w:space="0" w:color="0000FF"/>
              <w:bottom w:val="dotted" w:sz="4" w:space="0" w:color="0000FF"/>
            </w:tcBorders>
            <w:shd w:val="clear" w:color="auto" w:fill="EDEDED"/>
            <w:vAlign w:val="center"/>
          </w:tcPr>
          <w:p w14:paraId="62324E09" w14:textId="77777777" w:rsidR="000F60A4" w:rsidRPr="00A536D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A536D9">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3EE895B2" w14:textId="77777777" w:rsidR="000F60A4" w:rsidRPr="00A536D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A536D9">
              <w:rPr>
                <w:rFonts w:ascii="Times New Roman" w:hAnsi="Times New Roman"/>
                <w:b/>
                <w:lang w:val="en-CA"/>
              </w:rPr>
              <w:t>参考范围</w:t>
            </w:r>
          </w:p>
        </w:tc>
      </w:tr>
      <w:tr w:rsidR="000F60A4" w:rsidRPr="000F60A4" w14:paraId="1DBDC61A" w14:textId="77777777" w:rsidTr="00A5682F">
        <w:trPr>
          <w:jc w:val="center"/>
        </w:trPr>
        <w:tc>
          <w:tcPr>
            <w:tcW w:w="3829" w:type="dxa"/>
            <w:tcBorders>
              <w:top w:val="dotted" w:sz="4" w:space="0" w:color="0000FF"/>
              <w:bottom w:val="dotted" w:sz="4" w:space="0" w:color="0000FF"/>
            </w:tcBorders>
            <w:shd w:val="clear" w:color="auto" w:fill="FFFFFF"/>
            <w:vAlign w:val="center"/>
          </w:tcPr>
          <w:p w14:paraId="1DBB5D7E" w14:textId="4DD9578B" w:rsidR="000F60A4" w:rsidRPr="00A536D9" w:rsidRDefault="000F60A4" w:rsidP="000F60A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A536D9">
              <w:rPr>
                <w:rFonts w:ascii="Times New Roman" w:hAnsi="Times New Roman"/>
                <w:color w:val="3B3838"/>
                <w:lang w:eastAsia="en-US"/>
              </w:rPr>
              <w:t>Q30</w:t>
            </w:r>
            <w:r w:rsidRPr="00A536D9">
              <w:rPr>
                <w:rFonts w:ascii="Times New Roman" w:hAnsi="Times New Roman"/>
                <w:color w:val="3B3838"/>
                <w:lang w:eastAsia="en-US"/>
              </w:rPr>
              <w:t>（</w:t>
            </w:r>
            <w:r w:rsidRPr="00A536D9">
              <w:rPr>
                <w:rFonts w:ascii="Times New Roman" w:hAnsi="Times New Roman"/>
                <w:color w:val="3B3838"/>
                <w:lang w:eastAsia="en-US"/>
              </w:rPr>
              <w:t>%</w:t>
            </w:r>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7FE6B4A" w14:textId="71E877AD" w:rsidR="000F60A4" w:rsidRPr="00A536D9" w:rsidRDefault="00A545EF" w:rsidP="000F60A4">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{{qc.dna_data_qc.cleandata_q30|replace(“%”, “”)}}</w:t>
            </w:r>
          </w:p>
        </w:tc>
        <w:tc>
          <w:tcPr>
            <w:tcW w:w="2955" w:type="dxa"/>
            <w:tcBorders>
              <w:top w:val="dotted" w:sz="4" w:space="0" w:color="0000FF"/>
              <w:bottom w:val="dotted" w:sz="4" w:space="0" w:color="0000FF"/>
            </w:tcBorders>
            <w:shd w:val="clear" w:color="auto" w:fill="FFFFFF"/>
            <w:vAlign w:val="center"/>
          </w:tcPr>
          <w:p w14:paraId="3666B86C" w14:textId="50978DFA" w:rsidR="000F60A4" w:rsidRPr="00F11A55" w:rsidRDefault="00E672A2"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000F60A4" w:rsidRPr="00F11A55">
              <w:rPr>
                <w:rFonts w:ascii="Times New Roman" w:hAnsi="Times New Roman" w:hint="eastAsia"/>
                <w:color w:val="3B3838"/>
                <w:lang w:eastAsia="en-US"/>
              </w:rPr>
              <w:t>75</w:t>
            </w:r>
          </w:p>
        </w:tc>
      </w:tr>
      <w:tr w:rsidR="000F60A4" w:rsidRPr="000F60A4" w14:paraId="6F98D75E" w14:textId="77777777" w:rsidTr="00A5682F">
        <w:trPr>
          <w:jc w:val="center"/>
        </w:trPr>
        <w:tc>
          <w:tcPr>
            <w:tcW w:w="3829" w:type="dxa"/>
            <w:tcBorders>
              <w:top w:val="dotted" w:sz="4" w:space="0" w:color="0000FF"/>
              <w:bottom w:val="dotted" w:sz="4" w:space="0" w:color="0000FF"/>
            </w:tcBorders>
            <w:shd w:val="clear" w:color="auto" w:fill="FFFFFF"/>
            <w:vAlign w:val="center"/>
          </w:tcPr>
          <w:p w14:paraId="14659622" w14:textId="1FFC8DF2" w:rsidR="000F60A4" w:rsidRPr="00A536D9" w:rsidRDefault="000F60A4" w:rsidP="000F60A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GC</w:t>
            </w:r>
            <w:r w:rsidRPr="00A536D9">
              <w:rPr>
                <w:rFonts w:ascii="Times New Roman" w:hAnsi="Times New Roman"/>
                <w:color w:val="3B3838"/>
                <w:lang w:eastAsia="en-US"/>
              </w:rPr>
              <w:t>含量</w:t>
            </w:r>
            <w:proofErr w:type="spellEnd"/>
            <w:r w:rsidRPr="00A536D9">
              <w:rPr>
                <w:rFonts w:ascii="Times New Roman" w:hAnsi="Times New Roman"/>
                <w:color w:val="3B3838"/>
                <w:lang w:eastAsia="en-US"/>
              </w:rPr>
              <w:t>（</w:t>
            </w:r>
            <w:r w:rsidRPr="00A536D9">
              <w:rPr>
                <w:rFonts w:ascii="Times New Roman" w:hAnsi="Times New Roman"/>
                <w:color w:val="3B3838"/>
                <w:lang w:eastAsia="en-US"/>
              </w:rPr>
              <w:t>%</w:t>
            </w:r>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83D6328" w14:textId="57797572" w:rsidR="000F60A4" w:rsidRPr="00A536D9" w:rsidRDefault="00A545EF" w:rsidP="000F60A4">
            <w:pPr>
              <w:spacing w:after="0" w:line="240" w:lineRule="exact"/>
              <w:jc w:val="center"/>
              <w:rPr>
                <w:rFonts w:ascii="Times New Roman" w:eastAsia="思源黑体 CN Normal" w:hAnsi="Times New Roman"/>
                <w:bCs/>
                <w:color w:val="3B3838"/>
              </w:rPr>
            </w:pPr>
            <w:r w:rsidRPr="00A545EF">
              <w:rPr>
                <w:rFonts w:ascii="Times New Roman" w:eastAsia="思源黑体 CN Normal" w:hAnsi="Times New Roman"/>
                <w:bCs/>
                <w:color w:val="3B3838"/>
              </w:rPr>
              <w:t>{{</w:t>
            </w:r>
            <w:proofErr w:type="spellStart"/>
            <w:r w:rsidRPr="00A545EF">
              <w:rPr>
                <w:rFonts w:ascii="Times New Roman" w:eastAsia="思源黑体 CN Normal" w:hAnsi="Times New Roman"/>
                <w:bCs/>
                <w:color w:val="3B3838"/>
              </w:rPr>
              <w:t>qc.dna_data_qc.cleandata_gc_ratio|replace</w:t>
            </w:r>
            <w:proofErr w:type="spellEnd"/>
            <w:r w:rsidRPr="00A545EF">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0611AFFB" w14:textId="048E36AF" w:rsidR="000F60A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880644" w:rsidRPr="000F60A4" w14:paraId="7EE205EF" w14:textId="77777777" w:rsidTr="00A5682F">
        <w:trPr>
          <w:jc w:val="center"/>
        </w:trPr>
        <w:tc>
          <w:tcPr>
            <w:tcW w:w="3829" w:type="dxa"/>
            <w:tcBorders>
              <w:top w:val="dotted" w:sz="4" w:space="0" w:color="0000FF"/>
              <w:bottom w:val="dotted" w:sz="4" w:space="0" w:color="0000FF"/>
            </w:tcBorders>
            <w:shd w:val="clear" w:color="auto" w:fill="FFFFFF"/>
            <w:vAlign w:val="center"/>
          </w:tcPr>
          <w:p w14:paraId="558B3146" w14:textId="05EFB318" w:rsidR="00880644" w:rsidRPr="00A536D9" w:rsidRDefault="00880644" w:rsidP="0088064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序列回帖比率</w:t>
            </w:r>
            <w:proofErr w:type="spellEnd"/>
            <w:r w:rsidRPr="00A536D9">
              <w:rPr>
                <w:rFonts w:ascii="Times New Roman" w:hAnsi="Times New Roman"/>
                <w:color w:val="3B3838"/>
                <w:lang w:eastAsia="en-US"/>
              </w:rPr>
              <w:t>（</w:t>
            </w:r>
            <w:r w:rsidRPr="00A536D9">
              <w:rPr>
                <w:rFonts w:ascii="Times New Roman" w:hAnsi="Times New Roman"/>
                <w:color w:val="3B3838"/>
                <w:lang w:eastAsia="en-US"/>
              </w:rPr>
              <w:t>%</w:t>
            </w:r>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7EE3BA5" w14:textId="6F7B888F" w:rsidR="00880644" w:rsidRPr="00A536D9" w:rsidRDefault="00A545EF" w:rsidP="00880644">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qc.dna_data_qc.mapping_ratio|replace</w:t>
            </w:r>
            <w:proofErr w:type="spellEnd"/>
            <w:r w:rsidRPr="00A545EF">
              <w:rPr>
                <w:rFonts w:ascii="Times New Roman" w:eastAsia="思源黑体 CN Normal" w:hAnsi="Times New Roman"/>
                <w:color w:val="3B3838"/>
                <w:lang w:eastAsia="en-US"/>
              </w:rPr>
              <w:t>(“%”, “”)}}</w:t>
            </w:r>
          </w:p>
        </w:tc>
        <w:tc>
          <w:tcPr>
            <w:tcW w:w="2955" w:type="dxa"/>
            <w:tcBorders>
              <w:top w:val="dotted" w:sz="4" w:space="0" w:color="0000FF"/>
              <w:bottom w:val="dotted" w:sz="4" w:space="0" w:color="0000FF"/>
            </w:tcBorders>
            <w:shd w:val="clear" w:color="auto" w:fill="FFFFFF"/>
            <w:vAlign w:val="center"/>
          </w:tcPr>
          <w:p w14:paraId="69731463" w14:textId="381C7861" w:rsidR="0088064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880644" w:rsidRPr="000F60A4" w14:paraId="298BD2CB" w14:textId="77777777" w:rsidTr="00A5682F">
        <w:trPr>
          <w:jc w:val="center"/>
        </w:trPr>
        <w:tc>
          <w:tcPr>
            <w:tcW w:w="3829" w:type="dxa"/>
            <w:tcBorders>
              <w:top w:val="dotted" w:sz="4" w:space="0" w:color="0000FF"/>
              <w:bottom w:val="dotted" w:sz="4" w:space="0" w:color="0000FF"/>
            </w:tcBorders>
            <w:shd w:val="clear" w:color="auto" w:fill="FFFFFF"/>
            <w:vAlign w:val="center"/>
          </w:tcPr>
          <w:p w14:paraId="384AF1D1" w14:textId="6FD9A3B1" w:rsidR="00880644" w:rsidRPr="00A536D9" w:rsidRDefault="00880644" w:rsidP="0088064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平均测序深度（</w:t>
            </w:r>
            <w:r w:rsidRPr="00A536D9">
              <w:rPr>
                <w:rFonts w:ascii="Times New Roman" w:hAnsi="Times New Roman"/>
                <w:color w:val="3B3838"/>
                <w:lang w:eastAsia="en-US"/>
              </w:rPr>
              <w:t>X</w:t>
            </w:r>
            <w:proofErr w:type="spellEnd"/>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E2BB086" w14:textId="403D174B" w:rsidR="00880644" w:rsidRPr="00A536D9" w:rsidRDefault="00A545EF" w:rsidP="00880644">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qc.dna_data_qc.depth_mean|replace</w:t>
            </w:r>
            <w:proofErr w:type="spellEnd"/>
            <w:r w:rsidRPr="00A545EF">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5D1FD719" w14:textId="6381AF86" w:rsidR="0088064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880644" w:rsidRPr="000F60A4" w14:paraId="7F23A243" w14:textId="77777777" w:rsidTr="00A5682F">
        <w:trPr>
          <w:jc w:val="center"/>
        </w:trPr>
        <w:tc>
          <w:tcPr>
            <w:tcW w:w="3829" w:type="dxa"/>
            <w:tcBorders>
              <w:top w:val="dotted" w:sz="4" w:space="0" w:color="0000FF"/>
              <w:bottom w:val="dotted" w:sz="4" w:space="0" w:color="0000FF"/>
            </w:tcBorders>
            <w:shd w:val="clear" w:color="auto" w:fill="FFFFFF"/>
            <w:vAlign w:val="center"/>
          </w:tcPr>
          <w:p w14:paraId="7422811F" w14:textId="3B6C6863" w:rsidR="00880644" w:rsidRPr="00A536D9" w:rsidRDefault="00880644" w:rsidP="0088064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有效测序深度（</w:t>
            </w:r>
            <w:r w:rsidRPr="00A536D9">
              <w:rPr>
                <w:rFonts w:ascii="Times New Roman" w:hAnsi="Times New Roman"/>
                <w:color w:val="3B3838"/>
                <w:lang w:eastAsia="en-US"/>
              </w:rPr>
              <w:t>X</w:t>
            </w:r>
            <w:proofErr w:type="spellEnd"/>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AC0781F" w14:textId="0951E762" w:rsidR="00880644" w:rsidRPr="00A536D9" w:rsidRDefault="00A545EF" w:rsidP="00880644">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qc.dna_data_qc.depth_ssbc|replace</w:t>
            </w:r>
            <w:proofErr w:type="spellEnd"/>
            <w:r w:rsidRPr="00A545EF">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74CD32D2" w14:textId="4BFFFF80" w:rsidR="0088064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880644" w:rsidRPr="000F60A4" w14:paraId="7BF08D58" w14:textId="77777777" w:rsidTr="00A5682F">
        <w:trPr>
          <w:jc w:val="center"/>
        </w:trPr>
        <w:tc>
          <w:tcPr>
            <w:tcW w:w="3829" w:type="dxa"/>
            <w:tcBorders>
              <w:top w:val="dotted" w:sz="4" w:space="0" w:color="0000FF"/>
              <w:bottom w:val="dotted" w:sz="4" w:space="0" w:color="0000FF"/>
            </w:tcBorders>
            <w:shd w:val="clear" w:color="auto" w:fill="FFFFFF"/>
            <w:vAlign w:val="center"/>
          </w:tcPr>
          <w:p w14:paraId="1514EDD6" w14:textId="3E9CEAC5" w:rsidR="00880644" w:rsidRPr="00A536D9" w:rsidRDefault="00880644" w:rsidP="00880644">
            <w:pPr>
              <w:overflowPunct w:val="0"/>
              <w:autoSpaceDE w:val="0"/>
              <w:autoSpaceDN w:val="0"/>
              <w:adjustRightInd w:val="0"/>
              <w:spacing w:after="0" w:line="240" w:lineRule="auto"/>
              <w:jc w:val="center"/>
              <w:textAlignment w:val="baseline"/>
              <w:rPr>
                <w:rFonts w:ascii="Times New Roman" w:hAnsi="Times New Roman"/>
                <w:color w:val="3B3838"/>
              </w:rPr>
            </w:pPr>
            <w:r w:rsidRPr="00A536D9">
              <w:rPr>
                <w:rFonts w:ascii="Times New Roman" w:hAnsi="Times New Roman"/>
                <w:color w:val="3B3838"/>
              </w:rPr>
              <w:t>≥20%</w:t>
            </w:r>
            <w:r w:rsidRPr="00A536D9">
              <w:rPr>
                <w:rFonts w:ascii="Times New Roman" w:hAnsi="Times New Roman"/>
                <w:color w:val="3B3838"/>
              </w:rPr>
              <w:t>平均测序深度占比</w:t>
            </w:r>
            <w:r w:rsidR="00A9358E" w:rsidRPr="00A536D9">
              <w:rPr>
                <w:rFonts w:ascii="Times New Roman" w:hAnsi="Times New Roman"/>
                <w:color w:val="3B3838"/>
              </w:rPr>
              <w:t>（</w:t>
            </w:r>
            <w:r w:rsidR="00A9358E" w:rsidRPr="00A536D9">
              <w:rPr>
                <w:rFonts w:ascii="Times New Roman" w:hAnsi="Times New Roman"/>
                <w:color w:val="3B3838"/>
              </w:rPr>
              <w:t>%</w:t>
            </w:r>
            <w:r w:rsidR="00A9358E" w:rsidRPr="00A536D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EF4EA34" w14:textId="00704F6B" w:rsidR="00880644" w:rsidRPr="00A536D9" w:rsidRDefault="00A545EF" w:rsidP="00880644">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{{qc.dna_data_qc.uni20|replace(“%”, “”)}}</w:t>
            </w:r>
          </w:p>
        </w:tc>
        <w:tc>
          <w:tcPr>
            <w:tcW w:w="2955" w:type="dxa"/>
            <w:tcBorders>
              <w:top w:val="dotted" w:sz="4" w:space="0" w:color="0000FF"/>
              <w:bottom w:val="dotted" w:sz="4" w:space="0" w:color="0000FF"/>
            </w:tcBorders>
            <w:shd w:val="clear" w:color="auto" w:fill="FFFFFF"/>
            <w:vAlign w:val="center"/>
          </w:tcPr>
          <w:p w14:paraId="74C9C752" w14:textId="260924E5" w:rsidR="0088064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A9358E" w:rsidRPr="000F60A4" w14:paraId="4F5E5C89" w14:textId="77777777" w:rsidTr="00A5682F">
        <w:trPr>
          <w:jc w:val="center"/>
        </w:trPr>
        <w:tc>
          <w:tcPr>
            <w:tcW w:w="3829" w:type="dxa"/>
            <w:tcBorders>
              <w:top w:val="dotted" w:sz="4" w:space="0" w:color="0000FF"/>
              <w:bottom w:val="dotted" w:sz="4" w:space="0" w:color="0000FF"/>
            </w:tcBorders>
            <w:shd w:val="clear" w:color="auto" w:fill="FFFFFF"/>
            <w:vAlign w:val="center"/>
          </w:tcPr>
          <w:p w14:paraId="5F8FF6A3" w14:textId="7629F153" w:rsidR="00A9358E" w:rsidRPr="00A536D9" w:rsidRDefault="00A9358E" w:rsidP="00880644">
            <w:pPr>
              <w:overflowPunct w:val="0"/>
              <w:autoSpaceDE w:val="0"/>
              <w:autoSpaceDN w:val="0"/>
              <w:adjustRightInd w:val="0"/>
              <w:spacing w:after="0" w:line="240" w:lineRule="auto"/>
              <w:jc w:val="center"/>
              <w:textAlignment w:val="baseline"/>
              <w:rPr>
                <w:rFonts w:ascii="Times New Roman" w:hAnsi="Times New Roman"/>
                <w:color w:val="3B3838"/>
              </w:rPr>
            </w:pPr>
            <w:r w:rsidRPr="00A536D9">
              <w:rPr>
                <w:rFonts w:ascii="Times New Roman" w:hAnsi="Times New Roman" w:hint="eastAsia"/>
                <w:color w:val="3B3838"/>
              </w:rPr>
              <w:t>2</w:t>
            </w:r>
            <w:r w:rsidRPr="00A536D9">
              <w:rPr>
                <w:rFonts w:ascii="Times New Roman" w:hAnsi="Times New Roman"/>
                <w:color w:val="3B3838"/>
              </w:rPr>
              <w:t>0X</w:t>
            </w:r>
            <w:r w:rsidRPr="00A536D9">
              <w:rPr>
                <w:rFonts w:ascii="Times New Roman" w:hAnsi="Times New Roman" w:hint="eastAsia"/>
                <w:color w:val="3B3838"/>
              </w:rPr>
              <w:t>覆盖度</w:t>
            </w:r>
            <w:r w:rsidRPr="00A536D9">
              <w:rPr>
                <w:rFonts w:ascii="Times New Roman" w:hAnsi="Times New Roman"/>
                <w:color w:val="3B3838"/>
                <w:lang w:eastAsia="en-US"/>
              </w:rPr>
              <w:t>（</w:t>
            </w:r>
            <w:r w:rsidRPr="00A536D9">
              <w:rPr>
                <w:rFonts w:ascii="Times New Roman" w:hAnsi="Times New Roman"/>
                <w:color w:val="3B3838"/>
                <w:lang w:eastAsia="en-US"/>
              </w:rPr>
              <w:t>%</w:t>
            </w:r>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0F5BC95" w14:textId="4EA7282F" w:rsidR="00A9358E" w:rsidRPr="00A536D9" w:rsidRDefault="00A545EF" w:rsidP="00880644">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w:t>
            </w:r>
            <w:proofErr w:type="spellStart"/>
            <w:r w:rsidRPr="00A545EF">
              <w:rPr>
                <w:rFonts w:ascii="Times New Roman" w:eastAsia="思源黑体 CN Normal" w:hAnsi="Times New Roman"/>
                <w:color w:val="3B3838"/>
              </w:rPr>
              <w:t>qc.dna_data_qc.cover_ratio|replace</w:t>
            </w:r>
            <w:proofErr w:type="spellEnd"/>
            <w:r w:rsidRPr="00A545EF">
              <w:rPr>
                <w:rFonts w:ascii="Times New Roman" w:eastAsia="思源黑体 CN Normal" w:hAnsi="Times New Roman"/>
                <w:color w:val="3B3838"/>
              </w:rPr>
              <w:t>(“%”, “”)}}</w:t>
            </w:r>
          </w:p>
        </w:tc>
        <w:tc>
          <w:tcPr>
            <w:tcW w:w="2955" w:type="dxa"/>
            <w:tcBorders>
              <w:top w:val="dotted" w:sz="4" w:space="0" w:color="0000FF"/>
              <w:bottom w:val="dotted" w:sz="4" w:space="0" w:color="0000FF"/>
            </w:tcBorders>
            <w:shd w:val="clear" w:color="auto" w:fill="FFFFFF"/>
            <w:vAlign w:val="center"/>
          </w:tcPr>
          <w:p w14:paraId="5E507326" w14:textId="1A47DE06" w:rsidR="00A9358E" w:rsidRPr="00F11A55" w:rsidRDefault="00E672A2"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00A9358E" w:rsidRPr="00F11A55">
              <w:rPr>
                <w:rFonts w:ascii="Times New Roman" w:hAnsi="Times New Roman"/>
                <w:color w:val="3B3838"/>
                <w:lang w:eastAsia="en-US"/>
              </w:rPr>
              <w:t>99</w:t>
            </w:r>
          </w:p>
        </w:tc>
      </w:tr>
      <w:tr w:rsidR="000F60A4" w:rsidRPr="000F60A4" w14:paraId="4AE2E525" w14:textId="77777777" w:rsidTr="00E672A2">
        <w:trPr>
          <w:jc w:val="center"/>
        </w:trPr>
        <w:tc>
          <w:tcPr>
            <w:tcW w:w="7250" w:type="dxa"/>
            <w:gridSpan w:val="2"/>
            <w:tcBorders>
              <w:top w:val="dotted" w:sz="4" w:space="0" w:color="0000FF"/>
              <w:bottom w:val="dotted" w:sz="4" w:space="0" w:color="0000FF"/>
            </w:tcBorders>
            <w:shd w:val="clear" w:color="auto" w:fill="EDEDED"/>
            <w:vAlign w:val="center"/>
          </w:tcPr>
          <w:p w14:paraId="3C52EB45" w14:textId="77777777" w:rsidR="000F60A4" w:rsidRPr="00A536D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A536D9">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54187F92" w14:textId="77777777" w:rsidR="000F60A4" w:rsidRPr="00A536D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E672A2" w:rsidRPr="000F60A4" w14:paraId="3650BCD0" w14:textId="77777777" w:rsidTr="00E672A2">
        <w:trPr>
          <w:jc w:val="center"/>
        </w:trPr>
        <w:tc>
          <w:tcPr>
            <w:tcW w:w="3829" w:type="dxa"/>
            <w:tcBorders>
              <w:top w:val="dotted" w:sz="4" w:space="0" w:color="0000FF"/>
              <w:bottom w:val="single" w:sz="4" w:space="0" w:color="4472C4"/>
            </w:tcBorders>
            <w:shd w:val="clear" w:color="auto" w:fill="FFFFFF"/>
            <w:vAlign w:val="center"/>
          </w:tcPr>
          <w:p w14:paraId="7D7DA5DD" w14:textId="29C74A0E"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1C9E0563" w14:textId="65B5F029"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 xml:space="preserve">{%p if qc.dna_data_qc.cleandata_q30_num&gt;=0.75 and </w:t>
            </w:r>
            <w:proofErr w:type="spellStart"/>
            <w:r w:rsidRPr="00CD7D13">
              <w:rPr>
                <w:rFonts w:ascii="Times New Roman" w:hAnsi="Times New Roman"/>
                <w:color w:val="3B3838"/>
              </w:rPr>
              <w:t>qc.dna_data_qc.cover_ratio_num</w:t>
            </w:r>
            <w:proofErr w:type="spellEnd"/>
            <w:r w:rsidRPr="00CD7D13">
              <w:rPr>
                <w:rFonts w:ascii="Times New Roman" w:hAnsi="Times New Roman"/>
                <w:color w:val="3B3838"/>
              </w:rPr>
              <w:t>&gt;=</w:t>
            </w:r>
            <w:r>
              <w:rPr>
                <w:rFonts w:ascii="Times New Roman" w:hAnsi="Times New Roman"/>
                <w:color w:val="3B3838"/>
              </w:rPr>
              <w:t>0.99</w:t>
            </w:r>
            <w:r w:rsidRPr="00CD7D13">
              <w:rPr>
                <w:rFonts w:ascii="Times New Roman" w:hAnsi="Times New Roman"/>
                <w:color w:val="3B3838"/>
              </w:rPr>
              <w:t>%}</w:t>
            </w:r>
          </w:p>
          <w:p w14:paraId="754159B0" w14:textId="3A156302"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 xml:space="preserve">{%p if </w:t>
            </w:r>
            <w:proofErr w:type="spellStart"/>
            <w:r w:rsidRPr="00CD7D13">
              <w:rPr>
                <w:rFonts w:ascii="Times New Roman" w:hAnsi="Times New Roman"/>
                <w:color w:val="3B3838"/>
              </w:rPr>
              <w:t>lib_quality_control</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lib_quality_control.lib_dna_qc.dna_qty</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w:t>
            </w:r>
            <w:r w:rsidR="00FE2D06">
              <w:rPr>
                <w:rFonts w:ascii="Times New Roman" w:hAnsi="Times New Roman"/>
                <w:color w:val="3B3838"/>
              </w:rPr>
              <w:t>library_qty</w:t>
            </w:r>
            <w:proofErr w:type="spellEnd"/>
            <w:r w:rsidRPr="00CD7D13">
              <w:rPr>
                <w:rFonts w:ascii="Times New Roman" w:hAnsi="Times New Roman"/>
                <w:color w:val="3B3838"/>
              </w:rPr>
              <w:t xml:space="preserve"> %}</w:t>
            </w:r>
          </w:p>
          <w:p w14:paraId="671AB404" w14:textId="3F8FC8AF"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hint="eastAsia"/>
                <w:color w:val="3B3838"/>
              </w:rPr>
              <w:t xml:space="preserve">{%if </w:t>
            </w:r>
            <w:proofErr w:type="spellStart"/>
            <w:r w:rsidRPr="00CD7D13">
              <w:rPr>
                <w:rFonts w:ascii="Times New Roman" w:hAnsi="Times New Roman" w:hint="eastAsia"/>
                <w:color w:val="3B3838"/>
              </w:rPr>
              <w:t>lib_quality_control.lib_dna_qc.dna_qty|float</w:t>
            </w:r>
            <w:proofErr w:type="spellEnd"/>
            <w:r w:rsidRPr="00CD7D13">
              <w:rPr>
                <w:rFonts w:ascii="Times New Roman" w:hAnsi="Times New Roman" w:hint="eastAsia"/>
                <w:color w:val="3B3838"/>
              </w:rPr>
              <w:t xml:space="preserve"> &gt;= </w:t>
            </w:r>
            <w:r>
              <w:rPr>
                <w:rFonts w:ascii="Times New Roman" w:hAnsi="Times New Roman"/>
                <w:color w:val="3B3838"/>
              </w:rPr>
              <w:t>5</w:t>
            </w:r>
            <w:r w:rsidRPr="00CD7D13">
              <w:rPr>
                <w:rFonts w:ascii="Times New Roman" w:hAnsi="Times New Roman" w:hint="eastAsia"/>
                <w:color w:val="3B3838"/>
              </w:rPr>
              <w:t xml:space="preserve">0 and </w:t>
            </w:r>
            <w:proofErr w:type="spellStart"/>
            <w:r w:rsidRPr="00CD7D13">
              <w:rPr>
                <w:rFonts w:ascii="Times New Roman" w:hAnsi="Times New Roman" w:hint="eastAsia"/>
                <w:color w:val="3B3838"/>
              </w:rPr>
              <w:t>lib_quality_control.lib_dna_qc.</w:t>
            </w:r>
            <w:r w:rsidR="00FE2D06">
              <w:rPr>
                <w:rFonts w:ascii="Times New Roman" w:hAnsi="Times New Roman" w:hint="eastAsia"/>
                <w:color w:val="3B3838"/>
              </w:rPr>
              <w:t>library_qty</w:t>
            </w:r>
            <w:r w:rsidRPr="00CD7D13">
              <w:rPr>
                <w:rFonts w:ascii="Times New Roman" w:hAnsi="Times New Roman" w:hint="eastAsia"/>
                <w:color w:val="3B3838"/>
              </w:rPr>
              <w:t>|float</w:t>
            </w:r>
            <w:proofErr w:type="spellEnd"/>
            <w:r w:rsidRPr="00CD7D13">
              <w:rPr>
                <w:rFonts w:ascii="Times New Roman" w:hAnsi="Times New Roman" w:hint="eastAsia"/>
                <w:color w:val="3B3838"/>
              </w:rPr>
              <w:t xml:space="preserve"> &gt;=150%}</w:t>
            </w:r>
            <w:r w:rsidRPr="00CD7D13">
              <w:rPr>
                <w:rFonts w:ascii="Times New Roman" w:hAnsi="Times New Roman" w:hint="eastAsia"/>
                <w:color w:val="3B3838"/>
              </w:rPr>
              <w:t>合格</w:t>
            </w:r>
            <w:r w:rsidRPr="00CD7D13">
              <w:rPr>
                <w:rFonts w:ascii="Times New Roman" w:hAnsi="Times New Roman" w:hint="eastAsia"/>
                <w:color w:val="3B3838"/>
              </w:rPr>
              <w:t>{%else%}</w:t>
            </w:r>
            <w:r w:rsidRPr="00CD7D13">
              <w:rPr>
                <w:rFonts w:ascii="Times New Roman" w:hAnsi="Times New Roman" w:hint="eastAsia"/>
                <w:color w:val="3B3838"/>
              </w:rPr>
              <w:t>风险</w:t>
            </w:r>
            <w:r w:rsidRPr="00CD7D13">
              <w:rPr>
                <w:rFonts w:ascii="Times New Roman" w:hAnsi="Times New Roman" w:hint="eastAsia"/>
                <w:color w:val="3B3838"/>
              </w:rPr>
              <w:t>{%endif%}</w:t>
            </w:r>
          </w:p>
          <w:p w14:paraId="0678D9B2"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{%p else%}</w:t>
            </w:r>
          </w:p>
          <w:p w14:paraId="654425C7"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hint="eastAsia"/>
                <w:color w:val="3B3838"/>
              </w:rPr>
              <w:t>合格（</w:t>
            </w:r>
            <w:proofErr w:type="gramStart"/>
            <w:r w:rsidRPr="00CD7D13">
              <w:rPr>
                <w:rFonts w:ascii="Times New Roman" w:hAnsi="Times New Roman" w:hint="eastAsia"/>
                <w:color w:val="3B3838"/>
              </w:rPr>
              <w:t>质控项有</w:t>
            </w:r>
            <w:proofErr w:type="gramEnd"/>
            <w:r w:rsidRPr="00CD7D13">
              <w:rPr>
                <w:rFonts w:ascii="Times New Roman" w:hAnsi="Times New Roman" w:hint="eastAsia"/>
                <w:color w:val="3B3838"/>
              </w:rPr>
              <w:t>缺失，请补齐数据后自行评估）</w:t>
            </w:r>
          </w:p>
          <w:p w14:paraId="026A3244"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{%p endif%}</w:t>
            </w:r>
          </w:p>
          <w:p w14:paraId="3F170E8E"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{%p else%}</w:t>
            </w:r>
          </w:p>
          <w:p w14:paraId="72962BBC"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hint="eastAsia"/>
                <w:color w:val="3B3838"/>
              </w:rPr>
              <w:t>风险</w:t>
            </w:r>
          </w:p>
          <w:p w14:paraId="5850FEED" w14:textId="0618CD74" w:rsidR="00E672A2" w:rsidRPr="00A536D9" w:rsidRDefault="00CD7D13" w:rsidP="00CD7D1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CD7D13">
              <w:rPr>
                <w:rFonts w:ascii="Times New Roman" w:hAnsi="Times New Roman"/>
                <w:color w:val="3B3838"/>
              </w:rPr>
              <w:t>{%p endif%}</w:t>
            </w:r>
          </w:p>
        </w:tc>
      </w:tr>
      <w:bookmarkEnd w:id="7"/>
    </w:tbl>
    <w:p w14:paraId="7B056E01" w14:textId="206B252E" w:rsidR="002B373D" w:rsidRDefault="002B373D" w:rsidP="002B373D">
      <w:pPr>
        <w:spacing w:after="0" w:line="240" w:lineRule="auto"/>
        <w:jc w:val="left"/>
        <w:rPr>
          <w:b/>
          <w:bCs/>
          <w:sz w:val="24"/>
          <w:szCs w:val="24"/>
        </w:rPr>
      </w:pPr>
    </w:p>
    <w:p w14:paraId="527483AB" w14:textId="77777777" w:rsidR="00F043FC" w:rsidRDefault="00F043FC" w:rsidP="00F043FC">
      <w:pPr>
        <w:rPr>
          <w:b/>
          <w:bCs/>
          <w:sz w:val="24"/>
          <w:szCs w:val="24"/>
        </w:rPr>
      </w:pPr>
      <w:r w:rsidRPr="00631D00">
        <w:rPr>
          <w:rFonts w:hint="eastAsia"/>
          <w:b/>
          <w:bCs/>
          <w:sz w:val="24"/>
          <w:szCs w:val="24"/>
        </w:rPr>
        <w:t>附件</w:t>
      </w:r>
      <w:r>
        <w:rPr>
          <w:rFonts w:hint="eastAsia"/>
          <w:b/>
          <w:bCs/>
          <w:sz w:val="24"/>
          <w:szCs w:val="24"/>
        </w:rPr>
        <w:t>1</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F043FC" w14:paraId="2BCC90A1" w14:textId="77777777" w:rsidTr="00733D6F">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5AEC06C5" w14:textId="77777777" w:rsidR="00F043FC" w:rsidRDefault="00F043FC" w:rsidP="00733D6F">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F043FC" w14:paraId="658C9E48" w14:textId="77777777" w:rsidTr="008E3102">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center"/>
          </w:tcPr>
          <w:p w14:paraId="61D53AE4" w14:textId="77777777" w:rsidR="00F043FC" w:rsidRDefault="00F043FC" w:rsidP="00733D6F">
            <w:pPr>
              <w:spacing w:after="0" w:line="240" w:lineRule="auto"/>
              <w:jc w:val="left"/>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center"/>
          </w:tcPr>
          <w:p w14:paraId="4C4124D4" w14:textId="77777777" w:rsidR="00F043FC" w:rsidRDefault="00F043FC" w:rsidP="00733D6F">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center"/>
          </w:tcPr>
          <w:p w14:paraId="7A2EB759" w14:textId="77777777" w:rsidR="00F043FC" w:rsidRDefault="00F043FC" w:rsidP="00733D6F">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center"/>
          </w:tcPr>
          <w:p w14:paraId="6D3CC578" w14:textId="77777777" w:rsidR="00F043FC" w:rsidRDefault="00F043FC" w:rsidP="00733D6F">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center"/>
          </w:tcPr>
          <w:p w14:paraId="4F707B69" w14:textId="77777777" w:rsidR="00F043FC" w:rsidRDefault="00F043FC" w:rsidP="00733D6F">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center"/>
          </w:tcPr>
          <w:p w14:paraId="293B5DDD" w14:textId="77777777" w:rsidR="00F043FC" w:rsidRDefault="00F043FC" w:rsidP="00733D6F">
            <w:pPr>
              <w:spacing w:after="0" w:line="240" w:lineRule="auto"/>
              <w:rPr>
                <w:rFonts w:ascii="Times New Roman" w:hAnsi="Times New Roman"/>
                <w:sz w:val="18"/>
                <w:szCs w:val="18"/>
                <w:lang w:val="en-CA"/>
              </w:rPr>
            </w:pPr>
          </w:p>
        </w:tc>
      </w:tr>
    </w:tbl>
    <w:p w14:paraId="5EA1166F" w14:textId="77777777" w:rsidR="00F043FC" w:rsidRPr="006D19F8" w:rsidRDefault="00F043FC" w:rsidP="00F043FC">
      <w:pPr>
        <w:pStyle w:val="-0"/>
        <w:spacing w:after="48"/>
        <w:rPr>
          <w:rFonts w:ascii="Times New Roman" w:eastAsia="宋体" w:hAnsi="Times New Roman"/>
          <w:color w:val="000000" w:themeColor="text1"/>
          <w:sz w:val="18"/>
          <w:szCs w:val="18"/>
        </w:rPr>
      </w:pPr>
      <w:r w:rsidRPr="006D19F8">
        <w:rPr>
          <w:rFonts w:ascii="Times New Roman" w:eastAsia="宋体" w:hAnsi="Times New Roman" w:hint="eastAsia"/>
          <w:color w:val="000000" w:themeColor="text1"/>
          <w:sz w:val="18"/>
          <w:szCs w:val="18"/>
        </w:rPr>
        <w:t>检测范围包括：</w:t>
      </w:r>
      <w:r w:rsidRPr="006D19F8">
        <w:rPr>
          <w:rFonts w:ascii="Times New Roman" w:eastAsia="宋体" w:hAnsi="Times New Roman"/>
          <w:color w:val="000000" w:themeColor="text1"/>
          <w:sz w:val="18"/>
          <w:szCs w:val="18"/>
        </w:rPr>
        <w:t>BRCA1</w:t>
      </w:r>
      <w:r w:rsidRPr="006D19F8">
        <w:rPr>
          <w:rFonts w:ascii="Times New Roman" w:eastAsia="宋体" w:hAnsi="Times New Roman" w:hint="eastAsia"/>
          <w:color w:val="000000" w:themeColor="text1"/>
          <w:sz w:val="18"/>
          <w:szCs w:val="18"/>
        </w:rPr>
        <w:t>、</w:t>
      </w:r>
      <w:r w:rsidRPr="006D19F8">
        <w:rPr>
          <w:rFonts w:ascii="Times New Roman" w:eastAsia="宋体" w:hAnsi="Times New Roman"/>
          <w:color w:val="000000" w:themeColor="text1"/>
          <w:sz w:val="18"/>
          <w:szCs w:val="18"/>
        </w:rPr>
        <w:t>BRCA2</w:t>
      </w:r>
      <w:r w:rsidRPr="006D19F8">
        <w:rPr>
          <w:rFonts w:ascii="Times New Roman" w:eastAsia="宋体" w:hAnsi="Times New Roman" w:hint="eastAsia"/>
          <w:color w:val="000000" w:themeColor="text1"/>
          <w:sz w:val="18"/>
          <w:szCs w:val="18"/>
        </w:rPr>
        <w:t>基因全编码区、外显子</w:t>
      </w:r>
      <w:r w:rsidRPr="006D19F8">
        <w:rPr>
          <w:rFonts w:ascii="Times New Roman" w:eastAsia="宋体" w:hAnsi="Times New Roman"/>
          <w:color w:val="000000" w:themeColor="text1"/>
          <w:sz w:val="18"/>
          <w:szCs w:val="18"/>
        </w:rPr>
        <w:t>-</w:t>
      </w:r>
      <w:r w:rsidRPr="006D19F8">
        <w:rPr>
          <w:rFonts w:ascii="Times New Roman" w:eastAsia="宋体" w:hAnsi="Times New Roman" w:hint="eastAsia"/>
          <w:color w:val="000000" w:themeColor="text1"/>
          <w:sz w:val="18"/>
          <w:szCs w:val="18"/>
        </w:rPr>
        <w:t>内含子连接区、部分内含子和</w:t>
      </w:r>
      <w:r w:rsidRPr="006D19F8">
        <w:rPr>
          <w:rFonts w:ascii="Times New Roman" w:eastAsia="宋体" w:hAnsi="Times New Roman"/>
          <w:color w:val="000000" w:themeColor="text1"/>
          <w:sz w:val="18"/>
          <w:szCs w:val="18"/>
        </w:rPr>
        <w:t>UTR</w:t>
      </w:r>
      <w:r w:rsidRPr="006D19F8">
        <w:rPr>
          <w:rFonts w:ascii="Times New Roman" w:eastAsia="宋体" w:hAnsi="Times New Roman" w:hint="eastAsia"/>
          <w:color w:val="000000" w:themeColor="text1"/>
          <w:sz w:val="18"/>
          <w:szCs w:val="18"/>
        </w:rPr>
        <w:t>区。</w:t>
      </w:r>
    </w:p>
    <w:p w14:paraId="64E677D7" w14:textId="77777777" w:rsidR="00F043FC" w:rsidRPr="006D19F8" w:rsidRDefault="00F043FC" w:rsidP="00F043FC">
      <w:pPr>
        <w:pStyle w:val="-0"/>
        <w:spacing w:after="48"/>
        <w:rPr>
          <w:rFonts w:ascii="Times New Roman" w:eastAsia="宋体" w:hAnsi="Times New Roman"/>
          <w:color w:val="000000" w:themeColor="text1"/>
          <w:sz w:val="18"/>
          <w:szCs w:val="18"/>
        </w:rPr>
      </w:pPr>
      <w:r w:rsidRPr="006D19F8">
        <w:rPr>
          <w:rFonts w:ascii="Times New Roman" w:eastAsia="宋体" w:hAnsi="Times New Roman" w:hint="eastAsia"/>
          <w:color w:val="000000" w:themeColor="text1"/>
          <w:sz w:val="18"/>
          <w:szCs w:val="18"/>
        </w:rPr>
        <w:t>可检测突变类型包括：单核苷酸变异（</w:t>
      </w:r>
      <w:r w:rsidRPr="006D19F8">
        <w:rPr>
          <w:rFonts w:ascii="Times New Roman" w:eastAsia="宋体" w:hAnsi="Times New Roman" w:hint="eastAsia"/>
          <w:color w:val="000000" w:themeColor="text1"/>
          <w:sz w:val="18"/>
          <w:szCs w:val="18"/>
        </w:rPr>
        <w:t>SNV</w:t>
      </w:r>
      <w:r w:rsidRPr="006D19F8">
        <w:rPr>
          <w:rFonts w:ascii="Times New Roman" w:eastAsia="宋体" w:hAnsi="Times New Roman" w:hint="eastAsia"/>
          <w:color w:val="000000" w:themeColor="text1"/>
          <w:sz w:val="18"/>
          <w:szCs w:val="18"/>
        </w:rPr>
        <w:t>）、小片段插入</w:t>
      </w:r>
      <w:r w:rsidRPr="006D19F8">
        <w:rPr>
          <w:rFonts w:ascii="Times New Roman" w:eastAsia="宋体" w:hAnsi="Times New Roman" w:hint="eastAsia"/>
          <w:color w:val="000000" w:themeColor="text1"/>
          <w:sz w:val="18"/>
          <w:szCs w:val="18"/>
        </w:rPr>
        <w:t>/</w:t>
      </w:r>
      <w:r w:rsidRPr="006D19F8">
        <w:rPr>
          <w:rFonts w:ascii="Times New Roman" w:eastAsia="宋体" w:hAnsi="Times New Roman" w:hint="eastAsia"/>
          <w:color w:val="000000" w:themeColor="text1"/>
          <w:sz w:val="18"/>
          <w:szCs w:val="18"/>
        </w:rPr>
        <w:t>缺失（</w:t>
      </w:r>
      <w:proofErr w:type="spellStart"/>
      <w:r w:rsidRPr="006D19F8">
        <w:rPr>
          <w:rFonts w:ascii="Times New Roman" w:eastAsia="宋体" w:hAnsi="Times New Roman" w:hint="eastAsia"/>
          <w:color w:val="000000" w:themeColor="text1"/>
          <w:sz w:val="18"/>
          <w:szCs w:val="18"/>
        </w:rPr>
        <w:t>InDel</w:t>
      </w:r>
      <w:proofErr w:type="spellEnd"/>
      <w:r w:rsidRPr="006D19F8">
        <w:rPr>
          <w:rFonts w:ascii="Times New Roman" w:eastAsia="宋体" w:hAnsi="Times New Roman" w:hint="eastAsia"/>
          <w:color w:val="000000" w:themeColor="text1"/>
          <w:sz w:val="18"/>
          <w:szCs w:val="18"/>
        </w:rPr>
        <w:t>）</w:t>
      </w:r>
      <w:r>
        <w:rPr>
          <w:rFonts w:ascii="Times New Roman" w:eastAsia="宋体" w:hAnsi="Times New Roman" w:hint="eastAsia"/>
          <w:color w:val="000000" w:themeColor="text1"/>
          <w:sz w:val="18"/>
          <w:szCs w:val="18"/>
        </w:rPr>
        <w:t>、</w:t>
      </w:r>
      <w:r w:rsidRPr="00C8607B">
        <w:rPr>
          <w:rFonts w:ascii="Times New Roman" w:eastAsia="宋体" w:hAnsi="Times New Roman" w:hint="eastAsia"/>
          <w:color w:val="auto"/>
          <w:sz w:val="18"/>
          <w:szCs w:val="18"/>
        </w:rPr>
        <w:t>大片段重排缺失（</w:t>
      </w:r>
      <w:r w:rsidRPr="00C8607B">
        <w:rPr>
          <w:rFonts w:ascii="Times New Roman" w:eastAsia="宋体" w:hAnsi="Times New Roman" w:hint="eastAsia"/>
          <w:color w:val="auto"/>
          <w:sz w:val="18"/>
          <w:szCs w:val="18"/>
        </w:rPr>
        <w:t>LGR deletion</w:t>
      </w:r>
      <w:r w:rsidRPr="00C8607B">
        <w:rPr>
          <w:rFonts w:ascii="Times New Roman" w:eastAsia="宋体" w:hAnsi="Times New Roman" w:hint="eastAsia"/>
          <w:color w:val="auto"/>
          <w:sz w:val="18"/>
          <w:szCs w:val="18"/>
        </w:rPr>
        <w:t>）</w:t>
      </w:r>
      <w:r>
        <w:rPr>
          <w:rFonts w:ascii="Times New Roman" w:eastAsia="宋体" w:hAnsi="Times New Roman" w:hint="eastAsia"/>
          <w:color w:val="auto"/>
          <w:sz w:val="18"/>
          <w:szCs w:val="18"/>
        </w:rPr>
        <w:t>。</w:t>
      </w:r>
    </w:p>
    <w:p w14:paraId="1EB2C3BB" w14:textId="77777777" w:rsidR="00F043FC" w:rsidRPr="00F043FC" w:rsidRDefault="00F043FC" w:rsidP="002A4EF5">
      <w:pPr>
        <w:rPr>
          <w:b/>
          <w:bCs/>
          <w:sz w:val="24"/>
          <w:szCs w:val="24"/>
        </w:rPr>
      </w:pPr>
    </w:p>
    <w:p w14:paraId="22F863F3" w14:textId="3A6D0333" w:rsidR="002A4EF5" w:rsidRPr="002A4EF5" w:rsidRDefault="002A4EF5" w:rsidP="002A4EF5">
      <w:pPr>
        <w:rPr>
          <w:b/>
          <w:bCs/>
          <w:sz w:val="24"/>
          <w:szCs w:val="24"/>
        </w:rPr>
      </w:pPr>
      <w:r w:rsidRPr="00631D00">
        <w:rPr>
          <w:rFonts w:hint="eastAsia"/>
          <w:b/>
          <w:bCs/>
          <w:sz w:val="24"/>
          <w:szCs w:val="24"/>
        </w:rPr>
        <w:t>附件</w:t>
      </w:r>
      <w:r w:rsidR="002B373D">
        <w:rPr>
          <w:b/>
          <w:bCs/>
          <w:sz w:val="24"/>
          <w:szCs w:val="24"/>
        </w:rPr>
        <w:t>2</w:t>
      </w:r>
      <w:r w:rsidRPr="002A4EF5">
        <w:rPr>
          <w:rFonts w:hint="eastAsia"/>
          <w:b/>
          <w:bCs/>
          <w:sz w:val="24"/>
          <w:szCs w:val="24"/>
        </w:rPr>
        <w:t>：</w:t>
      </w:r>
      <w:r w:rsidR="006B30F5">
        <w:rPr>
          <w:rFonts w:hint="eastAsia"/>
          <w:b/>
          <w:bCs/>
          <w:sz w:val="24"/>
          <w:szCs w:val="24"/>
        </w:rPr>
        <w:t>附加</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368"/>
        <w:gridCol w:w="1205"/>
        <w:gridCol w:w="1267"/>
        <w:gridCol w:w="1267"/>
        <w:gridCol w:w="1247"/>
        <w:gridCol w:w="1249"/>
        <w:gridCol w:w="1298"/>
        <w:gridCol w:w="1304"/>
      </w:tblGrid>
      <w:tr w:rsidR="006234A5" w14:paraId="6CB4B283" w14:textId="09A40D28" w:rsidTr="003E7C88">
        <w:trPr>
          <w:trHeight w:val="312"/>
          <w:jc w:val="center"/>
        </w:trPr>
        <w:tc>
          <w:tcPr>
            <w:tcW w:w="5000" w:type="pct"/>
            <w:gridSpan w:val="8"/>
            <w:tcBorders>
              <w:top w:val="single" w:sz="4" w:space="0" w:color="0070C0"/>
              <w:bottom w:val="single" w:sz="4" w:space="0" w:color="0070C0"/>
            </w:tcBorders>
            <w:shd w:val="clear" w:color="auto" w:fill="D9D9D9" w:themeFill="background1" w:themeFillShade="D9"/>
            <w:vAlign w:val="center"/>
          </w:tcPr>
          <w:bookmarkEnd w:id="2"/>
          <w:bookmarkEnd w:id="3"/>
          <w:p w14:paraId="1C629E1B" w14:textId="1A05DB66" w:rsidR="006234A5" w:rsidRPr="006234A5" w:rsidRDefault="006234A5" w:rsidP="006C2295">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hint="eastAsia"/>
                <w:b/>
                <w:bCs/>
                <w:sz w:val="18"/>
                <w:szCs w:val="18"/>
                <w:lang w:val="en-CA"/>
              </w:rPr>
              <w:t>1</w:t>
            </w:r>
            <w:r w:rsidR="0085096C">
              <w:rPr>
                <w:rFonts w:ascii="Times New Roman" w:hAnsi="Times New Roman"/>
                <w:b/>
                <w:bCs/>
                <w:sz w:val="18"/>
                <w:szCs w:val="18"/>
                <w:lang w:val="en-CA"/>
              </w:rPr>
              <w:t>48</w:t>
            </w:r>
            <w:r>
              <w:rPr>
                <w:rFonts w:ascii="Times New Roman" w:hAnsi="Times New Roman"/>
                <w:b/>
                <w:bCs/>
                <w:sz w:val="18"/>
                <w:szCs w:val="18"/>
                <w:lang w:val="en-CA"/>
              </w:rPr>
              <w:t>个）</w:t>
            </w:r>
          </w:p>
        </w:tc>
      </w:tr>
      <w:tr w:rsidR="008E3102" w14:paraId="0E25C6F8" w14:textId="0E5824FD"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6B3131F1" w14:textId="6DBE8529"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ABRAXAS1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55C92F" w14:textId="41075D12"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AIP</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13F9CC" w14:textId="528A5A06"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ALK</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62EC43" w14:textId="20AC73E5"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APC</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0EA86B" w14:textId="12E6D842"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ASXL1</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5B600828" w14:textId="3D031B11"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ATM</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668FB3B5" w14:textId="3B3232C4"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ATR</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31EE10A1" w14:textId="0FD27002"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ATRIP</w:t>
            </w:r>
          </w:p>
        </w:tc>
      </w:tr>
      <w:tr w:rsidR="008E3102" w14:paraId="5D49B781" w14:textId="1500BD38"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5A4EC2CD" w14:textId="171FB84C"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lastRenderedPageBreak/>
              <w:t>AXIN2</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9420D8" w14:textId="36EDFE99"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BAP1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BCC74D" w14:textId="634CF5E4"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BARD1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369DBA" w14:textId="1A822284"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BLM</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4DD0B8" w14:textId="0D72F102"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BMPR1A</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2E4D0F1E" w14:textId="0D947F0B"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BRAF</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5867C0D1" w14:textId="14DA8E02"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BRIP1</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1F5D09F7" w14:textId="1F86A15E"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BUB1</w:t>
            </w:r>
          </w:p>
        </w:tc>
      </w:tr>
      <w:tr w:rsidR="008E3102" w14:paraId="49C1FD51" w14:textId="4F53FBC2"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7011C63F" w14:textId="0AE9674C"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BUB3</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EF5EC9" w14:textId="372C8169"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CDC73</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14479F" w14:textId="416D78D4"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CDH1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0C6952" w14:textId="1FC13522"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CDK12</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3117FF" w14:textId="52202434"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CDK4</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54728E17" w14:textId="3619CA57"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CDKN1B</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63EE0FB3" w14:textId="16743137"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CDKN1C</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3EDD3825" w14:textId="0290DB02"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CDKN2A</w:t>
            </w:r>
          </w:p>
        </w:tc>
      </w:tr>
      <w:tr w:rsidR="008E3102" w14:paraId="7ACFAFAB" w14:textId="47BFAF6B"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321FFB05" w14:textId="0A2E8EE8"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CFTR</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EDCC8E" w14:textId="372D1015"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CHEK1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CD1FFB" w14:textId="56CED022"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CHEK2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50A318" w14:textId="57138317"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CTNNA1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8DB16D" w14:textId="2298E1EC"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DDB2</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4EDC770B" w14:textId="5E1FE908"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DDX41</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1FB97CC1" w14:textId="093BD0FE"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DICER1</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29F3CCA2" w14:textId="56CD6821"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DIS3L2</w:t>
            </w:r>
          </w:p>
        </w:tc>
      </w:tr>
      <w:tr w:rsidR="008E3102" w14:paraId="50E92853" w14:textId="08FE3880"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0C9328B0" w14:textId="21209B3F"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DLST</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8C9B44" w14:textId="7AF090E2"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EGFR</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2D4371" w14:textId="79F31580"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ELAC2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810151" w14:textId="7D8CC2D0"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EPCAM</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1C7444" w14:textId="1C1A9462"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ERCC1</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6EA5277F" w14:textId="42BB3FF4"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ERCC2</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1BCA2B38" w14:textId="24915101"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ERCC3</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35E8B6F8" w14:textId="75DD5346"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ERCC4</w:t>
            </w:r>
          </w:p>
        </w:tc>
      </w:tr>
      <w:tr w:rsidR="008E3102" w14:paraId="2521C50E" w14:textId="3BC027B4"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364F4941" w14:textId="46D0A24F"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ERCC5</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638E7B" w14:textId="4CEF9088"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EXT1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98651C" w14:textId="1D889776"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EXT2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35CB9E" w14:textId="1C274C7B"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FAN1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23B9EF" w14:textId="2AADD085"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FANCA</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2EFFC47D" w14:textId="69253CE1"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FANCB</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55BFF589" w14:textId="549D7747"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FANCC</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403B7E1C" w14:textId="37F5BC14"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FANCD2</w:t>
            </w:r>
          </w:p>
        </w:tc>
      </w:tr>
      <w:tr w:rsidR="008E3102" w14:paraId="5F0A4299" w14:textId="4561BCE2"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3648A63F" w14:textId="693D2A92"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FANCE</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B33F48" w14:textId="6A97250A"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FANCF</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59A6D8" w14:textId="4374D017"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FANCG</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0610FF" w14:textId="735FEBED"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FANCI</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4B1DBE" w14:textId="41EAE0AD"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FANCL</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6257D81A" w14:textId="6ABA372B"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FANCM</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5197F33B" w14:textId="04E36329"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FH</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4D5B0310" w14:textId="225FDD02"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FLCN</w:t>
            </w:r>
          </w:p>
        </w:tc>
      </w:tr>
      <w:tr w:rsidR="008E3102" w14:paraId="6F86DFB5" w14:textId="3791547B"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37AA4FAE" w14:textId="52AE69A5"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FOXE1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68D904" w14:textId="0817C991"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GALNT12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E815B3" w14:textId="139C855D"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GEN1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49ACCF" w14:textId="76B4F169"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GNAS</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EFC2B5" w14:textId="169E44EE"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GPR101</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24947CDD" w14:textId="50C714A2"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GREM1</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5D62BA17" w14:textId="006F7135"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HDAC2</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2F89E22B" w14:textId="4E56B660"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HNF1A</w:t>
            </w:r>
          </w:p>
        </w:tc>
      </w:tr>
      <w:tr w:rsidR="008E3102" w14:paraId="68C1B7B8" w14:textId="57B64EFB"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6F156322" w14:textId="6F9F5C96"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HNF1B</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DEAFA3" w14:textId="4FAFD862"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HOXB13</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24783D" w14:textId="280D050A"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HRAS</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019D52" w14:textId="16871785"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KIT</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DE9206" w14:textId="579DF659"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LRP6</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064D9109" w14:textId="6200948A"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MAD2L2</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0800D857" w14:textId="4B4F54AA"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MAX</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23783D53" w14:textId="3D6FD221"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MBD4</w:t>
            </w:r>
          </w:p>
        </w:tc>
      </w:tr>
      <w:tr w:rsidR="008E3102" w14:paraId="0967EA95" w14:textId="56D56A13"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4B253BCA" w14:textId="05DD03B3"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MC1R</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A215AB" w14:textId="0AE396FD"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MEN1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B417BB" w14:textId="58241AC9"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MET</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348100" w14:textId="7C2477AB"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MITF</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666402" w14:textId="1E0FD57B"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MLH1</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49CAF00C" w14:textId="607D9AFC"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MLH3</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54533B56" w14:textId="4DAFA471"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MRE11</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18182351" w14:textId="6644564B"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MSH2</w:t>
            </w:r>
          </w:p>
        </w:tc>
      </w:tr>
      <w:tr w:rsidR="008E3102" w14:paraId="6F3C81A4" w14:textId="710FA26E"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5B5CE42D" w14:textId="66AF73E1"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MSH3</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106792" w14:textId="73FD6982"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MSH6</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D7DD71" w14:textId="5BC59A35"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MUTYH</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E8EE6A" w14:textId="46B9D85E"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NBN</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72CD59" w14:textId="62AE6450"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NF1</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6AE506A3" w14:textId="574B4CEB"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NF2</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7FD74527" w14:textId="7ED2B6DF"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NTHL1</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0084D84A" w14:textId="74BE919A"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NTRK1</w:t>
            </w:r>
          </w:p>
        </w:tc>
      </w:tr>
      <w:tr w:rsidR="008E3102" w14:paraId="18D26541" w14:textId="036A50C0"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48622871" w14:textId="4DE4C63E"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PALB2</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AB7116" w14:textId="5C9617C2"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PALLD</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131AC8" w14:textId="051A4226"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PDGFRA</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CC50A7" w14:textId="5B686905"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PMS2</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A2E59F" w14:textId="4F91CE04"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POLD1</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101BE2A4" w14:textId="27994A31"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POLE</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20A87C44" w14:textId="3EC0125E"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POLE2</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7AB4099C" w14:textId="698D6E72"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POLH</w:t>
            </w:r>
          </w:p>
        </w:tc>
      </w:tr>
      <w:tr w:rsidR="008E3102" w14:paraId="6503D568" w14:textId="67E19C78"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738340BE" w14:textId="71D3047F"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POT1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1149CA" w14:textId="47606A5B"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PPP2R2A</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09EB6A" w14:textId="58DD0664"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PRKAR1A</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FAB6B1" w14:textId="324B024C"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PRSS1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DD6A87" w14:textId="02A3DA88"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PTCH1</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571BEA99" w14:textId="63033A5E"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PTEN</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553C9450" w14:textId="0DE31360"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RAD50</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1012B069" w14:textId="5B6B1194"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RAD51</w:t>
            </w:r>
          </w:p>
        </w:tc>
      </w:tr>
      <w:tr w:rsidR="008E3102" w14:paraId="6C943FA2" w14:textId="38065C79"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41189D2D" w14:textId="358E5473"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RAD51B</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7CCEE9" w14:textId="304A9905"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RAD51C</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ED8C82" w14:textId="38DD151B"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RAD51D</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FB30FF" w14:textId="147F80CE"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RAD54L</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9A0D44" w14:textId="7A7D2A10"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RB1</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2CFC77FF" w14:textId="2EC38FBD"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RBBP8</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67166DDD" w14:textId="1F6E1D1B"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RECQL</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6281A44E" w14:textId="5E5F474F"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RECQL4</w:t>
            </w:r>
          </w:p>
        </w:tc>
      </w:tr>
      <w:tr w:rsidR="008E3102" w14:paraId="03BD3870" w14:textId="22892931"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348D86F0" w14:textId="083F8BE0"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REST</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BF16FF" w14:textId="08E5D29E"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RET</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34EEC2" w14:textId="73CD9A63"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RHBDF2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115818" w14:textId="31A8C180"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RNASEL</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DCFEC6" w14:textId="321416F4"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RNF43</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48FBECEE" w14:textId="47C1651C"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RPS20</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02FE0303" w14:textId="6150AE2C"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SDHA</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65C64522" w14:textId="6F36C75E"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SDHAF2</w:t>
            </w:r>
          </w:p>
        </w:tc>
      </w:tr>
      <w:tr w:rsidR="008E3102" w14:paraId="3CA1EC79" w14:textId="0257084B"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3D7673D0" w14:textId="238B44E1"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SDHB</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DC72D2" w14:textId="30DE3C96"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SDHC</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0B0F8D" w14:textId="58C71FF5"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SDHD</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6E6460" w14:textId="6A21CF32"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SLC25A11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786E06" w14:textId="2E169F29"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SLX4</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04A15762" w14:textId="34E4B43F"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SMAD4</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5FE5CEAE" w14:textId="44E3B23F"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SMARCA2</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0E36D437" w14:textId="6E3A0129"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SMARCA4</w:t>
            </w:r>
          </w:p>
        </w:tc>
      </w:tr>
      <w:tr w:rsidR="008E3102" w14:paraId="192FD43D" w14:textId="6877F4C8"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459BA873" w14:textId="424B7FC6"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SMARCB1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2C6883" w14:textId="6571AEC3"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SPINK1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4F70E7" w14:textId="554A54E4"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STK11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3DCDDA" w14:textId="1FA797CE"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SUFU</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75B47F" w14:textId="7B777FAA"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TERT</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5A235990" w14:textId="3269A80D"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TGFBR2</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5CF67C57" w14:textId="1A60C7FA"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TMEM127</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770CEDB8" w14:textId="0DE47FB7"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TP53</w:t>
            </w:r>
          </w:p>
        </w:tc>
      </w:tr>
      <w:tr w:rsidR="008E3102" w14:paraId="072BAB96" w14:textId="46089D0F"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7337E090" w14:textId="1204444F"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TRIM37</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7722AB" w14:textId="48BD4059"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TRIP13</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CAEA6D" w14:textId="1F5A7245"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TSC1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95E5A4" w14:textId="6BDE9608"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TSC2</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9D4EF9" w14:textId="552EB05C"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UBE2T</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6A1372E5" w14:textId="7B309235"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VHL</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537E33F8" w14:textId="116604D3"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WRN</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2B9CA409" w14:textId="11D3D903"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WT1</w:t>
            </w:r>
          </w:p>
        </w:tc>
      </w:tr>
      <w:tr w:rsidR="008E3102" w14:paraId="43B9DBC2" w14:textId="433CFA6A" w:rsidTr="008E3102">
        <w:trPr>
          <w:trHeight w:val="312"/>
          <w:jc w:val="center"/>
        </w:trPr>
        <w:tc>
          <w:tcPr>
            <w:tcW w:w="670" w:type="pct"/>
            <w:tcBorders>
              <w:top w:val="dotted" w:sz="4" w:space="0" w:color="4472C4"/>
              <w:bottom w:val="single" w:sz="4" w:space="0" w:color="4472C4"/>
              <w:right w:val="dotted" w:sz="4" w:space="0" w:color="4472C4"/>
            </w:tcBorders>
            <w:shd w:val="clear" w:color="auto" w:fill="FFFFFF" w:themeFill="background1"/>
            <w:vAlign w:val="center"/>
          </w:tcPr>
          <w:p w14:paraId="43B7CE10" w14:textId="07391113"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XPA</w:t>
            </w:r>
          </w:p>
        </w:tc>
        <w:tc>
          <w:tcPr>
            <w:tcW w:w="590" w:type="pct"/>
            <w:tcBorders>
              <w:top w:val="dotted" w:sz="4" w:space="0" w:color="4472C4"/>
              <w:left w:val="dotted" w:sz="4" w:space="0" w:color="4472C4"/>
              <w:bottom w:val="single" w:sz="4" w:space="0" w:color="4472C4"/>
              <w:right w:val="dotted" w:sz="4" w:space="0" w:color="4472C4"/>
            </w:tcBorders>
            <w:shd w:val="clear" w:color="auto" w:fill="FFFFFF" w:themeFill="background1"/>
            <w:vAlign w:val="center"/>
          </w:tcPr>
          <w:p w14:paraId="7D6926BB" w14:textId="3A6BD558" w:rsidR="001C2642" w:rsidRPr="003547E8" w:rsidRDefault="001C2642" w:rsidP="001C2642">
            <w:pPr>
              <w:spacing w:after="0" w:line="240" w:lineRule="auto"/>
              <w:rPr>
                <w:rFonts w:ascii="Times New Roman" w:hAnsi="Times New Roman"/>
                <w:sz w:val="18"/>
                <w:szCs w:val="18"/>
                <w:lang w:val="en-CA"/>
              </w:rPr>
            </w:pPr>
            <w:r w:rsidRPr="003547E8">
              <w:rPr>
                <w:rFonts w:ascii="Times New Roman" w:hAnsi="Times New Roman"/>
                <w:sz w:val="18"/>
                <w:szCs w:val="18"/>
              </w:rPr>
              <w:t>XPC</w:t>
            </w:r>
          </w:p>
        </w:tc>
        <w:tc>
          <w:tcPr>
            <w:tcW w:w="621" w:type="pct"/>
            <w:tcBorders>
              <w:top w:val="dotted" w:sz="4" w:space="0" w:color="4472C4"/>
              <w:left w:val="dotted" w:sz="4" w:space="0" w:color="4472C4"/>
              <w:bottom w:val="single" w:sz="4" w:space="0" w:color="4472C4"/>
              <w:right w:val="dotted" w:sz="4" w:space="0" w:color="4472C4"/>
            </w:tcBorders>
            <w:shd w:val="clear" w:color="auto" w:fill="FFFFFF" w:themeFill="background1"/>
            <w:vAlign w:val="center"/>
          </w:tcPr>
          <w:p w14:paraId="45FFDBDA" w14:textId="55E457A0" w:rsidR="001C2642" w:rsidRPr="003547E8" w:rsidRDefault="001C2642" w:rsidP="001C2642">
            <w:pPr>
              <w:spacing w:after="0" w:line="240" w:lineRule="auto"/>
              <w:rPr>
                <w:rFonts w:ascii="Times New Roman" w:hAnsi="Times New Roman"/>
                <w:sz w:val="18"/>
                <w:szCs w:val="18"/>
                <w:lang w:val="en-CA"/>
              </w:rPr>
            </w:pPr>
            <w:r w:rsidRPr="003547E8">
              <w:rPr>
                <w:rFonts w:ascii="Times New Roman" w:hAnsi="Times New Roman"/>
                <w:sz w:val="18"/>
                <w:szCs w:val="18"/>
              </w:rPr>
              <w:t>XRCC2</w:t>
            </w:r>
          </w:p>
        </w:tc>
        <w:tc>
          <w:tcPr>
            <w:tcW w:w="621" w:type="pct"/>
            <w:tcBorders>
              <w:top w:val="dotted" w:sz="4" w:space="0" w:color="4472C4"/>
              <w:left w:val="dotted" w:sz="4" w:space="0" w:color="4472C4"/>
              <w:bottom w:val="single" w:sz="4" w:space="0" w:color="4472C4"/>
              <w:right w:val="dotted" w:sz="4" w:space="0" w:color="4472C4"/>
            </w:tcBorders>
            <w:shd w:val="clear" w:color="auto" w:fill="FFFFFF" w:themeFill="background1"/>
            <w:vAlign w:val="center"/>
          </w:tcPr>
          <w:p w14:paraId="03A22738" w14:textId="340279FB" w:rsidR="001C2642" w:rsidRPr="003547E8" w:rsidRDefault="001C2642" w:rsidP="001C2642">
            <w:pPr>
              <w:spacing w:after="0" w:line="240" w:lineRule="auto"/>
              <w:rPr>
                <w:rFonts w:ascii="Times New Roman" w:hAnsi="Times New Roman"/>
                <w:sz w:val="18"/>
                <w:szCs w:val="18"/>
                <w:lang w:val="en-CA"/>
              </w:rPr>
            </w:pPr>
            <w:r w:rsidRPr="003547E8">
              <w:rPr>
                <w:rFonts w:ascii="Times New Roman" w:hAnsi="Times New Roman"/>
                <w:sz w:val="18"/>
                <w:szCs w:val="18"/>
              </w:rPr>
              <w:t>XRCC3</w:t>
            </w:r>
          </w:p>
        </w:tc>
        <w:tc>
          <w:tcPr>
            <w:tcW w:w="611" w:type="pct"/>
            <w:tcBorders>
              <w:top w:val="dotted" w:sz="4" w:space="0" w:color="4472C4"/>
              <w:left w:val="dotted" w:sz="4" w:space="0" w:color="4472C4"/>
              <w:bottom w:val="single" w:sz="4" w:space="0" w:color="4472C4"/>
              <w:right w:val="dotted" w:sz="4" w:space="0" w:color="4472C4"/>
            </w:tcBorders>
            <w:shd w:val="clear" w:color="auto" w:fill="FFFFFF" w:themeFill="background1"/>
            <w:vAlign w:val="center"/>
          </w:tcPr>
          <w:p w14:paraId="7EC74DD5" w14:textId="6761D5BC" w:rsidR="001C2642" w:rsidRPr="003547E8" w:rsidRDefault="001C2642" w:rsidP="001C2642">
            <w:pPr>
              <w:spacing w:after="0" w:line="240" w:lineRule="auto"/>
              <w:rPr>
                <w:rFonts w:ascii="Times New Roman" w:hAnsi="Times New Roman"/>
                <w:sz w:val="18"/>
                <w:szCs w:val="18"/>
                <w:lang w:val="en-CA"/>
              </w:rPr>
            </w:pPr>
          </w:p>
        </w:tc>
        <w:tc>
          <w:tcPr>
            <w:tcW w:w="612" w:type="pct"/>
            <w:tcBorders>
              <w:top w:val="dotted" w:sz="4" w:space="0" w:color="4472C4"/>
              <w:left w:val="dotted" w:sz="4" w:space="0" w:color="4472C4"/>
              <w:bottom w:val="single" w:sz="4" w:space="0" w:color="4472C4"/>
            </w:tcBorders>
            <w:shd w:val="clear" w:color="auto" w:fill="FFFFFF" w:themeFill="background1"/>
            <w:vAlign w:val="center"/>
          </w:tcPr>
          <w:p w14:paraId="3F01D0F3" w14:textId="61B1F297" w:rsidR="001C2642" w:rsidRPr="003547E8" w:rsidRDefault="001C2642" w:rsidP="001C2642">
            <w:pPr>
              <w:spacing w:after="0" w:line="240" w:lineRule="auto"/>
              <w:rPr>
                <w:rFonts w:ascii="Times New Roman" w:hAnsi="Times New Roman"/>
                <w:sz w:val="18"/>
                <w:szCs w:val="18"/>
                <w:lang w:val="en-CA"/>
              </w:rPr>
            </w:pPr>
          </w:p>
        </w:tc>
        <w:tc>
          <w:tcPr>
            <w:tcW w:w="636" w:type="pct"/>
            <w:tcBorders>
              <w:top w:val="dotted" w:sz="4" w:space="0" w:color="4472C4"/>
              <w:left w:val="dotted" w:sz="4" w:space="0" w:color="4472C4"/>
              <w:bottom w:val="single" w:sz="4" w:space="0" w:color="4472C4"/>
            </w:tcBorders>
            <w:shd w:val="clear" w:color="auto" w:fill="FFFFFF" w:themeFill="background1"/>
            <w:vAlign w:val="center"/>
          </w:tcPr>
          <w:p w14:paraId="155F8C1A" w14:textId="77777777" w:rsidR="001C2642" w:rsidRPr="003547E8" w:rsidRDefault="001C2642" w:rsidP="001C2642">
            <w:pPr>
              <w:spacing w:after="0" w:line="240" w:lineRule="auto"/>
              <w:rPr>
                <w:rFonts w:ascii="Times New Roman" w:hAnsi="Times New Roman"/>
                <w:sz w:val="18"/>
                <w:szCs w:val="18"/>
                <w:lang w:val="en-CA"/>
              </w:rPr>
            </w:pPr>
          </w:p>
        </w:tc>
        <w:tc>
          <w:tcPr>
            <w:tcW w:w="639" w:type="pct"/>
            <w:tcBorders>
              <w:top w:val="dotted" w:sz="4" w:space="0" w:color="4472C4"/>
              <w:left w:val="dotted" w:sz="4" w:space="0" w:color="4472C4"/>
              <w:bottom w:val="single" w:sz="4" w:space="0" w:color="4472C4"/>
            </w:tcBorders>
            <w:shd w:val="clear" w:color="auto" w:fill="FFFFFF" w:themeFill="background1"/>
            <w:vAlign w:val="center"/>
          </w:tcPr>
          <w:p w14:paraId="0D8E81E3" w14:textId="77777777" w:rsidR="001C2642" w:rsidRPr="003547E8" w:rsidRDefault="001C2642" w:rsidP="001C2642">
            <w:pPr>
              <w:spacing w:after="0" w:line="240" w:lineRule="auto"/>
              <w:rPr>
                <w:rFonts w:ascii="Times New Roman" w:hAnsi="Times New Roman"/>
                <w:sz w:val="18"/>
                <w:szCs w:val="18"/>
                <w:lang w:val="en-CA"/>
              </w:rPr>
            </w:pPr>
          </w:p>
        </w:tc>
      </w:tr>
    </w:tbl>
    <w:p w14:paraId="3789B4C8" w14:textId="66FD0BF1" w:rsidR="00C04D78" w:rsidRDefault="008751AE" w:rsidP="008B0AA7">
      <w:pPr>
        <w:spacing w:after="0"/>
        <w:rPr>
          <w:rFonts w:ascii="Times New Roman" w:hAnsi="Times New Roman"/>
          <w:color w:val="000000"/>
          <w:sz w:val="18"/>
          <w:szCs w:val="18"/>
          <w:lang w:bidi="ar"/>
        </w:rPr>
      </w:pPr>
      <w:r>
        <w:rPr>
          <w:rFonts w:ascii="Times New Roman" w:hAnsi="Times New Roman" w:hint="eastAsia"/>
          <w:sz w:val="18"/>
          <w:szCs w:val="18"/>
        </w:rPr>
        <w:t>检测范围包括：</w:t>
      </w:r>
      <w:r w:rsidRPr="00903808">
        <w:rPr>
          <w:rFonts w:ascii="Times New Roman" w:hAnsi="Times New Roman"/>
          <w:sz w:val="18"/>
          <w:szCs w:val="18"/>
        </w:rPr>
        <w:t>APC</w:t>
      </w:r>
      <w:r w:rsidRPr="00903808">
        <w:rPr>
          <w:rFonts w:ascii="Times New Roman" w:hAnsi="Times New Roman" w:hint="eastAsia"/>
          <w:sz w:val="18"/>
          <w:szCs w:val="18"/>
        </w:rPr>
        <w:t xml:space="preserve"> </w:t>
      </w:r>
      <w:r>
        <w:rPr>
          <w:rFonts w:ascii="Times New Roman" w:hAnsi="Times New Roman" w:hint="eastAsia"/>
          <w:sz w:val="18"/>
          <w:szCs w:val="18"/>
        </w:rPr>
        <w:t>基因的</w:t>
      </w:r>
      <w:r w:rsidRPr="00501370">
        <w:rPr>
          <w:rFonts w:ascii="Times New Roman" w:hAnsi="Times New Roman"/>
          <w:color w:val="000000"/>
          <w:sz w:val="18"/>
          <w:szCs w:val="18"/>
          <w:lang w:bidi="ar"/>
        </w:rPr>
        <w:t>全编码区和外显子</w:t>
      </w:r>
      <w:r w:rsidRPr="00501370">
        <w:rPr>
          <w:rFonts w:ascii="Times New Roman" w:hAnsi="Times New Roman"/>
          <w:color w:val="000000"/>
          <w:sz w:val="18"/>
          <w:szCs w:val="18"/>
          <w:lang w:bidi="ar"/>
        </w:rPr>
        <w:t>-</w:t>
      </w:r>
      <w:r w:rsidRPr="00501370">
        <w:rPr>
          <w:rFonts w:ascii="Times New Roman" w:hAnsi="Times New Roman"/>
          <w:color w:val="000000"/>
          <w:sz w:val="18"/>
          <w:szCs w:val="18"/>
          <w:lang w:bidi="ar"/>
        </w:rPr>
        <w:t>内含子连接区</w:t>
      </w:r>
      <w:r w:rsidRPr="00501370">
        <w:rPr>
          <w:rFonts w:ascii="Times New Roman" w:hAnsi="Times New Roman" w:hint="eastAsia"/>
          <w:color w:val="000000"/>
          <w:sz w:val="18"/>
          <w:szCs w:val="18"/>
          <w:lang w:bidi="ar"/>
        </w:rPr>
        <w:t>、</w:t>
      </w:r>
      <w:r w:rsidRPr="00501370">
        <w:rPr>
          <w:rFonts w:ascii="Times New Roman" w:hAnsi="Times New Roman"/>
          <w:color w:val="000000"/>
          <w:sz w:val="18"/>
          <w:szCs w:val="18"/>
          <w:lang w:bidi="ar"/>
        </w:rPr>
        <w:t>启动子区域（</w:t>
      </w:r>
      <w:r w:rsidRPr="00501370">
        <w:rPr>
          <w:rFonts w:ascii="Times New Roman" w:hAnsi="Times New Roman"/>
          <w:color w:val="000000"/>
          <w:sz w:val="18"/>
          <w:szCs w:val="18"/>
          <w:lang w:bidi="ar"/>
        </w:rPr>
        <w:t>chr5:112043009-112043596</w:t>
      </w:r>
      <w:r w:rsidRPr="00501370">
        <w:rPr>
          <w:rFonts w:ascii="Times New Roman" w:hAnsi="Times New Roman"/>
          <w:color w:val="000000"/>
          <w:sz w:val="18"/>
          <w:szCs w:val="18"/>
          <w:lang w:bidi="ar"/>
        </w:rPr>
        <w:t>）</w:t>
      </w:r>
      <w:r>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TERT</w:t>
      </w:r>
      <w:r>
        <w:rPr>
          <w:rFonts w:ascii="Times New Roman" w:hAnsi="Times New Roman" w:hint="eastAsia"/>
          <w:color w:val="000000"/>
          <w:sz w:val="18"/>
          <w:szCs w:val="18"/>
          <w:lang w:bidi="ar"/>
        </w:rPr>
        <w:t>基因的</w:t>
      </w:r>
      <w:r w:rsidRPr="00165655">
        <w:rPr>
          <w:rFonts w:ascii="Times New Roman" w:hAnsi="Times New Roman" w:hint="eastAsia"/>
          <w:color w:val="000000"/>
          <w:sz w:val="18"/>
          <w:szCs w:val="18"/>
          <w:lang w:bidi="ar"/>
        </w:rPr>
        <w:t>全编码区和外显子</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内含子连接区、</w:t>
      </w:r>
      <w:r w:rsidRPr="00165655">
        <w:rPr>
          <w:rFonts w:ascii="Times New Roman" w:hAnsi="Times New Roman" w:hint="eastAsia"/>
          <w:color w:val="000000"/>
          <w:sz w:val="18"/>
          <w:szCs w:val="18"/>
          <w:lang w:bidi="ar"/>
        </w:rPr>
        <w:t>c.-124C&gt;T(C228T)</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c.-146C&gt;T(C250T)</w:t>
      </w:r>
      <w:r>
        <w:rPr>
          <w:rFonts w:ascii="Times New Roman" w:hAnsi="Times New Roman" w:hint="eastAsia"/>
          <w:color w:val="000000"/>
          <w:sz w:val="18"/>
          <w:szCs w:val="18"/>
          <w:lang w:bidi="ar"/>
        </w:rPr>
        <w:t>，其他基因内的</w:t>
      </w:r>
      <w:r w:rsidRPr="00501370">
        <w:rPr>
          <w:rFonts w:ascii="Times New Roman" w:hAnsi="Times New Roman"/>
          <w:color w:val="000000"/>
          <w:sz w:val="18"/>
          <w:szCs w:val="18"/>
          <w:lang w:bidi="ar"/>
        </w:rPr>
        <w:t>全编码区和外显子</w:t>
      </w:r>
      <w:r w:rsidRPr="00501370">
        <w:rPr>
          <w:rFonts w:ascii="Times New Roman" w:hAnsi="Times New Roman"/>
          <w:color w:val="000000"/>
          <w:sz w:val="18"/>
          <w:szCs w:val="18"/>
          <w:lang w:bidi="ar"/>
        </w:rPr>
        <w:t>-</w:t>
      </w:r>
      <w:r w:rsidRPr="00501370">
        <w:rPr>
          <w:rFonts w:ascii="Times New Roman" w:hAnsi="Times New Roman"/>
          <w:color w:val="000000"/>
          <w:sz w:val="18"/>
          <w:szCs w:val="18"/>
          <w:lang w:bidi="ar"/>
        </w:rPr>
        <w:t>内含子连接区</w:t>
      </w:r>
      <w:r>
        <w:rPr>
          <w:rFonts w:ascii="Times New Roman" w:hAnsi="Times New Roman" w:hint="eastAsia"/>
          <w:color w:val="000000"/>
          <w:sz w:val="18"/>
          <w:szCs w:val="18"/>
          <w:lang w:bidi="ar"/>
        </w:rPr>
        <w:t>；其中</w:t>
      </w:r>
      <w:r w:rsidRPr="009D298A">
        <w:rPr>
          <w:rFonts w:ascii="Times New Roman" w:hAnsi="Times New Roman"/>
          <w:color w:val="000000"/>
          <w:sz w:val="18"/>
          <w:szCs w:val="18"/>
          <w:lang w:bidi="ar"/>
        </w:rPr>
        <w:t>EPCAM</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Exon4</w:t>
      </w:r>
      <w:r w:rsidRPr="006A4D3C">
        <w:rPr>
          <w:rFonts w:ascii="Times New Roman" w:hAnsi="Times New Roman" w:hint="eastAsia"/>
          <w:color w:val="000000"/>
          <w:sz w:val="18"/>
          <w:szCs w:val="18"/>
          <w:lang w:bidi="ar"/>
        </w:rPr>
        <w:t>和</w:t>
      </w:r>
      <w:r w:rsidRPr="006A4D3C">
        <w:rPr>
          <w:rFonts w:ascii="Times New Roman" w:hAnsi="Times New Roman" w:hint="eastAsia"/>
          <w:color w:val="000000"/>
          <w:sz w:val="18"/>
          <w:szCs w:val="18"/>
          <w:lang w:bidi="ar"/>
        </w:rPr>
        <w:t>Exon5</w:t>
      </w:r>
      <w:r w:rsidRPr="006A4D3C">
        <w:rPr>
          <w:rFonts w:ascii="Times New Roman" w:hAnsi="Times New Roman" w:hint="eastAsia"/>
          <w:color w:val="000000"/>
          <w:sz w:val="18"/>
          <w:szCs w:val="18"/>
          <w:lang w:bidi="ar"/>
        </w:rPr>
        <w:t>）、</w:t>
      </w:r>
      <w:r w:rsidRPr="009D298A">
        <w:rPr>
          <w:rFonts w:ascii="Times New Roman" w:hAnsi="Times New Roman"/>
          <w:color w:val="000000"/>
          <w:sz w:val="18"/>
          <w:szCs w:val="18"/>
          <w:lang w:bidi="ar"/>
        </w:rPr>
        <w:t>MLH1</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Exon15</w:t>
      </w:r>
      <w:r w:rsidRPr="006A4D3C">
        <w:rPr>
          <w:rFonts w:ascii="Times New Roman" w:hAnsi="Times New Roman" w:hint="eastAsia"/>
          <w:color w:val="000000"/>
          <w:sz w:val="18"/>
          <w:szCs w:val="18"/>
          <w:lang w:bidi="ar"/>
        </w:rPr>
        <w:t>）、</w:t>
      </w:r>
      <w:r w:rsidRPr="009D298A">
        <w:rPr>
          <w:rFonts w:ascii="Times New Roman" w:hAnsi="Times New Roman"/>
          <w:color w:val="000000"/>
          <w:sz w:val="18"/>
          <w:szCs w:val="18"/>
          <w:lang w:bidi="ar"/>
        </w:rPr>
        <w:t>PMS2</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Exon13</w:t>
      </w:r>
      <w:r w:rsidRPr="006A4D3C">
        <w:rPr>
          <w:rFonts w:ascii="Times New Roman" w:hAnsi="Times New Roman" w:hint="eastAsia"/>
          <w:color w:val="000000"/>
          <w:sz w:val="18"/>
          <w:szCs w:val="18"/>
          <w:lang w:bidi="ar"/>
        </w:rPr>
        <w:t>和</w:t>
      </w:r>
      <w:r w:rsidRPr="006A4D3C">
        <w:rPr>
          <w:rFonts w:ascii="Times New Roman" w:hAnsi="Times New Roman" w:hint="eastAsia"/>
          <w:color w:val="000000"/>
          <w:sz w:val="18"/>
          <w:szCs w:val="18"/>
          <w:lang w:bidi="ar"/>
        </w:rPr>
        <w:t>Exon14</w:t>
      </w:r>
      <w:r w:rsidRPr="006A4D3C">
        <w:rPr>
          <w:rFonts w:ascii="Times New Roman" w:hAnsi="Times New Roman" w:hint="eastAsia"/>
          <w:color w:val="000000"/>
          <w:sz w:val="18"/>
          <w:szCs w:val="18"/>
          <w:lang w:bidi="ar"/>
        </w:rPr>
        <w:t>）区域的检测范围包含外显子</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内含子连接区（±</w:t>
      </w:r>
      <w:r w:rsidRPr="006A4D3C">
        <w:rPr>
          <w:rFonts w:ascii="Times New Roman" w:hAnsi="Times New Roman" w:hint="eastAsia"/>
          <w:color w:val="000000"/>
          <w:sz w:val="18"/>
          <w:szCs w:val="18"/>
          <w:lang w:bidi="ar"/>
        </w:rPr>
        <w:t>10 bp</w:t>
      </w:r>
      <w:r w:rsidRPr="006A4D3C">
        <w:rPr>
          <w:rFonts w:ascii="Times New Roman" w:hAnsi="Times New Roman" w:hint="eastAsia"/>
          <w:color w:val="000000"/>
          <w:sz w:val="18"/>
          <w:szCs w:val="18"/>
          <w:lang w:bidi="ar"/>
        </w:rPr>
        <w:t>），其余区域的检测范围包含外显子</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内含子连接区（±</w:t>
      </w:r>
      <w:r w:rsidRPr="006A4D3C">
        <w:rPr>
          <w:rFonts w:ascii="Times New Roman" w:hAnsi="Times New Roman" w:hint="eastAsia"/>
          <w:color w:val="000000"/>
          <w:sz w:val="18"/>
          <w:szCs w:val="18"/>
          <w:lang w:bidi="ar"/>
        </w:rPr>
        <w:t>20 bp</w:t>
      </w:r>
      <w:r w:rsidRPr="006A4D3C">
        <w:rPr>
          <w:rFonts w:ascii="Times New Roman" w:hAnsi="Times New Roman" w:hint="eastAsia"/>
          <w:color w:val="000000"/>
          <w:sz w:val="18"/>
          <w:szCs w:val="18"/>
          <w:lang w:bidi="ar"/>
        </w:rPr>
        <w:t>）</w:t>
      </w:r>
      <w:r>
        <w:rPr>
          <w:rFonts w:ascii="Times New Roman" w:hAnsi="Times New Roman" w:hint="eastAsia"/>
          <w:color w:val="000000"/>
          <w:sz w:val="18"/>
          <w:szCs w:val="18"/>
          <w:lang w:bidi="ar"/>
        </w:rPr>
        <w:t>。</w:t>
      </w:r>
      <w:r w:rsidRPr="00903808">
        <w:rPr>
          <w:rFonts w:ascii="Times New Roman" w:hAnsi="Times New Roman" w:hint="eastAsia"/>
          <w:color w:val="000000"/>
          <w:sz w:val="18"/>
          <w:szCs w:val="18"/>
          <w:lang w:bidi="ar"/>
        </w:rPr>
        <w:t>因部分区域覆盖度原因，以下区段不包含在检测范围内：</w:t>
      </w:r>
      <w:r w:rsidRPr="00165655">
        <w:rPr>
          <w:rFonts w:ascii="Times New Roman" w:hAnsi="Times New Roman" w:hint="eastAsia"/>
          <w:color w:val="000000"/>
          <w:sz w:val="18"/>
          <w:szCs w:val="18"/>
          <w:lang w:bidi="ar"/>
        </w:rPr>
        <w:t>CDK12 Exon2 chr17:37627681-37627731</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50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CDKN1C Exon1 chr11:2906127-2906145</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18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CDKN1C Exon1 chr11:2906302-2906322</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20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ERCC2 Exon1 chr19:45873773-45873797</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24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HNF1B Exon1 chr17:36104887-36104981</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94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PMS2 Exon12 chr7:6022522-6022625</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103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PMS2 Exon15 chr7:6013009-6013193</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184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RHBDF2 Exon9 chr17:74473011-74473019</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8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WT1 Exon1 chr11:32456904-32456955</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51 bp</w:t>
      </w:r>
      <w:r w:rsidRPr="00165655">
        <w:rPr>
          <w:rFonts w:ascii="Times New Roman" w:hAnsi="Times New Roman" w:hint="eastAsia"/>
          <w:color w:val="000000"/>
          <w:sz w:val="18"/>
          <w:szCs w:val="18"/>
          <w:lang w:bidi="ar"/>
        </w:rPr>
        <w:t>）</w:t>
      </w:r>
      <w:r w:rsidRPr="00903808">
        <w:rPr>
          <w:rFonts w:ascii="Times New Roman" w:hAnsi="Times New Roman" w:hint="eastAsia"/>
          <w:color w:val="000000"/>
          <w:sz w:val="18"/>
          <w:szCs w:val="18"/>
          <w:lang w:bidi="ar"/>
        </w:rPr>
        <w:t>。</w:t>
      </w:r>
    </w:p>
    <w:p w14:paraId="491B6FDA" w14:textId="07972FDB" w:rsidR="00C13DBE" w:rsidRPr="00B25892" w:rsidRDefault="008751AE" w:rsidP="008B0AA7">
      <w:pPr>
        <w:spacing w:after="0"/>
        <w:rPr>
          <w:rFonts w:ascii="Times New Roman" w:hAnsi="Times New Roman"/>
          <w:sz w:val="18"/>
          <w:szCs w:val="18"/>
        </w:rPr>
      </w:pPr>
      <w:r w:rsidRPr="00D55972">
        <w:rPr>
          <w:rFonts w:ascii="Times New Roman" w:hAnsi="Times New Roman" w:hint="eastAsia"/>
          <w:sz w:val="18"/>
          <w:szCs w:val="18"/>
        </w:rPr>
        <w:t>可检测突变类型包括</w:t>
      </w:r>
      <w:r>
        <w:rPr>
          <w:rFonts w:ascii="Times New Roman" w:hAnsi="Times New Roman" w:hint="eastAsia"/>
          <w:sz w:val="18"/>
          <w:szCs w:val="18"/>
        </w:rPr>
        <w:t>1</w:t>
      </w:r>
      <w:r w:rsidR="007631B8">
        <w:rPr>
          <w:rFonts w:ascii="Times New Roman" w:hAnsi="Times New Roman"/>
          <w:sz w:val="18"/>
          <w:szCs w:val="18"/>
        </w:rPr>
        <w:t>48</w:t>
      </w:r>
      <w:r>
        <w:rPr>
          <w:rFonts w:ascii="Times New Roman" w:hAnsi="Times New Roman" w:hint="eastAsia"/>
          <w:sz w:val="18"/>
          <w:szCs w:val="18"/>
        </w:rPr>
        <w:t>个目标基因的</w:t>
      </w:r>
      <w:r w:rsidRPr="00D55972">
        <w:rPr>
          <w:rFonts w:ascii="Times New Roman" w:hAnsi="Times New Roman" w:hint="eastAsia"/>
          <w:sz w:val="18"/>
          <w:szCs w:val="18"/>
        </w:rPr>
        <w:t>单核苷酸变异（</w:t>
      </w:r>
      <w:r w:rsidRPr="00D55972">
        <w:rPr>
          <w:rFonts w:ascii="Times New Roman" w:hAnsi="Times New Roman" w:hint="eastAsia"/>
          <w:sz w:val="18"/>
          <w:szCs w:val="18"/>
        </w:rPr>
        <w:t>SNV</w:t>
      </w:r>
      <w:r w:rsidRPr="00D55972">
        <w:rPr>
          <w:rFonts w:ascii="Times New Roman" w:hAnsi="Times New Roman" w:hint="eastAsia"/>
          <w:sz w:val="18"/>
          <w:szCs w:val="18"/>
        </w:rPr>
        <w:t>）、小片段插入</w:t>
      </w:r>
      <w:r w:rsidRPr="00D55972">
        <w:rPr>
          <w:rFonts w:ascii="Times New Roman" w:hAnsi="Times New Roman" w:hint="eastAsia"/>
          <w:sz w:val="18"/>
          <w:szCs w:val="18"/>
        </w:rPr>
        <w:t>/</w:t>
      </w:r>
      <w:r w:rsidRPr="00D55972">
        <w:rPr>
          <w:rFonts w:ascii="Times New Roman" w:hAnsi="Times New Roman" w:hint="eastAsia"/>
          <w:sz w:val="18"/>
          <w:szCs w:val="18"/>
        </w:rPr>
        <w:t>缺失（</w:t>
      </w:r>
      <w:proofErr w:type="spellStart"/>
      <w:r w:rsidRPr="00D55972">
        <w:rPr>
          <w:rFonts w:ascii="Times New Roman" w:hAnsi="Times New Roman" w:hint="eastAsia"/>
          <w:sz w:val="18"/>
          <w:szCs w:val="18"/>
        </w:rPr>
        <w:t>InDel</w:t>
      </w:r>
      <w:proofErr w:type="spellEnd"/>
      <w:r w:rsidRPr="00D55972">
        <w:rPr>
          <w:rFonts w:ascii="Times New Roman" w:hAnsi="Times New Roman" w:hint="eastAsia"/>
          <w:sz w:val="18"/>
          <w:szCs w:val="18"/>
        </w:rPr>
        <w:t>）</w:t>
      </w:r>
      <w:r>
        <w:rPr>
          <w:rFonts w:ascii="Times New Roman" w:hAnsi="Times New Roman" w:hint="eastAsia"/>
          <w:sz w:val="18"/>
          <w:szCs w:val="18"/>
        </w:rPr>
        <w:t>和</w:t>
      </w:r>
      <w:r w:rsidR="00D134A3">
        <w:rPr>
          <w:rFonts w:ascii="Times New Roman" w:hAnsi="Times New Roman"/>
          <w:sz w:val="18"/>
          <w:szCs w:val="18"/>
        </w:rPr>
        <w:t>6</w:t>
      </w:r>
      <w:r>
        <w:rPr>
          <w:rFonts w:ascii="Times New Roman" w:hAnsi="Times New Roman" w:hint="eastAsia"/>
          <w:sz w:val="18"/>
          <w:szCs w:val="18"/>
        </w:rPr>
        <w:t>个</w:t>
      </w:r>
      <w:r w:rsidRPr="0083486E">
        <w:rPr>
          <w:rFonts w:ascii="Times New Roman" w:hAnsi="Times New Roman" w:hint="eastAsia"/>
          <w:sz w:val="18"/>
          <w:szCs w:val="18"/>
        </w:rPr>
        <w:t>基因（</w:t>
      </w:r>
      <w:r w:rsidRPr="0083486E">
        <w:rPr>
          <w:rFonts w:ascii="Times New Roman" w:hAnsi="Times New Roman" w:hint="eastAsia"/>
          <w:sz w:val="18"/>
          <w:szCs w:val="18"/>
        </w:rPr>
        <w:t>MLH1</w:t>
      </w:r>
      <w:r w:rsidRPr="0083486E">
        <w:rPr>
          <w:rFonts w:ascii="Times New Roman" w:hAnsi="Times New Roman" w:hint="eastAsia"/>
          <w:sz w:val="18"/>
          <w:szCs w:val="18"/>
        </w:rPr>
        <w:t>、</w:t>
      </w:r>
      <w:r w:rsidRPr="0083486E">
        <w:rPr>
          <w:rFonts w:ascii="Times New Roman" w:hAnsi="Times New Roman" w:hint="eastAsia"/>
          <w:sz w:val="18"/>
          <w:szCs w:val="18"/>
        </w:rPr>
        <w:t>MSH2</w:t>
      </w:r>
      <w:r w:rsidRPr="0083486E">
        <w:rPr>
          <w:rFonts w:ascii="Times New Roman" w:hAnsi="Times New Roman" w:hint="eastAsia"/>
          <w:sz w:val="18"/>
          <w:szCs w:val="18"/>
        </w:rPr>
        <w:t>、</w:t>
      </w:r>
      <w:r w:rsidRPr="0083486E">
        <w:rPr>
          <w:rFonts w:ascii="Times New Roman" w:hAnsi="Times New Roman" w:hint="eastAsia"/>
          <w:sz w:val="18"/>
          <w:szCs w:val="18"/>
        </w:rPr>
        <w:t>MSH6</w:t>
      </w:r>
      <w:r w:rsidRPr="0083486E">
        <w:rPr>
          <w:rFonts w:ascii="Times New Roman" w:hAnsi="Times New Roman" w:hint="eastAsia"/>
          <w:sz w:val="18"/>
          <w:szCs w:val="18"/>
        </w:rPr>
        <w:t>、</w:t>
      </w:r>
      <w:r w:rsidRPr="0083486E">
        <w:rPr>
          <w:rFonts w:ascii="Times New Roman" w:hAnsi="Times New Roman" w:hint="eastAsia"/>
          <w:sz w:val="18"/>
          <w:szCs w:val="18"/>
        </w:rPr>
        <w:t>PMS2</w:t>
      </w:r>
      <w:r w:rsidRPr="0083486E">
        <w:rPr>
          <w:rFonts w:ascii="Times New Roman" w:hAnsi="Times New Roman" w:hint="eastAsia"/>
          <w:sz w:val="18"/>
          <w:szCs w:val="18"/>
        </w:rPr>
        <w:t>、</w:t>
      </w:r>
      <w:r w:rsidRPr="0083486E">
        <w:rPr>
          <w:rFonts w:ascii="Times New Roman" w:hAnsi="Times New Roman" w:hint="eastAsia"/>
          <w:sz w:val="18"/>
          <w:szCs w:val="18"/>
        </w:rPr>
        <w:t>EPCAM</w:t>
      </w:r>
      <w:r w:rsidRPr="0083486E">
        <w:rPr>
          <w:rFonts w:ascii="Times New Roman" w:hAnsi="Times New Roman" w:hint="eastAsia"/>
          <w:sz w:val="18"/>
          <w:szCs w:val="18"/>
        </w:rPr>
        <w:t>、</w:t>
      </w:r>
      <w:r w:rsidRPr="0083486E">
        <w:rPr>
          <w:rFonts w:ascii="Times New Roman" w:hAnsi="Times New Roman" w:hint="eastAsia"/>
          <w:sz w:val="18"/>
          <w:szCs w:val="18"/>
        </w:rPr>
        <w:t>VHL</w:t>
      </w:r>
      <w:r w:rsidRPr="0083486E">
        <w:rPr>
          <w:rFonts w:ascii="Times New Roman" w:hAnsi="Times New Roman" w:hint="eastAsia"/>
          <w:sz w:val="18"/>
          <w:szCs w:val="18"/>
        </w:rPr>
        <w:t>）的大片段重排缺失</w:t>
      </w:r>
      <w:r>
        <w:rPr>
          <w:rFonts w:ascii="Times New Roman" w:hAnsi="Times New Roman" w:hint="eastAsia"/>
          <w:sz w:val="18"/>
          <w:szCs w:val="18"/>
        </w:rPr>
        <w:t>（</w:t>
      </w:r>
      <w:r w:rsidRPr="0083486E">
        <w:rPr>
          <w:rFonts w:ascii="Times New Roman" w:hAnsi="Times New Roman"/>
          <w:sz w:val="18"/>
          <w:szCs w:val="18"/>
        </w:rPr>
        <w:t>LGR deletion</w:t>
      </w:r>
      <w:r>
        <w:rPr>
          <w:rFonts w:ascii="Times New Roman" w:hAnsi="Times New Roman" w:hint="eastAsia"/>
          <w:sz w:val="18"/>
          <w:szCs w:val="18"/>
        </w:rPr>
        <w:t>）</w:t>
      </w:r>
      <w:r w:rsidRPr="00D55972">
        <w:rPr>
          <w:rFonts w:ascii="Times New Roman" w:hAnsi="Times New Roman" w:hint="eastAsia"/>
          <w:sz w:val="18"/>
          <w:szCs w:val="18"/>
        </w:rPr>
        <w:t>。</w:t>
      </w:r>
    </w:p>
    <w:sectPr w:rsidR="00C13DBE" w:rsidRPr="00B25892" w:rsidSect="000112DF">
      <w:headerReference w:type="default" r:id="rId9"/>
      <w:footerReference w:type="default" r:id="rId10"/>
      <w:headerReference w:type="first" r:id="rId11"/>
      <w:footerReference w:type="first" r:id="rId12"/>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2BDF98" w14:textId="77777777" w:rsidR="00830854" w:rsidRDefault="00830854">
      <w:pPr>
        <w:spacing w:after="0" w:line="240" w:lineRule="auto"/>
      </w:pPr>
      <w:r>
        <w:separator/>
      </w:r>
    </w:p>
  </w:endnote>
  <w:endnote w:type="continuationSeparator" w:id="0">
    <w:p w14:paraId="62857367" w14:textId="77777777" w:rsidR="00830854" w:rsidRDefault="00830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Lohit Devanagari">
    <w:altName w:val="Cambria"/>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92B65" w14:textId="77777777" w:rsidR="00940666" w:rsidRPr="00DF3104" w:rsidRDefault="00940666" w:rsidP="00940666">
    <w:pPr>
      <w:pStyle w:val="Default"/>
      <w:snapToGrid w:val="0"/>
      <w:ind w:firstLine="36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B65A99">
      <w:rPr>
        <w:rFonts w:ascii="Times New Roman" w:eastAsia="宋体" w:hAnsi="Times New Roman" w:cs="Times New Roman"/>
        <w:bCs/>
        <w:color w:val="auto"/>
        <w:sz w:val="18"/>
        <w:szCs w:val="18"/>
      </w:rPr>
      <w:fldChar w:fldCharType="begin"/>
    </w:r>
    <w:r w:rsidRPr="00B65A99">
      <w:rPr>
        <w:rFonts w:ascii="Times New Roman" w:eastAsia="宋体" w:hAnsi="Times New Roman" w:cs="Times New Roman"/>
        <w:bCs/>
        <w:color w:val="auto"/>
        <w:sz w:val="18"/>
        <w:szCs w:val="18"/>
      </w:rPr>
      <w:instrText>PAGE   \* MERGEFORMAT</w:instrText>
    </w:r>
    <w:r w:rsidRPr="00B65A99">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3</w:t>
    </w:r>
    <w:r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NUMPAGES  \* Arabic  \* MERGEFORMAT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4</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75F39FC3" w14:textId="7158620C" w:rsidR="00940666" w:rsidRPr="00E4766A" w:rsidRDefault="00940666" w:rsidP="008E3102">
    <w:pPr>
      <w:pStyle w:val="Default"/>
      <w:snapToGrid w:val="0"/>
      <w:ind w:firstLine="360"/>
      <w:jc w:val="both"/>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368EF299" w14:textId="77777777" w:rsidR="0064053E" w:rsidRPr="00940666" w:rsidRDefault="0064053E" w:rsidP="00940666">
    <w:pPr>
      <w:pStyle w:val="a6"/>
      <w:rPr>
        <w:rFonts w:hint="eastAsia"/>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99DFA" w14:textId="77777777" w:rsidR="00940666" w:rsidRPr="00DF3104" w:rsidRDefault="00940666" w:rsidP="00940666">
    <w:pPr>
      <w:pStyle w:val="Default"/>
      <w:snapToGrid w:val="0"/>
      <w:ind w:firstLine="36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B65A99">
      <w:rPr>
        <w:rFonts w:ascii="Times New Roman" w:eastAsia="宋体" w:hAnsi="Times New Roman" w:cs="Times New Roman"/>
        <w:bCs/>
        <w:color w:val="auto"/>
        <w:sz w:val="18"/>
        <w:szCs w:val="18"/>
      </w:rPr>
      <w:fldChar w:fldCharType="begin"/>
    </w:r>
    <w:r w:rsidRPr="00B65A99">
      <w:rPr>
        <w:rFonts w:ascii="Times New Roman" w:eastAsia="宋体" w:hAnsi="Times New Roman" w:cs="Times New Roman"/>
        <w:bCs/>
        <w:color w:val="auto"/>
        <w:sz w:val="18"/>
        <w:szCs w:val="18"/>
      </w:rPr>
      <w:instrText>PAGE   \* MERGEFORMAT</w:instrText>
    </w:r>
    <w:r w:rsidRPr="00B65A99">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3</w:t>
    </w:r>
    <w:r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NUMPAGES  \* Arabic  \* MERGEFORMAT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4</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64B83D77" w14:textId="7A3E307C" w:rsidR="00940666" w:rsidRPr="00E4766A" w:rsidRDefault="00940666" w:rsidP="008E3102">
    <w:pPr>
      <w:pStyle w:val="Default"/>
      <w:snapToGrid w:val="0"/>
      <w:ind w:firstLine="360"/>
      <w:jc w:val="both"/>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1CE0DD46" w14:textId="77777777" w:rsidR="00E06AAD" w:rsidRPr="00940666" w:rsidRDefault="00E06AAD" w:rsidP="00940666">
    <w:pPr>
      <w:pStyle w:val="a6"/>
      <w:rPr>
        <w:rFonts w:hint="eastAsia"/>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6D46E5" w14:textId="77777777" w:rsidR="00830854" w:rsidRDefault="00830854">
      <w:pPr>
        <w:spacing w:after="0" w:line="240" w:lineRule="auto"/>
      </w:pPr>
      <w:r>
        <w:separator/>
      </w:r>
    </w:p>
  </w:footnote>
  <w:footnote w:type="continuationSeparator" w:id="0">
    <w:p w14:paraId="2CC513D5" w14:textId="77777777" w:rsidR="00830854" w:rsidRDefault="008308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000" w:firstRow="0" w:lastRow="0" w:firstColumn="0" w:lastColumn="0" w:noHBand="0" w:noVBand="0"/>
    </w:tblPr>
    <w:tblGrid>
      <w:gridCol w:w="5076"/>
      <w:gridCol w:w="5129"/>
    </w:tblGrid>
    <w:tr w:rsidR="0064053E" w14:paraId="5BA6125B" w14:textId="77777777">
      <w:tc>
        <w:tcPr>
          <w:tcW w:w="2487" w:type="pct"/>
          <w:vAlign w:val="center"/>
        </w:tcPr>
        <w:p w14:paraId="7F05F494" w14:textId="77777777" w:rsidR="0064053E" w:rsidRDefault="0064053E">
          <w:pPr>
            <w:pStyle w:val="a7"/>
            <w:jc w:val="right"/>
            <w:rPr>
              <w:rFonts w:ascii="Cambria" w:hAnsi="Cambria"/>
              <w:color w:val="4F81BD"/>
              <w:sz w:val="30"/>
            </w:rPr>
          </w:pPr>
        </w:p>
      </w:tc>
      <w:tc>
        <w:tcPr>
          <w:tcW w:w="2513" w:type="pct"/>
          <w:vAlign w:val="center"/>
        </w:tcPr>
        <w:p w14:paraId="2284CC80" w14:textId="69518DC9" w:rsidR="0064053E" w:rsidRDefault="0064053E">
          <w:pPr>
            <w:pStyle w:val="a7"/>
            <w:jc w:val="right"/>
            <w:rPr>
              <w:rFonts w:ascii="Cambria" w:hAnsi="Cambria"/>
              <w:color w:val="4F81BD"/>
              <w:sz w:val="30"/>
            </w:rPr>
          </w:pPr>
        </w:p>
      </w:tc>
    </w:tr>
    <w:tr w:rsidR="00DE3FDC" w14:paraId="16AD8B20" w14:textId="77777777" w:rsidTr="00BE04F7">
      <w:tc>
        <w:tcPr>
          <w:tcW w:w="2487" w:type="pct"/>
          <w:vAlign w:val="center"/>
        </w:tcPr>
        <w:p w14:paraId="4E656ABD" w14:textId="77777777" w:rsidR="00DE3FDC" w:rsidRDefault="00DE3FDC" w:rsidP="00DE3FDC">
          <w:pPr>
            <w:pStyle w:val="a7"/>
            <w:jc w:val="right"/>
            <w:rPr>
              <w:rFonts w:ascii="Cambria" w:hAnsi="Cambria"/>
              <w:color w:val="4F81BD"/>
              <w:sz w:val="30"/>
            </w:rPr>
          </w:pPr>
        </w:p>
      </w:tc>
      <w:tc>
        <w:tcPr>
          <w:tcW w:w="2513" w:type="pct"/>
          <w:vAlign w:val="center"/>
        </w:tcPr>
        <w:p w14:paraId="23BCA25D" w14:textId="77777777" w:rsidR="00DE3FDC" w:rsidRDefault="00DE3FDC" w:rsidP="00DE3FDC">
          <w:pPr>
            <w:pStyle w:val="a7"/>
            <w:jc w:val="right"/>
            <w:rPr>
              <w:rFonts w:ascii="Cambria" w:hAnsi="Cambria"/>
              <w:color w:val="4F81BD"/>
              <w:sz w:val="30"/>
            </w:rPr>
          </w:pPr>
        </w:p>
      </w:tc>
    </w:tr>
  </w:tbl>
  <w:p w14:paraId="1ABF0D17" w14:textId="09F9E307" w:rsidR="00DE3FDC" w:rsidRDefault="00C57E5C" w:rsidP="00DE3FDC">
    <w:pPr>
      <w:pStyle w:val="a7"/>
      <w:tabs>
        <w:tab w:val="clear" w:pos="4680"/>
        <w:tab w:val="clear" w:pos="9360"/>
        <w:tab w:val="right" w:pos="10205"/>
      </w:tabs>
      <w:rPr>
        <w:rFonts w:ascii="Times New Roman" w:hAnsi="Times New Roman"/>
        <w:sz w:val="22"/>
        <w:szCs w:val="22"/>
      </w:rPr>
    </w:pPr>
    <w:bookmarkStart w:id="8" w:name="_Hlk180497614"/>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FA4744" w:rsidRPr="00FA4744">
      <w:rPr>
        <w:rFonts w:ascii="Times New Roman" w:hAnsi="Times New Roman"/>
        <w:sz w:val="22"/>
        <w:szCs w:val="22"/>
      </w:rPr>
      <w:t>report_number</w:t>
    </w:r>
    <w:proofErr w:type="spellEnd"/>
    <w:r w:rsidR="00FA4744" w:rsidRPr="00FA4744">
      <w:rPr>
        <w:rFonts w:ascii="Times New Roman" w:hAnsi="Times New Roman"/>
        <w:sz w:val="22"/>
        <w:szCs w:val="22"/>
      </w:rPr>
      <w:t xml:space="preserve"> </w:t>
    </w:r>
    <w:r w:rsidRPr="00765959">
      <w:rPr>
        <w:rFonts w:ascii="Times New Roman" w:hAnsi="Times New Roman"/>
        <w:sz w:val="22"/>
        <w:szCs w:val="22"/>
      </w:rPr>
      <w:t>}}</w:t>
    </w:r>
    <w:bookmarkEnd w:id="8"/>
  </w:p>
  <w:p w14:paraId="0D1B0E52" w14:textId="6668CEC7" w:rsidR="0064053E" w:rsidRDefault="0064053E" w:rsidP="005E62A0">
    <w:pPr>
      <w:pStyle w:val="a7"/>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912C4" w14:textId="27176357" w:rsidR="0064053E" w:rsidRDefault="00B2248B">
    <w:pPr>
      <w:pStyle w:val="a7"/>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4E5D91"/>
    <w:multiLevelType w:val="multilevel"/>
    <w:tmpl w:val="214E5D91"/>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21A20010"/>
    <w:multiLevelType w:val="multilevel"/>
    <w:tmpl w:val="21A20010"/>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26DB6372"/>
    <w:multiLevelType w:val="hybridMultilevel"/>
    <w:tmpl w:val="64AEC3BC"/>
    <w:lvl w:ilvl="0" w:tplc="F7BEF75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31165551"/>
    <w:multiLevelType w:val="hybridMultilevel"/>
    <w:tmpl w:val="B2829488"/>
    <w:lvl w:ilvl="0" w:tplc="F7503D4A">
      <w:start w:val="3"/>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3F8344AC"/>
    <w:multiLevelType w:val="hybridMultilevel"/>
    <w:tmpl w:val="A0D0D09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15D4CBF"/>
    <w:multiLevelType w:val="hybridMultilevel"/>
    <w:tmpl w:val="EF4AA18E"/>
    <w:lvl w:ilvl="0" w:tplc="CB8AF40E">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8" w15:restartNumberingAfterBreak="0">
    <w:nsid w:val="485C30B5"/>
    <w:multiLevelType w:val="hybridMultilevel"/>
    <w:tmpl w:val="2EAAA622"/>
    <w:lvl w:ilvl="0" w:tplc="CE7A92B8">
      <w:start w:val="1"/>
      <w:numFmt w:val="decimal"/>
      <w:lvlText w:val="%1."/>
      <w:lvlJc w:val="left"/>
      <w:pPr>
        <w:ind w:left="360" w:hanging="360"/>
      </w:pPr>
      <w:rPr>
        <w:rFonts w:hint="default"/>
        <w:color w:val="FFFFFF"/>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1AB4C8F"/>
    <w:multiLevelType w:val="hybridMultilevel"/>
    <w:tmpl w:val="641E33FE"/>
    <w:lvl w:ilvl="0" w:tplc="7B40C9C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15:restartNumberingAfterBreak="0">
    <w:nsid w:val="671E34CA"/>
    <w:multiLevelType w:val="hybridMultilevel"/>
    <w:tmpl w:val="A7B689FA"/>
    <w:lvl w:ilvl="0" w:tplc="972620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C1B0E36"/>
    <w:multiLevelType w:val="hybridMultilevel"/>
    <w:tmpl w:val="224E8DC4"/>
    <w:lvl w:ilvl="0" w:tplc="533ED2D8">
      <w:start w:val="1"/>
      <w:numFmt w:val="decimal"/>
      <w:lvlText w:val="%1."/>
      <w:lvlJc w:val="left"/>
      <w:pPr>
        <w:ind w:left="360" w:hanging="36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C37534D"/>
    <w:multiLevelType w:val="hybridMultilevel"/>
    <w:tmpl w:val="38F8E01A"/>
    <w:lvl w:ilvl="0" w:tplc="A4B40500">
      <w:start w:val="1"/>
      <w:numFmt w:val="decimal"/>
      <w:lvlText w:val="%1."/>
      <w:lvlJc w:val="left"/>
      <w:pPr>
        <w:ind w:left="360" w:hanging="360"/>
      </w:pPr>
      <w:rPr>
        <w:rFonts w:hint="default"/>
        <w:color w:val="FFFFFF"/>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C8169E0"/>
    <w:multiLevelType w:val="hybridMultilevel"/>
    <w:tmpl w:val="BCDE0D5A"/>
    <w:lvl w:ilvl="0" w:tplc="01C428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15" w15:restartNumberingAfterBreak="0">
    <w:nsid w:val="7E085B13"/>
    <w:multiLevelType w:val="hybridMultilevel"/>
    <w:tmpl w:val="29226EC0"/>
    <w:lvl w:ilvl="0" w:tplc="3836DDBC">
      <w:start w:val="1"/>
      <w:numFmt w:val="decimal"/>
      <w:lvlText w:val="%1."/>
      <w:lvlJc w:val="left"/>
      <w:pPr>
        <w:ind w:left="360" w:hanging="36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960569750">
    <w:abstractNumId w:val="3"/>
  </w:num>
  <w:num w:numId="2" w16cid:durableId="416440124">
    <w:abstractNumId w:val="2"/>
  </w:num>
  <w:num w:numId="3" w16cid:durableId="94300040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97837786">
    <w:abstractNumId w:val="1"/>
  </w:num>
  <w:num w:numId="5" w16cid:durableId="1888953635">
    <w:abstractNumId w:val="12"/>
  </w:num>
  <w:num w:numId="6" w16cid:durableId="1226839961">
    <w:abstractNumId w:val="8"/>
  </w:num>
  <w:num w:numId="7" w16cid:durableId="933510409">
    <w:abstractNumId w:val="15"/>
  </w:num>
  <w:num w:numId="8" w16cid:durableId="1290626564">
    <w:abstractNumId w:val="11"/>
  </w:num>
  <w:num w:numId="9" w16cid:durableId="18534507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66430386">
    <w:abstractNumId w:val="7"/>
  </w:num>
  <w:num w:numId="11" w16cid:durableId="1791127836">
    <w:abstractNumId w:val="9"/>
  </w:num>
  <w:num w:numId="12" w16cid:durableId="787552114">
    <w:abstractNumId w:val="5"/>
  </w:num>
  <w:num w:numId="13" w16cid:durableId="680352639">
    <w:abstractNumId w:val="4"/>
  </w:num>
  <w:num w:numId="14" w16cid:durableId="1694577572">
    <w:abstractNumId w:val="0"/>
  </w:num>
  <w:num w:numId="15" w16cid:durableId="969821709">
    <w:abstractNumId w:val="6"/>
  </w:num>
  <w:num w:numId="16" w16cid:durableId="776798533">
    <w:abstractNumId w:val="10"/>
  </w:num>
  <w:num w:numId="17" w16cid:durableId="14023697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fillcolor="#00b0f0" stroke="f">
      <v:fill color="#00b0f0"/>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M2MGVmZmE1ZTUwNzA3MDUxNmMzMzFmMDVmODI5YmQifQ=="/>
  </w:docVars>
  <w:rsids>
    <w:rsidRoot w:val="00172A27"/>
    <w:rsid w:val="0000096F"/>
    <w:rsid w:val="000023E0"/>
    <w:rsid w:val="00003079"/>
    <w:rsid w:val="00003364"/>
    <w:rsid w:val="000035C9"/>
    <w:rsid w:val="000037F4"/>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0C28"/>
    <w:rsid w:val="000316D7"/>
    <w:rsid w:val="00032EDC"/>
    <w:rsid w:val="00033906"/>
    <w:rsid w:val="00035983"/>
    <w:rsid w:val="00035C78"/>
    <w:rsid w:val="00036425"/>
    <w:rsid w:val="00036F12"/>
    <w:rsid w:val="0003711F"/>
    <w:rsid w:val="00037A77"/>
    <w:rsid w:val="00041A04"/>
    <w:rsid w:val="00041CB3"/>
    <w:rsid w:val="0004326F"/>
    <w:rsid w:val="0004345C"/>
    <w:rsid w:val="00043C39"/>
    <w:rsid w:val="000442FD"/>
    <w:rsid w:val="00044368"/>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0F0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31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45F9"/>
    <w:rsid w:val="000D5838"/>
    <w:rsid w:val="000D5DDE"/>
    <w:rsid w:val="000D64C6"/>
    <w:rsid w:val="000D6F0E"/>
    <w:rsid w:val="000E014F"/>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60E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651"/>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4B"/>
    <w:rsid w:val="00157CB9"/>
    <w:rsid w:val="00160B35"/>
    <w:rsid w:val="00160CA4"/>
    <w:rsid w:val="0016174F"/>
    <w:rsid w:val="00161BE2"/>
    <w:rsid w:val="0016386A"/>
    <w:rsid w:val="00164818"/>
    <w:rsid w:val="001654FC"/>
    <w:rsid w:val="00165655"/>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057"/>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2B75"/>
    <w:rsid w:val="001B3ADC"/>
    <w:rsid w:val="001B3C61"/>
    <w:rsid w:val="001B400D"/>
    <w:rsid w:val="001B43BE"/>
    <w:rsid w:val="001B43E7"/>
    <w:rsid w:val="001B5B13"/>
    <w:rsid w:val="001B73FC"/>
    <w:rsid w:val="001B74B4"/>
    <w:rsid w:val="001B7E54"/>
    <w:rsid w:val="001C092B"/>
    <w:rsid w:val="001C13BB"/>
    <w:rsid w:val="001C19D7"/>
    <w:rsid w:val="001C2642"/>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39E"/>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5968"/>
    <w:rsid w:val="00266567"/>
    <w:rsid w:val="002677A4"/>
    <w:rsid w:val="002677D1"/>
    <w:rsid w:val="00267BBB"/>
    <w:rsid w:val="00270AC7"/>
    <w:rsid w:val="00271FBD"/>
    <w:rsid w:val="00272066"/>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563"/>
    <w:rsid w:val="002A2C17"/>
    <w:rsid w:val="002A35FB"/>
    <w:rsid w:val="002A3F12"/>
    <w:rsid w:val="002A4067"/>
    <w:rsid w:val="002A43FA"/>
    <w:rsid w:val="002A46F5"/>
    <w:rsid w:val="002A4EF5"/>
    <w:rsid w:val="002A5A59"/>
    <w:rsid w:val="002A60C6"/>
    <w:rsid w:val="002A61D2"/>
    <w:rsid w:val="002A70EE"/>
    <w:rsid w:val="002A7267"/>
    <w:rsid w:val="002B007D"/>
    <w:rsid w:val="002B070C"/>
    <w:rsid w:val="002B0D32"/>
    <w:rsid w:val="002B0D71"/>
    <w:rsid w:val="002B0E63"/>
    <w:rsid w:val="002B11A0"/>
    <w:rsid w:val="002B11B7"/>
    <w:rsid w:val="002B1B99"/>
    <w:rsid w:val="002B2050"/>
    <w:rsid w:val="002B2447"/>
    <w:rsid w:val="002B26F7"/>
    <w:rsid w:val="002B3034"/>
    <w:rsid w:val="002B373D"/>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1FC3"/>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1975"/>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47E8"/>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1C7"/>
    <w:rsid w:val="003722FF"/>
    <w:rsid w:val="003724FB"/>
    <w:rsid w:val="00372A14"/>
    <w:rsid w:val="00372F15"/>
    <w:rsid w:val="00374C21"/>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D5"/>
    <w:rsid w:val="00393391"/>
    <w:rsid w:val="003933D8"/>
    <w:rsid w:val="00393DC5"/>
    <w:rsid w:val="00393F05"/>
    <w:rsid w:val="003948A9"/>
    <w:rsid w:val="00396049"/>
    <w:rsid w:val="003969F3"/>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EA3"/>
    <w:rsid w:val="003B0FDB"/>
    <w:rsid w:val="003B220B"/>
    <w:rsid w:val="003B28BE"/>
    <w:rsid w:val="003B361F"/>
    <w:rsid w:val="003B374F"/>
    <w:rsid w:val="003B39BF"/>
    <w:rsid w:val="003B3F5A"/>
    <w:rsid w:val="003B445A"/>
    <w:rsid w:val="003B4C12"/>
    <w:rsid w:val="003B67E1"/>
    <w:rsid w:val="003B69DC"/>
    <w:rsid w:val="003B6AAE"/>
    <w:rsid w:val="003B7200"/>
    <w:rsid w:val="003B730B"/>
    <w:rsid w:val="003C1188"/>
    <w:rsid w:val="003C145C"/>
    <w:rsid w:val="003C146F"/>
    <w:rsid w:val="003C2B71"/>
    <w:rsid w:val="003C3566"/>
    <w:rsid w:val="003C35BD"/>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CA2"/>
    <w:rsid w:val="003D4EB0"/>
    <w:rsid w:val="003D6601"/>
    <w:rsid w:val="003D6D4A"/>
    <w:rsid w:val="003D74B8"/>
    <w:rsid w:val="003D7F83"/>
    <w:rsid w:val="003E42BD"/>
    <w:rsid w:val="003E4322"/>
    <w:rsid w:val="003E483A"/>
    <w:rsid w:val="003E48C8"/>
    <w:rsid w:val="003E4BDB"/>
    <w:rsid w:val="003E5A65"/>
    <w:rsid w:val="003E7225"/>
    <w:rsid w:val="003E7C88"/>
    <w:rsid w:val="003F0937"/>
    <w:rsid w:val="003F0DF7"/>
    <w:rsid w:val="003F16A7"/>
    <w:rsid w:val="003F232D"/>
    <w:rsid w:val="003F25D2"/>
    <w:rsid w:val="003F3076"/>
    <w:rsid w:val="003F33F2"/>
    <w:rsid w:val="003F3B1D"/>
    <w:rsid w:val="003F40C8"/>
    <w:rsid w:val="003F47B2"/>
    <w:rsid w:val="003F50AD"/>
    <w:rsid w:val="003F5C6B"/>
    <w:rsid w:val="003F5EDC"/>
    <w:rsid w:val="003F5EFA"/>
    <w:rsid w:val="003F62F4"/>
    <w:rsid w:val="003F63FF"/>
    <w:rsid w:val="003F68BB"/>
    <w:rsid w:val="003F71B2"/>
    <w:rsid w:val="003F73F4"/>
    <w:rsid w:val="003F79D2"/>
    <w:rsid w:val="003F7F5B"/>
    <w:rsid w:val="00400854"/>
    <w:rsid w:val="004011EC"/>
    <w:rsid w:val="00401AC0"/>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07A8A"/>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4E4"/>
    <w:rsid w:val="00421628"/>
    <w:rsid w:val="00421682"/>
    <w:rsid w:val="004222B1"/>
    <w:rsid w:val="0042265B"/>
    <w:rsid w:val="004246B1"/>
    <w:rsid w:val="00425044"/>
    <w:rsid w:val="0042567D"/>
    <w:rsid w:val="00425ACA"/>
    <w:rsid w:val="004260D8"/>
    <w:rsid w:val="0042662D"/>
    <w:rsid w:val="00426969"/>
    <w:rsid w:val="0042696A"/>
    <w:rsid w:val="0043029B"/>
    <w:rsid w:val="00430D89"/>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A08"/>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292"/>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D7A"/>
    <w:rsid w:val="00491EA5"/>
    <w:rsid w:val="00492090"/>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00BE"/>
    <w:rsid w:val="004D308D"/>
    <w:rsid w:val="004D3392"/>
    <w:rsid w:val="004D3E22"/>
    <w:rsid w:val="004D714B"/>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1370"/>
    <w:rsid w:val="00503441"/>
    <w:rsid w:val="00503767"/>
    <w:rsid w:val="0050394A"/>
    <w:rsid w:val="00503C97"/>
    <w:rsid w:val="005041AD"/>
    <w:rsid w:val="00504289"/>
    <w:rsid w:val="00504658"/>
    <w:rsid w:val="0050566A"/>
    <w:rsid w:val="005058FB"/>
    <w:rsid w:val="00506552"/>
    <w:rsid w:val="00506577"/>
    <w:rsid w:val="00506DA8"/>
    <w:rsid w:val="00507FC4"/>
    <w:rsid w:val="0051138D"/>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7DF"/>
    <w:rsid w:val="005478B1"/>
    <w:rsid w:val="00547C5B"/>
    <w:rsid w:val="00550033"/>
    <w:rsid w:val="005500E3"/>
    <w:rsid w:val="00550BD7"/>
    <w:rsid w:val="00550CF0"/>
    <w:rsid w:val="005512AF"/>
    <w:rsid w:val="005522E9"/>
    <w:rsid w:val="00553158"/>
    <w:rsid w:val="00553210"/>
    <w:rsid w:val="00554804"/>
    <w:rsid w:val="005556DD"/>
    <w:rsid w:val="005559A7"/>
    <w:rsid w:val="00556F1A"/>
    <w:rsid w:val="005572B3"/>
    <w:rsid w:val="005605AB"/>
    <w:rsid w:val="005618E9"/>
    <w:rsid w:val="005625ED"/>
    <w:rsid w:val="005629D5"/>
    <w:rsid w:val="00562A3F"/>
    <w:rsid w:val="00562D90"/>
    <w:rsid w:val="00562E22"/>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1BB"/>
    <w:rsid w:val="0058372D"/>
    <w:rsid w:val="00584106"/>
    <w:rsid w:val="00584FA6"/>
    <w:rsid w:val="00585468"/>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1B5"/>
    <w:rsid w:val="005A6749"/>
    <w:rsid w:val="005A6802"/>
    <w:rsid w:val="005A77B6"/>
    <w:rsid w:val="005B07D9"/>
    <w:rsid w:val="005B0984"/>
    <w:rsid w:val="005B0F1C"/>
    <w:rsid w:val="005B3C0A"/>
    <w:rsid w:val="005B6782"/>
    <w:rsid w:val="005C0910"/>
    <w:rsid w:val="005C0DDB"/>
    <w:rsid w:val="005C124A"/>
    <w:rsid w:val="005C1FE4"/>
    <w:rsid w:val="005C3311"/>
    <w:rsid w:val="005C3519"/>
    <w:rsid w:val="005C4CC7"/>
    <w:rsid w:val="005C4D3B"/>
    <w:rsid w:val="005C6060"/>
    <w:rsid w:val="005C6747"/>
    <w:rsid w:val="005C71B0"/>
    <w:rsid w:val="005C7C5E"/>
    <w:rsid w:val="005D050C"/>
    <w:rsid w:val="005D1B67"/>
    <w:rsid w:val="005D247B"/>
    <w:rsid w:val="005D24A8"/>
    <w:rsid w:val="005D44D6"/>
    <w:rsid w:val="005D58FD"/>
    <w:rsid w:val="005D5EC0"/>
    <w:rsid w:val="005D6F0B"/>
    <w:rsid w:val="005D7C42"/>
    <w:rsid w:val="005E01F2"/>
    <w:rsid w:val="005E0702"/>
    <w:rsid w:val="005E0876"/>
    <w:rsid w:val="005E0C02"/>
    <w:rsid w:val="005E1FA3"/>
    <w:rsid w:val="005E20FD"/>
    <w:rsid w:val="005E32DF"/>
    <w:rsid w:val="005E37F1"/>
    <w:rsid w:val="005E3B31"/>
    <w:rsid w:val="005E4134"/>
    <w:rsid w:val="005E44A1"/>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5DC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4A5"/>
    <w:rsid w:val="006236D7"/>
    <w:rsid w:val="00623878"/>
    <w:rsid w:val="00624A25"/>
    <w:rsid w:val="006260A1"/>
    <w:rsid w:val="00626A96"/>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6199"/>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254"/>
    <w:rsid w:val="0065688F"/>
    <w:rsid w:val="00656EAD"/>
    <w:rsid w:val="00656F6B"/>
    <w:rsid w:val="006616AA"/>
    <w:rsid w:val="00661CA9"/>
    <w:rsid w:val="00662C4A"/>
    <w:rsid w:val="0066333D"/>
    <w:rsid w:val="00664EF0"/>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4D3C"/>
    <w:rsid w:val="006A550D"/>
    <w:rsid w:val="006A567C"/>
    <w:rsid w:val="006A69F2"/>
    <w:rsid w:val="006A7AE1"/>
    <w:rsid w:val="006B1642"/>
    <w:rsid w:val="006B194E"/>
    <w:rsid w:val="006B2709"/>
    <w:rsid w:val="006B30F5"/>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5D0F"/>
    <w:rsid w:val="006C72A8"/>
    <w:rsid w:val="006C7605"/>
    <w:rsid w:val="006C7899"/>
    <w:rsid w:val="006C7935"/>
    <w:rsid w:val="006C7AE7"/>
    <w:rsid w:val="006D06AA"/>
    <w:rsid w:val="006D0C2D"/>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94B"/>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094F"/>
    <w:rsid w:val="007511AE"/>
    <w:rsid w:val="00751392"/>
    <w:rsid w:val="00751C0C"/>
    <w:rsid w:val="00752043"/>
    <w:rsid w:val="00752257"/>
    <w:rsid w:val="00753055"/>
    <w:rsid w:val="00753714"/>
    <w:rsid w:val="00753722"/>
    <w:rsid w:val="007560FE"/>
    <w:rsid w:val="007568E8"/>
    <w:rsid w:val="00756FDA"/>
    <w:rsid w:val="007574B0"/>
    <w:rsid w:val="0075782C"/>
    <w:rsid w:val="00760F1D"/>
    <w:rsid w:val="007629C6"/>
    <w:rsid w:val="007630DC"/>
    <w:rsid w:val="007631B8"/>
    <w:rsid w:val="00763375"/>
    <w:rsid w:val="0076341F"/>
    <w:rsid w:val="0076361A"/>
    <w:rsid w:val="007640D7"/>
    <w:rsid w:val="00764F8A"/>
    <w:rsid w:val="0076563D"/>
    <w:rsid w:val="00765C4A"/>
    <w:rsid w:val="00765CF7"/>
    <w:rsid w:val="0076695B"/>
    <w:rsid w:val="00770196"/>
    <w:rsid w:val="00771AEC"/>
    <w:rsid w:val="00771FC4"/>
    <w:rsid w:val="00772A7A"/>
    <w:rsid w:val="00772A90"/>
    <w:rsid w:val="00773026"/>
    <w:rsid w:val="0077318F"/>
    <w:rsid w:val="00773B29"/>
    <w:rsid w:val="007748AD"/>
    <w:rsid w:val="00774CAC"/>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13F8"/>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B13"/>
    <w:rsid w:val="00813E6D"/>
    <w:rsid w:val="0081429C"/>
    <w:rsid w:val="0081435A"/>
    <w:rsid w:val="00814419"/>
    <w:rsid w:val="00814C38"/>
    <w:rsid w:val="00814EA8"/>
    <w:rsid w:val="00815FE4"/>
    <w:rsid w:val="008173A7"/>
    <w:rsid w:val="008206BF"/>
    <w:rsid w:val="008210A8"/>
    <w:rsid w:val="0082176D"/>
    <w:rsid w:val="00821E32"/>
    <w:rsid w:val="008236E4"/>
    <w:rsid w:val="008239E7"/>
    <w:rsid w:val="00823B16"/>
    <w:rsid w:val="008242C9"/>
    <w:rsid w:val="00824945"/>
    <w:rsid w:val="008255DB"/>
    <w:rsid w:val="00825A7B"/>
    <w:rsid w:val="008265A7"/>
    <w:rsid w:val="00826F4F"/>
    <w:rsid w:val="00827477"/>
    <w:rsid w:val="0083007A"/>
    <w:rsid w:val="00830854"/>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96C"/>
    <w:rsid w:val="00850ABA"/>
    <w:rsid w:val="00850CA4"/>
    <w:rsid w:val="00851C51"/>
    <w:rsid w:val="00852498"/>
    <w:rsid w:val="00852712"/>
    <w:rsid w:val="00852A80"/>
    <w:rsid w:val="00852FFE"/>
    <w:rsid w:val="008530C8"/>
    <w:rsid w:val="008547E0"/>
    <w:rsid w:val="008550CC"/>
    <w:rsid w:val="00855416"/>
    <w:rsid w:val="00855DC3"/>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1AE"/>
    <w:rsid w:val="00875CE0"/>
    <w:rsid w:val="008773E1"/>
    <w:rsid w:val="008778C7"/>
    <w:rsid w:val="00877BDA"/>
    <w:rsid w:val="00880644"/>
    <w:rsid w:val="00881600"/>
    <w:rsid w:val="00881781"/>
    <w:rsid w:val="008819E6"/>
    <w:rsid w:val="00881C22"/>
    <w:rsid w:val="00881D2C"/>
    <w:rsid w:val="00881DF2"/>
    <w:rsid w:val="00883232"/>
    <w:rsid w:val="00885F67"/>
    <w:rsid w:val="00886706"/>
    <w:rsid w:val="0088672A"/>
    <w:rsid w:val="00886EBF"/>
    <w:rsid w:val="008871CD"/>
    <w:rsid w:val="008873CC"/>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769"/>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0AA7"/>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9D3"/>
    <w:rsid w:val="008E0B2E"/>
    <w:rsid w:val="008E0C79"/>
    <w:rsid w:val="008E17EE"/>
    <w:rsid w:val="008E1F5E"/>
    <w:rsid w:val="008E2E36"/>
    <w:rsid w:val="008E2F1A"/>
    <w:rsid w:val="008E3102"/>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BD6"/>
    <w:rsid w:val="008F6F22"/>
    <w:rsid w:val="008F7424"/>
    <w:rsid w:val="008F757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270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828"/>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666"/>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88C"/>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98A"/>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5C26"/>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AE2"/>
    <w:rsid w:val="00A17BE2"/>
    <w:rsid w:val="00A213C4"/>
    <w:rsid w:val="00A2285D"/>
    <w:rsid w:val="00A23517"/>
    <w:rsid w:val="00A2364B"/>
    <w:rsid w:val="00A237C3"/>
    <w:rsid w:val="00A243DB"/>
    <w:rsid w:val="00A246C0"/>
    <w:rsid w:val="00A25217"/>
    <w:rsid w:val="00A254B9"/>
    <w:rsid w:val="00A25574"/>
    <w:rsid w:val="00A2583F"/>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D9"/>
    <w:rsid w:val="00A536FA"/>
    <w:rsid w:val="00A53E5E"/>
    <w:rsid w:val="00A545EF"/>
    <w:rsid w:val="00A55DA7"/>
    <w:rsid w:val="00A55FCC"/>
    <w:rsid w:val="00A55FE2"/>
    <w:rsid w:val="00A5682F"/>
    <w:rsid w:val="00A5731E"/>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2BCE"/>
    <w:rsid w:val="00A84C0F"/>
    <w:rsid w:val="00A84DF7"/>
    <w:rsid w:val="00A867E7"/>
    <w:rsid w:val="00A868D1"/>
    <w:rsid w:val="00A872CE"/>
    <w:rsid w:val="00A87A72"/>
    <w:rsid w:val="00A87FCD"/>
    <w:rsid w:val="00A909AC"/>
    <w:rsid w:val="00A90D75"/>
    <w:rsid w:val="00A9100C"/>
    <w:rsid w:val="00A916E6"/>
    <w:rsid w:val="00A92627"/>
    <w:rsid w:val="00A92BC4"/>
    <w:rsid w:val="00A92FBF"/>
    <w:rsid w:val="00A92FCC"/>
    <w:rsid w:val="00A9358E"/>
    <w:rsid w:val="00A93BDD"/>
    <w:rsid w:val="00A94F85"/>
    <w:rsid w:val="00A95891"/>
    <w:rsid w:val="00A95E8F"/>
    <w:rsid w:val="00A96266"/>
    <w:rsid w:val="00A9684C"/>
    <w:rsid w:val="00A96F03"/>
    <w:rsid w:val="00AA03A2"/>
    <w:rsid w:val="00AA3810"/>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0CE"/>
    <w:rsid w:val="00AE2C9F"/>
    <w:rsid w:val="00AE4AEA"/>
    <w:rsid w:val="00AE5A32"/>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646"/>
    <w:rsid w:val="00B13B7B"/>
    <w:rsid w:val="00B14023"/>
    <w:rsid w:val="00B153C4"/>
    <w:rsid w:val="00B15D71"/>
    <w:rsid w:val="00B1704A"/>
    <w:rsid w:val="00B2008C"/>
    <w:rsid w:val="00B20697"/>
    <w:rsid w:val="00B21395"/>
    <w:rsid w:val="00B21505"/>
    <w:rsid w:val="00B2217B"/>
    <w:rsid w:val="00B2248B"/>
    <w:rsid w:val="00B22BFC"/>
    <w:rsid w:val="00B23587"/>
    <w:rsid w:val="00B23A29"/>
    <w:rsid w:val="00B24138"/>
    <w:rsid w:val="00B25892"/>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A68"/>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1A7F"/>
    <w:rsid w:val="00B52716"/>
    <w:rsid w:val="00B52A72"/>
    <w:rsid w:val="00B549EF"/>
    <w:rsid w:val="00B55CE1"/>
    <w:rsid w:val="00B56701"/>
    <w:rsid w:val="00B56937"/>
    <w:rsid w:val="00B56C48"/>
    <w:rsid w:val="00B5704B"/>
    <w:rsid w:val="00B574E1"/>
    <w:rsid w:val="00B57DAF"/>
    <w:rsid w:val="00B6033B"/>
    <w:rsid w:val="00B61823"/>
    <w:rsid w:val="00B61A82"/>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E97"/>
    <w:rsid w:val="00B713FB"/>
    <w:rsid w:val="00B718F4"/>
    <w:rsid w:val="00B71EDC"/>
    <w:rsid w:val="00B728E1"/>
    <w:rsid w:val="00B7318C"/>
    <w:rsid w:val="00B74D2B"/>
    <w:rsid w:val="00B74E15"/>
    <w:rsid w:val="00B75D9A"/>
    <w:rsid w:val="00B76F7D"/>
    <w:rsid w:val="00B77BF5"/>
    <w:rsid w:val="00B801DD"/>
    <w:rsid w:val="00B80FE3"/>
    <w:rsid w:val="00B81839"/>
    <w:rsid w:val="00B818E2"/>
    <w:rsid w:val="00B8262F"/>
    <w:rsid w:val="00B82EDC"/>
    <w:rsid w:val="00B83109"/>
    <w:rsid w:val="00B832B4"/>
    <w:rsid w:val="00B83367"/>
    <w:rsid w:val="00B84ECB"/>
    <w:rsid w:val="00B85DC2"/>
    <w:rsid w:val="00B86959"/>
    <w:rsid w:val="00B875D8"/>
    <w:rsid w:val="00B87F2B"/>
    <w:rsid w:val="00B90A83"/>
    <w:rsid w:val="00B916AB"/>
    <w:rsid w:val="00B930C8"/>
    <w:rsid w:val="00B933AE"/>
    <w:rsid w:val="00B94030"/>
    <w:rsid w:val="00B94720"/>
    <w:rsid w:val="00B955BF"/>
    <w:rsid w:val="00B95A24"/>
    <w:rsid w:val="00B9676E"/>
    <w:rsid w:val="00B96BBB"/>
    <w:rsid w:val="00B96F6E"/>
    <w:rsid w:val="00B9745C"/>
    <w:rsid w:val="00B976AD"/>
    <w:rsid w:val="00BA1AC7"/>
    <w:rsid w:val="00BA391D"/>
    <w:rsid w:val="00BA4B08"/>
    <w:rsid w:val="00BA69A6"/>
    <w:rsid w:val="00BA6BC8"/>
    <w:rsid w:val="00BA7CC9"/>
    <w:rsid w:val="00BA7E7D"/>
    <w:rsid w:val="00BB03C3"/>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51A"/>
    <w:rsid w:val="00BF671E"/>
    <w:rsid w:val="00BF68A3"/>
    <w:rsid w:val="00C00C97"/>
    <w:rsid w:val="00C0163B"/>
    <w:rsid w:val="00C02149"/>
    <w:rsid w:val="00C02657"/>
    <w:rsid w:val="00C02FC5"/>
    <w:rsid w:val="00C031A0"/>
    <w:rsid w:val="00C0439F"/>
    <w:rsid w:val="00C04D78"/>
    <w:rsid w:val="00C05042"/>
    <w:rsid w:val="00C053A4"/>
    <w:rsid w:val="00C0591A"/>
    <w:rsid w:val="00C05FBF"/>
    <w:rsid w:val="00C068E1"/>
    <w:rsid w:val="00C06FD0"/>
    <w:rsid w:val="00C070B1"/>
    <w:rsid w:val="00C076CA"/>
    <w:rsid w:val="00C106C5"/>
    <w:rsid w:val="00C11703"/>
    <w:rsid w:val="00C11C0D"/>
    <w:rsid w:val="00C122E2"/>
    <w:rsid w:val="00C12801"/>
    <w:rsid w:val="00C12AF9"/>
    <w:rsid w:val="00C135D8"/>
    <w:rsid w:val="00C13CEB"/>
    <w:rsid w:val="00C13DBE"/>
    <w:rsid w:val="00C1451C"/>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1417"/>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6629"/>
    <w:rsid w:val="00C573BC"/>
    <w:rsid w:val="00C57CA0"/>
    <w:rsid w:val="00C57E5C"/>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0E6"/>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00E9"/>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13"/>
    <w:rsid w:val="00CD7D7D"/>
    <w:rsid w:val="00CD7E81"/>
    <w:rsid w:val="00CE024A"/>
    <w:rsid w:val="00CE0F79"/>
    <w:rsid w:val="00CE19FE"/>
    <w:rsid w:val="00CE1ADC"/>
    <w:rsid w:val="00CE2083"/>
    <w:rsid w:val="00CE2408"/>
    <w:rsid w:val="00CE2F11"/>
    <w:rsid w:val="00CE31A7"/>
    <w:rsid w:val="00CE331D"/>
    <w:rsid w:val="00CE4338"/>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249"/>
    <w:rsid w:val="00D1141C"/>
    <w:rsid w:val="00D11D81"/>
    <w:rsid w:val="00D12670"/>
    <w:rsid w:val="00D12DD6"/>
    <w:rsid w:val="00D134A3"/>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DAC"/>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1E"/>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AA5"/>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670F"/>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0CA"/>
    <w:rsid w:val="00DA770C"/>
    <w:rsid w:val="00DB02B3"/>
    <w:rsid w:val="00DB133B"/>
    <w:rsid w:val="00DB1A97"/>
    <w:rsid w:val="00DB2E1A"/>
    <w:rsid w:val="00DB3BD5"/>
    <w:rsid w:val="00DB3EA1"/>
    <w:rsid w:val="00DB4118"/>
    <w:rsid w:val="00DB4F8E"/>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8AB"/>
    <w:rsid w:val="00DD1F0E"/>
    <w:rsid w:val="00DD256F"/>
    <w:rsid w:val="00DD2705"/>
    <w:rsid w:val="00DD2D51"/>
    <w:rsid w:val="00DD2F1E"/>
    <w:rsid w:val="00DD3F19"/>
    <w:rsid w:val="00DD3F4A"/>
    <w:rsid w:val="00DD5990"/>
    <w:rsid w:val="00DD5C0E"/>
    <w:rsid w:val="00DD6A97"/>
    <w:rsid w:val="00DD6F9D"/>
    <w:rsid w:val="00DD7094"/>
    <w:rsid w:val="00DD7E2C"/>
    <w:rsid w:val="00DE02A8"/>
    <w:rsid w:val="00DE02D5"/>
    <w:rsid w:val="00DE053A"/>
    <w:rsid w:val="00DE05A8"/>
    <w:rsid w:val="00DE24CE"/>
    <w:rsid w:val="00DE2A4B"/>
    <w:rsid w:val="00DE2AF2"/>
    <w:rsid w:val="00DE2BE6"/>
    <w:rsid w:val="00DE2D6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12EB"/>
    <w:rsid w:val="00E12014"/>
    <w:rsid w:val="00E12EFE"/>
    <w:rsid w:val="00E133A5"/>
    <w:rsid w:val="00E14D34"/>
    <w:rsid w:val="00E14E8B"/>
    <w:rsid w:val="00E15A6E"/>
    <w:rsid w:val="00E15D09"/>
    <w:rsid w:val="00E17885"/>
    <w:rsid w:val="00E17ED6"/>
    <w:rsid w:val="00E21121"/>
    <w:rsid w:val="00E21B1B"/>
    <w:rsid w:val="00E21CA9"/>
    <w:rsid w:val="00E227E9"/>
    <w:rsid w:val="00E22C15"/>
    <w:rsid w:val="00E22C5B"/>
    <w:rsid w:val="00E22DF2"/>
    <w:rsid w:val="00E2306F"/>
    <w:rsid w:val="00E23CB5"/>
    <w:rsid w:val="00E24806"/>
    <w:rsid w:val="00E249A6"/>
    <w:rsid w:val="00E25827"/>
    <w:rsid w:val="00E279C1"/>
    <w:rsid w:val="00E306BE"/>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0B0"/>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2A2"/>
    <w:rsid w:val="00E67EA7"/>
    <w:rsid w:val="00E70092"/>
    <w:rsid w:val="00E70B47"/>
    <w:rsid w:val="00E70EB7"/>
    <w:rsid w:val="00E72127"/>
    <w:rsid w:val="00E7215C"/>
    <w:rsid w:val="00E725CB"/>
    <w:rsid w:val="00E72A1E"/>
    <w:rsid w:val="00E72E99"/>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48F"/>
    <w:rsid w:val="00EA6C10"/>
    <w:rsid w:val="00EA6C72"/>
    <w:rsid w:val="00EA748B"/>
    <w:rsid w:val="00EA7AB2"/>
    <w:rsid w:val="00EA7ECF"/>
    <w:rsid w:val="00EB11F8"/>
    <w:rsid w:val="00EB15B2"/>
    <w:rsid w:val="00EB2153"/>
    <w:rsid w:val="00EB29C1"/>
    <w:rsid w:val="00EB2D6C"/>
    <w:rsid w:val="00EB41FA"/>
    <w:rsid w:val="00EB5E42"/>
    <w:rsid w:val="00EB6161"/>
    <w:rsid w:val="00EB7115"/>
    <w:rsid w:val="00EB72B5"/>
    <w:rsid w:val="00EB7441"/>
    <w:rsid w:val="00EB7E7E"/>
    <w:rsid w:val="00EC01D3"/>
    <w:rsid w:val="00EC01EA"/>
    <w:rsid w:val="00EC0451"/>
    <w:rsid w:val="00EC10B2"/>
    <w:rsid w:val="00EC10E1"/>
    <w:rsid w:val="00EC1A97"/>
    <w:rsid w:val="00EC1F76"/>
    <w:rsid w:val="00EC22A7"/>
    <w:rsid w:val="00EC22D9"/>
    <w:rsid w:val="00EC38DA"/>
    <w:rsid w:val="00EC46A0"/>
    <w:rsid w:val="00EC4B26"/>
    <w:rsid w:val="00EC5361"/>
    <w:rsid w:val="00EC55DC"/>
    <w:rsid w:val="00EC5894"/>
    <w:rsid w:val="00EC60B2"/>
    <w:rsid w:val="00EC633E"/>
    <w:rsid w:val="00EC6A5D"/>
    <w:rsid w:val="00EC7B61"/>
    <w:rsid w:val="00EC7D51"/>
    <w:rsid w:val="00ED041A"/>
    <w:rsid w:val="00ED16E4"/>
    <w:rsid w:val="00ED1800"/>
    <w:rsid w:val="00ED24E4"/>
    <w:rsid w:val="00ED2F8E"/>
    <w:rsid w:val="00ED4043"/>
    <w:rsid w:val="00ED4AF7"/>
    <w:rsid w:val="00ED50BB"/>
    <w:rsid w:val="00ED69D5"/>
    <w:rsid w:val="00EE057B"/>
    <w:rsid w:val="00EE1AE1"/>
    <w:rsid w:val="00EE384A"/>
    <w:rsid w:val="00EE45CA"/>
    <w:rsid w:val="00EE4EC5"/>
    <w:rsid w:val="00EE6468"/>
    <w:rsid w:val="00EE7B33"/>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3FC"/>
    <w:rsid w:val="00F04B42"/>
    <w:rsid w:val="00F050AB"/>
    <w:rsid w:val="00F06C10"/>
    <w:rsid w:val="00F0771B"/>
    <w:rsid w:val="00F10654"/>
    <w:rsid w:val="00F117CD"/>
    <w:rsid w:val="00F11A55"/>
    <w:rsid w:val="00F12DAB"/>
    <w:rsid w:val="00F12E5D"/>
    <w:rsid w:val="00F13017"/>
    <w:rsid w:val="00F141AF"/>
    <w:rsid w:val="00F143D0"/>
    <w:rsid w:val="00F14D86"/>
    <w:rsid w:val="00F150B7"/>
    <w:rsid w:val="00F150EE"/>
    <w:rsid w:val="00F15570"/>
    <w:rsid w:val="00F15F19"/>
    <w:rsid w:val="00F16722"/>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5C6"/>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21F5"/>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391"/>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BF2"/>
    <w:rsid w:val="00F91C0A"/>
    <w:rsid w:val="00F92EB6"/>
    <w:rsid w:val="00F93092"/>
    <w:rsid w:val="00F93231"/>
    <w:rsid w:val="00F93ED0"/>
    <w:rsid w:val="00F94E31"/>
    <w:rsid w:val="00F9506B"/>
    <w:rsid w:val="00F9506E"/>
    <w:rsid w:val="00F95FCC"/>
    <w:rsid w:val="00F9663A"/>
    <w:rsid w:val="00F96D4A"/>
    <w:rsid w:val="00F971DB"/>
    <w:rsid w:val="00F979EB"/>
    <w:rsid w:val="00FA079F"/>
    <w:rsid w:val="00FA0DDC"/>
    <w:rsid w:val="00FA1368"/>
    <w:rsid w:val="00FA1BDF"/>
    <w:rsid w:val="00FA3250"/>
    <w:rsid w:val="00FA41B3"/>
    <w:rsid w:val="00FA4744"/>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1C2E"/>
    <w:rsid w:val="00FD5E20"/>
    <w:rsid w:val="00FD6665"/>
    <w:rsid w:val="00FD6744"/>
    <w:rsid w:val="00FD7268"/>
    <w:rsid w:val="00FD768D"/>
    <w:rsid w:val="00FD7FD0"/>
    <w:rsid w:val="00FE111B"/>
    <w:rsid w:val="00FE1237"/>
    <w:rsid w:val="00FE2D06"/>
    <w:rsid w:val="00FE30F8"/>
    <w:rsid w:val="00FE46E1"/>
    <w:rsid w:val="00FE4DCE"/>
    <w:rsid w:val="00FE6873"/>
    <w:rsid w:val="00FE6FB9"/>
    <w:rsid w:val="00FE7CE3"/>
    <w:rsid w:val="00FF045A"/>
    <w:rsid w:val="00FF0F22"/>
    <w:rsid w:val="00FF2A03"/>
    <w:rsid w:val="00FF2B00"/>
    <w:rsid w:val="00FF3855"/>
    <w:rsid w:val="00FF58E6"/>
    <w:rsid w:val="00FF5BB6"/>
    <w:rsid w:val="00FF5DE5"/>
    <w:rsid w:val="00FF6032"/>
    <w:rsid w:val="00FF74A1"/>
    <w:rsid w:val="02FA4898"/>
    <w:rsid w:val="36744B52"/>
    <w:rsid w:val="38CB5F94"/>
    <w:rsid w:val="38E0087B"/>
    <w:rsid w:val="59425744"/>
    <w:rsid w:val="5D3E5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00b0f0" stroke="f">
      <v:fill color="#00b0f0"/>
      <v:stroke on="f"/>
    </o:shapedefaults>
    <o:shapelayout v:ext="edit">
      <o:idmap v:ext="edit" data="2"/>
    </o:shapelayout>
  </w:shapeDefaults>
  <w:decimalSymbol w:val="."/>
  <w:listSeparator w:val=","/>
  <w14:docId w14:val="57A34E7F"/>
  <w15:chartTrackingRefBased/>
  <w15:docId w15:val="{6F501173-ACB8-4A8C-8046-CB0CD930D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29" w:qFormat="1"/>
    <w:lsdException w:name="Light Shading Accent 2" w:uiPriority="3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1F76"/>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character" w:customStyle="1" w:styleId="12">
    <w:name w:val="批注文字 字符12"/>
    <w:link w:val="a4"/>
    <w:uiPriority w:val="99"/>
    <w:qFormat/>
    <w:rPr>
      <w:sz w:val="22"/>
      <w:szCs w:val="22"/>
    </w:rPr>
  </w:style>
  <w:style w:type="paragraph" w:styleId="TOC3">
    <w:name w:val="toc 3"/>
    <w:aliases w:val="目录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character" w:customStyle="1" w:styleId="10">
    <w:name w:val="批注框文本 字符1"/>
    <w:link w:val="a5"/>
    <w:uiPriority w:val="99"/>
    <w:qFormat/>
    <w:rPr>
      <w:rFonts w:ascii="Tahoma" w:hAnsi="Tahoma" w:cs="Tahoma"/>
      <w:sz w:val="16"/>
      <w:szCs w:val="16"/>
    </w:rPr>
  </w:style>
  <w:style w:type="paragraph" w:styleId="a6">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character" w:customStyle="1" w:styleId="11">
    <w:name w:val="页脚 字符1"/>
    <w:link w:val="a6"/>
    <w:uiPriority w:val="99"/>
    <w:qFormat/>
    <w:rPr>
      <w:rFonts w:ascii="微软雅黑" w:eastAsia="微软雅黑" w:hAnsi="微软雅黑"/>
      <w:b/>
      <w:color w:val="548DD4"/>
      <w:lang w:val="en-CA"/>
    </w:rPr>
  </w:style>
  <w:style w:type="paragraph" w:styleId="a7">
    <w:name w:val="header"/>
    <w:basedOn w:val="a"/>
    <w:link w:val="20"/>
    <w:uiPriority w:val="99"/>
    <w:unhideWhenUsed/>
    <w:qFormat/>
    <w:pPr>
      <w:tabs>
        <w:tab w:val="center" w:pos="4680"/>
        <w:tab w:val="right" w:pos="9360"/>
      </w:tabs>
      <w:spacing w:after="0" w:line="240" w:lineRule="auto"/>
    </w:pPr>
    <w:rPr>
      <w:lang w:val="en-CA"/>
    </w:rPr>
  </w:style>
  <w:style w:type="character" w:customStyle="1" w:styleId="20">
    <w:name w:val="页眉 字符2"/>
    <w:basedOn w:val="a0"/>
    <w:link w:val="a7"/>
    <w:uiPriority w:val="99"/>
    <w:qFormat/>
  </w:style>
  <w:style w:type="paragraph" w:styleId="TOC1">
    <w:name w:val="toc 1"/>
    <w:aliases w:val="目录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character" w:customStyle="1" w:styleId="120">
    <w:name w:val="副标题 字符12"/>
    <w:link w:val="a8"/>
    <w:uiPriority w:val="11"/>
    <w:qFormat/>
    <w:rPr>
      <w:rFonts w:ascii="Cambria" w:eastAsia="宋体" w:hAnsi="Cambria" w:cs="Times New Roman"/>
      <w:szCs w:val="22"/>
    </w:rPr>
  </w:style>
  <w:style w:type="paragraph" w:styleId="a9">
    <w:name w:val="table of figures"/>
    <w:basedOn w:val="a"/>
    <w:next w:val="a"/>
    <w:uiPriority w:val="99"/>
    <w:unhideWhenUsed/>
    <w:qFormat/>
    <w:pPr>
      <w:spacing w:after="0"/>
      <w:ind w:left="400" w:hanging="400"/>
      <w:jc w:val="left"/>
    </w:pPr>
    <w:rPr>
      <w:rFonts w:cs="Calibri"/>
      <w:caps/>
    </w:rPr>
  </w:style>
  <w:style w:type="paragraph" w:styleId="TOC2">
    <w:name w:val="toc 2"/>
    <w:aliases w:val="目录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character" w:customStyle="1" w:styleId="121">
    <w:name w:val="标题 字符12"/>
    <w:link w:val="ab"/>
    <w:uiPriority w:val="10"/>
    <w:qFormat/>
    <w:rPr>
      <w:smallCaps/>
      <w:sz w:val="48"/>
      <w:szCs w:val="48"/>
    </w:rPr>
  </w:style>
  <w:style w:type="paragraph" w:styleId="ac">
    <w:name w:val="annotation subject"/>
    <w:basedOn w:val="a4"/>
    <w:next w:val="a4"/>
    <w:link w:val="122"/>
    <w:uiPriority w:val="99"/>
    <w:unhideWhenUsed/>
    <w:qFormat/>
    <w:rPr>
      <w:b/>
      <w:bCs/>
    </w:rPr>
  </w:style>
  <w:style w:type="character" w:customStyle="1" w:styleId="122">
    <w:name w:val="批注主题 字符12"/>
    <w:link w:val="ac"/>
    <w:uiPriority w:val="99"/>
    <w:qFormat/>
    <w:rPr>
      <w:b/>
      <w:bCs/>
      <w:sz w:val="22"/>
      <w:szCs w:val="2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aliases w:val="浅色列表 - 强调文字颜色 4"/>
    <w:basedOn w:val="a1"/>
    <w:uiPriority w:val="61"/>
    <w:qFormat/>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aliases w:val="浅色网格 - 强调文字颜色 3"/>
    <w:basedOn w:val="a1"/>
    <w:uiPriority w:val="62"/>
    <w:qFormat/>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0">
    <w:name w:val="Light Grid Accent 4"/>
    <w:aliases w:val="浅色网格 - 强调文字颜色 4"/>
    <w:basedOn w:val="a1"/>
    <w:uiPriority w:val="62"/>
    <w:qFormat/>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
    <w:name w:val="Light Grid Accent 5"/>
    <w:aliases w:val="浅色网格 - 强调文字颜色 5"/>
    <w:basedOn w:val="a1"/>
    <w:uiPriority w:val="62"/>
    <w:qFormat/>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
    <w:name w:val="Light Grid Accent 6"/>
    <w:aliases w:val="浅色网格 - 强调文字颜色 6"/>
    <w:basedOn w:val="a1"/>
    <w:uiPriority w:val="62"/>
    <w:qFormat/>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2-4">
    <w:name w:val="Medium List 2 Accent 4"/>
    <w:aliases w:val="中等深浅列表 2 - 强调文字颜色 4"/>
    <w:basedOn w:val="a1"/>
    <w:uiPriority w:val="66"/>
    <w:qFormat/>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aliases w:val="中等深浅网格 1 - 强调文字颜色 1"/>
    <w:basedOn w:val="a1"/>
    <w:uiPriority w:val="67"/>
    <w:qFormat/>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qFormat/>
    <w:rPr>
      <w:sz w:val="21"/>
      <w:szCs w:val="21"/>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bCs w:val="0"/>
      <w:i/>
      <w:iCs w:val="0"/>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bCs w:val="0"/>
      <w:i/>
      <w:iCs w:val="0"/>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bCs w:val="0"/>
      <w:i/>
      <w:iCs w:val="0"/>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4">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bCs w:val="0"/>
      <w:i/>
      <w:iCs w:val="0"/>
      <w:smallCaps/>
      <w:color w:val="622423"/>
    </w:rPr>
  </w:style>
  <w:style w:type="character" w:customStyle="1" w:styleId="910">
    <w:name w:val="标题 9 字符10"/>
    <w:uiPriority w:val="9"/>
    <w:semiHidden/>
    <w:qFormat/>
    <w:locked/>
    <w:rPr>
      <w:b/>
      <w:bCs w:val="0"/>
      <w:i/>
      <w:iCs w:val="0"/>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5"/>
    <w:uiPriority w:val="1"/>
    <w:qFormat/>
    <w:rPr>
      <w:sz w:val="22"/>
      <w:szCs w:val="22"/>
      <w:lang w:val="en-US" w:eastAsia="zh-CN" w:bidi="ar-SA"/>
    </w:rPr>
  </w:style>
  <w:style w:type="paragraph" w:styleId="af5">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bCs w:val="0"/>
      <w:i/>
      <w:iCs w:val="0"/>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6">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bCs w:val="0"/>
      <w:i/>
      <w:iCs w:val="0"/>
      <w:smallCaps/>
      <w:color w:val="622423"/>
    </w:rPr>
  </w:style>
  <w:style w:type="character" w:customStyle="1" w:styleId="af7">
    <w:name w:val="批注文字 字符"/>
    <w:uiPriority w:val="99"/>
    <w:semiHidden/>
    <w:qFormat/>
  </w:style>
  <w:style w:type="character" w:customStyle="1" w:styleId="79">
    <w:name w:val="标题 7 字符9"/>
    <w:uiPriority w:val="9"/>
    <w:semiHidden/>
    <w:qFormat/>
    <w:locked/>
    <w:rPr>
      <w:b/>
      <w:bCs w:val="0"/>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bCs w:val="0"/>
      <w:i/>
      <w:iCs w:val="0"/>
      <w:smallCaps/>
      <w:color w:val="943634"/>
    </w:rPr>
  </w:style>
  <w:style w:type="character" w:customStyle="1" w:styleId="71">
    <w:name w:val="批注文字 字符7"/>
    <w:uiPriority w:val="99"/>
    <w:semiHidden/>
    <w:qFormat/>
    <w:locked/>
    <w:rPr>
      <w:sz w:val="22"/>
      <w:szCs w:val="22"/>
    </w:rPr>
  </w:style>
  <w:style w:type="character" w:customStyle="1" w:styleId="afa">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bCs w:val="0"/>
      <w:i/>
      <w:iCs w:val="0"/>
      <w:smallCaps/>
      <w:color w:val="622423"/>
    </w:rPr>
  </w:style>
  <w:style w:type="character" w:customStyle="1" w:styleId="75">
    <w:name w:val="标题 7 字符5"/>
    <w:uiPriority w:val="9"/>
    <w:semiHidden/>
    <w:qFormat/>
    <w:locked/>
    <w:rPr>
      <w:b/>
      <w:bCs w:val="0"/>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bCs w:val="0"/>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bCs w:val="0"/>
      <w:i/>
      <w:iCs w:val="0"/>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b">
    <w:name w:val="页脚 字符"/>
    <w:uiPriority w:val="99"/>
    <w:qFormat/>
    <w:rPr>
      <w:rFonts w:ascii="微软雅黑" w:eastAsia="微软雅黑" w:hAnsi="微软雅黑" w:hint="eastAsia"/>
      <w:b/>
      <w:bCs w:val="0"/>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bCs w:val="0"/>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bCs w:val="0"/>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styleId="afe">
    <w:name w:val="Bibliography"/>
    <w:basedOn w:val="a"/>
    <w:next w:val="a"/>
    <w:uiPriority w:val="37"/>
    <w:unhideWhenUsed/>
    <w:pPr>
      <w:tabs>
        <w:tab w:val="left" w:pos="384"/>
      </w:tabs>
      <w:spacing w:after="0" w:line="240" w:lineRule="auto"/>
      <w:ind w:left="384" w:hanging="384"/>
    </w:pPr>
  </w:style>
  <w:style w:type="paragraph" w:styleId="TOC">
    <w:name w:val="TOC Heading"/>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0">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styleId="aff">
    <w:name w:val="List Paragraph"/>
    <w:aliases w:val="列出段落"/>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table" w:customStyle="1" w:styleId="1f1">
    <w:name w:val="浅色网格1"/>
    <w:basedOn w:val="a1"/>
    <w:uiPriority w:val="62"/>
    <w:qFormat/>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111">
    <w:name w:val="浅色底纹 - 强调文字颜色 11"/>
    <w:basedOn w:val="a1"/>
    <w:uiPriority w:val="60"/>
    <w:qFormat/>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GridTable1Light-Accent41">
    <w:name w:val="Grid Table 1 Light - Accent 41"/>
    <w:basedOn w:val="a1"/>
    <w:uiPriority w:val="46"/>
    <w:qFormat/>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one" w:sz="0" w:space="0" w:color="auto"/>
          <w:left w:val="none" w:sz="0" w:space="0" w:color="auto"/>
          <w:bottom w:val="single" w:sz="12" w:space="0" w:color="FFD966"/>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double" w:sz="2" w:space="0" w:color="FFD966"/>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one" w:sz="0" w:space="0" w:color="auto"/>
          <w:right w:val="nil"/>
          <w:insideH w:val="nil"/>
          <w:insideV w:val="nil"/>
          <w:tl2br w:val="none" w:sz="0" w:space="0" w:color="auto"/>
          <w:tr2bl w:val="none" w:sz="0" w:space="0" w:color="auto"/>
        </w:tcBorders>
        <w:shd w:val="clear" w:color="auto" w:fill="FFFFFF"/>
      </w:tcPr>
    </w:tblStylePr>
    <w:tblStylePr w:type="lastRow">
      <w:rPr>
        <w:b/>
        <w:bCs/>
      </w:rPr>
      <w:tblPr/>
      <w:tcPr>
        <w:tcBorders>
          <w:top w:val="none" w:sz="0" w:space="0" w:color="auto"/>
          <w:left w:val="nil"/>
          <w:bottom w:val="nil"/>
          <w:right w:val="nil"/>
          <w:insideH w:val="nil"/>
          <w:insideV w:val="nil"/>
          <w:tl2br w:val="none" w:sz="0" w:space="0" w:color="auto"/>
          <w:tr2bl w:val="none" w:sz="0" w:space="0" w:color="auto"/>
        </w:tcBorders>
        <w:shd w:val="clear" w:color="auto" w:fill="FFFFFF"/>
      </w:tcPr>
    </w:tblStylePr>
    <w:tblStylePr w:type="firstCol">
      <w:pPr>
        <w:jc w:val="right"/>
      </w:pPr>
      <w:rPr>
        <w:i/>
        <w:iCs/>
      </w:rPr>
      <w:tblPr/>
      <w:tcPr>
        <w:tcBorders>
          <w:top w:val="nil"/>
          <w:left w:val="nil"/>
          <w:bottom w:val="nil"/>
          <w:right w:val="none" w:sz="0" w:space="0" w:color="auto"/>
          <w:insideH w:val="nil"/>
          <w:insideV w:val="nil"/>
          <w:tl2br w:val="none" w:sz="0" w:space="0" w:color="auto"/>
          <w:tr2bl w:val="none" w:sz="0" w:space="0" w:color="auto"/>
        </w:tcBorders>
        <w:shd w:val="clear" w:color="auto" w:fill="FFFFFF"/>
      </w:tcPr>
    </w:tblStylePr>
    <w:tblStylePr w:type="lastCol">
      <w:rPr>
        <w:i/>
        <w:iCs/>
      </w:rPr>
      <w:tblPr/>
      <w:tcPr>
        <w:tcBorders>
          <w:top w:val="nil"/>
          <w:left w:val="none" w:sz="0" w:space="0" w:color="auto"/>
          <w:bottom w:val="nil"/>
          <w:right w:val="nil"/>
          <w:insideH w:val="nil"/>
          <w:insideV w:val="nil"/>
          <w:tl2br w:val="none" w:sz="0" w:space="0" w:color="auto"/>
          <w:tr2bl w:val="none" w:sz="0" w:space="0" w:color="auto"/>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nwCell">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seCell">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customStyle="1" w:styleId="GridTable2-Accent11">
    <w:name w:val="Grid Table 2 - Accent 11"/>
    <w:basedOn w:val="a1"/>
    <w:uiPriority w:val="47"/>
    <w:qFormat/>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one" w:sz="0" w:space="0" w:color="auto"/>
          <w:bottom w:val="single" w:sz="12" w:space="0" w:color="8EAADB"/>
          <w:right w:val="none" w:sz="0" w:space="0" w:color="auto"/>
          <w:insideH w:val="nil"/>
          <w:insideV w:val="nil"/>
          <w:tl2br w:val="none" w:sz="0" w:space="0" w:color="auto"/>
          <w:tr2bl w:val="none" w:sz="0" w:space="0" w:color="auto"/>
        </w:tcBorders>
        <w:shd w:val="clear" w:color="auto" w:fill="FFFFFF"/>
      </w:tcPr>
    </w:tblStylePr>
    <w:tblStylePr w:type="lastRow">
      <w:rPr>
        <w:b/>
        <w:bCs/>
      </w:rPr>
      <w:tblPr/>
      <w:tcPr>
        <w:tcBorders>
          <w:top w:val="double" w:sz="2" w:space="0" w:color="8EAADB"/>
          <w:left w:val="none" w:sz="0" w:space="0" w:color="auto"/>
          <w:bottom w:val="nil"/>
          <w:right w:val="none" w:sz="0" w:space="0" w:color="auto"/>
          <w:insideH w:val="nil"/>
          <w:insideV w:val="nil"/>
          <w:tl2br w:val="none" w:sz="0" w:space="0" w:color="auto"/>
          <w:tr2bl w:val="none" w:sz="0" w:space="0" w:color="auto"/>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one" w:sz="0" w:space="0" w:color="auto"/>
          <w:left w:val="none" w:sz="0" w:space="0" w:color="auto"/>
          <w:bottom w:val="single" w:sz="12" w:space="0" w:color="9CC2E5"/>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double" w:sz="2"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RowBandSize w:val="1"/>
      <w:tblStyleColBandSize w:val="1"/>
    </w:tblPr>
    <w:tblStylePr w:type="firstRow">
      <w:rPr>
        <w:b/>
        <w:bCs/>
      </w:rPr>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3">
    <w:name w:val="页眉 字符1"/>
    <w:basedOn w:val="a0"/>
    <w:uiPriority w:val="99"/>
    <w:qFormat/>
  </w:style>
  <w:style w:type="paragraph" w:customStyle="1" w:styleId="aff1">
    <w:name w:val="世和一级"/>
    <w:basedOn w:val="a"/>
    <w:link w:val="aff2"/>
    <w:qFormat/>
    <w:pPr>
      <w:spacing w:after="0" w:line="360" w:lineRule="auto"/>
      <w:jc w:val="left"/>
    </w:pPr>
    <w:rPr>
      <w:rFonts w:ascii="微软雅黑" w:eastAsia="微软雅黑" w:hAnsi="微软雅黑"/>
      <w:b/>
      <w:sz w:val="28"/>
      <w:szCs w:val="28"/>
    </w:rPr>
  </w:style>
  <w:style w:type="character" w:customStyle="1" w:styleId="aff2">
    <w:name w:val="世和一级 字符"/>
    <w:link w:val="aff1"/>
    <w:qFormat/>
    <w:rPr>
      <w:rFonts w:ascii="微软雅黑" w:eastAsia="微软雅黑" w:hAnsi="微软雅黑"/>
      <w:b/>
      <w:sz w:val="28"/>
      <w:szCs w:val="28"/>
    </w:rPr>
  </w:style>
  <w:style w:type="character" w:customStyle="1" w:styleId="fontstyle01">
    <w:name w:val="fontstyle01"/>
    <w:qFormat/>
    <w:rPr>
      <w:rFonts w:ascii="MicrosoftYaHei" w:hAnsi="MicrosoftYaHei" w:hint="default"/>
      <w:b w:val="0"/>
      <w:bCs w:val="0"/>
      <w:i w:val="0"/>
      <w:iCs w:val="0"/>
      <w:color w:val="000000"/>
      <w:sz w:val="18"/>
      <w:szCs w:val="18"/>
    </w:rPr>
  </w:style>
  <w:style w:type="character" w:customStyle="1" w:styleId="4Char">
    <w:name w:val="标题 4 Char"/>
    <w:uiPriority w:val="9"/>
    <w:qFormat/>
    <w:rsid w:val="0048577B"/>
    <w:rPr>
      <w:smallCaps/>
      <w:spacing w:val="10"/>
      <w:sz w:val="22"/>
      <w:szCs w:val="22"/>
    </w:rPr>
  </w:style>
  <w:style w:type="character" w:customStyle="1" w:styleId="Char">
    <w:name w:val="无间隔 Char"/>
    <w:uiPriority w:val="1"/>
    <w:qFormat/>
    <w:rsid w:val="0048577B"/>
    <w:rPr>
      <w:sz w:val="22"/>
      <w:szCs w:val="22"/>
      <w:lang w:val="en-US" w:eastAsia="zh-CN" w:bidi="ar-SA"/>
    </w:rPr>
  </w:style>
  <w:style w:type="character" w:customStyle="1" w:styleId="Char0">
    <w:name w:val="页眉 Char"/>
    <w:basedOn w:val="a0"/>
    <w:uiPriority w:val="99"/>
    <w:qFormat/>
    <w:rsid w:val="0048577B"/>
  </w:style>
  <w:style w:type="character" w:customStyle="1" w:styleId="1Char">
    <w:name w:val="标题 1 Char"/>
    <w:uiPriority w:val="99"/>
    <w:qFormat/>
    <w:rsid w:val="0048577B"/>
    <w:rPr>
      <w:smallCaps/>
      <w:spacing w:val="5"/>
      <w:sz w:val="32"/>
      <w:szCs w:val="32"/>
    </w:rPr>
  </w:style>
  <w:style w:type="character" w:customStyle="1" w:styleId="2Char0">
    <w:name w:val="标题 2 Char"/>
    <w:uiPriority w:val="99"/>
    <w:qFormat/>
    <w:rsid w:val="0048577B"/>
    <w:rPr>
      <w:smallCaps/>
      <w:spacing w:val="5"/>
      <w:sz w:val="28"/>
      <w:szCs w:val="28"/>
    </w:rPr>
  </w:style>
  <w:style w:type="character" w:customStyle="1" w:styleId="Char2">
    <w:name w:val="批注框文本 Char"/>
    <w:uiPriority w:val="99"/>
    <w:qFormat/>
    <w:rsid w:val="0048577B"/>
    <w:rPr>
      <w:rFonts w:ascii="Tahoma" w:hAnsi="Tahoma" w:cs="Tahoma"/>
      <w:sz w:val="16"/>
      <w:szCs w:val="16"/>
    </w:rPr>
  </w:style>
  <w:style w:type="character" w:customStyle="1" w:styleId="6Char">
    <w:name w:val="标题 6 Char"/>
    <w:uiPriority w:val="9"/>
    <w:qFormat/>
    <w:rsid w:val="0048577B"/>
    <w:rPr>
      <w:smallCaps/>
      <w:color w:val="C0504D"/>
      <w:spacing w:val="5"/>
      <w:sz w:val="22"/>
    </w:rPr>
  </w:style>
  <w:style w:type="character" w:customStyle="1" w:styleId="3Char">
    <w:name w:val="标题 3 Char"/>
    <w:uiPriority w:val="99"/>
    <w:qFormat/>
    <w:rsid w:val="0048577B"/>
    <w:rPr>
      <w:smallCaps/>
      <w:spacing w:val="5"/>
      <w:sz w:val="24"/>
      <w:szCs w:val="24"/>
    </w:rPr>
  </w:style>
  <w:style w:type="character" w:customStyle="1" w:styleId="Char3">
    <w:name w:val="页脚 Char"/>
    <w:uiPriority w:val="99"/>
    <w:qFormat/>
    <w:rsid w:val="0048577B"/>
    <w:rPr>
      <w:rFonts w:ascii="微软雅黑" w:eastAsia="微软雅黑" w:hAnsi="微软雅黑"/>
      <w:b/>
      <w:color w:val="548DD4"/>
      <w:lang w:val="en-CA"/>
    </w:rPr>
  </w:style>
  <w:style w:type="character" w:customStyle="1" w:styleId="Char4">
    <w:name w:val="批注文字 Char"/>
    <w:uiPriority w:val="99"/>
    <w:semiHidden/>
    <w:qFormat/>
    <w:rsid w:val="0048577B"/>
    <w:rPr>
      <w:sz w:val="22"/>
      <w:szCs w:val="22"/>
    </w:rPr>
  </w:style>
  <w:style w:type="character" w:customStyle="1" w:styleId="Char5">
    <w:name w:val="批注主题 Char"/>
    <w:uiPriority w:val="99"/>
    <w:semiHidden/>
    <w:qFormat/>
    <w:rsid w:val="0048577B"/>
    <w:rPr>
      <w:b/>
      <w:bCs/>
      <w:sz w:val="22"/>
      <w:szCs w:val="22"/>
    </w:rPr>
  </w:style>
  <w:style w:type="character" w:customStyle="1" w:styleId="5Char">
    <w:name w:val="标题 5 Char"/>
    <w:uiPriority w:val="9"/>
    <w:qFormat/>
    <w:rsid w:val="0048577B"/>
    <w:rPr>
      <w:smallCaps/>
      <w:color w:val="943634"/>
      <w:spacing w:val="10"/>
      <w:sz w:val="22"/>
      <w:szCs w:val="26"/>
    </w:rPr>
  </w:style>
  <w:style w:type="character" w:customStyle="1" w:styleId="7Char">
    <w:name w:val="标题 7 Char"/>
    <w:uiPriority w:val="9"/>
    <w:qFormat/>
    <w:rsid w:val="0048577B"/>
    <w:rPr>
      <w:b/>
      <w:smallCaps/>
      <w:color w:val="C0504D"/>
      <w:spacing w:val="10"/>
    </w:rPr>
  </w:style>
  <w:style w:type="character" w:customStyle="1" w:styleId="8Char">
    <w:name w:val="标题 8 Char"/>
    <w:uiPriority w:val="9"/>
    <w:qFormat/>
    <w:rsid w:val="0048577B"/>
    <w:rPr>
      <w:b/>
      <w:i/>
      <w:smallCaps/>
      <w:color w:val="943634"/>
    </w:rPr>
  </w:style>
  <w:style w:type="character" w:customStyle="1" w:styleId="9Char">
    <w:name w:val="标题 9 Char"/>
    <w:uiPriority w:val="9"/>
    <w:qFormat/>
    <w:rsid w:val="0048577B"/>
    <w:rPr>
      <w:b/>
      <w:i/>
      <w:smallCaps/>
      <w:color w:val="622423"/>
    </w:rPr>
  </w:style>
  <w:style w:type="character" w:customStyle="1" w:styleId="Char6">
    <w:name w:val="标题 Char"/>
    <w:uiPriority w:val="10"/>
    <w:qFormat/>
    <w:rsid w:val="0048577B"/>
    <w:rPr>
      <w:smallCaps/>
      <w:sz w:val="48"/>
      <w:szCs w:val="48"/>
    </w:rPr>
  </w:style>
  <w:style w:type="character" w:customStyle="1" w:styleId="Char7">
    <w:name w:val="副标题 Char"/>
    <w:uiPriority w:val="11"/>
    <w:qFormat/>
    <w:rsid w:val="0048577B"/>
    <w:rPr>
      <w:rFonts w:ascii="Cambria" w:eastAsia="宋体" w:hAnsi="Cambria" w:cs="Times New Roman"/>
      <w:szCs w:val="22"/>
    </w:rPr>
  </w:style>
  <w:style w:type="paragraph" w:styleId="HTML">
    <w:name w:val="HTML Preformatted"/>
    <w:basedOn w:val="a"/>
    <w:link w:val="HTML0"/>
    <w:uiPriority w:val="99"/>
    <w:unhideWhenUsed/>
    <w:qFormat/>
    <w:rsid w:val="007F2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character" w:customStyle="1" w:styleId="HTML0">
    <w:name w:val="HTML 预设格式 字符"/>
    <w:basedOn w:val="a0"/>
    <w:link w:val="HTML"/>
    <w:uiPriority w:val="99"/>
    <w:qFormat/>
    <w:rsid w:val="007F2BCB"/>
    <w:rPr>
      <w:rFonts w:ascii="宋体" w:hAnsi="宋体" w:cs="宋体"/>
      <w:sz w:val="24"/>
      <w:szCs w:val="24"/>
    </w:rPr>
  </w:style>
  <w:style w:type="paragraph" w:customStyle="1" w:styleId="1f4">
    <w:name w:val="书目1"/>
    <w:basedOn w:val="a"/>
    <w:next w:val="a"/>
    <w:autoRedefine/>
    <w:uiPriority w:val="37"/>
    <w:unhideWhenUsed/>
    <w:qFormat/>
    <w:rsid w:val="007F2BCB"/>
    <w:pPr>
      <w:tabs>
        <w:tab w:val="left" w:pos="384"/>
      </w:tabs>
      <w:spacing w:after="0" w:line="240" w:lineRule="auto"/>
      <w:ind w:left="384" w:hanging="384"/>
    </w:pPr>
  </w:style>
  <w:style w:type="paragraph" w:customStyle="1" w:styleId="TOC10">
    <w:name w:val="TOC 标题1"/>
    <w:basedOn w:val="1"/>
    <w:next w:val="a"/>
    <w:autoRedefine/>
    <w:uiPriority w:val="39"/>
    <w:qFormat/>
    <w:rsid w:val="007F2BCB"/>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rsid w:val="007F2BCB"/>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rsid w:val="007F2BCB"/>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5">
    <w:name w:val="未处理的提及1"/>
    <w:basedOn w:val="a0"/>
    <w:autoRedefine/>
    <w:uiPriority w:val="99"/>
    <w:semiHidden/>
    <w:unhideWhenUsed/>
    <w:rsid w:val="007F2BCB"/>
    <w:rPr>
      <w:color w:val="605E5C"/>
      <w:shd w:val="clear" w:color="auto" w:fill="E1DFDD"/>
    </w:rPr>
  </w:style>
  <w:style w:type="paragraph" w:customStyle="1" w:styleId="-0">
    <w:name w:val="样式-备注"/>
    <w:basedOn w:val="a"/>
    <w:autoRedefine/>
    <w:qFormat/>
    <w:rsid w:val="007F2BCB"/>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sid w:val="007F2BCB"/>
    <w:rPr>
      <w:color w:val="605E5C"/>
      <w:shd w:val="clear" w:color="auto" w:fill="E1DFDD"/>
    </w:rPr>
  </w:style>
  <w:style w:type="paragraph" w:customStyle="1" w:styleId="1f6">
    <w:name w:val="引用1"/>
    <w:basedOn w:val="a"/>
    <w:next w:val="a"/>
    <w:autoRedefine/>
    <w:uiPriority w:val="29"/>
    <w:qFormat/>
    <w:rsid w:val="007F2BCB"/>
    <w:pPr>
      <w:spacing w:before="160" w:after="160" w:line="0" w:lineRule="atLeast"/>
      <w:jc w:val="center"/>
    </w:pPr>
    <w:rPr>
      <w:rFonts w:ascii="Times New Roman" w:hAnsi="Times New Roman"/>
      <w:i/>
      <w:iCs/>
      <w:color w:val="404040"/>
      <w:sz w:val="24"/>
      <w:szCs w:val="24"/>
      <w:lang w:val="en-CA"/>
    </w:rPr>
  </w:style>
  <w:style w:type="character" w:customStyle="1" w:styleId="aff3">
    <w:name w:val="引用 字符"/>
    <w:basedOn w:val="a0"/>
    <w:link w:val="aff4"/>
    <w:autoRedefine/>
    <w:uiPriority w:val="29"/>
    <w:qFormat/>
    <w:rsid w:val="007F2BCB"/>
    <w:rPr>
      <w:i/>
      <w:iCs/>
      <w:color w:val="404040"/>
    </w:rPr>
  </w:style>
  <w:style w:type="paragraph" w:styleId="aff4">
    <w:name w:val="Quote"/>
    <w:basedOn w:val="a"/>
    <w:next w:val="a"/>
    <w:link w:val="aff3"/>
    <w:uiPriority w:val="29"/>
    <w:unhideWhenUsed/>
    <w:qFormat/>
    <w:rsid w:val="007F2BCB"/>
    <w:pPr>
      <w:spacing w:before="200" w:after="160"/>
      <w:ind w:left="864" w:right="864"/>
      <w:jc w:val="center"/>
    </w:pPr>
    <w:rPr>
      <w:i/>
      <w:iCs/>
      <w:color w:val="404040"/>
    </w:rPr>
  </w:style>
  <w:style w:type="character" w:customStyle="1" w:styleId="1f7">
    <w:name w:val="引用 字符1"/>
    <w:basedOn w:val="a0"/>
    <w:uiPriority w:val="99"/>
    <w:qFormat/>
    <w:rsid w:val="007F2BCB"/>
    <w:rPr>
      <w:i/>
      <w:iCs/>
      <w:color w:val="404040" w:themeColor="text1" w:themeTint="BF"/>
    </w:rPr>
  </w:style>
  <w:style w:type="character" w:customStyle="1" w:styleId="2e">
    <w:name w:val="明显强调2"/>
    <w:basedOn w:val="a0"/>
    <w:uiPriority w:val="21"/>
    <w:qFormat/>
    <w:rsid w:val="007F2BCB"/>
    <w:rPr>
      <w:i/>
      <w:iCs/>
      <w:color w:val="0F4761"/>
    </w:rPr>
  </w:style>
  <w:style w:type="paragraph" w:customStyle="1" w:styleId="1f8">
    <w:name w:val="明显引用1"/>
    <w:basedOn w:val="a"/>
    <w:next w:val="a"/>
    <w:autoRedefine/>
    <w:uiPriority w:val="30"/>
    <w:qFormat/>
    <w:rsid w:val="007F2BCB"/>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5">
    <w:name w:val="明显引用 字符"/>
    <w:basedOn w:val="a0"/>
    <w:link w:val="aff6"/>
    <w:autoRedefine/>
    <w:uiPriority w:val="30"/>
    <w:qFormat/>
    <w:rsid w:val="007F2BCB"/>
    <w:rPr>
      <w:i/>
      <w:iCs/>
      <w:color w:val="0F4761"/>
    </w:rPr>
  </w:style>
  <w:style w:type="paragraph" w:styleId="aff6">
    <w:name w:val="Intense Quote"/>
    <w:basedOn w:val="a"/>
    <w:next w:val="a"/>
    <w:link w:val="aff5"/>
    <w:uiPriority w:val="30"/>
    <w:unhideWhenUsed/>
    <w:qFormat/>
    <w:rsid w:val="007F2BCB"/>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9">
    <w:name w:val="明显引用 字符1"/>
    <w:basedOn w:val="a0"/>
    <w:uiPriority w:val="99"/>
    <w:qFormat/>
    <w:rsid w:val="007F2BCB"/>
    <w:rPr>
      <w:i/>
      <w:iCs/>
      <w:color w:val="4472C4" w:themeColor="accent1"/>
    </w:rPr>
  </w:style>
  <w:style w:type="character" w:customStyle="1" w:styleId="2f">
    <w:name w:val="明显参考2"/>
    <w:basedOn w:val="a0"/>
    <w:autoRedefine/>
    <w:uiPriority w:val="32"/>
    <w:qFormat/>
    <w:rsid w:val="007F2BCB"/>
    <w:rPr>
      <w:b/>
      <w:bCs/>
      <w:smallCaps/>
      <w:color w:val="0F4761"/>
      <w:spacing w:val="5"/>
    </w:rPr>
  </w:style>
  <w:style w:type="table" w:customStyle="1" w:styleId="1fa">
    <w:name w:val="网格型1"/>
    <w:basedOn w:val="a1"/>
    <w:autoRedefine/>
    <w:uiPriority w:val="99"/>
    <w:unhideWhenUsed/>
    <w:qFormat/>
    <w:rsid w:val="007F2BCB"/>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sid w:val="007F2BCB"/>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sid w:val="007F2BCB"/>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sid w:val="007F2BCB"/>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sid w:val="007F2BCB"/>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sid w:val="007F2BCB"/>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sid w:val="007F2BCB"/>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sid w:val="007F2BCB"/>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sid w:val="007F2BCB"/>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sid w:val="007F2BCB"/>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sid w:val="007F2BCB"/>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sid w:val="007F2BCB"/>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sid w:val="007F2BCB"/>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sid w:val="007F2BCB"/>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sid w:val="007F2BCB"/>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sid w:val="007F2BCB"/>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sid w:val="007F2BCB"/>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sid w:val="007F2BCB"/>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sid w:val="007F2BCB"/>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sid w:val="007F2BCB"/>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sid w:val="007F2BCB"/>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sid w:val="007F2BCB"/>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sid w:val="007F2BCB"/>
    <w:rPr>
      <w:rFonts w:ascii="宋体" w:eastAsia="宋体" w:hAnsi="宋体" w:hint="eastAsia"/>
      <w:color w:val="666666"/>
      <w:sz w:val="16"/>
      <w:szCs w:val="16"/>
    </w:rPr>
  </w:style>
  <w:style w:type="paragraph" w:customStyle="1" w:styleId="xl65">
    <w:name w:val="xl65"/>
    <w:basedOn w:val="a"/>
    <w:autoRedefine/>
    <w:qFormat/>
    <w:rsid w:val="007F2BCB"/>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sid w:val="007F2BCB"/>
    <w:rPr>
      <w:rFonts w:ascii="Microsoft YaHei UI" w:eastAsia="Microsoft YaHei UI" w:hAnsi="Microsoft YaHei UI" w:hint="eastAsia"/>
      <w:sz w:val="18"/>
      <w:szCs w:val="18"/>
    </w:rPr>
  </w:style>
  <w:style w:type="paragraph" w:customStyle="1" w:styleId="xl66">
    <w:name w:val="xl66"/>
    <w:basedOn w:val="a"/>
    <w:autoRedefine/>
    <w:qFormat/>
    <w:rsid w:val="007F2BCB"/>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rsid w:val="007F2BCB"/>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rsid w:val="007F2BCB"/>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rsid w:val="007F2BCB"/>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rsid w:val="007F2BCB"/>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sid w:val="007F2BCB"/>
    <w:rPr>
      <w:i/>
      <w:iCs/>
      <w:color w:val="4472C4" w:themeColor="accent1"/>
    </w:rPr>
  </w:style>
  <w:style w:type="character" w:customStyle="1" w:styleId="3d">
    <w:name w:val="明显参考3"/>
    <w:basedOn w:val="a0"/>
    <w:autoRedefine/>
    <w:uiPriority w:val="32"/>
    <w:qFormat/>
    <w:rsid w:val="007F2BCB"/>
    <w:rPr>
      <w:b/>
      <w:bCs/>
      <w:smallCaps/>
      <w:color w:val="4472C4" w:themeColor="accent1"/>
      <w:spacing w:val="5"/>
    </w:rPr>
  </w:style>
  <w:style w:type="character" w:customStyle="1" w:styleId="fontstyle21">
    <w:name w:val="fontstyle21"/>
    <w:basedOn w:val="a0"/>
    <w:autoRedefine/>
    <w:qFormat/>
    <w:rsid w:val="007F2BCB"/>
    <w:rPr>
      <w:rFonts w:ascii="Noto Sans S Chinese Regular" w:eastAsia="Noto Sans S Chinese Regular" w:hAnsi="TimesNewRomanPSMT"/>
      <w:color w:val="666666"/>
      <w:sz w:val="16"/>
      <w:szCs w:val="16"/>
    </w:rPr>
  </w:style>
  <w:style w:type="character" w:customStyle="1" w:styleId="CitationCar">
    <w:name w:val="Citation Car"/>
    <w:uiPriority w:val="29"/>
    <w:rsid w:val="007F2BCB"/>
    <w:rPr>
      <w:i/>
      <w:iCs/>
      <w:color w:val="404040" w:themeColor="text1" w:themeTint="BF"/>
    </w:rPr>
  </w:style>
  <w:style w:type="paragraph" w:customStyle="1" w:styleId="code">
    <w:name w:val="code"/>
    <w:basedOn w:val="a"/>
    <w:qFormat/>
    <w:rsid w:val="007F2BCB"/>
    <w:rPr>
      <w:rFonts w:ascii="Courier 10 Pitch" w:hAnsi="Courier 10 Pitch"/>
      <w:sz w:val="22"/>
      <w:szCs w:val="22"/>
      <w:highlight w:val="lightGray"/>
    </w:rPr>
  </w:style>
  <w:style w:type="character" w:styleId="aff7">
    <w:name w:val="Subtle Emphasis"/>
    <w:uiPriority w:val="19"/>
    <w:qFormat/>
    <w:rsid w:val="007F2BCB"/>
    <w:rPr>
      <w:i/>
      <w:iCs/>
      <w:color w:val="404040" w:themeColor="text1" w:themeTint="BF"/>
    </w:rPr>
  </w:style>
  <w:style w:type="paragraph" w:customStyle="1" w:styleId="Heading">
    <w:name w:val="Heading"/>
    <w:basedOn w:val="a"/>
    <w:next w:val="a"/>
    <w:link w:val="HeadingCar"/>
    <w:uiPriority w:val="10"/>
    <w:qFormat/>
    <w:rsid w:val="007F2BCB"/>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rsid w:val="007F2BCB"/>
    <w:pPr>
      <w:suppressLineNumbers/>
    </w:pPr>
    <w:rPr>
      <w:rFonts w:cs="Lohit Devanagari"/>
    </w:rPr>
  </w:style>
  <w:style w:type="paragraph" w:styleId="aff8">
    <w:name w:val="Body Text"/>
    <w:basedOn w:val="a"/>
    <w:link w:val="aff9"/>
    <w:qFormat/>
    <w:rsid w:val="007F2BCB"/>
    <w:pPr>
      <w:spacing w:after="140" w:line="288" w:lineRule="auto"/>
    </w:pPr>
  </w:style>
  <w:style w:type="character" w:customStyle="1" w:styleId="aff9">
    <w:name w:val="正文文本 字符"/>
    <w:basedOn w:val="a0"/>
    <w:link w:val="aff8"/>
    <w:rsid w:val="007F2BCB"/>
  </w:style>
  <w:style w:type="paragraph" w:styleId="affa">
    <w:name w:val="List"/>
    <w:basedOn w:val="aff8"/>
    <w:qFormat/>
    <w:rsid w:val="007F2BCB"/>
    <w:rPr>
      <w:rFonts w:cs="Lohit Devanagari"/>
    </w:rPr>
  </w:style>
  <w:style w:type="character" w:customStyle="1" w:styleId="NumberingSymbols">
    <w:name w:val="Numbering Symbols"/>
    <w:qFormat/>
    <w:rsid w:val="007F2BCB"/>
  </w:style>
  <w:style w:type="character" w:customStyle="1" w:styleId="Heading1Car">
    <w:name w:val="Heading 1 Car"/>
    <w:uiPriority w:val="9"/>
    <w:rsid w:val="007F2BCB"/>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sid w:val="007F2BCB"/>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sid w:val="007F2BCB"/>
    <w:rPr>
      <w:rFonts w:asciiTheme="majorHAnsi" w:eastAsiaTheme="majorEastAsia" w:hAnsiTheme="majorHAnsi" w:cstheme="majorBidi"/>
      <w:color w:val="1F3763" w:themeColor="accent1" w:themeShade="7F"/>
      <w:sz w:val="24"/>
      <w:szCs w:val="24"/>
    </w:rPr>
  </w:style>
  <w:style w:type="character" w:customStyle="1" w:styleId="Heading4Car">
    <w:name w:val="Heading 4 Car"/>
    <w:uiPriority w:val="9"/>
    <w:rsid w:val="007F2BCB"/>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sid w:val="007F2BCB"/>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sid w:val="007F2BCB"/>
    <w:rPr>
      <w:rFonts w:asciiTheme="majorHAnsi" w:eastAsiaTheme="majorEastAsia" w:hAnsiTheme="majorHAnsi" w:cstheme="majorBidi"/>
      <w:spacing w:val="-10"/>
      <w:kern w:val="28"/>
      <w:sz w:val="56"/>
      <w:szCs w:val="56"/>
    </w:rPr>
  </w:style>
  <w:style w:type="character" w:customStyle="1" w:styleId="2f0">
    <w:name w:val="不明显强调2"/>
    <w:uiPriority w:val="19"/>
    <w:qFormat/>
    <w:rsid w:val="00E72E99"/>
    <w:rPr>
      <w:i/>
      <w:iCs/>
      <w:color w:val="404040" w:themeColor="text1" w:themeTint="BF"/>
    </w:rPr>
  </w:style>
  <w:style w:type="paragraph" w:styleId="affb">
    <w:name w:val="Revision"/>
    <w:hidden/>
    <w:uiPriority w:val="99"/>
    <w:unhideWhenUsed/>
    <w:rsid w:val="00B61A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6383713">
      <w:bodyDiv w:val="1"/>
      <w:marLeft w:val="0"/>
      <w:marRight w:val="0"/>
      <w:marTop w:val="0"/>
      <w:marBottom w:val="0"/>
      <w:divBdr>
        <w:top w:val="none" w:sz="0" w:space="0" w:color="auto"/>
        <w:left w:val="none" w:sz="0" w:space="0" w:color="auto"/>
        <w:bottom w:val="none" w:sz="0" w:space="0" w:color="auto"/>
        <w:right w:val="none" w:sz="0" w:space="0" w:color="auto"/>
      </w:divBdr>
      <w:divsChild>
        <w:div w:id="978149885">
          <w:marLeft w:val="0"/>
          <w:marRight w:val="0"/>
          <w:marTop w:val="0"/>
          <w:marBottom w:val="0"/>
          <w:divBdr>
            <w:top w:val="none" w:sz="0" w:space="0" w:color="auto"/>
            <w:left w:val="none" w:sz="0" w:space="0" w:color="auto"/>
            <w:bottom w:val="none" w:sz="0" w:space="0" w:color="auto"/>
            <w:right w:val="none" w:sz="0" w:space="0" w:color="auto"/>
          </w:divBdr>
          <w:divsChild>
            <w:div w:id="2435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8</TotalTime>
  <Pages>8</Pages>
  <Words>2146</Words>
  <Characters>7814</Characters>
  <Application>Microsoft Office Word</Application>
  <DocSecurity>0</DocSecurity>
  <Lines>710</Lines>
  <Paragraphs>474</Paragraphs>
  <ScaleCrop>false</ScaleCrop>
  <Company>P R C</Company>
  <LinksUpToDate>false</LinksUpToDate>
  <CharactersWithSpaces>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dc:description/>
  <cp:lastModifiedBy>Administrator</cp:lastModifiedBy>
  <cp:revision>5</cp:revision>
  <cp:lastPrinted>2024-05-24T10:36:00Z</cp:lastPrinted>
  <dcterms:created xsi:type="dcterms:W3CDTF">2026-05-21T06:41:00Z</dcterms:created>
  <dcterms:modified xsi:type="dcterms:W3CDTF">2026-05-26T08:53:00Z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CC94664D134D4C0BA8C045B00285E0D2_12</vt:lpwstr>
  </property>
</Properties>
</file>