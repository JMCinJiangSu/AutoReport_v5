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{%if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%if sample.report_module_type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7D944128"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713F71" w:rsidRPr="00713F71">
              <w:rPr>
                <w:rFonts w:ascii="Times New Roman" w:hAnsi="Times New Roman"/>
                <w:sz w:val="24"/>
                <w:szCs w:val="24"/>
                <w:lang w:val="en-CA"/>
              </w:rPr>
              <w:t>{% if  sample.sample_type and  sample.control_sample_type %}{{sample.sample_type}} {{sample.control_sample_type}}{% elif  sample.sample_type and  not sample.control_sample_type %}{{sample.sample_type}}{% elif not sample.sample_type and   sample.control_sample_type %}{{sample.control_sample_type}}{% else%}{% 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07970CB5"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680054">
              <w:rPr>
                <w:rFonts w:ascii="Times New Roman" w:hAnsi="Times New Roman"/>
                <w:sz w:val="24"/>
                <w:szCs w:val="24"/>
              </w:rPr>
              <w:t>{{sample.report_date}}</w:t>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4E6A1FBC" w:rsidR="00AB38B5" w:rsidRDefault="00D65517">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538B2" w14:paraId="29816E86" w14:textId="77777777" w:rsidTr="00714CC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538B2"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AB38B5" w:rsidRPr="007538B2" w14:paraId="0B023063" w14:textId="77777777" w:rsidTr="00714CC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29EA39D2" w:rsidR="00AB38B5" w:rsidRPr="007538B2" w:rsidRDefault="008F7CB4">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AB38B5" w:rsidRPr="007538B2" w14:paraId="44D7AF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1D7F4B82"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7E302B2"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00C41815" w:rsidRPr="007538B2">
              <w:rPr>
                <w:rFonts w:ascii="Times New Roman" w:hAnsi="Times New Roman" w:hint="eastAsia"/>
                <w:b/>
                <w:bCs/>
                <w:sz w:val="24"/>
                <w:szCs w:val="24"/>
              </w:rPr>
              <w:t>/</w:t>
            </w:r>
            <w:r w:rsidR="00C41815" w:rsidRPr="007538B2">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F0868B"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2DF8AAC"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1081E" w:rsidRPr="007538B2" w14:paraId="7B32B53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0C323242" w:rsidR="00D1081E" w:rsidRPr="007538B2" w:rsidRDefault="00DE0DE7">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sample.control_sample_id%}</w:t>
            </w:r>
          </w:p>
        </w:tc>
      </w:tr>
      <w:tr w:rsidR="00DE0DE7" w:rsidRPr="007538B2" w14:paraId="59DD6D6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E0C531E" w14:textId="52955E90" w:rsidR="00DE0DE7" w:rsidRPr="007538B2" w:rsidRDefault="00DE0DE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D1081E" w:rsidRPr="007538B2" w14:paraId="1A5962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22541C7" w14:textId="5E236EDC"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w:t>
            </w:r>
            <w:r w:rsidR="006631B4" w:rsidRPr="007538B2">
              <w:rPr>
                <w:rFonts w:ascii="Times New Roman" w:hAnsi="Times New Roman"/>
                <w:sz w:val="21"/>
                <w:szCs w:val="21"/>
              </w:rPr>
              <w:t xml:space="preserve"> (</w:t>
            </w:r>
            <w:r w:rsidRPr="007538B2">
              <w:rPr>
                <w:rFonts w:ascii="Times New Roman" w:hAnsi="Times New Roman"/>
                <w:sz w:val="21"/>
                <w:szCs w:val="21"/>
              </w:rPr>
              <w:t>[var.knb] + var.var_somatic.level_I</w:t>
            </w:r>
            <w:r w:rsidR="006631B4" w:rsidRPr="007538B2">
              <w:rPr>
                <w:rFonts w:ascii="Times New Roman" w:hAnsi="Times New Roman"/>
                <w:sz w:val="21"/>
                <w:szCs w:val="21"/>
              </w:rPr>
              <w:t>)</w:t>
            </w:r>
            <w:r w:rsidR="006631B4" w:rsidRPr="007538B2">
              <w:rPr>
                <w:rFonts w:ascii="Times New Roman" w:hAnsi="Times New Roman" w:hint="eastAsia"/>
                <w:sz w:val="21"/>
                <w:szCs w:val="21"/>
              </w:rPr>
              <w:t>|</w:t>
            </w:r>
            <w:r w:rsidR="006631B4" w:rsidRPr="007538B2">
              <w:rPr>
                <w:rFonts w:ascii="Times New Roman" w:hAnsi="Times New Roman"/>
                <w:sz w:val="21"/>
                <w:szCs w:val="21"/>
              </w:rPr>
              <w:t>xajdy_master_var_list</w:t>
            </w:r>
            <w:r w:rsidRPr="007538B2">
              <w:rPr>
                <w:rFonts w:ascii="Times New Roman" w:hAnsi="Times New Roman"/>
                <w:sz w:val="21"/>
                <w:szCs w:val="21"/>
              </w:rPr>
              <w:t>%}</w:t>
            </w:r>
          </w:p>
        </w:tc>
      </w:tr>
      <w:tr w:rsidR="00D1081E" w:rsidRPr="007538B2" w14:paraId="52D3BDC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6879FF" w14:textId="1F13A9B5" w:rsidR="00D1081E" w:rsidRPr="007538B2" w:rsidRDefault="00CB6E6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2E1D179C" w14:textId="5472D786" w:rsidR="00D1081E" w:rsidRPr="007538B2" w:rsidRDefault="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7647E82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7CB3BC8C" w14:textId="2DC3DB29" w:rsidR="00551B4D"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446FA">
              <w:rPr>
                <w:rFonts w:ascii="Times New Roman" w:hAnsi="Times New Roman" w:hint="eastAsia"/>
                <w:sz w:val="21"/>
                <w:szCs w:val="21"/>
              </w:rPr>
              <w:t>激活突变</w:t>
            </w:r>
          </w:p>
          <w:p w14:paraId="7D622E90" w14:textId="0F74537E"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A15049"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991D1AA"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A255C18"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64AEFC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3DE07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E10102"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DF05B07"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E1095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C2F1F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6E697BC"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1F8BB2" w14:textId="6757EC73" w:rsidR="00D1081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4C9BB08C"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BD0BBB6" w14:textId="76246B23"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BDE83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D828189"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2B052C4"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163F58E"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52D025F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64C9B3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EA7E5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5FCC94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DC1CF0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F302885"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8F3C3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306429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235FD5D" w14:textId="16C4616A"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F1E0E">
              <w:rPr>
                <w:rFonts w:ascii="Times New Roman" w:hAnsi="Times New Roman"/>
                <w:sz w:val="21"/>
                <w:szCs w:val="21"/>
                <w:highlight w:val="green"/>
              </w:rPr>
              <w:t>{%p elif a.bio_category</w:t>
            </w:r>
            <w:r w:rsidR="00032556" w:rsidRPr="001F1E0E">
              <w:rPr>
                <w:rFonts w:ascii="Times New Roman" w:hAnsi="Times New Roman"/>
                <w:sz w:val="21"/>
                <w:szCs w:val="21"/>
                <w:highlight w:val="green"/>
              </w:rPr>
              <w:t xml:space="preserve"> in [</w:t>
            </w:r>
            <w:r w:rsidRPr="001F1E0E">
              <w:rPr>
                <w:rFonts w:ascii="Times New Roman" w:hAnsi="Times New Roman"/>
                <w:sz w:val="21"/>
                <w:szCs w:val="21"/>
                <w:highlight w:val="green"/>
              </w:rPr>
              <w:t>”Sv”</w:t>
            </w:r>
            <w:r w:rsidR="00032556" w:rsidRPr="001F1E0E">
              <w:rPr>
                <w:rFonts w:ascii="Times New Roman" w:hAnsi="Times New Roman"/>
                <w:sz w:val="21"/>
                <w:szCs w:val="21"/>
                <w:highlight w:val="green"/>
              </w:rPr>
              <w:t>, “PSeqRnaSv”]</w:t>
            </w:r>
            <w:r w:rsidRPr="001F1E0E">
              <w:rPr>
                <w:rFonts w:ascii="Times New Roman" w:hAnsi="Times New Roman"/>
                <w:sz w:val="21"/>
                <w:szCs w:val="21"/>
                <w:highlight w:val="green"/>
              </w:rPr>
              <w:t>%}</w:t>
            </w:r>
          </w:p>
          <w:p w14:paraId="5C45B672" w14:textId="7A0EDB2A" w:rsidR="009912F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CCEC451"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134E3085"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if a.type == ”HomoDel”%}</w:t>
            </w:r>
          </w:p>
          <w:p w14:paraId="39A810AB"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纯合缺失</w:t>
            </w:r>
          </w:p>
          <w:p w14:paraId="7F944C5B"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77422FE6"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elif a.type == ”HeteDel”%}</w:t>
            </w:r>
          </w:p>
          <w:p w14:paraId="413479AC"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杂合缺失</w:t>
            </w:r>
          </w:p>
          <w:p w14:paraId="152CA3B6"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6C9149FE"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else%}</w:t>
            </w:r>
          </w:p>
          <w:p w14:paraId="1CD07D0D"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未知变异类型！</w:t>
            </w:r>
          </w:p>
          <w:p w14:paraId="055A253B"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26FAC149" w14:textId="6E53032D" w:rsidR="007317F1" w:rsidRPr="007538B2"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endif%}</w:t>
            </w:r>
          </w:p>
          <w:p w14:paraId="79750F3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E3F0534" w14:textId="1AD504ED" w:rsidR="00D1081E"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76D14F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5ECB477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80747F"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01F9B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D4AEB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E3EFA1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10D483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598CD4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838C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077A45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78E8098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8C23FCE" w14:textId="32A9BEB2"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F0ED0B7" w14:textId="02ABE7AE" w:rsidR="001B2E32" w:rsidRPr="007538B2" w:rsidRDefault="001B2E32" w:rsidP="001B2E3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058337" w14:textId="5046D29A" w:rsidR="001B2E32" w:rsidRDefault="001B2E32"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9F86801"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480A30A1" w14:textId="59BACE32" w:rsidR="007317F1" w:rsidRPr="007317F1" w:rsidRDefault="007317F1"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sz w:val="21"/>
                <w:szCs w:val="21"/>
              </w:rPr>
              <w:t>-</w:t>
            </w:r>
          </w:p>
          <w:p w14:paraId="4F16B1DA"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p w14:paraId="42B7780D" w14:textId="34B1E751"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26C7937"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045CE512" w14:textId="661BFF68" w:rsidR="00D067F6" w:rsidRDefault="00D067F6" w:rsidP="006F08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CB52369" w14:textId="7BCEAA49" w:rsidR="006F08FD" w:rsidRPr="007538B2" w:rsidRDefault="006F08FD"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7ACC9B9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799E3D"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B84E6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3A54AE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37F05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2911EF9" w14:textId="4EC37A84" w:rsidR="006F08FD" w:rsidRPr="007538B2" w:rsidRDefault="006F08FD"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0DBC9FC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49D78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DF22A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857499" w14:textId="02411FC3"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FD77F8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7943162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25FE7A9" w14:textId="2F164E12" w:rsidR="006F08FD" w:rsidRPr="007538B2" w:rsidRDefault="006F08FD"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7F73063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C1523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7C5F6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64AE48"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47F056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4840C9DD" w14:textId="02FF2E68" w:rsidR="006F08FD" w:rsidRPr="007538B2" w:rsidRDefault="006F08FD"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01599BF1"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5C00BA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8BA16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6DE50" w14:textId="6EBB6692"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F90750" w14:textId="2A3D26E1"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 xml:space="preserve">.evi_sum.evi_split.Prognostic or </w:t>
            </w:r>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.evi_sum.evi_split.Diagnostic %}</w:t>
            </w:r>
          </w:p>
          <w:p w14:paraId="0CB6CB9C" w14:textId="0AEFC19C"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.evi_sum.evi_split.Prognostic%}</w:t>
            </w:r>
          </w:p>
          <w:p w14:paraId="5BADD1A6" w14:textId="682C389F"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030C65" w:rsidRPr="007538B2">
              <w:rPr>
                <w:rFonts w:ascii="Times New Roman" w:hAnsi="Times New Roman"/>
                <w:sz w:val="21"/>
                <w:szCs w:val="21"/>
              </w:rPr>
              <w:t>a</w:t>
            </w:r>
            <w:r w:rsidRPr="007538B2">
              <w:rPr>
                <w:rFonts w:ascii="Times New Roman" w:hAnsi="Times New Roman"/>
                <w:sz w:val="21"/>
                <w:szCs w:val="21"/>
              </w:rPr>
              <w:t>.evi_sum.evi_split.Prognostic %}</w:t>
            </w:r>
          </w:p>
          <w:p w14:paraId="3650AD10" w14:textId="2BA4A76B"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0C1DE5"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BE3C749"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C612757" w14:textId="258D2492"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.evi_sum.evi_split.Diagnostic%}</w:t>
            </w:r>
          </w:p>
          <w:p w14:paraId="662F1D21" w14:textId="2671E615"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030C65" w:rsidRPr="007538B2">
              <w:rPr>
                <w:rFonts w:ascii="Times New Roman" w:hAnsi="Times New Roman"/>
                <w:sz w:val="21"/>
                <w:szCs w:val="21"/>
              </w:rPr>
              <w:t>a</w:t>
            </w:r>
            <w:r w:rsidRPr="007538B2">
              <w:rPr>
                <w:rFonts w:ascii="Times New Roman" w:hAnsi="Times New Roman"/>
                <w:sz w:val="21"/>
                <w:szCs w:val="21"/>
              </w:rPr>
              <w:t>.evi_sum.evi_split.Diagnostic %}</w:t>
            </w:r>
          </w:p>
          <w:p w14:paraId="387D63D0" w14:textId="66B78551"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D6B00D3"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765463C" w14:textId="77777777" w:rsidR="00D108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3E08A5" w14:textId="7777777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C50619B" w14:textId="603BB340"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1B568A" w14:textId="03BC0C9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056CD1B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6FCF34" w14:textId="710D0232"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1081E" w:rsidRPr="007538B2" w14:paraId="2EB0C7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5994DD" w14:textId="5B2F06D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D1081E" w:rsidRPr="007538B2" w14:paraId="0FA4BFF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E4C6A1" w14:textId="259A5FE0"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w:t>
            </w:r>
            <w:r w:rsidR="000E5457" w:rsidRPr="007538B2">
              <w:rPr>
                <w:rFonts w:ascii="Times New Roman" w:hAnsi="Times New Roman"/>
                <w:sz w:val="21"/>
                <w:szCs w:val="21"/>
              </w:rPr>
              <w:t xml:space="preserve">|xajdy_master_var_list </w:t>
            </w:r>
            <w:r w:rsidRPr="007538B2">
              <w:rPr>
                <w:rFonts w:ascii="Times New Roman" w:hAnsi="Times New Roman"/>
                <w:sz w:val="21"/>
                <w:szCs w:val="21"/>
              </w:rPr>
              <w:t>%}</w:t>
            </w:r>
          </w:p>
        </w:tc>
      </w:tr>
      <w:tr w:rsidR="000E5457" w:rsidRPr="007538B2" w14:paraId="5DFD583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86C4D5" w14:textId="789FF07C" w:rsidR="000E5457" w:rsidRPr="007538B2" w:rsidRDefault="000E5457" w:rsidP="000E545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239FFD0" w14:textId="2AD9AAE0"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47A0388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8A5060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DE43D5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811F8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474C59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CE0B9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19EE3B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791B63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096A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6179FA3" w14:textId="5947F969"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869661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E7F60D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7B21C8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6FE12F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C2B052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712D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5FA485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DB4FFA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3C074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3A5E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F3AD02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7D96D5" w14:textId="77777777" w:rsidR="00032556" w:rsidRPr="007538B2" w:rsidRDefault="00032556" w:rsidP="0003255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F1E0E">
              <w:rPr>
                <w:rFonts w:ascii="Times New Roman" w:hAnsi="Times New Roman"/>
                <w:sz w:val="21"/>
                <w:szCs w:val="21"/>
                <w:highlight w:val="green"/>
              </w:rPr>
              <w:t>{%p elif a.bio_category in [”Sv”, “PSeqRnaSv”]%}</w:t>
            </w:r>
          </w:p>
          <w:p w14:paraId="451E31ED" w14:textId="40B25580" w:rsidR="000E5457"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41D5E06"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45ACDA54"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if a.type == ”HomoDel”%}</w:t>
            </w:r>
          </w:p>
          <w:p w14:paraId="1340B3AB"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纯合缺失</w:t>
            </w:r>
          </w:p>
          <w:p w14:paraId="343950DB"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15DFC212"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elif a.type == ”HeteDel”%}</w:t>
            </w:r>
          </w:p>
          <w:p w14:paraId="4424DE37"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杂合缺失</w:t>
            </w:r>
          </w:p>
          <w:p w14:paraId="556DCE3A"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708D76A3"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else%}</w:t>
            </w:r>
          </w:p>
          <w:p w14:paraId="7E0D36CF"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未知变异类型！</w:t>
            </w:r>
          </w:p>
          <w:p w14:paraId="5BFC9D1B"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1486D81C" w14:textId="05240308" w:rsidR="007317F1" w:rsidRPr="007538B2"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endif%}</w:t>
            </w:r>
          </w:p>
          <w:p w14:paraId="2353F839" w14:textId="37438920"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0E60CE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48A1F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1F048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A07775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B799BF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624E3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D607AB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95172D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4AE5A5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FCCD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097D478" w14:textId="0A53C297" w:rsidR="000E5457"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8894056"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74761FFF"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sz w:val="21"/>
                <w:szCs w:val="21"/>
              </w:rPr>
              <w:t>-</w:t>
            </w:r>
          </w:p>
          <w:p w14:paraId="67666B89" w14:textId="020C78A1"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36B4AA7" w14:textId="337C5DA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61BADE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BCB25C3" w14:textId="601F6558" w:rsidR="006F08FD" w:rsidRPr="007538B2" w:rsidRDefault="006F08FD"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7AB90E5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68A01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D23C8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95E1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14B57A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5F0F9B7C" w14:textId="7E98441D" w:rsidR="006F08FD" w:rsidRPr="007538B2" w:rsidRDefault="006F08FD"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4EB4D6E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A4E06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42187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855E3" w14:textId="6CB0DABA"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C40196" w14:textId="4521AD1B"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7DC6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75751A7" w14:textId="35B99267" w:rsidR="006F08FD" w:rsidRPr="007538B2" w:rsidRDefault="006F08FD"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65DA34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2BC61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D5C9569"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DCCA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55D1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3A480D3E" w14:textId="7E6789F8" w:rsidR="006F08FD" w:rsidRPr="007538B2" w:rsidRDefault="006F08FD"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19494FA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C829F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A2EC5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F43CD9E" w14:textId="5F53EAD8"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16552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71850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ADDD8B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BCEF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E1D97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0371C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3A9BB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5C73D82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33723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546E6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BFF263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669F5E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A0C7F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733EC4F" w14:textId="5C76F73F"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5BA173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A3AFF1" w14:textId="477E4938"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1081E" w:rsidRPr="007538B2" w14:paraId="3829E4FC"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5C049D" w14:textId="5DA0BB8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F21097" w:rsidRPr="007538B2" w14:paraId="22ADEB0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97B455" w14:textId="1EB3AE7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2EDFB65" w14:textId="60CA170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ED2155B" w14:textId="34FE935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446FA">
              <w:rPr>
                <w:rFonts w:ascii="Times New Roman" w:hAnsi="Times New Roman" w:hint="eastAsia"/>
                <w:sz w:val="21"/>
                <w:szCs w:val="21"/>
              </w:rPr>
              <w:t>激活突变</w:t>
            </w:r>
          </w:p>
        </w:tc>
        <w:tc>
          <w:tcPr>
            <w:tcW w:w="2551" w:type="dxa"/>
          </w:tcPr>
          <w:p w14:paraId="7C89F85B" w14:textId="067E1A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409B305" w14:textId="2EC3C88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0556627" w14:textId="06B731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sidR="00AD7D1E">
              <w:rPr>
                <w:rFonts w:ascii="Times New Roman" w:hAnsi="Times New Roman"/>
                <w:sz w:val="21"/>
                <w:szCs w:val="21"/>
              </w:rPr>
              <w:t>var.knb</w:t>
            </w:r>
            <w:r w:rsidRPr="007538B2">
              <w:rPr>
                <w:rFonts w:ascii="Times New Roman" w:hAnsi="Times New Roman"/>
                <w:sz w:val="21"/>
                <w:szCs w:val="21"/>
              </w:rPr>
              <w:t>.evi_sum.regimen_S|filter_csco%}</w:t>
            </w:r>
          </w:p>
          <w:p w14:paraId="473FD816" w14:textId="47FB0107" w:rsidR="006F08FD" w:rsidRPr="007538B2" w:rsidRDefault="006F08FD"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var.knb.evi_sum.regimen_S|filter_csco|xajdy_filter_regimen_level|xajdy_regimen_add_deng|replace(“\t”, “&lt;w:br/&gt;”)}}</w:t>
            </w:r>
          </w:p>
          <w:p w14:paraId="555524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ECDB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259951" w14:textId="2FEB00E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466A295B" w14:textId="0320639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sidR="00AD7D1E">
              <w:rPr>
                <w:rFonts w:ascii="Times New Roman" w:hAnsi="Times New Roman"/>
                <w:sz w:val="21"/>
                <w:szCs w:val="21"/>
              </w:rPr>
              <w:t>var.knb</w:t>
            </w:r>
            <w:r w:rsidRPr="007538B2">
              <w:rPr>
                <w:rFonts w:ascii="Times New Roman" w:hAnsi="Times New Roman"/>
                <w:sz w:val="21"/>
                <w:szCs w:val="21"/>
              </w:rPr>
              <w:t>.evi_sum.regimen_R|filter_csco %}</w:t>
            </w:r>
          </w:p>
          <w:p w14:paraId="174732EA" w14:textId="34AB1973" w:rsidR="006F08FD" w:rsidRPr="007538B2" w:rsidRDefault="006F08FD"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var.knb.evi_sum.regimen_R|filter_csco|xajdy_filter_regimen_level|xajdy_regimen_add_deng|replace(“\t”, “&lt;w:br/&gt;”) }}</w:t>
            </w:r>
          </w:p>
          <w:p w14:paraId="00396AB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C0754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4776B61" w14:textId="624E194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C97530E" w14:textId="4140C62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sidR="00AD7D1E">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sidR="00AD7D1E">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345A28E9" w14:textId="701F055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01E050E9" w14:textId="26EE886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.evi_sum.evi_split.Prognostic %}</w:t>
            </w:r>
          </w:p>
          <w:p w14:paraId="158C9B1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E268D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81A2C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CBF00" w14:textId="720A9B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_split.Diagnostic%}</w:t>
            </w:r>
          </w:p>
          <w:p w14:paraId="38783BB7" w14:textId="6B34BF5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.evi_sum.evi_split.Diagnostic %}</w:t>
            </w:r>
          </w:p>
          <w:p w14:paraId="7797B7B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26FD85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7CAB0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5F19C6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10B143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45F2F80" w14:textId="2114075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137A11E6"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0E5FB3" w14:textId="07D9A43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02F5CBB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679D1E2" w14:textId="681592F5"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A7581E0" w14:textId="43E1EB9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9043FBE" w14:textId="2AAFF55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330E6644" w14:textId="3B64E62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61D7D" w14:textId="28DD1E5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05615A2" w14:textId="45E192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88BDCB" w14:textId="79B92B23"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5E5FBB3" w14:textId="4FB8DBB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5D46994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0A428" w14:textId="5BFD9D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2C5E99A5"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1EB04F" w14:textId="43522506"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21097" w:rsidRPr="007538B2" w14:paraId="723A2AE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6B6146B" w14:textId="4BB4947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var.var_somatic.level_II|xajdy_master_var_list %}</w:t>
            </w:r>
          </w:p>
        </w:tc>
      </w:tr>
      <w:tr w:rsidR="00F21097" w:rsidRPr="007538B2" w14:paraId="463800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9F542F" w14:textId="218AD211"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5F6D6A09" w14:textId="52DFD7F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788486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0F39B48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33CF6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660AA2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356D496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CA5D2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07925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8F51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27CD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389C8BE" w14:textId="44F9286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58FCB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8788C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3C0E65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A5121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58D3D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A817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04C6CB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97958E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F5424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1898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994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8C47B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1E0E">
              <w:rPr>
                <w:rFonts w:ascii="Times New Roman" w:hAnsi="Times New Roman"/>
                <w:sz w:val="21"/>
                <w:szCs w:val="21"/>
                <w:highlight w:val="green"/>
              </w:rPr>
              <w:t>{%p elif a.bio_category in [”Sv”, “PSeqRnaSv”]%}</w:t>
            </w:r>
          </w:p>
          <w:p w14:paraId="58D7E832" w14:textId="2CC59194" w:rsidR="00F21097"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7C96162"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63A9C756"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if a.type == ”HomoDel”%}</w:t>
            </w:r>
          </w:p>
          <w:p w14:paraId="03512D2D"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纯合缺失</w:t>
            </w:r>
          </w:p>
          <w:p w14:paraId="5C3EBF48"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6E3D263D"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elif a.type == ”HeteDel”%}</w:t>
            </w:r>
          </w:p>
          <w:p w14:paraId="3AF0F762"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杂合缺失</w:t>
            </w:r>
          </w:p>
          <w:p w14:paraId="494F42F1"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00C7F750"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else%}</w:t>
            </w:r>
          </w:p>
          <w:p w14:paraId="126770C9"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未知变异类型！</w:t>
            </w:r>
          </w:p>
          <w:p w14:paraId="255E95C1"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326E97FC" w14:textId="38A3DE13" w:rsidR="007317F1" w:rsidRPr="007538B2"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endif%}</w:t>
            </w:r>
          </w:p>
          <w:p w14:paraId="57E6E2F6" w14:textId="6DF39FD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648584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07016E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72A83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4F8A7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2494C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F9F8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0AD42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1E2887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5A99EC8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1328A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00C021D" w14:textId="0216CE68" w:rsidR="00F21097"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547A098"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3FF92D32" w14:textId="37E8D85C" w:rsidR="007317F1" w:rsidRPr="007317F1" w:rsidRDefault="007317F1"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sz w:val="21"/>
                <w:szCs w:val="21"/>
              </w:rPr>
              <w:t>-</w:t>
            </w:r>
          </w:p>
          <w:p w14:paraId="4F9DCB36" w14:textId="07B9CB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DCB88C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044C15D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CF64A63" w14:textId="03A6C807" w:rsidR="009356A0" w:rsidRPr="007538B2" w:rsidRDefault="009356A0"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 }}</w:t>
            </w:r>
          </w:p>
          <w:p w14:paraId="2D44FA9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4DDE6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59D8B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DB4F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D88A09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021C542" w14:textId="34B61054" w:rsidR="009356A0" w:rsidRPr="007538B2" w:rsidRDefault="009356A0"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w:t>
            </w:r>
            <w:r w:rsidRPr="009356A0">
              <w:rPr>
                <w:rFonts w:ascii="Times New Roman" w:hAnsi="Times New Roman"/>
                <w:sz w:val="21"/>
                <w:szCs w:val="21"/>
              </w:rPr>
              <w:lastRenderedPageBreak/>
              <w:t>dy_regimen_add_deng|replace(“\t”, “&lt;w:br/&gt;”) }}</w:t>
            </w:r>
          </w:p>
          <w:p w14:paraId="5CE517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BB7D9F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31BB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89BA45" w14:textId="09FDECC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726C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9A851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62DB7D28" w14:textId="137F893B" w:rsidR="009356A0" w:rsidRPr="007538B2" w:rsidRDefault="009356A0"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 }}</w:t>
            </w:r>
          </w:p>
          <w:p w14:paraId="75F3472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FC82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230B76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61F9828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C10414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62AC592" w14:textId="50C3C2F0" w:rsidR="009356A0" w:rsidRPr="007538B2" w:rsidRDefault="009356A0"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75DFB18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AB9AD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60B0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BBD93D" w14:textId="4B63029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6853F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D6A328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E2037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14FB7C7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EE36E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61C7D1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F79DD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F6E39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294AD3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CC7165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CAFDF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19E17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C29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289A97E" w14:textId="5011B88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847784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4279CE" w14:textId="6471914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21097" w:rsidRPr="007538B2" w14:paraId="35A961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C7BCF9" w14:textId="12EA71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1270019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37BE098" w14:textId="4EB8CD27"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5263FF2F" w14:textId="1F89BD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41915A" w14:textId="0236311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B721D63" w14:textId="7406BF7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DE23D3" w14:textId="41EBE5D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C112CB9" w14:textId="11DE3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9ED6B3C" w14:textId="141E73D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4378ED9" w14:textId="6F4DCAC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1FA0C7A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FB788" w14:textId="4BC7CE2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6BAB6B3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C2866A" w14:textId="7B5EC04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21097" w:rsidRPr="007538B2" w14:paraId="5690598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A2B898" w14:textId="39A863D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var.var_somatic.level_III)|xajdy_master_var_list %}</w:t>
            </w:r>
          </w:p>
        </w:tc>
      </w:tr>
      <w:tr w:rsidR="00F21097" w:rsidRPr="007538B2" w14:paraId="1E0CBE5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1C5C7A" w14:textId="2FB6EC18"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814AC82" w14:textId="43FE1C9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w:t>
            </w:r>
            <w:r w:rsidRPr="007538B2">
              <w:rPr>
                <w:rFonts w:ascii="Times New Roman" w:hAnsi="Times New Roman"/>
                <w:sz w:val="21"/>
                <w:szCs w:val="21"/>
              </w:rPr>
              <w:lastRenderedPageBreak/>
              <w:t>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2D6DA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17977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293B94E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DCCD7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661472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F4BFC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46EDA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B81E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73E6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6C2AB830" w14:textId="36516CF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CCE10C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86776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44705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3A6039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2E4E89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BC95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7B92CF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5FE4F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82A96D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95AA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a.bio_category==”Cnv”%}</w:t>
            </w:r>
          </w:p>
          <w:p w14:paraId="6748448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5EF56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F1E0E">
              <w:rPr>
                <w:rFonts w:ascii="Times New Roman" w:hAnsi="Times New Roman"/>
                <w:sz w:val="21"/>
                <w:szCs w:val="21"/>
                <w:highlight w:val="green"/>
              </w:rPr>
              <w:t>{%p elif a.bio_category in [”Sv”, “PSeqRnaSv”]%}</w:t>
            </w:r>
          </w:p>
          <w:p w14:paraId="1AB55B2A" w14:textId="2DA4A063" w:rsidR="00F21097"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9C7CCC"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4D6C8E0D"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if a.type == ”HomoDel”%}</w:t>
            </w:r>
          </w:p>
          <w:p w14:paraId="589270CC"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纯合缺失</w:t>
            </w:r>
          </w:p>
          <w:p w14:paraId="04FE276B"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253AD72A"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elif a.type == ”HeteDel”%}</w:t>
            </w:r>
          </w:p>
          <w:p w14:paraId="5D5D2EF0"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杂合缺失</w:t>
            </w:r>
          </w:p>
          <w:p w14:paraId="5ADE8E5E"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27089C8B"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else%}</w:t>
            </w:r>
          </w:p>
          <w:p w14:paraId="106A45A8"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未知变异类型！</w:t>
            </w:r>
          </w:p>
          <w:p w14:paraId="57FF0A9B"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6E46CE92" w14:textId="77777777" w:rsidR="007317F1" w:rsidRPr="007538B2"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endif%}</w:t>
            </w:r>
          </w:p>
          <w:p w14:paraId="3DE8F5C9" w14:textId="3A7709E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3C41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5AF09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6FB65E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8241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11267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25D7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8D1DE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65B3F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5B1ED3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5E6A5A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C6D1057" w14:textId="31D87711" w:rsidR="00F21097"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3EA9003"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585C9C71" w14:textId="08A3B1B0" w:rsidR="007317F1" w:rsidRPr="007317F1" w:rsidRDefault="007317F1"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sz w:val="21"/>
                <w:szCs w:val="21"/>
              </w:rPr>
              <w:t>-</w:t>
            </w:r>
          </w:p>
          <w:p w14:paraId="2D29ECAC" w14:textId="0F18C7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C69555B" w14:textId="201F294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FFC59DA" w14:textId="2D038C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F0FD935" w14:textId="000DE28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429595B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9AE024" w14:textId="1F347705"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21097" w:rsidRPr="007538B2" w14:paraId="4A7F975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EAC474" w14:textId="2D0166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4DF81A4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AB19B3" w14:textId="1F14DBD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2305ACBD" w14:textId="3F9A3B4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BC097CB" w14:textId="1AE2142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68C0504" w14:textId="6E2BD67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4A91BC2" w14:textId="22CF52D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9AA8E2" w14:textId="06AA0A8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64DC3E9" w14:textId="4463942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061AB5E" w14:textId="3B372FE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349205F9"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F12E81" w14:textId="00D311A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20A993B3"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508FCE" w14:textId="22C0A37B"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F21097" w:rsidRPr="007538B2" w14:paraId="708E619E"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96D5A0" w14:textId="02EC6AB7"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{%tr if var.knb and var.var_somatic.level</w:t>
            </w:r>
            <w:r w:rsidRPr="00E51CED">
              <w:rPr>
                <w:rFonts w:ascii="Times New Roman" w:hAnsi="Times New Roman"/>
                <w:sz w:val="21"/>
                <w:szCs w:val="21"/>
                <w:highlight w:val="cyan"/>
              </w:rPr>
              <w:t>_I + var.var_germline.regimen_level_I %}</w:t>
            </w:r>
          </w:p>
        </w:tc>
      </w:tr>
      <w:tr w:rsidR="00F21097" w:rsidRPr="007538B2" w14:paraId="3F71609B"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47A429" w14:textId="42C68F4D"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([var.knb] + 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F21097" w:rsidRPr="007538B2" w14:paraId="2D2AE1F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6044CCE" w14:textId="67294FE7"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E034C82" w14:textId="36EB47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w:t>
            </w:r>
            <w:r w:rsidRPr="00E51CED">
              <w:rPr>
                <w:rFonts w:ascii="Times New Roman" w:hAnsi="Times New Roman"/>
                <w:sz w:val="21"/>
                <w:szCs w:val="21"/>
              </w:rPr>
              <w:lastRenderedPageBreak/>
              <w:t>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7B2F73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38C9E3C1" w14:textId="7452BA47" w:rsidR="00823D11"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 xml:space="preserve">KRAS/NRAS/BRAF </w:t>
            </w:r>
            <w:r w:rsidRPr="007538B2">
              <w:rPr>
                <w:rFonts w:ascii="Times New Roman" w:hAnsi="Times New Roman"/>
                <w:sz w:val="21"/>
                <w:szCs w:val="21"/>
              </w:rPr>
              <w:lastRenderedPageBreak/>
              <w:t>V600E</w:t>
            </w:r>
            <w:r w:rsidR="002867C3">
              <w:rPr>
                <w:rFonts w:ascii="Times New Roman" w:hAnsi="Times New Roman" w:hint="eastAsia"/>
                <w:sz w:val="21"/>
                <w:szCs w:val="21"/>
              </w:rPr>
              <w:t>激活突变</w:t>
            </w:r>
          </w:p>
          <w:p w14:paraId="6680D6C5" w14:textId="775952C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BC30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098F902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398D43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91161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ACF7A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A8E4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E64ED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106F79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55B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B2CF6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9AF09E" w14:textId="670040EF"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FC7F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05093B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E498F7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123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1A7B3A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9A497B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A5E07B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45B2AC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8852E0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84451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FFF744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61DAF3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D804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92651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E182D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F1E0E">
              <w:rPr>
                <w:rFonts w:ascii="Times New Roman" w:hAnsi="Times New Roman"/>
                <w:sz w:val="21"/>
                <w:szCs w:val="21"/>
                <w:highlight w:val="green"/>
              </w:rPr>
              <w:t>{%p elif a.bio_category in [”Sv”, “PSeqRnaSv”]%}</w:t>
            </w:r>
          </w:p>
          <w:p w14:paraId="508F639A" w14:textId="4316ADF3" w:rsidR="00F21097"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8008BCE"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58003CD8"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if a.type == ”HomoDel”%}</w:t>
            </w:r>
          </w:p>
          <w:p w14:paraId="1C2B1099"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纯合缺失</w:t>
            </w:r>
          </w:p>
          <w:p w14:paraId="3B28872A"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1CD617F9"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elif a.type == ”HeteDel”%}</w:t>
            </w:r>
          </w:p>
          <w:p w14:paraId="5C626A65"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杂合缺失</w:t>
            </w:r>
          </w:p>
          <w:p w14:paraId="469894B6"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668DD2CC"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else%}</w:t>
            </w:r>
          </w:p>
          <w:p w14:paraId="69DCBD4A"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未知变异类型！</w:t>
            </w:r>
          </w:p>
          <w:p w14:paraId="5456B046"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581C128D" w14:textId="1CB558F4" w:rsidR="007317F1" w:rsidRPr="007538B2"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endif%}</w:t>
            </w:r>
          </w:p>
          <w:p w14:paraId="27ECE9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60DABA0" w14:textId="46C11CC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97ACF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764D7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BB47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AE305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w:t>
            </w:r>
            <w:r w:rsidRPr="007538B2">
              <w:rPr>
                <w:rFonts w:ascii="Times New Roman" w:hAnsi="Times New Roman"/>
                <w:sz w:val="21"/>
                <w:szCs w:val="21"/>
                <w:highlight w:val="green"/>
              </w:rPr>
              <w:lastRenderedPageBreak/>
              <w:t>egory==”Snvindel”%}</w:t>
            </w:r>
          </w:p>
          <w:p w14:paraId="5680C3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4CAC72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24791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86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A7FC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47E8F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65D24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E5D3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981908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A9167B2" w14:textId="1F69ABFC" w:rsidR="00F21097"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B582A4"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0E61924A"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sz w:val="21"/>
                <w:szCs w:val="21"/>
              </w:rPr>
              <w:t>-</w:t>
            </w:r>
          </w:p>
          <w:p w14:paraId="374418C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57DE4E1" w14:textId="4A76EFD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FDC06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6FB4F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23D4937F" w14:textId="59D67C31"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lastRenderedPageBreak/>
              <w:t>{{ a.evi_sum.regimen_S|filter_csco|xajdy_filter_regimen_level|xajdy_regimen_add_deng|replace(“\t”, “&lt;w:br/&gt;”)}}</w:t>
            </w:r>
          </w:p>
          <w:p w14:paraId="62B47FD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199898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3E47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4CC77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8C094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4A195B83" w14:textId="63EB0200"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w:t>
            </w:r>
          </w:p>
          <w:p w14:paraId="046ACDE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68E09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7DE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C257B8" w14:textId="53817C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98A9EF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6005EE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a.evi_sum.regimen_R|filter_csco %}</w:t>
            </w:r>
          </w:p>
          <w:p w14:paraId="60DC2E2F" w14:textId="6B795505"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w:t>
            </w:r>
          </w:p>
          <w:p w14:paraId="2F449C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63D14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506A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335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1AB4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51295A8F" w14:textId="34C2BC09"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0438AAD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FDFF3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350B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ABE85C" w14:textId="1910504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E4FF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69314C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w:t>
            </w:r>
            <w:r w:rsidRPr="007538B2">
              <w:rPr>
                <w:rFonts w:ascii="Times New Roman" w:hAnsi="Times New Roman"/>
                <w:sz w:val="21"/>
                <w:szCs w:val="21"/>
                <w:highlight w:val="magenta"/>
              </w:rPr>
              <w:lastRenderedPageBreak/>
              <w:t>evi_split.Prognostic%}</w:t>
            </w:r>
          </w:p>
          <w:p w14:paraId="2357E8A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E8564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E688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0BD3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C3C80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1DDD488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D350F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7AC2FB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3AF968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2EE6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9290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0FE0C4F" w14:textId="1386DF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733B552C"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B2DFAB" w14:textId="12911C7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21097" w:rsidRPr="007538B2" w14:paraId="7FC347B6" w14:textId="77777777" w:rsidTr="00F914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A1D05C" w14:textId="63FED26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F21097" w:rsidRPr="007538B2" w14:paraId="1B43B74A"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952DF0D" w14:textId="41DAC84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r w:rsidRPr="007538B2">
              <w:rPr>
                <w:rFonts w:ascii="Times New Roman" w:hAnsi="Times New Roman"/>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sz w:val="21"/>
                <w:szCs w:val="21"/>
              </w:rPr>
              <w:t>|xajdy_master_var_list %}</w:t>
            </w:r>
          </w:p>
        </w:tc>
      </w:tr>
      <w:tr w:rsidR="00F21097" w:rsidRPr="007538B2" w14:paraId="7A9E03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BC5876" w14:textId="447051B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99A764A" w14:textId="23FAD58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w:t>
            </w:r>
            <w:r w:rsidRPr="007538B2">
              <w:rPr>
                <w:rFonts w:ascii="Times New Roman" w:hAnsi="Times New Roman" w:hint="eastAsia"/>
                <w:sz w:val="21"/>
                <w:szCs w:val="21"/>
              </w:rPr>
              <w:lastRenderedPageBreak/>
              <w:t>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68DEA1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w:t>
            </w:r>
            <w:r w:rsidRPr="007538B2">
              <w:rPr>
                <w:rFonts w:ascii="Times New Roman" w:hAnsi="Times New Roman"/>
                <w:sz w:val="21"/>
                <w:szCs w:val="21"/>
              </w:rPr>
              <w:lastRenderedPageBreak/>
              <w:t>mbol and (a.bio_category==”Sv” or a.bio_category == “PSeqRnaSv”)%}</w:t>
            </w:r>
          </w:p>
          <w:p w14:paraId="3FDD85E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306674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57D7E6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A679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C662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FACC4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04B1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17548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B8E368" w14:textId="5F118B4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F1990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2B949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{{a.hgvs_c}}</w:t>
            </w:r>
          </w:p>
          <w:p w14:paraId="2958A9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73581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906AA2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BA0D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FAD92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0EA7F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F316A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D77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4413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AAF699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6734789" w14:textId="5ED8A556" w:rsidR="00F21097"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D984850"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661B0917"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if a.type == ”HomoDel”%}</w:t>
            </w:r>
          </w:p>
          <w:p w14:paraId="3638A401"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纯合缺失</w:t>
            </w:r>
          </w:p>
          <w:p w14:paraId="35F87C60"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18C849B1"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elif a.type == ”HeteDel”%}</w:t>
            </w:r>
          </w:p>
          <w:p w14:paraId="56BFC478"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杂合缺失</w:t>
            </w:r>
          </w:p>
          <w:p w14:paraId="15E12024"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789AB1CF"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else%}</w:t>
            </w:r>
          </w:p>
          <w:p w14:paraId="61A43CE5"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未知变异类型！</w:t>
            </w:r>
          </w:p>
          <w:p w14:paraId="74C11034"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2D979420" w14:textId="77777777" w:rsidR="007317F1" w:rsidRPr="007538B2"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endif%}</w:t>
            </w:r>
          </w:p>
          <w:p w14:paraId="70F8BD2F" w14:textId="7F8C1FB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DA9C49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w:t>
            </w:r>
            <w:r w:rsidRPr="007538B2">
              <w:rPr>
                <w:rFonts w:ascii="Times New Roman" w:hAnsi="Times New Roman"/>
                <w:sz w:val="21"/>
                <w:szCs w:val="21"/>
                <w:highlight w:val="green"/>
              </w:rPr>
              <w:lastRenderedPageBreak/>
              <w:t>”Snvindel”%}</w:t>
            </w:r>
          </w:p>
          <w:p w14:paraId="34E79A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417D78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1B39E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2CF7D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1EB7A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E78513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8D18D9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A32B4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656893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0DB7A2C" w14:textId="2EB752A1" w:rsidR="00F21097"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5AAF862"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49E9B3FE" w14:textId="2B078AAA" w:rsidR="007317F1" w:rsidRPr="007317F1" w:rsidRDefault="007317F1"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sz w:val="21"/>
                <w:szCs w:val="21"/>
              </w:rPr>
              <w:t>-</w:t>
            </w:r>
          </w:p>
          <w:p w14:paraId="117E9AF4" w14:textId="4EEAA66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FD9A2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[“KRAS”, </w:t>
            </w:r>
            <w:r w:rsidRPr="007538B2">
              <w:rPr>
                <w:rFonts w:ascii="Times New Roman" w:hAnsi="Times New Roman"/>
                <w:sz w:val="21"/>
                <w:szCs w:val="21"/>
                <w:highlight w:val="yellow"/>
              </w:rPr>
              <w:lastRenderedPageBreak/>
              <w:t>“NRAS”, “BRAF”]%}</w:t>
            </w:r>
          </w:p>
          <w:p w14:paraId="0E0F85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8995AD6" w14:textId="72785F7B"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w:t>
            </w:r>
          </w:p>
          <w:p w14:paraId="0D9F9B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0FFAF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1AA5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5A50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3C7703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A1D7494" w14:textId="2E3C361A"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w:t>
            </w:r>
          </w:p>
          <w:p w14:paraId="6626FD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DB017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D415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0B4541" w14:textId="1F586F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EB18C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w:t>
            </w:r>
            <w:r w:rsidRPr="007538B2">
              <w:rPr>
                <w:rFonts w:ascii="Times New Roman" w:hAnsi="Times New Roman"/>
                <w:sz w:val="21"/>
                <w:szCs w:val="21"/>
                <w:highlight w:val="yellow"/>
              </w:rPr>
              <w:lastRenderedPageBreak/>
              <w:t>[“KRAS”, “NRAS”, “BRAF”]%}</w:t>
            </w:r>
          </w:p>
          <w:p w14:paraId="1C601E7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F41007C" w14:textId="1A068EB6"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w:t>
            </w:r>
          </w:p>
          <w:p w14:paraId="60FEB8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F17B3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9103E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4702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23EF2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8BA8EC3" w14:textId="07071C75"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466F32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F947A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3DF1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6C9472" w14:textId="036DACA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845F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6E412E4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5993E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3080C7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6D2C8C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F6C95D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BC368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1684134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3E4AD5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6D9AF1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81E64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FA77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F7B1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87BE58" w14:textId="6D4F59F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21097" w:rsidRPr="007538B2" w14:paraId="4E5FD1F4" w14:textId="77777777" w:rsidTr="002B4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9E2017C" w14:textId="696A436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21097" w:rsidRPr="007538B2" w14:paraId="5C802EA4" w14:textId="77777777" w:rsidTr="002B4C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9AF39A" w14:textId="2CA7FA8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5D1F93" w:rsidRPr="007538B2" w14:paraId="34E6DD0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A12A49" w14:textId="67F5C10F" w:rsidR="005D1F93" w:rsidRPr="007538B2" w:rsidRDefault="005D1F93" w:rsidP="005D1F93">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1E03651" w14:textId="59FC463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190AEBF" w14:textId="61742D90"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2867C3">
              <w:rPr>
                <w:rFonts w:ascii="Times New Roman" w:hAnsi="Times New Roman" w:hint="eastAsia"/>
                <w:sz w:val="21"/>
                <w:szCs w:val="21"/>
              </w:rPr>
              <w:t>激活突变</w:t>
            </w:r>
          </w:p>
        </w:tc>
        <w:tc>
          <w:tcPr>
            <w:tcW w:w="2551" w:type="dxa"/>
          </w:tcPr>
          <w:p w14:paraId="668CAFD3" w14:textId="64BBE9A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3E4214B5" w14:textId="1800D63D"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A58F6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25B16CF1" w14:textId="20A2CE25" w:rsidR="00954AB2" w:rsidRPr="007538B2" w:rsidRDefault="00954AB2"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var.knb.evi_sum.regimen_S|filter_csco|xajdy_filter_regimen_level|xajdy_regimen_add_deng|replace(“\t”, “&lt;w:br/&gt;”)}}</w:t>
            </w:r>
          </w:p>
          <w:p w14:paraId="12CC2152"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270C9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21428B" w14:textId="411C14B1"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48A009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0E510F9D" w14:textId="18BA4F98" w:rsidR="00954AB2" w:rsidRPr="007538B2" w:rsidRDefault="00954AB2"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var.knb.evi_sum.regimen_R|filter_csco|xajdy_filter_regimen_level|xajdy_regimen_add_deng|replace(“\t”, “&lt;w:br/&gt;”) }}</w:t>
            </w:r>
          </w:p>
          <w:p w14:paraId="2FAA7F5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E44D0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02795A" w14:textId="636BDB42"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6C6F8AD5"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0E2DED5E"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2F7D67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48EC3AB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9969A3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1A6E7E1"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1A69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4F4FEC4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482890D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5749B6F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1FDDFC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7F97C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0EECB7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CF66E01" w14:textId="34007F14"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D25B74F" w14:textId="77777777" w:rsidTr="004503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9960DD" w14:textId="3E61F80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644205CF"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04E2178" w14:textId="1DA51DE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066BBBB" w14:textId="6279D3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03CC52F" w14:textId="76AC38B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656427" w14:textId="4809AFF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AC02255" w14:textId="36B0293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7F1DB84" w14:textId="1F2ADDD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47F191D" w14:textId="4A8CF19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AF35648" w14:textId="1C1D3D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C5B4F6A"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912412E" w14:textId="7C31D0E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4BC050EF" w14:textId="77777777" w:rsidTr="00335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222A5F" w14:textId="1E2925D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w:t>
            </w:r>
            <w:r w:rsidRPr="00E51CED">
              <w:rPr>
                <w:rFonts w:ascii="Times New Roman" w:hAnsi="Times New Roman"/>
                <w:sz w:val="21"/>
                <w:szCs w:val="21"/>
                <w:highlight w:val="cyan"/>
              </w:rPr>
              <w:t xml:space="preserve">el_II + var.var_germline.regimen_level_II </w:t>
            </w:r>
            <w:r w:rsidRPr="007538B2">
              <w:rPr>
                <w:rFonts w:ascii="Times New Roman" w:hAnsi="Times New Roman"/>
                <w:sz w:val="21"/>
                <w:szCs w:val="21"/>
                <w:highlight w:val="cyan"/>
              </w:rPr>
              <w:t>%}</w:t>
            </w:r>
          </w:p>
        </w:tc>
      </w:tr>
      <w:tr w:rsidR="00F21097" w:rsidRPr="007538B2" w14:paraId="59A04148"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FF6A5C" w14:textId="2B9D4175"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r w:rsidRPr="007538B2">
              <w:rPr>
                <w:rFonts w:ascii="Times New Roman" w:hAnsi="Times New Roman"/>
                <w:sz w:val="21"/>
                <w:szCs w:val="21"/>
                <w:highlight w:val="cyan"/>
              </w:rPr>
              <w:t>var.var_somatic.level_</w:t>
            </w:r>
            <w:r w:rsidRPr="00E51CED">
              <w:rPr>
                <w:rFonts w:ascii="Times New Roman" w:hAnsi="Times New Roman"/>
                <w:sz w:val="21"/>
                <w:szCs w:val="21"/>
                <w:highlight w:val="cyan"/>
              </w:rPr>
              <w:t>II + var.var_germline.regimen_level_II)|x</w:t>
            </w:r>
            <w:r w:rsidRPr="007538B2">
              <w:rPr>
                <w:rFonts w:ascii="Times New Roman" w:hAnsi="Times New Roman"/>
                <w:sz w:val="21"/>
                <w:szCs w:val="21"/>
                <w:highlight w:val="cyan"/>
              </w:rPr>
              <w:t>ajdy_master_var_list %}</w:t>
            </w:r>
          </w:p>
        </w:tc>
      </w:tr>
      <w:tr w:rsidR="00F21097" w:rsidRPr="007538B2" w14:paraId="4512561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550D26F" w14:textId="5E77BD5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28A5BE86" w14:textId="32A7BAE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t xml:space="preserve"> </w:t>
            </w:r>
            <w:r w:rsidRPr="00F55E9F">
              <w:rPr>
                <w:rFonts w:ascii="Times New Roman" w:hAnsi="Times New Roman"/>
                <w:sz w:val="21"/>
                <w:szCs w:val="21"/>
              </w:rPr>
              <w:t>var.var_somatic.level_II + var.var_germline.regimen_level_II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67B9F2E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3A8709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FF447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696E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CC2BC8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C7BF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AFCAD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A88D2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0ACF2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98AD81E" w14:textId="7FBA8B4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27DD09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FB770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B692A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C85E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F260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60F95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44B3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4F76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471321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9C1E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1390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493CF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1E0E">
              <w:rPr>
                <w:rFonts w:ascii="Times New Roman" w:hAnsi="Times New Roman"/>
                <w:sz w:val="21"/>
                <w:szCs w:val="21"/>
                <w:highlight w:val="green"/>
              </w:rPr>
              <w:t>{%p elif a.bio_category in [”Sv”, “PSeqRnaSv”]%}</w:t>
            </w:r>
          </w:p>
          <w:p w14:paraId="458160C6" w14:textId="5B38FADC" w:rsidR="00F21097"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E120249"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13EE9CA3"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if a.type == ”HomoDel”%}</w:t>
            </w:r>
          </w:p>
          <w:p w14:paraId="43FBE544"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纯合缺失</w:t>
            </w:r>
          </w:p>
          <w:p w14:paraId="3197498E"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13ED9CFD"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elif a.type == ”HeteDel”%}</w:t>
            </w:r>
          </w:p>
          <w:p w14:paraId="1DAC4591"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杂合缺失</w:t>
            </w:r>
          </w:p>
          <w:p w14:paraId="74F5933B"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0C1E2A2F"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else%}</w:t>
            </w:r>
          </w:p>
          <w:p w14:paraId="7C450857"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lastRenderedPageBreak/>
              <w:t>未知变异类型！</w:t>
            </w:r>
          </w:p>
          <w:p w14:paraId="7F5DE571"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5038195C" w14:textId="77777777" w:rsidR="007317F1" w:rsidRPr="007538B2"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endif%}</w:t>
            </w:r>
          </w:p>
          <w:p w14:paraId="5E91F500" w14:textId="0F6A661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7FDA87B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7D958D1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D53615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2C9E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612DD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28A3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70496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616FE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B410A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9311B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BFE6FF9" w14:textId="247F9D2F" w:rsidR="00F21097"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274D431" w14:textId="77777777" w:rsidR="007317F1" w:rsidRPr="007317F1" w:rsidRDefault="007317F1" w:rsidP="007317F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lastRenderedPageBreak/>
              <w:t>{%p elif a.bio_category == ”PHd”%}</w:t>
            </w:r>
          </w:p>
          <w:p w14:paraId="4EBDCD2B" w14:textId="36FD5962" w:rsidR="007317F1" w:rsidRPr="007317F1" w:rsidRDefault="007317F1"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sz w:val="21"/>
                <w:szCs w:val="21"/>
              </w:rPr>
              <w:t>-</w:t>
            </w:r>
          </w:p>
          <w:p w14:paraId="2070F5D1" w14:textId="3B1A4D9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1E90A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EA08D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4C75ACEF" w14:textId="77F60129" w:rsidR="00AE0B62" w:rsidRPr="007538B2" w:rsidRDefault="00AE0B62"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a.evi_sum.regimen_S|filter_csco|xajdy_filter_regimen_level|xajdy_regimen_add_deng|replace(“\t”, “&lt;w:br/&gt;”) }}</w:t>
            </w:r>
          </w:p>
          <w:p w14:paraId="5D10E25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C880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5F64DE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517283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E9EDC4" w14:textId="6459D239" w:rsidR="00F21097" w:rsidRDefault="00F21097" w:rsidP="00AE0B6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D6D1259" w14:textId="2E1EE0DB" w:rsidR="00AE0B62" w:rsidRPr="007538B2" w:rsidRDefault="00AE0B62"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a.evi_sum.regimen_S|xajdy_filter_regimen_level|xajdy_regimen_add_deng|replace(“\t”, “&lt;w:br/&gt;”) }}</w:t>
            </w:r>
          </w:p>
          <w:p w14:paraId="6C533D0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A65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03454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930D39" w14:textId="138574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1DDFB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3BF86FC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FD9725F" w14:textId="2CEFED81" w:rsidR="00AE0B62" w:rsidRPr="007538B2" w:rsidRDefault="00AE0B62"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a.evi_sum.regimen_R|filter_csco|xajdy_filter_regimen_level|xajdy_regimen_add_deng|replace(“\t”, “&lt;w:br/&gt;”) }}</w:t>
            </w:r>
          </w:p>
          <w:p w14:paraId="29659D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4D027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64BE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E6D60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AE0D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8182C4E" w14:textId="7D0F6F9A" w:rsidR="00AE0B62" w:rsidRPr="007538B2" w:rsidRDefault="00AE0B62"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a.evi_sum.regimen_R|xajdy_filter_regimen_level|xajdy</w:t>
            </w:r>
            <w:r w:rsidRPr="00AE0B62">
              <w:rPr>
                <w:rFonts w:ascii="Times New Roman" w:hAnsi="Times New Roman"/>
                <w:sz w:val="21"/>
                <w:szCs w:val="21"/>
              </w:rPr>
              <w:lastRenderedPageBreak/>
              <w:t>_regimen_add_deng|replace(“\t”, “&lt;w:br/&gt;”)}}</w:t>
            </w:r>
          </w:p>
          <w:p w14:paraId="3A9AFA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E764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5BDE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F0353" w14:textId="19821ED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FE6651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34C20B2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33306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279B97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70408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0B9490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2BC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w:t>
            </w:r>
            <w:r w:rsidRPr="007538B2">
              <w:rPr>
                <w:rFonts w:ascii="Times New Roman" w:hAnsi="Times New Roman"/>
                <w:sz w:val="21"/>
                <w:szCs w:val="21"/>
                <w:highlight w:val="magenta"/>
              </w:rPr>
              <w:lastRenderedPageBreak/>
              <w:t>Diagnostic%}</w:t>
            </w:r>
          </w:p>
          <w:p w14:paraId="486ACEA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48622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8E46A7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DD47AF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7F4B7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D7F3BB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9DF42CC" w14:textId="7521F44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C442F66" w14:textId="77777777" w:rsidTr="0079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4BCDBAD" w14:textId="14CF086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endfor%}</w:t>
            </w:r>
          </w:p>
        </w:tc>
      </w:tr>
      <w:tr w:rsidR="00F21097" w:rsidRPr="007538B2" w14:paraId="5FCB0A4B" w14:textId="77777777" w:rsidTr="0079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CDBD9" w14:textId="65825AC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3D54A3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BF5743" w14:textId="2A453E3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6838481" w14:textId="3D70C3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7EF032" w14:textId="2A11D18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D1BC3A" w14:textId="089FCD7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72EE5E6" w14:textId="7598E74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366073" w14:textId="05EE55D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A1F08F3" w14:textId="2360872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3A71EC8" w14:textId="492DBFC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99F927B"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372BFF" w14:textId="221A1C0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77246A70" w14:textId="77777777" w:rsidTr="005F20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65B02D" w14:textId="21C275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F21097" w:rsidRPr="007538B2" w14:paraId="1683E3EA"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2ACB40B" w14:textId="1EA9CCB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)|xajdy_master_var_list %}</w:t>
            </w:r>
          </w:p>
        </w:tc>
      </w:tr>
      <w:tr w:rsidR="00F21097" w:rsidRPr="007538B2" w14:paraId="7FFAD17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580BC7" w14:textId="14002FF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BC8763B" w14:textId="7EB9F7E2"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w:t>
            </w:r>
            <w:r>
              <w:t xml:space="preserve"> </w:t>
            </w:r>
            <w:r w:rsidRPr="00F55E9F">
              <w:rPr>
                <w:rFonts w:ascii="Times New Roman" w:hAnsi="Times New Roman"/>
                <w:sz w:val="21"/>
                <w:szCs w:val="21"/>
              </w:rPr>
              <w:t xml:space="preserve">var.var_somatic.level_onco_nodrug + var.var_germline_nodrug  + var.var_somatic.level_III +  </w:t>
            </w:r>
            <w:r>
              <w:rPr>
                <w:rFonts w:ascii="Times New Roman" w:hAnsi="Times New Roman"/>
                <w:sz w:val="21"/>
                <w:szCs w:val="21"/>
              </w:rPr>
              <w:t>var.</w:t>
            </w:r>
            <w:r w:rsidRPr="00F55E9F">
              <w:rPr>
                <w:rFonts w:ascii="Times New Roman" w:hAnsi="Times New Roman"/>
                <w:sz w:val="21"/>
                <w:szCs w:val="21"/>
              </w:rPr>
              <w:t>var_ge</w:t>
            </w:r>
            <w:r w:rsidRPr="00F55E9F">
              <w:rPr>
                <w:rFonts w:ascii="Times New Roman" w:hAnsi="Times New Roman"/>
                <w:sz w:val="21"/>
                <w:szCs w:val="21"/>
              </w:rPr>
              <w:lastRenderedPageBreak/>
              <w:t>rmline_level3_noregimen</w:t>
            </w:r>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201492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65FA0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5D8DDDD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68527A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{{a.three_prime_gene}}</w:t>
            </w:r>
          </w:p>
          <w:p w14:paraId="5D4EE6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E4AC2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DADFC4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B450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BE3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646CA453" w14:textId="11D40FB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F6C251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2D6D6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6EF67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9506D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4D905D4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56916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2141F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904068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A7C524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6D15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49D91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D2D87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F1E0E">
              <w:rPr>
                <w:rFonts w:ascii="Times New Roman" w:hAnsi="Times New Roman"/>
                <w:sz w:val="21"/>
                <w:szCs w:val="21"/>
                <w:highlight w:val="green"/>
              </w:rPr>
              <w:t>{%p elif a.bio_category in [”Sv”, “PSeqRnaSv”]%}</w:t>
            </w:r>
          </w:p>
          <w:p w14:paraId="3BC5F9B5" w14:textId="51108C0A" w:rsidR="00F21097"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w:t>
            </w:r>
            <w:r w:rsidRPr="007538B2">
              <w:rPr>
                <w:rFonts w:ascii="Times New Roman" w:hAnsi="Times New Roman" w:hint="eastAsia"/>
                <w:sz w:val="21"/>
                <w:szCs w:val="21"/>
              </w:rPr>
              <w:lastRenderedPageBreak/>
              <w:t>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3C81EE6"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0F565B84"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if a.type == ”HomoDel”%}</w:t>
            </w:r>
          </w:p>
          <w:p w14:paraId="7F018807"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纯合缺失</w:t>
            </w:r>
          </w:p>
          <w:p w14:paraId="78CC73C5"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568236E3"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elif a.type == ”HeteDel”%}</w:t>
            </w:r>
          </w:p>
          <w:p w14:paraId="5C809913"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杂合缺失</w:t>
            </w:r>
          </w:p>
          <w:p w14:paraId="4C7D5C59"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004C9223"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else%}</w:t>
            </w:r>
          </w:p>
          <w:p w14:paraId="148EE6FD"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未知变异类型！</w:t>
            </w:r>
          </w:p>
          <w:p w14:paraId="49403A13"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hint="eastAsia"/>
                <w:sz w:val="21"/>
                <w:szCs w:val="21"/>
              </w:rPr>
              <w:t>（</w:t>
            </w:r>
            <w:r w:rsidRPr="007317F1">
              <w:rPr>
                <w:rFonts w:ascii="Times New Roman" w:hAnsi="Times New Roman" w:hint="eastAsia"/>
                <w:sz w:val="21"/>
                <w:szCs w:val="21"/>
              </w:rPr>
              <w:t>{{a.region}}</w:t>
            </w:r>
            <w:r w:rsidRPr="007317F1">
              <w:rPr>
                <w:rFonts w:ascii="Times New Roman" w:hAnsi="Times New Roman" w:hint="eastAsia"/>
                <w:sz w:val="21"/>
                <w:szCs w:val="21"/>
              </w:rPr>
              <w:t>）</w:t>
            </w:r>
          </w:p>
          <w:p w14:paraId="4000BBA8" w14:textId="77777777" w:rsidR="007317F1" w:rsidRPr="007538B2"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rPr>
              <w:t>{%p endif%}</w:t>
            </w:r>
          </w:p>
          <w:p w14:paraId="36E8FDC3" w14:textId="3509775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734DFC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278FF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6EBCC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F092E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E5B8B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0E272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F012F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B9698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a.bio_category==”Sv”%}</w:t>
            </w:r>
          </w:p>
          <w:p w14:paraId="1B60088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E339CE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D170171" w14:textId="2C2C2146" w:rsidR="00F21097"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B33F01A"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317F1">
              <w:rPr>
                <w:rFonts w:ascii="Times New Roman" w:hAnsi="Times New Roman"/>
                <w:sz w:val="21"/>
                <w:szCs w:val="21"/>
                <w:highlight w:val="green"/>
              </w:rPr>
              <w:t>{%p elif a.bio_category == ”PHd”%}</w:t>
            </w:r>
          </w:p>
          <w:p w14:paraId="228EE6E5" w14:textId="77777777" w:rsidR="007317F1" w:rsidRPr="007317F1" w:rsidRDefault="007317F1" w:rsidP="007317F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sz w:val="21"/>
                <w:szCs w:val="21"/>
              </w:rPr>
              <w:t>-</w:t>
            </w:r>
          </w:p>
          <w:p w14:paraId="235BF41D" w14:textId="669F166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9B0C0F3" w14:textId="002A68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CE6D789" w14:textId="75EF0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2EE77185" w14:textId="6D1A3F1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6FBA2601" w14:textId="77777777" w:rsidTr="00EB1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7E648" w14:textId="2C7308FB"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21097" w:rsidRPr="007538B2" w14:paraId="4F0DD3B0" w14:textId="77777777" w:rsidTr="00EB10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106C7" w14:textId="542C5D9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2C4A78DC"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6DDB2D5" w14:textId="5F06E0F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2228CBE" w14:textId="25F1710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27E1622" w14:textId="3A8AA2D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A2410A2" w14:textId="7396D96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49F017A" w14:textId="7D1EBAC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086B00" w14:textId="1EEF477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4FDDC5B" w14:textId="5C9599D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9FB647B" w14:textId="723B9F6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2662F82A" w14:textId="77777777" w:rsidTr="00213B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4F259D" w14:textId="59C24DD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12CFA2B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059271" w14:textId="22102836" w:rsidR="00F21097" w:rsidRPr="007538B2" w:rsidRDefault="00F21097" w:rsidP="00F21097">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78E22937" w14:textId="77777777" w:rsidR="00C40240" w:rsidRPr="007908EE" w:rsidRDefault="00C40240">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2031EBE" w14:textId="77777777"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93822" w:rsidRPr="00BD6AC9" w14:paraId="13DADB6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6A59F5">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93822" w:rsidRPr="00BD6AC9" w14:paraId="3DEBA7F2" w14:textId="77777777" w:rsidTr="006A59F5">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93822" w:rsidRPr="00BD6AC9" w14:paraId="0DCD4FB3"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40437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lastRenderedPageBreak/>
              <w:t>E</w:t>
            </w:r>
            <w:r w:rsidRPr="00043230">
              <w:rPr>
                <w:rFonts w:ascii="Times New Roman" w:hAnsi="Times New Roman"/>
                <w:b w:val="0"/>
                <w:bCs w:val="0"/>
                <w:i/>
                <w:iCs/>
                <w:sz w:val="21"/>
                <w:szCs w:val="21"/>
              </w:rPr>
              <w:t>PCAM</w:t>
            </w:r>
          </w:p>
        </w:tc>
        <w:tc>
          <w:tcPr>
            <w:tcW w:w="9322"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3988CD8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0DEF5F8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0E633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54B56B33"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460F872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36FBB30B"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846CA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77EF4EF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175C8977"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lastRenderedPageBreak/>
              <w:t>{{a.gene_symbol}}</w:t>
            </w:r>
          </w:p>
        </w:tc>
        <w:tc>
          <w:tcPr>
            <w:tcW w:w="4394"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EC786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32C109C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2C524484"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6B52C19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9E7937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EFE0D7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76A77799" w14:textId="0D4D0906" w:rsidR="00D04787" w:rsidRPr="001156DE" w:rsidRDefault="00D04787" w:rsidP="00D04787">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lastRenderedPageBreak/>
              <w:t>{{a.gene_symbol}}</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7C8E9D75" w:rsidR="0055331F" w:rsidRPr="00193822"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lastRenderedPageBreak/>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var.gss.gss.var_id == “HRD+”%}</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var.gss.gss.level_num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var.gss.gss.level_num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lastRenderedPageBreak/>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if var.gss.gss.var_id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if var.gss.gss.gsscore|float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{{var.gss.gss.gsscore}}</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305A5BBB" w14:textId="6EA03291" w:rsidR="00293C27" w:rsidRDefault="00293C27" w:rsidP="00C93B49">
            <w:pPr>
              <w:tabs>
                <w:tab w:val="left" w:pos="3495"/>
              </w:tabs>
              <w:spacing w:after="0" w:line="240" w:lineRule="auto"/>
              <w:jc w:val="left"/>
              <w:rPr>
                <w:rFonts w:ascii="Times New Roman" w:hAnsi="Times New Roman"/>
                <w:sz w:val="21"/>
                <w:szCs w:val="21"/>
              </w:rPr>
            </w:pPr>
            <w:r w:rsidRPr="00C87633">
              <w:rPr>
                <w:rFonts w:ascii="Times New Roman" w:hAnsi="Times New Roman"/>
                <w:sz w:val="21"/>
                <w:szCs w:val="21"/>
                <w:highlight w:val="green"/>
              </w:rPr>
              <w:t>{%p if var.gss.gss.var_id == “HRD+”%}</w:t>
            </w:r>
          </w:p>
          <w:p w14:paraId="20B5D784" w14:textId="2254F57C"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if </w:t>
            </w:r>
            <w:r w:rsidR="006B6836">
              <w:rPr>
                <w:rFonts w:ascii="Times New Roman" w:hAnsi="Times New Roman"/>
                <w:sz w:val="21"/>
                <w:szCs w:val="21"/>
              </w:rPr>
              <w:t>var</w:t>
            </w:r>
            <w:r w:rsidR="006B6836">
              <w:rPr>
                <w:rFonts w:ascii="Times New Roman" w:hAnsi="Times New Roman" w:hint="eastAsia"/>
                <w:sz w:val="21"/>
                <w:szCs w:val="21"/>
              </w:rPr>
              <w:t>.</w:t>
            </w:r>
            <w:r w:rsidR="006B6836">
              <w:rPr>
                <w:rFonts w:ascii="Times New Roman" w:hAnsi="Times New Roman"/>
                <w:sz w:val="21"/>
                <w:szCs w:val="21"/>
              </w:rPr>
              <w:t>gss.gss</w:t>
            </w:r>
            <w:r w:rsidR="006B6836" w:rsidRPr="00C93B49">
              <w:rPr>
                <w:rFonts w:ascii="Times New Roman" w:hAnsi="Times New Roman"/>
                <w:sz w:val="21"/>
                <w:szCs w:val="21"/>
              </w:rPr>
              <w:t>.evi_sum</w:t>
            </w:r>
            <w:r w:rsidR="006B6836">
              <w:rPr>
                <w:rFonts w:ascii="Times New Roman" w:hAnsi="Times New Roman"/>
                <w:sz w:val="21"/>
                <w:szCs w:val="21"/>
              </w:rPr>
              <w:t xml:space="preserve"> and </w:t>
            </w:r>
            <w:r>
              <w:rPr>
                <w:rFonts w:ascii="Times New Roman" w:hAnsi="Times New Roman"/>
                <w:sz w:val="21"/>
                <w:szCs w:val="21"/>
              </w:rPr>
              <w:t>var</w:t>
            </w:r>
            <w:r w:rsidR="00A378AE">
              <w:rPr>
                <w:rFonts w:ascii="Times New Roman" w:hAnsi="Times New Roman" w:hint="eastAsia"/>
                <w:sz w:val="21"/>
                <w:szCs w:val="21"/>
              </w:rPr>
              <w:t>.</w:t>
            </w:r>
            <w:r>
              <w:rPr>
                <w:rFonts w:ascii="Times New Roman" w:hAnsi="Times New Roman"/>
                <w:sz w:val="21"/>
                <w:szCs w:val="21"/>
              </w:rPr>
              <w:t>gss.gss</w:t>
            </w:r>
            <w:r w:rsidRPr="00C93B49">
              <w:rPr>
                <w:rFonts w:ascii="Times New Roman" w:hAnsi="Times New Roman"/>
                <w:sz w:val="21"/>
                <w:szCs w:val="21"/>
              </w:rPr>
              <w:t>.evi_sum.evi_split.Predictive%}</w:t>
            </w:r>
          </w:p>
          <w:p w14:paraId="7B199467" w14:textId="6E4D2D02"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for b in </w:t>
            </w:r>
            <w:r>
              <w:rPr>
                <w:rFonts w:ascii="Times New Roman" w:hAnsi="Times New Roman"/>
                <w:sz w:val="21"/>
                <w:szCs w:val="21"/>
              </w:rPr>
              <w:t>var.gss.gss</w:t>
            </w:r>
            <w:r w:rsidRPr="00C93B49">
              <w:rPr>
                <w:rFonts w:ascii="Times New Roman" w:hAnsi="Times New Roman"/>
                <w:sz w:val="21"/>
                <w:szCs w:val="21"/>
              </w:rPr>
              <w:t>.evi_sum.evi_split.Predictive%}</w:t>
            </w:r>
          </w:p>
          <w:p w14:paraId="1F5F2F20" w14:textId="77777777"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hint="eastAsia"/>
                <w:sz w:val="21"/>
                <w:szCs w:val="21"/>
              </w:rPr>
              <w:t>{{b.regimen_name}}</w:t>
            </w:r>
            <w:r w:rsidRPr="00C93B49">
              <w:rPr>
                <w:rFonts w:ascii="Times New Roman" w:hAnsi="Times New Roman" w:hint="eastAsia"/>
                <w:sz w:val="21"/>
                <w:szCs w:val="21"/>
              </w:rPr>
              <w:t>（</w:t>
            </w:r>
            <w:r w:rsidRPr="00C93B49">
              <w:rPr>
                <w:rFonts w:ascii="Times New Roman" w:hAnsi="Times New Roman" w:hint="eastAsia"/>
                <w:sz w:val="21"/>
                <w:szCs w:val="21"/>
              </w:rPr>
              <w:t>{{b.clinical_significance_cn}}</w:t>
            </w:r>
            <w:r w:rsidRPr="00C93B49">
              <w:rPr>
                <w:rFonts w:ascii="Times New Roman" w:hAnsi="Times New Roman" w:hint="eastAsia"/>
                <w:sz w:val="21"/>
                <w:szCs w:val="21"/>
              </w:rPr>
              <w:t>，</w:t>
            </w:r>
            <w:r w:rsidRPr="00C93B49">
              <w:rPr>
                <w:rFonts w:ascii="Times New Roman" w:hAnsi="Times New Roman" w:hint="eastAsia"/>
                <w:sz w:val="21"/>
                <w:szCs w:val="21"/>
              </w:rPr>
              <w:t>{{b.evi_conclusion_simple}}</w:t>
            </w:r>
            <w:r w:rsidRPr="00C93B49">
              <w:rPr>
                <w:rFonts w:ascii="Times New Roman" w:hAnsi="Times New Roman" w:hint="eastAsia"/>
                <w:sz w:val="21"/>
                <w:szCs w:val="21"/>
              </w:rPr>
              <w:t>级）</w:t>
            </w:r>
          </w:p>
          <w:p w14:paraId="219FB445" w14:textId="21C49320"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{%p endfor%}</w:t>
            </w:r>
          </w:p>
          <w:p w14:paraId="0D4CED99" w14:textId="798BFE33" w:rsid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AA3F67F" w14:textId="4F34254D" w:rsidR="00C93B49" w:rsidRP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0CC3215E" w14:textId="77777777"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{%p endif%}</w:t>
            </w:r>
          </w:p>
          <w:p w14:paraId="60012E2B" w14:textId="77777777" w:rsidR="00293C27" w:rsidRDefault="00293C27" w:rsidP="00C93B49">
            <w:pPr>
              <w:tabs>
                <w:tab w:val="left" w:pos="3495"/>
              </w:tabs>
              <w:spacing w:after="0" w:line="240" w:lineRule="auto"/>
              <w:jc w:val="left"/>
              <w:rPr>
                <w:rFonts w:ascii="Times New Roman" w:hAnsi="Times New Roman"/>
                <w:sz w:val="21"/>
                <w:szCs w:val="21"/>
              </w:rPr>
            </w:pPr>
            <w:r w:rsidRPr="00C87633">
              <w:rPr>
                <w:rFonts w:ascii="Times New Roman" w:hAnsi="Times New Roman" w:hint="eastAsia"/>
                <w:sz w:val="21"/>
                <w:szCs w:val="21"/>
                <w:highlight w:val="green"/>
              </w:rPr>
              <w:t>{</w:t>
            </w:r>
            <w:r w:rsidRPr="00C87633">
              <w:rPr>
                <w:rFonts w:ascii="Times New Roman" w:hAnsi="Times New Roman"/>
                <w:sz w:val="21"/>
                <w:szCs w:val="21"/>
                <w:highlight w:val="green"/>
              </w:rPr>
              <w:t>%p else%}</w:t>
            </w:r>
          </w:p>
          <w:p w14:paraId="3AF3F360" w14:textId="77777777" w:rsidR="00293C27" w:rsidRDefault="00293C27"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1F2BDDF5" w14:textId="2003C817" w:rsidR="00293C27" w:rsidRPr="00AA554A" w:rsidRDefault="00293C27" w:rsidP="00C93B49">
            <w:pPr>
              <w:tabs>
                <w:tab w:val="left" w:pos="3495"/>
              </w:tabs>
              <w:spacing w:after="0" w:line="240" w:lineRule="auto"/>
              <w:jc w:val="left"/>
              <w:rPr>
                <w:rFonts w:ascii="Times New Roman" w:hAnsi="Times New Roman"/>
                <w:b/>
                <w:bCs/>
                <w:sz w:val="24"/>
                <w:szCs w:val="24"/>
              </w:rPr>
            </w:pPr>
            <w:r w:rsidRPr="00C87633">
              <w:rPr>
                <w:rFonts w:ascii="Times New Roman" w:hAnsi="Times New Roman" w:hint="eastAsia"/>
                <w:sz w:val="21"/>
                <w:szCs w:val="21"/>
                <w:highlight w:val="green"/>
              </w:rPr>
              <w:t>{</w:t>
            </w:r>
            <w:r w:rsidRPr="00C87633">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if var.gss.BRCA1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var.gss.BRCA1%}</w:t>
            </w:r>
          </w:p>
          <w:p w14:paraId="19974F90" w14:textId="345FFE70" w:rsid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var.gss.BRCA1%}</w:t>
            </w:r>
          </w:p>
          <w:p w14:paraId="61B0D950" w14:textId="00C3B05F" w:rsidR="007317F1" w:rsidRPr="00640738" w:rsidRDefault="007317F1" w:rsidP="00640738">
            <w:pPr>
              <w:spacing w:after="0" w:line="240" w:lineRule="auto"/>
              <w:jc w:val="center"/>
              <w:rPr>
                <w:rFonts w:ascii="Times New Roman" w:hAnsi="Times New Roman"/>
                <w:bCs/>
                <w:sz w:val="21"/>
                <w:szCs w:val="21"/>
              </w:rPr>
            </w:pPr>
            <w:r w:rsidRPr="007317F1">
              <w:rPr>
                <w:rFonts w:ascii="Times New Roman" w:hAnsi="Times New Roman"/>
                <w:bCs/>
                <w:sz w:val="21"/>
                <w:szCs w:val="21"/>
                <w:highlight w:val="green"/>
              </w:rPr>
              <w:t>{%p if a.bio_category == ”Snvindel”%}</w:t>
            </w:r>
          </w:p>
          <w:p w14:paraId="5CD4166F" w14:textId="6E51E215" w:rsid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1D3ED613"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highlight w:val="green"/>
              </w:rPr>
              <w:t>{%p elif a.bio_category == ”PHd”%}</w:t>
            </w:r>
          </w:p>
          <w:p w14:paraId="0EA76BA6"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rPr>
              <w:t>{%p if a.type == “HomoDel”%}</w:t>
            </w:r>
          </w:p>
          <w:p w14:paraId="47D9837D"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hint="eastAsia"/>
                <w:bCs/>
                <w:sz w:val="21"/>
                <w:szCs w:val="21"/>
              </w:rPr>
              <w:t>纯合缺失</w:t>
            </w:r>
            <w:r w:rsidRPr="007317F1">
              <w:rPr>
                <w:rFonts w:ascii="Times New Roman" w:hAnsi="Times New Roman" w:hint="eastAsia"/>
                <w:bCs/>
                <w:sz w:val="21"/>
                <w:szCs w:val="21"/>
              </w:rPr>
              <w:t xml:space="preserve"> {{a.region}}</w:t>
            </w:r>
          </w:p>
          <w:p w14:paraId="7E96377C"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rPr>
              <w:t>{%p elif a.type == “HeteDel”%}</w:t>
            </w:r>
          </w:p>
          <w:p w14:paraId="63DB9185"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hint="eastAsia"/>
                <w:bCs/>
                <w:sz w:val="21"/>
                <w:szCs w:val="21"/>
              </w:rPr>
              <w:t>杂合缺失</w:t>
            </w:r>
            <w:r w:rsidRPr="007317F1">
              <w:rPr>
                <w:rFonts w:ascii="Times New Roman" w:hAnsi="Times New Roman" w:hint="eastAsia"/>
                <w:bCs/>
                <w:sz w:val="21"/>
                <w:szCs w:val="21"/>
              </w:rPr>
              <w:t xml:space="preserve"> {{a.region}}</w:t>
            </w:r>
          </w:p>
          <w:p w14:paraId="796A96B8"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rPr>
              <w:t>{%p else%}</w:t>
            </w:r>
          </w:p>
          <w:p w14:paraId="09251745"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hint="eastAsia"/>
                <w:bCs/>
                <w:sz w:val="21"/>
                <w:szCs w:val="21"/>
              </w:rPr>
              <w:t>未知变异类型！</w:t>
            </w:r>
            <w:r w:rsidRPr="007317F1">
              <w:rPr>
                <w:rFonts w:ascii="Times New Roman" w:hAnsi="Times New Roman" w:hint="eastAsia"/>
                <w:bCs/>
                <w:sz w:val="21"/>
                <w:szCs w:val="21"/>
              </w:rPr>
              <w:t>{{a.region}}</w:t>
            </w:r>
          </w:p>
          <w:p w14:paraId="6EFA6072"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rPr>
              <w:t>{%p endif%}</w:t>
            </w:r>
          </w:p>
          <w:p w14:paraId="565B3AF6" w14:textId="1652DFF7" w:rsidR="007317F1" w:rsidRPr="00640738"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highlight w:val="green"/>
              </w:rPr>
              <w:t>{%p 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var.gss.BRCA2%}</w:t>
            </w:r>
          </w:p>
          <w:p w14:paraId="29478A09" w14:textId="77777777" w:rsidR="007317F1" w:rsidRPr="00640738"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highlight w:val="green"/>
              </w:rPr>
              <w:t>{%p if a.bio_category == ”Snvindel”%}</w:t>
            </w:r>
          </w:p>
          <w:p w14:paraId="38874466" w14:textId="77777777" w:rsidR="007317F1" w:rsidRDefault="007317F1" w:rsidP="007317F1">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3857E1AF"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highlight w:val="green"/>
              </w:rPr>
              <w:t>{%p elif a.bio_category == ”PHd”%}</w:t>
            </w:r>
          </w:p>
          <w:p w14:paraId="1E79CE3E"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rPr>
              <w:t>{%p if a.type == “HomoDel”%}</w:t>
            </w:r>
          </w:p>
          <w:p w14:paraId="41E9E7EE"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hint="eastAsia"/>
                <w:bCs/>
                <w:sz w:val="21"/>
                <w:szCs w:val="21"/>
              </w:rPr>
              <w:t>纯合缺失</w:t>
            </w:r>
            <w:r w:rsidRPr="007317F1">
              <w:rPr>
                <w:rFonts w:ascii="Times New Roman" w:hAnsi="Times New Roman" w:hint="eastAsia"/>
                <w:bCs/>
                <w:sz w:val="21"/>
                <w:szCs w:val="21"/>
              </w:rPr>
              <w:t xml:space="preserve"> {{a.region}}</w:t>
            </w:r>
          </w:p>
          <w:p w14:paraId="45737345"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rPr>
              <w:t>{%p elif a.type == “HeteDel”%}</w:t>
            </w:r>
          </w:p>
          <w:p w14:paraId="791A07C9"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hint="eastAsia"/>
                <w:bCs/>
                <w:sz w:val="21"/>
                <w:szCs w:val="21"/>
              </w:rPr>
              <w:t>杂合缺失</w:t>
            </w:r>
            <w:r w:rsidRPr="007317F1">
              <w:rPr>
                <w:rFonts w:ascii="Times New Roman" w:hAnsi="Times New Roman" w:hint="eastAsia"/>
                <w:bCs/>
                <w:sz w:val="21"/>
                <w:szCs w:val="21"/>
              </w:rPr>
              <w:t xml:space="preserve"> {{a.region}}</w:t>
            </w:r>
          </w:p>
          <w:p w14:paraId="76A9B588"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rPr>
              <w:t>{%p else%}</w:t>
            </w:r>
          </w:p>
          <w:p w14:paraId="67A62B00"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hint="eastAsia"/>
                <w:bCs/>
                <w:sz w:val="21"/>
                <w:szCs w:val="21"/>
              </w:rPr>
              <w:t>未知变异类型！</w:t>
            </w:r>
            <w:r w:rsidRPr="007317F1">
              <w:rPr>
                <w:rFonts w:ascii="Times New Roman" w:hAnsi="Times New Roman" w:hint="eastAsia"/>
                <w:bCs/>
                <w:sz w:val="21"/>
                <w:szCs w:val="21"/>
              </w:rPr>
              <w:t>{{a.region}}</w:t>
            </w:r>
          </w:p>
          <w:p w14:paraId="6CCC7DEF" w14:textId="77777777" w:rsidR="007317F1" w:rsidRPr="007317F1"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rPr>
              <w:t>{%p endif%}</w:t>
            </w:r>
          </w:p>
          <w:p w14:paraId="7C0818FB" w14:textId="77777777" w:rsidR="007317F1" w:rsidRPr="00640738" w:rsidRDefault="007317F1" w:rsidP="007317F1">
            <w:pPr>
              <w:spacing w:after="0" w:line="240" w:lineRule="auto"/>
              <w:jc w:val="center"/>
              <w:rPr>
                <w:rFonts w:ascii="Times New Roman" w:hAnsi="Times New Roman"/>
                <w:bCs/>
                <w:sz w:val="21"/>
                <w:szCs w:val="21"/>
              </w:rPr>
            </w:pPr>
            <w:r w:rsidRPr="007317F1">
              <w:rPr>
                <w:rFonts w:ascii="Times New Roman" w:hAnsi="Times New Roman"/>
                <w:bCs/>
                <w:sz w:val="21"/>
                <w:szCs w:val="21"/>
                <w:highlight w:val="green"/>
              </w:rPr>
              <w:t>{%p 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{{tmb.TMB_value}}</w:t>
            </w:r>
            <w:r w:rsidR="008F7CB4" w:rsidRPr="007908EE">
              <w:rPr>
                <w:rFonts w:ascii="Times New Roman" w:hAnsi="Times New Roman" w:hint="eastAsia"/>
                <w:color w:val="000000" w:themeColor="text1"/>
                <w:sz w:val="21"/>
                <w:szCs w:val="21"/>
              </w:rPr>
              <w:t>个突变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{%if tmb.var_id==</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TMB-L</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if msi.var_id == “MSI-H”%}</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11F4D9E8"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w:t>
            </w:r>
            <w:r w:rsidR="007317F1" w:rsidRPr="007317F1">
              <w:rPr>
                <w:rFonts w:ascii="Times New Roman" w:hAnsi="Times New Roman"/>
                <w:color w:val="000000" w:themeColor="text1"/>
                <w:sz w:val="21"/>
                <w:szCs w:val="21"/>
              </w:rPr>
              <w:t>hd_io_p_summary</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1842D63" w14:textId="43398F1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w:t>
            </w:r>
            <w:r w:rsidR="007317F1" w:rsidRPr="007317F1">
              <w:rPr>
                <w:rFonts w:ascii="Times New Roman" w:hAnsi="Times New Roman"/>
                <w:color w:val="000000" w:themeColor="text1"/>
                <w:sz w:val="21"/>
                <w:szCs w:val="21"/>
              </w:rPr>
              <w:t>hd_io_p_summary</w:t>
            </w:r>
            <w:r w:rsidRPr="00B353DF">
              <w:rPr>
                <w:rFonts w:ascii="Times New Roman" w:hAnsi="Times New Roman"/>
                <w:color w:val="000000" w:themeColor="text1"/>
                <w:sz w:val="21"/>
                <w:szCs w:val="21"/>
              </w:rPr>
              <w:t>|replace(", ", "&lt;w:br/&gt;")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69F90DCA"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w:t>
            </w:r>
            <w:r w:rsidR="007317F1" w:rsidRPr="007317F1">
              <w:rPr>
                <w:rFonts w:ascii="Times New Roman" w:hAnsi="Times New Roman"/>
                <w:color w:val="000000" w:themeColor="text1"/>
                <w:sz w:val="21"/>
                <w:szCs w:val="21"/>
              </w:rPr>
              <w:t>hd_io_n_summary</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9CA32EB" w14:textId="31723732"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w:t>
            </w:r>
            <w:r w:rsidR="007317F1" w:rsidRPr="007317F1">
              <w:rPr>
                <w:rFonts w:ascii="Times New Roman" w:hAnsi="Times New Roman"/>
                <w:color w:val="000000" w:themeColor="text1"/>
                <w:sz w:val="21"/>
                <w:szCs w:val="21"/>
              </w:rPr>
              <w:t>hd_io_n_summary</w:t>
            </w:r>
            <w:r w:rsidRPr="00B353DF">
              <w:rPr>
                <w:rFonts w:ascii="Times New Roman" w:hAnsi="Times New Roman"/>
                <w:color w:val="000000" w:themeColor="text1"/>
                <w:sz w:val="21"/>
                <w:szCs w:val="21"/>
              </w:rPr>
              <w:t>|replace(", ", "&lt;w:br/&gt;")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3DC49612" w14:textId="6C64F4C2" w:rsidR="00C90034" w:rsidRPr="007908EE" w:rsidRDefault="00C90034">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938B7" w:rsidRPr="007908EE" w14:paraId="453403D5" w14:textId="5C083B4F" w:rsidTr="00B10A6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0EF0C14B" w14:textId="4D2693FD" w:rsidR="008938B7" w:rsidRPr="007908EE" w:rsidRDefault="008938B7" w:rsidP="000E75B5">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8938B7" w:rsidRPr="007908EE" w14:paraId="52C4EB20" w14:textId="14FF6125" w:rsidTr="00B10A6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7783D4F2" w14:textId="77D74775"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178D4E90" w14:textId="7D0C6211"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30BAD86" w14:textId="304B8106"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120CC4E6" w14:textId="5ED2DFDD"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0EEA6F85" w14:textId="50F9AA19"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10A60" w:rsidRPr="007908EE" w14:paraId="33FBCBE3" w14:textId="4FFA595E" w:rsidTr="00F26F1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2E9F229" w14:textId="61690942" w:rsidR="00B10A60" w:rsidRPr="007908EE" w:rsidRDefault="00B10A60" w:rsidP="00BA5A00">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{%tr for a in var.ec_type.POLE_level12_withECtype + [msi] + var.ec_type.TP53_level12_withECtype%}</w:t>
            </w:r>
          </w:p>
        </w:tc>
      </w:tr>
      <w:tr w:rsidR="00B10A60" w:rsidRPr="007908EE" w14:paraId="3F40D34B" w14:textId="77777777" w:rsidTr="00B10A6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0BC8512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1EDE63CB"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4A72AA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C1D1713" w14:textId="77777777" w:rsidR="00B10A60" w:rsidRPr="00B10A60" w:rsidRDefault="00B10A60" w:rsidP="00B10A60">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21164A48" w14:textId="730B00C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79B50A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if a.var_id==”MSI-H”%}</w:t>
            </w:r>
          </w:p>
          <w:p w14:paraId="316539DF" w14:textId="7229EC2C"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369FE33"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6449AA5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7919A8B1"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86998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3610CB3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D514424" w14:textId="613548D0" w:rsid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5437405C" w14:textId="48AB550D" w:rsidR="00186FD8" w:rsidRDefault="00186FD8" w:rsidP="00B10A60">
            <w:pPr>
              <w:spacing w:after="0" w:line="240" w:lineRule="auto"/>
              <w:jc w:val="center"/>
              <w:rPr>
                <w:rFonts w:ascii="Times New Roman" w:hAnsi="Times New Roman"/>
                <w:sz w:val="21"/>
                <w:szCs w:val="21"/>
              </w:rPr>
            </w:pPr>
            <w:r w:rsidRPr="00186FD8">
              <w:rPr>
                <w:rFonts w:ascii="Times New Roman" w:hAnsi="Times New Roman"/>
                <w:sz w:val="21"/>
                <w:szCs w:val="21"/>
                <w:highlight w:val="green"/>
              </w:rPr>
              <w:t>{%p if a.bio_category == ”Snvindel”%}</w:t>
            </w:r>
          </w:p>
          <w:p w14:paraId="72805DEA" w14:textId="6FEABC3F" w:rsidR="00B10A60" w:rsidRDefault="00B10A60" w:rsidP="00B10A6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6E3ED1A1" w14:textId="77777777" w:rsidR="00186FD8" w:rsidRPr="00186FD8" w:rsidRDefault="00186FD8" w:rsidP="00186FD8">
            <w:pPr>
              <w:spacing w:after="0" w:line="240" w:lineRule="auto"/>
              <w:jc w:val="center"/>
              <w:rPr>
                <w:rFonts w:ascii="Times New Roman" w:hAnsi="Times New Roman"/>
                <w:sz w:val="21"/>
                <w:szCs w:val="21"/>
              </w:rPr>
            </w:pPr>
            <w:r w:rsidRPr="00186FD8">
              <w:rPr>
                <w:rFonts w:ascii="Times New Roman" w:hAnsi="Times New Roman"/>
                <w:sz w:val="21"/>
                <w:szCs w:val="21"/>
                <w:highlight w:val="green"/>
              </w:rPr>
              <w:t>{%p elif a.bio_category == ”PHd”%}</w:t>
            </w:r>
          </w:p>
          <w:p w14:paraId="7AFCFE54" w14:textId="77777777" w:rsidR="00186FD8" w:rsidRPr="00186FD8" w:rsidRDefault="00186FD8" w:rsidP="00186FD8">
            <w:pPr>
              <w:spacing w:after="0" w:line="240" w:lineRule="auto"/>
              <w:jc w:val="center"/>
              <w:rPr>
                <w:rFonts w:ascii="Times New Roman" w:hAnsi="Times New Roman"/>
                <w:sz w:val="21"/>
                <w:szCs w:val="21"/>
              </w:rPr>
            </w:pPr>
            <w:r w:rsidRPr="00186FD8">
              <w:rPr>
                <w:rFonts w:ascii="Times New Roman" w:hAnsi="Times New Roman"/>
                <w:sz w:val="21"/>
                <w:szCs w:val="21"/>
              </w:rPr>
              <w:t>{%p if a.type == “HomoDel”%}</w:t>
            </w:r>
          </w:p>
          <w:p w14:paraId="56B5CBA2" w14:textId="77777777" w:rsidR="00186FD8" w:rsidRPr="00186FD8" w:rsidRDefault="00186FD8" w:rsidP="00186FD8">
            <w:pPr>
              <w:spacing w:after="0" w:line="240" w:lineRule="auto"/>
              <w:jc w:val="center"/>
              <w:rPr>
                <w:rFonts w:ascii="Times New Roman" w:hAnsi="Times New Roman"/>
                <w:sz w:val="21"/>
                <w:szCs w:val="21"/>
              </w:rPr>
            </w:pPr>
            <w:r w:rsidRPr="00186FD8">
              <w:rPr>
                <w:rFonts w:ascii="Times New Roman" w:hAnsi="Times New Roman" w:hint="eastAsia"/>
                <w:sz w:val="21"/>
                <w:szCs w:val="21"/>
              </w:rPr>
              <w:t>纯合缺失</w:t>
            </w:r>
            <w:r w:rsidRPr="00186FD8">
              <w:rPr>
                <w:rFonts w:ascii="Times New Roman" w:hAnsi="Times New Roman" w:hint="eastAsia"/>
                <w:sz w:val="21"/>
                <w:szCs w:val="21"/>
              </w:rPr>
              <w:t xml:space="preserve"> {{a.region}}</w:t>
            </w:r>
          </w:p>
          <w:p w14:paraId="1751EE14" w14:textId="77777777" w:rsidR="00186FD8" w:rsidRPr="00186FD8" w:rsidRDefault="00186FD8" w:rsidP="00186FD8">
            <w:pPr>
              <w:spacing w:after="0" w:line="240" w:lineRule="auto"/>
              <w:jc w:val="center"/>
              <w:rPr>
                <w:rFonts w:ascii="Times New Roman" w:hAnsi="Times New Roman"/>
                <w:sz w:val="21"/>
                <w:szCs w:val="21"/>
              </w:rPr>
            </w:pPr>
            <w:r w:rsidRPr="00186FD8">
              <w:rPr>
                <w:rFonts w:ascii="Times New Roman" w:hAnsi="Times New Roman"/>
                <w:sz w:val="21"/>
                <w:szCs w:val="21"/>
              </w:rPr>
              <w:t>{%p elif a.type == “HeteDel”%}</w:t>
            </w:r>
          </w:p>
          <w:p w14:paraId="3D274224" w14:textId="77777777" w:rsidR="00186FD8" w:rsidRPr="00186FD8" w:rsidRDefault="00186FD8" w:rsidP="00186FD8">
            <w:pPr>
              <w:spacing w:after="0" w:line="240" w:lineRule="auto"/>
              <w:jc w:val="center"/>
              <w:rPr>
                <w:rFonts w:ascii="Times New Roman" w:hAnsi="Times New Roman"/>
                <w:sz w:val="21"/>
                <w:szCs w:val="21"/>
              </w:rPr>
            </w:pPr>
            <w:r w:rsidRPr="00186FD8">
              <w:rPr>
                <w:rFonts w:ascii="Times New Roman" w:hAnsi="Times New Roman" w:hint="eastAsia"/>
                <w:sz w:val="21"/>
                <w:szCs w:val="21"/>
              </w:rPr>
              <w:t>杂合缺失</w:t>
            </w:r>
            <w:r w:rsidRPr="00186FD8">
              <w:rPr>
                <w:rFonts w:ascii="Times New Roman" w:hAnsi="Times New Roman" w:hint="eastAsia"/>
                <w:sz w:val="21"/>
                <w:szCs w:val="21"/>
              </w:rPr>
              <w:t xml:space="preserve"> {{a.region}}</w:t>
            </w:r>
          </w:p>
          <w:p w14:paraId="262146DB" w14:textId="77777777" w:rsidR="00186FD8" w:rsidRPr="00186FD8" w:rsidRDefault="00186FD8" w:rsidP="00186FD8">
            <w:pPr>
              <w:spacing w:after="0" w:line="240" w:lineRule="auto"/>
              <w:jc w:val="center"/>
              <w:rPr>
                <w:rFonts w:ascii="Times New Roman" w:hAnsi="Times New Roman"/>
                <w:sz w:val="21"/>
                <w:szCs w:val="21"/>
              </w:rPr>
            </w:pPr>
            <w:r w:rsidRPr="00186FD8">
              <w:rPr>
                <w:rFonts w:ascii="Times New Roman" w:hAnsi="Times New Roman"/>
                <w:sz w:val="21"/>
                <w:szCs w:val="21"/>
              </w:rPr>
              <w:t>{%p else%}</w:t>
            </w:r>
          </w:p>
          <w:p w14:paraId="65A808FD" w14:textId="77777777" w:rsidR="00186FD8" w:rsidRPr="00186FD8" w:rsidRDefault="00186FD8" w:rsidP="00186FD8">
            <w:pPr>
              <w:spacing w:after="0" w:line="240" w:lineRule="auto"/>
              <w:jc w:val="center"/>
              <w:rPr>
                <w:rFonts w:ascii="Times New Roman" w:hAnsi="Times New Roman"/>
                <w:sz w:val="21"/>
                <w:szCs w:val="21"/>
              </w:rPr>
            </w:pPr>
            <w:r w:rsidRPr="00186FD8">
              <w:rPr>
                <w:rFonts w:ascii="Times New Roman" w:hAnsi="Times New Roman" w:hint="eastAsia"/>
                <w:sz w:val="21"/>
                <w:szCs w:val="21"/>
              </w:rPr>
              <w:t>未知变异类型！</w:t>
            </w:r>
            <w:r w:rsidRPr="00186FD8">
              <w:rPr>
                <w:rFonts w:ascii="Times New Roman" w:hAnsi="Times New Roman" w:hint="eastAsia"/>
                <w:sz w:val="21"/>
                <w:szCs w:val="21"/>
              </w:rPr>
              <w:t>{{a.region}}</w:t>
            </w:r>
          </w:p>
          <w:p w14:paraId="7A6DAC0C" w14:textId="77777777" w:rsidR="00186FD8" w:rsidRPr="00186FD8" w:rsidRDefault="00186FD8" w:rsidP="00186FD8">
            <w:pPr>
              <w:spacing w:after="0" w:line="240" w:lineRule="auto"/>
              <w:jc w:val="center"/>
              <w:rPr>
                <w:rFonts w:ascii="Times New Roman" w:hAnsi="Times New Roman"/>
                <w:sz w:val="21"/>
                <w:szCs w:val="21"/>
              </w:rPr>
            </w:pPr>
            <w:r w:rsidRPr="00186FD8">
              <w:rPr>
                <w:rFonts w:ascii="Times New Roman" w:hAnsi="Times New Roman"/>
                <w:sz w:val="21"/>
                <w:szCs w:val="21"/>
              </w:rPr>
              <w:t>{%p endif%}</w:t>
            </w:r>
          </w:p>
          <w:p w14:paraId="1B44A5A4" w14:textId="5C6E35E7" w:rsidR="00186FD8" w:rsidRPr="00B10A60" w:rsidRDefault="00186FD8" w:rsidP="00186FD8">
            <w:pPr>
              <w:spacing w:after="0" w:line="240" w:lineRule="auto"/>
              <w:jc w:val="center"/>
              <w:rPr>
                <w:rFonts w:ascii="Times New Roman" w:hAnsi="Times New Roman"/>
                <w:sz w:val="21"/>
                <w:szCs w:val="21"/>
              </w:rPr>
            </w:pPr>
            <w:r w:rsidRPr="00186FD8">
              <w:rPr>
                <w:rFonts w:ascii="Times New Roman" w:hAnsi="Times New Roman"/>
                <w:sz w:val="21"/>
                <w:szCs w:val="21"/>
                <w:highlight w:val="green"/>
              </w:rPr>
              <w:t>{%p endif%}</w:t>
            </w:r>
          </w:p>
          <w:p w14:paraId="04E1C03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F2C8000" w14:textId="63989589" w:rsidR="00B10A60" w:rsidRPr="007908EE"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1801E641"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if a.var_id==”MSI-H”%}</w:t>
            </w:r>
          </w:p>
          <w:p w14:paraId="1BEB159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4A740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a.var_id==”MSS”%}</w:t>
            </w:r>
          </w:p>
          <w:p w14:paraId="3F57E82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A712BE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2AD342C"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59B769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C4CCFD4" w14:textId="0307F7B6" w:rsid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0697D5A" w14:textId="77777777" w:rsidR="00186FD8" w:rsidRDefault="00186FD8" w:rsidP="00186FD8">
            <w:pPr>
              <w:spacing w:after="0" w:line="240" w:lineRule="auto"/>
              <w:jc w:val="center"/>
              <w:rPr>
                <w:rFonts w:ascii="Times New Roman" w:hAnsi="Times New Roman"/>
                <w:sz w:val="21"/>
                <w:szCs w:val="21"/>
              </w:rPr>
            </w:pPr>
            <w:r w:rsidRPr="00186FD8">
              <w:rPr>
                <w:rFonts w:ascii="Times New Roman" w:hAnsi="Times New Roman"/>
                <w:sz w:val="21"/>
                <w:szCs w:val="21"/>
                <w:highlight w:val="green"/>
              </w:rPr>
              <w:t>{%p if a.bio_category == ”Snvindel”%}</w:t>
            </w:r>
          </w:p>
          <w:p w14:paraId="59CDD839" w14:textId="46BD580C" w:rsid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17F7C459" w14:textId="77777777" w:rsidR="00186FD8" w:rsidRPr="00186FD8" w:rsidRDefault="00186FD8" w:rsidP="00186FD8">
            <w:pPr>
              <w:spacing w:after="0" w:line="240" w:lineRule="auto"/>
              <w:jc w:val="center"/>
              <w:rPr>
                <w:rFonts w:ascii="Times New Roman" w:hAnsi="Times New Roman"/>
                <w:sz w:val="21"/>
                <w:szCs w:val="21"/>
              </w:rPr>
            </w:pPr>
            <w:r w:rsidRPr="00186FD8">
              <w:rPr>
                <w:rFonts w:ascii="Times New Roman" w:hAnsi="Times New Roman"/>
                <w:sz w:val="21"/>
                <w:szCs w:val="21"/>
                <w:highlight w:val="green"/>
              </w:rPr>
              <w:t>{%p elif a.bio_category == ”PHd”%}</w:t>
            </w:r>
          </w:p>
          <w:p w14:paraId="68E7997A" w14:textId="7C5DFB16" w:rsidR="00186FD8" w:rsidRDefault="00186FD8" w:rsidP="005853A7">
            <w:pPr>
              <w:spacing w:after="0" w:line="240" w:lineRule="auto"/>
              <w:jc w:val="center"/>
              <w:rPr>
                <w:rFonts w:ascii="Times New Roman" w:hAnsi="Times New Roman"/>
                <w:sz w:val="21"/>
                <w:szCs w:val="21"/>
              </w:rPr>
            </w:pPr>
            <w:r>
              <w:rPr>
                <w:rFonts w:ascii="Times New Roman" w:hAnsi="Times New Roman"/>
                <w:sz w:val="21"/>
                <w:szCs w:val="21"/>
              </w:rPr>
              <w:t>-</w:t>
            </w:r>
          </w:p>
          <w:p w14:paraId="255EA192" w14:textId="77777777" w:rsidR="00186FD8" w:rsidRPr="00B10A60" w:rsidRDefault="00186FD8" w:rsidP="00186FD8">
            <w:pPr>
              <w:spacing w:after="0" w:line="240" w:lineRule="auto"/>
              <w:jc w:val="center"/>
              <w:rPr>
                <w:rFonts w:ascii="Times New Roman" w:hAnsi="Times New Roman"/>
                <w:sz w:val="21"/>
                <w:szCs w:val="21"/>
              </w:rPr>
            </w:pPr>
            <w:r w:rsidRPr="00186FD8">
              <w:rPr>
                <w:rFonts w:ascii="Times New Roman" w:hAnsi="Times New Roman"/>
                <w:sz w:val="21"/>
                <w:szCs w:val="21"/>
                <w:highlight w:val="green"/>
              </w:rPr>
              <w:t>{%p endif%}</w:t>
            </w:r>
          </w:p>
          <w:p w14:paraId="48ECE53D"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193763A8" w14:textId="43232988"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2C30A349"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if var.ec_type.var_id == “POLE-ultramutated type EC”%}</w:t>
            </w:r>
          </w:p>
          <w:p w14:paraId="60F4E423"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2DE0EA8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“MSI-H type EC”%}</w:t>
            </w:r>
          </w:p>
          <w:p w14:paraId="289238C0"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0C97F35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3C5E54E6" w14:textId="263F708D"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sidR="00B12D97">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09EBD9A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380A2DF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7CF6EDFB" w14:textId="79933DF0"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146FA9F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if “Poor” in var.ec_type.clinical_significance%}</w:t>
            </w:r>
          </w:p>
          <w:p w14:paraId="1AD8CCAA"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0A305E5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“Better” in var.ec_type.clinical_significance%}</w:t>
            </w:r>
          </w:p>
          <w:p w14:paraId="7CA0EFFF"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4523FE26"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0D9E30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2814C11A" w14:textId="11E75A9D"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5853A7" w:rsidRPr="007908EE" w14:paraId="0D3F18A1" w14:textId="1089E864" w:rsidTr="00427EC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4AAF327" w14:textId="3664218D" w:rsidR="005853A7" w:rsidRPr="007908EE" w:rsidRDefault="005853A7" w:rsidP="00B10A6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4232BC46" w14:textId="780EAD76" w:rsidR="008938B7" w:rsidRDefault="008938B7">
      <w:pPr>
        <w:autoSpaceDE w:val="0"/>
        <w:autoSpaceDN w:val="0"/>
        <w:adjustRightInd w:val="0"/>
        <w:spacing w:after="0" w:line="240" w:lineRule="auto"/>
        <w:rPr>
          <w:rFonts w:ascii="Times New Roman" w:hAnsi="Times New Roman"/>
          <w:sz w:val="16"/>
          <w:szCs w:val="16"/>
        </w:rPr>
      </w:pPr>
    </w:p>
    <w:p w14:paraId="662172CA" w14:textId="10D5D6DB" w:rsidR="00C90034" w:rsidRPr="007908EE" w:rsidRDefault="00C90034">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lastRenderedPageBreak/>
              <w:t>{%p endfor%}</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lastRenderedPageBreak/>
              <w:t>{{a.evi_level}}</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%if var.gss.gss.var_id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阳性癌症患者的治疗；其中，奥拉帕利联合贝伐珠单抗（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）获批用于卵巢癌、输卵管癌或原发性腹膜癌患者的治疗。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006E4376" w:rsidRPr="006E4376">
              <w:rPr>
                <w:rFonts w:ascii="Times New Roman" w:hAnsi="Times New Roman"/>
                <w:b/>
                <w:bCs/>
                <w:sz w:val="21"/>
                <w:szCs w:val="21"/>
              </w:rPr>
              <w:t>{% if var.ec_type.var_id == “POLE-ultramutated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elif var.ec_type.var_id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elif var.ec_type.var_id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elif var.ec_type.var_id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50CDE909" w14:textId="77777777" w:rsidR="00935459" w:rsidRPr="00935459" w:rsidRDefault="00935459" w:rsidP="00935459">
            <w:pPr>
              <w:autoSpaceDE w:val="0"/>
              <w:autoSpaceDN w:val="0"/>
              <w:adjustRightInd w:val="0"/>
              <w:spacing w:after="0" w:line="240" w:lineRule="auto"/>
              <w:ind w:firstLineChars="200" w:firstLine="420"/>
              <w:jc w:val="left"/>
              <w:rPr>
                <w:rFonts w:ascii="Times New Roman" w:hAnsi="Times New Roman"/>
                <w:sz w:val="21"/>
                <w:szCs w:val="21"/>
              </w:rPr>
            </w:pPr>
            <w:r w:rsidRPr="00935459">
              <w:rPr>
                <w:rFonts w:ascii="Times New Roman" w:hAnsi="Times New Roman"/>
                <w:sz w:val="21"/>
                <w:szCs w:val="21"/>
              </w:rPr>
              <w:t>{{var.ec_type.variant_desc_cn|e}}</w:t>
            </w:r>
          </w:p>
          <w:p w14:paraId="0671EF91" w14:textId="77777777" w:rsidR="00935459" w:rsidRPr="00935459" w:rsidRDefault="00935459" w:rsidP="00935459">
            <w:pPr>
              <w:autoSpaceDE w:val="0"/>
              <w:autoSpaceDN w:val="0"/>
              <w:adjustRightInd w:val="0"/>
              <w:spacing w:after="0" w:line="240" w:lineRule="auto"/>
              <w:ind w:firstLineChars="200" w:firstLine="420"/>
              <w:jc w:val="left"/>
              <w:rPr>
                <w:rFonts w:ascii="Times New Roman" w:hAnsi="Times New Roman"/>
                <w:sz w:val="21"/>
                <w:szCs w:val="21"/>
              </w:rPr>
            </w:pPr>
            <w:r w:rsidRPr="00935459">
              <w:rPr>
                <w:rFonts w:ascii="Times New Roman" w:hAnsi="Times New Roman"/>
                <w:sz w:val="21"/>
                <w:szCs w:val="21"/>
              </w:rPr>
              <w:t>{%p if var.ec_type.evi_interpretation_dia %}</w:t>
            </w:r>
          </w:p>
          <w:p w14:paraId="5C00335D" w14:textId="77777777" w:rsidR="00935459" w:rsidRPr="00935459" w:rsidRDefault="00935459" w:rsidP="00935459">
            <w:pPr>
              <w:autoSpaceDE w:val="0"/>
              <w:autoSpaceDN w:val="0"/>
              <w:adjustRightInd w:val="0"/>
              <w:spacing w:after="0" w:line="240" w:lineRule="auto"/>
              <w:ind w:firstLineChars="200" w:firstLine="420"/>
              <w:jc w:val="left"/>
              <w:rPr>
                <w:rFonts w:ascii="Times New Roman" w:hAnsi="Times New Roman"/>
                <w:sz w:val="21"/>
                <w:szCs w:val="21"/>
              </w:rPr>
            </w:pPr>
            <w:r w:rsidRPr="00935459">
              <w:rPr>
                <w:rFonts w:ascii="Times New Roman" w:hAnsi="Times New Roman"/>
                <w:sz w:val="21"/>
                <w:szCs w:val="21"/>
              </w:rPr>
              <w:t>{{ var.ec_type.evi_interpretation_dia|e }}</w:t>
            </w:r>
          </w:p>
          <w:p w14:paraId="0EBF5EA4" w14:textId="77777777" w:rsidR="00935459" w:rsidRPr="00935459" w:rsidRDefault="00935459" w:rsidP="00935459">
            <w:pPr>
              <w:autoSpaceDE w:val="0"/>
              <w:autoSpaceDN w:val="0"/>
              <w:adjustRightInd w:val="0"/>
              <w:spacing w:after="0" w:line="240" w:lineRule="auto"/>
              <w:ind w:firstLineChars="200" w:firstLine="420"/>
              <w:jc w:val="left"/>
              <w:rPr>
                <w:rFonts w:ascii="Times New Roman" w:hAnsi="Times New Roman"/>
                <w:sz w:val="21"/>
                <w:szCs w:val="21"/>
              </w:rPr>
            </w:pPr>
            <w:r w:rsidRPr="00935459">
              <w:rPr>
                <w:rFonts w:ascii="Times New Roman" w:hAnsi="Times New Roman"/>
                <w:sz w:val="21"/>
                <w:szCs w:val="21"/>
              </w:rPr>
              <w:t>{%p endif%}</w:t>
            </w:r>
          </w:p>
          <w:p w14:paraId="5E9E639D" w14:textId="77777777" w:rsidR="00935459" w:rsidRPr="00935459" w:rsidRDefault="00935459" w:rsidP="00935459">
            <w:pPr>
              <w:autoSpaceDE w:val="0"/>
              <w:autoSpaceDN w:val="0"/>
              <w:adjustRightInd w:val="0"/>
              <w:spacing w:after="0" w:line="240" w:lineRule="auto"/>
              <w:ind w:firstLineChars="200" w:firstLine="420"/>
              <w:jc w:val="left"/>
              <w:rPr>
                <w:rFonts w:ascii="Times New Roman" w:hAnsi="Times New Roman"/>
                <w:sz w:val="21"/>
                <w:szCs w:val="21"/>
              </w:rPr>
            </w:pPr>
            <w:r w:rsidRPr="00935459">
              <w:rPr>
                <w:rFonts w:ascii="Times New Roman" w:hAnsi="Times New Roman"/>
                <w:sz w:val="21"/>
                <w:szCs w:val="21"/>
              </w:rPr>
              <w:t>{%p if var.ec_type.evi_interpretation %}</w:t>
            </w:r>
          </w:p>
          <w:p w14:paraId="7D60540D" w14:textId="77777777" w:rsidR="00935459" w:rsidRPr="00935459" w:rsidRDefault="00935459" w:rsidP="00935459">
            <w:pPr>
              <w:autoSpaceDE w:val="0"/>
              <w:autoSpaceDN w:val="0"/>
              <w:adjustRightInd w:val="0"/>
              <w:spacing w:after="0" w:line="240" w:lineRule="auto"/>
              <w:ind w:firstLineChars="200" w:firstLine="420"/>
              <w:jc w:val="left"/>
              <w:rPr>
                <w:rFonts w:ascii="Times New Roman" w:hAnsi="Times New Roman"/>
                <w:sz w:val="21"/>
                <w:szCs w:val="21"/>
              </w:rPr>
            </w:pPr>
            <w:r w:rsidRPr="00935459">
              <w:rPr>
                <w:rFonts w:ascii="Times New Roman" w:hAnsi="Times New Roman"/>
                <w:sz w:val="21"/>
                <w:szCs w:val="21"/>
              </w:rPr>
              <w:t>{{var.ec_type.evi_interpretation|e}}</w:t>
            </w:r>
          </w:p>
          <w:p w14:paraId="738564A4" w14:textId="77777777" w:rsidR="00935459" w:rsidRPr="00935459" w:rsidRDefault="00935459" w:rsidP="00935459">
            <w:pPr>
              <w:autoSpaceDE w:val="0"/>
              <w:autoSpaceDN w:val="0"/>
              <w:adjustRightInd w:val="0"/>
              <w:spacing w:after="0" w:line="240" w:lineRule="auto"/>
              <w:ind w:firstLineChars="200" w:firstLine="420"/>
              <w:jc w:val="left"/>
              <w:rPr>
                <w:rFonts w:ascii="Times New Roman" w:hAnsi="Times New Roman"/>
                <w:sz w:val="21"/>
                <w:szCs w:val="21"/>
              </w:rPr>
            </w:pPr>
            <w:r w:rsidRPr="00935459">
              <w:rPr>
                <w:rFonts w:ascii="Times New Roman" w:hAnsi="Times New Roman"/>
                <w:sz w:val="21"/>
                <w:szCs w:val="21"/>
              </w:rPr>
              <w:t>{%p else%}</w:t>
            </w:r>
          </w:p>
          <w:p w14:paraId="5F72D366" w14:textId="77777777" w:rsidR="00935459" w:rsidRPr="00935459" w:rsidRDefault="00935459" w:rsidP="00935459">
            <w:pPr>
              <w:autoSpaceDE w:val="0"/>
              <w:autoSpaceDN w:val="0"/>
              <w:adjustRightInd w:val="0"/>
              <w:spacing w:after="0" w:line="240" w:lineRule="auto"/>
              <w:ind w:firstLineChars="200" w:firstLine="420"/>
              <w:jc w:val="left"/>
              <w:rPr>
                <w:rFonts w:ascii="Times New Roman" w:hAnsi="Times New Roman" w:hint="eastAsia"/>
                <w:color w:val="EE0000"/>
                <w:sz w:val="21"/>
                <w:szCs w:val="21"/>
              </w:rPr>
            </w:pPr>
            <w:r w:rsidRPr="00935459">
              <w:rPr>
                <w:rFonts w:ascii="Times New Roman" w:hAnsi="Times New Roman" w:hint="eastAsia"/>
                <w:color w:val="EE0000"/>
                <w:sz w:val="21"/>
                <w:szCs w:val="21"/>
              </w:rPr>
              <w:t>未返回预后证据，请检查证据匹配情况！</w:t>
            </w:r>
          </w:p>
          <w:p w14:paraId="34505012" w14:textId="5324D894" w:rsidR="003C04BC" w:rsidRPr="00204FE0" w:rsidRDefault="00935459" w:rsidP="00935459">
            <w:pPr>
              <w:autoSpaceDE w:val="0"/>
              <w:autoSpaceDN w:val="0"/>
              <w:adjustRightInd w:val="0"/>
              <w:spacing w:after="0" w:line="240" w:lineRule="auto"/>
              <w:ind w:firstLineChars="200" w:firstLine="420"/>
              <w:rPr>
                <w:rFonts w:ascii="Times New Roman" w:hAnsi="Times New Roman"/>
                <w:sz w:val="21"/>
                <w:szCs w:val="21"/>
              </w:rPr>
            </w:pPr>
            <w:r w:rsidRPr="00935459">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{%if tmb.var_id==</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TMB-L</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）的患者可能有较好的免疫治疗应答，可能从纳武利尤单抗</w:t>
            </w:r>
            <w:r w:rsidRPr="007908EE">
              <w:rPr>
                <w:rFonts w:ascii="Times New Roman" w:hAnsi="Times New Roman" w:hint="eastAsia"/>
                <w:sz w:val="21"/>
                <w:szCs w:val="21"/>
              </w:rPr>
              <w:t xml:space="preserve"> + </w:t>
            </w:r>
            <w:r w:rsidRPr="007908EE">
              <w:rPr>
                <w:rFonts w:ascii="Times New Roman" w:hAnsi="Times New Roman" w:hint="eastAsia"/>
                <w:sz w:val="21"/>
                <w:szCs w:val="21"/>
              </w:rPr>
              <w:t>伊匹木单抗、帕博利珠单抗等药物治疗中获益。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{%if msi.var_id==</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MSS</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sample.control_sample_id%}</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26A14AA3" w14:textId="570EDA45"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1CD29041"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elif a.bio_category == “PHd”%}</w:t>
            </w:r>
          </w:p>
          <w:p w14:paraId="54F4DED6"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if a.type == “HomoDel”%}</w:t>
            </w:r>
          </w:p>
          <w:p w14:paraId="51158DAF"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hint="eastAsia"/>
                <w:bCs/>
                <w:sz w:val="21"/>
                <w:szCs w:val="21"/>
              </w:rPr>
              <w:t xml:space="preserve">{{a.gene_symbol}} </w:t>
            </w:r>
            <w:r w:rsidRPr="00B4138A">
              <w:rPr>
                <w:rFonts w:ascii="Times New Roman" w:hAnsi="Times New Roman" w:hint="eastAsia"/>
                <w:bCs/>
                <w:sz w:val="21"/>
                <w:szCs w:val="21"/>
              </w:rPr>
              <w:t>纯合缺失</w:t>
            </w:r>
            <w:r w:rsidRPr="00B4138A">
              <w:rPr>
                <w:rFonts w:ascii="Times New Roman" w:hAnsi="Times New Roman" w:hint="eastAsia"/>
                <w:bCs/>
                <w:sz w:val="21"/>
                <w:szCs w:val="21"/>
              </w:rPr>
              <w:t xml:space="preserve"> {{a.region}}</w:t>
            </w:r>
          </w:p>
          <w:p w14:paraId="42E95987"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elif a.type == “HeteDel”%}</w:t>
            </w:r>
          </w:p>
          <w:p w14:paraId="0D1C598D"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hint="eastAsia"/>
                <w:bCs/>
                <w:sz w:val="21"/>
                <w:szCs w:val="21"/>
              </w:rPr>
              <w:t xml:space="preserve">{{a.gene_symbol}} </w:t>
            </w:r>
            <w:r w:rsidRPr="00B4138A">
              <w:rPr>
                <w:rFonts w:ascii="Times New Roman" w:hAnsi="Times New Roman" w:hint="eastAsia"/>
                <w:bCs/>
                <w:sz w:val="21"/>
                <w:szCs w:val="21"/>
              </w:rPr>
              <w:t>杂合缺失</w:t>
            </w:r>
            <w:r w:rsidRPr="00B4138A">
              <w:rPr>
                <w:rFonts w:ascii="Times New Roman" w:hAnsi="Times New Roman" w:hint="eastAsia"/>
                <w:bCs/>
                <w:sz w:val="21"/>
                <w:szCs w:val="21"/>
              </w:rPr>
              <w:t xml:space="preserve"> {{a.region}}</w:t>
            </w:r>
          </w:p>
          <w:p w14:paraId="13A430F8"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else%}</w:t>
            </w:r>
          </w:p>
          <w:p w14:paraId="1CF75D28"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hint="eastAsia"/>
                <w:bCs/>
                <w:sz w:val="21"/>
                <w:szCs w:val="21"/>
              </w:rPr>
              <w:t xml:space="preserve">{{a.gene_symbol}} </w:t>
            </w:r>
            <w:r w:rsidRPr="00B4138A">
              <w:rPr>
                <w:rFonts w:ascii="Times New Roman" w:hAnsi="Times New Roman" w:hint="eastAsia"/>
                <w:bCs/>
                <w:sz w:val="21"/>
                <w:szCs w:val="21"/>
              </w:rPr>
              <w:t>未知变异类型！</w:t>
            </w:r>
            <w:r w:rsidRPr="00B4138A">
              <w:rPr>
                <w:rFonts w:ascii="Times New Roman" w:hAnsi="Times New Roman" w:hint="eastAsia"/>
                <w:bCs/>
                <w:sz w:val="21"/>
                <w:szCs w:val="21"/>
              </w:rPr>
              <w:t xml:space="preserve"> {{a.region}}</w:t>
            </w:r>
          </w:p>
          <w:p w14:paraId="6FD86779" w14:textId="58BD90CF" w:rsidR="00B4138A" w:rsidRPr="008250FD"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w:t>
            </w:r>
            <w:r w:rsidRPr="0069777E">
              <w:rPr>
                <w:rFonts w:ascii="Times New Roman" w:hAnsi="Times New Roman"/>
                <w:bCs/>
                <w:sz w:val="21"/>
                <w:szCs w:val="21"/>
                <w:highlight w:val="green"/>
              </w:rPr>
              <w:t>+ var.var_germline.regimen_level_I +var.var_somatic.level_II + var.var_germline.regimen_level_II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7EC4EC1C" w14:textId="431C02FF"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6E8ECFF6"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elif a.bio_category == “PHd”%}</w:t>
            </w:r>
          </w:p>
          <w:p w14:paraId="77CD107E"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if a.type == “HomoDel”%}</w:t>
            </w:r>
          </w:p>
          <w:p w14:paraId="10FEA2FE"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hint="eastAsia"/>
                <w:bCs/>
                <w:sz w:val="21"/>
                <w:szCs w:val="21"/>
              </w:rPr>
              <w:t xml:space="preserve">{{a.gene_symbol}} </w:t>
            </w:r>
            <w:r w:rsidRPr="00B4138A">
              <w:rPr>
                <w:rFonts w:ascii="Times New Roman" w:hAnsi="Times New Roman" w:hint="eastAsia"/>
                <w:bCs/>
                <w:sz w:val="21"/>
                <w:szCs w:val="21"/>
              </w:rPr>
              <w:t>纯合缺失</w:t>
            </w:r>
            <w:r w:rsidRPr="00B4138A">
              <w:rPr>
                <w:rFonts w:ascii="Times New Roman" w:hAnsi="Times New Roman" w:hint="eastAsia"/>
                <w:bCs/>
                <w:sz w:val="21"/>
                <w:szCs w:val="21"/>
              </w:rPr>
              <w:t xml:space="preserve"> {{a.region}}</w:t>
            </w:r>
          </w:p>
          <w:p w14:paraId="13BFAF6F"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elif a.type == “HeteDel”%}</w:t>
            </w:r>
          </w:p>
          <w:p w14:paraId="3BBA01E7"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hint="eastAsia"/>
                <w:bCs/>
                <w:sz w:val="21"/>
                <w:szCs w:val="21"/>
              </w:rPr>
              <w:t xml:space="preserve">{{a.gene_symbol}} </w:t>
            </w:r>
            <w:r w:rsidRPr="00B4138A">
              <w:rPr>
                <w:rFonts w:ascii="Times New Roman" w:hAnsi="Times New Roman" w:hint="eastAsia"/>
                <w:bCs/>
                <w:sz w:val="21"/>
                <w:szCs w:val="21"/>
              </w:rPr>
              <w:t>杂合缺失</w:t>
            </w:r>
            <w:r w:rsidRPr="00B4138A">
              <w:rPr>
                <w:rFonts w:ascii="Times New Roman" w:hAnsi="Times New Roman" w:hint="eastAsia"/>
                <w:bCs/>
                <w:sz w:val="21"/>
                <w:szCs w:val="21"/>
              </w:rPr>
              <w:t xml:space="preserve"> {{a.region}}</w:t>
            </w:r>
          </w:p>
          <w:p w14:paraId="69E7C6D1"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else%}</w:t>
            </w:r>
          </w:p>
          <w:p w14:paraId="7BC34033" w14:textId="77777777" w:rsidR="00B4138A" w:rsidRPr="00B4138A"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hint="eastAsia"/>
                <w:bCs/>
                <w:sz w:val="21"/>
                <w:szCs w:val="21"/>
              </w:rPr>
              <w:t xml:space="preserve">{{a.gene_symbol}} </w:t>
            </w:r>
            <w:r w:rsidRPr="00B4138A">
              <w:rPr>
                <w:rFonts w:ascii="Times New Roman" w:hAnsi="Times New Roman" w:hint="eastAsia"/>
                <w:bCs/>
                <w:sz w:val="21"/>
                <w:szCs w:val="21"/>
              </w:rPr>
              <w:t>未知变异类型！</w:t>
            </w:r>
            <w:r w:rsidRPr="00B4138A">
              <w:rPr>
                <w:rFonts w:ascii="Times New Roman" w:hAnsi="Times New Roman" w:hint="eastAsia"/>
                <w:bCs/>
                <w:sz w:val="21"/>
                <w:szCs w:val="21"/>
              </w:rPr>
              <w:t xml:space="preserve"> {{a.region}}</w:t>
            </w:r>
          </w:p>
          <w:p w14:paraId="0C82E389" w14:textId="77777777" w:rsidR="00B4138A" w:rsidRPr="008250FD" w:rsidRDefault="00B4138A" w:rsidP="00B4138A">
            <w:pPr>
              <w:autoSpaceDE w:val="0"/>
              <w:autoSpaceDN w:val="0"/>
              <w:adjustRightInd w:val="0"/>
              <w:spacing w:after="0" w:line="240" w:lineRule="auto"/>
              <w:rPr>
                <w:rFonts w:ascii="Times New Roman" w:hAnsi="Times New Roman"/>
                <w:bCs/>
                <w:sz w:val="21"/>
                <w:szCs w:val="21"/>
              </w:rPr>
            </w:pPr>
            <w:r w:rsidRPr="00B4138A">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{%tr endfor%}</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r w:rsidRPr="00FE4D12">
        <w:rPr>
          <w:rFonts w:ascii="Times New Roman" w:hAnsi="Times New Roman" w:hint="eastAsia"/>
          <w:color w:val="3B3838"/>
          <w:sz w:val="18"/>
          <w:szCs w:val="18"/>
          <w:lang w:val="en-CA"/>
        </w:rPr>
        <w:t>OncoKB</w:t>
      </w:r>
      <w:r w:rsidRPr="00FE4D12">
        <w:rPr>
          <w:rFonts w:ascii="Times New Roman" w:hAnsi="Times New Roman" w:hint="eastAsia"/>
          <w:color w:val="3B3838"/>
          <w:sz w:val="18"/>
          <w:szCs w:val="18"/>
          <w:lang w:val="en-CA"/>
        </w:rPr>
        <w:t>等公共数据库，本内部数据库将基因变异所对应的靶向药物敏感性分为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（需做对照）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sample.tumor_list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sample.tumor_names_cn%}</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lastRenderedPageBreak/>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个突变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微卫星检测与样本测序数据质量、各微卫星位点测序数据质量、肿瘤细胞含量、肿瘤细胞坏死程度等多个因素都可能相关。若微卫星分析未能通过内部计算质控，则该样本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r w:rsidRPr="00D37411">
        <w:rPr>
          <w:rFonts w:ascii="Times New Roman" w:hAnsi="Times New Roman" w:hint="eastAsia"/>
          <w:bCs/>
          <w:color w:val="3B3838"/>
          <w:sz w:val="18"/>
          <w:szCs w:val="18"/>
        </w:rPr>
        <w:t>PharmGKB</w:t>
      </w:r>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r w:rsidRPr="003F10CB">
        <w:rPr>
          <w:rFonts w:ascii="Times New Roman" w:hAnsi="Times New Roman"/>
          <w:bCs/>
          <w:color w:val="3B3838"/>
          <w:sz w:val="18"/>
          <w:szCs w:val="18"/>
        </w:rPr>
        <w:t>ctDNA</w:t>
      </w:r>
      <w:r w:rsidRPr="003F10CB">
        <w:rPr>
          <w:rFonts w:ascii="Times New Roman" w:hAnsi="Times New Roman"/>
          <w:bCs/>
          <w:color w:val="3B3838"/>
          <w:sz w:val="18"/>
          <w:szCs w:val="18"/>
        </w:rPr>
        <w:t>）源自病灶部位细胞释放入血液，但并非所有病变细胞的变异都能释放入血。</w:t>
      </w:r>
      <w:r w:rsidRPr="003F10CB">
        <w:rPr>
          <w:rFonts w:ascii="Times New Roman" w:hAnsi="Times New Roman"/>
          <w:bCs/>
          <w:color w:val="3B3838"/>
          <w:sz w:val="18"/>
          <w:szCs w:val="18"/>
        </w:rPr>
        <w:t>ctDNA</w:t>
      </w:r>
      <w:r w:rsidRPr="003F10CB">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D42954" w:rsidRPr="00D42954">
              <w:rPr>
                <w:rFonts w:ascii="Times New Roman" w:hAnsi="Times New Roman"/>
                <w:color w:val="3B3838"/>
              </w:rPr>
              <w:t>report_number</w:t>
            </w:r>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sidR="003E711C">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w:t>
            </w:r>
            <w:r w:rsidRPr="00135611">
              <w:rPr>
                <w:rFonts w:ascii="Times New Roman" w:hAnsi="Times New Roman"/>
                <w:color w:val="3B3838"/>
                <w:lang w:eastAsia="en-US"/>
              </w:rPr>
              <w:lastRenderedPageBreak/>
              <w:t>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lib_quality_control.rna_lib_qc.rna_qty %}{{lib_quality_control.rna_lib_qc.rna_qty|replace(“.00”,””)}}{%else%}{%endif%}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lib_quality_control.rna_lib_qc.rna_pre_library_qty%}{{lib_quality_control.rna_lib_qc.rna_pre_library_qty|replace(“.00”,””)}}{%else%}{%endif%}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{{qc.dna_data_qc.cover_ratio</w:t>
            </w:r>
            <w:r w:rsidR="003E711C">
              <w:rPr>
                <w:rFonts w:ascii="Times New Roman" w:hAnsi="Times New Roman"/>
                <w:color w:val="3B3838"/>
              </w:rPr>
              <w:t>|replace(“%”,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{{qc.dna_data_qc.depth_mean_uniq_hot}}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组织平均有效深度（非热点区域）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{{qc.dna_data_qc.depth_mean_uniq_nonhot}}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组织均一性（非热点区域）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var.gss.gss.baf_noise|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深度噪音系数</w:t>
            </w:r>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var.gss.gss.depth_noise|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{{qc.control_data_qc.depth_mean_uniq}}</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均一性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{{qc.</w:t>
            </w:r>
            <w:r w:rsidRPr="00C8420C">
              <w:rPr>
                <w:rFonts w:ascii="Times New Roman" w:hAnsi="Times New Roman"/>
                <w:color w:val="3B3838"/>
                <w:lang w:eastAsia="en-US"/>
              </w:rPr>
              <w:t>control_data_qc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{{qc.rna_data_qc.cleandata_q30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比对率</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{{qc.rna_data_qc.mapping_ratio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链特异性</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{{qc.rna_data_qc.end2sense_ratio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{{qc.rna_data_qc.effectivereads|replace(“.00”,””) }}</w:t>
            </w:r>
          </w:p>
        </w:tc>
        <w:tc>
          <w:tcPr>
            <w:tcW w:w="2975" w:type="dxa"/>
            <w:tcBorders>
              <w:top w:val="dotted" w:sz="4" w:space="0" w:color="0000FF"/>
              <w:bottom w:val="dotted" w:sz="4" w:space="0" w:color="0000FF"/>
            </w:tcBorders>
            <w:shd w:val="clear" w:color="auto" w:fill="FFFFFF"/>
            <w:vAlign w:val="center"/>
          </w:tcPr>
          <w:p w14:paraId="575B5A7D" w14:textId="6E7D6F6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FB08AC">
              <w:rPr>
                <w:rFonts w:ascii="Times New Roman" w:hAnsi="Times New Roman" w:hint="eastAsia"/>
                <w:color w:val="3B3838"/>
                <w:lang w:eastAsia="en-US"/>
              </w:rPr>
              <w:t>3000000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37535">
              <w:rPr>
                <w:rFonts w:ascii="Times New Roman" w:hAnsi="Times New Roman"/>
                <w:color w:val="3B3838"/>
                <w:lang w:eastAsia="en-US"/>
              </w:rPr>
              <w:lastRenderedPageBreak/>
              <w:t>综合评估</w:t>
            </w:r>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{%p if sample.control_sample_id%}</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73935C79" w14:textId="6D0E3CED"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w:t>
            </w:r>
            <w:r w:rsidR="00FB08AC">
              <w:rPr>
                <w:rFonts w:ascii="Times New Roman" w:hAnsi="Times New Roman"/>
                <w:color w:val="3B3838"/>
                <w:highlight w:val="green"/>
              </w:rPr>
              <w:t>3000000</w:t>
            </w:r>
            <w:r w:rsidRPr="00667FD8">
              <w:rPr>
                <w:rFonts w:ascii="Times New Roman" w:hAnsi="Times New Roman"/>
                <w:color w:val="3B3838"/>
                <w:highlight w:val="green"/>
              </w:rPr>
              <w:t xml:space="preserve">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32718CE8" w14:textId="400F3A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w:t>
            </w:r>
            <w:r w:rsidR="00FB08AC">
              <w:rPr>
                <w:rFonts w:ascii="Times New Roman" w:hAnsi="Times New Roman"/>
                <w:color w:val="3B3838"/>
                <w:highlight w:val="green"/>
              </w:rPr>
              <w:t>3000000</w:t>
            </w:r>
            <w:r w:rsidRPr="00667FD8">
              <w:rPr>
                <w:rFonts w:ascii="Times New Roman" w:hAnsi="Times New Roman"/>
                <w:color w:val="3B3838"/>
                <w:highlight w:val="green"/>
              </w:rPr>
              <w:t xml:space="preserve">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lastRenderedPageBreak/>
              <w:t>{%p if lib_quality_control and lib_quality_control.lib_dna_qc and lib_quality_control.lib_dna_qc.tumor_content%}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{%p if sample.control_sample_id%}</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EB5452"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F44D916" w14:textId="43ABE638"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a.var1.bio_category </w:t>
            </w:r>
            <w:r w:rsidR="00026A37">
              <w:rPr>
                <w:rFonts w:ascii="Times New Roman" w:hAnsi="Times New Roman"/>
                <w:sz w:val="21"/>
                <w:szCs w:val="21"/>
              </w:rPr>
              <w:t>in</w:t>
            </w:r>
            <w:r>
              <w:rPr>
                <w:rFonts w:ascii="Times New Roman" w:hAnsi="Times New Roman"/>
                <w:sz w:val="21"/>
                <w:szCs w:val="21"/>
              </w:rPr>
              <w:t xml:space="preserve"> </w:t>
            </w:r>
            <w:r w:rsidR="00026A37">
              <w:rPr>
                <w:rFonts w:ascii="Times New Roman" w:hAnsi="Times New Roman"/>
                <w:sz w:val="21"/>
                <w:szCs w:val="21"/>
              </w:rPr>
              <w:t>[</w:t>
            </w:r>
            <w:r>
              <w:rPr>
                <w:rFonts w:ascii="Times New Roman" w:hAnsi="Times New Roman"/>
                <w:sz w:val="21"/>
                <w:szCs w:val="21"/>
              </w:rPr>
              <w:t>“Sv”</w:t>
            </w:r>
            <w:r w:rsidR="00026A37">
              <w:rPr>
                <w:rFonts w:ascii="Times New Roman" w:hAnsi="Times New Roman"/>
                <w:sz w:val="21"/>
                <w:szCs w:val="21"/>
              </w:rPr>
              <w:t>,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a.var1.five_prime_gene == “MET” and a.var1.three_prime_gene == “MET”%}</w:t>
            </w:r>
          </w:p>
          <w:p w14:paraId="0F491DAD"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030432EB"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221645"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DBD380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F1C13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31897FD" w14:textId="77777777" w:rsidR="00EB5452" w:rsidRDefault="00EB5452" w:rsidP="00EB5452">
            <w:pPr>
              <w:spacing w:after="0" w:line="240" w:lineRule="auto"/>
              <w:rPr>
                <w:rFonts w:ascii="Times New Roman" w:hAnsi="Times New Roman"/>
                <w:sz w:val="21"/>
                <w:szCs w:val="21"/>
              </w:rPr>
            </w:pPr>
          </w:p>
          <w:p w14:paraId="0208FF38" w14:textId="518B9B4D" w:rsidR="00EB5452" w:rsidRPr="00714EF3"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1219F5E3" w14:textId="77777777" w:rsidR="00EB5452" w:rsidRDefault="00EB5452" w:rsidP="00EB5452">
            <w:pPr>
              <w:spacing w:after="0" w:line="240" w:lineRule="auto"/>
              <w:rPr>
                <w:rFonts w:ascii="Times New Roman" w:hAnsi="Times New Roman"/>
                <w:sz w:val="21"/>
                <w:szCs w:val="21"/>
              </w:rPr>
            </w:pPr>
            <w:r w:rsidRPr="00FB08AC">
              <w:rPr>
                <w:rFonts w:ascii="Times New Roman" w:hAnsi="Times New Roman" w:hint="eastAsia"/>
                <w:sz w:val="21"/>
                <w:szCs w:val="21"/>
                <w:highlight w:val="cyan"/>
              </w:rPr>
              <w:t>{</w:t>
            </w:r>
            <w:r w:rsidRPr="00FB08AC">
              <w:rPr>
                <w:rFonts w:ascii="Times New Roman" w:hAnsi="Times New Roman"/>
                <w:sz w:val="21"/>
                <w:szCs w:val="21"/>
                <w:highlight w:val="cyan"/>
              </w:rPr>
              <w:t>%p if a.var1.bio_category == “Snvindel”%}</w:t>
            </w:r>
          </w:p>
          <w:p w14:paraId="08FACDA0" w14:textId="187316C5"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9DFC01"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44D98768"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123D3E17" w14:textId="682C80D6"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endif%}</w:t>
            </w:r>
          </w:p>
          <w:p w14:paraId="18AF2388" w14:textId="77777777" w:rsidR="00EB5452" w:rsidRDefault="00EB5452" w:rsidP="00EB5452">
            <w:pPr>
              <w:spacing w:after="0" w:line="240" w:lineRule="auto"/>
              <w:rPr>
                <w:rFonts w:ascii="Times New Roman" w:hAnsi="Times New Roman"/>
                <w:sz w:val="21"/>
                <w:szCs w:val="21"/>
              </w:rPr>
            </w:pPr>
            <w:r w:rsidRPr="00FB08AC">
              <w:rPr>
                <w:rFonts w:ascii="Times New Roman" w:hAnsi="Times New Roman"/>
                <w:sz w:val="21"/>
                <w:szCs w:val="21"/>
                <w:highlight w:val="cyan"/>
              </w:rPr>
              <w:t>{%p elif a.var1.bio_category == “Cnv”%}</w:t>
            </w:r>
          </w:p>
          <w:p w14:paraId="11F2D8E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2C789846" w14:textId="063E4C34" w:rsidR="00EB5452" w:rsidRDefault="00EB5452" w:rsidP="00EB5452">
            <w:pPr>
              <w:spacing w:after="0" w:line="240" w:lineRule="auto"/>
              <w:rPr>
                <w:rFonts w:ascii="Times New Roman" w:hAnsi="Times New Roman"/>
                <w:sz w:val="21"/>
                <w:szCs w:val="21"/>
              </w:rPr>
            </w:pPr>
            <w:r w:rsidRPr="00FB08AC">
              <w:rPr>
                <w:rFonts w:ascii="Times New Roman" w:hAnsi="Times New Roman" w:hint="eastAsia"/>
                <w:sz w:val="21"/>
                <w:szCs w:val="21"/>
                <w:highlight w:val="cyan"/>
              </w:rPr>
              <w:t>{</w:t>
            </w:r>
            <w:r w:rsidRPr="00FB08AC">
              <w:rPr>
                <w:rFonts w:ascii="Times New Roman" w:hAnsi="Times New Roman"/>
                <w:sz w:val="21"/>
                <w:szCs w:val="21"/>
                <w:highlight w:val="cyan"/>
              </w:rPr>
              <w:t>%p elif a.var1.bio_category in [”Sv”, “PSeqRnaSv”]%</w:t>
            </w:r>
            <w:r w:rsidRPr="00FB08AC">
              <w:rPr>
                <w:rFonts w:ascii="Times New Roman" w:hAnsi="Times New Roman" w:hint="eastAsia"/>
                <w:sz w:val="21"/>
                <w:szCs w:val="21"/>
                <w:highlight w:val="cyan"/>
              </w:rPr>
              <w:t>}</w:t>
            </w:r>
          </w:p>
          <w:p w14:paraId="2FF98D52"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13AF573C"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8CFEF71" w14:textId="48B26779"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2976744C" w14:textId="267D799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91AD559" w14:textId="77777777" w:rsidR="00FB08AC" w:rsidRDefault="00FB08AC" w:rsidP="00FB08AC">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sz w:val="21"/>
                <w:szCs w:val="21"/>
              </w:rPr>
              <w:t>%p endif%}</w:t>
            </w:r>
          </w:p>
          <w:p w14:paraId="7E5779C9" w14:textId="76F09C1A" w:rsidR="00FB08AC" w:rsidRDefault="00FB08AC" w:rsidP="00FB08AC">
            <w:pPr>
              <w:spacing w:after="0" w:line="240" w:lineRule="auto"/>
              <w:rPr>
                <w:rFonts w:ascii="Times New Roman" w:hAnsi="Times New Roman"/>
                <w:sz w:val="21"/>
                <w:szCs w:val="21"/>
              </w:rPr>
            </w:pPr>
            <w:r w:rsidRPr="00FB08AC">
              <w:rPr>
                <w:rFonts w:ascii="Times New Roman" w:hAnsi="Times New Roman"/>
                <w:sz w:val="21"/>
                <w:szCs w:val="21"/>
                <w:highlight w:val="cyan"/>
              </w:rPr>
              <w:t>{%p elif a.var1.bio_category == “</w:t>
            </w:r>
            <w:r>
              <w:rPr>
                <w:rFonts w:ascii="Times New Roman" w:hAnsi="Times New Roman" w:hint="eastAsia"/>
                <w:sz w:val="21"/>
                <w:szCs w:val="21"/>
                <w:highlight w:val="cyan"/>
              </w:rPr>
              <w:t>PHd</w:t>
            </w:r>
            <w:r w:rsidRPr="00FB08AC">
              <w:rPr>
                <w:rFonts w:ascii="Times New Roman" w:hAnsi="Times New Roman"/>
                <w:sz w:val="21"/>
                <w:szCs w:val="21"/>
                <w:highlight w:val="cyan"/>
              </w:rPr>
              <w:t>”%}</w:t>
            </w:r>
          </w:p>
          <w:p w14:paraId="17CEBF8C" w14:textId="32450774" w:rsidR="00FB08AC" w:rsidRPr="00FB08AC" w:rsidRDefault="00FB08AC" w:rsidP="00FB08AC">
            <w:pPr>
              <w:spacing w:after="0" w:line="240" w:lineRule="auto"/>
              <w:rPr>
                <w:rFonts w:ascii="Times New Roman" w:hAnsi="Times New Roman"/>
                <w:sz w:val="21"/>
                <w:szCs w:val="21"/>
              </w:rPr>
            </w:pPr>
            <w:r w:rsidRPr="00FB08AC">
              <w:rPr>
                <w:rFonts w:ascii="Times New Roman" w:hAnsi="Times New Roman"/>
                <w:sz w:val="21"/>
                <w:szCs w:val="21"/>
              </w:rPr>
              <w:t>{%p if a</w:t>
            </w:r>
            <w:r>
              <w:rPr>
                <w:rFonts w:ascii="Times New Roman" w:hAnsi="Times New Roman" w:hint="eastAsia"/>
                <w:sz w:val="21"/>
                <w:szCs w:val="21"/>
              </w:rPr>
              <w:t>.</w:t>
            </w:r>
            <w:r>
              <w:rPr>
                <w:rFonts w:ascii="Times New Roman" w:hAnsi="Times New Roman"/>
                <w:sz w:val="21"/>
                <w:szCs w:val="21"/>
              </w:rPr>
              <w:t>var1</w:t>
            </w:r>
            <w:r w:rsidRPr="00FB08AC">
              <w:rPr>
                <w:rFonts w:ascii="Times New Roman" w:hAnsi="Times New Roman"/>
                <w:sz w:val="21"/>
                <w:szCs w:val="21"/>
              </w:rPr>
              <w:t>.type == ”HomoDel”%}</w:t>
            </w:r>
          </w:p>
          <w:p w14:paraId="71970E43" w14:textId="77777777" w:rsidR="00FB08AC" w:rsidRPr="00FB08AC" w:rsidRDefault="00FB08AC" w:rsidP="00FB08AC">
            <w:pPr>
              <w:spacing w:after="0" w:line="240" w:lineRule="auto"/>
              <w:rPr>
                <w:rFonts w:ascii="Times New Roman" w:hAnsi="Times New Roman"/>
                <w:sz w:val="21"/>
                <w:szCs w:val="21"/>
              </w:rPr>
            </w:pPr>
            <w:r w:rsidRPr="00FB08AC">
              <w:rPr>
                <w:rFonts w:ascii="Times New Roman" w:hAnsi="Times New Roman" w:hint="eastAsia"/>
                <w:sz w:val="21"/>
                <w:szCs w:val="21"/>
              </w:rPr>
              <w:t>纯合缺失</w:t>
            </w:r>
          </w:p>
          <w:p w14:paraId="4B0B0737" w14:textId="7DC338C1" w:rsidR="00FB08AC" w:rsidRPr="00FB08AC" w:rsidRDefault="00FB08AC" w:rsidP="00FB08AC">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.var1</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0120B1F6" w14:textId="0C99123E" w:rsidR="00FB08AC" w:rsidRPr="00FB08AC" w:rsidRDefault="00FB08AC" w:rsidP="00FB08AC">
            <w:pPr>
              <w:spacing w:after="0" w:line="240" w:lineRule="auto"/>
              <w:rPr>
                <w:rFonts w:ascii="Times New Roman" w:hAnsi="Times New Roman"/>
                <w:sz w:val="21"/>
                <w:szCs w:val="21"/>
              </w:rPr>
            </w:pPr>
            <w:r w:rsidRPr="00FB08AC">
              <w:rPr>
                <w:rFonts w:ascii="Times New Roman" w:hAnsi="Times New Roman"/>
                <w:sz w:val="21"/>
                <w:szCs w:val="21"/>
              </w:rPr>
              <w:t>{%p elif a</w:t>
            </w:r>
            <w:r>
              <w:rPr>
                <w:rFonts w:ascii="Times New Roman" w:hAnsi="Times New Roman"/>
                <w:sz w:val="21"/>
                <w:szCs w:val="21"/>
              </w:rPr>
              <w:t>.var1</w:t>
            </w:r>
            <w:r w:rsidRPr="00FB08AC">
              <w:rPr>
                <w:rFonts w:ascii="Times New Roman" w:hAnsi="Times New Roman"/>
                <w:sz w:val="21"/>
                <w:szCs w:val="21"/>
              </w:rPr>
              <w:t>.type == ”HeteDel”%}</w:t>
            </w:r>
          </w:p>
          <w:p w14:paraId="5E57C9D6" w14:textId="77777777" w:rsidR="00FB08AC" w:rsidRPr="00FB08AC" w:rsidRDefault="00FB08AC" w:rsidP="00FB08AC">
            <w:pPr>
              <w:spacing w:after="0" w:line="240" w:lineRule="auto"/>
              <w:rPr>
                <w:rFonts w:ascii="Times New Roman" w:hAnsi="Times New Roman"/>
                <w:sz w:val="21"/>
                <w:szCs w:val="21"/>
              </w:rPr>
            </w:pPr>
            <w:r w:rsidRPr="00FB08AC">
              <w:rPr>
                <w:rFonts w:ascii="Times New Roman" w:hAnsi="Times New Roman" w:hint="eastAsia"/>
                <w:sz w:val="21"/>
                <w:szCs w:val="21"/>
              </w:rPr>
              <w:t>杂合缺失</w:t>
            </w:r>
          </w:p>
          <w:p w14:paraId="68E6FBAB" w14:textId="360C6BA2" w:rsidR="00FB08AC" w:rsidRPr="00FB08AC" w:rsidRDefault="00FB08AC" w:rsidP="00FB08AC">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.var1</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0051CE21" w14:textId="77777777" w:rsidR="00FB08AC" w:rsidRPr="00FB08AC" w:rsidRDefault="00FB08AC" w:rsidP="00FB08AC">
            <w:pPr>
              <w:spacing w:after="0" w:line="240" w:lineRule="auto"/>
              <w:rPr>
                <w:rFonts w:ascii="Times New Roman" w:hAnsi="Times New Roman"/>
                <w:sz w:val="21"/>
                <w:szCs w:val="21"/>
              </w:rPr>
            </w:pPr>
            <w:r w:rsidRPr="00FB08AC">
              <w:rPr>
                <w:rFonts w:ascii="Times New Roman" w:hAnsi="Times New Roman"/>
                <w:sz w:val="21"/>
                <w:szCs w:val="21"/>
              </w:rPr>
              <w:t>{%p else%}</w:t>
            </w:r>
          </w:p>
          <w:p w14:paraId="5D5D76E4" w14:textId="77777777" w:rsidR="00FB08AC" w:rsidRPr="00FB08AC" w:rsidRDefault="00FB08AC" w:rsidP="00FB08AC">
            <w:pPr>
              <w:spacing w:after="0" w:line="240" w:lineRule="auto"/>
              <w:rPr>
                <w:rFonts w:ascii="Times New Roman" w:hAnsi="Times New Roman"/>
                <w:sz w:val="21"/>
                <w:szCs w:val="21"/>
              </w:rPr>
            </w:pPr>
            <w:r w:rsidRPr="00FB08AC">
              <w:rPr>
                <w:rFonts w:ascii="Times New Roman" w:hAnsi="Times New Roman" w:hint="eastAsia"/>
                <w:sz w:val="21"/>
                <w:szCs w:val="21"/>
              </w:rPr>
              <w:t>未知变异类型！</w:t>
            </w:r>
          </w:p>
          <w:p w14:paraId="65A6FDCA" w14:textId="05562352" w:rsidR="00FB08AC" w:rsidRPr="00FB08AC" w:rsidRDefault="00FB08AC" w:rsidP="00FB08AC">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.var1</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77F18B56" w14:textId="418367BA" w:rsidR="00FB08AC" w:rsidRPr="00FB08AC" w:rsidRDefault="00FB08AC" w:rsidP="00EB5452">
            <w:pPr>
              <w:spacing w:after="0" w:line="240" w:lineRule="auto"/>
              <w:rPr>
                <w:rFonts w:ascii="Times New Roman" w:hAnsi="Times New Roman"/>
                <w:sz w:val="21"/>
                <w:szCs w:val="21"/>
              </w:rPr>
            </w:pPr>
            <w:r w:rsidRPr="00FB08AC">
              <w:rPr>
                <w:rFonts w:ascii="Times New Roman" w:hAnsi="Times New Roman"/>
                <w:sz w:val="21"/>
                <w:szCs w:val="21"/>
              </w:rPr>
              <w:t>{%p endif%}</w:t>
            </w:r>
          </w:p>
          <w:p w14:paraId="40584A4C" w14:textId="77777777" w:rsidR="00EB5452" w:rsidRDefault="00EB5452" w:rsidP="00EB5452">
            <w:pPr>
              <w:spacing w:after="0" w:line="240" w:lineRule="auto"/>
              <w:rPr>
                <w:rFonts w:ascii="Times New Roman" w:hAnsi="Times New Roman"/>
                <w:sz w:val="21"/>
                <w:szCs w:val="21"/>
              </w:rPr>
            </w:pPr>
            <w:r w:rsidRPr="00FB08AC">
              <w:rPr>
                <w:rFonts w:ascii="Times New Roman" w:hAnsi="Times New Roman"/>
                <w:sz w:val="21"/>
                <w:szCs w:val="21"/>
                <w:highlight w:val="cyan"/>
              </w:rPr>
              <w:t>{%p else%}</w:t>
            </w:r>
          </w:p>
          <w:p w14:paraId="1627126A"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73FA26F3" w14:textId="77777777" w:rsidR="00EB5452" w:rsidRPr="00994C78" w:rsidRDefault="00EB5452" w:rsidP="00EB5452">
            <w:pPr>
              <w:spacing w:after="0" w:line="240" w:lineRule="auto"/>
              <w:rPr>
                <w:rFonts w:ascii="Times New Roman" w:hAnsi="Times New Roman"/>
                <w:sz w:val="21"/>
                <w:szCs w:val="21"/>
              </w:rPr>
            </w:pPr>
            <w:r w:rsidRPr="00FB08AC">
              <w:rPr>
                <w:rFonts w:ascii="Times New Roman" w:hAnsi="Times New Roman" w:hint="eastAsia"/>
                <w:sz w:val="21"/>
                <w:szCs w:val="21"/>
                <w:highlight w:val="cyan"/>
              </w:rPr>
              <w:t>{</w:t>
            </w:r>
            <w:r w:rsidRPr="00FB08AC">
              <w:rPr>
                <w:rFonts w:ascii="Times New Roman" w:hAnsi="Times New Roman"/>
                <w:sz w:val="21"/>
                <w:szCs w:val="21"/>
                <w:highlight w:val="cyan"/>
              </w:rPr>
              <w:t>%p endif%}</w:t>
            </w:r>
          </w:p>
          <w:p w14:paraId="5EB52C31"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76D2DA3" w14:textId="77777777" w:rsidR="00EB5452" w:rsidRDefault="00EB5452" w:rsidP="00EB5452">
            <w:pPr>
              <w:spacing w:after="0" w:line="240" w:lineRule="auto"/>
              <w:rPr>
                <w:rFonts w:ascii="Times New Roman" w:hAnsi="Times New Roman"/>
                <w:sz w:val="21"/>
                <w:szCs w:val="21"/>
              </w:rPr>
            </w:pPr>
          </w:p>
          <w:p w14:paraId="627CBE4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5233FCD"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4538D96"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746BA5E8"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60C89D2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0B40F1E7"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558CE88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C0A8E8"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1C926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5629C6F2"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C214F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FAB4CE0"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69B124F5"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BE3C74F"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6208A6"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57F2B82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1590512B"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C86A8A6"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500D3D4" w14:textId="77777777" w:rsidR="00EB5452" w:rsidRPr="002512F1" w:rsidRDefault="00EB5452" w:rsidP="00EB5452">
            <w:pPr>
              <w:spacing w:after="0" w:line="240" w:lineRule="auto"/>
              <w:rPr>
                <w:rFonts w:ascii="Times New Roman" w:hAnsi="Times New Roman"/>
                <w:sz w:val="21"/>
                <w:szCs w:val="21"/>
                <w:highlight w:val="green"/>
              </w:rPr>
            </w:pPr>
          </w:p>
          <w:p w14:paraId="7BCB3897"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3E46EB1F"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B6DE40" w14:textId="77777777" w:rsidR="00EB5452" w:rsidRDefault="00EB5452" w:rsidP="00EB5452">
            <w:pPr>
              <w:spacing w:after="0" w:line="240" w:lineRule="auto"/>
              <w:rPr>
                <w:rFonts w:ascii="Times New Roman" w:hAnsi="Times New Roman"/>
                <w:sz w:val="21"/>
                <w:szCs w:val="21"/>
              </w:rPr>
            </w:pPr>
          </w:p>
          <w:p w14:paraId="1F791CDC"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6291315" w14:textId="525F4E0E"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a.var2.bio_category </w:t>
            </w:r>
            <w:r w:rsidR="00026A37">
              <w:rPr>
                <w:rFonts w:ascii="Times New Roman" w:hAnsi="Times New Roman"/>
                <w:sz w:val="21"/>
                <w:szCs w:val="21"/>
              </w:rPr>
              <w:t>in [“Sv”,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a.var2.five_prime_gene == “MET” and a.var2.three_prime_gene == “MET”%}</w:t>
            </w:r>
          </w:p>
          <w:p w14:paraId="40CDD576"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3382D8A0"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DBD33EA"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E7D5DE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A88C5E7"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1D1E55" w14:textId="77777777" w:rsidR="00EB5452" w:rsidRDefault="00EB5452" w:rsidP="00EB5452">
            <w:pPr>
              <w:spacing w:after="0" w:line="240" w:lineRule="auto"/>
              <w:rPr>
                <w:rFonts w:ascii="Times New Roman" w:hAnsi="Times New Roman"/>
                <w:sz w:val="21"/>
                <w:szCs w:val="21"/>
              </w:rPr>
            </w:pPr>
          </w:p>
          <w:p w14:paraId="3CCF5918" w14:textId="0421A6E8"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B362E60" w14:textId="77777777" w:rsidR="00EB5452" w:rsidRDefault="00EB5452" w:rsidP="00EB5452">
            <w:pPr>
              <w:spacing w:after="0" w:line="240" w:lineRule="auto"/>
              <w:rPr>
                <w:rFonts w:ascii="Times New Roman" w:hAnsi="Times New Roman"/>
                <w:sz w:val="21"/>
                <w:szCs w:val="21"/>
              </w:rPr>
            </w:pPr>
            <w:r w:rsidRPr="00FB08AC">
              <w:rPr>
                <w:rFonts w:ascii="Times New Roman" w:hAnsi="Times New Roman" w:hint="eastAsia"/>
                <w:sz w:val="21"/>
                <w:szCs w:val="21"/>
                <w:highlight w:val="cyan"/>
              </w:rPr>
              <w:t>{</w:t>
            </w:r>
            <w:r w:rsidRPr="00FB08AC">
              <w:rPr>
                <w:rFonts w:ascii="Times New Roman" w:hAnsi="Times New Roman"/>
                <w:sz w:val="21"/>
                <w:szCs w:val="21"/>
                <w:highlight w:val="cyan"/>
              </w:rPr>
              <w:t>%p if a.var2.bio_category == “Snvindel”%}</w:t>
            </w:r>
          </w:p>
          <w:p w14:paraId="089DD067" w14:textId="1BAB97CA"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6FF04100"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6EFA885F"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1C4E8998" w14:textId="77777777" w:rsidR="00EB5452"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endif%}</w:t>
            </w:r>
          </w:p>
          <w:p w14:paraId="2950A363" w14:textId="77777777" w:rsidR="00EB5452" w:rsidRDefault="00EB5452" w:rsidP="00EB5452">
            <w:pPr>
              <w:spacing w:after="0" w:line="240" w:lineRule="auto"/>
              <w:rPr>
                <w:rFonts w:ascii="Times New Roman" w:hAnsi="Times New Roman"/>
                <w:sz w:val="21"/>
                <w:szCs w:val="21"/>
              </w:rPr>
            </w:pPr>
            <w:r w:rsidRPr="00FB08AC">
              <w:rPr>
                <w:rFonts w:ascii="Times New Roman" w:hAnsi="Times New Roman"/>
                <w:sz w:val="21"/>
                <w:szCs w:val="21"/>
                <w:highlight w:val="cyan"/>
              </w:rPr>
              <w:t>{%p elif a.var2.bio_category == “Cnv”%}</w:t>
            </w:r>
          </w:p>
          <w:p w14:paraId="1598C7A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1F0A2DBB" w14:textId="79C9A117" w:rsidR="00EB5452" w:rsidRDefault="00EB5452" w:rsidP="00EB5452">
            <w:pPr>
              <w:spacing w:after="0" w:line="240" w:lineRule="auto"/>
              <w:rPr>
                <w:rFonts w:ascii="Times New Roman" w:hAnsi="Times New Roman"/>
                <w:sz w:val="21"/>
                <w:szCs w:val="21"/>
              </w:rPr>
            </w:pPr>
            <w:r w:rsidRPr="00FB08AC">
              <w:rPr>
                <w:rFonts w:ascii="Times New Roman" w:hAnsi="Times New Roman" w:hint="eastAsia"/>
                <w:sz w:val="21"/>
                <w:szCs w:val="21"/>
                <w:highlight w:val="cyan"/>
              </w:rPr>
              <w:t>{</w:t>
            </w:r>
            <w:r w:rsidRPr="00FB08AC">
              <w:rPr>
                <w:rFonts w:ascii="Times New Roman" w:hAnsi="Times New Roman"/>
                <w:sz w:val="21"/>
                <w:szCs w:val="21"/>
                <w:highlight w:val="cyan"/>
              </w:rPr>
              <w:t>%p elif a.var2.bio_category in [”Sv”, “PSeqRnaSv”]%</w:t>
            </w:r>
            <w:r w:rsidRPr="00FB08AC">
              <w:rPr>
                <w:rFonts w:ascii="Times New Roman" w:hAnsi="Times New Roman" w:hint="eastAsia"/>
                <w:sz w:val="21"/>
                <w:szCs w:val="21"/>
                <w:highlight w:val="cyan"/>
              </w:rPr>
              <w:t>}</w:t>
            </w:r>
          </w:p>
          <w:p w14:paraId="71396ED9" w14:textId="4CFF41A6"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435E738B"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98366F4" w14:textId="77777777"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348DC81A" w14:textId="21DF72C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5FB2D10" w14:textId="2C3850F0" w:rsidR="00EB5452" w:rsidRDefault="00EB5452" w:rsidP="00EB5452">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sz w:val="21"/>
                <w:szCs w:val="21"/>
              </w:rPr>
              <w:t>%p endif%}</w:t>
            </w:r>
          </w:p>
          <w:p w14:paraId="32CF40FB" w14:textId="77FE505A" w:rsidR="00914E4A" w:rsidRDefault="00914E4A" w:rsidP="00914E4A">
            <w:pPr>
              <w:spacing w:after="0" w:line="240" w:lineRule="auto"/>
              <w:rPr>
                <w:rFonts w:ascii="Times New Roman" w:hAnsi="Times New Roman"/>
                <w:sz w:val="21"/>
                <w:szCs w:val="21"/>
              </w:rPr>
            </w:pPr>
            <w:r w:rsidRPr="00FB08AC">
              <w:rPr>
                <w:rFonts w:ascii="Times New Roman" w:hAnsi="Times New Roman"/>
                <w:sz w:val="21"/>
                <w:szCs w:val="21"/>
                <w:highlight w:val="cyan"/>
              </w:rPr>
              <w:t>{%p elif a.var</w:t>
            </w:r>
            <w:r>
              <w:rPr>
                <w:rFonts w:ascii="Times New Roman" w:hAnsi="Times New Roman"/>
                <w:sz w:val="21"/>
                <w:szCs w:val="21"/>
                <w:highlight w:val="cyan"/>
              </w:rPr>
              <w:t>2</w:t>
            </w:r>
            <w:r w:rsidRPr="00FB08AC">
              <w:rPr>
                <w:rFonts w:ascii="Times New Roman" w:hAnsi="Times New Roman"/>
                <w:sz w:val="21"/>
                <w:szCs w:val="21"/>
                <w:highlight w:val="cyan"/>
              </w:rPr>
              <w:t>.bio_category == “</w:t>
            </w:r>
            <w:r>
              <w:rPr>
                <w:rFonts w:ascii="Times New Roman" w:hAnsi="Times New Roman" w:hint="eastAsia"/>
                <w:sz w:val="21"/>
                <w:szCs w:val="21"/>
                <w:highlight w:val="cyan"/>
              </w:rPr>
              <w:t>PHd</w:t>
            </w:r>
            <w:r w:rsidRPr="00FB08AC">
              <w:rPr>
                <w:rFonts w:ascii="Times New Roman" w:hAnsi="Times New Roman"/>
                <w:sz w:val="21"/>
                <w:szCs w:val="21"/>
                <w:highlight w:val="cyan"/>
              </w:rPr>
              <w:t>”%}</w:t>
            </w:r>
          </w:p>
          <w:p w14:paraId="53FC9E4C" w14:textId="0A18838D"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sz w:val="21"/>
                <w:szCs w:val="21"/>
              </w:rPr>
              <w:t>{%p if a</w:t>
            </w:r>
            <w:r>
              <w:rPr>
                <w:rFonts w:ascii="Times New Roman" w:hAnsi="Times New Roman" w:hint="eastAsia"/>
                <w:sz w:val="21"/>
                <w:szCs w:val="21"/>
              </w:rPr>
              <w:t>.</w:t>
            </w:r>
            <w:r>
              <w:rPr>
                <w:rFonts w:ascii="Times New Roman" w:hAnsi="Times New Roman"/>
                <w:sz w:val="21"/>
                <w:szCs w:val="21"/>
              </w:rPr>
              <w:t>var2</w:t>
            </w:r>
            <w:r w:rsidRPr="00FB08AC">
              <w:rPr>
                <w:rFonts w:ascii="Times New Roman" w:hAnsi="Times New Roman"/>
                <w:sz w:val="21"/>
                <w:szCs w:val="21"/>
              </w:rPr>
              <w:t>.type == ”HomoDel”%}</w:t>
            </w:r>
          </w:p>
          <w:p w14:paraId="1D519D88" w14:textId="77777777"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hint="eastAsia"/>
                <w:sz w:val="21"/>
                <w:szCs w:val="21"/>
              </w:rPr>
              <w:t>纯合缺失</w:t>
            </w:r>
          </w:p>
          <w:p w14:paraId="5F152EAA" w14:textId="3C899E99"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.var2</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4AAC1BCE" w14:textId="4C4203EC"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sz w:val="21"/>
                <w:szCs w:val="21"/>
              </w:rPr>
              <w:t>{%p elif a</w:t>
            </w:r>
            <w:r>
              <w:rPr>
                <w:rFonts w:ascii="Times New Roman" w:hAnsi="Times New Roman"/>
                <w:sz w:val="21"/>
                <w:szCs w:val="21"/>
              </w:rPr>
              <w:t>.var2</w:t>
            </w:r>
            <w:r w:rsidRPr="00FB08AC">
              <w:rPr>
                <w:rFonts w:ascii="Times New Roman" w:hAnsi="Times New Roman"/>
                <w:sz w:val="21"/>
                <w:szCs w:val="21"/>
              </w:rPr>
              <w:t>.type == ”HeteDel”%}</w:t>
            </w:r>
          </w:p>
          <w:p w14:paraId="47B384D4" w14:textId="77777777"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hint="eastAsia"/>
                <w:sz w:val="21"/>
                <w:szCs w:val="21"/>
              </w:rPr>
              <w:t>杂合缺失</w:t>
            </w:r>
          </w:p>
          <w:p w14:paraId="4CFB8E6F" w14:textId="7B49C12D"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.var2</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699414DC" w14:textId="77777777"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sz w:val="21"/>
                <w:szCs w:val="21"/>
              </w:rPr>
              <w:t>{%p else%}</w:t>
            </w:r>
          </w:p>
          <w:p w14:paraId="70F12245" w14:textId="77777777"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hint="eastAsia"/>
                <w:sz w:val="21"/>
                <w:szCs w:val="21"/>
              </w:rPr>
              <w:t>未知变异类型！</w:t>
            </w:r>
          </w:p>
          <w:p w14:paraId="6DBCB5E9" w14:textId="1F0FC029"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.var2</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7B9BADCB" w14:textId="77777777" w:rsidR="00914E4A" w:rsidRPr="00FB08AC" w:rsidRDefault="00914E4A" w:rsidP="00914E4A">
            <w:pPr>
              <w:spacing w:after="0" w:line="240" w:lineRule="auto"/>
              <w:rPr>
                <w:rFonts w:ascii="Times New Roman" w:hAnsi="Times New Roman"/>
                <w:sz w:val="21"/>
                <w:szCs w:val="21"/>
              </w:rPr>
            </w:pPr>
            <w:r w:rsidRPr="00FB08AC">
              <w:rPr>
                <w:rFonts w:ascii="Times New Roman" w:hAnsi="Times New Roman"/>
                <w:sz w:val="21"/>
                <w:szCs w:val="21"/>
              </w:rPr>
              <w:t>{%p endif%}</w:t>
            </w:r>
          </w:p>
          <w:p w14:paraId="3E425946" w14:textId="77777777" w:rsidR="00EB5452" w:rsidRDefault="00EB5452" w:rsidP="00EB5452">
            <w:pPr>
              <w:spacing w:after="0" w:line="240" w:lineRule="auto"/>
              <w:rPr>
                <w:rFonts w:ascii="Times New Roman" w:hAnsi="Times New Roman"/>
                <w:sz w:val="21"/>
                <w:szCs w:val="21"/>
              </w:rPr>
            </w:pPr>
            <w:r w:rsidRPr="00FB08AC">
              <w:rPr>
                <w:rFonts w:ascii="Times New Roman" w:hAnsi="Times New Roman"/>
                <w:sz w:val="21"/>
                <w:szCs w:val="21"/>
                <w:highlight w:val="cyan"/>
              </w:rPr>
              <w:t>{%p else%}</w:t>
            </w:r>
          </w:p>
          <w:p w14:paraId="1267A56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2D4030A3" w14:textId="77777777" w:rsidR="00EB5452" w:rsidRPr="00994C78" w:rsidRDefault="00EB5452" w:rsidP="00EB5452">
            <w:pPr>
              <w:spacing w:after="0" w:line="240" w:lineRule="auto"/>
              <w:rPr>
                <w:rFonts w:ascii="Times New Roman" w:hAnsi="Times New Roman"/>
                <w:sz w:val="21"/>
                <w:szCs w:val="21"/>
              </w:rPr>
            </w:pPr>
            <w:r w:rsidRPr="00FB08AC">
              <w:rPr>
                <w:rFonts w:ascii="Times New Roman" w:hAnsi="Times New Roman" w:hint="eastAsia"/>
                <w:sz w:val="21"/>
                <w:szCs w:val="21"/>
                <w:highlight w:val="cyan"/>
              </w:rPr>
              <w:t>{</w:t>
            </w:r>
            <w:r w:rsidRPr="00FB08AC">
              <w:rPr>
                <w:rFonts w:ascii="Times New Roman" w:hAnsi="Times New Roman"/>
                <w:sz w:val="21"/>
                <w:szCs w:val="21"/>
                <w:highlight w:val="cyan"/>
              </w:rPr>
              <w:t>%p endif%}</w:t>
            </w:r>
          </w:p>
          <w:p w14:paraId="1296B21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A3BAE4B" w14:textId="77777777" w:rsidR="00EB5452" w:rsidRDefault="00EB5452" w:rsidP="00EB5452">
            <w:pPr>
              <w:spacing w:after="0" w:line="240" w:lineRule="auto"/>
              <w:rPr>
                <w:rFonts w:ascii="Times New Roman" w:hAnsi="Times New Roman"/>
                <w:sz w:val="21"/>
                <w:szCs w:val="21"/>
              </w:rPr>
            </w:pPr>
          </w:p>
          <w:p w14:paraId="1E9A5016"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44EDCC5"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787525"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7832BE6A"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4DBFEEA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573275B9"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5DB0EE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7FD68AF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49D9BD7"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0D7061D9"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B66740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147E4B93"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4C25F2C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DEEAB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0DE8FED"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54421B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CEEA55"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A00B231"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67C0F08B" w14:textId="77777777" w:rsidR="00EB5452" w:rsidRPr="002512F1" w:rsidRDefault="00EB5452" w:rsidP="00EB5452">
            <w:pPr>
              <w:spacing w:after="0" w:line="240" w:lineRule="auto"/>
              <w:rPr>
                <w:rFonts w:ascii="Times New Roman" w:hAnsi="Times New Roman"/>
                <w:sz w:val="21"/>
                <w:szCs w:val="21"/>
                <w:highlight w:val="green"/>
              </w:rPr>
            </w:pPr>
          </w:p>
          <w:p w14:paraId="6FD8F02A"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0827C2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8E10E60" w14:textId="77777777" w:rsidR="00EB5452" w:rsidRDefault="00EB5452" w:rsidP="00EB5452">
            <w:pPr>
              <w:spacing w:after="0" w:line="240" w:lineRule="auto"/>
              <w:rPr>
                <w:rFonts w:ascii="Times New Roman" w:hAnsi="Times New Roman"/>
                <w:sz w:val="21"/>
                <w:szCs w:val="21"/>
              </w:rPr>
            </w:pPr>
          </w:p>
          <w:p w14:paraId="4CF1539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1B26CD">
              <w:rPr>
                <w:rFonts w:ascii="Times New Roman" w:hAnsi="Times New Roman"/>
                <w:sz w:val="21"/>
                <w:szCs w:val="21"/>
              </w:rPr>
              <w:t>var.var_somatic.level_I + var.var_germline.regimen_level_I</w:t>
            </w:r>
            <w:r>
              <w:rPr>
                <w:rFonts w:ascii="Times New Roman" w:hAnsi="Times New Roman"/>
                <w:sz w:val="21"/>
                <w:szCs w:val="21"/>
              </w:rPr>
              <w:t xml:space="preserve"> + </w:t>
            </w:r>
            <w:r w:rsidRPr="001B26CD">
              <w:rPr>
                <w:rFonts w:ascii="Times New Roman" w:hAnsi="Times New Roman"/>
                <w:sz w:val="21"/>
                <w:szCs w:val="21"/>
              </w:rPr>
              <w:t>var.var_somatic.level_II + var.var_germline.regimen_level_II</w:t>
            </w:r>
            <w:r>
              <w:rPr>
                <w:rFonts w:ascii="Times New Roman" w:hAnsi="Times New Roman"/>
                <w:sz w:val="21"/>
                <w:szCs w:val="21"/>
              </w:rPr>
              <w:t xml:space="preserve"> + </w:t>
            </w:r>
            <w:r w:rsidRPr="001B26CD">
              <w:rPr>
                <w:rFonts w:ascii="Times New Roman" w:hAnsi="Times New Roman"/>
                <w:sz w:val="21"/>
                <w:szCs w:val="21"/>
              </w:rPr>
              <w:t>var.var_somatic.level_onco_nodrug + var.var_germline_nodrug  + var.var_somatic.level_III +  var.var_germline_level3_noregimen</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F55A93"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697FCB1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in [“Sv”, “</w:t>
            </w:r>
            <w:r w:rsidRPr="008E2E26">
              <w:rPr>
                <w:rFonts w:ascii="Times New Roman" w:hAnsi="Times New Roman"/>
                <w:sz w:val="21"/>
                <w:szCs w:val="21"/>
              </w:rPr>
              <w:t>PSeqRnaSv</w:t>
            </w:r>
            <w:r>
              <w:rPr>
                <w:rFonts w:ascii="Times New Roman" w:hAnsi="Times New Roman"/>
                <w:sz w:val="21"/>
                <w:szCs w:val="21"/>
              </w:rPr>
              <w:t>”] and a.var1.five_prime_gene == “MET” and a.var1.three_prime_gene == “MET”%}</w:t>
            </w:r>
          </w:p>
          <w:p w14:paraId="669E10EF"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58FC7EC8"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998B65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2971E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73AC13"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9D1EC8" w14:textId="77777777" w:rsidR="00F55A93" w:rsidRDefault="00F55A93" w:rsidP="00F55A93">
            <w:pPr>
              <w:spacing w:after="0" w:line="240" w:lineRule="auto"/>
              <w:rPr>
                <w:rFonts w:ascii="Times New Roman" w:hAnsi="Times New Roman"/>
                <w:sz w:val="21"/>
                <w:szCs w:val="21"/>
              </w:rPr>
            </w:pPr>
          </w:p>
          <w:p w14:paraId="1304D0C2" w14:textId="40B2BC3E" w:rsidR="00F55A93" w:rsidRPr="00714EF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846CB12" w14:textId="77777777" w:rsidR="00F55A93" w:rsidRDefault="00F55A93" w:rsidP="00F55A93">
            <w:pPr>
              <w:spacing w:after="0" w:line="240" w:lineRule="auto"/>
              <w:rPr>
                <w:rFonts w:ascii="Times New Roman" w:hAnsi="Times New Roman"/>
                <w:sz w:val="21"/>
                <w:szCs w:val="21"/>
              </w:rPr>
            </w:pPr>
            <w:r w:rsidRPr="00682EC9">
              <w:rPr>
                <w:rFonts w:ascii="Times New Roman" w:hAnsi="Times New Roman" w:hint="eastAsia"/>
                <w:sz w:val="21"/>
                <w:szCs w:val="21"/>
                <w:highlight w:val="cyan"/>
              </w:rPr>
              <w:t>{</w:t>
            </w:r>
            <w:r w:rsidRPr="00682EC9">
              <w:rPr>
                <w:rFonts w:ascii="Times New Roman" w:hAnsi="Times New Roman"/>
                <w:sz w:val="21"/>
                <w:szCs w:val="21"/>
                <w:highlight w:val="cyan"/>
              </w:rPr>
              <w:t>%p if a.var1.bio_category == “Snvindel”%}</w:t>
            </w:r>
          </w:p>
          <w:p w14:paraId="2EE95C03"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497BBD3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2B162CC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0CC00983"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endif%}</w:t>
            </w:r>
          </w:p>
          <w:p w14:paraId="3E39A3CF" w14:textId="77777777" w:rsidR="00F55A93" w:rsidRDefault="00F55A93" w:rsidP="00F55A93">
            <w:pPr>
              <w:spacing w:after="0" w:line="240" w:lineRule="auto"/>
              <w:rPr>
                <w:rFonts w:ascii="Times New Roman" w:hAnsi="Times New Roman"/>
                <w:sz w:val="21"/>
                <w:szCs w:val="21"/>
              </w:rPr>
            </w:pPr>
            <w:r w:rsidRPr="00682EC9">
              <w:rPr>
                <w:rFonts w:ascii="Times New Roman" w:hAnsi="Times New Roman"/>
                <w:sz w:val="21"/>
                <w:szCs w:val="21"/>
                <w:highlight w:val="cyan"/>
              </w:rPr>
              <w:t>{%p elif a.var1.bio_category == “Cnv”%}</w:t>
            </w:r>
          </w:p>
          <w:p w14:paraId="444DFF09"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7F3DD701" w14:textId="77777777" w:rsidR="00F55A93" w:rsidRDefault="00F55A93" w:rsidP="00F55A93">
            <w:pPr>
              <w:spacing w:after="0" w:line="240" w:lineRule="auto"/>
              <w:rPr>
                <w:rFonts w:ascii="Times New Roman" w:hAnsi="Times New Roman"/>
                <w:sz w:val="21"/>
                <w:szCs w:val="21"/>
              </w:rPr>
            </w:pPr>
            <w:r w:rsidRPr="00682EC9">
              <w:rPr>
                <w:rFonts w:ascii="Times New Roman" w:hAnsi="Times New Roman" w:hint="eastAsia"/>
                <w:sz w:val="21"/>
                <w:szCs w:val="21"/>
                <w:highlight w:val="cyan"/>
              </w:rPr>
              <w:t>{</w:t>
            </w:r>
            <w:r w:rsidRPr="00682EC9">
              <w:rPr>
                <w:rFonts w:ascii="Times New Roman" w:hAnsi="Times New Roman"/>
                <w:sz w:val="21"/>
                <w:szCs w:val="21"/>
                <w:highlight w:val="cyan"/>
              </w:rPr>
              <w:t>%p elif a.var1.bio_category in [”Sv”, “PSeqRnaSv”]%</w:t>
            </w:r>
            <w:r w:rsidRPr="00682EC9">
              <w:rPr>
                <w:rFonts w:ascii="Times New Roman" w:hAnsi="Times New Roman" w:hint="eastAsia"/>
                <w:sz w:val="21"/>
                <w:szCs w:val="21"/>
                <w:highlight w:val="cyan"/>
              </w:rPr>
              <w:t>}</w:t>
            </w:r>
          </w:p>
          <w:p w14:paraId="026E404C"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5AA54BB2"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255CC54"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008C62C6" w14:textId="4D8A3C8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B5F882" w14:textId="4FC4BCB3"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16302D0" w14:textId="77777777" w:rsidR="00682EC9" w:rsidRDefault="00682EC9" w:rsidP="00682EC9">
            <w:pPr>
              <w:spacing w:after="0" w:line="240" w:lineRule="auto"/>
              <w:rPr>
                <w:rFonts w:ascii="Times New Roman" w:hAnsi="Times New Roman"/>
                <w:sz w:val="21"/>
                <w:szCs w:val="21"/>
              </w:rPr>
            </w:pPr>
            <w:r w:rsidRPr="00FB08AC">
              <w:rPr>
                <w:rFonts w:ascii="Times New Roman" w:hAnsi="Times New Roman"/>
                <w:sz w:val="21"/>
                <w:szCs w:val="21"/>
                <w:highlight w:val="cyan"/>
              </w:rPr>
              <w:t>{%p elif a.var1.bio_category == “</w:t>
            </w:r>
            <w:r>
              <w:rPr>
                <w:rFonts w:ascii="Times New Roman" w:hAnsi="Times New Roman" w:hint="eastAsia"/>
                <w:sz w:val="21"/>
                <w:szCs w:val="21"/>
                <w:highlight w:val="cyan"/>
              </w:rPr>
              <w:t>PHd</w:t>
            </w:r>
            <w:r w:rsidRPr="00FB08AC">
              <w:rPr>
                <w:rFonts w:ascii="Times New Roman" w:hAnsi="Times New Roman"/>
                <w:sz w:val="21"/>
                <w:szCs w:val="21"/>
                <w:highlight w:val="cyan"/>
              </w:rPr>
              <w:t>”%}</w:t>
            </w:r>
          </w:p>
          <w:p w14:paraId="4E6FA972"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sz w:val="21"/>
                <w:szCs w:val="21"/>
              </w:rPr>
              <w:t>{%p if a</w:t>
            </w:r>
            <w:r>
              <w:rPr>
                <w:rFonts w:ascii="Times New Roman" w:hAnsi="Times New Roman" w:hint="eastAsia"/>
                <w:sz w:val="21"/>
                <w:szCs w:val="21"/>
              </w:rPr>
              <w:t>.</w:t>
            </w:r>
            <w:r>
              <w:rPr>
                <w:rFonts w:ascii="Times New Roman" w:hAnsi="Times New Roman"/>
                <w:sz w:val="21"/>
                <w:szCs w:val="21"/>
              </w:rPr>
              <w:t>var1</w:t>
            </w:r>
            <w:r w:rsidRPr="00FB08AC">
              <w:rPr>
                <w:rFonts w:ascii="Times New Roman" w:hAnsi="Times New Roman"/>
                <w:sz w:val="21"/>
                <w:szCs w:val="21"/>
              </w:rPr>
              <w:t>.type == ”HomoDel”%}</w:t>
            </w:r>
          </w:p>
          <w:p w14:paraId="2CC469FC"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纯合缺失</w:t>
            </w:r>
          </w:p>
          <w:p w14:paraId="0622B940"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.var1</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7D297169"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sz w:val="21"/>
                <w:szCs w:val="21"/>
              </w:rPr>
              <w:t>{%p elif a</w:t>
            </w:r>
            <w:r>
              <w:rPr>
                <w:rFonts w:ascii="Times New Roman" w:hAnsi="Times New Roman"/>
                <w:sz w:val="21"/>
                <w:szCs w:val="21"/>
              </w:rPr>
              <w:t>.var1</w:t>
            </w:r>
            <w:r w:rsidRPr="00FB08AC">
              <w:rPr>
                <w:rFonts w:ascii="Times New Roman" w:hAnsi="Times New Roman"/>
                <w:sz w:val="21"/>
                <w:szCs w:val="21"/>
              </w:rPr>
              <w:t>.type == ”HeteDel”%}</w:t>
            </w:r>
          </w:p>
          <w:p w14:paraId="39F0CCF2"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杂合缺失</w:t>
            </w:r>
          </w:p>
          <w:p w14:paraId="65F326DF"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.var1</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3C271360"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sz w:val="21"/>
                <w:szCs w:val="21"/>
              </w:rPr>
              <w:t>{%p else%}</w:t>
            </w:r>
          </w:p>
          <w:p w14:paraId="421F25F6"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未知变异类型！</w:t>
            </w:r>
          </w:p>
          <w:p w14:paraId="40003146"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.var1</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626F1B47"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sz w:val="21"/>
                <w:szCs w:val="21"/>
              </w:rPr>
              <w:t>{%p endif%}</w:t>
            </w:r>
          </w:p>
          <w:p w14:paraId="740B5E01" w14:textId="77777777" w:rsidR="00F55A93" w:rsidRDefault="00F55A93" w:rsidP="00F55A93">
            <w:pPr>
              <w:spacing w:after="0" w:line="240" w:lineRule="auto"/>
              <w:rPr>
                <w:rFonts w:ascii="Times New Roman" w:hAnsi="Times New Roman"/>
                <w:sz w:val="21"/>
                <w:szCs w:val="21"/>
              </w:rPr>
            </w:pPr>
            <w:r w:rsidRPr="00682EC9">
              <w:rPr>
                <w:rFonts w:ascii="Times New Roman" w:hAnsi="Times New Roman"/>
                <w:sz w:val="21"/>
                <w:szCs w:val="21"/>
                <w:highlight w:val="cyan"/>
              </w:rPr>
              <w:t>{%p else%}</w:t>
            </w:r>
          </w:p>
          <w:p w14:paraId="73223C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0371D477" w14:textId="77777777" w:rsidR="00F55A93" w:rsidRPr="00994C78" w:rsidRDefault="00F55A93" w:rsidP="00F55A93">
            <w:pPr>
              <w:spacing w:after="0" w:line="240" w:lineRule="auto"/>
              <w:rPr>
                <w:rFonts w:ascii="Times New Roman" w:hAnsi="Times New Roman"/>
                <w:sz w:val="21"/>
                <w:szCs w:val="21"/>
              </w:rPr>
            </w:pPr>
            <w:r w:rsidRPr="00682EC9">
              <w:rPr>
                <w:rFonts w:ascii="Times New Roman" w:hAnsi="Times New Roman" w:hint="eastAsia"/>
                <w:sz w:val="21"/>
                <w:szCs w:val="21"/>
                <w:highlight w:val="cyan"/>
              </w:rPr>
              <w:t>{</w:t>
            </w:r>
            <w:r w:rsidRPr="00682EC9">
              <w:rPr>
                <w:rFonts w:ascii="Times New Roman" w:hAnsi="Times New Roman"/>
                <w:sz w:val="21"/>
                <w:szCs w:val="21"/>
                <w:highlight w:val="cyan"/>
              </w:rPr>
              <w:t>%p endif%}</w:t>
            </w:r>
          </w:p>
          <w:p w14:paraId="40F07A46"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8FAD3D" w14:textId="77777777" w:rsidR="00F55A93" w:rsidRDefault="00F55A93" w:rsidP="00F55A93">
            <w:pPr>
              <w:spacing w:after="0" w:line="240" w:lineRule="auto"/>
              <w:rPr>
                <w:rFonts w:ascii="Times New Roman" w:hAnsi="Times New Roman"/>
                <w:sz w:val="21"/>
                <w:szCs w:val="21"/>
              </w:rPr>
            </w:pPr>
          </w:p>
          <w:p w14:paraId="76F5E6E2"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E50CD7"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4DCF6B2"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3BF1009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7B0EA0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90F50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B82F6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A83E7E"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E726282" w14:textId="77777777" w:rsidR="00F55A93" w:rsidRPr="002512F1" w:rsidRDefault="00F55A93" w:rsidP="00F55A93">
            <w:pPr>
              <w:spacing w:after="0" w:line="240" w:lineRule="auto"/>
              <w:rPr>
                <w:rFonts w:ascii="Times New Roman" w:hAnsi="Times New Roman"/>
                <w:sz w:val="21"/>
                <w:szCs w:val="21"/>
                <w:highlight w:val="green"/>
              </w:rPr>
            </w:pPr>
          </w:p>
          <w:p w14:paraId="5539DCEF"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7DD902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9EFB4AE" w14:textId="77777777" w:rsidR="00F55A93" w:rsidRDefault="00F55A93" w:rsidP="00F55A93">
            <w:pPr>
              <w:spacing w:after="0" w:line="240" w:lineRule="auto"/>
              <w:rPr>
                <w:rFonts w:ascii="Times New Roman" w:hAnsi="Times New Roman"/>
                <w:sz w:val="21"/>
                <w:szCs w:val="21"/>
              </w:rPr>
            </w:pPr>
          </w:p>
          <w:p w14:paraId="7BF35DD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CA0B1B4"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in [“Sv”, “</w:t>
            </w:r>
            <w:r w:rsidRPr="008E2E26">
              <w:rPr>
                <w:rFonts w:ascii="Times New Roman" w:hAnsi="Times New Roman"/>
                <w:sz w:val="21"/>
                <w:szCs w:val="21"/>
              </w:rPr>
              <w:t>PSeqRnaSv</w:t>
            </w:r>
            <w:r>
              <w:rPr>
                <w:rFonts w:ascii="Times New Roman" w:hAnsi="Times New Roman"/>
                <w:sz w:val="21"/>
                <w:szCs w:val="21"/>
              </w:rPr>
              <w:t>”] and a.var2.five_prime_gene == “MET” and a.var2.three_prime_gene == “MET”%}</w:t>
            </w:r>
          </w:p>
          <w:p w14:paraId="3BCE50B5"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74FB1594"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77C932"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16E7BE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930BC0"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36BA9C" w14:textId="77777777" w:rsidR="00F55A93" w:rsidRDefault="00F55A93" w:rsidP="00F55A93">
            <w:pPr>
              <w:spacing w:after="0" w:line="240" w:lineRule="auto"/>
              <w:rPr>
                <w:rFonts w:ascii="Times New Roman" w:hAnsi="Times New Roman"/>
                <w:sz w:val="21"/>
                <w:szCs w:val="21"/>
              </w:rPr>
            </w:pPr>
          </w:p>
          <w:p w14:paraId="1DD639FC" w14:textId="68A1E828"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8711B8A" w14:textId="77777777" w:rsidR="00F55A93" w:rsidRDefault="00F55A93" w:rsidP="00F55A93">
            <w:pPr>
              <w:spacing w:after="0" w:line="240" w:lineRule="auto"/>
              <w:rPr>
                <w:rFonts w:ascii="Times New Roman" w:hAnsi="Times New Roman"/>
                <w:sz w:val="21"/>
                <w:szCs w:val="21"/>
              </w:rPr>
            </w:pPr>
            <w:r w:rsidRPr="00682EC9">
              <w:rPr>
                <w:rFonts w:ascii="Times New Roman" w:hAnsi="Times New Roman" w:hint="eastAsia"/>
                <w:sz w:val="21"/>
                <w:szCs w:val="21"/>
                <w:highlight w:val="cyan"/>
              </w:rPr>
              <w:t>{</w:t>
            </w:r>
            <w:r w:rsidRPr="00682EC9">
              <w:rPr>
                <w:rFonts w:ascii="Times New Roman" w:hAnsi="Times New Roman"/>
                <w:sz w:val="21"/>
                <w:szCs w:val="21"/>
                <w:highlight w:val="cyan"/>
              </w:rPr>
              <w:t>%p if a.var2.bio_category == “Snvindel”%}</w:t>
            </w:r>
          </w:p>
          <w:p w14:paraId="463A4F0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45F6ADD6"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2377D2F8"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46E540F8" w14:textId="77777777" w:rsidR="00F55A93"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endif%}</w:t>
            </w:r>
          </w:p>
          <w:p w14:paraId="63FA51DE" w14:textId="77777777" w:rsidR="00F55A93" w:rsidRDefault="00F55A93" w:rsidP="00F55A93">
            <w:pPr>
              <w:spacing w:after="0" w:line="240" w:lineRule="auto"/>
              <w:rPr>
                <w:rFonts w:ascii="Times New Roman" w:hAnsi="Times New Roman"/>
                <w:sz w:val="21"/>
                <w:szCs w:val="21"/>
              </w:rPr>
            </w:pPr>
            <w:r w:rsidRPr="00682EC9">
              <w:rPr>
                <w:rFonts w:ascii="Times New Roman" w:hAnsi="Times New Roman"/>
                <w:sz w:val="21"/>
                <w:szCs w:val="21"/>
                <w:highlight w:val="cyan"/>
              </w:rPr>
              <w:t>{%p elif a.var2.bio_category == “Cnv”%}</w:t>
            </w:r>
          </w:p>
          <w:p w14:paraId="1523A17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12F54631" w14:textId="7A709B7D" w:rsidR="00F55A93" w:rsidRDefault="00F55A93" w:rsidP="00F55A93">
            <w:pPr>
              <w:spacing w:after="0" w:line="240" w:lineRule="auto"/>
              <w:rPr>
                <w:rFonts w:ascii="Times New Roman" w:hAnsi="Times New Roman"/>
                <w:sz w:val="21"/>
                <w:szCs w:val="21"/>
              </w:rPr>
            </w:pPr>
            <w:r w:rsidRPr="00682EC9">
              <w:rPr>
                <w:rFonts w:ascii="Times New Roman" w:hAnsi="Times New Roman" w:hint="eastAsia"/>
                <w:sz w:val="21"/>
                <w:szCs w:val="21"/>
                <w:highlight w:val="cyan"/>
              </w:rPr>
              <w:t>{</w:t>
            </w:r>
            <w:r w:rsidRPr="00682EC9">
              <w:rPr>
                <w:rFonts w:ascii="Times New Roman" w:hAnsi="Times New Roman"/>
                <w:sz w:val="21"/>
                <w:szCs w:val="21"/>
                <w:highlight w:val="cyan"/>
              </w:rPr>
              <w:t>%p elif a.var2.bio_category in [”Sv”, “PSeqRnaSv”]%</w:t>
            </w:r>
            <w:r w:rsidRPr="00682EC9">
              <w:rPr>
                <w:rFonts w:ascii="Times New Roman" w:hAnsi="Times New Roman" w:hint="eastAsia"/>
                <w:sz w:val="21"/>
                <w:szCs w:val="21"/>
                <w:highlight w:val="cyan"/>
              </w:rPr>
              <w:t>}</w:t>
            </w:r>
          </w:p>
          <w:p w14:paraId="66928CFB" w14:textId="306DA5E8"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1F376874"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BAEF9DE"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72B47750" w14:textId="4F03A7A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105224B6" w14:textId="1EC9F62E"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ECC54C0" w14:textId="77777777" w:rsidR="00682EC9" w:rsidRDefault="00682EC9" w:rsidP="00682EC9">
            <w:pPr>
              <w:spacing w:after="0" w:line="240" w:lineRule="auto"/>
              <w:rPr>
                <w:rFonts w:ascii="Times New Roman" w:hAnsi="Times New Roman"/>
                <w:sz w:val="21"/>
                <w:szCs w:val="21"/>
              </w:rPr>
            </w:pPr>
            <w:r w:rsidRPr="00FB08AC">
              <w:rPr>
                <w:rFonts w:ascii="Times New Roman" w:hAnsi="Times New Roman"/>
                <w:sz w:val="21"/>
                <w:szCs w:val="21"/>
                <w:highlight w:val="cyan"/>
              </w:rPr>
              <w:t>{%p elif a.var</w:t>
            </w:r>
            <w:r>
              <w:rPr>
                <w:rFonts w:ascii="Times New Roman" w:hAnsi="Times New Roman"/>
                <w:sz w:val="21"/>
                <w:szCs w:val="21"/>
                <w:highlight w:val="cyan"/>
              </w:rPr>
              <w:t>2</w:t>
            </w:r>
            <w:r w:rsidRPr="00FB08AC">
              <w:rPr>
                <w:rFonts w:ascii="Times New Roman" w:hAnsi="Times New Roman"/>
                <w:sz w:val="21"/>
                <w:szCs w:val="21"/>
                <w:highlight w:val="cyan"/>
              </w:rPr>
              <w:t>.bio_category == “</w:t>
            </w:r>
            <w:r>
              <w:rPr>
                <w:rFonts w:ascii="Times New Roman" w:hAnsi="Times New Roman" w:hint="eastAsia"/>
                <w:sz w:val="21"/>
                <w:szCs w:val="21"/>
                <w:highlight w:val="cyan"/>
              </w:rPr>
              <w:t>PHd</w:t>
            </w:r>
            <w:r w:rsidRPr="00FB08AC">
              <w:rPr>
                <w:rFonts w:ascii="Times New Roman" w:hAnsi="Times New Roman"/>
                <w:sz w:val="21"/>
                <w:szCs w:val="21"/>
                <w:highlight w:val="cyan"/>
              </w:rPr>
              <w:t>”%}</w:t>
            </w:r>
          </w:p>
          <w:p w14:paraId="6FDC290E"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sz w:val="21"/>
                <w:szCs w:val="21"/>
              </w:rPr>
              <w:t>{%p if a</w:t>
            </w:r>
            <w:r>
              <w:rPr>
                <w:rFonts w:ascii="Times New Roman" w:hAnsi="Times New Roman" w:hint="eastAsia"/>
                <w:sz w:val="21"/>
                <w:szCs w:val="21"/>
              </w:rPr>
              <w:t>.</w:t>
            </w:r>
            <w:r>
              <w:rPr>
                <w:rFonts w:ascii="Times New Roman" w:hAnsi="Times New Roman"/>
                <w:sz w:val="21"/>
                <w:szCs w:val="21"/>
              </w:rPr>
              <w:t>var2</w:t>
            </w:r>
            <w:r w:rsidRPr="00FB08AC">
              <w:rPr>
                <w:rFonts w:ascii="Times New Roman" w:hAnsi="Times New Roman"/>
                <w:sz w:val="21"/>
                <w:szCs w:val="21"/>
              </w:rPr>
              <w:t>.type == ”HomoDel”%}</w:t>
            </w:r>
          </w:p>
          <w:p w14:paraId="6C200016"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纯合缺失</w:t>
            </w:r>
          </w:p>
          <w:p w14:paraId="22B02B87"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.var2</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5B82A44C"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sz w:val="21"/>
                <w:szCs w:val="21"/>
              </w:rPr>
              <w:t>{%p elif a</w:t>
            </w:r>
            <w:r>
              <w:rPr>
                <w:rFonts w:ascii="Times New Roman" w:hAnsi="Times New Roman"/>
                <w:sz w:val="21"/>
                <w:szCs w:val="21"/>
              </w:rPr>
              <w:t>.var2</w:t>
            </w:r>
            <w:r w:rsidRPr="00FB08AC">
              <w:rPr>
                <w:rFonts w:ascii="Times New Roman" w:hAnsi="Times New Roman"/>
                <w:sz w:val="21"/>
                <w:szCs w:val="21"/>
              </w:rPr>
              <w:t>.type == ”HeteDel”%}</w:t>
            </w:r>
          </w:p>
          <w:p w14:paraId="3DE5D1AC"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杂合缺失</w:t>
            </w:r>
          </w:p>
          <w:p w14:paraId="34A99A10"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.var2</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698824D6"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sz w:val="21"/>
                <w:szCs w:val="21"/>
              </w:rPr>
              <w:t>{%p else%}</w:t>
            </w:r>
          </w:p>
          <w:p w14:paraId="26FA1B75"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未知变异类型！</w:t>
            </w:r>
          </w:p>
          <w:p w14:paraId="63FC18B1"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hint="eastAsia"/>
                <w:sz w:val="21"/>
                <w:szCs w:val="21"/>
              </w:rPr>
              <w:t>（</w:t>
            </w:r>
            <w:r w:rsidRPr="00FB08AC">
              <w:rPr>
                <w:rFonts w:ascii="Times New Roman" w:hAnsi="Times New Roman" w:hint="eastAsia"/>
                <w:sz w:val="21"/>
                <w:szCs w:val="21"/>
              </w:rPr>
              <w:t>{{a</w:t>
            </w:r>
            <w:r>
              <w:rPr>
                <w:rFonts w:ascii="Times New Roman" w:hAnsi="Times New Roman"/>
                <w:sz w:val="21"/>
                <w:szCs w:val="21"/>
              </w:rPr>
              <w:t>.var2</w:t>
            </w:r>
            <w:r w:rsidRPr="00FB08AC">
              <w:rPr>
                <w:rFonts w:ascii="Times New Roman" w:hAnsi="Times New Roman" w:hint="eastAsia"/>
                <w:sz w:val="21"/>
                <w:szCs w:val="21"/>
              </w:rPr>
              <w:t>.region}}</w:t>
            </w:r>
            <w:r w:rsidRPr="00FB08AC">
              <w:rPr>
                <w:rFonts w:ascii="Times New Roman" w:hAnsi="Times New Roman" w:hint="eastAsia"/>
                <w:sz w:val="21"/>
                <w:szCs w:val="21"/>
              </w:rPr>
              <w:t>）</w:t>
            </w:r>
          </w:p>
          <w:p w14:paraId="594C1930" w14:textId="77777777" w:rsidR="00682EC9" w:rsidRPr="00FB08AC" w:rsidRDefault="00682EC9" w:rsidP="00682EC9">
            <w:pPr>
              <w:spacing w:after="0" w:line="240" w:lineRule="auto"/>
              <w:rPr>
                <w:rFonts w:ascii="Times New Roman" w:hAnsi="Times New Roman"/>
                <w:sz w:val="21"/>
                <w:szCs w:val="21"/>
              </w:rPr>
            </w:pPr>
            <w:r w:rsidRPr="00FB08AC">
              <w:rPr>
                <w:rFonts w:ascii="Times New Roman" w:hAnsi="Times New Roman"/>
                <w:sz w:val="21"/>
                <w:szCs w:val="21"/>
              </w:rPr>
              <w:t>{%p endif%}</w:t>
            </w:r>
          </w:p>
          <w:p w14:paraId="3A571C48" w14:textId="77777777" w:rsidR="00F55A93" w:rsidRDefault="00F55A93" w:rsidP="00F55A93">
            <w:pPr>
              <w:spacing w:after="0" w:line="240" w:lineRule="auto"/>
              <w:rPr>
                <w:rFonts w:ascii="Times New Roman" w:hAnsi="Times New Roman"/>
                <w:sz w:val="21"/>
                <w:szCs w:val="21"/>
              </w:rPr>
            </w:pPr>
            <w:r w:rsidRPr="00682EC9">
              <w:rPr>
                <w:rFonts w:ascii="Times New Roman" w:hAnsi="Times New Roman"/>
                <w:sz w:val="21"/>
                <w:szCs w:val="21"/>
                <w:highlight w:val="cyan"/>
              </w:rPr>
              <w:t>{%p else%}</w:t>
            </w:r>
          </w:p>
          <w:p w14:paraId="3AE4B88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738883C9" w14:textId="77777777" w:rsidR="00F55A93" w:rsidRPr="00994C78" w:rsidRDefault="00F55A93" w:rsidP="00F55A93">
            <w:pPr>
              <w:spacing w:after="0" w:line="240" w:lineRule="auto"/>
              <w:rPr>
                <w:rFonts w:ascii="Times New Roman" w:hAnsi="Times New Roman"/>
                <w:sz w:val="21"/>
                <w:szCs w:val="21"/>
              </w:rPr>
            </w:pPr>
            <w:r w:rsidRPr="00682EC9">
              <w:rPr>
                <w:rFonts w:ascii="Times New Roman" w:hAnsi="Times New Roman" w:hint="eastAsia"/>
                <w:sz w:val="21"/>
                <w:szCs w:val="21"/>
                <w:highlight w:val="cyan"/>
              </w:rPr>
              <w:t>{</w:t>
            </w:r>
            <w:r w:rsidRPr="00682EC9">
              <w:rPr>
                <w:rFonts w:ascii="Times New Roman" w:hAnsi="Times New Roman"/>
                <w:sz w:val="21"/>
                <w:szCs w:val="21"/>
                <w:highlight w:val="cyan"/>
              </w:rPr>
              <w:t>%p endif%}</w:t>
            </w:r>
          </w:p>
          <w:p w14:paraId="5734A74F"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A03741E" w14:textId="77777777" w:rsidR="00F55A93" w:rsidRDefault="00F55A93" w:rsidP="00F55A93">
            <w:pPr>
              <w:spacing w:after="0" w:line="240" w:lineRule="auto"/>
              <w:rPr>
                <w:rFonts w:ascii="Times New Roman" w:hAnsi="Times New Roman"/>
                <w:sz w:val="21"/>
                <w:szCs w:val="21"/>
              </w:rPr>
            </w:pPr>
          </w:p>
          <w:p w14:paraId="118A646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4697CE"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E2EE43F"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17F734F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B850D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701D87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3CD93175"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63616B6"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41212DF" w14:textId="77777777" w:rsidR="00F55A93" w:rsidRPr="002512F1" w:rsidRDefault="00F55A93" w:rsidP="00F55A93">
            <w:pPr>
              <w:spacing w:after="0" w:line="240" w:lineRule="auto"/>
              <w:rPr>
                <w:rFonts w:ascii="Times New Roman" w:hAnsi="Times New Roman"/>
                <w:sz w:val="21"/>
                <w:szCs w:val="21"/>
                <w:highlight w:val="green"/>
              </w:rPr>
            </w:pPr>
          </w:p>
          <w:p w14:paraId="446AA4D1"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A41BB6B"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BFDB60" w14:textId="77777777" w:rsidR="00F55A93" w:rsidRDefault="00F55A93" w:rsidP="00F55A93">
            <w:pPr>
              <w:spacing w:after="0" w:line="240" w:lineRule="auto"/>
              <w:rPr>
                <w:rFonts w:ascii="Times New Roman" w:hAnsi="Times New Roman"/>
                <w:sz w:val="21"/>
                <w:szCs w:val="21"/>
              </w:rPr>
            </w:pPr>
          </w:p>
          <w:p w14:paraId="194FD4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28CA3BD9"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7166BCE2" w14:textId="3A4611BD" w:rsidR="007C5C7D" w:rsidRDefault="007C5C7D"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lastRenderedPageBreak/>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8420D" w14:paraId="5911A69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0BD4BCB" w14:textId="77777777" w:rsidR="0018420D" w:rsidRDefault="0018420D" w:rsidP="0008354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571</w:t>
            </w:r>
            <w:r>
              <w:rPr>
                <w:rFonts w:ascii="Times New Roman" w:hAnsi="Times New Roman"/>
                <w:b/>
                <w:bCs/>
                <w:sz w:val="18"/>
                <w:szCs w:val="18"/>
                <w:lang w:val="en-CA"/>
              </w:rPr>
              <w:t>个）</w:t>
            </w:r>
          </w:p>
        </w:tc>
      </w:tr>
      <w:tr w:rsidR="0018420D" w14:paraId="39C499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3145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E422F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123E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7D8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083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0080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D6C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1F8F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18420D" w14:paraId="7A34F4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38E9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06E09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85C59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86A4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132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8BCF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8665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FF8F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r>
      <w:tr w:rsidR="0018420D" w14:paraId="61A92CC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944E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9B39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E6ECB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145D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5CB7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FF8B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58E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65B8F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sidRPr="00613701">
              <w:rPr>
                <w:rFonts w:ascii="Times New Roman" w:hAnsi="Times New Roman" w:hint="eastAsia"/>
                <w:sz w:val="18"/>
                <w:szCs w:val="18"/>
                <w:vertAlign w:val="superscript"/>
              </w:rPr>
              <w:t>▲</w:t>
            </w:r>
          </w:p>
        </w:tc>
      </w:tr>
      <w:tr w:rsidR="0018420D" w14:paraId="02F1174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2279E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4FFC2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CE8B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49AB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03F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2A6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C18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5C59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sidRPr="00613701">
              <w:rPr>
                <w:rFonts w:ascii="Times New Roman" w:hAnsi="Times New Roman" w:hint="eastAsia"/>
                <w:sz w:val="18"/>
                <w:szCs w:val="18"/>
                <w:vertAlign w:val="superscript"/>
              </w:rPr>
              <w:t>▲</w:t>
            </w:r>
          </w:p>
        </w:tc>
      </w:tr>
      <w:tr w:rsidR="0018420D" w14:paraId="17FA67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16F9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A69B8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C517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B67A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4F9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C9DF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A1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0E5C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r>
      <w:tr w:rsidR="0018420D" w14:paraId="16337F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5CB6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BE26E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C54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EF3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50D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2FB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C4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9FCA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r>
      <w:tr w:rsidR="0018420D" w14:paraId="0DBE36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AF1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8DF94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44315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B63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E6F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8B35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4B4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35E5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sidRPr="00613701">
              <w:rPr>
                <w:rFonts w:ascii="Times New Roman" w:hAnsi="Times New Roman" w:hint="eastAsia"/>
                <w:sz w:val="18"/>
                <w:szCs w:val="18"/>
                <w:vertAlign w:val="superscript"/>
              </w:rPr>
              <w:t>▲</w:t>
            </w:r>
          </w:p>
        </w:tc>
      </w:tr>
      <w:tr w:rsidR="0018420D" w14:paraId="1A440B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483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9060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C754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65E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944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4C9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2CD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3160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r>
      <w:tr w:rsidR="0018420D" w14:paraId="411E1F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F741D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909B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AB1CC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556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F9D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937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73E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5482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r>
      <w:tr w:rsidR="0018420D" w14:paraId="76B5B67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BAFCB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0DF6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B2EC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A49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036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9DB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499F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F3E5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sidRPr="00613701">
              <w:rPr>
                <w:rFonts w:ascii="Times New Roman" w:hAnsi="Times New Roman" w:hint="eastAsia"/>
                <w:sz w:val="18"/>
                <w:szCs w:val="18"/>
                <w:vertAlign w:val="superscript"/>
              </w:rPr>
              <w:t>▲</w:t>
            </w:r>
          </w:p>
        </w:tc>
      </w:tr>
      <w:tr w:rsidR="0018420D" w14:paraId="228EF6B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42565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C2CF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19D06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7B9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52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3D3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A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2AEB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sidRPr="00613701">
              <w:rPr>
                <w:rFonts w:ascii="Times New Roman" w:hAnsi="Times New Roman" w:hint="eastAsia"/>
                <w:sz w:val="18"/>
                <w:szCs w:val="18"/>
                <w:vertAlign w:val="superscript"/>
              </w:rPr>
              <w:t>▲</w:t>
            </w:r>
          </w:p>
        </w:tc>
      </w:tr>
      <w:tr w:rsidR="0018420D" w14:paraId="6A1744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9BEB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5A0B4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473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81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FFD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B10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FA46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7651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r>
      <w:tr w:rsidR="0018420D" w14:paraId="750D6E7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9A5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B4920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8A9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D8F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F28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92B8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868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CDDF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r>
      <w:tr w:rsidR="0018420D" w14:paraId="24E77BA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52A6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CBD8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2CFF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2F75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6B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CBC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A139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A3741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r>
      <w:tr w:rsidR="0018420D" w14:paraId="7C83B81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8090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2F04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0CF25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903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9B2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33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8BD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979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r>
      <w:tr w:rsidR="0018420D" w14:paraId="23B59DA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439EE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8420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D822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8FF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274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2631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4EC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64EB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r>
      <w:tr w:rsidR="0018420D" w14:paraId="25E7CD4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6E46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84D2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7B1E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995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D313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FA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234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5B258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r>
      <w:tr w:rsidR="0018420D" w14:paraId="1653FE2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BBC4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7832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3FB5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7A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DD3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63C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9FA6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3D5A6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sidRPr="00613701">
              <w:rPr>
                <w:rFonts w:ascii="Times New Roman" w:hAnsi="Times New Roman" w:hint="eastAsia"/>
                <w:sz w:val="18"/>
                <w:szCs w:val="18"/>
                <w:vertAlign w:val="superscript"/>
              </w:rPr>
              <w:t>▲</w:t>
            </w:r>
          </w:p>
        </w:tc>
      </w:tr>
      <w:tr w:rsidR="0018420D" w14:paraId="68428D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4941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67B1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04F6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16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0E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0BE4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4CE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68004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r>
      <w:tr w:rsidR="0018420D" w14:paraId="7E3A61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4580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15FA8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DD80B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A85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0F4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8C1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03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B34A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sidRPr="00613701">
              <w:rPr>
                <w:rFonts w:ascii="Times New Roman" w:hAnsi="Times New Roman" w:hint="eastAsia"/>
                <w:sz w:val="18"/>
                <w:szCs w:val="18"/>
                <w:vertAlign w:val="superscript"/>
              </w:rPr>
              <w:t>▲</w:t>
            </w:r>
          </w:p>
        </w:tc>
      </w:tr>
      <w:tr w:rsidR="0018420D" w14:paraId="594E05B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BB77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D1B6A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5A36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718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451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E200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30A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F50F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r>
      <w:tr w:rsidR="0018420D" w14:paraId="0B1CFA7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13D06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38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A5598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B5FE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2BE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8F6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8D3D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776FE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r>
      <w:tr w:rsidR="0018420D" w14:paraId="660ABDD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1C29E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3AD5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0F10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7C4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46D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C26D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105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4E33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sidRPr="00613701">
              <w:rPr>
                <w:rFonts w:ascii="Times New Roman" w:hAnsi="Times New Roman" w:hint="eastAsia"/>
                <w:sz w:val="18"/>
                <w:szCs w:val="18"/>
                <w:vertAlign w:val="superscript"/>
              </w:rPr>
              <w:t>▲</w:t>
            </w:r>
          </w:p>
        </w:tc>
      </w:tr>
      <w:tr w:rsidR="0018420D" w14:paraId="1DC3607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521BB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A2A664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A321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41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9DB5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A5C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C6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01F2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r>
      <w:tr w:rsidR="0018420D" w14:paraId="6253DF3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B58B37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EA78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1832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45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A37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E64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33F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B56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r>
      <w:tr w:rsidR="0018420D" w14:paraId="4E725FB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A795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1B68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4805A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2B5D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AC09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19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A543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1944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sidRPr="00613701">
              <w:rPr>
                <w:rFonts w:ascii="Times New Roman" w:hAnsi="Times New Roman" w:hint="eastAsia"/>
                <w:sz w:val="18"/>
                <w:szCs w:val="18"/>
                <w:vertAlign w:val="superscript"/>
              </w:rPr>
              <w:t>▲</w:t>
            </w:r>
          </w:p>
        </w:tc>
      </w:tr>
      <w:tr w:rsidR="0018420D" w14:paraId="072269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CFD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7A4E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313E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D142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3B49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D6D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25D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BD24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r>
      <w:tr w:rsidR="0018420D" w14:paraId="3B48585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478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DFD0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EEA78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647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3CB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6BE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C8CAF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82054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18420D" w14:paraId="08D5FD2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72FA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1E5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AC21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F57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0A5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C27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F22D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r>
      <w:tr w:rsidR="0018420D" w14:paraId="5E913BD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5CB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8EEF4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F71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9F5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F44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A0D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12FE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BBE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r>
      <w:tr w:rsidR="0018420D" w14:paraId="76E2547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B133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219A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323D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5BF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F1A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961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5680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9E745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r>
      <w:tr w:rsidR="0018420D" w14:paraId="56FB417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3CF6D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79AC7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7D641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8EBE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DDD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48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F2C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E2A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r>
      <w:tr w:rsidR="0018420D" w14:paraId="701C452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0BDE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6E62F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D876E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742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30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D9C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FA9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DB17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r>
      <w:tr w:rsidR="0018420D" w14:paraId="452283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9567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B6FE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5196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1366A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509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D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A9B6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AC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r>
      <w:tr w:rsidR="0018420D" w14:paraId="120A7AA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25E0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292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61D8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170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4258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DA8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5CB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9C022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r>
      <w:tr w:rsidR="0018420D" w14:paraId="30E58A5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7109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582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40CA8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682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993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68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9EE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360E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r>
      <w:tr w:rsidR="0018420D" w14:paraId="1DA496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F99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3041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4EF2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970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D456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39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FDF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78A0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r>
      <w:tr w:rsidR="0018420D" w14:paraId="7972DC8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D6E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C28E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3E9B5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EACA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BA3A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2F0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411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4649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r>
      <w:tr w:rsidR="0018420D" w14:paraId="3E57753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8401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14654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21D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117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9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A3EC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B190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EF1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18420D" w14:paraId="5FEBA3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C381D6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CD36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C251D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A49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BF76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F348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E56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E40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18420D" w14:paraId="66FC15B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EE00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E8617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949C6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E9E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4E48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00B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5FC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CC259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18420D" w14:paraId="41C373E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D9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5545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452D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F61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1681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60A8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F46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B33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18420D" w14:paraId="6549B7B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24328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579B68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5C01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3E5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B8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9320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19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ABAA4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18420D" w14:paraId="16A82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1A70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08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94C8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92C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3BC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3B6F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0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7013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18420D" w14:paraId="33C61A4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B59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954A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C65FB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FD5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2EB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738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7579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BEF4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18420D" w14:paraId="7DFF18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EA35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C4C6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5AB125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B32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04E5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45B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7CF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3DF5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r>
      <w:tr w:rsidR="0018420D" w14:paraId="3BCB81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E6AD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04C2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297E7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AA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D21F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21C9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A6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2CC1E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r>
      <w:tr w:rsidR="0018420D" w14:paraId="461DEF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2F35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33042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79F58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30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C69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729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F74C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EBFFB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r>
      <w:tr w:rsidR="0018420D" w14:paraId="6FFEE4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712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0D9F17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4112B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C7AC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2DD4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4B2B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DA30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894D01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r>
      <w:tr w:rsidR="0018420D" w14:paraId="5126341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8A67A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B70B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152F9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D0C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2158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DAC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7541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2233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r>
      <w:tr w:rsidR="0018420D" w14:paraId="04736C1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A93C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9369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6509F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57F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E7CA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C79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FCB2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B204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sidRPr="00613701">
              <w:rPr>
                <w:rFonts w:ascii="Times New Roman" w:hAnsi="Times New Roman" w:hint="eastAsia"/>
                <w:sz w:val="18"/>
                <w:szCs w:val="18"/>
                <w:vertAlign w:val="superscript"/>
              </w:rPr>
              <w:t>▲</w:t>
            </w:r>
          </w:p>
        </w:tc>
      </w:tr>
      <w:tr w:rsidR="0018420D" w14:paraId="2CCFDC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0745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10670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2611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2F5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0462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3D76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27B9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B4C65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r>
      <w:tr w:rsidR="0018420D" w14:paraId="583310C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D55B6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C578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C41A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E87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F51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C2F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503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12C5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r>
      <w:tr w:rsidR="0018420D" w14:paraId="031DAB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17F4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0D4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4AD3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EAE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A466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CD7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BBF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1F2D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r>
      <w:tr w:rsidR="0018420D" w14:paraId="3BAAAB3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44260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69B9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FCF6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8698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640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2D61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246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55EA9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r>
      <w:tr w:rsidR="0018420D" w14:paraId="5D137B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7731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0C410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CB4BE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B00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FE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7C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955C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DC22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sidRPr="00613701">
              <w:rPr>
                <w:rFonts w:ascii="Times New Roman" w:hAnsi="Times New Roman" w:hint="eastAsia"/>
                <w:sz w:val="18"/>
                <w:szCs w:val="18"/>
                <w:vertAlign w:val="superscript"/>
              </w:rPr>
              <w:t>▲</w:t>
            </w:r>
          </w:p>
        </w:tc>
      </w:tr>
      <w:tr w:rsidR="0018420D" w14:paraId="0AA09E0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8260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C8DB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F9A032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781C2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DDD3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14FC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1779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A50A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r>
      <w:tr w:rsidR="0018420D" w14:paraId="46D4DB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DA74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C3113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78424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342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58F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DFC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861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6500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r>
      <w:tr w:rsidR="0018420D" w14:paraId="4E3EAF8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EF5A93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16AB7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60977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BE8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858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3BB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F8BC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5224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sidRPr="00613701">
              <w:rPr>
                <w:rFonts w:ascii="Times New Roman" w:hAnsi="Times New Roman" w:hint="eastAsia"/>
                <w:sz w:val="18"/>
                <w:szCs w:val="18"/>
                <w:vertAlign w:val="superscript"/>
              </w:rPr>
              <w:t>▲</w:t>
            </w:r>
          </w:p>
        </w:tc>
      </w:tr>
      <w:tr w:rsidR="0018420D" w14:paraId="234C53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E020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56A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DC6E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8635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C75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42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FB6D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C5CC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r>
      <w:tr w:rsidR="0018420D" w14:paraId="4FB00E6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23834A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486E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D1F4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607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8A95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4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E5E8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A17D7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r>
      <w:tr w:rsidR="0018420D" w14:paraId="077A701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0260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725C6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4F3D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245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3C6A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811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9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FD10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r>
      <w:tr w:rsidR="0018420D" w14:paraId="7E0E45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F29E10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A9C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F3C60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560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799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A6E1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2D02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B32E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r>
      <w:tr w:rsidR="0018420D" w14:paraId="689478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9583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F209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6982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13C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587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F607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AB1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8991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r>
      <w:tr w:rsidR="0018420D" w14:paraId="535187B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9E13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248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5D25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394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928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2402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471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C5AB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r>
      <w:tr w:rsidR="0018420D" w14:paraId="579943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CFA0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3B7A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DD546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FA2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835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8D19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FAB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13EF7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r>
      <w:tr w:rsidR="0018420D" w14:paraId="1F867CB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B8EC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64DE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C97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22D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8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128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1E7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17578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r>
      <w:tr w:rsidR="0018420D" w14:paraId="326B21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6C21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4260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78C56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8E70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44B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EF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971C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353C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r>
      <w:tr w:rsidR="0018420D" w14:paraId="2468929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2FF63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8D40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E944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13F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E26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651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59B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7271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r>
      <w:tr w:rsidR="0018420D" w14:paraId="0A0F01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CB5B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88F2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DE80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2FF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9675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D84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7395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F062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sidRPr="00613701">
              <w:rPr>
                <w:rFonts w:ascii="Times New Roman" w:hAnsi="Times New Roman" w:hint="eastAsia"/>
                <w:sz w:val="18"/>
                <w:szCs w:val="18"/>
                <w:vertAlign w:val="superscript"/>
              </w:rPr>
              <w:t>▲</w:t>
            </w:r>
          </w:p>
        </w:tc>
      </w:tr>
      <w:tr w:rsidR="0018420D" w14:paraId="296BF6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BF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860C9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26C8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7BB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08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EA3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BEF4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BA26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r>
      <w:tr w:rsidR="0018420D" w14:paraId="02836D9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DC5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666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C1B0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EF0EF0" w14:textId="77777777" w:rsidR="0018420D" w:rsidRDefault="0018420D"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CB7E6" w14:textId="77777777" w:rsidR="0018420D" w:rsidRDefault="0018420D"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7BA8F" w14:textId="77777777" w:rsidR="0018420D" w:rsidRDefault="0018420D"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D0626" w14:textId="77777777" w:rsidR="0018420D" w:rsidRDefault="0018420D"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F19F91" w14:textId="77777777" w:rsidR="0018420D" w:rsidRDefault="0018420D" w:rsidP="0008354C">
            <w:pPr>
              <w:spacing w:after="0" w:line="240" w:lineRule="auto"/>
              <w:jc w:val="center"/>
              <w:textAlignment w:val="bottom"/>
              <w:rPr>
                <w:rFonts w:ascii="Times New Roman" w:hAnsi="Times New Roman"/>
                <w:sz w:val="18"/>
                <w:szCs w:val="18"/>
              </w:rPr>
            </w:pPr>
          </w:p>
        </w:tc>
      </w:tr>
    </w:tbl>
    <w:p w14:paraId="22C30F9C" w14:textId="77777777" w:rsidR="0018420D" w:rsidRDefault="0018420D" w:rsidP="0018420D">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2D23541B" w14:textId="225771FD" w:rsidR="007C5C7D" w:rsidRPr="0018420D" w:rsidRDefault="007C5C7D" w:rsidP="00D33EB0">
      <w:pPr>
        <w:spacing w:after="0" w:line="240" w:lineRule="auto"/>
        <w:rPr>
          <w:rFonts w:ascii="Times New Roman" w:hAnsi="Times New Roman"/>
          <w:sz w:val="18"/>
          <w:szCs w:val="18"/>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18420D" w14:paraId="6F505C62" w14:textId="77777777" w:rsidTr="0018420D">
        <w:trPr>
          <w:trHeight w:val="312"/>
        </w:trPr>
        <w:tc>
          <w:tcPr>
            <w:tcW w:w="10205" w:type="dxa"/>
            <w:gridSpan w:val="8"/>
            <w:tcBorders>
              <w:top w:val="single" w:sz="4" w:space="0" w:color="0070C0"/>
              <w:bottom w:val="single" w:sz="4" w:space="0" w:color="0070C0"/>
            </w:tcBorders>
            <w:shd w:val="clear" w:color="auto" w:fill="D9D9D9" w:themeFill="background1" w:themeFillShade="D9"/>
          </w:tcPr>
          <w:p w14:paraId="581D18E1" w14:textId="77777777" w:rsidR="0018420D" w:rsidRDefault="0018420D" w:rsidP="0018420D">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18420D" w14:paraId="6F040A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8F503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A66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0BCE5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5FE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716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9C06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A088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4A23C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18420D" w14:paraId="3E70A4F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90DCB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1505E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351A4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1EE9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E37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223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DA7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524C39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18420D" w14:paraId="3724890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47B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9B8A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17F5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60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124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48A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872D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89E5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18420D" w14:paraId="62D37C9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FAA78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CDBE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52384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00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0B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399B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10A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D07E4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18420D" w14:paraId="03299C6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65FC0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BCAN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25EC9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5264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EC88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1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D34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F9618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1E2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18420D" w14:paraId="76E129C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E615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7C102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980D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C29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1AA9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AED9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F8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3B2367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18420D" w14:paraId="2E13B70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70DC03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93EB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6CDC2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A3E5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679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E76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305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70E5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18420D" w14:paraId="14C2558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561415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1375A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9453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9BB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B2BC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B38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DE8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CCB0D1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18420D" w14:paraId="369C7D1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E5796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2CD5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012A8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996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D5E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94EF3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983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17FE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18420D" w14:paraId="76E0349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7754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F2F7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1424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CB0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BBF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4B0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63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4FF1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18420D" w14:paraId="2541EE8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4DE0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BC3D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08D1B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6DA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1DF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6A2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47A7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EEC2B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18420D" w14:paraId="036EF33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D68E1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BA57C0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936F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14C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FB45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78F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BB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EB3C2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18420D" w14:paraId="01DACB3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7653E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7DE8F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95E0A1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6ECF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D0E2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3D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123F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1E421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18420D" w14:paraId="66A145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B1F86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9487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AAD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61C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43B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789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D1E9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DCC03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18420D" w14:paraId="0367C9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05A5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AE66A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8A5C5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9CF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848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FC5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B79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2550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18420D" w14:paraId="0F05EF4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A78D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FE8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13B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324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BC84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411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CF1F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023DB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18420D" w14:paraId="7F59A7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1B8EB7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E2E97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680D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16D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094D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F9BF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2F17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AA24C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18420D" w14:paraId="7CD305F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D79715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FE07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A84A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62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C5D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E83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37C1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BF624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18420D" w14:paraId="161494E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994B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3F9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7C7B8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1E1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52C7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61E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249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AAC10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18420D" w14:paraId="3105748F" w14:textId="77777777" w:rsidTr="0018420D">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EA01C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7182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0BAD1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FFCC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A9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B8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23AE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8D727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18420D" w14:paraId="08F0BFA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555B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AAF1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B0D61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4CA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9AB44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02E6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4DC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F0B20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18420D" w14:paraId="0E20DBD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6F5FFE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6661E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B769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6BA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F97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DE61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D94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574D5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18420D" w14:paraId="292A648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D9E3E7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AD01F8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56108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5C5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459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0701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9E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C11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18420D" w14:paraId="52C7F3D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A5EA6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18A7E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8EDB6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E99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C71C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98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3B54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3EA18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18420D" w14:paraId="73F7F44B"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BE153B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E5690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EF1E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FE5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671D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95B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80DA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2044B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18420D" w14:paraId="185BBDB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63D1B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125A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BF7A0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81A2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D047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C15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E135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6DF877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18420D" w14:paraId="6C6BBE4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89C9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B0ECF4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231C3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1402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532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9CB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BBF9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6DB2A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18420D" w14:paraId="53B38FC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C6FB58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4941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A1DC3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94E9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7F9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701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A641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3E439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18420D" w14:paraId="7804863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A9EDD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969B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BE5B1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CCA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D1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E89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83E2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09BE7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18420D" w14:paraId="377DCEB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09E4D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40DBC7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E0522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554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196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D5C3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11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C522C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18420D" w14:paraId="40067D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7053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3648A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D8E853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85DB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F7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C847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D74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2831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18420D" w14:paraId="0D38271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AFE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937D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4CC33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AB8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02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7A78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9221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A24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18420D" w14:paraId="1A05524C"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E415D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9F5D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8E37F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21E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663B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BF1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86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301E4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18420D" w14:paraId="4C5204E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32E74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0E06F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32DA1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4D1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3BF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DE2FC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DAEF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23452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18420D" w14:paraId="5E4A32DF"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192469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ABE0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3C43B2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EF2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5B710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BF3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7948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FEA65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18420D" w14:paraId="3203079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F8E7D3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675A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F5F30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9DC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EB6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C544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B69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71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18420D" w14:paraId="0855BC7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4800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4A1E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7B49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24E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B32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A9F5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3E3B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8715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18420D" w14:paraId="6F22FA2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C2B3E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A39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77C7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713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6E4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B6D2C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C18D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66942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18420D" w14:paraId="11ECBC5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BE31E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18019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B017C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0C96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918E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D9A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FC7E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82C5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18420D" w14:paraId="03203FE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026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BF1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F2A82D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A86D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3A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9DD5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2070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8C3D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18420D" w14:paraId="748D13D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3F4F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CDC3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E408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BE9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EC5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0091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A07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A00FD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18420D" w14:paraId="752F565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33EB2F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6471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375E2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0A8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76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44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60A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8E67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18420D" w14:paraId="413559F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41031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5287F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3705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7A8E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8316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C748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ED0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031B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18420D" w14:paraId="1B60FE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C95EE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64B90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BE5EA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CC07D" w14:textId="77777777" w:rsidR="0018420D" w:rsidRDefault="0018420D" w:rsidP="0018420D">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16056" w14:textId="77777777" w:rsidR="0018420D" w:rsidRDefault="0018420D" w:rsidP="0018420D">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9B6C8" w14:textId="77777777" w:rsidR="0018420D" w:rsidRDefault="0018420D" w:rsidP="0018420D">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5F418" w14:textId="77777777" w:rsidR="0018420D" w:rsidRDefault="0018420D" w:rsidP="0018420D">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E52039A" w14:textId="77777777" w:rsidR="0018420D" w:rsidRDefault="0018420D" w:rsidP="0018420D">
            <w:pPr>
              <w:spacing w:after="0" w:line="240" w:lineRule="auto"/>
              <w:jc w:val="center"/>
              <w:textAlignment w:val="bottom"/>
              <w:rPr>
                <w:rFonts w:ascii="Times New Roman" w:hAnsi="Times New Roman"/>
                <w:sz w:val="18"/>
                <w:szCs w:val="18"/>
              </w:rPr>
            </w:pPr>
          </w:p>
        </w:tc>
      </w:tr>
    </w:tbl>
    <w:p w14:paraId="11E0647D" w14:textId="77777777" w:rsidR="0018420D" w:rsidRDefault="0018420D" w:rsidP="0018420D">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1F109BEF" w14:textId="5433C260" w:rsidR="0018420D" w:rsidRDefault="0018420D" w:rsidP="0018420D">
      <w:pPr>
        <w:pStyle w:val="-0"/>
        <w:spacing w:after="48"/>
        <w:rPr>
          <w:rFonts w:ascii="Times New Roman" w:eastAsia="宋体" w:hAnsi="Times New Roman"/>
          <w:sz w:val="18"/>
          <w:szCs w:val="18"/>
        </w:rPr>
      </w:pPr>
      <w:r>
        <w:rPr>
          <w:rFonts w:ascii="Times New Roman" w:eastAsia="宋体" w:hAnsi="Times New Roman"/>
          <w:bCs/>
          <w:sz w:val="18"/>
          <w:szCs w:val="18"/>
        </w:rPr>
        <w:lastRenderedPageBreak/>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25B8A40" w14:textId="4F7E98A7" w:rsidR="007C5C7D" w:rsidRDefault="007C5C7D" w:rsidP="00D33EB0">
      <w:pPr>
        <w:spacing w:after="0" w:line="240" w:lineRule="auto"/>
        <w:rPr>
          <w:rFonts w:ascii="Times New Roman" w:hAnsi="Times New Roman"/>
          <w:sz w:val="18"/>
          <w:szCs w:val="18"/>
        </w:rPr>
      </w:pPr>
      <w:r w:rsidRPr="007C5C7D">
        <w:rPr>
          <w:rFonts w:ascii="Times New Roman" w:hAnsi="Times New Roman" w:hint="eastAsia"/>
          <w:sz w:val="18"/>
          <w:szCs w:val="18"/>
          <w:highlight w:val="magenta"/>
        </w:rPr>
        <w:t>{</w:t>
      </w:r>
      <w:r w:rsidRPr="007C5C7D">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3D63A2" w14:paraId="530EAEA7" w14:textId="77777777" w:rsidTr="006A59F5">
        <w:trPr>
          <w:trHeight w:val="312"/>
          <w:jc w:val="center"/>
        </w:trPr>
        <w:tc>
          <w:tcPr>
            <w:tcW w:w="10421" w:type="dxa"/>
            <w:gridSpan w:val="8"/>
            <w:tcBorders>
              <w:top w:val="single" w:sz="4" w:space="0" w:color="0070C0"/>
              <w:bottom w:val="single" w:sz="4" w:space="0" w:color="0070C0"/>
            </w:tcBorders>
            <w:shd w:val="clear" w:color="auto" w:fill="D9D9D9" w:themeFill="background1" w:themeFillShade="D9"/>
          </w:tcPr>
          <w:p w14:paraId="46A8C15C" w14:textId="77777777" w:rsidR="003D63A2" w:rsidRDefault="003D63A2" w:rsidP="006A59F5">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3D63A2" w14:paraId="32660CE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54F1A6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4C4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FD6B5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A46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F6F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1BE4C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4E1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AFBA1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3D63A2" w14:paraId="4C5F854D"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00924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9D878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A69D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0B5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1AE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D77F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06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D2CD7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3D63A2" w14:paraId="27FA38A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789AC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7B6CF1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B32D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AABD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698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3229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260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7DCB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3D63A2" w14:paraId="21BE0EB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55B61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DB6D8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8BC2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BAC0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6C41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5A7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1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F7AB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3D63A2" w14:paraId="131CC6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34677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BCAN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5193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88D9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96C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D56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CF2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1C5F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8B3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3D63A2" w14:paraId="48D92BE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E760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4609A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9077A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BC08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5CB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BC3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FE9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15B5B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3D63A2" w14:paraId="5AAB82C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E771DC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ABD5C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D87816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CE5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DDA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AD8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57F5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692D9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3D63A2" w14:paraId="7D540D7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0C62E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DE321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D9AD3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D9D3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5F8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535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1874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53FD8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3D63A2" w14:paraId="07AE638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C9531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29F6A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8B920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74A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70D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59E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024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4EF9E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3D63A2" w14:paraId="3D9D366C"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82CB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E7DC2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7F4A0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CA99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B69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A44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268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56277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3D63A2" w14:paraId="6E62703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D9E9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DFA84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AE042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F0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349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80D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DF7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7226A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3D63A2" w14:paraId="6F085CE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77FA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2DACD3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FEDB4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2EB3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225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8C7C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9895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3AC2B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3D63A2" w14:paraId="24AD946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EE227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44B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C7926D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3AF8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022C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3D68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948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7CBE8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3D63A2" w14:paraId="05B1F1B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221F3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B7FB5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D5B2D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F22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9EE0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E3A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A6E7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37CCC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3D63A2" w14:paraId="6763663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6925CF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040E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B8770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BA6B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C79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10DF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457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9784E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3D63A2" w14:paraId="334C9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B54D4F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7B268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F80F8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5DD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A580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0405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01E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8520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3D63A2" w14:paraId="26A278D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D1DD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40647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5A69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583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389D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B0B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3F2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6A07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3D63A2" w14:paraId="509AD9E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202464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4F669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D1F83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FCEF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562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1BD2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03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D5713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3D63A2" w14:paraId="074C0A5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FA5FE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E19E7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2D4F7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E473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FF3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CAD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8A59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3F69F5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3D63A2" w14:paraId="3EC8001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B34E8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7CFC6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9042A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07E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726D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B977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16D4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932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3D63A2" w14:paraId="690FFC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9B73AC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56E3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16BEF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C094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4C80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B89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3E5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2AEDAE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3D63A2" w14:paraId="6CF35C4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54634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6941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07E6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DDA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DC47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756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C134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A0D57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3D63A2" w14:paraId="1ACA12F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F28757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E2E8C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AC84EE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88600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860B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2BE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D5C3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7A688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3D63A2" w14:paraId="0D47901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46E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19763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4D910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61C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C81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2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582D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BE077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3D63A2" w14:paraId="10E5D12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6FD7C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6B5350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0BFF13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569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7C3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20DE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CA3E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9F96D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3D63A2" w14:paraId="10F99E2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B95470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D339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A4743C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118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1942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0ACD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1FA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264D2D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3D63A2" w14:paraId="2AFCD57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632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1330F3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EDC0A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E6F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56D5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60B4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BF0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A99D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3D63A2" w14:paraId="6B2D2CA1"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096536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20B7F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E3850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7D42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2FC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1E2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87A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D456B2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3D63A2" w14:paraId="20E9F71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F161E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EA8006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2535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842A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0D0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4A99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BECC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BE6D0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3D63A2" w14:paraId="59B334A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B8921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C904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BD09A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1C2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55E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1D78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2A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6A16B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3D63A2" w14:paraId="52416FD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F8D0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66A52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7DA3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4E7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F00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49B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9AB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05A462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3D63A2" w14:paraId="562100C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36CCE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038B3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4ADE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761E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37D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987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4AD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CD5EE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3D63A2" w14:paraId="604441E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B27139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6ED5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16BA4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64B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8A9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F2A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303D1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A4906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3D63A2" w14:paraId="61A18D6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5A0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E5E4F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107D7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A0B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8751F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F3F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0F2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693DD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3D63A2" w14:paraId="5A61040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B9E8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0839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69E49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7E95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DD73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752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8A2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6B171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3D63A2" w14:paraId="77A42C37"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6E3548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A2DD74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BA835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A9A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833C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70BA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769C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420C1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3D63A2" w14:paraId="3938164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0412F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FBE41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EB6A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8A2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59E4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55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A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34E985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3D63A2" w14:paraId="7246930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7BC85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4B1D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AB0BB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1D34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718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5B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EF1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A8A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3D63A2" w14:paraId="43F97E3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882CB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B89B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23A2B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37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F12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938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CB9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F54D1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3D63A2" w14:paraId="7A0D11B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6D226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CDE2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7F9F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7CF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057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4EB71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3EE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D7F5C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3D63A2" w14:paraId="64474BB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26C7B2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D8ED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11E8C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F756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C52C7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801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E8E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970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3D63A2" w14:paraId="01B58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E310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92695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8390E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7379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4D0A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E7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08E2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C39D5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3D63A2" w14:paraId="75684F4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CDCE0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8DFC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225F7D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0CAE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46E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917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25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E509B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3D63A2" w14:paraId="1602A0A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DB5981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A980FE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6A70C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BF9" w14:textId="77777777" w:rsidR="003D63A2" w:rsidRDefault="003D63A2" w:rsidP="006A59F5">
            <w:pPr>
              <w:spacing w:after="0" w:line="240" w:lineRule="auto"/>
              <w:jc w:val="center"/>
              <w:textAlignment w:val="bottom"/>
              <w:rPr>
                <w:rFonts w:ascii="Times New Roman" w:hAnsi="Times New Roman"/>
                <w:sz w:val="18"/>
                <w:szCs w:val="18"/>
              </w:rPr>
            </w:pP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465A0" w14:textId="77777777" w:rsidR="003D63A2" w:rsidRDefault="003D63A2" w:rsidP="006A59F5">
            <w:pPr>
              <w:spacing w:after="0" w:line="240" w:lineRule="auto"/>
              <w:jc w:val="center"/>
              <w:textAlignment w:val="bottom"/>
              <w:rPr>
                <w:rFonts w:ascii="Times New Roman" w:hAnsi="Times New Roman"/>
                <w:sz w:val="18"/>
                <w:szCs w:val="18"/>
              </w:rPr>
            </w:pP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B809F" w14:textId="77777777" w:rsidR="003D63A2" w:rsidRDefault="003D63A2" w:rsidP="006A59F5">
            <w:pPr>
              <w:spacing w:after="0" w:line="240" w:lineRule="auto"/>
              <w:jc w:val="center"/>
              <w:textAlignment w:val="bottom"/>
              <w:rPr>
                <w:rFonts w:ascii="Times New Roman" w:hAnsi="Times New Roman"/>
                <w:sz w:val="18"/>
                <w:szCs w:val="18"/>
              </w:rPr>
            </w:pP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210E8" w14:textId="77777777" w:rsidR="003D63A2" w:rsidRDefault="003D63A2" w:rsidP="006A59F5">
            <w:pPr>
              <w:spacing w:after="0" w:line="240" w:lineRule="auto"/>
              <w:jc w:val="center"/>
              <w:textAlignment w:val="bottom"/>
              <w:rPr>
                <w:rFonts w:ascii="Times New Roman" w:hAnsi="Times New Roman"/>
                <w:sz w:val="18"/>
                <w:szCs w:val="18"/>
              </w:rPr>
            </w:pP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58F5025" w14:textId="77777777" w:rsidR="003D63A2" w:rsidRDefault="003D63A2" w:rsidP="006A59F5">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lastRenderedPageBreak/>
        <w:t>{</w:t>
      </w:r>
      <w:r>
        <w:rPr>
          <w:rFonts w:ascii="Times New Roman" w:eastAsia="宋体" w:hAnsi="Times New Roman"/>
          <w:bCs/>
          <w:color w:val="000000" w:themeColor="text1"/>
          <w:sz w:val="18"/>
          <w:szCs w:val="18"/>
        </w:rPr>
        <w:t>%p endif%}</w:t>
      </w:r>
    </w:p>
    <w:p w14:paraId="363C1309" w14:textId="46B3191B"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FD703DD" w14:textId="6EC1E313" w:rsidR="007C5C7D" w:rsidRPr="007908EE" w:rsidRDefault="007C5C7D" w:rsidP="00D33EB0">
      <w:pPr>
        <w:pStyle w:val="-0"/>
        <w:spacing w:after="48"/>
        <w:rPr>
          <w:rFonts w:ascii="Times New Roman" w:eastAsia="宋体" w:hAnsi="Times New Roman"/>
          <w:sz w:val="18"/>
          <w:szCs w:val="18"/>
        </w:rPr>
      </w:pPr>
      <w:r w:rsidRPr="0018420D">
        <w:rPr>
          <w:rFonts w:ascii="Times New Roman" w:eastAsia="宋体" w:hAnsi="Times New Roman" w:hint="eastAsia"/>
          <w:sz w:val="18"/>
          <w:szCs w:val="18"/>
          <w:highlight w:val="magenta"/>
        </w:rPr>
        <w:t>{</w:t>
      </w:r>
      <w:r w:rsidRPr="0018420D">
        <w:rPr>
          <w:rFonts w:ascii="Times New Roman" w:eastAsia="宋体" w:hAnsi="Times New Roman"/>
          <w:sz w:val="18"/>
          <w:szCs w:val="18"/>
          <w:highlight w:val="magenta"/>
        </w:rPr>
        <w:t>%p endif%}</w:t>
      </w:r>
    </w:p>
    <w:bookmarkEnd w:id="7"/>
    <w:p w14:paraId="4308CD54" w14:textId="5EC1FED2"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1911">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3F10CB" w:rsidRDefault="00390BE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8E81D9" w14:textId="6ACA3D0F"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 xml:space="preserve">{%p for a in (refer.fixed + refer.dynamic.s_var12 + refer.dynamic.s_var_onco_nodrug </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refer.dynamic.g_var45</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 refer.dynamic.knb)|unique%}</w:t>
      </w:r>
    </w:p>
    <w:p w14:paraId="5C181C20" w14:textId="77777777"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{{a}}</w:t>
      </w:r>
    </w:p>
    <w:p w14:paraId="7F2A3DE9" w14:textId="4C524961" w:rsidR="007E11B9"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{%p endfor%}</w:t>
      </w:r>
    </w:p>
    <w:sectPr w:rsidR="007E11B9" w:rsidRPr="003F10C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A863B" w14:textId="77777777" w:rsidR="0096388E" w:rsidRDefault="0096388E">
      <w:pPr>
        <w:spacing w:line="240" w:lineRule="auto"/>
      </w:pPr>
      <w:r>
        <w:separator/>
      </w:r>
    </w:p>
  </w:endnote>
  <w:endnote w:type="continuationSeparator" w:id="0">
    <w:p w14:paraId="237BEF13" w14:textId="77777777" w:rsidR="0096388E" w:rsidRDefault="009638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hint="eastAsia"/>
              <w:color w:val="1654B0"/>
              <w:sz w:val="16"/>
              <w:szCs w:val="16"/>
            </w:rPr>
          </w:pPr>
        </w:p>
      </w:tc>
    </w:tr>
  </w:tbl>
  <w:p w14:paraId="283CF13C" w14:textId="77777777" w:rsidR="00AB38B5" w:rsidRDefault="00AB38B5">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hint="eastAsia"/>
              <w:color w:val="1654B0"/>
              <w:sz w:val="16"/>
              <w:szCs w:val="16"/>
            </w:rPr>
          </w:pPr>
        </w:p>
      </w:tc>
    </w:tr>
  </w:tbl>
  <w:p w14:paraId="7BEFCC2A" w14:textId="77777777" w:rsidR="00AB38B5" w:rsidRDefault="00AB38B5">
    <w:pPr>
      <w:pStyle w:val="a8"/>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666B0" w14:textId="77777777" w:rsidR="0096388E" w:rsidRDefault="0096388E">
      <w:pPr>
        <w:spacing w:after="0"/>
      </w:pPr>
      <w:r>
        <w:separator/>
      </w:r>
    </w:p>
  </w:footnote>
  <w:footnote w:type="continuationSeparator" w:id="0">
    <w:p w14:paraId="39F811AE" w14:textId="77777777" w:rsidR="0096388E" w:rsidRDefault="009638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sidR="008F7CB4">
      <w:rPr>
        <w:rFonts w:ascii="Times New Roman" w:hAnsi="Times New Roman" w:hint="eastAsia"/>
        <w:sz w:val="22"/>
        <w:szCs w:val="22"/>
      </w:rPr>
      <w:t>，</w:t>
    </w:r>
    <w:r w:rsidRPr="00765959">
      <w:rPr>
        <w:rFonts w:ascii="Times New Roman" w:hAnsi="Times New Roman"/>
        <w:sz w:val="22"/>
        <w:szCs w:val="22"/>
      </w:rPr>
      <w:t>{{ sample.gender }}</w:t>
    </w:r>
    <w:r w:rsidR="008F7CB4">
      <w:rPr>
        <w:rFonts w:ascii="Times New Roman" w:hAnsi="Times New Roman" w:hint="eastAsia"/>
        <w:sz w:val="22"/>
        <w:szCs w:val="22"/>
      </w:rPr>
      <w:t>，</w:t>
    </w:r>
    <w:r w:rsidRPr="00765959">
      <w:rPr>
        <w:rFonts w:ascii="Times New Roman" w:hAnsi="Times New Roman"/>
        <w:sz w:val="22"/>
        <w:szCs w:val="22"/>
      </w:rPr>
      <w:t>{{ sample.age}}</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{{sample.</w:t>
    </w:r>
    <w:r w:rsidR="00D42954" w:rsidRPr="00D42954">
      <w:rPr>
        <w:rFonts w:ascii="Times New Roman" w:hAnsi="Times New Roman"/>
        <w:sz w:val="22"/>
        <w:szCs w:val="22"/>
      </w:rPr>
      <w:t>report_number</w:t>
    </w:r>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74075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6333163">
    <w:abstractNumId w:val="0"/>
  </w:num>
  <w:num w:numId="3" w16cid:durableId="345717853">
    <w:abstractNumId w:val="3"/>
  </w:num>
  <w:num w:numId="4" w16cid:durableId="600725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6FD8"/>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1E0E"/>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F03"/>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7C3"/>
    <w:rsid w:val="0028697B"/>
    <w:rsid w:val="002879C4"/>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67DD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08F"/>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C0910"/>
    <w:rsid w:val="005C0DDB"/>
    <w:rsid w:val="005C124A"/>
    <w:rsid w:val="005C3311"/>
    <w:rsid w:val="005C3519"/>
    <w:rsid w:val="005C4CC7"/>
    <w:rsid w:val="005C4D3B"/>
    <w:rsid w:val="005C6060"/>
    <w:rsid w:val="005C6747"/>
    <w:rsid w:val="005C71B0"/>
    <w:rsid w:val="005C7297"/>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A2"/>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2EC9"/>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7F1"/>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35E"/>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4E4A"/>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459"/>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388E"/>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68EF"/>
    <w:rsid w:val="00AE6DC4"/>
    <w:rsid w:val="00AE71FE"/>
    <w:rsid w:val="00AE7915"/>
    <w:rsid w:val="00AF00EE"/>
    <w:rsid w:val="00AF1868"/>
    <w:rsid w:val="00AF2457"/>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138A"/>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9F0"/>
    <w:rsid w:val="00BB303E"/>
    <w:rsid w:val="00BB3CB4"/>
    <w:rsid w:val="00BB5846"/>
    <w:rsid w:val="00BB5BEB"/>
    <w:rsid w:val="00BB5C8B"/>
    <w:rsid w:val="00BB6EEE"/>
    <w:rsid w:val="00BB7589"/>
    <w:rsid w:val="00BB75CC"/>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786"/>
    <w:rsid w:val="00BF68A3"/>
    <w:rsid w:val="00C00444"/>
    <w:rsid w:val="00C0163B"/>
    <w:rsid w:val="00C02149"/>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4D0"/>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92F"/>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08AC"/>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1148</TotalTime>
  <Pages>44</Pages>
  <Words>11908</Words>
  <Characters>59544</Characters>
  <Application>Microsoft Office Word</Application>
  <DocSecurity>0</DocSecurity>
  <Lines>5954</Lines>
  <Paragraphs>3969</Paragraphs>
  <ScaleCrop>false</ScaleCrop>
  <Company>P R C</Company>
  <LinksUpToDate>false</LinksUpToDate>
  <CharactersWithSpaces>67483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267</cp:revision>
  <cp:lastPrinted>2024-05-24T10:36:00Z</cp:lastPrinted>
  <dcterms:created xsi:type="dcterms:W3CDTF">2024-05-24T07:03:00Z</dcterms:created>
  <dcterms:modified xsi:type="dcterms:W3CDTF">2025-07-26T12:35:00Z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